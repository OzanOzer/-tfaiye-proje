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33" w:lineRule="exact"/>
        <w:ind w:left="3017" w:right="973"/>
        <w:jc w:val="center"/>
        <w:tabs>
          <w:tab w:pos="96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731216pt;margin-top:-19.793116pt;width:243.944921pt;height:43pt;mso-position-horizontal-relative:page;mso-position-vertical-relative:paragraph;z-index:-15481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tabs>
                      <w:tab w:pos="212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D3D3D"/>
                      <w:spacing w:val="0"/>
                      <w:w w:val="181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D3D3D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3D3D3D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100"/>
                      <w:position w:val="18"/>
                    </w:rPr>
                    <w:t>İZMiR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5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97"/>
                      <w:position w:val="18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11"/>
                      <w:w w:val="97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100"/>
                      <w:position w:val="18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BAŞKANLlCil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0"/>
          <w:szCs w:val="30"/>
          <w:color w:val="505050"/>
          <w:spacing w:val="0"/>
          <w:w w:val="52"/>
          <w:position w:val="-2"/>
        </w:rPr>
        <w:t>...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855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98.997711pt;margin-top:11.045876pt;width:22.601034pt;height:3.797664pt;mso-position-horizontal-relative:page;mso-position-vertical-relative:paragraph;z-index:-15482" coordorigin="9980,221" coordsize="452,76">
            <v:group style="position:absolute;left:9997;top:237;width:213;height:2" coordorigin="9997,237" coordsize="213,2">
              <v:shape style="position:absolute;left:9997;top:237;width:213;height:2" coordorigin="9997,237" coordsize="213,0" path="m9997,237l10210,237e" filled="f" stroked="t" strokeweight="1.65662pt" strokecolor="#606B6B">
                <v:path arrowok="t"/>
              </v:shape>
            </v:group>
            <v:group style="position:absolute;left:10195;top:268;width:208;height:2" coordorigin="10195,268" coordsize="208,2">
              <v:shape style="position:absolute;left:10195;top:268;width:208;height:2" coordorigin="10195,268" coordsize="208,0" path="m10195,268l10404,268e" filled="f" stroked="t" strokeweight="2.839921pt" strokecolor="#747C8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478252pt;margin-top:6.154371pt;width:50.661002pt;height:7.5pt;mso-position-horizontal-relative:page;mso-position-vertical-relative:paragraph;z-index:-15480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D2D2D"/>
                      <w:spacing w:val="0"/>
                      <w:w w:val="103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1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1"/>
        </w:rPr>
        <w:t>Müdalıale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603" w:right="5744"/>
        <w:jc w:val="center"/>
        <w:tabs>
          <w:tab w:pos="3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505050"/>
          <w:w w:val="112"/>
        </w:rPr>
        <w:t>BELEDIYES</w:t>
      </w:r>
      <w:r>
        <w:rPr>
          <w:rFonts w:ascii="Arial" w:hAnsi="Arial" w:cs="Arial" w:eastAsia="Arial"/>
          <w:sz w:val="14"/>
          <w:szCs w:val="14"/>
          <w:color w:val="505050"/>
          <w:spacing w:val="-2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</w:rPr>
        <w:t>I</w:t>
      </w:r>
      <w:r>
        <w:rPr>
          <w:rFonts w:ascii="Arial" w:hAnsi="Arial" w:cs="Arial" w:eastAsia="Arial"/>
          <w:sz w:val="14"/>
          <w:szCs w:val="14"/>
          <w:color w:val="2D2D2D"/>
          <w:spacing w:val="-3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6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3" w:lineRule="auto"/>
        <w:ind w:left="126" w:right="3044" w:firstLine="-19"/>
        <w:jc w:val="left"/>
        <w:tabs>
          <w:tab w:pos="1340" w:val="left"/>
          <w:tab w:pos="2680" w:val="left"/>
          <w:tab w:pos="3940" w:val="left"/>
          <w:tab w:pos="5100" w:val="left"/>
          <w:tab w:pos="7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bla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81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14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1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lBildirim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7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1"/>
          <w:w w:val="7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15:40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5"/>
          <w:position w:val="0"/>
        </w:rPr>
        <w:t>!Te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7"/>
          <w:w w:val="85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13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4"/>
          <w:w w:val="209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0"/>
        </w:rPr>
        <w:t>!O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5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yıt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:24/05/2017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9A9A9C"/>
          <w:spacing w:val="0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9A9A9C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3450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2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</w:rPr>
        <w:t>şrefpa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no:6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2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!)oğru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6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2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0"/>
        </w:rPr>
        <w:t>l}lı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2"/>
          <w:w w:val="8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2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No:6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06" w:lineRule="exact"/>
        <w:ind w:left="107" w:right="-20"/>
        <w:jc w:val="left"/>
        <w:tabs>
          <w:tab w:pos="1600" w:val="left"/>
          <w:tab w:pos="4480" w:val="left"/>
          <w:tab w:pos="5720" w:val="left"/>
          <w:tab w:pos="6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9"/>
        </w:rPr>
        <w:t>!Ya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7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Yıı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9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04" w:lineRule="exact"/>
        <w:ind w:left="3231" w:right="3301" w:firstLine="-3119"/>
        <w:jc w:val="left"/>
        <w:tabs>
          <w:tab w:pos="3220" w:val="left"/>
          <w:tab w:pos="6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9"/>
          <w:w w:val="14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4"/>
          <w:w w:val="10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Alı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ap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60"/>
          <w:position w:val="-3"/>
        </w:rPr>
        <w:t>Q!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9"/>
          <w:w w:val="58"/>
          <w:position w:val="-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9A9A9C"/>
          <w:spacing w:val="0"/>
          <w:w w:val="98"/>
          <w:position w:val="-3"/>
        </w:rPr>
        <w:t>:.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3511" w:right="1482"/>
        <w:jc w:val="center"/>
        <w:tabs>
          <w:tab w:pos="3980" w:val="left"/>
          <w:tab w:pos="4580" w:val="left"/>
          <w:tab w:pos="6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9"/>
        </w:rPr>
        <w:t>X</w:t>
      </w:r>
      <w:r>
        <w:rPr>
          <w:rFonts w:ascii="Arial" w:hAnsi="Arial" w:cs="Arial" w:eastAsia="Arial"/>
          <w:sz w:val="19"/>
          <w:szCs w:val="19"/>
          <w:color w:val="3D3D3D"/>
          <w:spacing w:val="-46"/>
          <w:w w:val="100"/>
          <w:position w:val="9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9"/>
        </w:rPr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  <w:position w:val="11"/>
        </w:rPr>
        <w:t>:15:45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130" w:right="-20"/>
        <w:jc w:val="left"/>
        <w:tabs>
          <w:tab w:pos="1760" w:val="left"/>
          <w:tab w:pos="5280" w:val="left"/>
          <w:tab w:pos="106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2"/>
          <w:position w:val="9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2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3"/>
          <w:w w:val="92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8"/>
        </w:rPr>
        <w:t>nlıibi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8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44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44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1"/>
          <w:w w:val="144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>Hakta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>YILMAZ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BDBDBF"/>
          <w:spacing w:val="9"/>
          <w:w w:val="22"/>
          <w:position w:val="8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7"/>
          <w:w w:val="96"/>
          <w:position w:val="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4"/>
          <w:w w:val="96"/>
          <w:position w:val="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6"/>
          <w:position w:val="8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6"/>
          <w:w w:val="96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Hakta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YILMAZ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</w:r>
      <w:r>
        <w:rPr>
          <w:rFonts w:ascii="Arial" w:hAnsi="Arial" w:cs="Arial" w:eastAsia="Arial"/>
          <w:sz w:val="31"/>
          <w:szCs w:val="31"/>
          <w:color w:val="BDBDBF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775"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36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2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57"/>
          <w:w w:val="13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Serca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SAK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03" w:lineRule="exact"/>
        <w:ind w:left="1716" w:right="-20"/>
        <w:jc w:val="left"/>
        <w:tabs>
          <w:tab w:pos="4300" w:val="left"/>
          <w:tab w:pos="7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38"/>
          <w:position w:val="-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38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7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15:41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15:43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60" w:right="380"/>
        </w:sectPr>
      </w:pPr>
      <w:rPr/>
    </w:p>
    <w:p>
      <w:pPr>
        <w:spacing w:before="0" w:after="0" w:line="194" w:lineRule="exact"/>
        <w:ind w:left="10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7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Aniç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LR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839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60" w:right="380"/>
          <w:cols w:num="2" w:equalWidth="0">
            <w:col w:w="539" w:space="1177"/>
            <w:col w:w="9164"/>
          </w:cols>
        </w:sectPr>
      </w:pPr>
      <w:rPr/>
    </w:p>
    <w:p>
      <w:pPr>
        <w:spacing w:before="0" w:after="0" w:line="280" w:lineRule="exact"/>
        <w:ind w:left="121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5"/>
          <w:w w:val="101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57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2"/>
          <w:w w:val="11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3"/>
          <w:position w:val="-2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2"/>
        </w:rPr>
        <w:t>Gelj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253" w:right="460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59" w:lineRule="auto"/>
        <w:ind w:left="1730" w:right="4290" w:firstLine="2523"/>
        <w:jc w:val="left"/>
        <w:tabs>
          <w:tab w:pos="4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w w:val="2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2"/>
          <w:w w:val="9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3"/>
        </w:rPr>
        <w:t>ıııı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93"/>
        </w:rPr>
        <w:t>iy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4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3"/>
        </w:rPr>
        <w:t>i-Jandarına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3"/>
        </w:rPr>
        <w:t>Pe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3"/>
        </w:rPr>
        <w:t>sonel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9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95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9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5"/>
          <w:w w:val="10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21" w:right="-20"/>
        <w:jc w:val="left"/>
        <w:tabs>
          <w:tab w:pos="1700" w:val="left"/>
          <w:tab w:pos="4240" w:val="left"/>
          <w:tab w:pos="7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2"/>
        </w:rPr>
        <w:t>r--ıkı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3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3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3"/>
        </w:rPr>
        <w:t>\rııç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7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8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6"/>
          <w:w w:val="8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7"/>
        </w:rPr>
        <w:t>ne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7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9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6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107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B6B6B"/>
          <w:w w:val="15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w w:val="15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itınişse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7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72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7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8"/>
          <w:w w:val="10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10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2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6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3" w:lineRule="auto"/>
        <w:ind w:left="121" w:right="2810" w:firstLine="-14"/>
        <w:jc w:val="left"/>
        <w:tabs>
          <w:tab w:pos="1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pıayııı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vanldığmda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çatınm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Oıınını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left="4220" w:right="407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w w:val="6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6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2"/>
          <w:w w:val="10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1"/>
        </w:rPr>
        <w:t>ndi.lrmcde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89" w:lineRule="exact"/>
        <w:ind w:left="157" w:right="-20"/>
        <w:jc w:val="left"/>
        <w:tabs>
          <w:tab w:pos="2480" w:val="left"/>
          <w:tab w:pos="4240" w:val="left"/>
          <w:tab w:pos="6160" w:val="left"/>
          <w:tab w:pos="7680" w:val="left"/>
          <w:tab w:pos="9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10"/>
          <w:position w:val="-2"/>
        </w:rPr>
        <w:t>öndürnıe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1"/>
        </w:rPr>
        <w:t>söndürme</w:t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78"/>
          <w:position w:val="-4"/>
        </w:rPr>
        <w:t>!Su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9"/>
          <w:w w:val="78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0"/>
          <w:position w:val="-3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4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-3"/>
        </w:rPr>
        <w:t>_!K.K.T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-3"/>
        </w:rPr>
        <w:t>K:;0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-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1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4296" w:right="-20"/>
        <w:jc w:val="left"/>
        <w:tabs>
          <w:tab w:pos="5700" w:val="left"/>
          <w:tab w:pos="6160" w:val="left"/>
          <w:tab w:pos="7720" w:val="left"/>
          <w:tab w:pos="92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3"/>
        </w:rPr>
        <w:t>ı</w:t>
      </w:r>
      <w:r>
        <w:rPr>
          <w:rFonts w:ascii="Arial" w:hAnsi="Arial" w:cs="Arial" w:eastAsia="Arial"/>
          <w:sz w:val="22"/>
          <w:szCs w:val="22"/>
          <w:color w:val="3D3D3D"/>
          <w:spacing w:val="-48"/>
          <w:w w:val="100"/>
          <w:position w:val="3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99"/>
          <w:position w:val="0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99"/>
          <w:u w:val="single" w:color="676767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u w:val="single" w:color="676767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u w:val="single" w:color="676767"/>
          <w:position w:val="0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54"/>
          <w:u w:val="single" w:color="67676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-43"/>
          <w:w w:val="54"/>
          <w:u w:val="single" w:color="676767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3D3D3D"/>
          <w:spacing w:val="-43"/>
          <w:w w:val="54"/>
          <w:position w:val="0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6B6B6B"/>
          <w:spacing w:val="0"/>
          <w:w w:val="7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8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sonund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çatı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izolasyo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malzemesi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kısım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,binanı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katı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  <w:position w:val="1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ısianma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islenmek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11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7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1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</w:rPr>
        <w:t>ıi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126" w:right="-20"/>
        <w:jc w:val="left"/>
        <w:tabs>
          <w:tab w:pos="1700" w:val="left"/>
          <w:tab w:pos="3560" w:val="left"/>
          <w:tab w:pos="5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0"/>
          <w:w w:val="10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18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6"/>
        </w:rPr>
        <w:t>ıhı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80"/>
        </w:rPr>
        <w:t>iı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8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28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Zarar:500TL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9"/>
        </w:rPr>
        <w:t>zarar: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5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7"/>
        </w:rPr>
        <w:t>zarar:SO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3" w:lineRule="auto"/>
        <w:ind w:left="121" w:right="310" w:firstLine="163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izolasyo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malzemelerinde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olup,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17"/>
          <w:w w:val="159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7"/>
        </w:rPr>
        <w:t>apıla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araştmna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söndürülınede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1"/>
        </w:rPr>
        <w:t>at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1"/>
        </w:rPr>
        <w:t>ıla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izınaritinin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04" w:lineRule="exact"/>
        <w:ind w:left="1716" w:right="44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w w:val="94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gazete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9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vb.maddeleri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tutuşturu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İzolasyo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malzemelerine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ıkmı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2" w:after="0" w:line="240" w:lineRule="auto"/>
        <w:ind w:left="107" w:right="-20"/>
        <w:jc w:val="left"/>
        <w:tabs>
          <w:tab w:pos="1700" w:val="left"/>
          <w:tab w:pos="6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2"/>
        </w:rPr>
        <w:t>Sigorta/ı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2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1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8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2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8"/>
          <w:position w:val="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4" w:lineRule="auto"/>
        <w:ind w:left="116" w:right="8761" w:firstLine="57"/>
        <w:jc w:val="left"/>
        <w:tabs>
          <w:tab w:pos="1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46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11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7" w:lineRule="exact"/>
        <w:ind w:left="121" w:right="-20"/>
        <w:jc w:val="left"/>
        <w:tabs>
          <w:tab w:pos="1740" w:val="left"/>
          <w:tab w:pos="5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Döııll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65"/>
        </w:rPr>
        <w:t>ra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6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-36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44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44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6"/>
          <w:w w:val="103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99"/>
        </w:rPr>
        <w:t>05/2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1"/>
        </w:rPr>
        <w:t>ı</w:t>
      </w:r>
      <w:r>
        <w:rPr>
          <w:rFonts w:ascii="Arial" w:hAnsi="Arial" w:cs="Arial" w:eastAsia="Arial"/>
          <w:sz w:val="21"/>
          <w:szCs w:val="21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62"/>
          <w:position w:val="1"/>
        </w:rPr>
        <w:t>t::;a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7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1"/>
        </w:rPr>
        <w:t>ıi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A9A9C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9A9A9C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16:10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607" w:right="1474"/>
        <w:jc w:val="center"/>
        <w:tabs>
          <w:tab w:pos="3760" w:val="left"/>
          <w:tab w:pos="8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29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!OE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KIP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Çankaya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2.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03" w:lineRule="exact"/>
        <w:ind w:left="12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4"/>
          <w:position w:val="-1"/>
        </w:rPr>
        <w:t>Va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5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35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60" w:right="3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64" w:right="-8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-26"/>
          <w:w w:val="129"/>
        </w:rPr>
        <w:t>'</w:t>
      </w:r>
      <w:r>
        <w:rPr>
          <w:rFonts w:ascii="Arial" w:hAnsi="Arial" w:cs="Arial" w:eastAsia="Arial"/>
          <w:sz w:val="15"/>
          <w:szCs w:val="15"/>
          <w:color w:val="3D3D3D"/>
          <w:spacing w:val="-107"/>
          <w:w w:val="130"/>
        </w:rPr>
        <w:t>ü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83"/>
          <w:position w:val="-5"/>
        </w:rPr>
        <w:t>.,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2480" w:right="-20"/>
        <w:jc w:val="left"/>
        <w:tabs>
          <w:tab w:pos="640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15"/>
          <w:szCs w:val="15"/>
          <w:color w:val="AAAAAA"/>
          <w:spacing w:val="0"/>
          <w:w w:val="151"/>
          <w:i/>
          <w:position w:val="0"/>
        </w:rPr>
        <w:t>: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1476"/>
        <w:jc w:val="righ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7"/>
          <w:szCs w:val="27"/>
          <w:color w:val="3D3D3D"/>
          <w:spacing w:val="0"/>
          <w:w w:val="70"/>
          <w:b/>
          <w:bCs/>
        </w:rPr>
        <w:t>3</w:t>
      </w:r>
      <w:r>
        <w:rPr>
          <w:rFonts w:ascii="Arial" w:hAnsi="Arial" w:cs="Arial" w:eastAsia="Arial"/>
          <w:sz w:val="27"/>
          <w:szCs w:val="27"/>
          <w:color w:val="3D3D3D"/>
          <w:spacing w:val="10"/>
          <w:w w:val="7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4"/>
          <w:w w:val="59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3D3D3D"/>
          <w:spacing w:val="11"/>
          <w:w w:val="89"/>
          <w:b/>
          <w:bCs/>
          <w:position w:val="13"/>
        </w:rPr>
        <w:t>1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0"/>
          <w:b/>
          <w:bCs/>
          <w:position w:val="0"/>
        </w:rPr>
        <w:t>Mari</w:t>
      </w:r>
      <w:r>
        <w:rPr>
          <w:rFonts w:ascii="Arial" w:hAnsi="Arial" w:cs="Arial" w:eastAsia="Arial"/>
          <w:sz w:val="27"/>
          <w:szCs w:val="27"/>
          <w:color w:val="2D2D2D"/>
          <w:spacing w:val="-73"/>
          <w:w w:val="51"/>
          <w:b/>
          <w:bCs/>
          <w:position w:val="0"/>
        </w:rPr>
        <w:t>s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90"/>
          <w:b/>
          <w:bCs/>
          <w:position w:val="13"/>
        </w:rPr>
        <w:t>0</w:t>
      </w:r>
      <w:r>
        <w:rPr>
          <w:rFonts w:ascii="Arial" w:hAnsi="Arial" w:cs="Arial" w:eastAsia="Arial"/>
          <w:sz w:val="17"/>
          <w:szCs w:val="17"/>
          <w:color w:val="2D2D2D"/>
          <w:spacing w:val="-28"/>
          <w:w w:val="100"/>
          <w:b/>
          <w:bCs/>
          <w:position w:val="13"/>
        </w:rPr>
        <w:t> </w:t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52"/>
          <w:b/>
          <w:bCs/>
          <w:position w:val="0"/>
        </w:rPr>
        <w:t>2017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38" w:after="0" w:line="115" w:lineRule="exact"/>
        <w:ind w:right="1291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8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8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660" w:right="380"/>
          <w:cols w:num="2" w:equalWidth="0">
            <w:col w:w="432" w:space="1422"/>
            <w:col w:w="9026"/>
          </w:cols>
        </w:sectPr>
      </w:pPr>
      <w:rPr/>
    </w:p>
    <w:p>
      <w:pPr>
        <w:spacing w:before="0" w:after="0" w:line="560" w:lineRule="exact"/>
        <w:ind w:left="239" w:right="-122"/>
        <w:jc w:val="left"/>
        <w:tabs>
          <w:tab w:pos="2840" w:val="left"/>
        </w:tabs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30"/>
          <w:position w:val="2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100"/>
          <w:position w:val="25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100"/>
          <w:position w:val="25"/>
        </w:rPr>
      </w:r>
      <w:r>
        <w:rPr>
          <w:rFonts w:ascii="Times New Roman" w:hAnsi="Times New Roman" w:cs="Times New Roman" w:eastAsia="Times New Roman"/>
          <w:sz w:val="49"/>
          <w:szCs w:val="49"/>
          <w:color w:val="4B5283"/>
          <w:spacing w:val="0"/>
          <w:w w:val="49"/>
          <w:i/>
          <w:position w:val="-1"/>
        </w:rPr>
        <w:t>111</w:t>
      </w:r>
      <w:r>
        <w:rPr>
          <w:rFonts w:ascii="Times New Roman" w:hAnsi="Times New Roman" w:cs="Times New Roman" w:eastAsia="Times New Roman"/>
          <w:sz w:val="49"/>
          <w:szCs w:val="49"/>
          <w:color w:val="4B5283"/>
          <w:spacing w:val="-71"/>
          <w:w w:val="49"/>
          <w:i/>
          <w:position w:val="-1"/>
        </w:rPr>
        <w:t>§</w:t>
      </w:r>
      <w:r>
        <w:rPr>
          <w:rFonts w:ascii="Times New Roman" w:hAnsi="Times New Roman" w:cs="Times New Roman" w:eastAsia="Times New Roman"/>
          <w:sz w:val="49"/>
          <w:szCs w:val="49"/>
          <w:color w:val="AAAAAA"/>
          <w:spacing w:val="0"/>
          <w:w w:val="80"/>
          <w:i/>
          <w:position w:val="-1"/>
        </w:rPr>
        <w:t>/-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ind w:left="142" w:right="-51" w:firstLine="-14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588" w:lineRule="exact"/>
        <w:ind w:left="279" w:right="-20"/>
        <w:jc w:val="left"/>
        <w:tabs>
          <w:tab w:pos="1420" w:val="left"/>
        </w:tabs>
        <w:rPr>
          <w:rFonts w:ascii="Arial" w:hAnsi="Arial" w:cs="Arial" w:eastAsia="Arial"/>
          <w:sz w:val="62"/>
          <w:szCs w:val="62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BDBDBF"/>
          <w:spacing w:val="-3"/>
          <w:w w:val="52"/>
          <w:position w:val="-5"/>
        </w:rPr>
        <w:t>,</w:t>
      </w:r>
      <w:r>
        <w:rPr>
          <w:rFonts w:ascii="Arial" w:hAnsi="Arial" w:cs="Arial" w:eastAsia="Arial"/>
          <w:sz w:val="34"/>
          <w:szCs w:val="34"/>
          <w:color w:val="858585"/>
          <w:spacing w:val="0"/>
          <w:w w:val="131"/>
          <w:position w:val="-5"/>
        </w:rPr>
        <w:t>,·</w:t>
      </w:r>
      <w:r>
        <w:rPr>
          <w:rFonts w:ascii="Arial" w:hAnsi="Arial" w:cs="Arial" w:eastAsia="Arial"/>
          <w:sz w:val="34"/>
          <w:szCs w:val="34"/>
          <w:color w:val="858585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858585"/>
          <w:spacing w:val="0"/>
          <w:w w:val="100"/>
          <w:position w:val="-5"/>
        </w:rPr>
      </w:r>
      <w:r>
        <w:rPr>
          <w:rFonts w:ascii="Arial" w:hAnsi="Arial" w:cs="Arial" w:eastAsia="Arial"/>
          <w:sz w:val="62"/>
          <w:szCs w:val="62"/>
          <w:color w:val="6B6B6B"/>
          <w:spacing w:val="0"/>
          <w:w w:val="265"/>
          <w:position w:val="-5"/>
        </w:rPr>
        <w:t>'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20"/>
        <w:jc w:val="left"/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47"/>
          <w:szCs w:val="47"/>
          <w:color w:val="AAAAAA"/>
          <w:w w:val="83"/>
          <w:position w:val="-17"/>
        </w:rPr>
        <w:t>,,</w:t>
      </w:r>
      <w:r>
        <w:rPr>
          <w:rFonts w:ascii="Times New Roman" w:hAnsi="Times New Roman" w:cs="Times New Roman" w:eastAsia="Times New Roman"/>
          <w:sz w:val="47"/>
          <w:szCs w:val="47"/>
          <w:color w:val="AAAAAA"/>
          <w:spacing w:val="-65"/>
          <w:w w:val="82"/>
          <w:position w:val="-17"/>
        </w:rPr>
        <w:t>ı</w:t>
      </w:r>
      <w:r>
        <w:rPr>
          <w:rFonts w:ascii="Times New Roman" w:hAnsi="Times New Roman" w:cs="Times New Roman" w:eastAsia="Times New Roman"/>
          <w:sz w:val="47"/>
          <w:szCs w:val="47"/>
          <w:color w:val="6B6B6B"/>
          <w:spacing w:val="0"/>
          <w:w w:val="81"/>
          <w:position w:val="-17"/>
        </w:rPr>
        <w:t>!Jt;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60" w:right="380"/>
          <w:cols w:num="3" w:equalWidth="0">
            <w:col w:w="3539" w:space="704"/>
            <w:col w:w="884" w:space="2818"/>
            <w:col w:w="2935"/>
          </w:cols>
        </w:sectPr>
      </w:pPr>
      <w:rPr/>
    </w:p>
    <w:p>
      <w:pPr>
        <w:spacing w:before="0" w:after="0" w:line="127" w:lineRule="exact"/>
        <w:ind w:right="-20"/>
        <w:jc w:val="righ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8"/>
          <w:w w:val="78"/>
          <w:position w:val="-10"/>
        </w:rPr>
        <w:t>2</w:t>
      </w:r>
      <w:r>
        <w:rPr>
          <w:rFonts w:ascii="Times New Roman" w:hAnsi="Times New Roman" w:cs="Times New Roman" w:eastAsia="Times New Roman"/>
          <w:sz w:val="54"/>
          <w:szCs w:val="54"/>
          <w:color w:val="6B6B6B"/>
          <w:spacing w:val="0"/>
          <w:w w:val="41"/>
          <w:position w:val="-18"/>
        </w:rPr>
        <w:t>.</w:t>
      </w:r>
      <w:r>
        <w:rPr>
          <w:rFonts w:ascii="Times New Roman" w:hAnsi="Times New Roman" w:cs="Times New Roman" w:eastAsia="Times New Roman"/>
          <w:sz w:val="54"/>
          <w:szCs w:val="54"/>
          <w:color w:val="6B6B6B"/>
          <w:spacing w:val="-8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6B6B6B"/>
          <w:spacing w:val="0"/>
          <w:w w:val="44"/>
          <w:position w:val="-18"/>
        </w:rPr>
        <w:t>--</w:t>
      </w:r>
      <w:r>
        <w:rPr>
          <w:rFonts w:ascii="Times New Roman" w:hAnsi="Times New Roman" w:cs="Times New Roman" w:eastAsia="Times New Roman"/>
          <w:sz w:val="54"/>
          <w:szCs w:val="54"/>
          <w:color w:val="6B6B6B"/>
          <w:spacing w:val="-76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6B6B6B"/>
          <w:spacing w:val="0"/>
          <w:w w:val="44"/>
          <w:position w:val="-18"/>
        </w:rPr>
        <w:t>-</w:t>
      </w:r>
      <w:r>
        <w:rPr>
          <w:rFonts w:ascii="Times New Roman" w:hAnsi="Times New Roman" w:cs="Times New Roman" w:eastAsia="Times New Roman"/>
          <w:sz w:val="54"/>
          <w:szCs w:val="54"/>
          <w:color w:val="343A64"/>
          <w:spacing w:val="0"/>
          <w:w w:val="60"/>
          <w:i/>
          <w:position w:val="-18"/>
        </w:rPr>
        <w:t>IJ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right="-20"/>
        <w:jc w:val="left"/>
        <w:tabs>
          <w:tab w:pos="4540" w:val="left"/>
          <w:tab w:pos="61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rup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</w:r>
      <w:r>
        <w:rPr>
          <w:rFonts w:ascii="Arial" w:hAnsi="Arial" w:cs="Arial" w:eastAsia="Arial"/>
          <w:sz w:val="21"/>
          <w:szCs w:val="21"/>
          <w:color w:val="9A9A9C"/>
          <w:spacing w:val="0"/>
          <w:w w:val="254"/>
          <w:position w:val="5"/>
        </w:rPr>
        <w:t>;</w:t>
      </w:r>
      <w:r>
        <w:rPr>
          <w:rFonts w:ascii="Arial" w:hAnsi="Arial" w:cs="Arial" w:eastAsia="Arial"/>
          <w:sz w:val="21"/>
          <w:szCs w:val="21"/>
          <w:color w:val="9A9A9C"/>
          <w:spacing w:val="35"/>
          <w:w w:val="254"/>
          <w:position w:val="5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84"/>
          <w:position w:val="5"/>
        </w:rPr>
        <w:t>Itf</w:t>
      </w:r>
      <w:r>
        <w:rPr>
          <w:rFonts w:ascii="Arial" w:hAnsi="Arial" w:cs="Arial" w:eastAsia="Arial"/>
          <w:sz w:val="21"/>
          <w:szCs w:val="21"/>
          <w:color w:val="3D3D3D"/>
          <w:spacing w:val="-42"/>
          <w:w w:val="100"/>
          <w:position w:val="5"/>
        </w:rPr>
        <w:t> </w:t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75"/>
          <w:position w:val="5"/>
        </w:rPr>
        <w:t>a</w:t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34"/>
          <w:szCs w:val="34"/>
          <w:color w:val="343A64"/>
          <w:spacing w:val="-150"/>
          <w:w w:val="56"/>
          <w:b/>
          <w:bCs/>
          <w:position w:val="-15"/>
        </w:rPr>
        <w:t>m</w:t>
      </w:r>
      <w:r>
        <w:rPr>
          <w:rFonts w:ascii="Arial" w:hAnsi="Arial" w:cs="Arial" w:eastAsia="Arial"/>
          <w:sz w:val="21"/>
          <w:szCs w:val="21"/>
          <w:color w:val="3D3D3D"/>
          <w:spacing w:val="-63"/>
          <w:w w:val="80"/>
          <w:position w:val="5"/>
        </w:rPr>
        <w:t>c</w:t>
      </w:r>
      <w:r>
        <w:rPr>
          <w:rFonts w:ascii="Times New Roman" w:hAnsi="Times New Roman" w:cs="Times New Roman" w:eastAsia="Times New Roman"/>
          <w:sz w:val="34"/>
          <w:szCs w:val="34"/>
          <w:color w:val="3D3D3D"/>
          <w:spacing w:val="5"/>
          <w:w w:val="103"/>
          <w:b/>
          <w:bCs/>
          <w:position w:val="-15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6B6B6B"/>
          <w:spacing w:val="0"/>
          <w:w w:val="52"/>
          <w:b/>
          <w:bCs/>
          <w:position w:val="-15"/>
        </w:rPr>
        <w:t>v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60" w:right="380"/>
          <w:cols w:num="2" w:equalWidth="0">
            <w:col w:w="2867" w:space="496"/>
            <w:col w:w="7517"/>
          </w:cols>
        </w:sectPr>
      </w:pPr>
      <w:rPr/>
    </w:p>
    <w:p>
      <w:pPr>
        <w:spacing w:before="0" w:after="0" w:line="134" w:lineRule="exact"/>
        <w:ind w:right="2659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BDBDBF"/>
          <w:spacing w:val="0"/>
          <w:w w:val="100"/>
          <w:i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BDBDBF"/>
          <w:spacing w:val="-16"/>
          <w:w w:val="100"/>
          <w:i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31"/>
          <w:position w:val="-2"/>
        </w:rPr>
        <w:t>(iri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right="1277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9A9A9C"/>
          <w:spacing w:val="0"/>
          <w:w w:val="600"/>
          <w:position w:val="-24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9A9A9C"/>
          <w:spacing w:val="5"/>
          <w:w w:val="600"/>
          <w:position w:val="-2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369"/>
          <w:position w:val="-24"/>
        </w:rPr>
        <w:t>;'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23"/>
          <w:w w:val="369"/>
          <w:position w:val="-2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58585"/>
          <w:spacing w:val="0"/>
          <w:w w:val="137"/>
          <w:b/>
          <w:bCs/>
          <w:position w:val="-24"/>
        </w:rPr>
        <w:t>J.!</w:t>
      </w:r>
      <w:r>
        <w:rPr>
          <w:rFonts w:ascii="Times New Roman" w:hAnsi="Times New Roman" w:cs="Times New Roman" w:eastAsia="Times New Roman"/>
          <w:sz w:val="7"/>
          <w:szCs w:val="7"/>
          <w:color w:val="858585"/>
          <w:spacing w:val="0"/>
          <w:w w:val="137"/>
          <w:b/>
          <w:bCs/>
          <w:position w:val="-24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858585"/>
          <w:spacing w:val="4"/>
          <w:w w:val="137"/>
          <w:b/>
          <w:bCs/>
          <w:position w:val="-24"/>
        </w:rPr>
        <w:t> </w:t>
      </w:r>
      <w:r>
        <w:rPr>
          <w:rFonts w:ascii="Arial" w:hAnsi="Arial" w:cs="Arial" w:eastAsia="Arial"/>
          <w:sz w:val="36"/>
          <w:szCs w:val="36"/>
          <w:color w:val="858585"/>
          <w:spacing w:val="0"/>
          <w:w w:val="122"/>
          <w:b/>
          <w:bCs/>
          <w:i/>
          <w:position w:val="-24"/>
        </w:rPr>
        <w:t>·.</w:t>
      </w:r>
      <w:r>
        <w:rPr>
          <w:rFonts w:ascii="Arial" w:hAnsi="Arial" w:cs="Arial" w:eastAsia="Arial"/>
          <w:sz w:val="36"/>
          <w:szCs w:val="36"/>
          <w:color w:val="858585"/>
          <w:spacing w:val="-23"/>
          <w:w w:val="123"/>
          <w:b/>
          <w:bCs/>
          <w:i/>
          <w:position w:val="-24"/>
        </w:rPr>
        <w:t>;</w:t>
      </w:r>
      <w:r>
        <w:rPr>
          <w:rFonts w:ascii="Arial" w:hAnsi="Arial" w:cs="Arial" w:eastAsia="Arial"/>
          <w:sz w:val="36"/>
          <w:szCs w:val="36"/>
          <w:color w:val="AAAAAA"/>
          <w:spacing w:val="0"/>
          <w:w w:val="52"/>
          <w:b/>
          <w:bCs/>
          <w:i/>
          <w:position w:val="-24"/>
        </w:rPr>
        <w:t>·</w:t>
      </w:r>
      <w:r>
        <w:rPr>
          <w:rFonts w:ascii="Arial" w:hAnsi="Arial" w:cs="Arial" w:eastAsia="Arial"/>
          <w:sz w:val="36"/>
          <w:szCs w:val="36"/>
          <w:color w:val="AAAAAA"/>
          <w:spacing w:val="0"/>
          <w:w w:val="51"/>
          <w:b/>
          <w:bCs/>
          <w:i/>
          <w:position w:val="-24"/>
        </w:rPr>
        <w:t>.</w:t>
      </w:r>
      <w:r>
        <w:rPr>
          <w:rFonts w:ascii="Arial" w:hAnsi="Arial" w:cs="Arial" w:eastAsia="Arial"/>
          <w:sz w:val="36"/>
          <w:szCs w:val="36"/>
          <w:color w:val="AAAAAA"/>
          <w:spacing w:val="-72"/>
          <w:w w:val="100"/>
          <w:b/>
          <w:bCs/>
          <w:i/>
          <w:position w:val="-24"/>
        </w:rPr>
        <w:t> </w:t>
      </w:r>
      <w:r>
        <w:rPr>
          <w:rFonts w:ascii="Arial" w:hAnsi="Arial" w:cs="Arial" w:eastAsia="Arial"/>
          <w:sz w:val="36"/>
          <w:szCs w:val="36"/>
          <w:color w:val="858585"/>
          <w:spacing w:val="-81"/>
          <w:w w:val="58"/>
          <w:b/>
          <w:bCs/>
          <w:i/>
          <w:position w:val="-24"/>
        </w:rPr>
        <w:t>i</w:t>
      </w:r>
      <w:r>
        <w:rPr>
          <w:rFonts w:ascii="Arial" w:hAnsi="Arial" w:cs="Arial" w:eastAsia="Arial"/>
          <w:sz w:val="36"/>
          <w:szCs w:val="36"/>
          <w:color w:val="6B6B6B"/>
          <w:spacing w:val="0"/>
          <w:w w:val="96"/>
          <w:b/>
          <w:bCs/>
          <w:i/>
          <w:position w:val="-24"/>
        </w:rPr>
        <w:t>'</w:t>
      </w:r>
      <w:r>
        <w:rPr>
          <w:rFonts w:ascii="Arial" w:hAnsi="Arial" w:cs="Arial" w:eastAsia="Arial"/>
          <w:sz w:val="36"/>
          <w:szCs w:val="36"/>
          <w:color w:val="6B6B6B"/>
          <w:spacing w:val="42"/>
          <w:w w:val="100"/>
          <w:b/>
          <w:bCs/>
          <w:i/>
          <w:position w:val="-2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05050"/>
          <w:spacing w:val="0"/>
          <w:w w:val="100"/>
          <w:position w:val="-24"/>
        </w:rPr>
        <w:t>V,t</w:t>
      </w:r>
      <w:r>
        <w:rPr>
          <w:rFonts w:ascii="Times New Roman" w:hAnsi="Times New Roman" w:cs="Times New Roman" w:eastAsia="Times New Roman"/>
          <w:sz w:val="9"/>
          <w:szCs w:val="9"/>
          <w:color w:val="505050"/>
          <w:spacing w:val="0"/>
          <w:w w:val="100"/>
          <w:position w:val="-24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505050"/>
          <w:spacing w:val="2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D3D3D"/>
          <w:spacing w:val="0"/>
          <w:w w:val="103"/>
          <w:position w:val="-24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660" w:right="380"/>
        </w:sectPr>
      </w:pPr>
      <w:rPr/>
    </w:p>
    <w:p>
      <w:pPr>
        <w:spacing w:before="0" w:after="0" w:line="163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6B6B6B"/>
          <w:spacing w:val="0"/>
          <w:w w:val="209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6B6B6B"/>
          <w:spacing w:val="-17"/>
          <w:w w:val="2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DBDBF"/>
          <w:spacing w:val="-9"/>
          <w:w w:val="105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9A9A9C"/>
          <w:spacing w:val="0"/>
          <w:w w:val="95"/>
        </w:rPr>
        <w:t>.ı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tabs>
          <w:tab w:pos="700" w:val="left"/>
          <w:tab w:pos="10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9A9A9C"/>
          <w:spacing w:val="0"/>
          <w:w w:val="78"/>
        </w:rPr>
        <w:t>\"&gt;</w:t>
      </w:r>
      <w:r>
        <w:rPr>
          <w:rFonts w:ascii="Arial" w:hAnsi="Arial" w:cs="Arial" w:eastAsia="Arial"/>
          <w:sz w:val="13"/>
          <w:szCs w:val="13"/>
          <w:color w:val="9A9A9C"/>
          <w:spacing w:val="0"/>
          <w:w w:val="78"/>
        </w:rPr>
        <w:t> </w:t>
      </w:r>
      <w:r>
        <w:rPr>
          <w:rFonts w:ascii="Arial" w:hAnsi="Arial" w:cs="Arial" w:eastAsia="Arial"/>
          <w:sz w:val="13"/>
          <w:szCs w:val="13"/>
          <w:color w:val="9A9A9C"/>
          <w:spacing w:val="13"/>
          <w:w w:val="78"/>
        </w:rPr>
        <w:t> </w:t>
      </w:r>
      <w:r>
        <w:rPr>
          <w:rFonts w:ascii="Arial" w:hAnsi="Arial" w:cs="Arial" w:eastAsia="Arial"/>
          <w:sz w:val="13"/>
          <w:szCs w:val="13"/>
          <w:color w:val="6B6B6B"/>
          <w:spacing w:val="0"/>
          <w:w w:val="222"/>
        </w:rPr>
        <w:t>\</w:t>
      </w:r>
      <w:r>
        <w:rPr>
          <w:rFonts w:ascii="Arial" w:hAnsi="Arial" w:cs="Arial" w:eastAsia="Arial"/>
          <w:sz w:val="13"/>
          <w:szCs w:val="13"/>
          <w:color w:val="6B6B6B"/>
          <w:spacing w:val="0"/>
          <w:w w:val="222"/>
        </w:rPr>
        <w:t> </w:t>
      </w:r>
      <w:r>
        <w:rPr>
          <w:rFonts w:ascii="Arial" w:hAnsi="Arial" w:cs="Arial" w:eastAsia="Arial"/>
          <w:sz w:val="13"/>
          <w:szCs w:val="13"/>
          <w:color w:val="6B6B6B"/>
          <w:spacing w:val="5"/>
          <w:w w:val="222"/>
        </w:rPr>
        <w:t> </w:t>
      </w:r>
      <w:r>
        <w:rPr>
          <w:rFonts w:ascii="Arial" w:hAnsi="Arial" w:cs="Arial" w:eastAsia="Arial"/>
          <w:sz w:val="13"/>
          <w:szCs w:val="13"/>
          <w:color w:val="AAAAAA"/>
          <w:spacing w:val="0"/>
          <w:w w:val="69"/>
        </w:rPr>
        <w:t>•</w:t>
      </w:r>
      <w:r>
        <w:rPr>
          <w:rFonts w:ascii="Arial" w:hAnsi="Arial" w:cs="Arial" w:eastAsia="Arial"/>
          <w:sz w:val="13"/>
          <w:szCs w:val="13"/>
          <w:color w:val="AAAAAA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AAAAAA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DBDBF"/>
          <w:spacing w:val="0"/>
          <w:w w:val="69"/>
        </w:rPr>
        <w:t>·••</w:t>
      </w:r>
      <w:r>
        <w:rPr>
          <w:rFonts w:ascii="Arial" w:hAnsi="Arial" w:cs="Arial" w:eastAsia="Arial"/>
          <w:sz w:val="13"/>
          <w:szCs w:val="13"/>
          <w:color w:val="BDBDBF"/>
          <w:spacing w:val="-10"/>
          <w:w w:val="69"/>
        </w:rPr>
        <w:t> </w:t>
      </w:r>
      <w:r>
        <w:rPr>
          <w:rFonts w:ascii="Arial" w:hAnsi="Arial" w:cs="Arial" w:eastAsia="Arial"/>
          <w:sz w:val="13"/>
          <w:szCs w:val="13"/>
          <w:color w:val="BDBDBF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DBDBF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4B5283"/>
          <w:spacing w:val="-9"/>
          <w:w w:val="181"/>
        </w:rPr>
        <w:t>.</w:t>
      </w:r>
      <w:r>
        <w:rPr>
          <w:rFonts w:ascii="Arial" w:hAnsi="Arial" w:cs="Arial" w:eastAsia="Arial"/>
          <w:sz w:val="13"/>
          <w:szCs w:val="13"/>
          <w:color w:val="343A64"/>
          <w:spacing w:val="0"/>
          <w:w w:val="116"/>
        </w:rPr>
        <w:t>.,.</w:t>
      </w:r>
      <w:r>
        <w:rPr>
          <w:rFonts w:ascii="Arial" w:hAnsi="Arial" w:cs="Arial" w:eastAsia="Arial"/>
          <w:sz w:val="13"/>
          <w:szCs w:val="13"/>
          <w:color w:val="343A64"/>
          <w:spacing w:val="0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343A64"/>
          <w:spacing w:val="-2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294"/>
        </w:rPr>
        <w:t>-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60" w:right="380"/>
          <w:cols w:num="2" w:equalWidth="0">
            <w:col w:w="8173" w:space="99"/>
            <w:col w:w="2608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1108"/>
        <w:jc w:val="right"/>
        <w:tabs>
          <w:tab w:pos="440" w:val="left"/>
        </w:tabs>
        <w:rPr>
          <w:rFonts w:ascii="Arial" w:hAnsi="Arial" w:cs="Arial" w:eastAsia="Arial"/>
          <w:sz w:val="4"/>
          <w:szCs w:val="4"/>
        </w:rPr>
      </w:pPr>
      <w:rPr/>
      <w:r>
        <w:rPr>
          <w:rFonts w:ascii="Arial" w:hAnsi="Arial" w:cs="Arial" w:eastAsia="Arial"/>
          <w:sz w:val="4"/>
          <w:szCs w:val="4"/>
          <w:color w:val="AAAAAA"/>
          <w:spacing w:val="0"/>
          <w:w w:val="187"/>
          <w:b/>
          <w:bCs/>
        </w:rPr>
        <w:t>j</w:t>
      </w:r>
      <w:r>
        <w:rPr>
          <w:rFonts w:ascii="Arial" w:hAnsi="Arial" w:cs="Arial" w:eastAsia="Arial"/>
          <w:sz w:val="4"/>
          <w:szCs w:val="4"/>
          <w:color w:val="AAAAAA"/>
          <w:spacing w:val="0"/>
          <w:w w:val="187"/>
          <w:b/>
          <w:bCs/>
        </w:rPr>
        <w:t>     </w:t>
      </w:r>
      <w:r>
        <w:rPr>
          <w:rFonts w:ascii="Arial" w:hAnsi="Arial" w:cs="Arial" w:eastAsia="Arial"/>
          <w:sz w:val="4"/>
          <w:szCs w:val="4"/>
          <w:color w:val="AAAAAA"/>
          <w:spacing w:val="16"/>
          <w:w w:val="187"/>
          <w:b/>
          <w:bCs/>
        </w:rPr>
        <w:t> </w:t>
      </w:r>
      <w:r>
        <w:rPr>
          <w:rFonts w:ascii="Arial" w:hAnsi="Arial" w:cs="Arial" w:eastAsia="Arial"/>
          <w:sz w:val="4"/>
          <w:szCs w:val="4"/>
          <w:color w:val="6B6B6B"/>
          <w:spacing w:val="0"/>
          <w:w w:val="406"/>
        </w:rPr>
        <w:t>\</w:t>
      </w:r>
      <w:r>
        <w:rPr>
          <w:rFonts w:ascii="Arial" w:hAnsi="Arial" w:cs="Arial" w:eastAsia="Arial"/>
          <w:sz w:val="4"/>
          <w:szCs w:val="4"/>
          <w:color w:val="6B6B6B"/>
          <w:spacing w:val="0"/>
          <w:w w:val="100"/>
        </w:rPr>
        <w:tab/>
      </w:r>
      <w:r>
        <w:rPr>
          <w:rFonts w:ascii="Arial" w:hAnsi="Arial" w:cs="Arial" w:eastAsia="Arial"/>
          <w:sz w:val="4"/>
          <w:szCs w:val="4"/>
          <w:color w:val="6B6B6B"/>
          <w:spacing w:val="0"/>
          <w:w w:val="592"/>
        </w:rPr>
        <w:t>·</w:t>
      </w:r>
      <w:r>
        <w:rPr>
          <w:rFonts w:ascii="Arial" w:hAnsi="Arial" w:cs="Arial" w:eastAsia="Arial"/>
          <w:sz w:val="4"/>
          <w:szCs w:val="4"/>
          <w:color w:val="6B6B6B"/>
          <w:spacing w:val="-59"/>
          <w:w w:val="592"/>
        </w:rPr>
        <w:t> </w:t>
      </w:r>
      <w:r>
        <w:rPr>
          <w:rFonts w:ascii="Arial" w:hAnsi="Arial" w:cs="Arial" w:eastAsia="Arial"/>
          <w:sz w:val="4"/>
          <w:szCs w:val="4"/>
          <w:color w:val="6B6B6B"/>
          <w:spacing w:val="0"/>
          <w:w w:val="471"/>
        </w:rPr>
        <w:t>.</w:t>
      </w:r>
      <w:r>
        <w:rPr>
          <w:rFonts w:ascii="Arial" w:hAnsi="Arial" w:cs="Arial" w:eastAsia="Arial"/>
          <w:sz w:val="4"/>
          <w:szCs w:val="4"/>
          <w:color w:val="6B6B6B"/>
          <w:spacing w:val="-7"/>
          <w:w w:val="100"/>
        </w:rPr>
        <w:t> </w:t>
      </w:r>
      <w:r>
        <w:rPr>
          <w:rFonts w:ascii="Arial" w:hAnsi="Arial" w:cs="Arial" w:eastAsia="Arial"/>
          <w:sz w:val="4"/>
          <w:szCs w:val="4"/>
          <w:color w:val="BDBDBF"/>
          <w:spacing w:val="0"/>
          <w:w w:val="161"/>
        </w:rPr>
        <w:t>...</w:t>
      </w:r>
      <w:r>
        <w:rPr>
          <w:rFonts w:ascii="Arial" w:hAnsi="Arial" w:cs="Arial" w:eastAsia="Arial"/>
          <w:sz w:val="4"/>
          <w:szCs w:val="4"/>
          <w:color w:val="BDBDBF"/>
          <w:spacing w:val="0"/>
          <w:w w:val="161"/>
        </w:rPr>
        <w:t>  </w:t>
      </w:r>
      <w:r>
        <w:rPr>
          <w:rFonts w:ascii="Arial" w:hAnsi="Arial" w:cs="Arial" w:eastAsia="Arial"/>
          <w:sz w:val="4"/>
          <w:szCs w:val="4"/>
          <w:color w:val="BDBDBF"/>
          <w:spacing w:val="11"/>
          <w:w w:val="161"/>
        </w:rPr>
        <w:t> </w:t>
      </w:r>
      <w:r>
        <w:rPr>
          <w:rFonts w:ascii="Arial" w:hAnsi="Arial" w:cs="Arial" w:eastAsia="Arial"/>
          <w:sz w:val="4"/>
          <w:szCs w:val="4"/>
          <w:color w:val="BDBDBF"/>
          <w:spacing w:val="0"/>
          <w:w w:val="161"/>
          <w:i/>
        </w:rPr>
        <w:t>•</w:t>
      </w:r>
      <w:r>
        <w:rPr>
          <w:rFonts w:ascii="Arial" w:hAnsi="Arial" w:cs="Arial" w:eastAsia="Arial"/>
          <w:sz w:val="4"/>
          <w:szCs w:val="4"/>
          <w:color w:val="BDBDBF"/>
          <w:spacing w:val="-7"/>
          <w:w w:val="161"/>
          <w:i/>
        </w:rPr>
        <w:t> </w:t>
      </w:r>
      <w:r>
        <w:rPr>
          <w:rFonts w:ascii="Arial" w:hAnsi="Arial" w:cs="Arial" w:eastAsia="Arial"/>
          <w:sz w:val="4"/>
          <w:szCs w:val="4"/>
          <w:color w:val="9A9A9C"/>
          <w:spacing w:val="-1"/>
          <w:w w:val="191"/>
          <w:i/>
        </w:rPr>
        <w:t>•</w:t>
      </w:r>
      <w:r>
        <w:rPr>
          <w:rFonts w:ascii="Arial" w:hAnsi="Arial" w:cs="Arial" w:eastAsia="Arial"/>
          <w:sz w:val="4"/>
          <w:szCs w:val="4"/>
          <w:color w:val="9A9A9C"/>
          <w:spacing w:val="0"/>
          <w:w w:val="351"/>
          <w:i/>
        </w:rPr>
        <w:t>'.;:</w:t>
      </w:r>
      <w:r>
        <w:rPr>
          <w:rFonts w:ascii="Arial" w:hAnsi="Arial" w:cs="Arial" w:eastAsia="Arial"/>
          <w:sz w:val="4"/>
          <w:szCs w:val="4"/>
          <w:color w:val="9A9A9C"/>
          <w:spacing w:val="-14"/>
          <w:w w:val="351"/>
          <w:i/>
        </w:rPr>
        <w:t>.</w:t>
      </w:r>
      <w:r>
        <w:rPr>
          <w:rFonts w:ascii="Arial" w:hAnsi="Arial" w:cs="Arial" w:eastAsia="Arial"/>
          <w:sz w:val="4"/>
          <w:szCs w:val="4"/>
          <w:color w:val="858585"/>
          <w:spacing w:val="0"/>
          <w:w w:val="136"/>
          <w:i/>
        </w:rPr>
        <w:t>....</w:t>
      </w:r>
      <w:r>
        <w:rPr>
          <w:rFonts w:ascii="Arial" w:hAnsi="Arial" w:cs="Arial" w:eastAsia="Arial"/>
          <w:sz w:val="4"/>
          <w:szCs w:val="4"/>
          <w:color w:val="858585"/>
          <w:spacing w:val="0"/>
          <w:w w:val="100"/>
          <w:i/>
        </w:rPr>
        <w:t>   </w:t>
      </w:r>
      <w:r>
        <w:rPr>
          <w:rFonts w:ascii="Arial" w:hAnsi="Arial" w:cs="Arial" w:eastAsia="Arial"/>
          <w:sz w:val="4"/>
          <w:szCs w:val="4"/>
          <w:color w:val="BDBDBF"/>
          <w:spacing w:val="0"/>
          <w:w w:val="336"/>
        </w:rPr>
        <w:t>••</w:t>
      </w:r>
      <w:r>
        <w:rPr>
          <w:rFonts w:ascii="Arial" w:hAnsi="Arial" w:cs="Arial" w:eastAsia="Arial"/>
          <w:sz w:val="4"/>
          <w:szCs w:val="4"/>
          <w:color w:val="BDBDBF"/>
          <w:spacing w:val="0"/>
          <w:w w:val="336"/>
        </w:rPr>
        <w:t> </w:t>
      </w:r>
      <w:r>
        <w:rPr>
          <w:rFonts w:ascii="Arial" w:hAnsi="Arial" w:cs="Arial" w:eastAsia="Arial"/>
          <w:sz w:val="4"/>
          <w:szCs w:val="4"/>
          <w:color w:val="BDBDBF"/>
          <w:spacing w:val="34"/>
          <w:w w:val="336"/>
        </w:rPr>
        <w:t> </w:t>
      </w:r>
      <w:r>
        <w:rPr>
          <w:rFonts w:ascii="Arial" w:hAnsi="Arial" w:cs="Arial" w:eastAsia="Arial"/>
          <w:sz w:val="4"/>
          <w:szCs w:val="4"/>
          <w:color w:val="AAAAAA"/>
          <w:spacing w:val="-13"/>
          <w:w w:val="286"/>
        </w:rPr>
        <w:t>•</w:t>
      </w:r>
      <w:r>
        <w:rPr>
          <w:rFonts w:ascii="Arial" w:hAnsi="Arial" w:cs="Arial" w:eastAsia="Arial"/>
          <w:sz w:val="4"/>
          <w:szCs w:val="4"/>
          <w:color w:val="AAAAAA"/>
          <w:spacing w:val="0"/>
          <w:w w:val="198"/>
        </w:rPr>
        <w:t>...</w:t>
      </w:r>
      <w:r>
        <w:rPr>
          <w:rFonts w:ascii="Arial" w:hAnsi="Arial" w:cs="Arial" w:eastAsia="Arial"/>
          <w:sz w:val="4"/>
          <w:szCs w:val="4"/>
          <w:color w:val="AAAAAA"/>
          <w:spacing w:val="0"/>
          <w:w w:val="100"/>
        </w:rPr>
        <w:t>           </w:t>
      </w:r>
      <w:r>
        <w:rPr>
          <w:rFonts w:ascii="Arial" w:hAnsi="Arial" w:cs="Arial" w:eastAsia="Arial"/>
          <w:sz w:val="4"/>
          <w:szCs w:val="4"/>
          <w:color w:val="AAAAAA"/>
          <w:spacing w:val="5"/>
          <w:w w:val="100"/>
        </w:rPr>
        <w:t> </w:t>
      </w:r>
      <w:r>
        <w:rPr>
          <w:rFonts w:ascii="Arial" w:hAnsi="Arial" w:cs="Arial" w:eastAsia="Arial"/>
          <w:sz w:val="4"/>
          <w:szCs w:val="4"/>
          <w:color w:val="3D3D3D"/>
          <w:spacing w:val="0"/>
          <w:w w:val="356"/>
          <w:i/>
        </w:rPr>
        <w:t>{"'-</w:t>
      </w:r>
      <w:r>
        <w:rPr>
          <w:rFonts w:ascii="Arial" w:hAnsi="Arial" w:cs="Arial" w:eastAsia="Arial"/>
          <w:sz w:val="4"/>
          <w:szCs w:val="4"/>
          <w:color w:val="3D3D3D"/>
          <w:spacing w:val="-9"/>
          <w:w w:val="356"/>
          <w:i/>
        </w:rPr>
        <w:t> </w:t>
      </w:r>
      <w:r>
        <w:rPr>
          <w:rFonts w:ascii="Arial" w:hAnsi="Arial" w:cs="Arial" w:eastAsia="Arial"/>
          <w:sz w:val="4"/>
          <w:szCs w:val="4"/>
          <w:color w:val="3D3D3D"/>
          <w:spacing w:val="0"/>
          <w:w w:val="473"/>
        </w:rPr>
        <w:t>·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</w:rPr>
      </w:r>
    </w:p>
    <w:p>
      <w:pPr>
        <w:spacing w:before="0" w:after="0" w:line="148" w:lineRule="exact"/>
        <w:ind w:right="1191"/>
        <w:jc w:val="right"/>
        <w:tabs>
          <w:tab w:pos="520" w:val="left"/>
          <w:tab w:pos="94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1.275818pt;margin-top:1.809605pt;width:7.006791pt;height:19.713346pt;mso-position-horizontal-relative:page;mso-position-vertical-relative:paragraph;z-index:-15484" type="#_x0000_t202" filled="f" stroked="f">
            <v:textbox inset="0,0,0,0">
              <w:txbxContent>
                <w:p>
                  <w:pPr>
                    <w:spacing w:before="0" w:after="0" w:line="143" w:lineRule="exact"/>
                    <w:ind w:left="43"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AAAAAA"/>
                      <w:spacing w:val="0"/>
                      <w:w w:val="78"/>
                      <w:b/>
                      <w:bCs/>
                    </w:rPr>
                    <w:t>"-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524139pt;margin-top:2.492923pt;width:5.45688pt;height:18pt;mso-position-horizontal-relative:page;mso-position-vertical-relative:paragraph;z-index:-15478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858585"/>
                      <w:spacing w:val="0"/>
                      <w:w w:val="52"/>
                      <w:i/>
                    </w:rPr>
                    <w:t>.: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858585"/>
          <w:w w:val="112"/>
          <w:i/>
          <w:position w:val="-3"/>
        </w:rPr>
        <w:t>()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58585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9A9A9C"/>
          <w:spacing w:val="0"/>
          <w:w w:val="100"/>
          <w:b/>
          <w:bCs/>
          <w:position w:val="-3"/>
        </w:rPr>
        <w:t>q</w:t>
      </w:r>
      <w:r>
        <w:rPr>
          <w:rFonts w:ascii="Times New Roman" w:hAnsi="Times New Roman" w:cs="Times New Roman" w:eastAsia="Times New Roman"/>
          <w:sz w:val="16"/>
          <w:szCs w:val="16"/>
          <w:color w:val="9A9A9C"/>
          <w:spacing w:val="-3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B6B6B"/>
          <w:spacing w:val="0"/>
          <w:w w:val="60"/>
          <w:b/>
          <w:bCs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6B6B6B"/>
          <w:spacing w:val="-18"/>
          <w:w w:val="60"/>
          <w:b/>
          <w:bCs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A9A9C"/>
          <w:spacing w:val="0"/>
          <w:w w:val="84"/>
          <w:b/>
          <w:bCs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9A9A9C"/>
          <w:spacing w:val="0"/>
          <w:w w:val="100"/>
          <w:b/>
          <w:bCs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9A9A9C"/>
          <w:spacing w:val="0"/>
          <w:w w:val="100"/>
          <w:b/>
          <w:bCs/>
          <w:i/>
          <w:position w:val="-3"/>
        </w:rPr>
      </w:r>
      <w:r>
        <w:rPr>
          <w:rFonts w:ascii="Arial" w:hAnsi="Arial" w:cs="Arial" w:eastAsia="Arial"/>
          <w:sz w:val="9"/>
          <w:szCs w:val="9"/>
          <w:color w:val="AAAAAA"/>
          <w:spacing w:val="0"/>
          <w:w w:val="100"/>
          <w:b/>
          <w:bCs/>
          <w:position w:val="-3"/>
        </w:rPr>
        <w:t>1</w:t>
      </w:r>
      <w:r>
        <w:rPr>
          <w:rFonts w:ascii="Arial" w:hAnsi="Arial" w:cs="Arial" w:eastAsia="Arial"/>
          <w:sz w:val="9"/>
          <w:szCs w:val="9"/>
          <w:color w:val="AAAAAA"/>
          <w:spacing w:val="0"/>
          <w:w w:val="100"/>
          <w:b/>
          <w:bCs/>
          <w:position w:val="-3"/>
        </w:rPr>
        <w:t>    </w:t>
      </w:r>
      <w:r>
        <w:rPr>
          <w:rFonts w:ascii="Arial" w:hAnsi="Arial" w:cs="Arial" w:eastAsia="Arial"/>
          <w:sz w:val="9"/>
          <w:szCs w:val="9"/>
          <w:color w:val="AAAAAA"/>
          <w:spacing w:val="19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AAAAA"/>
          <w:spacing w:val="0"/>
          <w:w w:val="183"/>
          <w:position w:val="-3"/>
        </w:rPr>
        <w:t>#</w:t>
      </w:r>
      <w:r>
        <w:rPr>
          <w:rFonts w:ascii="Times New Roman" w:hAnsi="Times New Roman" w:cs="Times New Roman" w:eastAsia="Times New Roman"/>
          <w:sz w:val="5"/>
          <w:szCs w:val="5"/>
          <w:color w:val="AAAAAA"/>
          <w:spacing w:val="0"/>
          <w:w w:val="183"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AAAAA"/>
          <w:spacing w:val="18"/>
          <w:w w:val="183"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3D3D3D"/>
          <w:spacing w:val="0"/>
          <w:w w:val="100"/>
          <w:position w:val="-3"/>
        </w:rPr>
        <w:t>...</w:t>
      </w:r>
      <w:r>
        <w:rPr>
          <w:rFonts w:ascii="Times New Roman" w:hAnsi="Times New Roman" w:cs="Times New Roman" w:eastAsia="Times New Roman"/>
          <w:sz w:val="5"/>
          <w:szCs w:val="5"/>
          <w:color w:val="3D3D3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5"/>
          <w:szCs w:val="5"/>
          <w:color w:val="3D3D3D"/>
          <w:spacing w:val="10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9A9A9C"/>
          <w:spacing w:val="0"/>
          <w:w w:val="160"/>
          <w:b/>
          <w:bCs/>
          <w:i/>
          <w:position w:val="-3"/>
        </w:rPr>
        <w:t>f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63" w:right="-20"/>
        <w:jc w:val="left"/>
        <w:tabs>
          <w:tab w:pos="86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385368pt;margin-top:3.498349pt;width:219.636371pt;height:17.5pt;mso-position-horizontal-relative:page;mso-position-vertical-relative:paragraph;z-index:-15479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tabs>
                      <w:tab w:pos="1940" w:val="left"/>
                      <w:tab w:pos="3800" w:val="left"/>
                    </w:tabs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D3D3D"/>
                      <w:spacing w:val="0"/>
                      <w:w w:val="100"/>
                      <w:position w:val="8"/>
                    </w:rPr>
                    <w:t>c;ı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D3D3D"/>
                      <w:spacing w:val="0"/>
                      <w:w w:val="100"/>
                      <w:position w:val="8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D3D3D"/>
                      <w:spacing w:val="0"/>
                      <w:w w:val="100"/>
                      <w:position w:val="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B6B6B"/>
                      <w:spacing w:val="0"/>
                      <w:w w:val="71"/>
                      <w:b/>
                      <w:bCs/>
                      <w:position w:val="0"/>
                    </w:rPr>
                    <w:t>Abdmrraııı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B6B6B"/>
                      <w:spacing w:val="0"/>
                      <w:w w:val="100"/>
                      <w:b/>
                      <w:bCs/>
                      <w:position w:val="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B6B6B"/>
                      <w:spacing w:val="0"/>
                      <w:w w:val="100"/>
                      <w:b/>
                      <w:bCs/>
                      <w:position w:val="0"/>
                    </w:rPr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2828B8"/>
                      <w:spacing w:val="-43"/>
                      <w:w w:val="122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4B5283"/>
                      <w:spacing w:val="0"/>
                      <w:w w:val="147"/>
                      <w:position w:val="0"/>
                    </w:rPr>
                    <w:t>C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4B5283"/>
                      <w:spacing w:val="0"/>
                      <w:w w:val="146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100"/>
          <w:position w:val="2"/>
        </w:rPr>
        <w:t>.;,:</w:t>
      </w:r>
      <w:r>
        <w:rPr>
          <w:rFonts w:ascii="Arial" w:hAnsi="Arial" w:cs="Arial" w:eastAsia="Arial"/>
          <w:sz w:val="11"/>
          <w:szCs w:val="11"/>
          <w:color w:val="3D3D3D"/>
          <w:spacing w:val="-7"/>
          <w:w w:val="100"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6"/>
          <w:szCs w:val="26"/>
          <w:color w:val="9A9A9C"/>
          <w:spacing w:val="0"/>
          <w:w w:val="247"/>
          <w:position w:val="-2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9A9A9C"/>
          <w:spacing w:val="-122"/>
          <w:w w:val="247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AAAAAA"/>
          <w:spacing w:val="0"/>
          <w:w w:val="164"/>
          <w:i/>
          <w:position w:val="-2"/>
        </w:rPr>
        <w:t>(</w:t>
      </w:r>
      <w:r>
        <w:rPr>
          <w:rFonts w:ascii="Arial" w:hAnsi="Arial" w:cs="Arial" w:eastAsia="Arial"/>
          <w:sz w:val="7"/>
          <w:szCs w:val="7"/>
          <w:color w:val="AAAAAA"/>
          <w:spacing w:val="0"/>
          <w:w w:val="164"/>
          <w:i/>
          <w:position w:val="-2"/>
        </w:rPr>
        <w:t>  </w:t>
      </w:r>
      <w:r>
        <w:rPr>
          <w:rFonts w:ascii="Arial" w:hAnsi="Arial" w:cs="Arial" w:eastAsia="Arial"/>
          <w:sz w:val="7"/>
          <w:szCs w:val="7"/>
          <w:color w:val="AAAAAA"/>
          <w:spacing w:val="22"/>
          <w:w w:val="164"/>
          <w:i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AAAAAA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AAAAAA"/>
          <w:spacing w:val="-24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6B6B6B"/>
          <w:spacing w:val="-9"/>
          <w:w w:val="165"/>
          <w:position w:val="-2"/>
        </w:rPr>
        <w:t>'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118"/>
          <w:position w:val="-2"/>
        </w:rPr>
        <w:t>·</w:t>
      </w:r>
      <w:r>
        <w:rPr>
          <w:rFonts w:ascii="Arial" w:hAnsi="Arial" w:cs="Arial" w:eastAsia="Arial"/>
          <w:sz w:val="20"/>
          <w:szCs w:val="20"/>
          <w:color w:val="AAAAAA"/>
          <w:spacing w:val="-35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9A9A9C"/>
          <w:spacing w:val="0"/>
          <w:w w:val="51"/>
          <w:position w:val="-2"/>
        </w:rPr>
        <w:t>.....</w:t>
      </w:r>
      <w:r>
        <w:rPr>
          <w:rFonts w:ascii="Arial" w:hAnsi="Arial" w:cs="Arial" w:eastAsia="Arial"/>
          <w:sz w:val="12"/>
          <w:szCs w:val="12"/>
          <w:color w:val="9A9A9C"/>
          <w:spacing w:val="0"/>
          <w:w w:val="51"/>
          <w:position w:val="-2"/>
        </w:rPr>
        <w:t>        </w:t>
      </w:r>
      <w:r>
        <w:rPr>
          <w:rFonts w:ascii="Arial" w:hAnsi="Arial" w:cs="Arial" w:eastAsia="Arial"/>
          <w:sz w:val="12"/>
          <w:szCs w:val="12"/>
          <w:color w:val="9A9A9C"/>
          <w:spacing w:val="7"/>
          <w:w w:val="51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7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268" w:right="-20"/>
        <w:jc w:val="left"/>
        <w:tabs>
          <w:tab w:pos="86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63"/>
          <w:position w:val="-7"/>
        </w:rPr>
        <w:t>::c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7"/>
        </w:rPr>
      </w:r>
      <w:r>
        <w:rPr>
          <w:rFonts w:ascii="Arial" w:hAnsi="Arial" w:cs="Arial" w:eastAsia="Arial"/>
          <w:sz w:val="28"/>
          <w:szCs w:val="28"/>
          <w:color w:val="9A9A9C"/>
          <w:spacing w:val="0"/>
          <w:w w:val="100"/>
          <w:position w:val="-6"/>
        </w:rPr>
        <w:t>.</w:t>
      </w:r>
      <w:r>
        <w:rPr>
          <w:rFonts w:ascii="Arial" w:hAnsi="Arial" w:cs="Arial" w:eastAsia="Arial"/>
          <w:sz w:val="28"/>
          <w:szCs w:val="28"/>
          <w:color w:val="9A9A9C"/>
          <w:spacing w:val="-19"/>
          <w:w w:val="100"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BDBDBF"/>
          <w:spacing w:val="-22"/>
          <w:w w:val="168"/>
          <w:position w:val="-6"/>
        </w:rPr>
        <w:t>.</w:t>
      </w:r>
      <w:r>
        <w:rPr>
          <w:rFonts w:ascii="Arial" w:hAnsi="Arial" w:cs="Arial" w:eastAsia="Arial"/>
          <w:sz w:val="28"/>
          <w:szCs w:val="28"/>
          <w:color w:val="9A9A9C"/>
          <w:spacing w:val="0"/>
          <w:w w:val="100"/>
          <w:position w:val="-6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60" w:right="380"/>
        </w:sectPr>
      </w:pPr>
      <w:rPr/>
    </w:p>
    <w:p>
      <w:pPr>
        <w:spacing w:before="36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36.800636pt;margin-top:28.010834pt;width:539.348242pt;height:750.13983pt;mso-position-horizontal-relative:page;mso-position-vertical-relative:page;z-index:-15483" coordorigin="736,560" coordsize="10787,15003">
            <v:group style="position:absolute;left:757;top:577;width:10749;height:2" coordorigin="757,577" coordsize="10749,2">
              <v:shape style="position:absolute;left:757;top:577;width:10749;height:2" coordorigin="757,577" coordsize="10749,0" path="m757,577l11506,577e" filled="f" stroked="t" strokeweight=".70998pt" strokecolor="#777777">
                <v:path arrowok="t"/>
              </v:shape>
            </v:group>
            <v:group style="position:absolute;left:762;top:567;width:2;height:725" coordorigin="762,567" coordsize="2,725">
              <v:shape style="position:absolute;left:762;top:567;width:2;height:725" coordorigin="762,567" coordsize="0,725" path="m762,1292l762,567e" filled="f" stroked="t" strokeweight=".70998pt" strokecolor="#ACACAC">
                <v:path arrowok="t"/>
              </v:shape>
            </v:group>
            <v:group style="position:absolute;left:2376;top:567;width:2;height:1020" coordorigin="2376,567" coordsize="2,1020">
              <v:shape style="position:absolute;left:2376;top:567;width:2;height:1020" coordorigin="2376,567" coordsize="0,1020" path="m2376,1588l2376,567e" filled="f" stroked="t" strokeweight=".70998pt" strokecolor="#979797">
                <v:path arrowok="t"/>
              </v:shape>
            </v:group>
            <v:group style="position:absolute;left:2717;top:577;width:360;height:2" coordorigin="2717,577" coordsize="360,2">
              <v:shape style="position:absolute;left:2717;top:577;width:360;height:2" coordorigin="2717,577" coordsize="360,0" path="m2717,577l3077,577e" filled="f" stroked="t" strokeweight=".47332pt" strokecolor="#646464">
                <v:path arrowok="t"/>
              </v:shape>
            </v:group>
            <v:group style="position:absolute;left:6726;top:577;width:246;height:2" coordorigin="6726,577" coordsize="246,2">
              <v:shape style="position:absolute;left:6726;top:577;width:246;height:2" coordorigin="6726,577" coordsize="246,0" path="m6726,577l6972,577e" filled="f" stroked="t" strokeweight=".47332pt" strokecolor="#575757">
                <v:path arrowok="t"/>
              </v:shape>
            </v:group>
            <v:group style="position:absolute;left:7502;top:577;width:322;height:2" coordorigin="7502,577" coordsize="322,2">
              <v:shape style="position:absolute;left:7502;top:577;width:322;height:2" coordorigin="7502,577" coordsize="322,0" path="m7502,577l7824,577e" filled="f" stroked="t" strokeweight=".47332pt" strokecolor="#646464">
                <v:path arrowok="t"/>
              </v:shape>
            </v:group>
            <v:group style="position:absolute;left:7767;top:579;width:805;height:2" coordorigin="7767,579" coordsize="805,2">
              <v:shape style="position:absolute;left:7767;top:579;width:805;height:2" coordorigin="7767,579" coordsize="805,0" path="m7767,579l8572,579e" filled="f" stroked="t" strokeweight=".47332pt" strokecolor="#777777">
                <v:path arrowok="t"/>
              </v:shape>
            </v:group>
            <v:group style="position:absolute;left:9123;top:577;width:2;height:567" coordorigin="9123,577" coordsize="2,567">
              <v:shape style="position:absolute;left:9123;top:577;width:2;height:567" coordorigin="9123,577" coordsize="0,567" path="m9123,1144l9123,577e" filled="f" stroked="t" strokeweight=".94664pt" strokecolor="#646464">
                <v:path arrowok="t"/>
              </v:shape>
            </v:group>
            <v:group style="position:absolute;left:10167;top:582;width:265;height:2" coordorigin="10167,582" coordsize="265,2">
              <v:shape style="position:absolute;left:10167;top:582;width:265;height:2" coordorigin="10167,582" coordsize="265,0" path="m10167,582l10432,582e" filled="f" stroked="t" strokeweight=".47332pt" strokecolor="#575757">
                <v:path arrowok="t"/>
              </v:shape>
            </v:group>
            <v:group style="position:absolute;left:9126;top:1087;width:2;height:205" coordorigin="9126,1087" coordsize="2,205">
              <v:shape style="position:absolute;left:9126;top:1087;width:2;height:205" coordorigin="9126,1087" coordsize="0,205" path="m9126,1292l9126,1087e" filled="f" stroked="t" strokeweight=".47332pt" strokecolor="#444444">
                <v:path arrowok="t"/>
              </v:shape>
            </v:group>
            <v:group style="position:absolute;left:762;top:1235;width:2;height:353" coordorigin="762,1235" coordsize="2,353">
              <v:shape style="position:absolute;left:762;top:1235;width:2;height:353" coordorigin="762,1235" coordsize="0,353" path="m762,1588l762,1235e" filled="f" stroked="t" strokeweight=".47332pt" strokecolor="#878787">
                <v:path arrowok="t"/>
              </v:shape>
            </v:group>
            <v:group style="position:absolute;left:9126;top:1235;width:2;height:839" coordorigin="9126,1235" coordsize="2,839">
              <v:shape style="position:absolute;left:9126;top:1235;width:2;height:839" coordorigin="9126,1235" coordsize="0,839" path="m9126,2074l9126,1235e" filled="f" stroked="t" strokeweight=".70998pt" strokecolor="#5B5B5B">
                <v:path arrowok="t"/>
              </v:shape>
            </v:group>
            <v:group style="position:absolute;left:762;top:2055;width:440;height:2" coordorigin="762,2055" coordsize="440,2">
              <v:shape style="position:absolute;left:762;top:2055;width:440;height:2" coordorigin="762,2055" coordsize="440,0" path="m762,2055l1202,2055e" filled="f" stroked="t" strokeweight=".47332pt" strokecolor="#777777">
                <v:path arrowok="t"/>
              </v:shape>
            </v:group>
            <v:group style="position:absolute;left:767;top:1235;width:2;height:1502" coordorigin="767,1235" coordsize="2,1502">
              <v:shape style="position:absolute;left:767;top:1235;width:2;height:1502" coordorigin="767,1235" coordsize="0,1502" path="m767,2736l767,1235e" filled="f" stroked="t" strokeweight=".70998pt" strokecolor="#676767">
                <v:path arrowok="t"/>
              </v:shape>
            </v:group>
            <v:group style="position:absolute;left:2374;top:1397;width:2;height:667" coordorigin="2374,1397" coordsize="2,667">
              <v:shape style="position:absolute;left:2374;top:1397;width:2;height:667" coordorigin="2374,1397" coordsize="0,667" path="m2374,2064l2374,1397e" filled="f" stroked="t" strokeweight=".94664pt" strokecolor="#808080">
                <v:path arrowok="t"/>
              </v:shape>
            </v:group>
            <v:group style="position:absolute;left:1145;top:2057;width:5883;height:2" coordorigin="1145,2057" coordsize="5883,2">
              <v:shape style="position:absolute;left:1145;top:2057;width:5883;height:2" coordorigin="1145,2057" coordsize="5883,0" path="m1145,2057l7029,2057e" filled="f" stroked="t" strokeweight=".70998pt" strokecolor="#7C7C7C">
                <v:path arrowok="t"/>
              </v:shape>
            </v:group>
            <v:group style="position:absolute;left:6915;top:2060;width:644;height:2" coordorigin="6915,2060" coordsize="644,2">
              <v:shape style="position:absolute;left:6915;top:2060;width:644;height:2" coordorigin="6915,2060" coordsize="644,0" path="m6915,2060l7559,2060e" filled="f" stroked="t" strokeweight=".47332pt" strokecolor="#676767">
                <v:path arrowok="t"/>
              </v:shape>
            </v:group>
            <v:group style="position:absolute;left:7502;top:2062;width:1070;height:2" coordorigin="7502,2062" coordsize="1070,2">
              <v:shape style="position:absolute;left:7502;top:2062;width:1070;height:2" coordorigin="7502,2062" coordsize="1070,0" path="m7502,2062l8572,2062e" filled="f" stroked="t" strokeweight=".70998pt" strokecolor="#7C7C7C">
                <v:path arrowok="t"/>
              </v:shape>
            </v:group>
            <v:group style="position:absolute;left:8515;top:2064;width:639;height:2" coordorigin="8515,2064" coordsize="639,2">
              <v:shape style="position:absolute;left:8515;top:2064;width:639;height:2" coordorigin="8515,2064" coordsize="639,0" path="m8515,2064l9154,2064e" filled="f" stroked="t" strokeweight=".47332pt" strokecolor="#676767">
                <v:path arrowok="t"/>
              </v:shape>
            </v:group>
            <v:group style="position:absolute;left:8955;top:2064;width:2532;height:2" coordorigin="8955,2064" coordsize="2532,2">
              <v:shape style="position:absolute;left:8955;top:2064;width:2532;height:2" coordorigin="8955,2064" coordsize="2532,0" path="m8955,2064l11487,2064e" filled="f" stroked="t" strokeweight=".70998pt" strokecolor="#747474">
                <v:path arrowok="t"/>
              </v:shape>
            </v:group>
            <v:group style="position:absolute;left:757;top:2276;width:10740;height:2" coordorigin="757,2276" coordsize="10740,2">
              <v:shape style="position:absolute;left:757;top:2276;width:10740;height:2" coordorigin="757,2276" coordsize="10740,0" path="m757,2276l11497,2276e" filled="f" stroked="t" strokeweight=".70998pt" strokecolor="#777777">
                <v:path arrowok="t"/>
              </v:shape>
            </v:group>
            <v:group style="position:absolute;left:4880;top:2274;width:241;height:2" coordorigin="4880,2274" coordsize="241,2">
              <v:shape style="position:absolute;left:4880;top:2274;width:241;height:2" coordorigin="4880,2274" coordsize="241,0" path="m4880,2274l5121,2274e" filled="f" stroked="t" strokeweight=".47332pt" strokecolor="#707070">
                <v:path arrowok="t"/>
              </v:shape>
            </v:group>
            <v:group style="position:absolute;left:757;top:2493;width:10735;height:2" coordorigin="757,2493" coordsize="10735,2">
              <v:shape style="position:absolute;left:757;top:2493;width:10735;height:2" coordorigin="757,2493" coordsize="10735,0" path="m757,2493l11492,2493e" filled="f" stroked="t" strokeweight=".70998pt" strokecolor="#777777">
                <v:path arrowok="t"/>
              </v:shape>
            </v:group>
            <v:group style="position:absolute;left:4184;top:2489;width:459;height:2" coordorigin="4184,2489" coordsize="459,2">
              <v:shape style="position:absolute;left:4184;top:2489;width:459;height:2" coordorigin="4184,2489" coordsize="459,0" path="m4184,2489l4643,2489e" filled="f" stroked="t" strokeweight=".47332pt" strokecolor="#606060">
                <v:path arrowok="t"/>
              </v:shape>
            </v:group>
            <v:group style="position:absolute;left:8515;top:2496;width:630;height:2" coordorigin="8515,2496" coordsize="630,2">
              <v:shape style="position:absolute;left:8515;top:2496;width:630;height:2" coordorigin="8515,2496" coordsize="630,0" path="m8515,2496l9145,2496e" filled="f" stroked="t" strokeweight=".47332pt" strokecolor="#676767">
                <v:path arrowok="t"/>
              </v:shape>
            </v:group>
            <v:group style="position:absolute;left:10167;top:2498;width:265;height:2" coordorigin="10167,2498" coordsize="265,2">
              <v:shape style="position:absolute;left:10167;top:2498;width:265;height:2" coordorigin="10167,2498" coordsize="265,0" path="m10167,2498l10432,2498e" filled="f" stroked="t" strokeweight=".47332pt" strokecolor="#4F4F4F">
                <v:path arrowok="t"/>
              </v:shape>
            </v:group>
            <v:group style="position:absolute;left:10375;top:2500;width:1112;height:2" coordorigin="10375,2500" coordsize="1112,2">
              <v:shape style="position:absolute;left:10375;top:2500;width:1112;height:2" coordorigin="10375,2500" coordsize="1112,0" path="m10375,2500l11487,2500e" filled="f" stroked="t" strokeweight=".70998pt" strokecolor="#747474">
                <v:path arrowok="t"/>
              </v:shape>
            </v:group>
            <v:group style="position:absolute;left:762;top:2713;width:10730;height:2" coordorigin="762,2713" coordsize="10730,2">
              <v:shape style="position:absolute;left:762;top:2713;width:10730;height:2" coordorigin="762,2713" coordsize="10730,0" path="m762,2713l11492,2713e" filled="f" stroked="t" strokeweight=".70998pt" strokecolor="#747474">
                <v:path arrowok="t"/>
              </v:shape>
            </v:group>
            <v:group style="position:absolute;left:4752;top:2708;width:469;height:2" coordorigin="4752,2708" coordsize="469,2">
              <v:shape style="position:absolute;left:4752;top:2708;width:469;height:2" coordorigin="4752,2708" coordsize="469,0" path="m4752,2708l5221,2708e" filled="f" stroked="t" strokeweight=".94664pt" strokecolor="#878787">
                <v:path arrowok="t"/>
              </v:shape>
            </v:group>
            <v:group style="position:absolute;left:7502;top:2713;width:322;height:2" coordorigin="7502,2713" coordsize="322,2">
              <v:shape style="position:absolute;left:7502;top:2713;width:322;height:2" coordorigin="7502,2713" coordsize="322,0" path="m7502,2713l7824,2713e" filled="f" stroked="t" strokeweight=".47332pt" strokecolor="#545454">
                <v:path arrowok="t"/>
              </v:shape>
            </v:group>
            <v:group style="position:absolute;left:8515;top:2715;width:630;height:2" coordorigin="8515,2715" coordsize="630,2">
              <v:shape style="position:absolute;left:8515;top:2715;width:630;height:2" coordorigin="8515,2715" coordsize="630,0" path="m8515,2715l9145,2715e" filled="f" stroked="t" strokeweight=".47332pt" strokecolor="#5B5B5B">
                <v:path arrowok="t"/>
              </v:shape>
            </v:group>
            <v:group style="position:absolute;left:9713;top:2715;width:719;height:2" coordorigin="9713,2715" coordsize="719,2">
              <v:shape style="position:absolute;left:9713;top:2715;width:719;height:2" coordorigin="9713,2715" coordsize="719,0" path="m9713,2715l10432,2715e" filled="f" stroked="t" strokeweight=".47332pt" strokecolor="#646464">
                <v:path arrowok="t"/>
              </v:shape>
            </v:group>
            <v:group style="position:absolute;left:743;top:2927;width:10744;height:2" coordorigin="743,2927" coordsize="10744,2">
              <v:shape style="position:absolute;left:743;top:2927;width:10744;height:2" coordorigin="743,2927" coordsize="10744,0" path="m743,2927l11487,2927e" filled="f" stroked="t" strokeweight=".70998pt" strokecolor="#777777">
                <v:path arrowok="t"/>
              </v:shape>
            </v:group>
            <v:group style="position:absolute;left:767;top:1235;width:2;height:1912" coordorigin="767,1235" coordsize="2,1912">
              <v:shape style="position:absolute;left:767;top:1235;width:2;height:1912" coordorigin="767,1235" coordsize="0,1912" path="m767,3146l767,1235e" filled="f" stroked="t" strokeweight=".70998pt" strokecolor="#606060">
                <v:path arrowok="t"/>
              </v:shape>
            </v:group>
            <v:group style="position:absolute;left:4880;top:2922;width:241;height:2" coordorigin="4880,2922" coordsize="241,2">
              <v:shape style="position:absolute;left:4880;top:2922;width:241;height:2" coordorigin="4880,2922" coordsize="241,0" path="m4880,2922l5121,2922e" filled="f" stroked="t" strokeweight=".47332pt" strokecolor="#606060">
                <v:path arrowok="t"/>
              </v:shape>
            </v:group>
            <v:group style="position:absolute;left:5207;top:2925;width:1212;height:2" coordorigin="5207,2925" coordsize="1212,2">
              <v:shape style="position:absolute;left:5207;top:2925;width:1212;height:2" coordorigin="5207,2925" coordsize="1212,0" path="m5207,2925l6418,2925e" filled="f" stroked="t" strokeweight=".47332pt" strokecolor="#777777">
                <v:path arrowok="t"/>
              </v:shape>
            </v:group>
            <v:group style="position:absolute;left:6915;top:2927;width:464;height:2" coordorigin="6915,2927" coordsize="464,2">
              <v:shape style="position:absolute;left:6915;top:2927;width:464;height:2" coordorigin="6915,2927" coordsize="464,0" path="m6915,2927l7379,2927e" filled="f" stroked="t" strokeweight=".47332pt" strokecolor="#606060">
                <v:path arrowok="t"/>
              </v:shape>
            </v:group>
            <v:group style="position:absolute;left:7322;top:2927;width:237;height:2" coordorigin="7322,2927" coordsize="237,2">
              <v:shape style="position:absolute;left:7322;top:2927;width:237;height:2" coordorigin="7322,2927" coordsize="237,0" path="m7322,2927l7559,2927e" filled="f" stroked="t" strokeweight=".47332pt" strokecolor="#747474">
                <v:path arrowok="t"/>
              </v:shape>
            </v:group>
            <v:group style="position:absolute;left:772;top:567;width:2;height:3289" coordorigin="772,567" coordsize="2,3289">
              <v:shape style="position:absolute;left:772;top:567;width:2;height:3289" coordorigin="772,567" coordsize="0,3289" path="m772,3857l772,567e" filled="f" stroked="t" strokeweight=".70998pt" strokecolor="#878787">
                <v:path arrowok="t"/>
              </v:shape>
            </v:group>
            <v:group style="position:absolute;left:3574;top:3142;width:293;height:2" coordorigin="3574,3142" coordsize="293,2">
              <v:shape style="position:absolute;left:3574;top:3142;width:293;height:2" coordorigin="3574,3142" coordsize="293,0" path="m3574,3142l3867,3142e" filled="f" stroked="t" strokeweight=".47332pt" strokecolor="#606060">
                <v:path arrowok="t"/>
              </v:shape>
            </v:group>
            <v:group style="position:absolute;left:762;top:3142;width:6210;height:2" coordorigin="762,3142" coordsize="6210,2">
              <v:shape style="position:absolute;left:762;top:3142;width:6210;height:2" coordorigin="762,3142" coordsize="6210,0" path="m762,3142l6972,3142e" filled="f" stroked="t" strokeweight=".70998pt" strokecolor="#747474">
                <v:path arrowok="t"/>
              </v:shape>
            </v:group>
            <v:group style="position:absolute;left:4586;top:3142;width:535;height:2" coordorigin="4586,3142" coordsize="535,2">
              <v:shape style="position:absolute;left:4586;top:3142;width:535;height:2" coordorigin="4586,3142" coordsize="535,0" path="m4586,3142l5121,3142e" filled="f" stroked="t" strokeweight=".47332pt" strokecolor="#5B5B5B">
                <v:path arrowok="t"/>
              </v:shape>
            </v:group>
            <v:group style="position:absolute;left:6915;top:3144;width:464;height:2" coordorigin="6915,3144" coordsize="464,2">
              <v:shape style="position:absolute;left:6915;top:3144;width:464;height:2" coordorigin="6915,3144" coordsize="464,0" path="m6915,3144l7379,3144e" filled="f" stroked="t" strokeweight=".47332pt" strokecolor="#646464">
                <v:path arrowok="t"/>
              </v:shape>
            </v:group>
            <v:group style="position:absolute;left:7322;top:3146;width:2447;height:2" coordorigin="7322,3146" coordsize="2447,2">
              <v:shape style="position:absolute;left:7322;top:3146;width:2447;height:2" coordorigin="7322,3146" coordsize="2447,0" path="m7322,3146l9769,3146e" filled="f" stroked="t" strokeweight=".47332pt" strokecolor="#777777">
                <v:path arrowok="t"/>
              </v:shape>
            </v:group>
            <v:group style="position:absolute;left:9613;top:3149;width:667;height:2" coordorigin="9613,3149" coordsize="667,2">
              <v:shape style="position:absolute;left:9613;top:3149;width:667;height:2" coordorigin="9613,3149" coordsize="667,0" path="m9613,3149l10281,3149e" filled="f" stroked="t" strokeweight=".94664pt" strokecolor="#838383">
                <v:path arrowok="t"/>
              </v:shape>
            </v:group>
            <v:group style="position:absolute;left:10167;top:3151;width:1330;height:2" coordorigin="10167,3151" coordsize="1330,2">
              <v:shape style="position:absolute;left:10167;top:3151;width:1330;height:2" coordorigin="10167,3151" coordsize="1330,0" path="m10167,3151l11497,3151e" filled="f" stroked="t" strokeweight=".70998pt" strokecolor="#707070">
                <v:path arrowok="t"/>
              </v:shape>
            </v:group>
            <v:group style="position:absolute;left:3867;top:3137;width:2;height:482" coordorigin="3867,3137" coordsize="2,482">
              <v:shape style="position:absolute;left:3867;top:3137;width:2;height:482" coordorigin="3867,3137" coordsize="0,482" path="m3867,3618l3867,3137e" filled="f" stroked="t" strokeweight=".47332pt" strokecolor="#444444">
                <v:path arrowok="t"/>
              </v:shape>
            </v:group>
            <v:group style="position:absolute;left:3862;top:3564;width:1950;height:2" coordorigin="3862,3564" coordsize="1950,2">
              <v:shape style="position:absolute;left:3862;top:3564;width:1950;height:2" coordorigin="3862,3564" coordsize="1950,0" path="m3862,3564l5812,3564e" filled="f" stroked="t" strokeweight=".47332pt" strokecolor="#6B6B6B">
                <v:path arrowok="t"/>
              </v:shape>
            </v:group>
            <v:group style="position:absolute;left:5694;top:3564;width:497;height:2" coordorigin="5694,3564" coordsize="497,2">
              <v:shape style="position:absolute;left:5694;top:3564;width:497;height:2" coordorigin="5694,3564" coordsize="497,0" path="m5694,3564l6191,3564e" filled="f" stroked="t" strokeweight=".47332pt" strokecolor="#A8A8A8">
                <v:path arrowok="t"/>
              </v:shape>
            </v:group>
            <v:group style="position:absolute;left:753;top:3876;width:9670;height:2" coordorigin="753,3876" coordsize="9670,2">
              <v:shape style="position:absolute;left:753;top:3876;width:9670;height:2" coordorigin="753,3876" coordsize="9670,0" path="m753,3876l10423,3876e" filled="f" stroked="t" strokeweight=".70998pt" strokecolor="#676767">
                <v:path arrowok="t"/>
              </v:shape>
            </v:group>
            <v:group style="position:absolute;left:786;top:3876;width:937;height:2" coordorigin="786,3876" coordsize="937,2">
              <v:shape style="position:absolute;left:786;top:3876;width:937;height:2" coordorigin="786,3876" coordsize="937,0" path="m786,3876l1723,3876e" filled="f" stroked="t" strokeweight=".94664pt" strokecolor="#838383">
                <v:path arrowok="t"/>
              </v:shape>
            </v:group>
            <v:group style="position:absolute;left:1666;top:3876;width:719;height:2" coordorigin="1666,3876" coordsize="719,2">
              <v:shape style="position:absolute;left:1666;top:3876;width:719;height:2" coordorigin="1666,3876" coordsize="719,0" path="m1666,3876l2386,3876e" filled="f" stroked="t" strokeweight=".47332pt" strokecolor="#646464">
                <v:path arrowok="t"/>
              </v:shape>
            </v:group>
            <v:group style="position:absolute;left:2717;top:3876;width:360;height:2" coordorigin="2717,3876" coordsize="360,2">
              <v:shape style="position:absolute;left:2717;top:3876;width:360;height:2" coordorigin="2717,3876" coordsize="360,0" path="m2717,3876l3077,3876e" filled="f" stroked="t" strokeweight=".47332pt" strokecolor="#4B4B4B">
                <v:path arrowok="t"/>
              </v:shape>
            </v:group>
            <v:group style="position:absolute;left:3865;top:3561;width:2;height:319" coordorigin="3865,3561" coordsize="2,319">
              <v:shape style="position:absolute;left:3865;top:3561;width:2;height:319" coordorigin="3865,3561" coordsize="0,319" path="m3865,3881l3865,3561e" filled="f" stroked="t" strokeweight=".70998pt" strokecolor="#606060">
                <v:path arrowok="t"/>
              </v:shape>
            </v:group>
            <v:group style="position:absolute;left:3858;top:3876;width:3124;height:2" coordorigin="3858,3876" coordsize="3124,2">
              <v:shape style="position:absolute;left:3858;top:3876;width:3124;height:2" coordorigin="3858,3876" coordsize="3124,0" path="m3858,3876l6981,3876e" filled="f" stroked="t" strokeweight=".94664pt" strokecolor="#545454">
                <v:path arrowok="t"/>
              </v:shape>
            </v:group>
            <v:group style="position:absolute;left:6955;top:3137;width:2;height:744" coordorigin="6955,3137" coordsize="2,744">
              <v:shape style="position:absolute;left:6955;top:3137;width:2;height:744" coordorigin="6955,3137" coordsize="0,744" path="m6955,3881l6955,3137e" filled="f" stroked="t" strokeweight=".94664pt" strokecolor="#676767">
                <v:path arrowok="t"/>
              </v:shape>
            </v:group>
            <v:group style="position:absolute;left:10167;top:3881;width:265;height:2" coordorigin="10167,3881" coordsize="265,2">
              <v:shape style="position:absolute;left:10167;top:3881;width:265;height:2" coordorigin="10167,3881" coordsize="265,0" path="m10167,3881l10432,3881e" filled="f" stroked="t" strokeweight=".47332pt" strokecolor="#575757">
                <v:path arrowok="t"/>
              </v:shape>
            </v:group>
            <v:group style="position:absolute;left:10375;top:3883;width:1112;height:2" coordorigin="10375,3883" coordsize="1112,2">
              <v:shape style="position:absolute;left:10375;top:3883;width:1112;height:2" coordorigin="10375,3883" coordsize="1112,0" path="m10375,3883l11487,3883e" filled="f" stroked="t" strokeweight=".70998pt" strokecolor="#707070">
                <v:path arrowok="t"/>
              </v:shape>
            </v:group>
            <v:group style="position:absolute;left:757;top:4157;width:10730;height:2" coordorigin="757,4157" coordsize="10730,2">
              <v:shape style="position:absolute;left:757;top:4157;width:10730;height:2" coordorigin="757,4157" coordsize="10730,0" path="m757,4157l11487,4157e" filled="f" stroked="t" strokeweight=".70998pt" strokecolor="#707070">
                <v:path arrowok="t"/>
              </v:shape>
            </v:group>
            <v:group style="position:absolute;left:767;top:3280;width:2;height:2808" coordorigin="767,3280" coordsize="2,2808">
              <v:shape style="position:absolute;left:767;top:3280;width:2;height:2808" coordorigin="767,3280" coordsize="0,2808" path="m767,6088l767,3280e" filled="f" stroked="t" strokeweight=".47332pt" strokecolor="#747474">
                <v:path arrowok="t"/>
              </v:shape>
            </v:group>
            <v:group style="position:absolute;left:2371;top:3866;width:2;height:353" coordorigin="2371,3866" coordsize="2,353">
              <v:shape style="position:absolute;left:2371;top:3866;width:2;height:353" coordorigin="2371,3866" coordsize="0,353" path="m2371,4219l2371,3866e" filled="f" stroked="t" strokeweight=".94664pt" strokecolor="#646464">
                <v:path arrowok="t"/>
              </v:shape>
            </v:group>
            <v:group style="position:absolute;left:4586;top:4152;width:535;height:2" coordorigin="4586,4152" coordsize="535,2">
              <v:shape style="position:absolute;left:4586;top:4152;width:535;height:2" coordorigin="4586,4152" coordsize="535,0" path="m4586,4152l5121,4152e" filled="f" stroked="t" strokeweight=".47332pt" strokecolor="#6B6B6B">
                <v:path arrowok="t"/>
              </v:shape>
            </v:group>
            <v:group style="position:absolute;left:10167;top:4157;width:265;height:2" coordorigin="10167,4157" coordsize="265,2">
              <v:shape style="position:absolute;left:10167;top:4157;width:265;height:2" coordorigin="10167,4157" coordsize="265,0" path="m10167,4157l10432,4157e" filled="f" stroked="t" strokeweight=".47332pt" strokecolor="#575757">
                <v:path arrowok="t"/>
              </v:shape>
            </v:group>
            <v:group style="position:absolute;left:2371;top:4109;width:2;height:300" coordorigin="2371,4109" coordsize="2,300">
              <v:shape style="position:absolute;left:2371;top:4109;width:2;height:300" coordorigin="2371,4109" coordsize="0,300" path="m2371,4410l2371,4109e" filled="f" stroked="t" strokeweight=".70998pt" strokecolor="#484848">
                <v:path arrowok="t"/>
              </v:shape>
            </v:group>
            <v:group style="position:absolute;left:2367;top:4372;width:9126;height:2" coordorigin="2367,4372" coordsize="9126,2">
              <v:shape style="position:absolute;left:2367;top:4372;width:9126;height:2" coordorigin="2367,4372" coordsize="9126,0" path="m2367,4372l11492,4372e" filled="f" stroked="t" strokeweight=".70998pt" strokecolor="#707070">
                <v:path arrowok="t"/>
              </v:shape>
            </v:group>
            <v:group style="position:absolute;left:6726;top:4372;width:246;height:2" coordorigin="6726,4372" coordsize="246,2">
              <v:shape style="position:absolute;left:6726;top:4372;width:246;height:2" coordorigin="6726,4372" coordsize="246,0" path="m6726,4372l6972,4372e" filled="f" stroked="t" strokeweight=".47332pt" strokecolor="#4B4B4B">
                <v:path arrowok="t"/>
              </v:shape>
            </v:group>
            <v:group style="position:absolute;left:9713;top:4374;width:511;height:2" coordorigin="9713,4374" coordsize="511,2">
              <v:shape style="position:absolute;left:9713;top:4374;width:511;height:2" coordorigin="9713,4374" coordsize="511,0" path="m9713,4374l10224,4374e" filled="f" stroked="t" strokeweight=".47332pt" strokecolor="#646464">
                <v:path arrowok="t"/>
              </v:shape>
            </v:group>
            <v:group style="position:absolute;left:764;top:4109;width:2;height:1020" coordorigin="764,4109" coordsize="2,1020">
              <v:shape style="position:absolute;left:764;top:4109;width:2;height:1020" coordorigin="764,4109" coordsize="0,1020" path="m764,5130l764,4109e" filled="f" stroked="t" strokeweight=".94664pt" strokecolor="#646464">
                <v:path arrowok="t"/>
              </v:shape>
            </v:group>
            <v:group style="position:absolute;left:2371;top:4353;width:2;height:267" coordorigin="2371,4353" coordsize="2,267">
              <v:shape style="position:absolute;left:2371;top:4353;width:2;height:267" coordorigin="2371,4353" coordsize="0,267" path="m2371,4620l2371,4353e" filled="f" stroked="t" strokeweight=".47332pt" strokecolor="#2B2B2B">
                <v:path arrowok="t"/>
              </v:shape>
            </v:group>
            <v:group style="position:absolute;left:4918;top:4357;width:2;height:262" coordorigin="4918,4357" coordsize="2,262">
              <v:shape style="position:absolute;left:4918;top:4357;width:2;height:262" coordorigin="4918,4357" coordsize="0,262" path="m4918,4620l4918,4357e" filled="f" stroked="t" strokeweight=".47332pt" strokecolor="#383838">
                <v:path arrowok="t"/>
              </v:shape>
            </v:group>
            <v:group style="position:absolute;left:4904;top:4801;width:1486;height:2" coordorigin="4904,4801" coordsize="1486,2">
              <v:shape style="position:absolute;left:4904;top:4801;width:1486;height:2" coordorigin="4904,4801" coordsize="1486,0" path="m4904,4801l6390,4801e" filled="f" stroked="t" strokeweight=".23666pt" strokecolor="#646464">
                <v:path arrowok="t"/>
              </v:shape>
            </v:group>
            <v:group style="position:absolute;left:4918;top:4562;width:2;height:791" coordorigin="4918,4562" coordsize="2,791">
              <v:shape style="position:absolute;left:4918;top:4562;width:2;height:791" coordorigin="4918,4562" coordsize="0,791" path="m4918,5354l4918,4562e" filled="f" stroked="t" strokeweight=".70998pt" strokecolor="#5B5B5B">
                <v:path arrowok="t"/>
              </v:shape>
            </v:group>
            <v:group style="position:absolute;left:6390;top:4801;width:1141;height:2" coordorigin="6390,4801" coordsize="1141,2">
              <v:shape style="position:absolute;left:6390;top:4801;width:1141;height:2" coordorigin="6390,4801" coordsize="1141,0" path="m6390,4801l7531,4801e" filled="f" stroked="t" strokeweight=".23666pt" strokecolor="#000000">
                <v:path arrowok="t"/>
              </v:shape>
            </v:group>
            <v:group style="position:absolute;left:7531;top:4801;width:1013;height:2" coordorigin="7531,4801" coordsize="1013,2">
              <v:shape style="position:absolute;left:7531;top:4801;width:1013;height:2" coordorigin="7531,4801" coordsize="1013,0" path="m7531,4801l8543,4801e" filled="f" stroked="t" strokeweight=".23666pt" strokecolor="#676767">
                <v:path arrowok="t"/>
              </v:shape>
            </v:group>
            <v:group style="position:absolute;left:7807;top:4367;width:2;height:467" coordorigin="7807,4367" coordsize="2,467">
              <v:shape style="position:absolute;left:7807;top:4367;width:2;height:467" coordorigin="7807,4367" coordsize="0,467" path="m7807,4834l7807,4367e" filled="f" stroked="t" strokeweight=".94664pt" strokecolor="#606060">
                <v:path arrowok="t"/>
              </v:shape>
            </v:group>
            <v:group style="position:absolute;left:8543;top:4801;width:2916;height:2" coordorigin="8543,4801" coordsize="2916,2">
              <v:shape style="position:absolute;left:8543;top:4801;width:2916;height:2" coordorigin="8543,4801" coordsize="2916,0" path="m8543,4801l11459,4801e" filled="f" stroked="t" strokeweight=".23666pt" strokecolor="#000000">
                <v:path arrowok="t"/>
              </v:shape>
            </v:group>
            <v:group style="position:absolute;left:4908;top:5092;width:2651;height:2" coordorigin="4908,5092" coordsize="2651,2">
              <v:shape style="position:absolute;left:4908;top:5092;width:2651;height:2" coordorigin="4908,5092" coordsize="2651,0" path="m4908,5092l7559,5092e" filled="f" stroked="t" strokeweight=".70998pt" strokecolor="#7C7C7C">
                <v:path arrowok="t"/>
              </v:shape>
            </v:group>
            <v:group style="position:absolute;left:7502;top:5094;width:3985;height:2" coordorigin="7502,5094" coordsize="3985,2">
              <v:shape style="position:absolute;left:7502;top:5094;width:3985;height:2" coordorigin="7502,5094" coordsize="3985,0" path="m7502,5094l11487,5094e" filled="f" stroked="t" strokeweight=".70998pt" strokecolor="#808080">
                <v:path arrowok="t"/>
              </v:shape>
            </v:group>
            <v:group style="position:absolute;left:762;top:5053;width:2;height:510" coordorigin="762,5053" coordsize="2,510">
              <v:shape style="position:absolute;left:762;top:5053;width:2;height:510" coordorigin="762,5053" coordsize="0,510" path="m762,5564l762,5053e" filled="f" stroked="t" strokeweight=".47332pt" strokecolor="#444444">
                <v:path arrowok="t"/>
              </v:shape>
            </v:group>
            <v:group style="position:absolute;left:2369;top:4562;width:2;height:1001" coordorigin="2369,4562" coordsize="2,1001">
              <v:shape style="position:absolute;left:2369;top:4562;width:2;height:1001" coordorigin="2369,4562" coordsize="0,1001" path="m2369,5564l2369,4562e" filled="f" stroked="t" strokeweight=".94664pt" strokecolor="#646464">
                <v:path arrowok="t"/>
              </v:shape>
            </v:group>
            <v:group style="position:absolute;left:4913;top:5332;width:6579;height:2" coordorigin="4913,5332" coordsize="6579,2">
              <v:shape style="position:absolute;left:4913;top:5332;width:6579;height:2" coordorigin="4913,5332" coordsize="6579,0" path="m4913,5332l11492,5332e" filled="f" stroked="t" strokeweight=".70998pt" strokecolor="#7C7C7C">
                <v:path arrowok="t"/>
              </v:shape>
            </v:group>
            <v:group style="position:absolute;left:7322;top:5330;width:237;height:2" coordorigin="7322,5330" coordsize="237,2">
              <v:shape style="position:absolute;left:7322;top:5330;width:237;height:2" coordorigin="7322,5330" coordsize="237,0" path="m7322,5330l7559,5330e" filled="f" stroked="t" strokeweight=".47332pt" strokecolor="#747474">
                <v:path arrowok="t"/>
              </v:shape>
            </v:group>
            <v:group style="position:absolute;left:2367;top:5547;width:3692;height:2" coordorigin="2367,5547" coordsize="3692,2">
              <v:shape style="position:absolute;left:2367;top:5547;width:3692;height:2" coordorigin="2367,5547" coordsize="3692,0" path="m2367,5547l6058,5547e" filled="f" stroked="t" strokeweight=".70998pt" strokecolor="#878787">
                <v:path arrowok="t"/>
              </v:shape>
            </v:group>
            <v:group style="position:absolute;left:4918;top:5297;width:2;height:277" coordorigin="4918,5297" coordsize="2,277">
              <v:shape style="position:absolute;left:4918;top:5297;width:2;height:277" coordorigin="4918,5297" coordsize="0,277" path="m4918,5573l4918,5297e" filled="f" stroked="t" strokeweight=".47332pt" strokecolor="#343434">
                <v:path arrowok="t"/>
              </v:shape>
            </v:group>
            <v:group style="position:absolute;left:4875;top:5549;width:2684;height:2" coordorigin="4875,5549" coordsize="2684,2">
              <v:shape style="position:absolute;left:4875;top:5549;width:2684;height:2" coordorigin="4875,5549" coordsize="2684,0" path="m4875,5549l7559,5549e" filled="f" stroked="t" strokeweight=".47332pt" strokecolor="#7C7C7C">
                <v:path arrowok="t"/>
              </v:shape>
            </v:group>
            <v:group style="position:absolute;left:6068;top:5552;width:5429;height:2" coordorigin="6068,5552" coordsize="5429,2">
              <v:shape style="position:absolute;left:6068;top:5552;width:5429;height:2" coordorigin="6068,5552" coordsize="5429,0" path="m6068,5552l11497,5552e" filled="f" stroked="t" strokeweight=".70998pt" strokecolor="#7C7C7C">
                <v:path arrowok="t"/>
              </v:shape>
            </v:group>
            <v:group style="position:absolute;left:9088;top:5552;width:682;height:2" coordorigin="9088,5552" coordsize="682,2">
              <v:shape style="position:absolute;left:9088;top:5552;width:682;height:2" coordorigin="9088,5552" coordsize="682,0" path="m9088,5552l9769,5552e" filled="f" stroked="t" strokeweight=".47332pt" strokecolor="#676767">
                <v:path arrowok="t"/>
              </v:shape>
            </v:group>
            <v:group style="position:absolute;left:753;top:5773;width:450;height:2" coordorigin="753,5773" coordsize="450,2">
              <v:shape style="position:absolute;left:753;top:5773;width:450;height:2" coordorigin="753,5773" coordsize="450,0" path="m753,5773l1202,5773e" filled="f" stroked="t" strokeweight=".47332pt" strokecolor="#747474">
                <v:path arrowok="t"/>
              </v:shape>
            </v:group>
            <v:group style="position:absolute;left:762;top:5506;width:2;height:582" coordorigin="762,5506" coordsize="2,582">
              <v:shape style="position:absolute;left:762;top:5506;width:2;height:582" coordorigin="762,5506" coordsize="0,582" path="m762,6088l762,5506e" filled="f" stroked="t" strokeweight=".70998pt" strokecolor="#646464">
                <v:path arrowok="t"/>
              </v:shape>
            </v:group>
            <v:group style="position:absolute;left:1145;top:5776;width:5860;height:2" coordorigin="1145,5776" coordsize="5860,2">
              <v:shape style="position:absolute;left:1145;top:5776;width:5860;height:2" coordorigin="1145,5776" coordsize="5860,0" path="m1145,5776l7005,5776e" filled="f" stroked="t" strokeweight=".70998pt" strokecolor="#878787">
                <v:path arrowok="t"/>
              </v:shape>
            </v:group>
            <v:group style="position:absolute;left:4918;top:5502;width:2;height:305" coordorigin="4918,5502" coordsize="2,305">
              <v:shape style="position:absolute;left:4918;top:5502;width:2;height:305" coordorigin="4918,5502" coordsize="0,305" path="m4918,5807l4918,5502e" filled="f" stroked="t" strokeweight=".47332pt" strokecolor="#4F4F4F">
                <v:path arrowok="t"/>
              </v:shape>
            </v:group>
            <v:group style="position:absolute;left:6915;top:5778;width:644;height:2" coordorigin="6915,5778" coordsize="644,2">
              <v:shape style="position:absolute;left:6915;top:5778;width:644;height:2" coordorigin="6915,5778" coordsize="644,0" path="m6915,5778l7559,5778e" filled="f" stroked="t" strokeweight=".47332pt" strokecolor="#838383">
                <v:path arrowok="t"/>
              </v:shape>
            </v:group>
            <v:group style="position:absolute;left:7488;top:5780;width:4000;height:2" coordorigin="7488,5780" coordsize="4000,2">
              <v:shape style="position:absolute;left:7488;top:5780;width:4000;height:2" coordorigin="7488,5780" coordsize="4000,0" path="m7488,5780l11487,5780e" filled="f" stroked="t" strokeweight=".70998pt" strokecolor="#838383">
                <v:path arrowok="t"/>
              </v:shape>
            </v:group>
            <v:group style="position:absolute;left:2367;top:5506;width:2;height:548" coordorigin="2367,5506" coordsize="2,548">
              <v:shape style="position:absolute;left:2367;top:5506;width:2;height:548" coordorigin="2367,5506" coordsize="0,548" path="m2367,6055l2367,5506e" filled="f" stroked="t" strokeweight=".70998pt" strokecolor="#4B4B4B">
                <v:path arrowok="t"/>
              </v:shape>
            </v:group>
            <v:group style="position:absolute;left:4918;top:5716;width:2;height:510" coordorigin="4918,5716" coordsize="2,510">
              <v:shape style="position:absolute;left:4918;top:5716;width:2;height:510" coordorigin="4918,5716" coordsize="0,510" path="m4918,6226l4918,5716e" filled="f" stroked="t" strokeweight=".94664pt" strokecolor="#676767">
                <v:path arrowok="t"/>
              </v:shape>
            </v:group>
            <v:group style="position:absolute;left:7810;top:5769;width:2;height:658" coordorigin="7810,5769" coordsize="2,658">
              <v:shape style="position:absolute;left:7810;top:5769;width:2;height:658" coordorigin="7810,5769" coordsize="0,658" path="m7810,6426l7810,5769e" filled="f" stroked="t" strokeweight=".70998pt" strokecolor="#4F4F4F">
                <v:path arrowok="t"/>
              </v:shape>
            </v:group>
            <v:group style="position:absolute;left:2357;top:6026;width:2;height:162" coordorigin="2357,6026" coordsize="2,162">
              <v:shape style="position:absolute;left:2357;top:6026;width:2;height:162" coordorigin="2357,6026" coordsize="0,162" path="m2357,6188l2357,6026e" filled="f" stroked="t" strokeweight=".70998pt" strokecolor="#676767">
                <v:path arrowok="t"/>
              </v:shape>
            </v:group>
            <v:group style="position:absolute;left:2357;top:6200;width:1273;height:2" coordorigin="2357,6200" coordsize="1273,2">
              <v:shape style="position:absolute;left:2357;top:6200;width:1273;height:2" coordorigin="2357,6200" coordsize="1273,0" path="m2357,6200l3630,6200e" filled="f" stroked="t" strokeweight=".47332pt" strokecolor="#777777">
                <v:path arrowok="t"/>
              </v:shape>
            </v:group>
            <v:group style="position:absolute;left:3574;top:6198;width:715;height:2" coordorigin="3574,6198" coordsize="715,2">
              <v:shape style="position:absolute;left:3574;top:6198;width:715;height:2" coordorigin="3574,6198" coordsize="715,0" path="m3574,6198l4288,6198e" filled="f" stroked="t" strokeweight=".70998pt" strokecolor="#8C8C8C">
                <v:path arrowok="t"/>
              </v:shape>
            </v:group>
            <v:group style="position:absolute;left:4184;top:6198;width:459;height:2" coordorigin="4184,6198" coordsize="459,2">
              <v:shape style="position:absolute;left:4184;top:6198;width:459;height:2" coordorigin="4184,6198" coordsize="459,0" path="m4184,6198l4643,6198e" filled="f" stroked="t" strokeweight=".47332pt" strokecolor="#777777">
                <v:path arrowok="t"/>
              </v:shape>
            </v:group>
            <v:group style="position:absolute;left:4586;top:6202;width:6906;height:2" coordorigin="4586,6202" coordsize="6906,2">
              <v:shape style="position:absolute;left:4586;top:6202;width:6906;height:2" coordorigin="4586,6202" coordsize="6906,0" path="m4586,6202l11492,6202e" filled="f" stroked="t" strokeweight=".70998pt" strokecolor="#7C7C7C">
                <v:path arrowok="t"/>
              </v:shape>
            </v:group>
            <v:group style="position:absolute;left:6551;top:6202;width:421;height:2" coordorigin="6551,6202" coordsize="421,2">
              <v:shape style="position:absolute;left:6551;top:6202;width:421;height:2" coordorigin="6551,6202" coordsize="421,0" path="m6551,6202l6972,6202e" filled="f" stroked="t" strokeweight=".47332pt" strokecolor="#646464">
                <v:path arrowok="t"/>
              </v:shape>
            </v:group>
            <v:group style="position:absolute;left:7502;top:6202;width:331;height:2" coordorigin="7502,6202" coordsize="331,2">
              <v:shape style="position:absolute;left:7502;top:6202;width:331;height:2" coordorigin="7502,6202" coordsize="331,0" path="m7502,6202l7833,6202e" filled="f" stroked="t" strokeweight=".47332pt" strokecolor="#646464">
                <v:path arrowok="t"/>
              </v:shape>
            </v:group>
            <v:group style="position:absolute;left:2369;top:6159;width:2;height:1144" coordorigin="2369,6159" coordsize="2,1144">
              <v:shape style="position:absolute;left:2369;top:6159;width:2;height:1144" coordorigin="2369,6159" coordsize="0,1144" path="m2369,7304l2369,6159e" filled="f" stroked="t" strokeweight=".70998pt" strokecolor="#606060">
                <v:path arrowok="t"/>
              </v:shape>
            </v:group>
            <v:group style="position:absolute;left:2367;top:6419;width:9126;height:2" coordorigin="2367,6419" coordsize="9126,2">
              <v:shape style="position:absolute;left:2367;top:6419;width:9126;height:2" coordorigin="2367,6419" coordsize="9126,0" path="m2367,6419l11492,6419e" filled="f" stroked="t" strokeweight=".70998pt" strokecolor="#7C7C7C">
                <v:path arrowok="t"/>
              </v:shape>
            </v:group>
            <v:group style="position:absolute;left:4918;top:6155;width:2;height:272" coordorigin="4918,6155" coordsize="2,272">
              <v:shape style="position:absolute;left:4918;top:6155;width:2;height:272" coordorigin="4918,6155" coordsize="0,272" path="m4918,6426l4918,6155e" filled="f" stroked="t" strokeweight=".47332pt" strokecolor="#4B4B4B">
                <v:path arrowok="t"/>
              </v:shape>
            </v:group>
            <v:group style="position:absolute;left:5065;top:6417;width:686;height:2" coordorigin="5065,6417" coordsize="686,2">
              <v:shape style="position:absolute;left:5065;top:6417;width:686;height:2" coordorigin="5065,6417" coordsize="686,0" path="m5065,6417l5751,6417e" filled="f" stroked="t" strokeweight=".47332pt" strokecolor="#707070">
                <v:path arrowok="t"/>
              </v:shape>
            </v:group>
            <v:group style="position:absolute;left:7322;top:6417;width:237;height:2" coordorigin="7322,6417" coordsize="237,2">
              <v:shape style="position:absolute;left:7322;top:6417;width:237;height:2" coordorigin="7322,6417" coordsize="237,0" path="m7322,6417l7559,6417e" filled="f" stroked="t" strokeweight=".47332pt" strokecolor="#747474">
                <v:path arrowok="t"/>
              </v:shape>
            </v:group>
            <v:group style="position:absolute;left:7810;top:6155;width:2;height:272" coordorigin="7810,6155" coordsize="2,272">
              <v:shape style="position:absolute;left:7810;top:6155;width:2;height:272" coordorigin="7810,6155" coordsize="0,272" path="m7810,6426l7810,6155e" filled="f" stroked="t" strokeweight=".94664pt" strokecolor="#606060">
                <v:path arrowok="t"/>
              </v:shape>
            </v:group>
            <v:group style="position:absolute;left:2324;top:6636;width:2319;height:2" coordorigin="2324,6636" coordsize="2319,2">
              <v:shape style="position:absolute;left:2324;top:6636;width:2319;height:2" coordorigin="2324,6636" coordsize="2319,0" path="m2324,6636l4643,6636e" filled="f" stroked="t" strokeweight=".47332pt" strokecolor="#6B6B6B">
                <v:path arrowok="t"/>
              </v:shape>
            </v:group>
            <v:group style="position:absolute;left:762;top:6350;width:2;height:310" coordorigin="762,6350" coordsize="2,310">
              <v:shape style="position:absolute;left:762;top:6350;width:2;height:310" coordorigin="762,6350" coordsize="0,310" path="m762,6660l762,6350e" filled="f" stroked="t" strokeweight=".47332pt" strokecolor="#545454">
                <v:path arrowok="t"/>
              </v:shape>
            </v:group>
            <v:group style="position:absolute;left:753;top:6636;width:10740;height:2" coordorigin="753,6636" coordsize="10740,2">
              <v:shape style="position:absolute;left:753;top:6636;width:10740;height:2" coordorigin="753,6636" coordsize="10740,0" path="m753,6636l11492,6636e" filled="f" stroked="t" strokeweight=".70998pt" strokecolor="#747474">
                <v:path arrowok="t"/>
              </v:shape>
            </v:group>
            <v:group style="position:absolute;left:6915;top:6636;width:464;height:2" coordorigin="6915,6636" coordsize="464,2">
              <v:shape style="position:absolute;left:6915;top:6636;width:464;height:2" coordorigin="6915,6636" coordsize="464,0" path="m6915,6636l7379,6636e" filled="f" stroked="t" strokeweight=".47332pt" strokecolor="#676767">
                <v:path arrowok="t"/>
              </v:shape>
            </v:group>
            <v:group style="position:absolute;left:753;top:7063;width:10744;height:2" coordorigin="753,7063" coordsize="10744,2">
              <v:shape style="position:absolute;left:753;top:7063;width:10744;height:2" coordorigin="753,7063" coordsize="10744,0" path="m753,7063l11497,7063e" filled="f" stroked="t" strokeweight=".70998pt" strokecolor="#707070">
                <v:path arrowok="t"/>
              </v:shape>
            </v:group>
            <v:group style="position:absolute;left:2717;top:7060;width:440;height:2" coordorigin="2717,7060" coordsize="440,2">
              <v:shape style="position:absolute;left:2717;top:7060;width:440;height:2" coordorigin="2717,7060" coordsize="440,0" path="m2717,7060l3157,7060e" filled="f" stroked="t" strokeweight=".47332pt" strokecolor="#707070">
                <v:path arrowok="t"/>
              </v:shape>
            </v:group>
            <v:group style="position:absolute;left:3574;top:7060;width:667;height:2" coordorigin="3574,7060" coordsize="667,2">
              <v:shape style="position:absolute;left:3574;top:7060;width:667;height:2" coordorigin="3574,7060" coordsize="667,0" path="m3574,7060l4241,7060e" filled="f" stroked="t" strokeweight=".47332pt" strokecolor="#6B6B6B">
                <v:path arrowok="t"/>
              </v:shape>
            </v:group>
            <v:group style="position:absolute;left:4880;top:7060;width:241;height:2" coordorigin="4880,7060" coordsize="241,2">
              <v:shape style="position:absolute;left:4880;top:7060;width:241;height:2" coordorigin="4880,7060" coordsize="241,0" path="m4880,7060l5121,7060e" filled="f" stroked="t" strokeweight=".47332pt" strokecolor="#606060">
                <v:path arrowok="t"/>
              </v:shape>
            </v:group>
            <v:group style="position:absolute;left:6726;top:7060;width:246;height:2" coordorigin="6726,7060" coordsize="246,2">
              <v:shape style="position:absolute;left:6726;top:7060;width:246;height:2" coordorigin="6726,7060" coordsize="246,0" path="m6726,7060l6972,7060e" filled="f" stroked="t" strokeweight=".47332pt" strokecolor="#4F4F4F">
                <v:path arrowok="t"/>
              </v:shape>
            </v:group>
            <v:group style="position:absolute;left:7502;top:7060;width:322;height:2" coordorigin="7502,7060" coordsize="322,2">
              <v:shape style="position:absolute;left:7502;top:7060;width:322;height:2" coordorigin="7502,7060" coordsize="322,0" path="m7502,7060l7824,7060e" filled="f" stroked="t" strokeweight=".47332pt" strokecolor="#575757">
                <v:path arrowok="t"/>
              </v:shape>
            </v:group>
            <v:group style="position:absolute;left:10167;top:7065;width:265;height:2" coordorigin="10167,7065" coordsize="265,2">
              <v:shape style="position:absolute;left:10167;top:7065;width:265;height:2" coordorigin="10167,7065" coordsize="265,0" path="m10167,7065l10432,7065e" filled="f" stroked="t" strokeweight=".47332pt" strokecolor="#4B4B4B">
                <v:path arrowok="t"/>
              </v:shape>
            </v:group>
            <v:group style="position:absolute;left:762;top:7018;width:2;height:520" coordorigin="762,7018" coordsize="2,520">
              <v:shape style="position:absolute;left:762;top:7018;width:2;height:520" coordorigin="762,7018" coordsize="0,520" path="m762,7537l762,7018e" filled="f" stroked="t" strokeweight=".47332pt" strokecolor="#484848">
                <v:path arrowok="t"/>
              </v:shape>
            </v:group>
            <v:group style="position:absolute;left:4920;top:7056;width:2;height:482" coordorigin="4920,7056" coordsize="2,482">
              <v:shape style="position:absolute;left:4920;top:7056;width:2;height:482" coordorigin="4920,7056" coordsize="0,482" path="m4920,7537l4920,7056e" filled="f" stroked="t" strokeweight=".47332pt" strokecolor="#4F4F4F">
                <v:path arrowok="t"/>
              </v:shape>
            </v:group>
            <v:group style="position:absolute;left:4913;top:7285;width:6579;height:2" coordorigin="4913,7285" coordsize="6579,2">
              <v:shape style="position:absolute;left:4913;top:7285;width:6579;height:2" coordorigin="4913,7285" coordsize="6579,0" path="m4913,7285l11492,7285e" filled="f" stroked="t" strokeweight=".70998pt" strokecolor="#707070">
                <v:path arrowok="t"/>
              </v:shape>
            </v:group>
            <v:group style="position:absolute;left:10167;top:7285;width:265;height:2" coordorigin="10167,7285" coordsize="265,2">
              <v:shape style="position:absolute;left:10167;top:7285;width:265;height:2" coordorigin="10167,7285" coordsize="265,0" path="m10167,7285l10432,7285e" filled="f" stroked="t" strokeweight=".47332pt" strokecolor="#4F4F4F">
                <v:path arrowok="t"/>
              </v:shape>
            </v:group>
            <v:group style="position:absolute;left:2371;top:7246;width:2;height:291" coordorigin="2371,7246" coordsize="2,291">
              <v:shape style="position:absolute;left:2371;top:7246;width:2;height:291" coordorigin="2371,7246" coordsize="0,291" path="m2371,7537l2371,7246e" filled="f" stroked="t" strokeweight=".47332pt" strokecolor="#3F3F3F">
                <v:path arrowok="t"/>
              </v:shape>
            </v:group>
            <v:group style="position:absolute;left:4913;top:7501;width:6574;height:2" coordorigin="4913,7501" coordsize="6574,2">
              <v:shape style="position:absolute;left:4913;top:7501;width:6574;height:2" coordorigin="4913,7501" coordsize="6574,0" path="m4913,7501l11487,7501e" filled="f" stroked="t" strokeweight=".70998pt" strokecolor="#707070">
                <v:path arrowok="t"/>
              </v:shape>
            </v:group>
            <v:group style="position:absolute;left:2371;top:7480;width:2;height:725" coordorigin="2371,7480" coordsize="2,725">
              <v:shape style="position:absolute;left:2371;top:7480;width:2;height:725" coordorigin="2371,7480" coordsize="0,725" path="m2371,8205l2371,7480e" filled="f" stroked="t" strokeweight=".70998pt" strokecolor="#646464">
                <v:path arrowok="t"/>
              </v:shape>
            </v:group>
            <v:group style="position:absolute;left:753;top:7718;width:450;height:2" coordorigin="753,7718" coordsize="450,2">
              <v:shape style="position:absolute;left:753;top:7718;width:450;height:2" coordorigin="753,7718" coordsize="450,0" path="m753,7718l1202,7718e" filled="f" stroked="t" strokeweight=".47332pt" strokecolor="#777777">
                <v:path arrowok="t"/>
              </v:shape>
            </v:group>
            <v:group style="position:absolute;left:2717;top:7718;width:360;height:2" coordorigin="2717,7718" coordsize="360,2">
              <v:shape style="position:absolute;left:2717;top:7718;width:360;height:2" coordorigin="2717,7718" coordsize="360,0" path="m2717,7718l3077,7718e" filled="f" stroked="t" strokeweight=".47332pt" strokecolor="#747474">
                <v:path arrowok="t"/>
              </v:shape>
            </v:group>
            <v:group style="position:absolute;left:3574;top:7718;width:293;height:2" coordorigin="3574,7718" coordsize="293,2">
              <v:shape style="position:absolute;left:3574;top:7718;width:293;height:2" coordorigin="3574,7718" coordsize="293,0" path="m3574,7718l3867,7718e" filled="f" stroked="t" strokeweight=".47332pt" strokecolor="#676767">
                <v:path arrowok="t"/>
              </v:shape>
            </v:group>
            <v:group style="position:absolute;left:781;top:7716;width:10707;height:2" coordorigin="781,7716" coordsize="10707,2">
              <v:shape style="position:absolute;left:781;top:7716;width:10707;height:2" coordorigin="781,7716" coordsize="10707,0" path="m781,7716l11487,7716e" filled="f" stroked="t" strokeweight=".70998pt" strokecolor="#7C7C7C">
                <v:path arrowok="t"/>
              </v:shape>
            </v:group>
            <v:group style="position:absolute;left:4586;top:7718;width:360;height:2" coordorigin="4586,7718" coordsize="360,2">
              <v:shape style="position:absolute;left:4586;top:7718;width:360;height:2" coordorigin="4586,7718" coordsize="360,0" path="m4586,7718l4946,7718e" filled="f" stroked="t" strokeweight=".47332pt" strokecolor="#646464">
                <v:path arrowok="t"/>
              </v:shape>
            </v:group>
            <v:group style="position:absolute;left:4920;top:7480;width:2;height:243" coordorigin="4920,7480" coordsize="2,243">
              <v:shape style="position:absolute;left:4920;top:7480;width:2;height:243" coordorigin="4920,7480" coordsize="0,243" path="m4920,7723l4920,7480e" filled="f" stroked="t" strokeweight=".94664pt" strokecolor="#646464">
                <v:path arrowok="t"/>
              </v:shape>
            </v:group>
            <v:group style="position:absolute;left:7502;top:7718;width:322;height:2" coordorigin="7502,7718" coordsize="322,2">
              <v:shape style="position:absolute;left:7502;top:7718;width:322;height:2" coordorigin="7502,7718" coordsize="322,0" path="m7502,7718l7824,7718e" filled="f" stroked="t" strokeweight=".47332pt" strokecolor="#6B6B6B">
                <v:path arrowok="t"/>
              </v:shape>
            </v:group>
            <v:group style="position:absolute;left:8515;top:7718;width:630;height:2" coordorigin="8515,7718" coordsize="630,2">
              <v:shape style="position:absolute;left:8515;top:7718;width:630;height:2" coordorigin="8515,7718" coordsize="630,0" path="m8515,7718l9145,7718e" filled="f" stroked="t" strokeweight=".47332pt" strokecolor="#6B6B6B">
                <v:path arrowok="t"/>
              </v:shape>
            </v:group>
            <v:group style="position:absolute;left:764;top:7904;width:2;height:272" coordorigin="764,7904" coordsize="2,272">
              <v:shape style="position:absolute;left:764;top:7904;width:2;height:272" coordorigin="764,7904" coordsize="0,272" path="m764,8176l764,7904e" filled="f" stroked="t" strokeweight=".70998pt" strokecolor="#5B5B5B">
                <v:path arrowok="t"/>
              </v:shape>
            </v:group>
            <v:group style="position:absolute;left:757;top:8524;width:10744;height:2" coordorigin="757,8524" coordsize="10744,2">
              <v:shape style="position:absolute;left:757;top:8524;width:10744;height:2" coordorigin="757,8524" coordsize="10744,0" path="m757,8524l11502,8524e" filled="f" stroked="t" strokeweight=".70998pt" strokecolor="#777777">
                <v:path arrowok="t"/>
              </v:shape>
            </v:group>
            <v:group style="position:absolute;left:762;top:8119;width:2;height:434" coordorigin="762,8119" coordsize="2,434">
              <v:shape style="position:absolute;left:762;top:8119;width:2;height:434" coordorigin="762,8119" coordsize="0,434" path="m762,8553l762,8119e" filled="f" stroked="t" strokeweight=".47332pt" strokecolor="#3F3F3F">
                <v:path arrowok="t"/>
              </v:shape>
            </v:group>
            <v:group style="position:absolute;left:2371;top:8119;width:2;height:434" coordorigin="2371,8119" coordsize="2,434">
              <v:shape style="position:absolute;left:2371;top:8119;width:2;height:434" coordorigin="2371,8119" coordsize="0,434" path="m2371,8553l2371,8119e" filled="f" stroked="t" strokeweight=".47332pt" strokecolor="#3F3F3F">
                <v:path arrowok="t"/>
              </v:shape>
            </v:group>
            <v:group style="position:absolute;left:9973;top:8524;width:459;height:2" coordorigin="9973,8524" coordsize="459,2">
              <v:shape style="position:absolute;left:9973;top:8524;width:459;height:2" coordorigin="9973,8524" coordsize="459,0" path="m9973,8524l10432,8524e" filled="f" stroked="t" strokeweight=".47332pt" strokecolor="#575757">
                <v:path arrowok="t"/>
              </v:shape>
            </v:group>
            <v:group style="position:absolute;left:1666;top:9406;width:729;height:2" coordorigin="1666,9406" coordsize="729,2">
              <v:shape style="position:absolute;left:1666;top:9406;width:729;height:2" coordorigin="1666,9406" coordsize="729,0" path="m1666,9406l2395,9406e" filled="f" stroked="t" strokeweight=".47332pt" strokecolor="#707070">
                <v:path arrowok="t"/>
              </v:shape>
            </v:group>
            <v:group style="position:absolute;left:2369;top:8481;width:2;height:3690" coordorigin="2369,8481" coordsize="2,3690">
              <v:shape style="position:absolute;left:2369;top:8481;width:2;height:3690" coordorigin="2369,8481" coordsize="0,3690" path="m2369,12171l2369,8481e" filled="f" stroked="t" strokeweight=".70998pt" strokecolor="#5B5B5B">
                <v:path arrowok="t"/>
              </v:shape>
            </v:group>
            <v:group style="position:absolute;left:764;top:8934;width:2;height:262" coordorigin="764,8934" coordsize="2,262">
              <v:shape style="position:absolute;left:764;top:8934;width:2;height:262" coordorigin="764,8934" coordsize="0,262" path="m764,9196l764,8934e" filled="f" stroked="t" strokeweight=".47332pt" strokecolor="#575757">
                <v:path arrowok="t"/>
              </v:shape>
            </v:group>
            <v:group style="position:absolute;left:757;top:9406;width:445;height:2" coordorigin="757,9406" coordsize="445,2">
              <v:shape style="position:absolute;left:757;top:9406;width:445;height:2" coordorigin="757,9406" coordsize="445,0" path="m757,9406l1202,9406e" filled="f" stroked="t" strokeweight=".47332pt" strokecolor="#6B6B6B">
                <v:path arrowok="t"/>
              </v:shape>
            </v:group>
            <v:group style="position:absolute;left:762;top:9139;width:2;height:291" coordorigin="762,9139" coordsize="2,291">
              <v:shape style="position:absolute;left:762;top:9139;width:2;height:291" coordorigin="762,9139" coordsize="0,291" path="m762,9430l762,9139e" filled="f" stroked="t" strokeweight=".47332pt" strokecolor="#3B3B3B">
                <v:path arrowok="t"/>
              </v:shape>
            </v:group>
            <v:group style="position:absolute;left:786;top:9404;width:10725;height:2" coordorigin="786,9404" coordsize="10725,2">
              <v:shape style="position:absolute;left:786;top:9404;width:10725;height:2" coordorigin="786,9404" coordsize="10725,0" path="m786,9404l11511,9404e" filled="f" stroked="t" strokeweight=".70998pt" strokecolor="#7C7C7C">
                <v:path arrowok="t"/>
              </v:shape>
            </v:group>
            <v:group style="position:absolute;left:6361;top:9404;width:421;height:2" coordorigin="6361,9404" coordsize="421,2">
              <v:shape style="position:absolute;left:6361;top:9404;width:421;height:2" coordorigin="6361,9404" coordsize="421,0" path="m6361,9404l6783,9404e" filled="f" stroked="t" strokeweight=".47332pt" strokecolor="#646464">
                <v:path arrowok="t"/>
              </v:shape>
            </v:group>
            <v:group style="position:absolute;left:7322;top:9404;width:502;height:2" coordorigin="7322,9404" coordsize="502,2">
              <v:shape style="position:absolute;left:7322;top:9404;width:502;height:2" coordorigin="7322,9404" coordsize="502,0" path="m7322,9404l7824,9404e" filled="f" stroked="t" strokeweight=".47332pt" strokecolor="#646464">
                <v:path arrowok="t"/>
              </v:shape>
            </v:group>
            <v:group style="position:absolute;left:753;top:9742;width:10749;height:2" coordorigin="753,9742" coordsize="10749,2">
              <v:shape style="position:absolute;left:753;top:9742;width:10749;height:2" coordorigin="753,9742" coordsize="10749,0" path="m753,9742l11502,9742e" filled="f" stroked="t" strokeweight=".70998pt" strokecolor="#7C7C7C">
                <v:path arrowok="t"/>
              </v:shape>
            </v:group>
            <v:group style="position:absolute;left:4586;top:9740;width:535;height:2" coordorigin="4586,9740" coordsize="535,2">
              <v:shape style="position:absolute;left:4586;top:9740;width:535;height:2" coordorigin="4586,9740" coordsize="535,0" path="m4586,9740l5121,9740e" filled="f" stroked="t" strokeweight=".47332pt" strokecolor="#747474">
                <v:path arrowok="t"/>
              </v:shape>
            </v:group>
            <v:group style="position:absolute;left:9713;top:9742;width:511;height:2" coordorigin="9713,9742" coordsize="511,2">
              <v:shape style="position:absolute;left:9713;top:9742;width:511;height:2" coordorigin="9713,9742" coordsize="511,0" path="m9713,9742l10224,9742e" filled="f" stroked="t" strokeweight=".47332pt" strokecolor="#5B5B5B">
                <v:path arrowok="t"/>
              </v:shape>
            </v:group>
            <v:group style="position:absolute;left:2717;top:9978;width:360;height:2" coordorigin="2717,9978" coordsize="360,2">
              <v:shape style="position:absolute;left:2717;top:9978;width:360;height:2" coordorigin="2717,9978" coordsize="360,0" path="m2717,9978l3077,9978e" filled="f" stroked="t" strokeweight=".47332pt" strokecolor="#646464">
                <v:path arrowok="t"/>
              </v:shape>
            </v:group>
            <v:group style="position:absolute;left:3574;top:9978;width:293;height:2" coordorigin="3574,9978" coordsize="293,2">
              <v:shape style="position:absolute;left:3574;top:9978;width:293;height:2" coordorigin="3574,9978" coordsize="293,0" path="m3574,9978l3867,9978e" filled="f" stroked="t" strokeweight=".47332pt" strokecolor="#6B6B6B">
                <v:path arrowok="t"/>
              </v:shape>
            </v:group>
            <v:group style="position:absolute;left:753;top:9976;width:10754;height:2" coordorigin="753,9976" coordsize="10754,2">
              <v:shape style="position:absolute;left:753;top:9976;width:10754;height:2" coordorigin="753,9976" coordsize="10754,0" path="m753,9976l11506,9976e" filled="f" stroked="t" strokeweight=".70998pt" strokecolor="#838383">
                <v:path arrowok="t"/>
              </v:shape>
            </v:group>
            <v:group style="position:absolute;left:7322;top:9973;width:237;height:2" coordorigin="7322,9973" coordsize="237,2">
              <v:shape style="position:absolute;left:7322;top:9973;width:237;height:2" coordorigin="7322,9973" coordsize="237,0" path="m7322,9973l7559,9973e" filled="f" stroked="t" strokeweight=".47332pt" strokecolor="#777777">
                <v:path arrowok="t"/>
              </v:shape>
            </v:group>
            <v:group style="position:absolute;left:762;top:6350;width:2;height:4291" coordorigin="762,6350" coordsize="2,4291">
              <v:shape style="position:absolute;left:762;top:6350;width:2;height:4291" coordorigin="762,6350" coordsize="0,4291" path="m762,10641l762,6350e" filled="f" stroked="t" strokeweight=".70998pt" strokecolor="#5B5B5B">
                <v:path arrowok="t"/>
              </v:shape>
            </v:group>
            <v:group style="position:absolute;left:762;top:10178;width:2;height:300" coordorigin="762,10178" coordsize="2,300">
              <v:shape style="position:absolute;left:762;top:10178;width:2;height:300" coordorigin="762,10178" coordsize="0,300" path="m762,10479l762,10178e" filled="f" stroked="t" strokeweight=".47332pt" strokecolor="#343434">
                <v:path arrowok="t"/>
              </v:shape>
            </v:group>
            <v:group style="position:absolute;left:2717;top:10455;width:360;height:2" coordorigin="2717,10455" coordsize="360,2">
              <v:shape style="position:absolute;left:2717;top:10455;width:360;height:2" coordorigin="2717,10455" coordsize="360,0" path="m2717,10455l3077,10455e" filled="f" stroked="t" strokeweight=".47332pt" strokecolor="#6B6B6B">
                <v:path arrowok="t"/>
              </v:shape>
            </v:group>
            <v:group style="position:absolute;left:757;top:10452;width:10744;height:2" coordorigin="757,10452" coordsize="10744,2">
              <v:shape style="position:absolute;left:757;top:10452;width:10744;height:2" coordorigin="757,10452" coordsize="10744,0" path="m757,10452l11502,10452e" filled="f" stroked="t" strokeweight=".70998pt" strokecolor="#838383">
                <v:path arrowok="t"/>
              </v:shape>
            </v:group>
            <v:group style="position:absolute;left:3574;top:10455;width:293;height:2" coordorigin="3574,10455" coordsize="293,2">
              <v:shape style="position:absolute;left:3574;top:10455;width:293;height:2" coordorigin="3574,10455" coordsize="293,0" path="m3574,10455l3867,10455e" filled="f" stroked="t" strokeweight=".47332pt" strokecolor="#747474">
                <v:path arrowok="t"/>
              </v:shape>
            </v:group>
            <v:group style="position:absolute;left:4586;top:10455;width:350;height:2" coordorigin="4586,10455" coordsize="350,2">
              <v:shape style="position:absolute;left:4586;top:10455;width:350;height:2" coordorigin="4586,10455" coordsize="350,0" path="m4586,10455l4937,10455e" filled="f" stroked="t" strokeweight=".47332pt" strokecolor="#646464">
                <v:path arrowok="t"/>
              </v:shape>
            </v:group>
            <v:group style="position:absolute;left:2324;top:10669;width:450;height:2" coordorigin="2324,10669" coordsize="450,2">
              <v:shape style="position:absolute;left:2324;top:10669;width:450;height:2" coordorigin="2324,10669" coordsize="450,0" path="m2324,10669l2774,10669e" filled="f" stroked="t" strokeweight=".47332pt" strokecolor="#707070">
                <v:path arrowok="t"/>
              </v:shape>
            </v:group>
            <v:group style="position:absolute;left:4184;top:10669;width:459;height:2" coordorigin="4184,10669" coordsize="459,2">
              <v:shape style="position:absolute;left:4184;top:10669;width:459;height:2" coordorigin="4184,10669" coordsize="459,0" path="m4184,10669l4643,10669e" filled="f" stroked="t" strokeweight=".47332pt" strokecolor="#707070">
                <v:path arrowok="t"/>
              </v:shape>
            </v:group>
            <v:group style="position:absolute;left:790;top:10667;width:10707;height:2" coordorigin="790,10667" coordsize="10707,2">
              <v:shape style="position:absolute;left:790;top:10667;width:10707;height:2" coordorigin="790,10667" coordsize="10707,0" path="m790,10667l11497,10667e" filled="f" stroked="t" strokeweight=".70998pt" strokecolor="#838383">
                <v:path arrowok="t"/>
              </v:shape>
            </v:group>
            <v:group style="position:absolute;left:10167;top:10669;width:265;height:2" coordorigin="10167,10669" coordsize="265,2">
              <v:shape style="position:absolute;left:10167;top:10669;width:265;height:2" coordorigin="10167,10669" coordsize="265,0" path="m10167,10669l10432,10669e" filled="f" stroked="t" strokeweight=".47332pt" strokecolor="#545454">
                <v:path arrowok="t"/>
              </v:shape>
            </v:group>
            <v:group style="position:absolute;left:1704;top:10660;width:2;height:286" coordorigin="1704,10660" coordsize="2,286">
              <v:shape style="position:absolute;left:1704;top:10660;width:2;height:286" coordorigin="1704,10660" coordsize="0,286" path="m1704,10946l1704,10660e" filled="f" stroked="t" strokeweight=".47332pt" strokecolor="#3B3B3B">
                <v:path arrowok="t"/>
              </v:shape>
            </v:group>
            <v:group style="position:absolute;left:757;top:11094;width:454;height:2" coordorigin="757,11094" coordsize="454,2">
              <v:shape style="position:absolute;left:757;top:11094;width:454;height:2" coordorigin="757,11094" coordsize="454,0" path="m757,11094l1212,11094e" filled="f" stroked="t" strokeweight=".47332pt" strokecolor="#575757">
                <v:path arrowok="t"/>
              </v:shape>
            </v:group>
            <v:group style="position:absolute;left:1706;top:10889;width:2;height:672" coordorigin="1706,10889" coordsize="2,672">
              <v:shape style="position:absolute;left:1706;top:10889;width:2;height:672" coordorigin="1706,10889" coordsize="0,672" path="m1706,11561l1706,10889e" filled="f" stroked="t" strokeweight=".94664pt" strokecolor="#646464">
                <v:path arrowok="t"/>
              </v:shape>
            </v:group>
            <v:group style="position:absolute;left:2717;top:11094;width:360;height:2" coordorigin="2717,11094" coordsize="360,2">
              <v:shape style="position:absolute;left:2717;top:11094;width:360;height:2" coordorigin="2717,11094" coordsize="360,0" path="m2717,11094l3077,11094e" filled="f" stroked="t" strokeweight=".47332pt" strokecolor="#5B5B5B">
                <v:path arrowok="t"/>
              </v:shape>
            </v:group>
            <v:group style="position:absolute;left:3574;top:11094;width:293;height:2" coordorigin="3574,11094" coordsize="293,2">
              <v:shape style="position:absolute;left:3574;top:11094;width:293;height:2" coordorigin="3574,11094" coordsize="293,0" path="m3574,11094l3867,11094e" filled="f" stroked="t" strokeweight=".47332pt" strokecolor="#646464">
                <v:path arrowok="t"/>
              </v:shape>
            </v:group>
            <v:group style="position:absolute;left:4586;top:11094;width:350;height:2" coordorigin="4586,11094" coordsize="350,2">
              <v:shape style="position:absolute;left:4586;top:11094;width:350;height:2" coordorigin="4586,11094" coordsize="350,0" path="m4586,11094l4937,11094e" filled="f" stroked="t" strokeweight=".47332pt" strokecolor="#676767">
                <v:path arrowok="t"/>
              </v:shape>
            </v:group>
            <v:group style="position:absolute;left:1141;top:11091;width:6418;height:2" coordorigin="1141,11091" coordsize="6418,2">
              <v:shape style="position:absolute;left:1141;top:11091;width:6418;height:2" coordorigin="1141,11091" coordsize="6418,0" path="m1141,11091l7559,11091e" filled="f" stroked="t" strokeweight=".70998pt" strokecolor="#777777">
                <v:path arrowok="t"/>
              </v:shape>
            </v:group>
            <v:group style="position:absolute;left:6361;top:11091;width:421;height:2" coordorigin="6361,11091" coordsize="421,2">
              <v:shape style="position:absolute;left:6361;top:11091;width:421;height:2" coordorigin="6361,11091" coordsize="421,0" path="m6361,11091l6783,11091e" filled="f" stroked="t" strokeweight=".47332pt" strokecolor="#646464">
                <v:path arrowok="t"/>
              </v:shape>
            </v:group>
            <v:group style="position:absolute;left:7502;top:11094;width:322;height:2" coordorigin="7502,11094" coordsize="322,2">
              <v:shape style="position:absolute;left:7502;top:11094;width:322;height:2" coordorigin="7502,11094" coordsize="322,0" path="m7502,11094l7824,11094e" filled="f" stroked="t" strokeweight=".47332pt" strokecolor="#575757">
                <v:path arrowok="t"/>
              </v:shape>
            </v:group>
            <v:group style="position:absolute;left:7767;top:11094;width:3730;height:2" coordorigin="7767,11094" coordsize="3730,2">
              <v:shape style="position:absolute;left:7767;top:11094;width:3730;height:2" coordorigin="7767,11094" coordsize="3730,0" path="m7767,11094l11497,11094e" filled="f" stroked="t" strokeweight=".70998pt" strokecolor="#7C7C7C">
                <v:path arrowok="t"/>
              </v:shape>
            </v:group>
            <v:group style="position:absolute;left:762;top:11051;width:2;height:510" coordorigin="762,11051" coordsize="2,510">
              <v:shape style="position:absolute;left:762;top:11051;width:2;height:510" coordorigin="762,11051" coordsize="0,510" path="m762,11561l762,11051e" filled="f" stroked="t" strokeweight=".47332pt" strokecolor="#484848">
                <v:path arrowok="t"/>
              </v:shape>
            </v:group>
            <v:group style="position:absolute;left:7358;top:10665;width:2;height:4882" coordorigin="7358,10665" coordsize="2,4882">
              <v:shape style="position:absolute;left:7358;top:10665;width:2;height:4882" coordorigin="7358,10665" coordsize="0,4882" path="m7358,15546l7358,10665e" filled="f" stroked="t" strokeweight=".70998pt" strokecolor="#6B6B6B">
                <v:path arrowok="t"/>
              </v:shape>
            </v:group>
            <v:group style="position:absolute;left:1704;top:11504;width:2;height:262" coordorigin="1704,11504" coordsize="2,262">
              <v:shape style="position:absolute;left:1704;top:11504;width:2;height:262" coordorigin="1704,11504" coordsize="0,262" path="m1704,11766l1704,11504e" filled="f" stroked="t" strokeweight=".47332pt" strokecolor="#2B2B2B">
                <v:path arrowok="t"/>
              </v:shape>
            </v:group>
            <v:group style="position:absolute;left:7355;top:11709;width:2;height:281" coordorigin="7355,11709" coordsize="2,281">
              <v:shape style="position:absolute;left:7355;top:11709;width:2;height:281" coordorigin="7355,11709" coordsize="0,281" path="m7355,11990l7355,11709e" filled="f" stroked="t" strokeweight=".47332pt" strokecolor="#4F4F4F">
                <v:path arrowok="t"/>
              </v:shape>
            </v:group>
            <v:group style="position:absolute;left:762;top:11933;width:2;height:529" coordorigin="762,11933" coordsize="2,529">
              <v:shape style="position:absolute;left:762;top:11933;width:2;height:529" coordorigin="762,11933" coordsize="0,529" path="m762,12462l762,11933e" filled="f" stroked="t" strokeweight=".47332pt" strokecolor="#444444">
                <v:path arrowok="t"/>
              </v:shape>
            </v:group>
            <v:group style="position:absolute;left:1186;top:10660;width:2;height:4896" coordorigin="1186,10660" coordsize="2,4896">
              <v:shape style="position:absolute;left:1186;top:10660;width:2;height:4896" coordorigin="1186,10660" coordsize="0,4896" path="m1186,15556l1186,10660e" filled="f" stroked="t" strokeweight=".70998pt" strokecolor="#606060">
                <v:path arrowok="t"/>
              </v:shape>
            </v:group>
            <v:group style="position:absolute;left:1706;top:11709;width:2;height:753" coordorigin="1706,11709" coordsize="2,753">
              <v:shape style="position:absolute;left:1706;top:11709;width:2;height:753" coordorigin="1706,11709" coordsize="0,753" path="m1706,12462l1706,11709e" filled="f" stroked="t" strokeweight=".70998pt" strokecolor="#606060">
                <v:path arrowok="t"/>
              </v:shape>
            </v:group>
            <v:group style="position:absolute;left:1188;top:12023;width:2;height:439" coordorigin="1188,12023" coordsize="2,439">
              <v:shape style="position:absolute;left:1188;top:12023;width:2;height:439" coordorigin="1188,12023" coordsize="0,439" path="m1188,12462l1188,12023e" filled="f" stroked="t" strokeweight=".47332pt" strokecolor="#484848">
                <v:path arrowok="t"/>
              </v:shape>
            </v:group>
            <v:group style="position:absolute;left:2371;top:12114;width:2;height:348" coordorigin="2371,12114" coordsize="2,348">
              <v:shape style="position:absolute;left:2371;top:12114;width:2;height:348" coordorigin="2371,12114" coordsize="0,348" path="m2371,12462l2371,12114e" filled="f" stroked="t" strokeweight=".47332pt" strokecolor="#343434">
                <v:path arrowok="t"/>
              </v:shape>
            </v:group>
            <v:group style="position:absolute;left:1704;top:12405;width:2;height:572" coordorigin="1704,12405" coordsize="2,572">
              <v:shape style="position:absolute;left:1704;top:12405;width:2;height:572" coordorigin="1704,12405" coordsize="0,572" path="m1704,12977l1704,12405e" filled="f" stroked="t" strokeweight=".47332pt" strokecolor="#4F4F4F">
                <v:path arrowok="t"/>
              </v:shape>
            </v:group>
            <v:group style="position:absolute;left:3313;top:12557;width:2;height:205" coordorigin="3313,12557" coordsize="2,205">
              <v:shape style="position:absolute;left:3313;top:12557;width:2;height:205" coordorigin="3313,12557" coordsize="0,205" path="m3313,12762l3313,12557e" filled="f" stroked="t" strokeweight=".23666pt" strokecolor="#000000">
                <v:path arrowok="t"/>
              </v:shape>
            </v:group>
            <v:group style="position:absolute;left:10427;top:12648;width:2;height:129" coordorigin="10427,12648" coordsize="2,129">
              <v:shape style="position:absolute;left:10427;top:12648;width:2;height:129" coordorigin="10427,12648" coordsize="0,129" path="m10427,12777l10427,12648e" filled="f" stroked="t" strokeweight=".94664pt" strokecolor="#3834CC">
                <v:path arrowok="t"/>
              </v:shape>
            </v:group>
            <v:group style="position:absolute;left:757;top:13170;width:454;height:2" coordorigin="757,13170" coordsize="454,2">
              <v:shape style="position:absolute;left:757;top:13170;width:454;height:2" coordorigin="757,13170" coordsize="454,0" path="m757,13170l1212,13170e" filled="f" stroked="t" strokeweight=".23666pt" strokecolor="#6B6B6B">
                <v:path arrowok="t"/>
              </v:shape>
            </v:group>
            <v:group style="position:absolute;left:762;top:12920;width:2;height:567" coordorigin="762,12920" coordsize="2,567">
              <v:shape style="position:absolute;left:762;top:12920;width:2;height:567" coordorigin="762,12920" coordsize="0,567" path="m762,13487l762,12920e" filled="f" stroked="t" strokeweight=".47332pt" strokecolor="#3F3F3F">
                <v:path arrowok="t"/>
              </v:shape>
            </v:group>
            <v:group style="position:absolute;left:1169;top:13139;width:535;height:2" coordorigin="1169,13139" coordsize="535,2">
              <v:shape style="position:absolute;left:1169;top:13139;width:535;height:2" coordorigin="1169,13139" coordsize="535,0" path="m1169,13139l1704,13139e" filled="f" stroked="t" strokeweight=".23666pt" strokecolor="#606060">
                <v:path arrowok="t"/>
              </v:shape>
            </v:group>
            <v:group style="position:absolute;left:1661;top:13170;width:521;height:2" coordorigin="1661,13170" coordsize="521,2">
              <v:shape style="position:absolute;left:1661;top:13170;width:521;height:2" coordorigin="1661,13170" coordsize="521,0" path="m1661,13170l2182,13170e" filled="f" stroked="t" strokeweight=".23666pt" strokecolor="#707070">
                <v:path arrowok="t"/>
              </v:shape>
            </v:group>
            <v:group style="position:absolute;left:2369;top:12405;width:2;height:939" coordorigin="2369,12405" coordsize="2,939">
              <v:shape style="position:absolute;left:2369;top:12405;width:2;height:939" coordorigin="2369,12405" coordsize="0,939" path="m2369,13344l2369,12405e" filled="f" stroked="t" strokeweight=".70998pt" strokecolor="#606060">
                <v:path arrowok="t"/>
              </v:shape>
            </v:group>
            <v:group style="position:absolute;left:1183;top:13110;width:2;height:377" coordorigin="1183,13110" coordsize="2,377">
              <v:shape style="position:absolute;left:1183;top:13110;width:2;height:377" coordorigin="1183,13110" coordsize="0,377" path="m1183,13487l1183,13110e" filled="f" stroked="t" strokeweight=".70998pt" strokecolor="#4B4B4B">
                <v:path arrowok="t"/>
              </v:shape>
            </v:group>
            <v:group style="position:absolute;left:10418;top:13077;width:2;height:267" coordorigin="10418,13077" coordsize="2,267">
              <v:shape style="position:absolute;left:10418;top:13077;width:2;height:267" coordorigin="10418,13077" coordsize="0,267" path="m10418,13344l10418,13077e" filled="f" stroked="t" strokeweight="2.839921pt" strokecolor="#343838">
                <v:path arrowok="t"/>
              </v:shape>
            </v:group>
            <v:group style="position:absolute;left:3578;top:13272;width:2;height:272" coordorigin="3578,13272" coordsize="2,272">
              <v:shape style="position:absolute;left:3578;top:13272;width:2;height:272" coordorigin="3578,13272" coordsize="0,272" path="m3578,13544l3578,13272e" filled="f" stroked="t" strokeweight=".94664pt" strokecolor="#484F7C">
                <v:path arrowok="t"/>
              </v:shape>
            </v:group>
            <v:group style="position:absolute;left:7360;top:13287;width:2;height:200" coordorigin="7360,13287" coordsize="2,200">
              <v:shape style="position:absolute;left:7360;top:13287;width:2;height:200" coordorigin="7360,13287" coordsize="0,200" path="m7360,13487l7360,13287e" filled="f" stroked="t" strokeweight=".47332pt" strokecolor="#4B4B4B">
                <v:path arrowok="t"/>
              </v:shape>
            </v:group>
            <v:group style="position:absolute;left:8543;top:13458;width:2916;height:2" coordorigin="8543,13458" coordsize="2916,2">
              <v:shape style="position:absolute;left:8543;top:13458;width:2916;height:2" coordorigin="8543,13458" coordsize="2916,0" path="m8543,13458l11459,13458e" filled="f" stroked="t" strokeweight=".70998pt" strokecolor="#54608C">
                <v:path arrowok="t"/>
              </v:shape>
            </v:group>
            <v:group style="position:absolute;left:1183;top:13430;width:2;height:129" coordorigin="1183,13430" coordsize="2,129">
              <v:shape style="position:absolute;left:1183;top:13430;width:2;height:129" coordorigin="1183,13430" coordsize="0,129" path="m1183,13558l1183,13430e" filled="f" stroked="t" strokeweight=".47332pt" strokecolor="#3B3B3B">
                <v:path arrowok="t"/>
              </v:shape>
            </v:group>
            <v:group style="position:absolute;left:1702;top:12905;width:2;height:653" coordorigin="1702,12905" coordsize="2,653">
              <v:shape style="position:absolute;left:1702;top:12905;width:2;height:653" coordorigin="1702,12905" coordsize="0,653" path="m1702,13558l1702,12905e" filled="f" stroked="t" strokeweight=".94664pt" strokecolor="#676767">
                <v:path arrowok="t"/>
              </v:shape>
            </v:group>
            <v:group style="position:absolute;left:2369;top:13287;width:2;height:477" coordorigin="2369,13287" coordsize="2,477">
              <v:shape style="position:absolute;left:2369;top:13287;width:2;height:477" coordorigin="2369,13287" coordsize="0,477" path="m2369,13763l2369,13287e" filled="f" stroked="t" strokeweight=".47332pt" strokecolor="#484848">
                <v:path arrowok="t"/>
              </v:shape>
            </v:group>
            <v:group style="position:absolute;left:10432;top:13415;width:2;height:200" coordorigin="10432,13415" coordsize="2,200">
              <v:shape style="position:absolute;left:10432;top:13415;width:2;height:200" coordorigin="10432,13415" coordsize="0,200" path="m10432,13616l10432,13415e" filled="f" stroked="t" strokeweight="1.41996pt" strokecolor="#3B3B3F">
                <v:path arrowok="t"/>
              </v:shape>
            </v:group>
            <v:group style="position:absolute;left:1704;top:13501;width:2;height:362" coordorigin="1704,13501" coordsize="2,362">
              <v:shape style="position:absolute;left:1704;top:13501;width:2;height:362" coordorigin="1704,13501" coordsize="0,362" path="m1704,13863l1704,13501e" filled="f" stroked="t" strokeweight=".47332pt" strokecolor="#3F3F3F">
                <v:path arrowok="t"/>
              </v:shape>
            </v:group>
            <v:group style="position:absolute;left:10418;top:13506;width:2;height:195" coordorigin="10418,13506" coordsize="2,195">
              <v:shape style="position:absolute;left:10418;top:13506;width:2;height:195" coordorigin="10418,13506" coordsize="0,195" path="m10418,13701l10418,13506e" filled="f" stroked="t" strokeweight="1.41996pt" strokecolor="#4F4F4F">
                <v:path arrowok="t"/>
              </v:shape>
            </v:group>
            <v:group style="position:absolute;left:2369;top:13678;width:2;height:477" coordorigin="2369,13678" coordsize="2,477">
              <v:shape style="position:absolute;left:2369;top:13678;width:2;height:477" coordorigin="2369,13678" coordsize="0,477" path="m2369,14154l2369,13678e" filled="f" stroked="t" strokeweight=".94664pt" strokecolor="#676767">
                <v:path arrowok="t"/>
              </v:shape>
            </v:group>
            <v:group style="position:absolute;left:760;top:10903;width:2;height:4648" coordorigin="760,10903" coordsize="2,4648">
              <v:shape style="position:absolute;left:760;top:10903;width:2;height:4648" coordorigin="760,10903" coordsize="0,4648" path="m760,15551l760,10903e" filled="f" stroked="t" strokeweight=".70998pt" strokecolor="#5B5B5B">
                <v:path arrowok="t"/>
              </v:shape>
            </v:group>
            <v:group style="position:absolute;left:762;top:14097;width:2;height:291" coordorigin="762,14097" coordsize="2,291">
              <v:shape style="position:absolute;left:762;top:14097;width:2;height:291" coordorigin="762,14097" coordsize="0,291" path="m762,14388l762,14097e" filled="f" stroked="t" strokeweight=".47332pt" strokecolor="#383838">
                <v:path arrowok="t"/>
              </v:shape>
            </v:group>
            <v:group style="position:absolute;left:2369;top:14097;width:2;height:610" coordorigin="2369,14097" coordsize="2,610">
              <v:shape style="position:absolute;left:2369;top:14097;width:2;height:610" coordorigin="2369,14097" coordsize="0,610" path="m2369,14707l2369,14097e" filled="f" stroked="t" strokeweight=".47332pt" strokecolor="#4F4F4F">
                <v:path arrowok="t"/>
              </v:shape>
            </v:group>
            <v:group style="position:absolute;left:7360;top:14097;width:2;height:291" coordorigin="7360,14097" coordsize="2,291">
              <v:shape style="position:absolute;left:7360;top:14097;width:2;height:291" coordorigin="7360,14097" coordsize="0,291" path="m7360,14388l7360,14097e" filled="f" stroked="t" strokeweight=".47332pt" strokecolor="#3F3F3F">
                <v:path arrowok="t"/>
              </v:shape>
            </v:group>
            <v:group style="position:absolute;left:1183;top:14331;width:2;height:377" coordorigin="1183,14331" coordsize="2,377">
              <v:shape style="position:absolute;left:1183;top:14331;width:2;height:377" coordorigin="1183,14331" coordsize="0,377" path="m1183,14707l1183,14331e" filled="f" stroked="t" strokeweight=".47332pt" strokecolor="#444444">
                <v:path arrowok="t"/>
              </v:shape>
            </v:group>
            <v:group style="position:absolute;left:1702;top:13806;width:2;height:1745" coordorigin="1702,13806" coordsize="2,1745">
              <v:shape style="position:absolute;left:1702;top:13806;width:2;height:1745" coordorigin="1702,13806" coordsize="0,1745" path="m1702,15551l1702,13806e" filled="f" stroked="t" strokeweight=".70998pt" strokecolor="#676767">
                <v:path arrowok="t"/>
              </v:shape>
            </v:group>
            <v:group style="position:absolute;left:753;top:15542;width:459;height:2" coordorigin="753,15542" coordsize="459,2">
              <v:shape style="position:absolute;left:753;top:15542;width:459;height:2" coordorigin="753,15542" coordsize="459,0" path="m753,15542l1212,15542e" filled="f" stroked="t" strokeweight=".94664pt" strokecolor="#8C8C8C">
                <v:path arrowok="t"/>
              </v:shape>
            </v:group>
            <v:group style="position:absolute;left:1141;top:15542;width:592;height:2" coordorigin="1141,15542" coordsize="592,2">
              <v:shape style="position:absolute;left:1141;top:15542;width:592;height:2" coordorigin="1141,15542" coordsize="592,0" path="m1141,15542l1732,15542e" filled="f" stroked="t" strokeweight=".47332pt" strokecolor="#707070">
                <v:path arrowok="t"/>
              </v:shape>
            </v:group>
            <v:group style="position:absolute;left:2367;top:14650;width:2;height:896" coordorigin="2367,14650" coordsize="2,896">
              <v:shape style="position:absolute;left:2367;top:14650;width:2;height:896" coordorigin="2367,14650" coordsize="0,896" path="m2367,15546l2367,14650e" filled="f" stroked="t" strokeweight=".70998pt" strokecolor="#646464">
                <v:path arrowok="t"/>
              </v:shape>
            </v:group>
            <v:group style="position:absolute;left:2324;top:15542;width:450;height:2" coordorigin="2324,15542" coordsize="450,2">
              <v:shape style="position:absolute;left:2324;top:15542;width:450;height:2" coordorigin="2324,15542" coordsize="450,0" path="m2324,15542l2774,15542e" filled="f" stroked="t" strokeweight=".47332pt" strokecolor="#707070">
                <v:path arrowok="t"/>
              </v:shape>
            </v:group>
            <v:group style="position:absolute;left:1661;top:15539;width:9855;height:2" coordorigin="1661,15539" coordsize="9855,2">
              <v:shape style="position:absolute;left:1661;top:15539;width:9855;height:2" coordorigin="1661,15539" coordsize="9855,0" path="m1661,15539l11516,15539e" filled="f" stroked="t" strokeweight=".70998pt" strokecolor="#808080">
                <v:path arrowok="t"/>
              </v:shape>
            </v:group>
            <v:group style="position:absolute;left:4880;top:15537;width:241;height:2" coordorigin="4880,15537" coordsize="241,2">
              <v:shape style="position:absolute;left:4880;top:15537;width:241;height:2" coordorigin="4880,15537" coordsize="241,0" path="m4880,15537l5121,15537e" filled="f" stroked="t" strokeweight=".47332pt" strokecolor="#6B6B6B">
                <v:path arrowok="t"/>
              </v:shape>
            </v:group>
            <v:group style="position:absolute;left:6726;top:15537;width:246;height:2" coordorigin="6726,15537" coordsize="246,2">
              <v:shape style="position:absolute;left:6726;top:15537;width:246;height:2" coordorigin="6726,15537" coordsize="246,0" path="m6726,15537l6972,15537e" filled="f" stroked="t" strokeweight=".47332pt" strokecolor="#676767">
                <v:path arrowok="t"/>
              </v:shape>
            </v:group>
            <v:group style="position:absolute;left:7502;top:15537;width:322;height:2" coordorigin="7502,15537" coordsize="322,2">
              <v:shape style="position:absolute;left:7502;top:15537;width:322;height:2" coordorigin="7502,15537" coordsize="322,0" path="m7502,15537l7824,15537e" filled="f" stroked="t" strokeweight=".47332pt" strokecolor="#676767">
                <v:path arrowok="t"/>
              </v:shape>
            </v:group>
            <v:group style="position:absolute;left:8515;top:15537;width:630;height:2" coordorigin="8515,15537" coordsize="630,2">
              <v:shape style="position:absolute;left:8515;top:15537;width:630;height:2" coordorigin="8515,15537" coordsize="630,0" path="m8515,15537l9145,15537e" filled="f" stroked="t" strokeweight=".47332pt" strokecolor="#707070">
                <v:path arrowok="t"/>
              </v:shape>
            </v:group>
            <v:group style="position:absolute;left:5958;top:3865;width:2;height:242" coordorigin="5958,3865" coordsize="2,242">
              <v:shape style="position:absolute;left:5958;top:3865;width:2;height:242" coordorigin="5958,3865" coordsize="0,242" path="m5958,4107l5958,3865e" filled="f" stroked="t" strokeweight=".87022pt" strokecolor="#EDEDED">
                <v:path arrowok="t"/>
              </v:shape>
            </v:group>
            <v:group style="position:absolute;left:11364;top:3816;width:2;height:423" coordorigin="11364,3816" coordsize="2,423">
              <v:shape style="position:absolute;left:11364;top:3816;width:2;height:423" coordorigin="11364,3816" coordsize="0,423" path="m11364,4239l11364,3816e" filled="f" stroked="t" strokeweight="3.09367pt" strokecolor="#EDEDED">
                <v:path arrowok="t"/>
              </v:shape>
            </v:group>
            <v:group style="position:absolute;left:8726;top:13411;width:2;height:215" coordorigin="8726,13411" coordsize="2,215">
              <v:shape style="position:absolute;left:8726;top:13411;width:2;height:215" coordorigin="8726,13411" coordsize="0,215" path="m8726,13627l8726,13411e" filled="f" stroked="t" strokeweight="2.89720pt" strokecolor="#EDEDED">
                <v:path arrowok="t"/>
              </v:shape>
            </v:group>
            <v:group style="position:absolute;left:9378;top:13442;width:2;height:177" coordorigin="9378,13442" coordsize="2,177">
              <v:shape style="position:absolute;left:9378;top:13442;width:2;height:177" coordorigin="9378,13442" coordsize="0,177" path="m9378,13620l9378,13442e" filled="f" stroked="t" strokeweight="1.44225pt" strokecolor="#EDEDED">
                <v:path arrowok="t"/>
              </v:shape>
            </v:group>
            <v:group style="position:absolute;left:9626;top:13442;width:108;height:177" coordorigin="9626,13442" coordsize="108,177">
              <v:shape style="position:absolute;left:9626;top:13442;width:108;height:177" coordorigin="9626,13442" coordsize="108,177" path="m9626,13442l9734,13442,9734,13620,9626,13620,9626,13442e" filled="t" fillcolor="#EDEDED" stroked="f">
                <v:path arrowok="t"/>
                <v:fill/>
              </v:shape>
            </v:group>
            <v:group style="position:absolute;left:8630;top:13755;width:21;height:57" coordorigin="8630,13755" coordsize="21,57">
              <v:shape style="position:absolute;left:8630;top:13755;width:21;height:57" coordorigin="8630,13755" coordsize="21,57" path="m8630,13783l8651,13783e" filled="f" stroked="t" strokeweight="2.964258pt" strokecolor="#EDEDED">
                <v:path arrowok="t"/>
              </v:shape>
            </v:group>
            <v:group style="position:absolute;left:9370;top:13757;width:20;height:53" coordorigin="9370,13757" coordsize="20,53">
              <v:shape style="position:absolute;left:9370;top:13757;width:20;height:53" coordorigin="9370,13757" coordsize="20,53" path="m9370,13783l9390,13783e" filled="f" stroked="t" strokeweight="2.744531pt" strokecolor="#EDEDED">
                <v:path arrowok="t"/>
              </v:shape>
            </v:group>
            <v:group style="position:absolute;left:9777;top:13782;width:92;height:2" coordorigin="9777,13782" coordsize="92,2">
              <v:shape style="position:absolute;left:9777;top:13782;width:92;height:2" coordorigin="9777,13782" coordsize="92,0" path="m9777,13782l9869,13782e" filled="f" stroked="t" strokeweight="2.828516pt" strokecolor="#EDEDED">
                <v:path arrowok="t"/>
              </v:shape>
            </v:group>
            <v:group style="position:absolute;left:9922;top:13755;width:77;height:55" coordorigin="9922,13755" coordsize="77,55">
              <v:shape style="position:absolute;left:9922;top:13755;width:77;height:55" coordorigin="9922,13755" coordsize="77,55" path="m9922,13782l9999,13782e" filled="f" stroked="t" strokeweight="2.828516pt" strokecolor="#EDEDED">
                <v:path arrowok="t"/>
              </v:shape>
            </v:group>
            <v:group style="position:absolute;left:8988;top:13790;width:2;height:213" coordorigin="8988,13790" coordsize="2,213">
              <v:shape style="position:absolute;left:8988;top:13790;width:2;height:213" coordorigin="8988,13790" coordsize="0,213" path="m8988,13790l8988,14003,8988,13790xe" filled="t" fillcolor="#EDEDED" stroked="f">
                <v:path arrowok="t"/>
                <v:fill/>
              </v:shape>
            </v:group>
            <v:group style="position:absolute;left:9663;top:13806;width:97;height:194" coordorigin="9663,13806" coordsize="97,194">
              <v:shape style="position:absolute;left:9663;top:13806;width:97;height:194" coordorigin="9663,13806" coordsize="97,194" path="m9663,13806l9760,13806,9760,14000,9663,14000,9663,13806e" filled="t" fillcolor="#EDEDED" stroked="f">
                <v:path arrowok="t"/>
                <v:fill/>
              </v:shape>
            </v:group>
            <v:group style="position:absolute;left:9859;top:13859;width:2;height:129" coordorigin="9859,13859" coordsize="2,129">
              <v:shape style="position:absolute;left:9859;top:13859;width:2;height:129" coordorigin="9859,13859" coordsize="0,129" path="m9859,13988l9859,13859e" filled="f" stroked="t" strokeweight="2.20168pt" strokecolor="#EDEDED">
                <v:path arrowok="t"/>
              </v:shape>
            </v:group>
            <v:group style="position:absolute;left:10038;top:13902;width:46;height:67" coordorigin="10038,13902" coordsize="46,67">
              <v:shape style="position:absolute;left:10038;top:13902;width:46;height:67" coordorigin="10038,13902" coordsize="46,67" path="m10038,13936l10084,13936e" filled="f" stroked="t" strokeweight="3.465479pt" strokecolor="#EDEDED">
                <v:path arrowok="t"/>
              </v:shape>
            </v:group>
            <v:group style="position:absolute;left:9508;top:14075;width:2;height:93" coordorigin="9508,14075" coordsize="2,93">
              <v:shape style="position:absolute;left:9508;top:14075;width:2;height:93" coordorigin="9508,14075" coordsize="0,93" path="m9508,14168l9508,14075e" filled="f" stroked="t" strokeweight="2.011420pt" strokecolor="#EDEDED">
                <v:path arrowok="t"/>
              </v:shape>
            </v:group>
            <v:group style="position:absolute;left:9626;top:13854;width:92;height:382" coordorigin="9626,13854" coordsize="92,382">
              <v:shape style="position:absolute;left:9626;top:13854;width:92;height:382" coordorigin="9626,13854" coordsize="92,382" path="m9626,13854l9717,13854,9717,14236,9626,14236,9626,13854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505050"/>
          <w:w w:val="73"/>
          <w:b/>
          <w:bCs/>
        </w:rPr>
        <w:t>Itfaiy</w:t>
      </w:r>
      <w:r>
        <w:rPr>
          <w:rFonts w:ascii="Arial" w:hAnsi="Arial" w:cs="Arial" w:eastAsia="Arial"/>
          <w:sz w:val="23"/>
          <w:szCs w:val="23"/>
          <w:color w:val="505050"/>
          <w:w w:val="74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000000"/>
          <w:w w:val="100"/>
        </w:rPr>
      </w:r>
    </w:p>
    <w:p>
      <w:pPr>
        <w:spacing w:before="0" w:after="0" w:line="301" w:lineRule="exact"/>
        <w:ind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75779A"/>
          <w:spacing w:val="-3"/>
          <w:w w:val="217"/>
          <w:i/>
          <w:position w:val="3"/>
        </w:rPr>
        <w:t>2</w:t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75"/>
          <w:i/>
          <w:position w:val="-1"/>
        </w:rPr>
        <w:t>B</w:t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88"/>
          <w:position w:val="-1"/>
        </w:rPr>
        <w:t>m</w:t>
      </w:r>
      <w:r>
        <w:rPr>
          <w:rFonts w:ascii="Arial" w:hAnsi="Arial" w:cs="Arial" w:eastAsia="Arial"/>
          <w:sz w:val="23"/>
          <w:szCs w:val="23"/>
          <w:color w:val="3D3D3D"/>
          <w:spacing w:val="-3"/>
          <w:w w:val="88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858585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858585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85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40"/>
          <w:w w:val="84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-14"/>
          <w:w w:val="192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48"/>
          <w:position w:val="-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14"/>
          <w:w w:val="148"/>
          <w:position w:val="-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SORKUN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3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A.A.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60" w:right="380"/>
          <w:cols w:num="2" w:equalWidth="0">
            <w:col w:w="2696" w:space="393"/>
            <w:col w:w="7791"/>
          </w:cols>
        </w:sectPr>
      </w:pPr>
      <w:rPr/>
    </w:p>
    <w:p>
      <w:pPr>
        <w:spacing w:before="0" w:after="0" w:line="620" w:lineRule="exact"/>
        <w:ind w:left="902" w:right="-20"/>
        <w:jc w:val="left"/>
        <w:tabs>
          <w:tab w:pos="3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83"/>
          <w:szCs w:val="83"/>
          <w:color w:val="3A3A3A"/>
          <w:spacing w:val="0"/>
          <w:w w:val="455"/>
          <w:position w:val="-27"/>
        </w:rPr>
        <w:t>!</w:t>
      </w:r>
      <w:r>
        <w:rPr>
          <w:rFonts w:ascii="Arial" w:hAnsi="Arial" w:cs="Arial" w:eastAsia="Arial"/>
          <w:sz w:val="83"/>
          <w:szCs w:val="83"/>
          <w:color w:val="3A3A3A"/>
          <w:spacing w:val="0"/>
          <w:w w:val="100"/>
          <w:position w:val="-27"/>
        </w:rPr>
        <w:tab/>
      </w:r>
      <w:r>
        <w:rPr>
          <w:rFonts w:ascii="Arial" w:hAnsi="Arial" w:cs="Arial" w:eastAsia="Arial"/>
          <w:sz w:val="83"/>
          <w:szCs w:val="83"/>
          <w:color w:val="3A3A3A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5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5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1"/>
          <w:position w:val="-5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540" w:right="40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09" w:lineRule="exact"/>
        <w:ind w:left="888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9"/>
          <w:position w:val="-4"/>
        </w:rPr>
        <w:t>!ZMIR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right="-20"/>
        <w:jc w:val="left"/>
        <w:tabs>
          <w:tab w:pos="632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3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3"/>
        </w:rPr>
        <w:t>BAŞKANLICll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3"/>
        </w:rPr>
      </w:r>
      <w:r>
        <w:rPr>
          <w:rFonts w:ascii="Arial" w:hAnsi="Arial" w:cs="Arial" w:eastAsia="Arial"/>
          <w:sz w:val="16"/>
          <w:szCs w:val="16"/>
          <w:color w:val="626262"/>
          <w:spacing w:val="0"/>
          <w:w w:val="133"/>
          <w:position w:val="-2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400"/>
          <w:cols w:num="2" w:equalWidth="0">
            <w:col w:w="1345" w:space="2196"/>
            <w:col w:w="7439"/>
          </w:cols>
        </w:sectPr>
      </w:pPr>
      <w:rPr/>
    </w:p>
    <w:p>
      <w:pPr>
        <w:spacing w:before="0" w:after="0" w:line="211" w:lineRule="exact"/>
        <w:ind w:left="629"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A3A3A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667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4"/>
          <w:position w:val="9"/>
        </w:rPr>
        <w:t>BFLFOIYESI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595236" w:type="dxa"/>
      </w:tblPr>
      <w:tblGrid/>
      <w:tr>
        <w:trPr>
          <w:trHeight w:val="237" w:hRule="exact"/>
        </w:trPr>
        <w:tc>
          <w:tcPr>
            <w:tcW w:w="1196" w:type="dxa"/>
            <w:tcBorders>
              <w:top w:val="single" w:sz="5.635032" w:space="0" w:color="646464"/>
              <w:bottom w:val="single" w:sz="5.6350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03" w:type="dxa"/>
            <w:tcBorders>
              <w:top w:val="single" w:sz="5.635032" w:space="0" w:color="646464"/>
              <w:bottom w:val="single" w:sz="5.6350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26262"/>
                <w:spacing w:val="0"/>
                <w:w w:val="11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26262"/>
                <w:spacing w:val="-9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19"/>
              </w:rPr>
              <w:t>24.05.2017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08" w:type="dxa"/>
            <w:tcBorders>
              <w:top w:val="single" w:sz="5.635032" w:space="0" w:color="646464"/>
              <w:bottom w:val="single" w:sz="5.635032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5" w:lineRule="exact"/>
              <w:ind w:left="20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2"/>
              </w:rPr>
              <w:t>13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49" w:type="dxa"/>
            <w:tcBorders>
              <w:top w:val="nil" w:sz="6" w:space="0" w:color="auto"/>
              <w:bottom w:val="single" w:sz="5.635032" w:space="0" w:color="646464"/>
              <w:left w:val="nil" w:sz="6" w:space="0" w:color="auto"/>
              <w:right w:val="single" w:sz="5.635032" w:space="0" w:color="5B5B5B"/>
            </w:tcBorders>
          </w:tcPr>
          <w:p>
            <w:pPr>
              <w:spacing w:before="15" w:after="0" w:line="215" w:lineRule="exact"/>
              <w:ind w:left="251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15:34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tfei: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546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953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67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2"/>
              </w:rPr>
              <w:t>30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96" w:type="dxa"/>
            <w:tcBorders>
              <w:top w:val="single" w:sz="5.635032" w:space="0" w:color="646464"/>
              <w:bottom w:val="single" w:sz="5.6350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03" w:type="dxa"/>
            <w:tcBorders>
              <w:top w:val="single" w:sz="5.635032" w:space="0" w:color="646464"/>
              <w:bottom w:val="single" w:sz="5.6350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21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24.05.20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98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08" w:type="dxa"/>
            <w:tcBorders>
              <w:top w:val="single" w:sz="5.635032" w:space="0" w:color="646464"/>
              <w:bottom w:val="single" w:sz="5.63503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8" w:lineRule="exact"/>
              <w:ind w:left="207" w:right="-20"/>
              <w:jc w:val="left"/>
              <w:tabs>
                <w:tab w:pos="15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14"/>
              </w:rPr>
              <w:t>:3449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49" w:type="dxa"/>
            <w:tcBorders>
              <w:top w:val="single" w:sz="5.635032" w:space="0" w:color="646464"/>
              <w:bottom w:val="single" w:sz="5.635032" w:space="0" w:color="606060"/>
              <w:left w:val="nil" w:sz="6" w:space="0" w:color="auto"/>
              <w:right w:val="single" w:sz="5.635032" w:space="0" w:color="5B5B5B"/>
            </w:tcBorders>
          </w:tcPr>
          <w:p>
            <w:pPr>
              <w:spacing w:before="8" w:after="0" w:line="218" w:lineRule="exact"/>
              <w:ind w:left="2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Paramadi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6"/>
              </w:rPr>
              <w:t>UğurAYVAZ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0" w:lineRule="exact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:Zafe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Fatma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Güna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ortaokul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civa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SeJç_uJ&lt;IIZMiR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95" w:lineRule="exact"/>
        <w:ind w:left="16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9.830536pt;margin-top:10.69797pt;width:47.800999pt;height:57.5pt;mso-position-horizontal-relative:page;mso-position-vertical-relative:paragraph;z-index:-15476" type="#_x0000_t202" filled="f" stroked="f">
            <v:textbox inset="0,0,0,0">
              <w:txbxContent>
                <w:p>
                  <w:pPr>
                    <w:spacing w:before="0" w:after="0" w:line="1150" w:lineRule="exact"/>
                    <w:ind w:right="-213"/>
                    <w:jc w:val="left"/>
                    <w:rPr>
                      <w:rFonts w:ascii="Arial" w:hAnsi="Arial" w:cs="Arial" w:eastAsia="Arial"/>
                      <w:sz w:val="115"/>
                      <w:szCs w:val="115"/>
                    </w:rPr>
                  </w:pPr>
                  <w:rPr/>
                  <w:r>
                    <w:rPr>
                      <w:rFonts w:ascii="Arial" w:hAnsi="Arial" w:cs="Arial" w:eastAsia="Arial"/>
                      <w:sz w:val="115"/>
                      <w:szCs w:val="115"/>
                      <w:color w:val="B3B3B5"/>
                      <w:spacing w:val="-149"/>
                      <w:w w:val="9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3A3A3A"/>
                      <w:spacing w:val="62"/>
                      <w:w w:val="18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B3B3B5"/>
                      <w:spacing w:val="0"/>
                      <w:w w:val="77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Dogn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:Zafe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3037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3"/>
          <w:position w:val="-2"/>
        </w:rPr>
        <w:t>Selçuk/İZMİR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160" w:right="-20"/>
        <w:jc w:val="left"/>
        <w:tabs>
          <w:tab w:pos="1500" w:val="left"/>
          <w:tab w:pos="45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Yangııı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178" w:lineRule="auto"/>
        <w:ind w:left="3390" w:right="3164" w:firstLine="-3231"/>
        <w:jc w:val="left"/>
        <w:tabs>
          <w:tab w:pos="3380" w:val="left"/>
          <w:tab w:pos="550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ell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Diğeı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400"/>
        </w:sectPr>
      </w:pPr>
      <w:rPr/>
    </w:p>
    <w:p>
      <w:pPr>
        <w:spacing w:before="0" w:after="0" w:line="358" w:lineRule="exact"/>
        <w:ind w:right="-20"/>
        <w:jc w:val="right"/>
        <w:tabs>
          <w:tab w:pos="580" w:val="left"/>
          <w:tab w:pos="10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2"/>
          <w:szCs w:val="42"/>
          <w:color w:val="3A3A3A"/>
          <w:w w:val="50"/>
          <w:position w:val="-2"/>
        </w:rPr>
        <w:t>ı</w:t>
      </w:r>
      <w:r>
        <w:rPr>
          <w:rFonts w:ascii="Arial" w:hAnsi="Arial" w:cs="Arial" w:eastAsia="Arial"/>
          <w:sz w:val="42"/>
          <w:szCs w:val="42"/>
          <w:color w:val="3A3A3A"/>
          <w:w w:val="100"/>
          <w:position w:val="-2"/>
        </w:rPr>
        <w:tab/>
      </w:r>
      <w:r>
        <w:rPr>
          <w:rFonts w:ascii="Arial" w:hAnsi="Arial" w:cs="Arial" w:eastAsia="Arial"/>
          <w:sz w:val="42"/>
          <w:szCs w:val="42"/>
          <w:color w:val="3A3A3A"/>
          <w:w w:val="100"/>
          <w:position w:val="-2"/>
        </w:rPr>
      </w:r>
      <w:r>
        <w:rPr>
          <w:rFonts w:ascii="Arial" w:hAnsi="Arial" w:cs="Arial" w:eastAsia="Arial"/>
          <w:sz w:val="48"/>
          <w:szCs w:val="48"/>
          <w:color w:val="3A3A3A"/>
          <w:w w:val="55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3A3A3A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3A3A3A"/>
          <w:w w:val="100"/>
          <w:position w:val="-2"/>
        </w:rPr>
      </w:r>
      <w:r>
        <w:rPr>
          <w:rFonts w:ascii="Arial" w:hAnsi="Arial" w:cs="Arial" w:eastAsia="Arial"/>
          <w:sz w:val="41"/>
          <w:szCs w:val="41"/>
          <w:color w:val="A0A1A0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</w:rPr>
        <w:t>ı5:38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400"/>
          <w:cols w:num="2" w:equalWidth="0">
            <w:col w:w="5338" w:space="1100"/>
            <w:col w:w="4542"/>
          </w:cols>
        </w:sectPr>
      </w:pPr>
      <w:rPr/>
    </w:p>
    <w:p>
      <w:pPr>
        <w:spacing w:before="0" w:after="0" w:line="203" w:lineRule="exact"/>
        <w:ind w:left="160" w:right="-20"/>
        <w:jc w:val="left"/>
        <w:tabs>
          <w:tab w:pos="190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19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KORUK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7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75"/>
        </w:rPr>
        <w:t>_U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911" w:right="-20"/>
        <w:jc w:val="left"/>
        <w:tabs>
          <w:tab w:pos="442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:35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15:38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146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  <w:position w:val="0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60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9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Gellı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425" w:right="43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65" w:lineRule="auto"/>
        <w:ind w:left="1921" w:right="3973" w:firstLine="2522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Geliş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Doğa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413" w:right="-20"/>
        <w:jc w:val="left"/>
        <w:tabs>
          <w:tab w:pos="1900" w:val="left"/>
          <w:tab w:pos="450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·dımcı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Ekip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5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4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46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vitnıişse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9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9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50" w:lineRule="auto"/>
        <w:ind w:left="160" w:right="1556" w:firstLine="-14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Göıiildüğü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çalıları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Dıırum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403" w:right="37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söndüıiicü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50" w:right="-20"/>
        <w:jc w:val="left"/>
        <w:tabs>
          <w:tab w:pos="4420" w:val="left"/>
          <w:tab w:pos="630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6"/>
          <w:position w:val="-2"/>
        </w:rPr>
        <w:t>Söndür.ıne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64"/>
          <w:position w:val="-4"/>
        </w:rPr>
        <w:t>Su</w:t>
      </w:r>
      <w:r>
        <w:rPr>
          <w:rFonts w:ascii="Arial" w:hAnsi="Arial" w:cs="Arial" w:eastAsia="Arial"/>
          <w:sz w:val="26"/>
          <w:szCs w:val="26"/>
          <w:color w:val="505050"/>
          <w:spacing w:val="5"/>
          <w:w w:val="6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Kg,.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1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2456" w:right="-20"/>
        <w:jc w:val="left"/>
        <w:tabs>
          <w:tab w:pos="5260" w:val="left"/>
          <w:tab w:pos="6300" w:val="left"/>
          <w:tab w:pos="78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0,3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3A3A3A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505050"/>
          <w:spacing w:val="0"/>
          <w:w w:val="64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9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çalıla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55" w:lineRule="auto"/>
        <w:ind w:left="160" w:right="5563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7"/>
        </w:rPr>
        <w:t>SöndUrnıe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Talımini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Zarar:Maddi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9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3037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eliarda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2" w:lineRule="auto"/>
        <w:ind w:left="1916" w:right="64" w:firstLine="-175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atılan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tutuştum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çalılara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60" w:lineRule="auto"/>
        <w:ind w:left="146" w:right="3838" w:firstLine="9"/>
        <w:jc w:val="left"/>
        <w:tabs>
          <w:tab w:pos="190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7"/>
        </w:rPr>
        <w:t>Sig_ortalı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90" w:right="95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·slim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1" w:lineRule="exact"/>
        <w:ind w:left="164" w:right="-20"/>
        <w:jc w:val="left"/>
        <w:tabs>
          <w:tab w:pos="190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7"/>
          <w:position w:val="1"/>
        </w:rPr>
        <w:t>t::L&lt;.ibiıı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0"/>
          <w:w w:val="64"/>
          <w:position w:val="0"/>
        </w:rPr>
        <w:t>:I</w:t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-16"/>
          <w:w w:val="64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8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24.05.2017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4"/>
          <w:position w:val="2"/>
        </w:rPr>
        <w:t>jsaati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626262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16:05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803" w:right="-20"/>
        <w:jc w:val="left"/>
        <w:tabs>
          <w:tab w:pos="130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1"/>
        </w:rPr>
        <w:t>Ölü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4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5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çu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17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0"/>
          <w:w w:val="11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4"/>
          <w:spacing w:val="-7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14" w:lineRule="exact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175" w:lineRule="exact"/>
        <w:ind w:left="2062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-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4884" w:right="-20"/>
        <w:jc w:val="left"/>
        <w:tabs>
          <w:tab w:pos="8180" w:val="left"/>
        </w:tabs>
        <w:rPr>
          <w:rFonts w:ascii="Times New Roman" w:hAnsi="Times New Roman" w:cs="Times New Roman" w:eastAsia="Times New Roman"/>
          <w:sz w:val="90"/>
          <w:szCs w:val="9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150543pt;margin-top:20.379299pt;width:74.160004pt;height:51.5pt;mso-position-horizontal-relative:page;mso-position-vertical-relative:paragraph;z-index:-15475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5"/>
                    <w:jc w:val="left"/>
                    <w:rPr>
                      <w:rFonts w:ascii="Times New Roman" w:hAnsi="Times New Roman" w:cs="Times New Roman" w:eastAsia="Times New Roman"/>
                      <w:sz w:val="103"/>
                      <w:szCs w:val="10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2F3883"/>
                      <w:spacing w:val="0"/>
                      <w:w w:val="288"/>
                    </w:rPr>
                    <w:t>#</w:t>
                  </w:r>
                  <w:r>
                    <w:rPr>
                      <w:rFonts w:ascii="Times New Roman" w:hAnsi="Times New Roman" w:cs="Times New Roman" w:eastAsia="Times New Roman"/>
                      <w:sz w:val="103"/>
                      <w:szCs w:val="10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90"/>
          <w:szCs w:val="90"/>
          <w:color w:val="505050"/>
          <w:spacing w:val="0"/>
          <w:w w:val="80"/>
          <w:position w:val="-54"/>
        </w:rPr>
        <w:t>ıs</w:t>
      </w:r>
      <w:r>
        <w:rPr>
          <w:rFonts w:ascii="Times New Roman" w:hAnsi="Times New Roman" w:cs="Times New Roman" w:eastAsia="Times New Roman"/>
          <w:sz w:val="90"/>
          <w:szCs w:val="90"/>
          <w:color w:val="505050"/>
          <w:spacing w:val="-6"/>
          <w:w w:val="80"/>
          <w:position w:val="-54"/>
        </w:rPr>
        <w:t> </w:t>
      </w:r>
      <w:r>
        <w:rPr>
          <w:rFonts w:ascii="Times New Roman" w:hAnsi="Times New Roman" w:cs="Times New Roman" w:eastAsia="Times New Roman"/>
          <w:sz w:val="90"/>
          <w:szCs w:val="90"/>
          <w:color w:val="505050"/>
          <w:spacing w:val="0"/>
          <w:w w:val="80"/>
          <w:position w:val="-54"/>
        </w:rPr>
        <w:t>y</w:t>
      </w:r>
      <w:r>
        <w:rPr>
          <w:rFonts w:ascii="Times New Roman" w:hAnsi="Times New Roman" w:cs="Times New Roman" w:eastAsia="Times New Roman"/>
          <w:sz w:val="90"/>
          <w:szCs w:val="9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4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33" w:lineRule="atLeast"/>
        <w:ind w:left="193" w:right="-79"/>
        <w:jc w:val="left"/>
        <w:tabs>
          <w:tab w:pos="19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8"/>
          <w:b/>
          <w:bCs/>
          <w:position w:val="0"/>
        </w:rPr>
        <w:t>Güne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8"/>
          <w:b/>
          <w:bCs/>
          <w:position w:val="0"/>
        </w:rPr>
        <w:t>y</w:t>
      </w:r>
      <w:r>
        <w:rPr>
          <w:rFonts w:ascii="Arial" w:hAnsi="Arial" w:cs="Arial" w:eastAsia="Arial"/>
          <w:sz w:val="26"/>
          <w:szCs w:val="26"/>
          <w:color w:val="3A3A3A"/>
          <w:spacing w:val="1"/>
          <w:w w:val="78"/>
          <w:b/>
          <w:bCs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8"/>
          <w:b/>
          <w:bCs/>
          <w:position w:val="0"/>
        </w:rPr>
        <w:t>Bölg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8"/>
          <w:b/>
          <w:bCs/>
          <w:position w:val="0"/>
        </w:rPr>
        <w:t>e</w:t>
      </w:r>
      <w:r>
        <w:rPr>
          <w:rFonts w:ascii="Arial" w:hAnsi="Arial" w:cs="Arial" w:eastAsia="Arial"/>
          <w:sz w:val="26"/>
          <w:szCs w:val="26"/>
          <w:color w:val="3A3A3A"/>
          <w:spacing w:val="10"/>
          <w:w w:val="78"/>
          <w:b/>
          <w:bCs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8"/>
          <w:b/>
          <w:bCs/>
          <w:position w:val="0"/>
        </w:rPr>
        <w:t>2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8"/>
          <w:b/>
          <w:bCs/>
          <w:position w:val="0"/>
        </w:rPr>
        <w:t>.</w:t>
      </w:r>
      <w:r>
        <w:rPr>
          <w:rFonts w:ascii="Arial" w:hAnsi="Arial" w:cs="Arial" w:eastAsia="Arial"/>
          <w:sz w:val="26"/>
          <w:szCs w:val="26"/>
          <w:color w:val="3A3A3A"/>
          <w:spacing w:val="3"/>
          <w:w w:val="78"/>
          <w:b/>
          <w:bCs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8"/>
          <w:b/>
          <w:bCs/>
          <w:position w:val="0"/>
        </w:rPr>
        <w:t>Posta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107"/>
          <w:szCs w:val="10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A0A1A0"/>
          <w:spacing w:val="0"/>
          <w:w w:val="92"/>
          <w:position w:val="-6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0A1A0"/>
          <w:spacing w:val="11"/>
          <w:w w:val="92"/>
          <w:position w:val="-68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8"/>
          <w:w w:val="92"/>
          <w:position w:val="-68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0"/>
          <w:w w:val="92"/>
          <w:position w:val="-68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7"/>
          <w:w w:val="92"/>
          <w:position w:val="-68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92"/>
          <w:position w:val="-68"/>
        </w:rPr>
        <w:t>i_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52"/>
          <w:w w:val="92"/>
          <w:position w:val="-6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-68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-68"/>
        </w:rPr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337"/>
          <w:position w:val="-68"/>
        </w:rPr>
        <w:t>i&gt;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337"/>
          <w:position w:val="-68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-162"/>
          <w:w w:val="337"/>
          <w:position w:val="-68"/>
        </w:rPr>
        <w:t> </w:t>
      </w:r>
      <w:r>
        <w:rPr>
          <w:rFonts w:ascii="Times New Roman" w:hAnsi="Times New Roman" w:cs="Times New Roman" w:eastAsia="Times New Roman"/>
          <w:sz w:val="107"/>
          <w:szCs w:val="107"/>
          <w:color w:val="3F466E"/>
          <w:spacing w:val="0"/>
          <w:w w:val="74"/>
          <w:position w:val="-68"/>
        </w:rPr>
        <w:t>h</w:t>
      </w:r>
      <w:r>
        <w:rPr>
          <w:rFonts w:ascii="Times New Roman" w:hAnsi="Times New Roman" w:cs="Times New Roman" w:eastAsia="Times New Roman"/>
          <w:sz w:val="107"/>
          <w:szCs w:val="10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400"/>
          <w:cols w:num="2" w:equalWidth="0">
            <w:col w:w="4047" w:space="4062"/>
            <w:col w:w="2871"/>
          </w:cols>
        </w:sectPr>
      </w:pPr>
      <w:rPr/>
    </w:p>
    <w:p>
      <w:pPr>
        <w:spacing w:before="0" w:after="0" w:line="251" w:lineRule="atLeast"/>
        <w:ind w:left="2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1" w:lineRule="atLeas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83"/>
        </w:rPr>
        <w:t>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61" w:lineRule="exact"/>
        <w:ind w:left="277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A3A3A"/>
          <w:spacing w:val="0"/>
          <w:w w:val="79"/>
          <w:b/>
          <w:bCs/>
          <w:position w:val="-20"/>
        </w:rPr>
        <w:t>Grupla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9"/>
          <w:b/>
          <w:bCs/>
          <w:position w:val="-20"/>
        </w:rPr>
        <w:t>r</w:t>
      </w:r>
      <w:r>
        <w:rPr>
          <w:rFonts w:ascii="Arial" w:hAnsi="Arial" w:cs="Arial" w:eastAsia="Arial"/>
          <w:sz w:val="26"/>
          <w:szCs w:val="26"/>
          <w:color w:val="3A3A3A"/>
          <w:spacing w:val="-4"/>
          <w:w w:val="79"/>
          <w:b/>
          <w:bCs/>
          <w:position w:val="-20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9"/>
          <w:b/>
          <w:bCs/>
          <w:position w:val="-20"/>
        </w:rPr>
        <w:t>Amiri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33" w:lineRule="atLeast"/>
        <w:ind w:left="770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A0A1A0"/>
          <w:spacing w:val="-16"/>
          <w:w w:val="98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0"/>
          <w:w w:val="169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878787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3B3B5"/>
          <w:spacing w:val="0"/>
          <w:w w:val="56"/>
        </w:rPr>
        <w:t>··r.,.</w:t>
      </w:r>
      <w:r>
        <w:rPr>
          <w:rFonts w:ascii="Times New Roman" w:hAnsi="Times New Roman" w:cs="Times New Roman" w:eastAsia="Times New Roman"/>
          <w:sz w:val="14"/>
          <w:szCs w:val="14"/>
          <w:color w:val="B3B3B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3B3B5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-17"/>
          <w:w w:val="169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A0A1A0"/>
          <w:spacing w:val="0"/>
          <w:w w:val="55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77" w:lineRule="exact"/>
        <w:ind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-6"/>
          <w:w w:val="94"/>
          <w:position w:val="-11"/>
        </w:rPr>
        <w:t>B</w:t>
      </w:r>
      <w:r>
        <w:rPr>
          <w:rFonts w:ascii="Times New Roman" w:hAnsi="Times New Roman" w:cs="Times New Roman" w:eastAsia="Times New Roman"/>
          <w:sz w:val="30"/>
          <w:szCs w:val="30"/>
          <w:color w:val="727274"/>
          <w:spacing w:val="0"/>
          <w:w w:val="138"/>
          <w:position w:val="-11"/>
        </w:rPr>
        <w:t>iflen</w:t>
      </w:r>
      <w:r>
        <w:rPr>
          <w:rFonts w:ascii="Times New Roman" w:hAnsi="Times New Roman" w:cs="Times New Roman" w:eastAsia="Times New Roman"/>
          <w:sz w:val="30"/>
          <w:szCs w:val="30"/>
          <w:color w:val="A0A1A0"/>
          <w:spacing w:val="-3"/>
          <w:w w:val="106"/>
          <w:position w:val="-1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A0A1A0"/>
          <w:spacing w:val="0"/>
          <w:w w:val="79"/>
          <w:position w:val="-1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A0A1A0"/>
          <w:spacing w:val="-27"/>
          <w:w w:val="79"/>
          <w:position w:val="-1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C1BAD6"/>
          <w:spacing w:val="1"/>
          <w:w w:val="43"/>
          <w:position w:val="-1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3B3B5"/>
          <w:spacing w:val="0"/>
          <w:w w:val="75"/>
          <w:position w:val="-11"/>
        </w:rPr>
        <w:t>...</w:t>
      </w:r>
      <w:r>
        <w:rPr>
          <w:rFonts w:ascii="Times New Roman" w:hAnsi="Times New Roman" w:cs="Times New Roman" w:eastAsia="Times New Roman"/>
          <w:sz w:val="30"/>
          <w:szCs w:val="30"/>
          <w:color w:val="B3B3B5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3B3B5"/>
          <w:spacing w:val="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626262"/>
          <w:spacing w:val="0"/>
          <w:w w:val="111"/>
          <w:position w:val="-11"/>
        </w:rPr>
        <w:t>ll·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400"/>
          <w:cols w:num="3" w:equalWidth="0">
            <w:col w:w="510" w:space="1542"/>
            <w:col w:w="4095" w:space="1611"/>
            <w:col w:w="3222"/>
          </w:cols>
        </w:sectPr>
      </w:pPr>
      <w:rPr/>
    </w:p>
    <w:p>
      <w:pPr>
        <w:spacing w:before="0" w:after="0" w:line="303" w:lineRule="exact"/>
        <w:ind w:left="4550" w:right="-20"/>
        <w:jc w:val="left"/>
        <w:tabs>
          <w:tab w:pos="8000" w:val="left"/>
          <w:tab w:pos="95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Veli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KORUKÇU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727274"/>
          <w:spacing w:val="0"/>
          <w:w w:val="71"/>
          <w:i/>
          <w:position w:val="-1"/>
        </w:rPr>
        <w:t>ra</w:t>
      </w:r>
      <w:r>
        <w:rPr>
          <w:rFonts w:ascii="Times New Roman" w:hAnsi="Times New Roman" w:cs="Times New Roman" w:eastAsia="Times New Roman"/>
          <w:sz w:val="31"/>
          <w:szCs w:val="31"/>
          <w:color w:val="727274"/>
          <w:spacing w:val="13"/>
          <w:w w:val="70"/>
          <w:i/>
          <w:position w:val="-1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505050"/>
          <w:spacing w:val="0"/>
          <w:w w:val="89"/>
          <w:i/>
          <w:position w:val="-1"/>
        </w:rPr>
        <w:t>v</w:t>
      </w:r>
      <w:r>
        <w:rPr>
          <w:rFonts w:ascii="Times New Roman" w:hAnsi="Times New Roman" w:cs="Times New Roman" w:eastAsia="Times New Roman"/>
          <w:sz w:val="31"/>
          <w:szCs w:val="31"/>
          <w:color w:val="727274"/>
          <w:spacing w:val="0"/>
          <w:w w:val="168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727274"/>
          <w:spacing w:val="-36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3"/>
          <w:position w:val="-1"/>
        </w:rPr>
        <w:t>ngın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9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73"/>
          <w:position w:val="-1"/>
        </w:rPr>
        <w:t>e.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5D6493"/>
          <w:spacing w:val="0"/>
          <w:w w:val="140"/>
          <w:i/>
          <w:position w:val="-1"/>
        </w:rPr>
        <w:t>.$ll-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4738" w:right="-20"/>
        <w:jc w:val="left"/>
        <w:tabs>
          <w:tab w:pos="77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29"/>
          <w:szCs w:val="29"/>
          <w:color w:val="727274"/>
          <w:spacing w:val="-6"/>
          <w:w w:val="48"/>
          <w:position w:val="-7"/>
        </w:rPr>
        <w:t>M</w:t>
      </w:r>
      <w:r>
        <w:rPr>
          <w:rFonts w:ascii="Arial" w:hAnsi="Arial" w:cs="Arial" w:eastAsia="Arial"/>
          <w:sz w:val="29"/>
          <w:szCs w:val="29"/>
          <w:color w:val="505050"/>
          <w:spacing w:val="0"/>
          <w:w w:val="48"/>
          <w:position w:val="-7"/>
        </w:rPr>
        <w:t>ı</w:t>
      </w:r>
      <w:r>
        <w:rPr>
          <w:rFonts w:ascii="Arial" w:hAnsi="Arial" w:cs="Arial" w:eastAsia="Arial"/>
          <w:sz w:val="29"/>
          <w:szCs w:val="29"/>
          <w:color w:val="505050"/>
          <w:spacing w:val="0"/>
          <w:w w:val="48"/>
          <w:position w:val="-7"/>
        </w:rPr>
        <w:t>1</w:t>
      </w:r>
      <w:r>
        <w:rPr>
          <w:rFonts w:ascii="Arial" w:hAnsi="Arial" w:cs="Arial" w:eastAsia="Arial"/>
          <w:sz w:val="29"/>
          <w:szCs w:val="29"/>
          <w:color w:val="505050"/>
          <w:spacing w:val="0"/>
          <w:w w:val="48"/>
          <w:position w:val="-7"/>
        </w:rPr>
        <w:t>    </w:t>
      </w:r>
      <w:r>
        <w:rPr>
          <w:rFonts w:ascii="Arial" w:hAnsi="Arial" w:cs="Arial" w:eastAsia="Arial"/>
          <w:sz w:val="29"/>
          <w:szCs w:val="29"/>
          <w:color w:val="505050"/>
          <w:spacing w:val="8"/>
          <w:w w:val="48"/>
          <w:position w:val="-7"/>
        </w:rPr>
        <w:t> </w:t>
      </w:r>
      <w:r>
        <w:rPr>
          <w:rFonts w:ascii="Arial" w:hAnsi="Arial" w:cs="Arial" w:eastAsia="Arial"/>
          <w:sz w:val="29"/>
          <w:szCs w:val="29"/>
          <w:color w:val="727274"/>
          <w:spacing w:val="0"/>
          <w:w w:val="201"/>
          <w:position w:val="-7"/>
        </w:rPr>
        <w:t>.</w:t>
      </w:r>
      <w:r>
        <w:rPr>
          <w:rFonts w:ascii="Arial" w:hAnsi="Arial" w:cs="Arial" w:eastAsia="Arial"/>
          <w:sz w:val="29"/>
          <w:szCs w:val="29"/>
          <w:color w:val="505050"/>
          <w:spacing w:val="0"/>
          <w:w w:val="58"/>
          <w:position w:val="-7"/>
        </w:rPr>
        <w:t>o</w:t>
      </w:r>
      <w:r>
        <w:rPr>
          <w:rFonts w:ascii="Arial" w:hAnsi="Arial" w:cs="Arial" w:eastAsia="Arial"/>
          <w:sz w:val="29"/>
          <w:szCs w:val="29"/>
          <w:color w:val="505050"/>
          <w:spacing w:val="-45"/>
          <w:w w:val="58"/>
          <w:position w:val="-7"/>
        </w:rPr>
        <w:t>n</w:t>
      </w:r>
      <w:r>
        <w:rPr>
          <w:rFonts w:ascii="Arial" w:hAnsi="Arial" w:cs="Arial" w:eastAsia="Arial"/>
          <w:sz w:val="29"/>
          <w:szCs w:val="29"/>
          <w:color w:val="727274"/>
          <w:spacing w:val="0"/>
          <w:w w:val="52"/>
          <w:position w:val="-7"/>
        </w:rPr>
        <w:t>p.</w:t>
      </w:r>
      <w:r>
        <w:rPr>
          <w:rFonts w:ascii="Arial" w:hAnsi="Arial" w:cs="Arial" w:eastAsia="Arial"/>
          <w:sz w:val="29"/>
          <w:szCs w:val="29"/>
          <w:color w:val="727274"/>
          <w:spacing w:val="-6"/>
          <w:w w:val="52"/>
          <w:position w:val="-7"/>
        </w:rPr>
        <w:t>'</w:t>
      </w:r>
      <w:r>
        <w:rPr>
          <w:rFonts w:ascii="Arial" w:hAnsi="Arial" w:cs="Arial" w:eastAsia="Arial"/>
          <w:sz w:val="29"/>
          <w:szCs w:val="29"/>
          <w:color w:val="505050"/>
          <w:spacing w:val="0"/>
          <w:w w:val="152"/>
          <w:position w:val="-7"/>
        </w:rPr>
        <w:t>'f.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400"/>
        </w:sectPr>
      </w:pPr>
      <w:rPr/>
    </w:p>
    <w:p>
      <w:pPr>
        <w:spacing w:before="0" w:after="0" w:line="258" w:lineRule="exact"/>
        <w:ind w:left="4569" w:right="-256"/>
        <w:jc w:val="left"/>
        <w:tabs>
          <w:tab w:pos="81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44"/>
          <w:szCs w:val="144"/>
          <w:color w:val="2F3883"/>
          <w:spacing w:val="0"/>
          <w:w w:val="135"/>
          <w:position w:val="-96"/>
        </w:rPr>
        <w:t>#</w:t>
      </w:r>
      <w:r>
        <w:rPr>
          <w:rFonts w:ascii="Arial" w:hAnsi="Arial" w:cs="Arial" w:eastAsia="Arial"/>
          <w:sz w:val="144"/>
          <w:szCs w:val="144"/>
          <w:color w:val="2F3883"/>
          <w:spacing w:val="0"/>
          <w:w w:val="100"/>
          <w:position w:val="-96"/>
        </w:rPr>
        <w:tab/>
      </w:r>
      <w:r>
        <w:rPr>
          <w:rFonts w:ascii="Arial" w:hAnsi="Arial" w:cs="Arial" w:eastAsia="Arial"/>
          <w:sz w:val="144"/>
          <w:szCs w:val="144"/>
          <w:color w:val="2F3883"/>
          <w:spacing w:val="0"/>
          <w:w w:val="100"/>
          <w:position w:val="-96"/>
        </w:rPr>
      </w:r>
      <w:r>
        <w:rPr>
          <w:rFonts w:ascii="Arial" w:hAnsi="Arial" w:cs="Arial" w:eastAsia="Arial"/>
          <w:sz w:val="9"/>
          <w:szCs w:val="9"/>
          <w:color w:val="505050"/>
          <w:spacing w:val="5"/>
          <w:w w:val="125"/>
          <w:position w:val="4"/>
        </w:rPr>
        <w:t>"</w:t>
      </w:r>
      <w:r>
        <w:rPr>
          <w:rFonts w:ascii="Arial" w:hAnsi="Arial" w:cs="Arial" w:eastAsia="Arial"/>
          <w:sz w:val="9"/>
          <w:szCs w:val="9"/>
          <w:color w:val="505050"/>
          <w:spacing w:val="0"/>
          <w:w w:val="126"/>
          <w:position w:val="4"/>
        </w:rPr>
        <w:t>·</w:t>
      </w:r>
      <w:r>
        <w:rPr>
          <w:rFonts w:ascii="Arial" w:hAnsi="Arial" w:cs="Arial" w:eastAsia="Arial"/>
          <w:sz w:val="9"/>
          <w:szCs w:val="9"/>
          <w:color w:val="505050"/>
          <w:spacing w:val="-18"/>
          <w:w w:val="100"/>
          <w:position w:val="4"/>
        </w:rPr>
        <w:t> </w:t>
      </w:r>
      <w:r>
        <w:rPr>
          <w:rFonts w:ascii="Arial" w:hAnsi="Arial" w:cs="Arial" w:eastAsia="Arial"/>
          <w:sz w:val="22"/>
          <w:szCs w:val="22"/>
          <w:color w:val="A0A1A0"/>
          <w:spacing w:val="-23"/>
          <w:w w:val="156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B3B3B5"/>
          <w:spacing w:val="0"/>
          <w:w w:val="156"/>
          <w:position w:val="-4"/>
        </w:rPr>
        <w:t>'</w:t>
      </w:r>
      <w:r>
        <w:rPr>
          <w:rFonts w:ascii="Arial" w:hAnsi="Arial" w:cs="Arial" w:eastAsia="Arial"/>
          <w:sz w:val="22"/>
          <w:szCs w:val="22"/>
          <w:color w:val="B3B3B5"/>
          <w:spacing w:val="-36"/>
          <w:w w:val="156"/>
          <w:position w:val="-4"/>
        </w:rPr>
        <w:t> 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29"/>
          <w:position w:val="4"/>
        </w:rPr>
        <w:t>#</w:t>
      </w:r>
      <w:r>
        <w:rPr>
          <w:rFonts w:ascii="Arial" w:hAnsi="Arial" w:cs="Arial" w:eastAsia="Arial"/>
          <w:sz w:val="9"/>
          <w:szCs w:val="9"/>
          <w:color w:val="3A3A3A"/>
          <w:spacing w:val="-20"/>
          <w:w w:val="129"/>
          <w:position w:val="4"/>
        </w:rPr>
        <w:t>·</w:t>
      </w:r>
      <w:r>
        <w:rPr>
          <w:rFonts w:ascii="Arial" w:hAnsi="Arial" w:cs="Arial" w:eastAsia="Arial"/>
          <w:sz w:val="22"/>
          <w:szCs w:val="22"/>
          <w:color w:val="3A3A3A"/>
          <w:spacing w:val="-5"/>
          <w:w w:val="63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05050"/>
          <w:spacing w:val="-39"/>
          <w:w w:val="84"/>
          <w:position w:val="-4"/>
        </w:rPr>
        <w:t>.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29"/>
          <w:position w:val="4"/>
        </w:rPr>
        <w:t>)</w:t>
      </w:r>
      <w:r>
        <w:rPr>
          <w:rFonts w:ascii="Arial" w:hAnsi="Arial" w:cs="Arial" w:eastAsia="Arial"/>
          <w:sz w:val="9"/>
          <w:szCs w:val="9"/>
          <w:color w:val="3A3A3A"/>
          <w:spacing w:val="0"/>
          <w:w w:val="100"/>
          <w:position w:val="4"/>
        </w:rPr>
        <w:t>  </w:t>
      </w:r>
      <w:r>
        <w:rPr>
          <w:rFonts w:ascii="Arial" w:hAnsi="Arial" w:cs="Arial" w:eastAsia="Arial"/>
          <w:sz w:val="9"/>
          <w:szCs w:val="9"/>
          <w:color w:val="3A3A3A"/>
          <w:spacing w:val="-3"/>
          <w:w w:val="100"/>
          <w:position w:val="4"/>
        </w:rPr>
        <w:t> </w:t>
      </w:r>
      <w:r>
        <w:rPr>
          <w:rFonts w:ascii="Arial" w:hAnsi="Arial" w:cs="Arial" w:eastAsia="Arial"/>
          <w:sz w:val="9"/>
          <w:szCs w:val="9"/>
          <w:color w:val="878787"/>
          <w:spacing w:val="-10"/>
          <w:w w:val="261"/>
          <w:position w:val="4"/>
        </w:rPr>
        <w:t>·</w:t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98"/>
          <w:position w:val="-4"/>
        </w:rPr>
        <w:t>ı</w:t>
      </w:r>
      <w:r>
        <w:rPr>
          <w:rFonts w:ascii="Arial" w:hAnsi="Arial" w:cs="Arial" w:eastAsia="Arial"/>
          <w:sz w:val="22"/>
          <w:szCs w:val="22"/>
          <w:color w:val="505050"/>
          <w:spacing w:val="-20"/>
          <w:w w:val="98"/>
          <w:position w:val="-4"/>
        </w:rPr>
        <w:t>ı</w:t>
      </w:r>
      <w:r>
        <w:rPr>
          <w:rFonts w:ascii="Arial" w:hAnsi="Arial" w:cs="Arial" w:eastAsia="Arial"/>
          <w:sz w:val="9"/>
          <w:szCs w:val="9"/>
          <w:color w:val="A0A1A0"/>
          <w:spacing w:val="0"/>
          <w:w w:val="96"/>
          <w:position w:val="4"/>
        </w:rPr>
        <w:t>.</w:t>
      </w:r>
      <w:r>
        <w:rPr>
          <w:rFonts w:ascii="Arial" w:hAnsi="Arial" w:cs="Arial" w:eastAsia="Arial"/>
          <w:sz w:val="9"/>
          <w:szCs w:val="9"/>
          <w:color w:val="A0A1A0"/>
          <w:spacing w:val="-5"/>
          <w:w w:val="96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60"/>
          <w:position w:val="-4"/>
        </w:rPr>
        <w:t>,</w:t>
      </w:r>
      <w:r>
        <w:rPr>
          <w:rFonts w:ascii="Arial" w:hAnsi="Arial" w:cs="Arial" w:eastAsia="Arial"/>
          <w:sz w:val="22"/>
          <w:szCs w:val="22"/>
          <w:color w:val="626262"/>
          <w:spacing w:val="-42"/>
          <w:w w:val="60"/>
          <w:position w:val="-4"/>
        </w:rPr>
        <w:t>.</w:t>
      </w:r>
      <w:r>
        <w:rPr>
          <w:rFonts w:ascii="Arial" w:hAnsi="Arial" w:cs="Arial" w:eastAsia="Arial"/>
          <w:sz w:val="22"/>
          <w:szCs w:val="22"/>
          <w:color w:val="505050"/>
          <w:spacing w:val="-31"/>
          <w:w w:val="99"/>
          <w:position w:val="-4"/>
        </w:rPr>
        <w:t>,</w:t>
      </w:r>
      <w:r>
        <w:rPr>
          <w:rFonts w:ascii="Arial" w:hAnsi="Arial" w:cs="Arial" w:eastAsia="Arial"/>
          <w:sz w:val="22"/>
          <w:szCs w:val="22"/>
          <w:color w:val="626262"/>
          <w:spacing w:val="-31"/>
          <w:w w:val="60"/>
          <w:position w:val="-4"/>
        </w:rPr>
      </w:r>
      <w:r>
        <w:rPr>
          <w:rFonts w:ascii="Arial" w:hAnsi="Arial" w:cs="Arial" w:eastAsia="Arial"/>
          <w:sz w:val="22"/>
          <w:szCs w:val="22"/>
          <w:color w:val="626262"/>
          <w:spacing w:val="-7"/>
          <w:w w:val="60"/>
          <w:emboss/>
          <w:position w:val="-4"/>
        </w:rPr>
        <w:t>,</w:t>
      </w:r>
      <w:r>
        <w:rPr>
          <w:rFonts w:ascii="Arial" w:hAnsi="Arial" w:cs="Arial" w:eastAsia="Arial"/>
          <w:sz w:val="22"/>
          <w:szCs w:val="22"/>
          <w:color w:val="626262"/>
          <w:spacing w:val="-7"/>
          <w:w w:val="60"/>
          <w:emboss/>
          <w:position w:val="-4"/>
        </w:rPr>
      </w:r>
      <w:r>
        <w:rPr>
          <w:rFonts w:ascii="Arial" w:hAnsi="Arial" w:cs="Arial" w:eastAsia="Arial"/>
          <w:sz w:val="22"/>
          <w:szCs w:val="22"/>
          <w:color w:val="626262"/>
          <w:spacing w:val="-7"/>
          <w:w w:val="60"/>
          <w:position w:val="-4"/>
        </w:rPr>
      </w:r>
      <w:r>
        <w:rPr>
          <w:rFonts w:ascii="Arial" w:hAnsi="Arial" w:cs="Arial" w:eastAsia="Arial"/>
          <w:sz w:val="22"/>
          <w:szCs w:val="22"/>
          <w:color w:val="626262"/>
          <w:spacing w:val="-7"/>
          <w:w w:val="60"/>
          <w:position w:val="-4"/>
        </w:rPr>
      </w:r>
      <w:r>
        <w:rPr>
          <w:rFonts w:ascii="Arial" w:hAnsi="Arial" w:cs="Arial" w:eastAsia="Arial"/>
          <w:sz w:val="22"/>
          <w:szCs w:val="22"/>
          <w:color w:val="505050"/>
          <w:spacing w:val="-58"/>
          <w:w w:val="99"/>
          <w:position w:val="-4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B3B3B5"/>
          <w:spacing w:val="-9"/>
          <w:w w:val="121"/>
          <w:b/>
          <w:bCs/>
          <w:position w:val="4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27274"/>
          <w:spacing w:val="0"/>
          <w:w w:val="61"/>
          <w:b/>
          <w:bCs/>
          <w:position w:val="4"/>
        </w:rPr>
        <w:t>-4</w:t>
      </w:r>
      <w:r>
        <w:rPr>
          <w:rFonts w:ascii="Times New Roman" w:hAnsi="Times New Roman" w:cs="Times New Roman" w:eastAsia="Times New Roman"/>
          <w:sz w:val="11"/>
          <w:szCs w:val="11"/>
          <w:color w:val="727274"/>
          <w:spacing w:val="0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27274"/>
          <w:spacing w:val="-1"/>
          <w:w w:val="100"/>
          <w:b/>
          <w:bCs/>
          <w:position w:val="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A3A3A"/>
          <w:spacing w:val="-11"/>
          <w:w w:val="161"/>
          <w:position w:val="4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68"/>
          <w:position w:val="4"/>
        </w:rPr>
        <w:t>ı.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05050"/>
          <w:spacing w:val="0"/>
          <w:w w:val="61"/>
          <w:position w:val="4"/>
        </w:rPr>
        <w:t>1::'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43" w:after="0" w:line="215" w:lineRule="exac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727274"/>
          <w:spacing w:val="-42"/>
          <w:w w:val="107"/>
          <w:position w:val="-3"/>
        </w:rPr>
        <w:t>·</w:t>
      </w:r>
      <w:r>
        <w:rPr>
          <w:rFonts w:ascii="Arial" w:hAnsi="Arial" w:cs="Arial" w:eastAsia="Arial"/>
          <w:sz w:val="9"/>
          <w:szCs w:val="9"/>
          <w:color w:val="505050"/>
          <w:spacing w:val="-19"/>
          <w:w w:val="116"/>
          <w:i/>
          <w:position w:val="5"/>
        </w:rPr>
        <w:t>'</w:t>
      </w:r>
      <w:r>
        <w:rPr>
          <w:rFonts w:ascii="Arial" w:hAnsi="Arial" w:cs="Arial" w:eastAsia="Arial"/>
          <w:sz w:val="22"/>
          <w:szCs w:val="22"/>
          <w:color w:val="505050"/>
          <w:spacing w:val="-16"/>
          <w:w w:val="56"/>
          <w:position w:val="-3"/>
        </w:rPr>
        <w:t>.</w:t>
      </w:r>
      <w:r>
        <w:rPr>
          <w:rFonts w:ascii="Arial" w:hAnsi="Arial" w:cs="Arial" w:eastAsia="Arial"/>
          <w:sz w:val="9"/>
          <w:szCs w:val="9"/>
          <w:color w:val="505050"/>
          <w:spacing w:val="-14"/>
          <w:w w:val="116"/>
          <w:i/>
          <w:position w:val="5"/>
        </w:rPr>
        <w:t>\</w:t>
      </w:r>
      <w:r>
        <w:rPr>
          <w:rFonts w:ascii="Arial" w:hAnsi="Arial" w:cs="Arial" w:eastAsia="Arial"/>
          <w:sz w:val="22"/>
          <w:szCs w:val="22"/>
          <w:color w:val="505050"/>
          <w:spacing w:val="-40"/>
          <w:w w:val="57"/>
          <w:position w:val="-3"/>
        </w:rPr>
        <w:t>(</w:t>
      </w:r>
      <w:r>
        <w:rPr>
          <w:rFonts w:ascii="Arial" w:hAnsi="Arial" w:cs="Arial" w:eastAsia="Arial"/>
          <w:sz w:val="9"/>
          <w:szCs w:val="9"/>
          <w:color w:val="505050"/>
          <w:spacing w:val="0"/>
          <w:w w:val="116"/>
          <w:i/>
          <w:position w:val="5"/>
        </w:rPr>
        <w:t>!/!!</w:t>
      </w:r>
      <w:r>
        <w:rPr>
          <w:rFonts w:ascii="Arial" w:hAnsi="Arial" w:cs="Arial" w:eastAsia="Arial"/>
          <w:sz w:val="9"/>
          <w:szCs w:val="9"/>
          <w:color w:val="505050"/>
          <w:spacing w:val="-12"/>
          <w:w w:val="100"/>
          <w:i/>
          <w:position w:val="5"/>
        </w:rPr>
        <w:t> </w:t>
      </w:r>
      <w:r>
        <w:rPr>
          <w:rFonts w:ascii="Arial" w:hAnsi="Arial" w:cs="Arial" w:eastAsia="Arial"/>
          <w:sz w:val="8"/>
          <w:szCs w:val="8"/>
          <w:color w:val="505050"/>
          <w:spacing w:val="0"/>
          <w:w w:val="160"/>
          <w:i/>
          <w:position w:val="-3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400"/>
          <w:cols w:num="2" w:equalWidth="0">
            <w:col w:w="9371" w:space="105"/>
            <w:col w:w="1504"/>
          </w:cols>
        </w:sectPr>
      </w:pPr>
      <w:rPr/>
    </w:p>
    <w:p>
      <w:pPr>
        <w:spacing w:before="0" w:after="0" w:line="324" w:lineRule="exact"/>
        <w:ind w:right="88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-42"/>
          <w:w w:val="62"/>
          <w:i/>
          <w:position w:val="-1"/>
        </w:rPr>
        <w:t>'</w:t>
      </w:r>
      <w:r>
        <w:rPr>
          <w:rFonts w:ascii="Arial" w:hAnsi="Arial" w:cs="Arial" w:eastAsia="Arial"/>
          <w:sz w:val="19"/>
          <w:szCs w:val="19"/>
          <w:color w:val="A0A1A0"/>
          <w:spacing w:val="-33"/>
          <w:w w:val="148"/>
          <w:position w:val="11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-28"/>
          <w:w w:val="63"/>
          <w:i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878787"/>
          <w:spacing w:val="-17"/>
          <w:w w:val="147"/>
          <w:position w:val="1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B3B3B5"/>
          <w:spacing w:val="-57"/>
          <w:w w:val="63"/>
          <w:i/>
          <w:position w:val="-1"/>
        </w:rPr>
        <w:t>-</w:t>
      </w:r>
      <w:r>
        <w:rPr>
          <w:rFonts w:ascii="Arial" w:hAnsi="Arial" w:cs="Arial" w:eastAsia="Arial"/>
          <w:sz w:val="19"/>
          <w:szCs w:val="19"/>
          <w:color w:val="B3B3B5"/>
          <w:spacing w:val="0"/>
          <w:w w:val="70"/>
          <w:position w:val="11"/>
        </w:rPr>
        <w:t>'</w:t>
      </w:r>
      <w:r>
        <w:rPr>
          <w:rFonts w:ascii="Arial" w:hAnsi="Arial" w:cs="Arial" w:eastAsia="Arial"/>
          <w:sz w:val="19"/>
          <w:szCs w:val="19"/>
          <w:color w:val="B3B3B5"/>
          <w:spacing w:val="-36"/>
          <w:w w:val="71"/>
          <w:position w:val="11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0A1A0"/>
          <w:spacing w:val="-28"/>
          <w:w w:val="78"/>
          <w:i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B3B3B5"/>
          <w:spacing w:val="-29"/>
          <w:w w:val="71"/>
          <w:position w:val="11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0A1A0"/>
          <w:spacing w:val="-32"/>
          <w:w w:val="78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27274"/>
          <w:spacing w:val="-12"/>
          <w:w w:val="91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0"/>
          <w:w w:val="51"/>
          <w:i/>
          <w:position w:val="-1"/>
        </w:rPr>
        <w:t>ı;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0"/>
          <w:w w:val="100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-28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0"/>
          <w:w w:val="26"/>
          <w:position w:val="-1"/>
        </w:rPr>
        <w:t>:;</w:t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-4"/>
          <w:w w:val="27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0"/>
          <w:w w:val="27"/>
          <w:position w:val="-1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-4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878787"/>
          <w:spacing w:val="0"/>
          <w:w w:val="49"/>
          <w:position w:val="11"/>
        </w:rPr>
        <w:t>·</w:t>
      </w:r>
      <w:r>
        <w:rPr>
          <w:rFonts w:ascii="Arial" w:hAnsi="Arial" w:cs="Arial" w:eastAsia="Arial"/>
          <w:sz w:val="19"/>
          <w:szCs w:val="19"/>
          <w:color w:val="878787"/>
          <w:spacing w:val="-2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-38"/>
          <w:w w:val="108"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228"/>
          <w:position w:val="11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B3B3B5"/>
          <w:w w:val="60"/>
          <w:b/>
          <w:bCs/>
        </w:rPr>
        <w:t>·1'-</w:t>
      </w:r>
      <w:r>
        <w:rPr>
          <w:rFonts w:ascii="Times New Roman" w:hAnsi="Times New Roman" w:cs="Times New Roman" w:eastAsia="Times New Roman"/>
          <w:sz w:val="13"/>
          <w:szCs w:val="13"/>
          <w:color w:val="B3B3B5"/>
          <w:w w:val="61"/>
          <w:b/>
          <w:bCs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B3B3B5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5"/>
          <w:spacing w:val="0"/>
          <w:w w:val="103"/>
          <w:b/>
          <w:bCs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B3B3B5"/>
          <w:spacing w:val="3"/>
          <w:w w:val="103"/>
          <w:b/>
          <w:bCs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3B3B5"/>
          <w:spacing w:val="0"/>
          <w:w w:val="155"/>
          <w:b/>
          <w:bCs/>
        </w:rPr>
        <w:t>f,.</w:t>
      </w:r>
      <w:r>
        <w:rPr>
          <w:rFonts w:ascii="Times New Roman" w:hAnsi="Times New Roman" w:cs="Times New Roman" w:eastAsia="Times New Roman"/>
          <w:sz w:val="10"/>
          <w:szCs w:val="10"/>
          <w:color w:val="B3B3B5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3B3B5"/>
          <w:spacing w:val="5"/>
          <w:w w:val="100"/>
          <w:b/>
          <w:bCs/>
        </w:rPr>
        <w:t> </w:t>
      </w:r>
      <w:r>
        <w:rPr>
          <w:rFonts w:ascii="Arial" w:hAnsi="Arial" w:cs="Arial" w:eastAsia="Arial"/>
          <w:sz w:val="11"/>
          <w:szCs w:val="11"/>
          <w:color w:val="A0A1A0"/>
          <w:spacing w:val="0"/>
          <w:w w:val="42"/>
          <w:b/>
          <w:bCs/>
        </w:rPr>
        <w:t>'</w:t>
      </w:r>
      <w:r>
        <w:rPr>
          <w:rFonts w:ascii="Arial" w:hAnsi="Arial" w:cs="Arial" w:eastAsia="Arial"/>
          <w:sz w:val="11"/>
          <w:szCs w:val="11"/>
          <w:color w:val="A0A1A0"/>
          <w:spacing w:val="-8"/>
          <w:w w:val="42"/>
          <w:b/>
          <w:bCs/>
        </w:rPr>
        <w:t>.</w:t>
      </w:r>
      <w:r>
        <w:rPr>
          <w:rFonts w:ascii="Arial" w:hAnsi="Arial" w:cs="Arial" w:eastAsia="Arial"/>
          <w:sz w:val="11"/>
          <w:szCs w:val="11"/>
          <w:color w:val="878787"/>
          <w:spacing w:val="0"/>
          <w:w w:val="86"/>
          <w:b/>
          <w:bCs/>
        </w:rPr>
        <w:t>"'l'</w:t>
      </w:r>
      <w:r>
        <w:rPr>
          <w:rFonts w:ascii="Arial" w:hAnsi="Arial" w:cs="Arial" w:eastAsia="Arial"/>
          <w:sz w:val="11"/>
          <w:szCs w:val="11"/>
          <w:color w:val="878787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1"/>
          <w:szCs w:val="11"/>
          <w:color w:val="878787"/>
          <w:spacing w:val="14"/>
          <w:w w:val="100"/>
          <w:b/>
          <w:bCs/>
        </w:rPr>
        <w:t> </w:t>
      </w:r>
      <w:r>
        <w:rPr>
          <w:rFonts w:ascii="Arial" w:hAnsi="Arial" w:cs="Arial" w:eastAsia="Arial"/>
          <w:sz w:val="11"/>
          <w:szCs w:val="11"/>
          <w:color w:val="A0A1A0"/>
          <w:spacing w:val="0"/>
          <w:w w:val="314"/>
        </w:rPr>
        <w:t>-</w:t>
      </w:r>
      <w:r>
        <w:rPr>
          <w:rFonts w:ascii="Arial" w:hAnsi="Arial" w:cs="Arial" w:eastAsia="Arial"/>
          <w:sz w:val="11"/>
          <w:szCs w:val="11"/>
          <w:color w:val="A0A1A0"/>
          <w:spacing w:val="-55"/>
          <w:w w:val="314"/>
        </w:rPr>
        <w:t> </w:t>
      </w:r>
      <w:r>
        <w:rPr>
          <w:rFonts w:ascii="Arial" w:hAnsi="Arial" w:cs="Arial" w:eastAsia="Arial"/>
          <w:sz w:val="11"/>
          <w:szCs w:val="11"/>
          <w:color w:val="505050"/>
          <w:spacing w:val="0"/>
          <w:w w:val="212"/>
        </w:rPr>
        <w:t>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74" w:lineRule="exact"/>
        <w:ind w:left="12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05050"/>
          <w:spacing w:val="5"/>
          <w:w w:val="48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878787"/>
          <w:spacing w:val="0"/>
          <w:w w:val="73"/>
          <w:position w:val="-1"/>
        </w:rPr>
        <w:t>'</w:t>
      </w:r>
      <w:r>
        <w:rPr>
          <w:rFonts w:ascii="Arial" w:hAnsi="Arial" w:cs="Arial" w:eastAsia="Arial"/>
          <w:sz w:val="19"/>
          <w:szCs w:val="19"/>
          <w:color w:val="878787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878787"/>
          <w:spacing w:val="-1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A0A1A0"/>
          <w:spacing w:val="0"/>
          <w:w w:val="221"/>
          <w:position w:val="-1"/>
        </w:rPr>
        <w:t>/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05050"/>
          <w:w w:val="65"/>
          <w:i/>
          <w:position w:val="1"/>
        </w:rPr>
        <w:t>'V</w:t>
      </w:r>
      <w:r>
        <w:rPr>
          <w:rFonts w:ascii="Arial" w:hAnsi="Arial" w:cs="Arial" w:eastAsia="Arial"/>
          <w:sz w:val="14"/>
          <w:szCs w:val="14"/>
          <w:color w:val="505050"/>
          <w:spacing w:val="-23"/>
          <w:w w:val="100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727274"/>
          <w:spacing w:val="0"/>
          <w:w w:val="154"/>
          <w:i/>
          <w:position w:val="1"/>
        </w:rPr>
        <w:t>/.</w:t>
      </w:r>
      <w:r>
        <w:rPr>
          <w:rFonts w:ascii="Arial" w:hAnsi="Arial" w:cs="Arial" w:eastAsia="Arial"/>
          <w:sz w:val="14"/>
          <w:szCs w:val="14"/>
          <w:color w:val="727274"/>
          <w:spacing w:val="-7"/>
          <w:w w:val="155"/>
          <w:i/>
          <w:position w:val="1"/>
        </w:rPr>
        <w:t>(</w:t>
      </w:r>
      <w:r>
        <w:rPr>
          <w:rFonts w:ascii="Arial" w:hAnsi="Arial" w:cs="Arial" w:eastAsia="Arial"/>
          <w:sz w:val="14"/>
          <w:szCs w:val="14"/>
          <w:color w:val="A0A1A0"/>
          <w:spacing w:val="0"/>
          <w:w w:val="151"/>
          <w:i/>
          <w:position w:val="1"/>
        </w:rPr>
        <w:t>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400"/>
          <w:cols w:num="2" w:equalWidth="0">
            <w:col w:w="9258" w:space="12"/>
            <w:col w:w="1710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400"/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32.988403pt;margin-top:31.928724pt;width:537.910544pt;height:783.279185pt;mso-position-horizontal-relative:page;mso-position-vertical-relative:page;z-index:-15477" coordorigin="660,639" coordsize="10758,15666">
            <v:group style="position:absolute;left:672;top:657;width:1822;height:2" coordorigin="672,657" coordsize="1822,2">
              <v:shape style="position:absolute;left:672;top:657;width:1822;height:2" coordorigin="672,657" coordsize="1822,0" path="m672,657l2494,657e" filled="f" stroked="t" strokeweight=".704379pt" strokecolor="#808080">
                <v:path arrowok="t"/>
              </v:shape>
            </v:group>
            <v:group style="position:absolute;left:676;top:646;width:2;height:1647" coordorigin="676,646" coordsize="2,1647">
              <v:shape style="position:absolute;left:676;top:646;width:2;height:1647" coordorigin="676,646" coordsize="0,1647" path="m676,2293l676,646e" filled="f" stroked="t" strokeweight=".704379pt" strokecolor="#777777">
                <v:path arrowok="t"/>
              </v:shape>
            </v:group>
            <v:group style="position:absolute;left:1662;top:665;width:9739;height:2" coordorigin="1662,665" coordsize="9739,2">
              <v:shape style="position:absolute;left:1662;top:665;width:9739;height:2" coordorigin="1662,665" coordsize="9739,0" path="m1662,665l11402,665e" filled="f" stroked="t" strokeweight=".704379pt" strokecolor="#676767">
                <v:path arrowok="t"/>
              </v:shape>
            </v:group>
            <v:group style="position:absolute;left:3724;top:665;width:202;height:2" coordorigin="3724,665" coordsize="202,2">
              <v:shape style="position:absolute;left:3724;top:665;width:202;height:2" coordorigin="3724,665" coordsize="202,0" path="m3724,665l3926,665e" filled="f" stroked="t" strokeweight=".469586pt" strokecolor="#484848">
                <v:path arrowok="t"/>
              </v:shape>
            </v:group>
            <v:group style="position:absolute;left:9133;top:665;width:2;height:1500" coordorigin="9133,665" coordsize="2,1500">
              <v:shape style="position:absolute;left:9133;top:665;width:2;height:1500" coordorigin="9133,665" coordsize="0,1500" path="m9133,2165l9133,665e" filled="f" stroked="t" strokeweight=".704379pt" strokecolor="#646464">
                <v:path arrowok="t"/>
              </v:shape>
            </v:group>
            <v:group style="position:absolute;left:2444;top:655;width:2;height:1054" coordorigin="2444,655" coordsize="2,1054">
              <v:shape style="position:absolute;left:2444;top:655;width:2;height:1054" coordorigin="2444,655" coordsize="0,1054" path="m2444,1709l2444,655e" filled="f" stroked="t" strokeweight=".704379pt" strokecolor="#707070">
                <v:path arrowok="t"/>
              </v:shape>
            </v:group>
            <v:group style="position:absolute;left:2442;top:1652;width:2;height:503" coordorigin="2442,1652" coordsize="2,503">
              <v:shape style="position:absolute;left:2442;top:1652;width:2;height:503" coordorigin="2442,1652" coordsize="0,503" path="m2442,2155l2442,1652e" filled="f" stroked="t" strokeweight=".469586pt" strokecolor="#4B4B4B">
                <v:path arrowok="t"/>
              </v:shape>
            </v:group>
            <v:group style="position:absolute;left:681;top:2103;width:2;height:313" coordorigin="681,2103" coordsize="2,313">
              <v:shape style="position:absolute;left:681;top:2103;width:2;height:313" coordorigin="681,2103" coordsize="0,313" path="m681,2416l681,2103e" filled="f" stroked="t" strokeweight=".469586pt" strokecolor="#3F3F3F">
                <v:path arrowok="t"/>
              </v:shape>
            </v:group>
            <v:group style="position:absolute;left:672;top:2870;width:10725;height:2" coordorigin="672,2870" coordsize="10725,2">
              <v:shape style="position:absolute;left:672;top:2870;width:10725;height:2" coordorigin="672,2870" coordsize="10725,0" path="m672,2870l11397,2870e" filled="f" stroked="t" strokeweight=".704379pt" strokecolor="#606060">
                <v:path arrowok="t"/>
              </v:shape>
            </v:group>
            <v:group style="position:absolute;left:676;top:2345;width:2;height:589" coordorigin="676,2345" coordsize="2,589">
              <v:shape style="position:absolute;left:676;top:2345;width:2;height:589" coordorigin="676,2345" coordsize="0,589" path="m676,2934l676,2345e" filled="f" stroked="t" strokeweight=".704379pt" strokecolor="#545454">
                <v:path arrowok="t"/>
              </v:shape>
            </v:group>
            <v:group style="position:absolute;left:11390;top:2587;width:2;height:332" coordorigin="11390,2587" coordsize="2,332">
              <v:shape style="position:absolute;left:11390;top:2587;width:2;height:332" coordorigin="11390,2587" coordsize="0,332" path="m11390,2920l11390,2587e" filled="f" stroked="t" strokeweight=".704379pt" strokecolor="#4F4F4F">
                <v:path arrowok="t"/>
              </v:shape>
            </v:group>
            <v:group style="position:absolute;left:672;top:3109;width:10730;height:2" coordorigin="672,3109" coordsize="10730,2">
              <v:shape style="position:absolute;left:672;top:3109;width:10730;height:2" coordorigin="672,3109" coordsize="10730,0" path="m672,3109l11402,3109e" filled="f" stroked="t" strokeweight=".704379pt" strokecolor="#606060">
                <v:path arrowok="t"/>
              </v:shape>
            </v:group>
            <v:group style="position:absolute;left:676;top:2848;width:2;height:290" coordorigin="676,2848" coordsize="2,290">
              <v:shape style="position:absolute;left:676;top:2848;width:2;height:290" coordorigin="676,2848" coordsize="0,290" path="m676,3138l676,2848e" filled="f" stroked="t" strokeweight=".469586pt" strokecolor="#3F3F3F">
                <v:path arrowok="t"/>
              </v:shape>
            </v:group>
            <v:group style="position:absolute;left:667;top:3347;width:10730;height:2" coordorigin="667,3347" coordsize="10730,2">
              <v:shape style="position:absolute;left:667;top:3347;width:10730;height:2" coordorigin="667,3347" coordsize="10730,0" path="m667,3347l11397,3347e" filled="f" stroked="t" strokeweight=".704379pt" strokecolor="#747474">
                <v:path arrowok="t"/>
              </v:shape>
            </v:group>
            <v:group style="position:absolute;left:679;top:3048;width:2;height:3019" coordorigin="679,3048" coordsize="2,3019">
              <v:shape style="position:absolute;left:679;top:3048;width:2;height:3019" coordorigin="679,3048" coordsize="0,3019" path="m679,6067l679,3048e" filled="f" stroked="t" strokeweight=".704379pt" strokecolor="#545454">
                <v:path arrowok="t"/>
              </v:shape>
            </v:group>
            <v:group style="position:absolute;left:11392;top:1315;width:2;height:185" coordorigin="11392,1315" coordsize="2,185">
              <v:shape style="position:absolute;left:11392;top:1315;width:2;height:185" coordorigin="11392,1315" coordsize="0,185" path="m11392,1500l11392,1315e" filled="f" stroked="t" strokeweight=".469586pt" strokecolor="#3F3F3F">
                <v:path arrowok="t"/>
              </v:shape>
            </v:group>
            <v:group style="position:absolute;left:11392;top:665;width:2;height:4733" coordorigin="11392,665" coordsize="2,4733">
              <v:shape style="position:absolute;left:11392;top:665;width:2;height:4733" coordorigin="11392,665" coordsize="0,4733" path="m11392,5398l11392,665e" filled="f" stroked="t" strokeweight=".704379pt" strokecolor="#5B5B5B">
                <v:path arrowok="t"/>
              </v:shape>
            </v:group>
            <v:group style="position:absolute;left:3912;top:3337;width:2;height:280" coordorigin="3912,3337" coordsize="2,280">
              <v:shape style="position:absolute;left:3912;top:3337;width:2;height:280" coordorigin="3912,3337" coordsize="0,280" path="m3912,3617l3912,3337e" filled="f" stroked="t" strokeweight=".469586pt" strokecolor="#3B3B3B">
                <v:path arrowok="t"/>
              </v:shape>
            </v:group>
            <v:group style="position:absolute;left:6964;top:3589;width:2155;height:2" coordorigin="6964,3589" coordsize="2155,2">
              <v:shape style="position:absolute;left:6964;top:3589;width:2155;height:2" coordorigin="6964,3589" coordsize="2155,0" path="m6964,3589l9119,3589e" filled="f" stroked="t" strokeweight=".234793pt" strokecolor="#4B4B4B">
                <v:path arrowok="t"/>
              </v:shape>
            </v:group>
            <v:group style="position:absolute;left:9119;top:3589;width:235;height:2" coordorigin="9119,3589" coordsize="235,2">
              <v:shape style="position:absolute;left:9119;top:3589;width:235;height:2" coordorigin="9119,3589" coordsize="235,0" path="m9119,3589l9354,3589e" filled="f" stroked="t" strokeweight=".234793pt" strokecolor="#000000">
                <v:path arrowok="t"/>
              </v:shape>
            </v:group>
            <v:group style="position:absolute;left:9354;top:3589;width:2038;height:2" coordorigin="9354,3589" coordsize="2038,2">
              <v:shape style="position:absolute;left:9354;top:3589;width:2038;height:2" coordorigin="9354,3589" coordsize="2038,0" path="m9354,3589l11392,3589e" filled="f" stroked="t" strokeweight=".234793pt" strokecolor="#4F4F4F">
                <v:path arrowok="t"/>
              </v:shape>
            </v:group>
            <v:group style="position:absolute;left:11390;top:3323;width:2;height:299" coordorigin="11390,3323" coordsize="2,299">
              <v:shape style="position:absolute;left:11390;top:3323;width:2;height:299" coordorigin="11390,3323" coordsize="0,299" path="m11390,3622l11390,3323e" filled="f" stroked="t" strokeweight=".704379pt" strokecolor="#575757">
                <v:path arrowok="t"/>
              </v:shape>
            </v:group>
            <v:group style="position:absolute;left:3912;top:3546;width:2;height:570" coordorigin="3912,3546" coordsize="2,570">
              <v:shape style="position:absolute;left:3912;top:3546;width:2;height:570" coordorigin="3912,3546" coordsize="0,570" path="m3912,4116l3912,3546e" filled="f" stroked="t" strokeweight=".704379pt" strokecolor="#4B4B4B">
                <v:path arrowok="t"/>
              </v:shape>
            </v:group>
            <v:group style="position:absolute;left:3902;top:3798;width:2090;height:2" coordorigin="3902,3798" coordsize="2090,2">
              <v:shape style="position:absolute;left:3902;top:3798;width:2090;height:2" coordorigin="3902,3798" coordsize="2090,0" path="m3902,3798l5992,3798e" filled="f" stroked="t" strokeweight=".704379pt" strokecolor="#5B5B5B">
                <v:path arrowok="t"/>
              </v:shape>
            </v:group>
            <v:group style="position:absolute;left:6976;top:3337;width:2;height:779" coordorigin="6976,3337" coordsize="2,779">
              <v:shape style="position:absolute;left:6976;top:3337;width:2;height:779" coordorigin="6976,3337" coordsize="0,779" path="m6976,4116l6976,3337e" filled="f" stroked="t" strokeweight=".704379pt" strokecolor="#575757">
                <v:path arrowok="t"/>
              </v:shape>
            </v:group>
            <v:group style="position:absolute;left:672;top:4104;width:3264;height:2" coordorigin="672,4104" coordsize="3264,2">
              <v:shape style="position:absolute;left:672;top:4104;width:3264;height:2" coordorigin="672,4104" coordsize="3264,0" path="m672,4104l3935,4104e" filled="f" stroked="t" strokeweight=".704379pt" strokecolor="#575757">
                <v:path arrowok="t"/>
              </v:shape>
            </v:group>
            <v:group style="position:absolute;left:3729;top:4102;width:2202;height:2" coordorigin="3729,4102" coordsize="2202,2">
              <v:shape style="position:absolute;left:3729;top:4102;width:2202;height:2" coordorigin="3729,4102" coordsize="2202,0" path="m3729,4102l5931,4102e" filled="f" stroked="t" strokeweight="1.173965pt" strokecolor="#3B3B3B">
                <v:path arrowok="t"/>
              </v:shape>
            </v:group>
            <v:group style="position:absolute;left:5875;top:4111;width:5527;height:2" coordorigin="5875,4111" coordsize="5527,2">
              <v:shape style="position:absolute;left:5875;top:4111;width:5527;height:2" coordorigin="5875,4111" coordsize="5527,0" path="m5875,4111l11402,4111e" filled="f" stroked="t" strokeweight=".704379pt" strokecolor="#5B5B5B">
                <v:path arrowok="t"/>
              </v:shape>
            </v:group>
            <v:group style="position:absolute;left:11390;top:3755;width:2;height:375" coordorigin="11390,3755" coordsize="2,375">
              <v:shape style="position:absolute;left:11390;top:3755;width:2;height:375" coordorigin="11390,3755" coordsize="0,375" path="m11390,4130l11390,3755e" filled="f" stroked="t" strokeweight=".469586pt" strokecolor="#4B4B4B">
                <v:path arrowok="t"/>
              </v:shape>
            </v:group>
            <v:group style="position:absolute;left:672;top:4382;width:4024;height:2" coordorigin="672,4382" coordsize="4024,2">
              <v:shape style="position:absolute;left:672;top:4382;width:4024;height:2" coordorigin="672,4382" coordsize="4024,0" path="m672,4382l4696,4382e" filled="f" stroked="t" strokeweight=".704379pt" strokecolor="#5B5B5B">
                <v:path arrowok="t"/>
              </v:shape>
            </v:group>
            <v:group style="position:absolute;left:4611;top:4382;width:371;height:2" coordorigin="4611,4382" coordsize="371,2">
              <v:shape style="position:absolute;left:4611;top:4382;width:371;height:2" coordorigin="4611,4382" coordsize="371,0" path="m4611,4382l4982,4382e" filled="f" stroked="t" strokeweight=".469586pt" strokecolor="#484848">
                <v:path arrowok="t"/>
              </v:shape>
            </v:group>
            <v:group style="position:absolute;left:4926;top:4384;width:4240;height:2" coordorigin="4926,4384" coordsize="4240,2">
              <v:shape style="position:absolute;left:4926;top:4384;width:4240;height:2" coordorigin="4926,4384" coordsize="4240,0" path="m4926,4384l9166,4384e" filled="f" stroked="t" strokeweight=".704379pt" strokecolor="#575757">
                <v:path arrowok="t"/>
              </v:shape>
            </v:group>
            <v:group style="position:absolute;left:9091;top:4386;width:291;height:2" coordorigin="9091,4386" coordsize="291,2">
              <v:shape style="position:absolute;left:9091;top:4386;width:291;height:2" coordorigin="9091,4386" coordsize="291,0" path="m9091,4386l9382,4386e" filled="f" stroked="t" strokeweight=".469586pt" strokecolor="#444444">
                <v:path arrowok="t"/>
              </v:shape>
            </v:group>
            <v:group style="position:absolute;left:9326;top:4386;width:2071;height:2" coordorigin="9326,4386" coordsize="2071,2">
              <v:shape style="position:absolute;left:9326;top:4386;width:2071;height:2" coordorigin="9326,4386" coordsize="2071,0" path="m9326,4386l11397,4386e" filled="f" stroked="t" strokeweight=".704379pt" strokecolor="#575757">
                <v:path arrowok="t"/>
              </v:shape>
            </v:group>
            <v:group style="position:absolute;left:2439;top:4102;width:2;height:555" coordorigin="2439,4102" coordsize="2,555">
              <v:shape style="position:absolute;left:2439;top:4102;width:2;height:555" coordorigin="2439,4102" coordsize="0,555" path="m2439,4657l2439,4102e" filled="f" stroked="t" strokeweight=".704379pt" strokecolor="#4F4F4F">
                <v:path arrowok="t"/>
              </v:shape>
            </v:group>
            <v:group style="position:absolute;left:2432;top:4621;width:6739;height:2" coordorigin="2432,4621" coordsize="6739,2">
              <v:shape style="position:absolute;left:2432;top:4621;width:6739;height:2" coordorigin="2432,4621" coordsize="6739,0" path="m2432,4621l9171,4621e" filled="f" stroked="t" strokeweight=".704379pt" strokecolor="#5B5B5B">
                <v:path arrowok="t"/>
              </v:shape>
            </v:group>
            <v:group style="position:absolute;left:6701;top:4624;width:296;height:2" coordorigin="6701,4624" coordsize="296,2">
              <v:shape style="position:absolute;left:6701;top:4624;width:296;height:2" coordorigin="6701,4624" coordsize="296,0" path="m6701,4624l6997,4624e" filled="f" stroked="t" strokeweight=".469586pt" strokecolor="#3B3B3B">
                <v:path arrowok="t"/>
              </v:shape>
            </v:group>
            <v:group style="position:absolute;left:9091;top:4624;width:291;height:2" coordorigin="9091,4624" coordsize="291,2">
              <v:shape style="position:absolute;left:9091;top:4624;width:291;height:2" coordorigin="9091,4624" coordsize="291,0" path="m9091,4624l9382,4624e" filled="f" stroked="t" strokeweight=".469586pt" strokecolor="#4B4B4B">
                <v:path arrowok="t"/>
              </v:shape>
            </v:group>
            <v:group style="position:absolute;left:9326;top:4624;width:2076;height:2" coordorigin="9326,4624" coordsize="2076,2">
              <v:shape style="position:absolute;left:9326;top:4624;width:2076;height:2" coordorigin="9326,4624" coordsize="2076,0" path="m9326,4624l11402,4624e" filled="f" stroked="t" strokeweight=".704379pt" strokecolor="#575757">
                <v:path arrowok="t"/>
              </v:shape>
            </v:group>
            <v:group style="position:absolute;left:11394;top:4339;width:2;height:1006" coordorigin="11394,4339" coordsize="2,1006">
              <v:shape style="position:absolute;left:11394;top:4339;width:2;height:1006" coordorigin="11394,4339" coordsize="0,1006" path="m11394,5345l11394,4339e" filled="f" stroked="t" strokeweight=".704379pt" strokecolor="#5B5B5B">
                <v:path arrowok="t"/>
              </v:shape>
            </v:group>
            <v:group style="position:absolute;left:2439;top:4586;width:2;height:309" coordorigin="2439,4586" coordsize="2,309">
              <v:shape style="position:absolute;left:2439;top:4586;width:2;height:309" coordorigin="2439,4586" coordsize="0,309" path="m2439,4894l2439,4586e" filled="f" stroked="t" strokeweight=".939172pt" strokecolor="#646464">
                <v:path arrowok="t"/>
              </v:shape>
            </v:group>
            <v:group style="position:absolute;left:4964;top:4614;width:2;height:280" coordorigin="4964,4614" coordsize="2,280">
              <v:shape style="position:absolute;left:4964;top:4614;width:2;height:280" coordorigin="4964,4614" coordsize="0,280" path="m4964,4894l4964,4614e" filled="f" stroked="t" strokeweight=".469586pt" strokecolor="#444444">
                <v:path arrowok="t"/>
              </v:shape>
            </v:group>
            <v:group style="position:absolute;left:4949;top:5103;width:6452;height:2" coordorigin="4949,5103" coordsize="6452,2">
              <v:shape style="position:absolute;left:4949;top:5103;width:6452;height:2" coordorigin="4949,5103" coordsize="6452,0" path="m4949,5103l11402,5103e" filled="f" stroked="t" strokeweight=".704379pt" strokecolor="#606060">
                <v:path arrowok="t"/>
              </v:shape>
            </v:group>
            <v:group style="position:absolute;left:4964;top:4837;width:2;height:285" coordorigin="4964,4837" coordsize="2,285">
              <v:shape style="position:absolute;left:4964;top:4837;width:2;height:285" coordorigin="4964,4837" coordsize="0,285" path="m4964,5122l4964,4837e" filled="f" stroked="t" strokeweight=".704379pt" strokecolor="#575757">
                <v:path arrowok="t"/>
              </v:shape>
            </v:group>
            <v:group style="position:absolute;left:7819;top:4614;width:2;height:494" coordorigin="7819,4614" coordsize="2,494">
              <v:shape style="position:absolute;left:7819;top:4614;width:2;height:494" coordorigin="7819,4614" coordsize="0,494" path="m7819,5108l7819,4614e" filled="f" stroked="t" strokeweight=".704379pt" strokecolor="#545454">
                <v:path arrowok="t"/>
              </v:shape>
            </v:group>
            <v:group style="position:absolute;left:4964;top:5065;width:2;height:323" coordorigin="4964,5065" coordsize="2,323">
              <v:shape style="position:absolute;left:4964;top:5065;width:2;height:323" coordorigin="4964,5065" coordsize="0,323" path="m4964,5388l4964,5065e" filled="f" stroked="t" strokeweight=".469586pt" strokecolor="#484848">
                <v:path arrowok="t"/>
              </v:shape>
            </v:group>
            <v:group style="position:absolute;left:4959;top:5341;width:6443;height:2" coordorigin="4959,5341" coordsize="6443,2">
              <v:shape style="position:absolute;left:4959;top:5341;width:6443;height:2" coordorigin="4959,5341" coordsize="6443,0" path="m4959,5341l11402,5341e" filled="f" stroked="t" strokeweight=".704379pt" strokecolor="#5B5B5B">
                <v:path arrowok="t"/>
              </v:shape>
            </v:group>
            <v:group style="position:absolute;left:676;top:5331;width:2;height:266" coordorigin="676,5331" coordsize="2,266">
              <v:shape style="position:absolute;left:676;top:5331;width:2;height:266" coordorigin="676,5331" coordsize="0,266" path="m676,5597l676,5331e" filled="f" stroked="t" strokeweight=".469586pt" strokecolor="#2F2F2F">
                <v:path arrowok="t"/>
              </v:shape>
            </v:group>
            <v:group style="position:absolute;left:2437;top:4837;width:2;height:1942" coordorigin="2437,4837" coordsize="2,1942">
              <v:shape style="position:absolute;left:2437;top:4837;width:2;height:1942" coordorigin="2437,4837" coordsize="0,1942" path="m2437,6779l2437,4837e" filled="f" stroked="t" strokeweight=".704379pt" strokecolor="#4F4F4F">
                <v:path arrowok="t"/>
              </v:shape>
            </v:group>
            <v:group style="position:absolute;left:4964;top:5331;width:2;height:532" coordorigin="4964,5331" coordsize="2,532">
              <v:shape style="position:absolute;left:4964;top:5331;width:2;height:532" coordorigin="4964,5331" coordsize="0,532" path="m4964,5863l4964,5331e" filled="f" stroked="t" strokeweight=".704379pt" strokecolor="#575757">
                <v:path arrowok="t"/>
              </v:shape>
            </v:group>
            <v:group style="position:absolute;left:4954;top:5578;width:6447;height:2" coordorigin="4954,5578" coordsize="6447,2">
              <v:shape style="position:absolute;left:4954;top:5578;width:6447;height:2" coordorigin="4954,5578" coordsize="6447,0" path="m4954,5578l11402,5578e" filled="f" stroked="t" strokeweight=".704379pt" strokecolor="#5B5B5B">
                <v:path arrowok="t"/>
              </v:shape>
            </v:group>
            <v:group style="position:absolute;left:11394;top:5326;width:2;height:294" coordorigin="11394,5326" coordsize="2,294">
              <v:shape style="position:absolute;left:11394;top:5326;width:2;height:294" coordorigin="11394,5326" coordsize="0,294" path="m11394,5621l11394,5326e" filled="f" stroked="t" strokeweight=".469586pt" strokecolor="#484848">
                <v:path arrowok="t"/>
              </v:shape>
            </v:group>
            <v:group style="position:absolute;left:2432;top:5818;width:8974;height:2" coordorigin="2432,5818" coordsize="8974,2">
              <v:shape style="position:absolute;left:2432;top:5818;width:8974;height:2" coordorigin="2432,5818" coordsize="8974,0" path="m2432,5818l11406,5818e" filled="f" stroked="t" strokeweight=".704379pt" strokecolor="#5B5B5B">
                <v:path arrowok="t"/>
              </v:shape>
            </v:group>
            <v:group style="position:absolute;left:775;top:6057;width:1789;height:2" coordorigin="775,6057" coordsize="1789,2">
              <v:shape style="position:absolute;left:775;top:6057;width:1789;height:2" coordorigin="775,6057" coordsize="1789,0" path="m775,6057l2564,6057e" filled="f" stroked="t" strokeweight=".704379pt" strokecolor="#5B5B5B">
                <v:path arrowok="t"/>
              </v:shape>
            </v:group>
            <v:group style="position:absolute;left:2400;top:6057;width:1526;height:2" coordorigin="2400,6057" coordsize="1526,2">
              <v:shape style="position:absolute;left:2400;top:6057;width:1526;height:2" coordorigin="2400,6057" coordsize="1526,0" path="m2400,6057l3926,6057e" filled="f" stroked="t" strokeweight=".469586pt" strokecolor="#545454">
                <v:path arrowok="t"/>
              </v:shape>
            </v:group>
            <v:group style="position:absolute;left:4964;top:5792;width:2;height:290" coordorigin="4964,5792" coordsize="2,290">
              <v:shape style="position:absolute;left:4964;top:5792;width:2;height:290" coordorigin="4964,5792" coordsize="0,290" path="m4964,6081l4964,5792e" filled="f" stroked="t" strokeweight=".469586pt" strokecolor="#444444">
                <v:path arrowok="t"/>
              </v:shape>
            </v:group>
            <v:group style="position:absolute;left:3869;top:6055;width:7532;height:2" coordorigin="3869,6055" coordsize="7532,2">
              <v:shape style="position:absolute;left:3869;top:6055;width:7532;height:2" coordorigin="3869,6055" coordsize="7532,0" path="m3869,6055l11402,6055e" filled="f" stroked="t" strokeweight=".704379pt" strokecolor="#5B5B5B">
                <v:path arrowok="t"/>
              </v:shape>
            </v:group>
            <v:group style="position:absolute;left:4964;top:6010;width:2;height:764" coordorigin="4964,6010" coordsize="2,764">
              <v:shape style="position:absolute;left:4964;top:6010;width:2;height:764" coordorigin="4964,6010" coordsize="0,764" path="m4964,6774l4964,6010e" filled="f" stroked="t" strokeweight=".704379pt" strokecolor="#545454">
                <v:path arrowok="t"/>
              </v:shape>
            </v:group>
            <v:group style="position:absolute;left:7821;top:6048;width:2;height:722" coordorigin="7821,6048" coordsize="2,722">
              <v:shape style="position:absolute;left:7821;top:6048;width:2;height:722" coordorigin="7821,6048" coordsize="0,722" path="m7821,6769l7821,6048e" filled="f" stroked="t" strokeweight=".939172pt" strokecolor="#575757">
                <v:path arrowok="t"/>
              </v:shape>
            </v:group>
            <v:group style="position:absolute;left:2432;top:6525;width:8969;height:2" coordorigin="2432,6525" coordsize="8969,2">
              <v:shape style="position:absolute;left:2432;top:6525;width:8969;height:2" coordorigin="2432,6525" coordsize="8969,0" path="m2432,6525l11402,6525e" filled="f" stroked="t" strokeweight=".704379pt" strokecolor="#5B5B5B">
                <v:path arrowok="t"/>
              </v:shape>
            </v:group>
            <v:group style="position:absolute;left:11397;top:5535;width:2;height:10752" coordorigin="11397,5535" coordsize="2,10752">
              <v:shape style="position:absolute;left:11397;top:5535;width:2;height:10752" coordorigin="11397,5535" coordsize="0,10752" path="m11397,16288l11397,5535e" filled="f" stroked="t" strokeweight=".704379pt" strokecolor="#606060">
                <v:path arrowok="t"/>
              </v:shape>
            </v:group>
            <v:group style="position:absolute;left:2437;top:6765;width:8964;height:2" coordorigin="2437,6765" coordsize="8964,2">
              <v:shape style="position:absolute;left:2437;top:6765;width:8964;height:2" coordorigin="2437,6765" coordsize="8964,0" path="m2437,6765l11402,6765e" filled="f" stroked="t" strokeweight=".704379pt" strokecolor="#5B5B5B">
                <v:path arrowok="t"/>
              </v:shape>
            </v:group>
            <v:group style="position:absolute;left:676;top:6319;width:2;height:261" coordorigin="676,6319" coordsize="2,261">
              <v:shape style="position:absolute;left:676;top:6319;width:2;height:261" coordorigin="676,6319" coordsize="0,261" path="m676,6580l676,6319e" filled="f" stroked="t" strokeweight=".939172pt" strokecolor="#676767">
                <v:path arrowok="t"/>
              </v:shape>
            </v:group>
            <v:group style="position:absolute;left:676;top:6523;width:2;height:256" coordorigin="676,6523" coordsize="2,256">
              <v:shape style="position:absolute;left:676;top:6523;width:2;height:256" coordorigin="676,6523" coordsize="0,256" path="m676,6779l676,6523e" filled="f" stroked="t" strokeweight=".469586pt" strokecolor="#3B3B3B">
                <v:path arrowok="t"/>
              </v:shape>
            </v:group>
            <v:group style="position:absolute;left:676;top:6722;width:2;height:579" coordorigin="676,6722" coordsize="2,579">
              <v:shape style="position:absolute;left:676;top:6722;width:2;height:579" coordorigin="676,6722" coordsize="0,579" path="m676,7301l676,6722e" filled="f" stroked="t" strokeweight=".704379pt" strokecolor="#575757">
                <v:path arrowok="t"/>
              </v:shape>
            </v:group>
            <v:group style="position:absolute;left:667;top:7007;width:1803;height:2" coordorigin="667,7007" coordsize="1803,2">
              <v:shape style="position:absolute;left:667;top:7007;width:1803;height:2" coordorigin="667,7007" coordsize="1803,0" path="m667,7007l2470,7007e" filled="f" stroked="t" strokeweight=".704379pt" strokecolor="#606060">
                <v:path arrowok="t"/>
              </v:shape>
            </v:group>
            <v:group style="position:absolute;left:2439;top:6722;width:2;height:309" coordorigin="2439,6722" coordsize="2,309">
              <v:shape style="position:absolute;left:2439;top:6722;width:2;height:309" coordorigin="2439,6722" coordsize="0,309" path="m2439,7031l2439,6722e" filled="f" stroked="t" strokeweight=".234793pt" strokecolor="#3B3B3B">
                <v:path arrowok="t"/>
              </v:shape>
            </v:group>
            <v:group style="position:absolute;left:2400;top:7007;width:2268;height:2" coordorigin="2400,7007" coordsize="2268,2">
              <v:shape style="position:absolute;left:2400;top:7007;width:2268;height:2" coordorigin="2400,7007" coordsize="2268,0" path="m2400,7007l4668,7007e" filled="f" stroked="t" strokeweight=".469586pt" strokecolor="#575757">
                <v:path arrowok="t"/>
              </v:shape>
            </v:group>
            <v:group style="position:absolute;left:4611;top:7007;width:1019;height:2" coordorigin="4611,7007" coordsize="1019,2">
              <v:shape style="position:absolute;left:4611;top:7007;width:1019;height:2" coordorigin="4611,7007" coordsize="1019,0" path="m4611,7007l5630,7007e" filled="f" stroked="t" strokeweight=".704379pt" strokecolor="#606060">
                <v:path arrowok="t"/>
              </v:shape>
            </v:group>
            <v:group style="position:absolute;left:5574;top:7007;width:357;height:2" coordorigin="5574,7007" coordsize="357,2">
              <v:shape style="position:absolute;left:5574;top:7007;width:357;height:2" coordorigin="5574,7007" coordsize="357,0" path="m5574,7007l5931,7007e" filled="f" stroked="t" strokeweight=".469586pt" strokecolor="#4B4B4B">
                <v:path arrowok="t"/>
              </v:shape>
            </v:group>
            <v:group style="position:absolute;left:5860;top:7007;width:897;height:2" coordorigin="5860,7007" coordsize="897,2">
              <v:shape style="position:absolute;left:5860;top:7007;width:897;height:2" coordorigin="5860,7007" coordsize="897,0" path="m5860,7007l6757,7007e" filled="f" stroked="t" strokeweight=".704379pt" strokecolor="#606060">
                <v:path arrowok="t"/>
              </v:shape>
            </v:group>
            <v:group style="position:absolute;left:6701;top:7007;width:296;height:2" coordorigin="6701,7007" coordsize="296,2">
              <v:shape style="position:absolute;left:6701;top:7007;width:296;height:2" coordorigin="6701,7007" coordsize="296,0" path="m6701,7007l6997,7007e" filled="f" stroked="t" strokeweight=".469586pt" strokecolor="#4F4F4F">
                <v:path arrowok="t"/>
              </v:shape>
            </v:group>
            <v:group style="position:absolute;left:6940;top:7004;width:4466;height:2" coordorigin="6940,7004" coordsize="4466,2">
              <v:shape style="position:absolute;left:6940;top:7004;width:4466;height:2" coordorigin="6940,7004" coordsize="4466,0" path="m6940,7004l11406,7004e" filled="f" stroked="t" strokeweight=".704379pt" strokecolor="#606060">
                <v:path arrowok="t"/>
              </v:shape>
            </v:group>
            <v:group style="position:absolute;left:2439;top:6959;width:2;height:2701" coordorigin="2439,6959" coordsize="2,2701">
              <v:shape style="position:absolute;left:2439;top:6959;width:2;height:2701" coordorigin="2439,6959" coordsize="0,2701" path="m2439,9661l2439,6959e" filled="f" stroked="t" strokeweight=".704379pt" strokecolor="#575757">
                <v:path arrowok="t"/>
              </v:shape>
            </v:group>
            <v:group style="position:absolute;left:667;top:7477;width:4001;height:2" coordorigin="667,7477" coordsize="4001,2">
              <v:shape style="position:absolute;left:667;top:7477;width:4001;height:2" coordorigin="667,7477" coordsize="4001,0" path="m667,7477l4668,7477e" filled="f" stroked="t" strokeweight=".704379pt" strokecolor="#606060">
                <v:path arrowok="t"/>
              </v:shape>
            </v:group>
            <v:group style="position:absolute;left:676;top:7244;width:2;height:261" coordorigin="676,7244" coordsize="2,261">
              <v:shape style="position:absolute;left:676;top:7244;width:2;height:261" coordorigin="676,7244" coordsize="0,261" path="m676,7505l676,7244e" filled="f" stroked="t" strokeweight=".469586pt" strokecolor="#444444">
                <v:path arrowok="t"/>
              </v:shape>
            </v:group>
            <v:group style="position:absolute;left:4611;top:7477;width:371;height:2" coordorigin="4611,7477" coordsize="371,2">
              <v:shape style="position:absolute;left:4611;top:7477;width:371;height:2" coordorigin="4611,7477" coordsize="371,0" path="m4611,7477l4982,7477e" filled="f" stroked="t" strokeweight=".469586pt" strokecolor="#444444">
                <v:path arrowok="t"/>
              </v:shape>
            </v:group>
            <v:group style="position:absolute;left:4926;top:7477;width:6476;height:2" coordorigin="4926,7477" coordsize="6476,2">
              <v:shape style="position:absolute;left:4926;top:7477;width:6476;height:2" coordorigin="4926,7477" coordsize="6476,0" path="m4926,7477l11402,7477e" filled="f" stroked="t" strokeweight=".704379pt" strokecolor="#5B5B5B">
                <v:path arrowok="t"/>
              </v:shape>
            </v:group>
            <v:group style="position:absolute;left:679;top:7420;width:2;height:3147" coordorigin="679,7420" coordsize="2,3147">
              <v:shape style="position:absolute;left:679;top:7420;width:2;height:3147" coordorigin="679,7420" coordsize="0,3147" path="m679,10567l679,7420e" filled="f" stroked="t" strokeweight=".704379pt" strokecolor="#5B5B5B">
                <v:path arrowok="t"/>
              </v:shape>
            </v:group>
            <v:group style="position:absolute;left:4964;top:7472;width:2;height:261" coordorigin="4964,7472" coordsize="2,261">
              <v:shape style="position:absolute;left:4964;top:7472;width:2;height:261" coordorigin="4964,7472" coordsize="0,261" path="m4964,7733l4964,7472e" filled="f" stroked="t" strokeweight=".469586pt" strokecolor="#444444">
                <v:path arrowok="t"/>
              </v:shape>
            </v:group>
            <v:group style="position:absolute;left:4959;top:7717;width:6443;height:2" coordorigin="4959,7717" coordsize="6443,2">
              <v:shape style="position:absolute;left:4959;top:7717;width:6443;height:2" coordorigin="4959,7717" coordsize="6443,0" path="m4959,7717l11402,7717e" filled="f" stroked="t" strokeweight=".704379pt" strokecolor="#5B5B5B">
                <v:path arrowok="t"/>
              </v:shape>
            </v:group>
            <v:group style="position:absolute;left:4964;top:7676;width:2;height:560" coordorigin="4964,7676" coordsize="2,560">
              <v:shape style="position:absolute;left:4964;top:7676;width:2;height:560" coordorigin="4964,7676" coordsize="0,560" path="m4964,8236l4964,7676e" filled="f" stroked="t" strokeweight=".704379pt" strokecolor="#575757">
                <v:path arrowok="t"/>
              </v:shape>
            </v:group>
            <v:group style="position:absolute;left:4954;top:7956;width:1869;height:2" coordorigin="4954,7956" coordsize="1869,2">
              <v:shape style="position:absolute;left:4954;top:7956;width:1869;height:2" coordorigin="4954,7956" coordsize="1869,0" path="m4954,7956l6823,7956e" filled="f" stroked="t" strokeweight=".704379pt" strokecolor="#5B5B5B">
                <v:path arrowok="t"/>
              </v:shape>
            </v:group>
            <v:group style="position:absolute;left:6701;top:7956;width:1132;height:2" coordorigin="6701,7956" coordsize="1132,2">
              <v:shape style="position:absolute;left:6701;top:7956;width:1132;height:2" coordorigin="6701,7956" coordsize="1132,0" path="m6701,7956l7833,7956e" filled="f" stroked="t" strokeweight=".469586pt" strokecolor="#575757">
                <v:path arrowok="t"/>
              </v:shape>
            </v:group>
            <v:group style="position:absolute;left:7776;top:7956;width:3625;height:2" coordorigin="7776,7956" coordsize="3625,2">
              <v:shape style="position:absolute;left:7776;top:7956;width:3625;height:2" coordorigin="7776,7956" coordsize="3625,0" path="m7776,7956l11402,7956e" filled="f" stroked="t" strokeweight=".704379pt" strokecolor="#606060">
                <v:path arrowok="t"/>
              </v:shape>
            </v:group>
            <v:group style="position:absolute;left:667;top:8222;width:10739;height:2" coordorigin="667,8222" coordsize="10739,2">
              <v:shape style="position:absolute;left:667;top:8222;width:10739;height:2" coordorigin="667,8222" coordsize="10739,0" path="m667,8222l11406,8222e" filled="f" stroked="t" strokeweight=".704379pt" strokecolor="#606060">
                <v:path arrowok="t"/>
              </v:shape>
            </v:group>
            <v:group style="position:absolute;left:676;top:8920;width:3991;height:2" coordorigin="676,8920" coordsize="3991,2">
              <v:shape style="position:absolute;left:676;top:8920;width:3991;height:2" coordorigin="676,8920" coordsize="3991,0" path="m676,8920l4668,8920e" filled="f" stroked="t" strokeweight=".704379pt" strokecolor="#5B5B5B">
                <v:path arrowok="t"/>
              </v:shape>
            </v:group>
            <v:group style="position:absolute;left:4611;top:8920;width:371;height:2" coordorigin="4611,8920" coordsize="371,2">
              <v:shape style="position:absolute;left:4611;top:8920;width:371;height:2" coordorigin="4611,8920" coordsize="371,0" path="m4611,8920l4982,8920e" filled="f" stroked="t" strokeweight=".469586pt" strokecolor="#444444">
                <v:path arrowok="t"/>
              </v:shape>
            </v:group>
            <v:group style="position:absolute;left:4926;top:8918;width:6476;height:2" coordorigin="4926,8918" coordsize="6476,2">
              <v:shape style="position:absolute;left:4926;top:8918;width:6476;height:2" coordorigin="4926,8918" coordsize="6476,0" path="m4926,8918l11402,8918e" filled="f" stroked="t" strokeweight=".704379pt" strokecolor="#5B5B5B">
                <v:path arrowok="t"/>
              </v:shape>
            </v:group>
            <v:group style="position:absolute;left:681;top:9380;width:2;height:280" coordorigin="681,9380" coordsize="2,280">
              <v:shape style="position:absolute;left:681;top:9380;width:2;height:280" coordorigin="681,9380" coordsize="0,280" path="m681,9661l681,9380e" filled="f" stroked="t" strokeweight=".469586pt" strokecolor="#444444">
                <v:path arrowok="t"/>
              </v:shape>
            </v:group>
            <v:group style="position:absolute;left:2442;top:9604;width:2;height:285" coordorigin="2442,9604" coordsize="2,285">
              <v:shape style="position:absolute;left:2442;top:9604;width:2;height:285" coordorigin="2442,9604" coordsize="0,285" path="m2442,9888l2442,9604e" filled="f" stroked="t" strokeweight=".469586pt" strokecolor="#484848">
                <v:path arrowok="t"/>
              </v:shape>
            </v:group>
            <v:group style="position:absolute;left:672;top:9846;width:10739;height:2" coordorigin="672,9846" coordsize="10739,2">
              <v:shape style="position:absolute;left:672;top:9846;width:10739;height:2" coordorigin="672,9846" coordsize="10739,0" path="m672,9846l11411,9846e" filled="f" stroked="t" strokeweight=".704379pt" strokecolor="#5B5B5B">
                <v:path arrowok="t"/>
              </v:shape>
            </v:group>
            <v:group style="position:absolute;left:2444;top:9817;width:2;height:2744" coordorigin="2444,9817" coordsize="2,2744">
              <v:shape style="position:absolute;left:2444;top:9817;width:2;height:2744" coordorigin="2444,9817" coordsize="0,2744" path="m2444,12561l2444,9817e" filled="f" stroked="t" strokeweight=".704379pt" strokecolor="#545454">
                <v:path arrowok="t"/>
              </v:shape>
            </v:group>
            <v:group style="position:absolute;left:5574;top:10083;width:357;height:2" coordorigin="5574,10083" coordsize="357,2">
              <v:shape style="position:absolute;left:5574;top:10083;width:357;height:2" coordorigin="5574,10083" coordsize="357,0" path="m5574,10083l5931,10083e" filled="f" stroked="t" strokeweight=".469586pt" strokecolor="#4B4B4B">
                <v:path arrowok="t"/>
              </v:shape>
            </v:group>
            <v:group style="position:absolute;left:676;top:10083;width:10730;height:2" coordorigin="676,10083" coordsize="10730,2">
              <v:shape style="position:absolute;left:676;top:10083;width:10730;height:2" coordorigin="676,10083" coordsize="10730,0" path="m676,10083l11406,10083e" filled="f" stroked="t" strokeweight=".704379pt" strokecolor="#606060">
                <v:path arrowok="t"/>
              </v:shape>
            </v:group>
            <v:group style="position:absolute;left:672;top:10328;width:1799;height:2" coordorigin="672,10328" coordsize="1799,2">
              <v:shape style="position:absolute;left:672;top:10328;width:1799;height:2" coordorigin="672,10328" coordsize="1799,0" path="m672,10328l2470,10328e" filled="f" stroked="t" strokeweight=".704379pt" strokecolor="#5B5B5B">
                <v:path arrowok="t"/>
              </v:shape>
            </v:group>
            <v:group style="position:absolute;left:6701;top:10320;width:296;height:2" coordorigin="6701,10320" coordsize="296,2">
              <v:shape style="position:absolute;left:6701;top:10320;width:296;height:2" coordorigin="6701,10320" coordsize="296,0" path="m6701,10320l6997,10320e" filled="f" stroked="t" strokeweight=".469586pt" strokecolor="#545454">
                <v:path arrowok="t"/>
              </v:shape>
            </v:group>
            <v:group style="position:absolute;left:2400;top:10320;width:9011;height:2" coordorigin="2400,10320" coordsize="9011,2">
              <v:shape style="position:absolute;left:2400;top:10320;width:9011;height:2" coordorigin="2400,10320" coordsize="9011,0" path="m2400,10320l11411,10320e" filled="f" stroked="t" strokeweight=".704379pt" strokecolor="#606060">
                <v:path arrowok="t"/>
              </v:shape>
            </v:group>
            <v:group style="position:absolute;left:831;top:10805;width:2949;height:2" coordorigin="831,10805" coordsize="2949,2">
              <v:shape style="position:absolute;left:831;top:10805;width:2949;height:2" coordorigin="831,10805" coordsize="2949,0" path="m831,10805l3780,10805e" filled="f" stroked="t" strokeweight=".704379pt" strokecolor="#606060">
                <v:path arrowok="t"/>
              </v:shape>
            </v:group>
            <v:group style="position:absolute;left:3724;top:10805;width:202;height:2" coordorigin="3724,10805" coordsize="202,2">
              <v:shape style="position:absolute;left:3724;top:10805;width:202;height:2" coordorigin="3724,10805" coordsize="202,0" path="m3724,10805l3926,10805e" filled="f" stroked="t" strokeweight=".469586pt" strokecolor="#4B4B4B">
                <v:path arrowok="t"/>
              </v:shape>
            </v:group>
            <v:group style="position:absolute;left:3869;top:10797;width:7542;height:2" coordorigin="3869,10797" coordsize="7542,2">
              <v:shape style="position:absolute;left:3869;top:10797;width:7542;height:2" coordorigin="3869,10797" coordsize="7542,0" path="m3869,10797l11411,10797e" filled="f" stroked="t" strokeweight=".704379pt" strokecolor="#646464">
                <v:path arrowok="t"/>
              </v:shape>
            </v:group>
            <v:group style="position:absolute;left:681;top:10890;width:2;height:218" coordorigin="681,10890" coordsize="2,218">
              <v:shape style="position:absolute;left:681;top:10890;width:2;height:218" coordorigin="681,10890" coordsize="0,218" path="m681,11108l681,10890e" filled="f" stroked="t" strokeweight=".939172pt" strokecolor="#676767">
                <v:path arrowok="t"/>
              </v:shape>
            </v:group>
            <v:group style="position:absolute;left:672;top:11040;width:10735;height:2" coordorigin="672,11040" coordsize="10735,2">
              <v:shape style="position:absolute;left:672;top:11040;width:10735;height:2" coordorigin="672,11040" coordsize="10735,0" path="m672,11040l11406,11040e" filled="f" stroked="t" strokeweight=".704379pt" strokecolor="#646464">
                <v:path arrowok="t"/>
              </v:shape>
            </v:group>
            <v:group style="position:absolute;left:681;top:11013;width:2;height:342" coordorigin="681,11013" coordsize="2,342">
              <v:shape style="position:absolute;left:681;top:11013;width:2;height:342" coordorigin="681,11013" coordsize="0,342" path="m681,11355l681,11013e" filled="f" stroked="t" strokeweight=".469586pt" strokecolor="#484848">
                <v:path arrowok="t"/>
              </v:shape>
            </v:group>
            <v:group style="position:absolute;left:1216;top:11032;width:2;height:5265" coordorigin="1216,11032" coordsize="2,5265">
              <v:shape style="position:absolute;left:1216;top:11032;width:2;height:5265" coordorigin="1216,11032" coordsize="0,5265" path="m1216,16297l1216,11032e" filled="f" stroked="t" strokeweight=".469586pt" strokecolor="#545454">
                <v:path arrowok="t"/>
              </v:shape>
            </v:group>
            <v:group style="position:absolute;left:1787;top:11032;width:2;height:1529" coordorigin="1787,11032" coordsize="2,1529">
              <v:shape style="position:absolute;left:1787;top:11032;width:2;height:1529" coordorigin="1787,11032" coordsize="0,1529" path="m1787,12561l1787,11032e" filled="f" stroked="t" strokeweight=".704379pt" strokecolor="#575757">
                <v:path arrowok="t"/>
              </v:shape>
            </v:group>
            <v:group style="position:absolute;left:7387;top:11032;width:2;height:323" coordorigin="7387,11032" coordsize="2,323">
              <v:shape style="position:absolute;left:7387;top:11032;width:2;height:323" coordorigin="7387,11032" coordsize="0,323" path="m7387,11355l7387,11032e" filled="f" stroked="t" strokeweight=".939172pt" strokecolor="#575757">
                <v:path arrowok="t"/>
              </v:shape>
            </v:group>
            <v:group style="position:absolute;left:11402;top:11013;width:2;height:342" coordorigin="11402,11013" coordsize="2,342">
              <v:shape style="position:absolute;left:11402;top:11013;width:2;height:342" coordorigin="11402,11013" coordsize="0,342" path="m11402,11355l11402,11013e" filled="f" stroked="t" strokeweight=".469586pt" strokecolor="#4F4F4F">
                <v:path arrowok="t"/>
              </v:shape>
            </v:group>
            <v:group style="position:absolute;left:672;top:11557;width:1136;height:2" coordorigin="672,11557" coordsize="1136,2">
              <v:shape style="position:absolute;left:672;top:11557;width:1136;height:2" coordorigin="672,11557" coordsize="1136,0" path="m672,11557l1808,11557e" filled="f" stroked="t" strokeweight=".704379pt" strokecolor="#646464">
                <v:path arrowok="t"/>
              </v:shape>
            </v:group>
            <v:group style="position:absolute;left:683;top:11298;width:2;height:4999" coordorigin="683,11298" coordsize="2,4999">
              <v:shape style="position:absolute;left:683;top:11298;width:2;height:4999" coordorigin="683,11298" coordsize="0,4999" path="m683,16297l683,11298e" filled="f" stroked="t" strokeweight=".704379pt" strokecolor="#5B5B5B">
                <v:path arrowok="t"/>
              </v:shape>
            </v:group>
            <v:group style="position:absolute;left:1219;top:11032;width:2;height:5265" coordorigin="1219,11032" coordsize="2,5265">
              <v:shape style="position:absolute;left:1219;top:11032;width:2;height:5265" coordorigin="1219,11032" coordsize="0,5265" path="m1219,16297l1219,11032e" filled="f" stroked="t" strokeweight=".704379pt" strokecolor="#575757">
                <v:path arrowok="t"/>
              </v:shape>
            </v:group>
            <v:group style="position:absolute;left:5574;top:11552;width:1799;height:2" coordorigin="5574,11552" coordsize="1799,2">
              <v:shape style="position:absolute;left:5574;top:11552;width:1799;height:2" coordorigin="5574,11552" coordsize="1799,0" path="m5574,11552l7372,11552e" filled="f" stroked="t" strokeweight=".704379pt" strokecolor="#606060">
                <v:path arrowok="t"/>
              </v:shape>
            </v:group>
            <v:group style="position:absolute;left:7387;top:11298;width:2;height:280" coordorigin="7387,11298" coordsize="2,280">
              <v:shape style="position:absolute;left:7387;top:11298;width:2;height:280" coordorigin="7387,11298" coordsize="0,280" path="m7387,11578l7387,11298e" filled="f" stroked="t" strokeweight=".469586pt" strokecolor="#3F3F3F">
                <v:path arrowok="t"/>
              </v:shape>
            </v:group>
            <v:group style="position:absolute;left:3724;top:11555;width:202;height:2" coordorigin="3724,11555" coordsize="202,2">
              <v:shape style="position:absolute;left:3724;top:11555;width:202;height:2" coordorigin="3724,11555" coordsize="202,0" path="m3724,11555l3926,11555e" filled="f" stroked="t" strokeweight=".469586pt" strokecolor="#484848">
                <v:path arrowok="t"/>
              </v:shape>
            </v:group>
            <v:group style="position:absolute;left:1737;top:11555;width:9673;height:2" coordorigin="1737,11555" coordsize="9673,2">
              <v:shape style="position:absolute;left:1737;top:11555;width:9673;height:2" coordorigin="1737,11555" coordsize="9673,0" path="m1737,11555l11411,11555e" filled="f" stroked="t" strokeweight=".704379pt" strokecolor="#606060">
                <v:path arrowok="t"/>
              </v:shape>
            </v:group>
            <v:group style="position:absolute;left:7387;top:11507;width:2;height:1054" coordorigin="7387,11507" coordsize="2,1054">
              <v:shape style="position:absolute;left:7387;top:11507;width:2;height:1054" coordorigin="7387,11507" coordsize="0,1054" path="m7387,12561l7387,11507e" filled="f" stroked="t" strokeweight=".704379pt" strokecolor="#545454">
                <v:path arrowok="t"/>
              </v:shape>
            </v:group>
            <v:group style="position:absolute;left:681;top:12343;width:2;height:218" coordorigin="681,12343" coordsize="2,218">
              <v:shape style="position:absolute;left:681;top:12343;width:2;height:218" coordorigin="681,12343" coordsize="0,218" path="m681,12561l681,12343e" filled="f" stroked="t" strokeweight=".469586pt" strokecolor="#383838">
                <v:path arrowok="t"/>
              </v:shape>
            </v:group>
            <v:group style="position:absolute;left:1216;top:12343;width:2;height:218" coordorigin="1216,12343" coordsize="2,218">
              <v:shape style="position:absolute;left:1216;top:12343;width:2;height:218" coordorigin="1216,12343" coordsize="0,218" path="m1216,12561l1216,12343e" filled="f" stroked="t" strokeweight=".469586pt" strokecolor="#2B2B2B">
                <v:path arrowok="t"/>
              </v:shape>
            </v:group>
            <v:group style="position:absolute;left:1787;top:12504;width:2;height:375" coordorigin="1787,12504" coordsize="2,375">
              <v:shape style="position:absolute;left:1787;top:12504;width:2;height:375" coordorigin="1787,12504" coordsize="0,375" path="m1787,12879l1787,12504e" filled="f" stroked="t" strokeweight=".469586pt" strokecolor="#444444">
                <v:path arrowok="t"/>
              </v:shape>
            </v:group>
            <v:group style="position:absolute;left:2447;top:12504;width:2;height:199" coordorigin="2447,12504" coordsize="2,199">
              <v:shape style="position:absolute;left:2447;top:12504;width:2;height:199" coordorigin="2447,12504" coordsize="0,199" path="m2447,12703l2447,12504e" filled="f" stroked="t" strokeweight=".469586pt" strokecolor="#3F3F3F">
                <v:path arrowok="t"/>
              </v:shape>
            </v:group>
            <v:group style="position:absolute;left:7387;top:12504;width:2;height:199" coordorigin="7387,12504" coordsize="2,199">
              <v:shape style="position:absolute;left:7387;top:12504;width:2;height:199" coordorigin="7387,12504" coordsize="0,199" path="m7387,12703l7387,12504e" filled="f" stroked="t" strokeweight=".469586pt" strokecolor="#383838">
                <v:path arrowok="t"/>
              </v:shape>
            </v:group>
            <v:group style="position:absolute;left:2447;top:12647;width:2;height:1106" coordorigin="2447,12647" coordsize="2,1106">
              <v:shape style="position:absolute;left:2447;top:12647;width:2;height:1106" coordorigin="2447,12647" coordsize="0,1106" path="m2447,13753l2447,12647e" filled="f" stroked="t" strokeweight=".704379pt" strokecolor="#575757">
                <v:path arrowok="t"/>
              </v:shape>
            </v:group>
            <v:group style="position:absolute;left:7389;top:12647;width:2;height:1405" coordorigin="7389,12647" coordsize="2,1405">
              <v:shape style="position:absolute;left:7389;top:12647;width:2;height:1405" coordorigin="7389,12647" coordsize="0,1405" path="m7389,14052l7389,12647e" filled="f" stroked="t" strokeweight=".704379pt" strokecolor="#575757">
                <v:path arrowok="t"/>
              </v:shape>
            </v:group>
            <v:group style="position:absolute;left:1784;top:12822;width:2;height:456" coordorigin="1784,12822" coordsize="2,456">
              <v:shape style="position:absolute;left:1784;top:12822;width:2;height:456" coordorigin="1784,12822" coordsize="0,456" path="m1784,13278l1784,12822e" filled="f" stroked="t" strokeweight=".704379pt" strokecolor="#606060">
                <v:path arrowok="t"/>
              </v:shape>
            </v:group>
            <v:group style="position:absolute;left:11406;top:6751;width:2;height:9537" coordorigin="11406,6751" coordsize="2,9537">
              <v:shape style="position:absolute;left:11406;top:6751;width:2;height:9537" coordorigin="11406,6751" coordsize="0,9537" path="m11406,16288l11406,6751e" filled="f" stroked="t" strokeweight=".704379pt" strokecolor="#606060">
                <v:path arrowok="t"/>
              </v:shape>
            </v:group>
            <v:group style="position:absolute;left:1784;top:13221;width:2;height:256" coordorigin="1784,13221" coordsize="2,256">
              <v:shape style="position:absolute;left:1784;top:13221;width:2;height:256" coordorigin="1784,13221" coordsize="0,256" path="m1784,13477l1784,13221e" filled="f" stroked="t" strokeweight=".469586pt" strokecolor="#3F3F3F">
                <v:path arrowok="t"/>
              </v:shape>
            </v:group>
            <v:group style="position:absolute;left:11406;top:13221;width:2;height:256" coordorigin="11406,13221" coordsize="2,256">
              <v:shape style="position:absolute;left:11406;top:13221;width:2;height:256" coordorigin="11406,13221" coordsize="0,256" path="m11406,13477l11406,13221e" filled="f" stroked="t" strokeweight=".469586pt" strokecolor="#4F4F4F">
                <v:path arrowok="t"/>
              </v:shape>
            </v:group>
            <v:group style="position:absolute;left:662;top:13719;width:554;height:2" coordorigin="662,13719" coordsize="554,2">
              <v:shape style="position:absolute;left:662;top:13719;width:554;height:2" coordorigin="662,13719" coordsize="554,0" path="m662,13719l1216,13719e" filled="f" stroked="t" strokeweight=".234793pt" strokecolor="#2F2F2F">
                <v:path arrowok="t"/>
              </v:shape>
            </v:group>
            <v:group style="position:absolute;left:1202;top:13719;width:1240;height:2" coordorigin="1202,13719" coordsize="1240,2">
              <v:shape style="position:absolute;left:1202;top:13719;width:1240;height:2" coordorigin="1202,13719" coordsize="1240,0" path="m1202,13719l2442,13719e" filled="f" stroked="t" strokeweight=".234793pt" strokecolor="#444444">
                <v:path arrowok="t"/>
              </v:shape>
            </v:group>
            <v:group style="position:absolute;left:1787;top:13420;width:2;height:1448" coordorigin="1787,13420" coordsize="2,1448">
              <v:shape style="position:absolute;left:1787;top:13420;width:2;height:1448" coordorigin="1787,13420" coordsize="0,1448" path="m1787,14868l1787,13420e" filled="f" stroked="t" strokeweight=".704379pt" strokecolor="#575757">
                <v:path arrowok="t"/>
              </v:shape>
            </v:group>
            <v:group style="position:absolute;left:1216;top:13691;width:2;height:166" coordorigin="1216,13691" coordsize="2,166">
              <v:shape style="position:absolute;left:1216;top:13691;width:2;height:166" coordorigin="1216,13691" coordsize="0,166" path="m1216,13857l1216,13691e" filled="f" stroked="t" strokeweight=".469586pt" strokecolor="#3F3F3F">
                <v:path arrowok="t"/>
              </v:shape>
            </v:group>
            <v:group style="position:absolute;left:2447;top:13691;width:2;height:166" coordorigin="2447,13691" coordsize="2,166">
              <v:shape style="position:absolute;left:2447;top:13691;width:2;height:166" coordorigin="2447,13691" coordsize="0,166" path="m2447,13857l2447,13691e" filled="f" stroked="t" strokeweight=".469586pt" strokecolor="#2F2F2F">
                <v:path arrowok="t"/>
              </v:shape>
            </v:group>
            <v:group style="position:absolute;left:2447;top:13800;width:2;height:1068" coordorigin="2447,13800" coordsize="2,1068">
              <v:shape style="position:absolute;left:2447;top:13800;width:2;height:1068" coordorigin="2447,13800" coordsize="0,1068" path="m2447,14868l2447,13800e" filled="f" stroked="t" strokeweight=".704379pt" strokecolor="#4F4F4F">
                <v:path arrowok="t"/>
              </v:shape>
            </v:group>
            <v:group style="position:absolute;left:683;top:13995;width:2;height:247" coordorigin="683,13995" coordsize="2,247">
              <v:shape style="position:absolute;left:683;top:13995;width:2;height:247" coordorigin="683,13995" coordsize="0,247" path="m683,14242l683,13995e" filled="f" stroked="t" strokeweight=".469586pt" strokecolor="#444444">
                <v:path arrowok="t"/>
              </v:shape>
            </v:group>
            <v:group style="position:absolute;left:7391;top:13995;width:2;height:247" coordorigin="7391,13995" coordsize="2,247">
              <v:shape style="position:absolute;left:7391;top:13995;width:2;height:247" coordorigin="7391,13995" coordsize="0,247" path="m7391,14242l7391,13995e" filled="f" stroked="t" strokeweight=".469586pt" strokecolor="#383838">
                <v:path arrowok="t"/>
              </v:shape>
            </v:group>
            <v:group style="position:absolute;left:7394;top:14185;width:2;height:2108" coordorigin="7394,14185" coordsize="2,2108">
              <v:shape style="position:absolute;left:7394;top:14185;width:2;height:2108" coordorigin="7394,14185" coordsize="0,2108" path="m7394,16292l7394,14185e" filled="f" stroked="t" strokeweight=".704379pt" strokecolor="#5B5B5B">
                <v:path arrowok="t"/>
              </v:shape>
            </v:group>
            <v:group style="position:absolute;left:1789;top:14811;width:2;height:218" coordorigin="1789,14811" coordsize="2,218">
              <v:shape style="position:absolute;left:1789;top:14811;width:2;height:218" coordorigin="1789,14811" coordsize="0,218" path="m1789,15030l1789,14811e" filled="f" stroked="t" strokeweight=".469586pt" strokecolor="#383838">
                <v:path arrowok="t"/>
              </v:shape>
            </v:group>
            <v:group style="position:absolute;left:2447;top:14811;width:2;height:218" coordorigin="2447,14811" coordsize="2,218">
              <v:shape style="position:absolute;left:2447;top:14811;width:2;height:218" coordorigin="2447,14811" coordsize="0,218" path="m2447,15030l2447,14811e" filled="f" stroked="t" strokeweight=".469586pt" strokecolor="#484848">
                <v:path arrowok="t"/>
              </v:shape>
            </v:group>
            <v:group style="position:absolute;left:1789;top:14973;width:2;height:1324" coordorigin="1789,14973" coordsize="2,1324">
              <v:shape style="position:absolute;left:1789;top:14973;width:2;height:1324" coordorigin="1789,14973" coordsize="0,1324" path="m1789,16297l1789,14973e" filled="f" stroked="t" strokeweight=".704379pt" strokecolor="#545454">
                <v:path arrowok="t"/>
              </v:shape>
            </v:group>
            <v:group style="position:absolute;left:2447;top:14973;width:2;height:1324" coordorigin="2447,14973" coordsize="2,1324">
              <v:shape style="position:absolute;left:2447;top:14973;width:2;height:1324" coordorigin="2447,14973" coordsize="0,1324" path="m2447,16297l2447,14973e" filled="f" stroked="t" strokeweight=".704379pt" strokecolor="#606060">
                <v:path arrowok="t"/>
              </v:shape>
            </v:group>
            <v:group style="position:absolute;left:681;top:16288;width:2869;height:2" coordorigin="681,16288" coordsize="2869,2">
              <v:shape style="position:absolute;left:681;top:16288;width:2869;height:2" coordorigin="681,16288" coordsize="2869,0" path="m681,16288l3550,16288e" filled="f" stroked="t" strokeweight=".704379pt" strokecolor="#747474">
                <v:path arrowok="t"/>
              </v:shape>
            </v:group>
            <v:group style="position:absolute;left:3311;top:16283;width:8100;height:2" coordorigin="3311,16283" coordsize="8100,2">
              <v:shape style="position:absolute;left:3311;top:16283;width:8100;height:2" coordorigin="3311,16283" coordsize="8100,0" path="m3311,16283l11411,16283e" filled="f" stroked="t" strokeweight=".704379pt" strokecolor="#606064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40" w:lineRule="auto"/>
        <w:ind w:left="1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107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95" w:lineRule="exact"/>
        <w:ind w:left="183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16"/>
          <w:position w:val="-5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116"/>
          <w:position w:val="-5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16"/>
          <w:w w:val="116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27274"/>
          <w:spacing w:val="0"/>
          <w:w w:val="100"/>
          <w:position w:val="-5"/>
        </w:rPr>
        <w:t>KAYA</w:t>
      </w:r>
      <w:r>
        <w:rPr>
          <w:rFonts w:ascii="Times New Roman" w:hAnsi="Times New Roman" w:cs="Times New Roman" w:eastAsia="Times New Roman"/>
          <w:sz w:val="28"/>
          <w:szCs w:val="28"/>
          <w:color w:val="72727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2727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6"/>
        </w:rPr>
        <w:t>HamzaDOGAN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A3A3A"/>
          <w:spacing w:val="0"/>
          <w:w w:val="70"/>
          <w:position w:val="-1"/>
        </w:rPr>
        <w:t>Itfaiy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70"/>
          <w:position w:val="-1"/>
        </w:rPr>
        <w:t>e</w:t>
      </w:r>
      <w:r>
        <w:rPr>
          <w:rFonts w:ascii="Arial" w:hAnsi="Arial" w:cs="Arial" w:eastAsia="Arial"/>
          <w:sz w:val="25"/>
          <w:szCs w:val="25"/>
          <w:color w:val="3A3A3A"/>
          <w:spacing w:val="22"/>
          <w:w w:val="7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70"/>
          <w:position w:val="-1"/>
        </w:rPr>
        <w:t>Güne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70"/>
          <w:position w:val="-1"/>
        </w:rPr>
        <w:t>y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7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7"/>
          <w:position w:val="-1"/>
        </w:rPr>
        <w:t>Bölg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8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3A3A3A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9"/>
          <w:position w:val="-1"/>
        </w:rPr>
        <w:t>Amiri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51" w:lineRule="exact"/>
        <w:ind w:left="662" w:right="-20"/>
        <w:jc w:val="left"/>
        <w:rPr>
          <w:rFonts w:ascii="Times New Roman" w:hAnsi="Times New Roman" w:cs="Times New Roman" w:eastAsia="Times New Roman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51"/>
          <w:szCs w:val="51"/>
          <w:color w:val="2B3BA5"/>
          <w:spacing w:val="0"/>
          <w:w w:val="102"/>
          <w:i/>
        </w:rPr>
        <w:t>2)65$-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400"/>
          <w:cols w:num="2" w:equalWidth="0">
            <w:col w:w="527" w:space="1698"/>
            <w:col w:w="8755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1" w:lineRule="auto"/>
        <w:ind w:left="624" w:right="-159" w:firstLine="13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3"/>
          <w:szCs w:val="93"/>
          <w:color w:val="242424"/>
          <w:spacing w:val="-577"/>
          <w:w w:val="132"/>
          <w:b/>
          <w:bCs/>
          <w:position w:val="13"/>
        </w:rPr>
        <w:t>1</w:t>
      </w:r>
      <w:r>
        <w:rPr>
          <w:rFonts w:ascii="Arial" w:hAnsi="Arial" w:cs="Arial" w:eastAsia="Arial"/>
          <w:sz w:val="15"/>
          <w:szCs w:val="15"/>
          <w:color w:val="363636"/>
          <w:spacing w:val="5"/>
          <w:w w:val="115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5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21" w:right="474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56pt;margin-top:-4.663639pt;width:48.959999pt;height:45.119999pt;mso-position-horizontal-relative:page;mso-position-vertical-relative:paragraph;z-index:-15474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633" w:right="488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-37" w:right="427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26" w:lineRule="exact"/>
        <w:ind w:left="1292" w:right="558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280" w:left="140" w:right="180"/>
          <w:cols w:num="2" w:equalWidth="0">
            <w:col w:w="1658" w:space="1163"/>
            <w:col w:w="8779"/>
          </w:cols>
        </w:sectPr>
      </w:pPr>
      <w:rPr/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048136" w:type="dxa"/>
      </w:tblPr>
      <w:tblGrid/>
      <w:tr>
        <w:trPr>
          <w:trHeight w:val="237" w:hRule="exact"/>
        </w:trPr>
        <w:tc>
          <w:tcPr>
            <w:tcW w:w="1164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6" w:lineRule="exact"/>
              <w:ind w:left="9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56"/>
              </w:rPr>
              <w:t>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5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9"/>
                <w:w w:val="15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406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6" w:lineRule="exact"/>
              <w:ind w:left="1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24.05.2017IBildirinı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6"/>
                <w:w w:val="10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612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6" w:lineRule="exact"/>
              <w:ind w:left="22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17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6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15:19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8"/>
              </w:rPr>
              <w:t>lrel: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73" w:hRule="exact"/>
        </w:trPr>
        <w:tc>
          <w:tcPr>
            <w:tcW w:w="1164" w:type="dxa"/>
            <w:tcBorders>
              <w:top w:val="single" w:sz="5.729968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406" w:type="dxa"/>
            <w:tcBorders>
              <w:top w:val="single" w:sz="5.729968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56" w:right="-20"/>
              <w:jc w:val="left"/>
              <w:tabs>
                <w:tab w:pos="26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24.05.20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5"/>
                <w:w w:val="104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7]Kayıt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6"/>
              </w:rPr>
              <w:t>3448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612" w:type="dxa"/>
            <w:tcBorders>
              <w:top w:val="single" w:sz="5.729968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2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95"/>
              </w:rPr>
              <w:t>[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9"/>
                <w:w w:val="95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95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20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17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6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Sezgi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ALKAN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4" w:lineRule="exact"/>
        <w:ind w:left="156" w:right="-20"/>
        <w:jc w:val="left"/>
        <w:tabs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Çanakkale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Tezca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Fabrikası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56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Dogı·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Çanakka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Tezca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Fabrikası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1" w:right="-20"/>
        <w:jc w:val="left"/>
        <w:tabs>
          <w:tab w:pos="1820" w:val="left"/>
          <w:tab w:pos="406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194" w:lineRule="exact"/>
        <w:ind w:left="161" w:right="-20"/>
        <w:jc w:val="left"/>
        <w:tabs>
          <w:tab w:pos="3000" w:val="left"/>
          <w:tab w:pos="5220" w:val="left"/>
          <w:tab w:pos="568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9"/>
          <w:position w:val="-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  <w:position w:val="-2"/>
        </w:rPr>
        <w:t>Yapııı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69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1"/>
          <w:w w:val="69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69"/>
          <w:position w:val="-2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7"/>
          <w:w w:val="6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5858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</w:sectPr>
      </w:pPr>
      <w:rPr/>
    </w:p>
    <w:p>
      <w:pPr>
        <w:spacing w:before="0" w:after="0" w:line="149" w:lineRule="exact"/>
        <w:ind w:left="3016" w:right="-69"/>
        <w:jc w:val="left"/>
        <w:tabs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63636"/>
          <w:w w:val="103"/>
          <w:position w:val="-5"/>
        </w:rPr>
      </w:r>
      <w:r>
        <w:rPr>
          <w:rFonts w:ascii="Arial" w:hAnsi="Arial" w:cs="Arial" w:eastAsia="Arial"/>
          <w:sz w:val="17"/>
          <w:szCs w:val="17"/>
          <w:color w:val="363636"/>
          <w:spacing w:val="-7"/>
          <w:w w:val="100"/>
          <w:u w:val="single" w:color="000000"/>
          <w:position w:val="-5"/>
        </w:rPr>
        <w:t>B</w:t>
      </w:r>
      <w:r>
        <w:rPr>
          <w:rFonts w:ascii="Arial" w:hAnsi="Arial" w:cs="Arial" w:eastAsia="Arial"/>
          <w:sz w:val="17"/>
          <w:szCs w:val="17"/>
          <w:color w:val="363636"/>
          <w:spacing w:val="-7"/>
          <w:w w:val="100"/>
          <w:u w:val="single" w:color="000000"/>
          <w:position w:val="-5"/>
        </w:rPr>
      </w:r>
      <w:r>
        <w:rPr>
          <w:rFonts w:ascii="Arial" w:hAnsi="Arial" w:cs="Arial" w:eastAsia="Arial"/>
          <w:sz w:val="17"/>
          <w:szCs w:val="17"/>
          <w:color w:val="363636"/>
          <w:spacing w:val="-7"/>
          <w:w w:val="100"/>
          <w:u w:val="single" w:color="000000"/>
          <w:position w:val="-5"/>
        </w:rPr>
      </w:r>
      <w:r>
        <w:rPr>
          <w:rFonts w:ascii="Arial" w:hAnsi="Arial" w:cs="Arial" w:eastAsia="Arial"/>
          <w:sz w:val="17"/>
          <w:szCs w:val="17"/>
          <w:color w:val="727272"/>
          <w:spacing w:val="1"/>
          <w:w w:val="100"/>
          <w:u w:val="single" w:color="000000"/>
          <w:position w:val="-5"/>
        </w:rPr>
        <w:t>e</w:t>
      </w:r>
      <w:r>
        <w:rPr>
          <w:rFonts w:ascii="Arial" w:hAnsi="Arial" w:cs="Arial" w:eastAsia="Arial"/>
          <w:sz w:val="17"/>
          <w:szCs w:val="17"/>
          <w:color w:val="727272"/>
          <w:spacing w:val="1"/>
          <w:w w:val="100"/>
          <w:u w:val="single" w:color="000000"/>
          <w:position w:val="-5"/>
        </w:rPr>
      </w:r>
      <w:r>
        <w:rPr>
          <w:rFonts w:ascii="Arial" w:hAnsi="Arial" w:cs="Arial" w:eastAsia="Arial"/>
          <w:sz w:val="17"/>
          <w:szCs w:val="17"/>
          <w:color w:val="727272"/>
          <w:spacing w:val="1"/>
          <w:w w:val="100"/>
          <w:u w:val="single" w:color="000000"/>
          <w:position w:val="-5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u w:val="single" w:color="000000"/>
          <w:position w:val="-5"/>
        </w:rPr>
        <w:t>tonann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u w:val="single" w:color="000000"/>
          <w:position w:val="-5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u w:val="single" w:color="000000"/>
          <w:position w:val="-5"/>
        </w:rPr>
        <w:t>e</w:t>
      </w:r>
      <w:r>
        <w:rPr>
          <w:rFonts w:ascii="Arial" w:hAnsi="Arial" w:cs="Arial" w:eastAsia="Arial"/>
          <w:sz w:val="17"/>
          <w:szCs w:val="17"/>
          <w:color w:val="4D4D4D"/>
          <w:spacing w:val="27"/>
          <w:w w:val="100"/>
          <w:u w:val="single" w:color="0000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u w:val="single" w:color="000000"/>
          <w:position w:val="-5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5"/>
        </w:rPr>
        <w:t>Ahşap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-5"/>
        </w:rPr>
      </w:r>
      <w:r>
        <w:rPr>
          <w:rFonts w:ascii="Arial" w:hAnsi="Arial" w:cs="Arial" w:eastAsia="Arial"/>
          <w:sz w:val="17"/>
          <w:szCs w:val="17"/>
          <w:color w:val="979797"/>
          <w:spacing w:val="-7"/>
          <w:w w:val="168"/>
          <w:position w:val="-5"/>
        </w:rPr>
        <w:t>.</w:t>
      </w:r>
      <w:r>
        <w:rPr>
          <w:rFonts w:ascii="Arial" w:hAnsi="Arial" w:cs="Arial" w:eastAsia="Arial"/>
          <w:sz w:val="17"/>
          <w:szCs w:val="17"/>
          <w:color w:val="727272"/>
          <w:spacing w:val="9"/>
          <w:w w:val="82"/>
          <w:position w:val="-5"/>
        </w:rPr>
        <w:t>e</w:t>
      </w:r>
      <w:r>
        <w:rPr>
          <w:rFonts w:ascii="Arial" w:hAnsi="Arial" w:cs="Arial" w:eastAsia="Arial"/>
          <w:sz w:val="17"/>
          <w:szCs w:val="17"/>
          <w:color w:val="242424"/>
          <w:spacing w:val="-6"/>
          <w:w w:val="128"/>
          <w:position w:val="-5"/>
        </w:rPr>
        <w:t>l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99"/>
          <w:position w:val="-5"/>
        </w:rPr>
        <w:t>ık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-5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>Dıge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313"/>
          <w:position w:val="-5"/>
        </w:rPr>
        <w:t>ı-----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313"/>
          <w:position w:val="-5"/>
        </w:rPr>
        <w:t>-</w:t>
      </w:r>
      <w:r>
        <w:rPr>
          <w:rFonts w:ascii="Arial" w:hAnsi="Arial" w:cs="Arial" w:eastAsia="Arial"/>
          <w:sz w:val="21"/>
          <w:szCs w:val="21"/>
          <w:color w:val="727272"/>
          <w:spacing w:val="-121"/>
          <w:w w:val="313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362"/>
          <w:position w:val="-5"/>
        </w:rPr>
        <w:t>--</w:t>
      </w:r>
      <w:r>
        <w:rPr>
          <w:rFonts w:ascii="Arial" w:hAnsi="Arial" w:cs="Arial" w:eastAsia="Arial"/>
          <w:sz w:val="21"/>
          <w:szCs w:val="21"/>
          <w:color w:val="4D4D4D"/>
          <w:spacing w:val="-97"/>
          <w:w w:val="362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362"/>
          <w:position w:val="-5"/>
        </w:rPr>
        <w:t>------</w:t>
      </w:r>
      <w:r>
        <w:rPr>
          <w:rFonts w:ascii="Arial" w:hAnsi="Arial" w:cs="Arial" w:eastAsia="Arial"/>
          <w:sz w:val="21"/>
          <w:szCs w:val="21"/>
          <w:color w:val="727272"/>
          <w:spacing w:val="-172"/>
          <w:w w:val="362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362"/>
          <w:position w:val="-5"/>
        </w:rPr>
        <w:t>----</w:t>
      </w:r>
      <w:r>
        <w:rPr>
          <w:rFonts w:ascii="Arial" w:hAnsi="Arial" w:cs="Arial" w:eastAsia="Arial"/>
          <w:sz w:val="21"/>
          <w:szCs w:val="21"/>
          <w:color w:val="4D4D4D"/>
          <w:spacing w:val="26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358"/>
          <w:position w:val="-5"/>
        </w:rPr>
        <w:t>----</w:t>
      </w:r>
      <w:r>
        <w:rPr>
          <w:rFonts w:ascii="Arial" w:hAnsi="Arial" w:cs="Arial" w:eastAsia="Arial"/>
          <w:sz w:val="21"/>
          <w:szCs w:val="21"/>
          <w:color w:val="727272"/>
          <w:spacing w:val="-125"/>
          <w:w w:val="358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00"/>
          <w:position w:val="-5"/>
        </w:rPr>
        <w:t>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  <w:cols w:num="2" w:equalWidth="0">
            <w:col w:w="5955" w:space="128"/>
            <w:col w:w="5517"/>
          </w:cols>
        </w:sectPr>
      </w:pPr>
      <w:rPr/>
    </w:p>
    <w:p>
      <w:pPr>
        <w:spacing w:before="0" w:after="0" w:line="317" w:lineRule="exact"/>
        <w:ind w:left="3833" w:right="-20"/>
        <w:jc w:val="left"/>
        <w:tabs>
          <w:tab w:pos="4420" w:val="left"/>
          <w:tab w:pos="540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363636"/>
          <w:spacing w:val="0"/>
          <w:w w:val="53"/>
        </w:rPr>
        <w:t>ı</w:t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100"/>
          <w:b/>
          <w:bCs/>
        </w:rPr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53"/>
          <w:b/>
          <w:bCs/>
        </w:rPr>
        <w:t>1</w:t>
      </w:r>
      <w:r>
        <w:rPr>
          <w:rFonts w:ascii="Arial" w:hAnsi="Arial" w:cs="Arial" w:eastAsia="Arial"/>
          <w:sz w:val="14"/>
          <w:szCs w:val="14"/>
          <w:color w:val="363636"/>
          <w:spacing w:val="-20"/>
          <w:w w:val="53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1"/>
        </w:rPr>
        <w:t>15:45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70" w:lineRule="atLeast"/>
        <w:ind w:left="1903" w:right="4704" w:firstLine="-1747"/>
        <w:jc w:val="left"/>
        <w:tabs>
          <w:tab w:pos="1880" w:val="left"/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6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9"/>
          <w:position w:val="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0"/>
          <w:w w:val="13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Müslüm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PiLiÇ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7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R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P</w:t>
      </w:r>
      <w:r>
        <w:rPr>
          <w:rFonts w:ascii="Arial" w:hAnsi="Arial" w:cs="Arial" w:eastAsia="Arial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593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5"/>
          <w:w w:val="22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15:27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  <w:cols w:num="4" w:equalWidth="0">
            <w:col w:w="678" w:space="1233"/>
            <w:col w:w="1993" w:space="187"/>
            <w:col w:w="2531" w:space="372"/>
            <w:col w:w="4606"/>
          </w:cols>
        </w:sectPr>
      </w:pPr>
      <w:rPr/>
    </w:p>
    <w:p>
      <w:pPr>
        <w:spacing w:before="29" w:after="0" w:line="214" w:lineRule="exact"/>
        <w:ind w:left="1856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</w:sectPr>
      </w:pPr>
      <w:rPr/>
    </w:p>
    <w:p>
      <w:pPr>
        <w:spacing w:before="20" w:after="0" w:line="202" w:lineRule="exact"/>
        <w:ind w:left="156" w:right="-9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2"/>
        </w:rPr>
        <w:t>Yıı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88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8"/>
          <w:w w:val="88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1"/>
          <w:w w:val="88"/>
          <w:emboss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1"/>
          <w:w w:val="88"/>
          <w:embos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1"/>
          <w:w w:val="88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1"/>
          <w:w w:val="88"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0"/>
          <w:w w:val="88"/>
          <w:position w:val="4"/>
        </w:rPr>
        <w:t>4</w:t>
      </w:r>
      <w:r>
        <w:rPr>
          <w:rFonts w:ascii="Times New Roman" w:hAnsi="Times New Roman" w:cs="Times New Roman" w:eastAsia="Times New Roman"/>
          <w:sz w:val="11"/>
          <w:szCs w:val="11"/>
          <w:color w:val="4D4D4D"/>
          <w:spacing w:val="1"/>
          <w:w w:val="88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·mcı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137"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63636"/>
          <w:spacing w:val="0"/>
          <w:w w:val="73"/>
          <w:position w:val="1"/>
        </w:rPr>
        <w:t>pi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5"/>
          <w:position w:val="1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7" w:lineRule="auto"/>
        <w:ind w:left="14" w:right="1117" w:firstLine="5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  <w:cols w:num="4" w:equalWidth="0">
            <w:col w:w="1342" w:space="494"/>
            <w:col w:w="2193" w:space="56"/>
            <w:col w:w="1014" w:space="1899"/>
            <w:col w:w="4602"/>
          </w:cols>
        </w:sectPr>
      </w:pPr>
      <w:rPr/>
    </w:p>
    <w:p>
      <w:pPr>
        <w:spacing w:before="25" w:after="0" w:line="240" w:lineRule="auto"/>
        <w:ind w:left="13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  <w:cols w:num="2" w:equalWidth="0">
            <w:col w:w="1598" w:space="344"/>
            <w:col w:w="9658"/>
          </w:cols>
        </w:sectPr>
      </w:pPr>
      <w:rPr/>
    </w:p>
    <w:p>
      <w:pPr>
        <w:spacing w:before="20" w:after="0" w:line="240" w:lineRule="auto"/>
        <w:ind w:left="193" w:right="-69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8" w:lineRule="exact"/>
        <w:ind w:right="-87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5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9" w:lineRule="exact"/>
        <w:ind w:left="38" w:right="-20"/>
        <w:jc w:val="left"/>
        <w:tabs>
          <w:tab w:pos="192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27"/>
          <w:szCs w:val="27"/>
          <w:color w:val="363636"/>
          <w:spacing w:val="0"/>
          <w:w w:val="140"/>
        </w:rPr>
        <w:t>ı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242424"/>
          <w:spacing w:val="0"/>
          <w:w w:val="54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2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42424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  <w:cols w:num="3" w:equalWidth="0">
            <w:col w:w="2227" w:space="1844"/>
            <w:col w:w="2822" w:space="659"/>
            <w:col w:w="4048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5" w:after="0" w:line="257" w:lineRule="auto"/>
        <w:ind w:left="151" w:right="5561" w:firstLine="44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1"/>
        </w:rPr>
        <w:t>öndüıme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0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1851" w:right="92" w:firstLine="-169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Neden*raştırma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7" w:right="-6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56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727272"/>
          <w:spacing w:val="0"/>
          <w:w w:val="49"/>
          <w:position w:val="-1"/>
        </w:rPr>
        <w:t>-</w:t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4D4D4D"/>
          <w:spacing w:val="8"/>
          <w:w w:val="24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  <w:cols w:num="3" w:equalWidth="0">
            <w:col w:w="1628" w:space="209"/>
            <w:col w:w="1062" w:space="3274"/>
            <w:col w:w="5427"/>
          </w:cols>
        </w:sectPr>
      </w:pPr>
      <w:rPr/>
    </w:p>
    <w:p>
      <w:pPr>
        <w:spacing w:before="34" w:after="0" w:line="240" w:lineRule="auto"/>
        <w:ind w:left="161" w:right="-69"/>
        <w:jc w:val="left"/>
        <w:tabs>
          <w:tab w:pos="1840" w:val="left"/>
          <w:tab w:pos="262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E:kiuı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24.05.2017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16" w:lineRule="exact"/>
        <w:ind w:left="247" w:right="-20"/>
        <w:jc w:val="left"/>
        <w:tabs>
          <w:tab w:pos="960" w:val="left"/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3"/>
          <w:position w:val="-8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3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3"/>
          <w:position w:val="-8"/>
        </w:rPr>
        <w:t>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23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8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8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2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3"/>
          <w:position w:val="-8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4"/>
          <w:position w:val="-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  <w:cols w:num="2" w:equalWidth="0">
            <w:col w:w="6580" w:space="1794"/>
            <w:col w:w="3226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2.773045pt;margin-top:35.89875pt;width:568.698929pt;height:773.830844pt;mso-position-horizontal-relative:page;mso-position-vertical-relative:page;z-index:-15472" coordorigin="255,718" coordsize="11374,15477">
            <v:group style="position:absolute;left:267;top:737;width:11326;height:2" coordorigin="267,737" coordsize="11326,2">
              <v:shape style="position:absolute;left:267;top:737;width:11326;height:2" coordorigin="267,737" coordsize="11326,0" path="m267,737l11594,737e" filled="f" stroked="t" strokeweight=".716246pt" strokecolor="#606060">
                <v:path arrowok="t"/>
              </v:shape>
            </v:group>
            <v:group style="position:absolute;left:279;top:728;width:2;height:15460" coordorigin="279,728" coordsize="2,15460">
              <v:shape style="position:absolute;left:279;top:728;width:2;height:15460" coordorigin="279,728" coordsize="0,15460" path="m279,16187l279,728e" filled="f" stroked="t" strokeweight=".716246pt" strokecolor="#575757">
                <v:path arrowok="t"/>
              </v:shape>
            </v:group>
            <v:group style="position:absolute;left:1972;top:728;width:2;height:1388" coordorigin="1972,728" coordsize="2,1388">
              <v:shape style="position:absolute;left:1972;top:728;width:2;height:1388" coordorigin="1972,728" coordsize="0,1388" path="m1972,2116l1972,728e" filled="f" stroked="t" strokeweight=".954994pt" strokecolor="#878787">
                <v:path arrowok="t"/>
              </v:shape>
            </v:group>
            <v:group style="position:absolute;left:8437;top:732;width:2;height:1388" coordorigin="8437,732" coordsize="2,1388">
              <v:shape style="position:absolute;left:8437;top:732;width:2;height:1388" coordorigin="8437,732" coordsize="0,1388" path="m8437,2120l8437,732e" filled="f" stroked="t" strokeweight=".954994pt" strokecolor="#6B6B6B">
                <v:path arrowok="t"/>
              </v:shape>
            </v:group>
            <v:group style="position:absolute;left:267;top:2111;width:11326;height:2" coordorigin="267,2111" coordsize="11326,2">
              <v:shape style="position:absolute;left:267;top:2111;width:11326;height:2" coordorigin="267,2111" coordsize="11326,0" path="m267,2111l11594,2111e" filled="f" stroked="t" strokeweight=".716246pt" strokecolor="#5B5B5B">
                <v:path arrowok="t"/>
              </v:shape>
            </v:group>
            <v:group style="position:absolute;left:267;top:2348;width:11326;height:2" coordorigin="267,2348" coordsize="11326,2">
              <v:shape style="position:absolute;left:267;top:2348;width:11326;height:2" coordorigin="267,2348" coordsize="11326,0" path="m267,2348l11594,2348e" filled="f" stroked="t" strokeweight=".716246pt" strokecolor="#5B5B5B">
                <v:path arrowok="t"/>
              </v:shape>
            </v:group>
            <v:group style="position:absolute;left:11598;top:2771;width:2;height:13402" coordorigin="11598,2771" coordsize="2,13402">
              <v:shape style="position:absolute;left:11598;top:2771;width:2;height:13402" coordorigin="11598,2771" coordsize="0,13402" path="m11598,16173l11598,2771e" filled="f" stroked="t" strokeweight=".716246pt" strokecolor="#5B5B5B">
                <v:path arrowok="t"/>
              </v:shape>
            </v:group>
            <v:group style="position:absolute;left:267;top:2829;width:11331;height:2" coordorigin="267,2829" coordsize="11331,2">
              <v:shape style="position:absolute;left:267;top:2829;width:11331;height:2" coordorigin="267,2829" coordsize="11331,0" path="m267,2829l11598,2829e" filled="f" stroked="t" strokeweight=".716246pt" strokecolor="#575757">
                <v:path arrowok="t"/>
              </v:shape>
            </v:group>
            <v:group style="position:absolute;left:267;top:3073;width:11331;height:2" coordorigin="267,3073" coordsize="11331,2">
              <v:shape style="position:absolute;left:267;top:3073;width:11331;height:2" coordorigin="267,3073" coordsize="11331,0" path="m267,3073l11598,3073e" filled="f" stroked="t" strokeweight=".716246pt" strokecolor="#575757">
                <v:path arrowok="t"/>
              </v:shape>
            </v:group>
            <v:group style="position:absolute;left:3142;top:3298;width:2;height:756" coordorigin="3142,3298" coordsize="2,756">
              <v:shape style="position:absolute;left:3142;top:3298;width:2;height:756" coordorigin="3142,3298" coordsize="0,756" path="m3142,4054l3142,3298e" filled="f" stroked="t" strokeweight=".716246pt" strokecolor="#282828">
                <v:path arrowok="t"/>
              </v:shape>
            </v:group>
            <v:group style="position:absolute;left:272;top:3312;width:11326;height:2" coordorigin="272,3312" coordsize="11326,2">
              <v:shape style="position:absolute;left:272;top:3312;width:11326;height:2" coordorigin="272,3312" coordsize="11326,0" path="m272,3312l11598,3312e" filled="f" stroked="t" strokeweight=".716246pt" strokecolor="#5B5B5B">
                <v:path arrowok="t"/>
              </v:shape>
            </v:group>
            <v:group style="position:absolute;left:6246;top:3307;width:2;height:747" coordorigin="6246,3307" coordsize="2,747">
              <v:shape style="position:absolute;left:6246;top:3307;width:2;height:747" coordorigin="6246,3307" coordsize="0,747" path="m6246,4054l6246,3307e" filled="f" stroked="t" strokeweight=".477497pt" strokecolor="#2F2F2F">
                <v:path arrowok="t"/>
              </v:shape>
            </v:group>
            <v:group style="position:absolute;left:1979;top:4040;width:2;height:12143" coordorigin="1979,4040" coordsize="2,12143">
              <v:shape style="position:absolute;left:1979;top:4040;width:2;height:12143" coordorigin="1979,4040" coordsize="0,12143" path="m1979,16183l1979,4040e" filled="f" stroked="t" strokeweight=".716246pt" strokecolor="#5B5B5B">
                <v:path arrowok="t"/>
              </v:shape>
            </v:group>
            <v:group style="position:absolute;left:272;top:4049;width:11326;height:2" coordorigin="272,4049" coordsize="11326,2">
              <v:shape style="position:absolute;left:272;top:4049;width:11326;height:2" coordorigin="272,4049" coordsize="11326,0" path="m272,4049l11598,4049e" filled="f" stroked="t" strokeweight=".716246pt" strokecolor="#545454">
                <v:path arrowok="t"/>
              </v:shape>
            </v:group>
            <v:group style="position:absolute;left:263;top:4327;width:11341;height:2" coordorigin="263,4327" coordsize="11341,2">
              <v:shape style="position:absolute;left:263;top:4327;width:11341;height:2" coordorigin="263,4327" coordsize="11341,0" path="m263,4327l11603,4327e" filled="f" stroked="t" strokeweight=".716246pt" strokecolor="#575757">
                <v:path arrowok="t"/>
              </v:shape>
            </v:group>
            <v:group style="position:absolute;left:1967;top:4566;width:9636;height:2" coordorigin="1967,4566" coordsize="9636,2">
              <v:shape style="position:absolute;left:1967;top:4566;width:9636;height:2" coordorigin="1967,4566" coordsize="9636,0" path="m1967,4566l11603,4566e" filled="f" stroked="t" strokeweight=".716246pt" strokecolor="#575757">
                <v:path arrowok="t"/>
              </v:shape>
            </v:group>
            <v:group style="position:absolute;left:4207;top:4557;width:2;height:2187" coordorigin="4207,4557" coordsize="2,2187">
              <v:shape style="position:absolute;left:4207;top:4557;width:2;height:2187" coordorigin="4207,4557" coordsize="0,2187" path="m4207,6744l4207,4557e" filled="f" stroked="t" strokeweight=".716246pt" strokecolor="#4B4B4B">
                <v:path arrowok="t"/>
              </v:shape>
            </v:group>
            <v:group style="position:absolute;left:4202;top:5052;width:7401;height:2" coordorigin="4202,5052" coordsize="7401,2">
              <v:shape style="position:absolute;left:4202;top:5052;width:7401;height:2" coordorigin="4202,5052" coordsize="7401,0" path="m4202,5052l11603,5052e" filled="f" stroked="t" strokeweight=".716246pt" strokecolor="#676767">
                <v:path arrowok="t"/>
              </v:shape>
            </v:group>
            <v:group style="position:absolute;left:4202;top:5294;width:7401;height:2" coordorigin="4202,5294" coordsize="7401,2">
              <v:shape style="position:absolute;left:4202;top:5294;width:7401;height:2" coordorigin="4202,5294" coordsize="7401,0" path="m4202,5294l11603,5294e" filled="f" stroked="t" strokeweight=".716246pt" strokecolor="#606060">
                <v:path arrowok="t"/>
              </v:shape>
            </v:group>
            <v:group style="position:absolute;left:4202;top:5538;width:7406;height:2" coordorigin="4202,5538" coordsize="7406,2">
              <v:shape style="position:absolute;left:4202;top:5538;width:7406;height:2" coordorigin="4202,5538" coordsize="7406,0" path="m4202,5538l11608,5538e" filled="f" stroked="t" strokeweight=".716246pt" strokecolor="#606060">
                <v:path arrowok="t"/>
              </v:shape>
            </v:group>
            <v:group style="position:absolute;left:1967;top:5777;width:9641;height:2" coordorigin="1967,5777" coordsize="9641,2">
              <v:shape style="position:absolute;left:1967;top:5777;width:9641;height:2" coordorigin="1967,5777" coordsize="9641,0" path="m1967,5777l11608,5777e" filled="f" stroked="t" strokeweight=".716246pt" strokecolor="#575757">
                <v:path arrowok="t"/>
              </v:shape>
            </v:group>
            <v:group style="position:absolute;left:272;top:6016;width:11331;height:2" coordorigin="272,6016" coordsize="11331,2">
              <v:shape style="position:absolute;left:272;top:6016;width:11331;height:2" coordorigin="272,6016" coordsize="11331,0" path="m272,6016l11603,6016e" filled="f" stroked="t" strokeweight=".716246pt" strokecolor="#5B5B5B">
                <v:path arrowok="t"/>
              </v:shape>
            </v:group>
            <v:group style="position:absolute;left:7117;top:6012;width:2;height:728" coordorigin="7117,6012" coordsize="2,728">
              <v:shape style="position:absolute;left:7117;top:6012;width:2;height:728" coordorigin="7117,6012" coordsize="0,728" path="m7117,6739l7117,6012e" filled="f" stroked="t" strokeweight=".716246pt" strokecolor="#3B3B3B">
                <v:path arrowok="t"/>
              </v:shape>
            </v:group>
            <v:group style="position:absolute;left:1963;top:6490;width:9645;height:2" coordorigin="1963,6490" coordsize="9645,2">
              <v:shape style="position:absolute;left:1963;top:6490;width:9645;height:2" coordorigin="1963,6490" coordsize="9645,0" path="m1963,6490l11608,6490e" filled="f" stroked="t" strokeweight=".716246pt" strokecolor="#5B5B5B">
                <v:path arrowok="t"/>
              </v:shape>
            </v:group>
            <v:group style="position:absolute;left:1963;top:6730;width:9641;height:2" coordorigin="1963,6730" coordsize="9641,2">
              <v:shape style="position:absolute;left:1963;top:6730;width:9641;height:2" coordorigin="1963,6730" coordsize="9641,0" path="m1963,6730l11603,6730e" filled="f" stroked="t" strokeweight=".716246pt" strokecolor="#5B5B5B">
                <v:path arrowok="t"/>
              </v:shape>
            </v:group>
            <v:group style="position:absolute;left:267;top:6974;width:11336;height:2" coordorigin="267,6974" coordsize="11336,2">
              <v:shape style="position:absolute;left:267;top:6974;width:11336;height:2" coordorigin="267,6974" coordsize="11336,0" path="m267,6974l11603,6974e" filled="f" stroked="t" strokeweight=".716246pt" strokecolor="#606060">
                <v:path arrowok="t"/>
              </v:shape>
            </v:group>
            <v:group style="position:absolute;left:267;top:7445;width:11336;height:2" coordorigin="267,7445" coordsize="11336,2">
              <v:shape style="position:absolute;left:267;top:7445;width:11336;height:2" coordorigin="267,7445" coordsize="11336,0" path="m267,7445l11603,7445e" filled="f" stroked="t" strokeweight=".716246pt" strokecolor="#5B5B5B">
                <v:path arrowok="t"/>
              </v:shape>
            </v:group>
            <v:group style="position:absolute;left:4212;top:7438;width:2;height:742" coordorigin="4212,7438" coordsize="2,742">
              <v:shape style="position:absolute;left:4212;top:7438;width:2;height:742" coordorigin="4212,7438" coordsize="0,742" path="m4212,8180l4212,7438e" filled="f" stroked="t" strokeweight=".954994pt" strokecolor="#606060">
                <v:path arrowok="t"/>
              </v:shape>
            </v:group>
            <v:group style="position:absolute;left:4202;top:7687;width:7406;height:2" coordorigin="4202,7687" coordsize="7406,2">
              <v:shape style="position:absolute;left:4202;top:7687;width:7406;height:2" coordorigin="4202,7687" coordsize="7406,0" path="m4202,7687l11608,7687e" filled="f" stroked="t" strokeweight=".716246pt" strokecolor="#646464">
                <v:path arrowok="t"/>
              </v:shape>
            </v:group>
            <v:group style="position:absolute;left:4202;top:7926;width:7406;height:2" coordorigin="4202,7926" coordsize="7406,2">
              <v:shape style="position:absolute;left:4202;top:7926;width:7406;height:2" coordorigin="4202,7926" coordsize="7406,0" path="m4202,7926l11608,7926e" filled="f" stroked="t" strokeweight=".716246pt" strokecolor="#5B5B5B">
                <v:path arrowok="t"/>
              </v:shape>
            </v:group>
            <v:group style="position:absolute;left:272;top:8170;width:11336;height:2" coordorigin="272,8170" coordsize="11336,2">
              <v:shape style="position:absolute;left:272;top:8170;width:11336;height:2" coordorigin="272,8170" coordsize="11336,0" path="m272,8170l11608,8170e" filled="f" stroked="t" strokeweight=".716246pt" strokecolor="#5B5B5B">
                <v:path arrowok="t"/>
              </v:shape>
            </v:group>
            <v:group style="position:absolute;left:272;top:9104;width:11341;height:2" coordorigin="272,9104" coordsize="11341,2">
              <v:shape style="position:absolute;left:272;top:9104;width:11341;height:2" coordorigin="272,9104" coordsize="11341,0" path="m272,9104l11613,9104e" filled="f" stroked="t" strokeweight=".716246pt" strokecolor="#5B5B5B">
                <v:path arrowok="t"/>
              </v:shape>
            </v:group>
            <v:group style="position:absolute;left:267;top:9948;width:11345;height:2" coordorigin="267,9948" coordsize="11345,2">
              <v:shape style="position:absolute;left:267;top:9948;width:11345;height:2" coordorigin="267,9948" coordsize="11345,0" path="m267,9948l11613,9948e" filled="f" stroked="t" strokeweight=".477497pt" strokecolor="#575757">
                <v:path arrowok="t"/>
              </v:shape>
            </v:group>
            <v:group style="position:absolute;left:267;top:10190;width:11345;height:2" coordorigin="267,10190" coordsize="11345,2">
              <v:shape style="position:absolute;left:267;top:10190;width:11345;height:2" coordorigin="267,10190" coordsize="11345,0" path="m267,10190l11613,10190e" filled="f" stroked="t" strokeweight=".716246pt" strokecolor="#5B5B5B">
                <v:path arrowok="t"/>
              </v:shape>
            </v:group>
            <v:group style="position:absolute;left:267;top:10432;width:11350;height:2" coordorigin="267,10432" coordsize="11350,2">
              <v:shape style="position:absolute;left:267;top:10432;width:11350;height:2" coordorigin="267,10432" coordsize="11350,0" path="m267,10432l11618,10432e" filled="f" stroked="t" strokeweight=".477497pt" strokecolor="#5B5B5B">
                <v:path arrowok="t"/>
              </v:shape>
            </v:group>
            <v:group style="position:absolute;left:272;top:11152;width:11341;height:2" coordorigin="272,11152" coordsize="11341,2">
              <v:shape style="position:absolute;left:272;top:11152;width:11341;height:2" coordorigin="272,11152" coordsize="11341,0" path="m272,11152l11613,11152e" filled="f" stroked="t" strokeweight=".716246pt" strokecolor="#5B5B5B">
                <v:path arrowok="t"/>
              </v:shape>
            </v:group>
            <v:group style="position:absolute;left:272;top:11394;width:11341;height:2" coordorigin="272,11394" coordsize="11341,2">
              <v:shape style="position:absolute;left:272;top:11394;width:11341;height:2" coordorigin="272,11394" coordsize="11341,0" path="m272,11394l11613,11394e" filled="f" stroked="t" strokeweight=".716246pt" strokecolor="#5B5B5B">
                <v:path arrowok="t"/>
              </v:shape>
            </v:group>
            <v:group style="position:absolute;left:282;top:16168;width:11341;height:2" coordorigin="282,16168" coordsize="11341,2">
              <v:shape style="position:absolute;left:282;top:16168;width:11341;height:2" coordorigin="282,16168" coordsize="11341,0" path="m282,16168l11622,16168e" filled="f" stroked="t" strokeweight=".716246pt" strokecolor="#606060">
                <v:path arrowok="t"/>
              </v:shape>
            </v:group>
            <v:group style="position:absolute;left:1113;top:11147;width:2;height:5035" coordorigin="1113,11147" coordsize="2,5035">
              <v:shape style="position:absolute;left:1113;top:11147;width:2;height:5035" coordorigin="1113,11147" coordsize="0,5035" path="m1113,16183l1113,11147e" filled="f" stroked="t" strokeweight=".716246pt" strokecolor="#4F4F4F">
                <v:path arrowok="t"/>
              </v:shape>
            </v:group>
            <v:group style="position:absolute;left:282;top:13486;width:1709;height:2" coordorigin="282,13486" coordsize="1709,2">
              <v:shape style="position:absolute;left:282;top:13486;width:1709;height:2" coordorigin="282,13486" coordsize="1709,0" path="m282,13486l1991,13486e" filled="f" stroked="t" strokeweight=".477497pt" strokecolor="#575757">
                <v:path arrowok="t"/>
              </v:shape>
            </v:group>
            <v:group style="position:absolute;left:1444;top:11147;width:2;height:5035" coordorigin="1444,11147" coordsize="2,5035">
              <v:shape style="position:absolute;left:1444;top:11147;width:2;height:5035" coordorigin="1444,11147" coordsize="0,5035" path="m1444,16183l1444,11147e" filled="f" stroked="t" strokeweight=".716246pt" strokecolor="#646464">
                <v:path arrowok="t"/>
              </v:shape>
            </v:group>
            <v:group style="position:absolute;left:6673;top:11143;width:2;height:5030" coordorigin="6673,11143" coordsize="2,5030">
              <v:shape style="position:absolute;left:6673;top:11143;width:2;height:5030" coordorigin="6673,11143" coordsize="0,5030" path="m6673,16173l6673,11143e" filled="f" stroked="t" strokeweight=".716246pt" strokecolor="#575757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08" w:lineRule="exact"/>
        <w:ind w:left="-79" w:right="-99"/>
        <w:jc w:val="center"/>
        <w:rPr>
          <w:rFonts w:ascii="Arial" w:hAnsi="Arial" w:cs="Arial" w:eastAsia="Arial"/>
          <w:sz w:val="79"/>
          <w:szCs w:val="79"/>
        </w:rPr>
      </w:pPr>
      <w:rPr/>
      <w:r>
        <w:rPr/>
        <w:br w:type="column"/>
      </w:r>
      <w:r>
        <w:rPr>
          <w:rFonts w:ascii="Arial" w:hAnsi="Arial" w:cs="Arial" w:eastAsia="Arial"/>
          <w:sz w:val="79"/>
          <w:szCs w:val="79"/>
          <w:color w:val="363636"/>
          <w:w w:val="22"/>
          <w:position w:val="1"/>
        </w:rPr>
        <w:t>GHmi</w:t>
      </w:r>
      <w:r>
        <w:rPr>
          <w:rFonts w:ascii="Arial" w:hAnsi="Arial" w:cs="Arial" w:eastAsia="Arial"/>
          <w:sz w:val="79"/>
          <w:szCs w:val="79"/>
          <w:color w:val="363636"/>
          <w:spacing w:val="-197"/>
          <w:w w:val="23"/>
          <w:position w:val="1"/>
        </w:rPr>
        <w:t>ş</w:t>
      </w:r>
      <w:r>
        <w:rPr>
          <w:rFonts w:ascii="Arial" w:hAnsi="Arial" w:cs="Arial" w:eastAsia="Arial"/>
          <w:sz w:val="79"/>
          <w:szCs w:val="79"/>
          <w:color w:val="343B6D"/>
          <w:spacing w:val="0"/>
          <w:w w:val="156"/>
          <w:position w:val="1"/>
        </w:rPr>
        <w:t>::.d</w:t>
      </w:r>
      <w:r>
        <w:rPr>
          <w:rFonts w:ascii="Arial" w:hAnsi="Arial" w:cs="Arial" w:eastAsia="Arial"/>
          <w:sz w:val="79"/>
          <w:szCs w:val="7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76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0E4DDF"/>
          <w:w w:val="92"/>
          <w:b/>
          <w:bCs/>
        </w:rPr>
        <w:t>lluhar</w:t>
      </w:r>
      <w:r>
        <w:rPr>
          <w:rFonts w:ascii="Arial" w:hAnsi="Arial" w:cs="Arial" w:eastAsia="Arial"/>
          <w:sz w:val="25"/>
          <w:szCs w:val="25"/>
          <w:color w:val="0E4DDF"/>
          <w:spacing w:val="-8"/>
          <w:w w:val="93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1842BA"/>
          <w:spacing w:val="-8"/>
          <w:w w:val="90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0E4DDF"/>
          <w:spacing w:val="-18"/>
          <w:w w:val="90"/>
          <w:b/>
          <w:bCs/>
        </w:rPr>
        <w:t>m</w:t>
      </w:r>
      <w:r>
        <w:rPr>
          <w:rFonts w:ascii="Arial" w:hAnsi="Arial" w:cs="Arial" w:eastAsia="Arial"/>
          <w:sz w:val="25"/>
          <w:szCs w:val="25"/>
          <w:color w:val="4D549C"/>
          <w:spacing w:val="-16"/>
          <w:w w:val="56"/>
          <w:b/>
          <w:bCs/>
        </w:rPr>
        <w:t>·</w:t>
      </w:r>
      <w:r>
        <w:rPr>
          <w:rFonts w:ascii="Arial" w:hAnsi="Arial" w:cs="Arial" w:eastAsia="Arial"/>
          <w:sz w:val="25"/>
          <w:szCs w:val="25"/>
          <w:color w:val="0E4DDF"/>
          <w:spacing w:val="0"/>
          <w:w w:val="92"/>
          <w:b/>
          <w:bCs/>
        </w:rPr>
        <w:t>lNALB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4" w:lineRule="exact"/>
        <w:ind w:left="242" w:right="235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1842BA"/>
          <w:spacing w:val="-19"/>
          <w:w w:val="147"/>
          <w:b/>
          <w:bCs/>
        </w:rPr>
        <w:t>I</w:t>
      </w:r>
      <w:r>
        <w:rPr>
          <w:rFonts w:ascii="Arial" w:hAnsi="Arial" w:cs="Arial" w:eastAsia="Arial"/>
          <w:sz w:val="20"/>
          <w:szCs w:val="20"/>
          <w:color w:val="0E4DDF"/>
          <w:spacing w:val="0"/>
          <w:w w:val="88"/>
          <w:b/>
          <w:bCs/>
        </w:rPr>
        <w:t>tf</w:t>
      </w:r>
      <w:r>
        <w:rPr>
          <w:rFonts w:ascii="Arial" w:hAnsi="Arial" w:cs="Arial" w:eastAsia="Arial"/>
          <w:sz w:val="20"/>
          <w:szCs w:val="20"/>
          <w:color w:val="0E4DDF"/>
          <w:spacing w:val="-2"/>
          <w:w w:val="88"/>
          <w:b/>
          <w:bCs/>
        </w:rPr>
        <w:t>a</w:t>
      </w:r>
      <w:r>
        <w:rPr>
          <w:rFonts w:ascii="Arial" w:hAnsi="Arial" w:cs="Arial" w:eastAsia="Arial"/>
          <w:sz w:val="20"/>
          <w:szCs w:val="20"/>
          <w:color w:val="2A59AC"/>
          <w:spacing w:val="0"/>
          <w:w w:val="89"/>
          <w:b/>
          <w:bCs/>
        </w:rPr>
        <w:t>iy</w:t>
      </w:r>
      <w:r>
        <w:rPr>
          <w:rFonts w:ascii="Arial" w:hAnsi="Arial" w:cs="Arial" w:eastAsia="Arial"/>
          <w:sz w:val="20"/>
          <w:szCs w:val="20"/>
          <w:color w:val="2A59AC"/>
          <w:spacing w:val="0"/>
          <w:w w:val="90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2A59AC"/>
          <w:spacing w:val="-1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0E4DDF"/>
          <w:spacing w:val="0"/>
          <w:w w:val="90"/>
          <w:b/>
          <w:bCs/>
        </w:rPr>
        <w:t>Kuze</w:t>
      </w:r>
      <w:r>
        <w:rPr>
          <w:rFonts w:ascii="Arial" w:hAnsi="Arial" w:cs="Arial" w:eastAsia="Arial"/>
          <w:sz w:val="20"/>
          <w:szCs w:val="20"/>
          <w:color w:val="0E4DDF"/>
          <w:spacing w:val="0"/>
          <w:w w:val="90"/>
          <w:b/>
          <w:bCs/>
        </w:rPr>
        <w:t>y</w:t>
      </w:r>
      <w:r>
        <w:rPr>
          <w:rFonts w:ascii="Arial" w:hAnsi="Arial" w:cs="Arial" w:eastAsia="Arial"/>
          <w:sz w:val="20"/>
          <w:szCs w:val="20"/>
          <w:color w:val="0E4DDF"/>
          <w:spacing w:val="-10"/>
          <w:w w:val="9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0E4DDF"/>
          <w:spacing w:val="0"/>
          <w:w w:val="90"/>
          <w:b/>
          <w:bCs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left="141" w:right="142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0E4DDF"/>
          <w:spacing w:val="0"/>
          <w:w w:val="100"/>
          <w:b/>
          <w:bCs/>
        </w:rPr>
        <w:t>2.Post</w:t>
      </w:r>
      <w:r>
        <w:rPr>
          <w:rFonts w:ascii="Times New Roman" w:hAnsi="Times New Roman" w:cs="Times New Roman" w:eastAsia="Times New Roman"/>
          <w:sz w:val="21"/>
          <w:szCs w:val="21"/>
          <w:color w:val="0E4DDF"/>
          <w:spacing w:val="0"/>
          <w:w w:val="100"/>
          <w:b/>
          <w:bCs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0E4DDF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E4DDF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0E4DD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E4DDF"/>
          <w:spacing w:val="4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0E4DDF"/>
          <w:spacing w:val="0"/>
          <w:w w:val="88"/>
          <w:b/>
          <w:bCs/>
        </w:rPr>
        <w:t>Amin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8" w:right="55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15" w:right="58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16.640015pt;margin-top:9.94791pt;width:105.599998pt;height:111.360001pt;mso-position-horizontal-relative:page;mso-position-vertical-relative:paragraph;z-index:-15473" type="#_x0000_t75">
            <v:imagedata r:id="rId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auto"/>
        <w:ind w:left="454" w:right="5850" w:firstLine="-30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Müslüm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PiLiÇ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İlf.Eri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5" w:lineRule="exact"/>
        <w:ind w:right="928"/>
        <w:jc w:val="righ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1C1F97"/>
          <w:spacing w:val="0"/>
          <w:w w:val="59"/>
          <w:b/>
          <w:bCs/>
          <w:i/>
          <w:position w:val="1"/>
        </w:rPr>
        <w:t>1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0" w:lineRule="auto"/>
        <w:ind w:left="358" w:right="5495" w:firstLine="-358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5.970245pt;margin-top:33.770851pt;width:3.17682pt;height:18pt;mso-position-horizontal-relative:page;mso-position-vertical-relative:paragraph;z-index:-15471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343B6D"/>
                      <w:spacing w:val="0"/>
                      <w:w w:val="53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Şöförü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Arial" w:hAnsi="Arial" w:cs="Arial" w:eastAsia="Arial"/>
          <w:sz w:val="36"/>
          <w:szCs w:val="36"/>
          <w:color w:val="343B6D"/>
          <w:spacing w:val="0"/>
          <w:w w:val="53"/>
          <w:i/>
        </w:rPr>
        <w:t>J$1</w:t>
      </w:r>
      <w:r>
        <w:rPr>
          <w:rFonts w:ascii="Arial" w:hAnsi="Arial" w:cs="Arial" w:eastAsia="Arial"/>
          <w:sz w:val="36"/>
          <w:szCs w:val="36"/>
          <w:color w:val="343B6D"/>
          <w:spacing w:val="0"/>
          <w:w w:val="52"/>
          <w:i/>
        </w:rPr>
        <w:t>\</w:t>
      </w:r>
      <w:r>
        <w:rPr>
          <w:rFonts w:ascii="Arial" w:hAnsi="Arial" w:cs="Arial" w:eastAsia="Arial"/>
          <w:sz w:val="36"/>
          <w:szCs w:val="36"/>
          <w:color w:val="343B6D"/>
          <w:spacing w:val="0"/>
          <w:w w:val="53"/>
          <w:i/>
        </w:rPr>
        <w:t>J</w:t>
      </w:r>
      <w:r>
        <w:rPr>
          <w:rFonts w:ascii="Arial" w:hAnsi="Arial" w:cs="Arial" w:eastAsia="Arial"/>
          <w:sz w:val="36"/>
          <w:szCs w:val="36"/>
          <w:color w:val="343B6D"/>
          <w:spacing w:val="0"/>
          <w:w w:val="52"/>
          <w:i/>
        </w:rPr>
        <w:t>\</w:t>
      </w:r>
      <w:r>
        <w:rPr>
          <w:rFonts w:ascii="Arial" w:hAnsi="Arial" w:cs="Arial" w:eastAsia="Arial"/>
          <w:sz w:val="36"/>
          <w:szCs w:val="36"/>
          <w:color w:val="343B6D"/>
          <w:spacing w:val="0"/>
          <w:w w:val="53"/>
          <w:i/>
        </w:rPr>
        <w:t>)</w:t>
      </w:r>
      <w:r>
        <w:rPr>
          <w:rFonts w:ascii="Arial" w:hAnsi="Arial" w:cs="Arial" w:eastAsia="Arial"/>
          <w:sz w:val="36"/>
          <w:szCs w:val="36"/>
          <w:color w:val="343B6D"/>
          <w:spacing w:val="0"/>
          <w:w w:val="52"/>
          <w:i/>
        </w:rPr>
        <w:t>\</w:t>
      </w:r>
      <w:r>
        <w:rPr>
          <w:rFonts w:ascii="Arial" w:hAnsi="Arial" w:cs="Arial" w:eastAsia="Arial"/>
          <w:sz w:val="36"/>
          <w:szCs w:val="36"/>
          <w:color w:val="343B6D"/>
          <w:spacing w:val="-71"/>
          <w:w w:val="100"/>
          <w:i/>
        </w:rPr>
        <w:t> </w:t>
      </w:r>
      <w:r>
        <w:rPr>
          <w:rFonts w:ascii="Arial" w:hAnsi="Arial" w:cs="Arial" w:eastAsia="Arial"/>
          <w:sz w:val="29"/>
          <w:szCs w:val="29"/>
          <w:color w:val="343B6D"/>
          <w:spacing w:val="0"/>
          <w:w w:val="198"/>
          <w:b/>
          <w:bCs/>
          <w:i/>
          <w:position w:val="22"/>
        </w:rPr>
        <w:t>V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80"/>
          <w:cols w:num="3" w:equalWidth="0">
            <w:col w:w="834" w:space="1165"/>
            <w:col w:w="2219" w:space="92"/>
            <w:col w:w="7290"/>
          </w:cols>
        </w:sectPr>
      </w:pPr>
      <w:rPr/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53" w:right="483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448101pt;margin-top:-14.573634pt;width:20.725141pt;height:43.0pt;mso-position-horizontal-relative:page;mso-position-vertical-relative:paragraph;z-index:-15462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A3A3A"/>
                      <w:spacing w:val="0"/>
                      <w:w w:val="173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2" w:lineRule="exact"/>
        <w:ind w:left="359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-2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844" w:right="-20"/>
        <w:jc w:val="left"/>
        <w:tabs>
          <w:tab w:pos="3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027847pt;margin-top:6.135786pt;width:50.543552pt;height:7.5pt;mso-position-horizontal-relative:page;mso-position-vertical-relative:paragraph;z-index:-15461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101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11"/>
        </w:rPr>
        <w:t>IZ</w:t>
      </w:r>
      <w:r>
        <w:rPr>
          <w:rFonts w:ascii="Arial" w:hAnsi="Arial" w:cs="Arial" w:eastAsia="Arial"/>
          <w:sz w:val="14"/>
          <w:szCs w:val="14"/>
          <w:color w:val="232323"/>
          <w:spacing w:val="5"/>
          <w:w w:val="100"/>
          <w:position w:val="11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1"/>
        </w:rPr>
        <w:t>MIR</w:t>
      </w:r>
      <w:r>
        <w:rPr>
          <w:rFonts w:ascii="Arial" w:hAnsi="Arial" w:cs="Arial" w:eastAsia="Arial"/>
          <w:sz w:val="14"/>
          <w:szCs w:val="14"/>
          <w:color w:val="3A3A3A"/>
          <w:spacing w:val="5"/>
          <w:w w:val="100"/>
          <w:position w:val="11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-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592" w:right="5595"/>
        <w:jc w:val="center"/>
        <w:tabs>
          <w:tab w:pos="4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525252"/>
          <w:spacing w:val="0"/>
          <w:w w:val="113"/>
          <w:position w:val="5"/>
        </w:rPr>
        <w:t>BELEDIYESI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0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76" w:right="-20"/>
        <w:jc w:val="left"/>
        <w:tabs>
          <w:tab w:pos="1460" w:val="left"/>
          <w:tab w:pos="3100" w:val="left"/>
          <w:tab w:pos="546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4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4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:24.05.2017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39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9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15:20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8"/>
        </w:rPr>
        <w:t>!Tel: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2938800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28" w:lineRule="exact"/>
        <w:ind w:left="124" w:right="2568" w:firstLine="-5"/>
        <w:jc w:val="left"/>
        <w:tabs>
          <w:tab w:pos="1460" w:val="left"/>
          <w:tab w:pos="3100" w:val="left"/>
          <w:tab w:pos="4460" w:val="left"/>
          <w:tab w:pos="5460" w:val="left"/>
          <w:tab w:pos="8500" w:val="left"/>
          <w:tab w:pos="8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:24.05.2017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!KayltNo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:3447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  <w:position w:val="1"/>
        </w:rPr>
        <w:t>LBildirim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48484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484848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484848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Kadifekale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Kosov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açlandınna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Alanı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27" w:lineRule="exact"/>
        <w:ind w:left="105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2"/>
          <w:position w:val="-1"/>
        </w:rPr>
        <w:t>iQ_oğr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2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4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:Kadifekale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Kosov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  <w:position w:val="-1"/>
        </w:rPr>
        <w:t>A.!@Çiandırma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Alanı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38" w:lineRule="exact"/>
        <w:ind w:left="124" w:right="982" w:firstLine="-19"/>
        <w:jc w:val="left"/>
        <w:tabs>
          <w:tab w:pos="1840" w:val="left"/>
          <w:tab w:pos="3580" w:val="left"/>
          <w:tab w:pos="4140" w:val="left"/>
          <w:tab w:pos="6660" w:val="left"/>
          <w:tab w:pos="7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A3A3A"/>
          <w:w w:val="50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14"/>
          <w:w w:val="5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</w:rPr>
        <w:t>angt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Yongını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1"/>
        </w:rPr>
        <w:t>Dikkatsizlik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K1ıllanım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0" w:lineRule="exact"/>
        <w:ind w:left="3564" w:right="4898"/>
        <w:jc w:val="center"/>
        <w:tabs>
          <w:tab w:pos="6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73671pt;margin-top:5.032006pt;width:58.345667pt;height:24pt;mso-position-horizontal-relative:page;mso-position-vertical-relative:paragraph;z-index:-1546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10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A3A3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C9C9C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4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67" w:lineRule="exact"/>
        <w:ind w:left="4988" w:right="-20"/>
        <w:jc w:val="left"/>
        <w:tabs>
          <w:tab w:pos="606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525252"/>
          <w:spacing w:val="0"/>
          <w:w w:val="52"/>
          <w:b/>
          <w:bCs/>
          <w:position w:val="-5"/>
        </w:rPr>
        <w:t>ı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30"/>
          <w:szCs w:val="30"/>
          <w:color w:val="B3B1B3"/>
          <w:spacing w:val="0"/>
          <w:w w:val="52"/>
          <w:i/>
          <w:position w:val="-7"/>
        </w:rPr>
        <w:t>1</w:t>
      </w:r>
      <w:r>
        <w:rPr>
          <w:rFonts w:ascii="Arial" w:hAnsi="Arial" w:cs="Arial" w:eastAsia="Arial"/>
          <w:sz w:val="30"/>
          <w:szCs w:val="30"/>
          <w:color w:val="B3B1B3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30"/>
          <w:szCs w:val="30"/>
          <w:color w:val="B3B1B3"/>
          <w:spacing w:val="0"/>
          <w:w w:val="100"/>
          <w:i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:15:30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4" w:lineRule="exact"/>
        <w:ind w:left="114" w:right="-20"/>
        <w:jc w:val="left"/>
        <w:tabs>
          <w:tab w:pos="2160" w:val="left"/>
          <w:tab w:pos="5640" w:val="left"/>
          <w:tab w:pos="1102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7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3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18"/>
          <w:position w:val="6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0"/>
          <w:w w:val="118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9"/>
          <w:w w:val="26"/>
          <w:position w:val="7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7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7"/>
        </w:rPr>
      </w:r>
      <w:r>
        <w:rPr>
          <w:rFonts w:ascii="Arial" w:hAnsi="Arial" w:cs="Arial" w:eastAsia="Arial"/>
          <w:sz w:val="45"/>
          <w:szCs w:val="45"/>
          <w:color w:val="9C9C9C"/>
          <w:spacing w:val="0"/>
          <w:w w:val="58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102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Coşku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ŞERİFOGLU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1" w:lineRule="exact"/>
        <w:ind w:left="2102" w:right="-20"/>
        <w:jc w:val="left"/>
        <w:tabs>
          <w:tab w:pos="468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83"/>
        </w:rPr>
        <w:t>IAJa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3"/>
        </w:rPr>
        <w:t>ç</w:t>
      </w:r>
      <w:r>
        <w:rPr>
          <w:rFonts w:ascii="Arial" w:hAnsi="Arial" w:cs="Arial" w:eastAsia="Arial"/>
          <w:sz w:val="19"/>
          <w:szCs w:val="19"/>
          <w:color w:val="3A3A3A"/>
          <w:spacing w:val="4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8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80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80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A3A3A"/>
          <w:spacing w:val="-98"/>
          <w:w w:val="18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33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3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9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:15:21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:15:24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05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31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19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5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621" w:right="462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52" w:lineRule="auto"/>
        <w:ind w:left="2120" w:right="4277" w:firstLine="2519"/>
        <w:jc w:val="left"/>
        <w:tabs>
          <w:tab w:pos="4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6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Saaıj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Dogalgaz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9"/>
        </w:rPr>
        <w:t>Geli_ş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9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6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4" w:lineRule="exact"/>
        <w:ind w:left="2120" w:right="2619" w:firstLine="-2015"/>
        <w:jc w:val="left"/>
        <w:tabs>
          <w:tab w:pos="468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21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21"/>
          <w:position w:val="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2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38"/>
          <w:w w:val="121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3B1B3"/>
          <w:spacing w:val="-10"/>
          <w:w w:val="90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0"/>
          <w:position w:val="1"/>
        </w:rPr>
        <w:t>•ncı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35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35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2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45"/>
          <w:position w:val="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5"/>
          <w:w w:val="14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3" w:lineRule="auto"/>
        <w:ind w:left="114" w:right="2625" w:firstLine="-9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4590" w:right="401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Söndilrmede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8" w:after="0" w:line="122" w:lineRule="auto"/>
        <w:ind w:left="5487" w:right="1193" w:firstLine="-5345"/>
        <w:jc w:val="left"/>
        <w:tabs>
          <w:tab w:pos="2700" w:val="left"/>
          <w:tab w:pos="4620" w:val="left"/>
          <w:tab w:pos="6500" w:val="left"/>
          <w:tab w:pos="8060" w:val="left"/>
          <w:tab w:pos="93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11"/>
          <w:position w:val="1"/>
        </w:rPr>
        <w:t>öndürıne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  <w:position w:val="3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87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0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4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31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4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IK.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2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IC0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lm3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55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100"/>
          <w:position w:val="-4"/>
        </w:rPr>
      </w:r>
      <w:r>
        <w:rPr>
          <w:rFonts w:ascii="Arial" w:hAnsi="Arial" w:cs="Arial" w:eastAsia="Arial"/>
          <w:sz w:val="38"/>
          <w:szCs w:val="38"/>
          <w:color w:val="666767"/>
          <w:spacing w:val="0"/>
          <w:w w:val="69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66676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666767"/>
          <w:spacing w:val="0"/>
          <w:w w:val="100"/>
          <w:position w:val="-4"/>
        </w:rPr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55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300" w:right="160"/>
        </w:sectPr>
      </w:pPr>
      <w:rPr/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12"/>
        </w:rPr>
        <w:t>öndüıme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8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7"/>
          <w:w w:val="100"/>
          <w:b/>
          <w:bCs/>
          <w:position w:val="-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asa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yanara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2" w:equalWidth="0">
            <w:col w:w="1819" w:space="296"/>
            <w:col w:w="9345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53" w:after="0" w:line="210" w:lineRule="exact"/>
        <w:ind w:left="110" w:right="95" w:firstLine="2001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Kosov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ağaçlandırma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alanında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olup·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soruşturınada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yangının;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kişileri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atarak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left="21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6"/>
        </w:rPr>
        <w:t>ı&lt;ola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3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5" w:right="-20"/>
        <w:jc w:val="left"/>
        <w:tabs>
          <w:tab w:pos="214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16"/>
          <w:position w:val="1"/>
        </w:rPr>
        <w:t>igoıialı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7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irketio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3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47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1"/>
          <w:w w:val="14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</w:rPr>
        <w:t>::ıngı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357" w:right="997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5"/>
        </w:rPr>
        <w:t>_ım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3"/>
          <w:w w:val="7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Edildjj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3B1B3"/>
          <w:spacing w:val="0"/>
          <w:w w:val="137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105" w:right="-20"/>
        <w:jc w:val="left"/>
        <w:tabs>
          <w:tab w:pos="210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Dönüsi.l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24.05.2017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6"/>
        </w:rPr>
        <w:t>ISaali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98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-8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2"/>
        </w:rPr>
        <w:t>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194" w:right="-20"/>
        <w:jc w:val="left"/>
        <w:tabs>
          <w:tab w:pos="980" w:val="left"/>
          <w:tab w:pos="1480" w:val="left"/>
          <w:tab w:pos="8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1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-1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"/>
        </w:rPr>
        <w:t>Kadifekale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5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0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-22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9" w:lineRule="exact"/>
        <w:ind w:left="24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position w:val="-1"/>
        </w:rPr>
        <w:t>'G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right="19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A3A3A"/>
          <w:w w:val="102"/>
          <w:i/>
          <w:position w:val="-1"/>
        </w:rPr>
        <w:t>Cl</w:t>
      </w:r>
      <w:r>
        <w:rPr>
          <w:rFonts w:ascii="Times New Roman" w:hAnsi="Times New Roman" w:cs="Times New Roman" w:eastAsia="Times New Roman"/>
          <w:sz w:val="8"/>
          <w:szCs w:val="8"/>
          <w:color w:val="3A3A3A"/>
          <w:w w:val="103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0" w:after="0" w:line="73" w:lineRule="exact"/>
        <w:ind w:left="289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A3A3A"/>
          <w:spacing w:val="0"/>
          <w:w w:val="80"/>
          <w:position w:val="-6"/>
        </w:rPr>
        <w:t>&gt;-.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74"/>
        <w:jc w:val="left"/>
        <w:tabs>
          <w:tab w:pos="2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329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Arial" w:hAnsi="Arial" w:cs="Arial" w:eastAsia="Arial"/>
          <w:sz w:val="27"/>
          <w:szCs w:val="27"/>
          <w:color w:val="525252"/>
          <w:spacing w:val="0"/>
          <w:w w:val="73"/>
          <w:b/>
          <w:bCs/>
        </w:rPr>
        <w:t>3</w:t>
      </w:r>
      <w:r>
        <w:rPr>
          <w:rFonts w:ascii="Arial" w:hAnsi="Arial" w:cs="Arial" w:eastAsia="Arial"/>
          <w:sz w:val="27"/>
          <w:szCs w:val="27"/>
          <w:color w:val="525252"/>
          <w:spacing w:val="25"/>
          <w:w w:val="73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525252"/>
          <w:spacing w:val="0"/>
          <w:w w:val="100"/>
          <w:b/>
          <w:bCs/>
        </w:rPr>
        <w:t>\</w:t>
      </w:r>
      <w:r>
        <w:rPr>
          <w:rFonts w:ascii="Arial" w:hAnsi="Arial" w:cs="Arial" w:eastAsia="Arial"/>
          <w:sz w:val="27"/>
          <w:szCs w:val="27"/>
          <w:color w:val="525252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0"/>
          <w:w w:val="51"/>
          <w:b/>
          <w:bCs/>
        </w:rPr>
        <w:t>MaYı9'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spacing w:val="5"/>
          <w:w w:val="51"/>
          <w:b/>
          <w:bCs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A3A3A"/>
          <w:spacing w:val="0"/>
          <w:w w:val="76"/>
          <w:b/>
          <w:bCs/>
        </w:rPr>
        <w:t>i01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3" w:equalWidth="0">
            <w:col w:w="438" w:space="1810"/>
            <w:col w:w="3962" w:space="2235"/>
            <w:col w:w="3015"/>
          </w:cols>
        </w:sectPr>
      </w:pPr>
      <w:rPr/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57" w:lineRule="exact"/>
        <w:ind w:left="21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53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53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3"/>
          <w:position w:val="-6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53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3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right="-157"/>
        <w:jc w:val="left"/>
        <w:tabs>
          <w:tab w:pos="1720" w:val="left"/>
          <w:tab w:pos="5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49"/>
          <w:szCs w:val="49"/>
          <w:color w:val="7479A8"/>
          <w:spacing w:val="-5"/>
          <w:w w:val="82"/>
          <w:i/>
          <w:position w:val="-42"/>
        </w:rPr>
        <w:t>j</w:t>
      </w:r>
      <w:r>
        <w:rPr>
          <w:rFonts w:ascii="Arial" w:hAnsi="Arial" w:cs="Arial" w:eastAsia="Arial"/>
          <w:sz w:val="49"/>
          <w:szCs w:val="49"/>
          <w:color w:val="565D90"/>
          <w:spacing w:val="0"/>
          <w:w w:val="142"/>
          <w:i/>
          <w:position w:val="-42"/>
        </w:rPr>
        <w:t>y</w:t>
      </w:r>
      <w:r>
        <w:rPr>
          <w:rFonts w:ascii="Arial" w:hAnsi="Arial" w:cs="Arial" w:eastAsia="Arial"/>
          <w:sz w:val="49"/>
          <w:szCs w:val="49"/>
          <w:color w:val="565D90"/>
          <w:spacing w:val="0"/>
          <w:w w:val="100"/>
          <w:i/>
          <w:position w:val="-42"/>
        </w:rPr>
        <w:tab/>
      </w:r>
      <w:r>
        <w:rPr>
          <w:rFonts w:ascii="Arial" w:hAnsi="Arial" w:cs="Arial" w:eastAsia="Arial"/>
          <w:sz w:val="49"/>
          <w:szCs w:val="49"/>
          <w:color w:val="565D90"/>
          <w:spacing w:val="0"/>
          <w:w w:val="100"/>
          <w:i/>
          <w:position w:val="-42"/>
        </w:rPr>
      </w:r>
      <w:r>
        <w:rPr>
          <w:rFonts w:ascii="Times New Roman" w:hAnsi="Times New Roman" w:cs="Times New Roman" w:eastAsia="Times New Roman"/>
          <w:sz w:val="62"/>
          <w:szCs w:val="62"/>
          <w:color w:val="3D4467"/>
          <w:spacing w:val="0"/>
          <w:w w:val="174"/>
          <w:i/>
          <w:position w:val="-24"/>
        </w:rPr>
        <w:t>v4vl</w:t>
      </w:r>
      <w:r>
        <w:rPr>
          <w:rFonts w:ascii="Times New Roman" w:hAnsi="Times New Roman" w:cs="Times New Roman" w:eastAsia="Times New Roman"/>
          <w:sz w:val="62"/>
          <w:szCs w:val="62"/>
          <w:color w:val="3D4467"/>
          <w:spacing w:val="0"/>
          <w:w w:val="100"/>
          <w:i/>
          <w:position w:val="-24"/>
        </w:rPr>
        <w:tab/>
      </w:r>
      <w:r>
        <w:rPr>
          <w:rFonts w:ascii="Times New Roman" w:hAnsi="Times New Roman" w:cs="Times New Roman" w:eastAsia="Times New Roman"/>
          <w:sz w:val="62"/>
          <w:szCs w:val="62"/>
          <w:color w:val="3D4467"/>
          <w:spacing w:val="0"/>
          <w:w w:val="100"/>
          <w:i/>
          <w:position w:val="-24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0"/>
        </w:rPr>
        <w:t>1tfair.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-1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00"/>
          <w:position w:val="-1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767"/>
          <w:spacing w:val="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50"/>
          <w:position w:val="-1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31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828282"/>
          <w:spacing w:val="-48"/>
          <w:w w:val="50"/>
          <w:position w:val="-1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-8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  <w:cols w:num="3" w:equalWidth="0">
            <w:col w:w="404" w:space="2922"/>
            <w:col w:w="6050" w:space="458"/>
            <w:col w:w="1626"/>
          </w:cols>
        </w:sectPr>
      </w:pPr>
      <w:rPr/>
    </w:p>
    <w:p>
      <w:pPr>
        <w:spacing w:before="0" w:after="0" w:line="4" w:lineRule="exact"/>
        <w:ind w:left="2455" w:right="-118"/>
        <w:jc w:val="left"/>
        <w:tabs>
          <w:tab w:pos="8840" w:val="left"/>
          <w:tab w:pos="10380" w:val="left"/>
        </w:tabs>
        <w:rPr>
          <w:rFonts w:ascii="Arial" w:hAnsi="Arial" w:cs="Arial" w:eastAsia="Arial"/>
          <w:sz w:val="131"/>
          <w:szCs w:val="131"/>
        </w:rPr>
      </w:pPr>
      <w:rPr/>
      <w:r>
        <w:rPr/>
        <w:pict>
          <v:group style="position:absolute;margin-left:185.058228pt;margin-top:-4.208857pt;width:.1pt;height:3.090034pt;mso-position-horizontal-relative:page;mso-position-vertical-relative:paragraph;z-index:-15469" coordorigin="3701,-84" coordsize="2,62">
            <v:shape style="position:absolute;left:3701;top:-84;width:2;height:62" coordorigin="3701,-84" coordsize="0,62" path="m3701,-22l3701,-84e" filled="f" stroked="t" strokeweight=".706329pt" strokecolor="#000000">
              <v:path arrowok="t"/>
            </v:shape>
          </v:group>
          <w10:wrap type="none"/>
        </w:pict>
      </w:r>
      <w:r>
        <w:rPr/>
        <w:pict>
          <v:group style="position:absolute;margin-left:182.703796pt;margin-top:-.163539pt;width:4.002533pt;height:20.659190pt;mso-position-horizontal-relative:page;mso-position-vertical-relative:paragraph;z-index:-15468" coordorigin="3654,-3" coordsize="80,413">
            <v:group style="position:absolute;left:3668;top:35;width:2;height:57" coordorigin="3668,35" coordsize="2,57">
              <v:shape style="position:absolute;left:3668;top:35;width:2;height:57" coordorigin="3668,35" coordsize="0,57" path="m3668,92l3668,35e" filled="f" stroked="t" strokeweight="1.412658pt" strokecolor="#7074AC">
                <v:path arrowok="t"/>
              </v:shape>
            </v:group>
            <v:group style="position:absolute;left:3668;top:6;width:2;height:266" coordorigin="3668,6" coordsize="2,266">
              <v:shape style="position:absolute;left:3668;top:6;width:2;height:266" coordorigin="3668,6" coordsize="0,266" path="m3668,272l3668,6e" filled="f" stroked="t" strokeweight=".941772pt" strokecolor="#6067A3">
                <v:path arrowok="t"/>
              </v:shape>
            </v:group>
            <v:group style="position:absolute;left:3701;top:173;width:2;height:204" coordorigin="3701,173" coordsize="2,204">
              <v:shape style="position:absolute;left:3701;top:173;width:2;height:204" coordorigin="3701,173" coordsize="0,204" path="m3701,377l3701,173e" filled="f" stroked="t" strokeweight="3.296203pt" strokecolor="#7074A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25824pt;margin-top:.177838pt;width:2.61488pt;height:16pt;mso-position-horizontal-relative:page;mso-position-vertical-relative:paragraph;z-index:-15459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9C9C9C"/>
                      <w:spacing w:val="0"/>
                      <w:w w:val="58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3A3A3A"/>
          <w:w w:val="99"/>
          <w:i/>
          <w:position w:val="-102"/>
        </w:rPr>
        <w:t>P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5"/>
          <w:w w:val="100"/>
          <w:i/>
          <w:position w:val="-102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3D4467"/>
          <w:spacing w:val="0"/>
          <w:w w:val="127"/>
          <w:i/>
          <w:position w:val="-102"/>
        </w:rPr>
        <w:t>_..-</w:t>
      </w:r>
      <w:r>
        <w:rPr>
          <w:rFonts w:ascii="Times New Roman" w:hAnsi="Times New Roman" w:cs="Times New Roman" w:eastAsia="Times New Roman"/>
          <w:sz w:val="15"/>
          <w:szCs w:val="15"/>
          <w:color w:val="3D4467"/>
          <w:spacing w:val="-27"/>
          <w:w w:val="100"/>
          <w:i/>
          <w:position w:val="-10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32323"/>
          <w:spacing w:val="0"/>
          <w:w w:val="100"/>
          <w:i/>
          <w:position w:val="-102"/>
        </w:rPr>
        <w:t>ıv</w:t>
      </w:r>
      <w:r>
        <w:rPr>
          <w:rFonts w:ascii="Times New Roman" w:hAnsi="Times New Roman" w:cs="Times New Roman" w:eastAsia="Times New Roman"/>
          <w:sz w:val="15"/>
          <w:szCs w:val="15"/>
          <w:color w:val="232323"/>
          <w:spacing w:val="0"/>
          <w:w w:val="100"/>
          <w:i/>
          <w:position w:val="-102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232323"/>
          <w:spacing w:val="27"/>
          <w:w w:val="100"/>
          <w:i/>
          <w:position w:val="-10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4467"/>
          <w:spacing w:val="0"/>
          <w:w w:val="530"/>
          <w:position w:val="-102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D4467"/>
          <w:spacing w:val="-186"/>
          <w:w w:val="530"/>
          <w:position w:val="-10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102"/>
        </w:rPr>
        <w:t>rup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95"/>
          <w:position w:val="-10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02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0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02"/>
        </w:rPr>
      </w:r>
      <w:r>
        <w:rPr>
          <w:rFonts w:ascii="Arial" w:hAnsi="Arial" w:cs="Arial" w:eastAsia="Arial"/>
          <w:sz w:val="30"/>
          <w:szCs w:val="30"/>
          <w:color w:val="666767"/>
          <w:spacing w:val="-20"/>
          <w:w w:val="67"/>
          <w:position w:val="-117"/>
        </w:rPr>
        <w:t>l</w:t>
      </w:r>
      <w:r>
        <w:rPr>
          <w:rFonts w:ascii="Arial" w:hAnsi="Arial" w:cs="Arial" w:eastAsia="Arial"/>
          <w:sz w:val="30"/>
          <w:szCs w:val="30"/>
          <w:color w:val="3A3A3A"/>
          <w:spacing w:val="-42"/>
          <w:w w:val="85"/>
          <w:position w:val="-117"/>
        </w:rPr>
        <w:t>i</w:t>
      </w:r>
      <w:r>
        <w:rPr>
          <w:rFonts w:ascii="Arial" w:hAnsi="Arial" w:cs="Arial" w:eastAsia="Arial"/>
          <w:sz w:val="30"/>
          <w:szCs w:val="30"/>
          <w:color w:val="666767"/>
          <w:spacing w:val="-17"/>
          <w:w w:val="66"/>
          <w:position w:val="-117"/>
        </w:rPr>
        <w:t>'</w:t>
      </w:r>
      <w:r>
        <w:rPr>
          <w:rFonts w:ascii="Arial" w:hAnsi="Arial" w:cs="Arial" w:eastAsia="Arial"/>
          <w:sz w:val="30"/>
          <w:szCs w:val="30"/>
          <w:color w:val="525252"/>
          <w:spacing w:val="-127"/>
          <w:w w:val="56"/>
          <w:position w:val="-117"/>
        </w:rPr>
        <w:t>b</w:t>
      </w:r>
      <w:r>
        <w:rPr>
          <w:rFonts w:ascii="Arial" w:hAnsi="Arial" w:cs="Arial" w:eastAsia="Arial"/>
          <w:sz w:val="30"/>
          <w:szCs w:val="30"/>
          <w:color w:val="3A3A3A"/>
          <w:spacing w:val="0"/>
          <w:w w:val="84"/>
          <w:position w:val="-117"/>
        </w:rPr>
        <w:t>Y</w:t>
      </w:r>
      <w:r>
        <w:rPr>
          <w:rFonts w:ascii="Arial" w:hAnsi="Arial" w:cs="Arial" w:eastAsia="Arial"/>
          <w:sz w:val="30"/>
          <w:szCs w:val="30"/>
          <w:color w:val="3A3A3A"/>
          <w:spacing w:val="1"/>
          <w:w w:val="100"/>
          <w:position w:val="-117"/>
        </w:rPr>
        <w:t> </w:t>
      </w:r>
      <w:r>
        <w:rPr>
          <w:rFonts w:ascii="Arial" w:hAnsi="Arial" w:cs="Arial" w:eastAsia="Arial"/>
          <w:sz w:val="30"/>
          <w:szCs w:val="30"/>
          <w:color w:val="AAAC90"/>
          <w:spacing w:val="0"/>
          <w:w w:val="72"/>
          <w:position w:val="-117"/>
        </w:rPr>
        <w:t>'</w:t>
      </w:r>
      <w:r>
        <w:rPr>
          <w:rFonts w:ascii="Arial" w:hAnsi="Arial" w:cs="Arial" w:eastAsia="Arial"/>
          <w:sz w:val="30"/>
          <w:szCs w:val="30"/>
          <w:color w:val="AAAC90"/>
          <w:spacing w:val="-57"/>
          <w:w w:val="72"/>
          <w:position w:val="-117"/>
        </w:rPr>
        <w:t> </w:t>
      </w:r>
      <w:r>
        <w:rPr>
          <w:rFonts w:ascii="Arial" w:hAnsi="Arial" w:cs="Arial" w:eastAsia="Arial"/>
          <w:sz w:val="30"/>
          <w:szCs w:val="30"/>
          <w:color w:val="AAAC90"/>
          <w:spacing w:val="0"/>
          <w:w w:val="100"/>
          <w:position w:val="-117"/>
        </w:rPr>
        <w:tab/>
      </w:r>
      <w:r>
        <w:rPr>
          <w:rFonts w:ascii="Arial" w:hAnsi="Arial" w:cs="Arial" w:eastAsia="Arial"/>
          <w:sz w:val="30"/>
          <w:szCs w:val="30"/>
          <w:color w:val="AAAC90"/>
          <w:spacing w:val="0"/>
          <w:w w:val="100"/>
          <w:position w:val="-117"/>
        </w:rPr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72"/>
          <w:position w:val="-117"/>
        </w:rPr>
        <w:t>V</w:t>
      </w:r>
      <w:r>
        <w:rPr>
          <w:rFonts w:ascii="Arial" w:hAnsi="Arial" w:cs="Arial" w:eastAsia="Arial"/>
          <w:sz w:val="20"/>
          <w:szCs w:val="20"/>
          <w:color w:val="525252"/>
          <w:spacing w:val="9"/>
          <w:w w:val="72"/>
          <w:position w:val="-117"/>
        </w:rPr>
        <w:t> </w:t>
      </w:r>
      <w:r>
        <w:rPr>
          <w:rFonts w:ascii="Arial" w:hAnsi="Arial" w:cs="Arial" w:eastAsia="Arial"/>
          <w:sz w:val="131"/>
          <w:szCs w:val="131"/>
          <w:color w:val="23289A"/>
          <w:spacing w:val="0"/>
          <w:w w:val="270"/>
          <w:position w:val="-106"/>
        </w:rPr>
        <w:t>l</w:t>
      </w:r>
      <w:r>
        <w:rPr>
          <w:rFonts w:ascii="Arial" w:hAnsi="Arial" w:cs="Arial" w:eastAsia="Arial"/>
          <w:sz w:val="131"/>
          <w:szCs w:val="131"/>
          <w:color w:val="000000"/>
          <w:spacing w:val="0"/>
          <w:w w:val="100"/>
          <w:position w:val="0"/>
        </w:rPr>
      </w:r>
    </w:p>
    <w:p>
      <w:pPr>
        <w:spacing w:before="24" w:after="0" w:line="260" w:lineRule="exact"/>
        <w:ind w:right="2259"/>
        <w:jc w:val="right"/>
        <w:tabs>
          <w:tab w:pos="4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501.372314pt;margin-top:12.246183pt;width:.1pt;height:6.224854pt;mso-position-horizontal-relative:page;mso-position-vertical-relative:paragraph;z-index:-15465" coordorigin="10027,245" coordsize="2,124">
            <v:shape style="position:absolute;left:10027;top:245;width:2;height:124" coordorigin="10027,245" coordsize="0,124" path="m10027,369l10027,245e" filled="f" stroked="t" strokeweight="4.491259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color w:val="828282"/>
          <w:spacing w:val="-5"/>
          <w:w w:val="322"/>
          <w:position w:val="-2"/>
        </w:rPr>
        <w:t>/</w:t>
      </w:r>
      <w:r>
        <w:rPr>
          <w:rFonts w:ascii="Arial" w:hAnsi="Arial" w:cs="Arial" w:eastAsia="Arial"/>
          <w:sz w:val="24"/>
          <w:szCs w:val="24"/>
          <w:color w:val="9C9C9C"/>
          <w:spacing w:val="0"/>
          <w:w w:val="97"/>
          <w:position w:val="-2"/>
        </w:rPr>
        <w:t>'</w:t>
      </w:r>
      <w:r>
        <w:rPr>
          <w:rFonts w:ascii="Arial" w:hAnsi="Arial" w:cs="Arial" w:eastAsia="Arial"/>
          <w:sz w:val="24"/>
          <w:szCs w:val="24"/>
          <w:color w:val="9C9C9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4"/>
          <w:szCs w:val="24"/>
          <w:color w:val="9C9C9C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666767"/>
          <w:spacing w:val="0"/>
          <w:w w:val="104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right="1549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B3B1B3"/>
          <w:spacing w:val="0"/>
          <w:w w:val="128"/>
          <w:b/>
          <w:bCs/>
          <w:position w:val="-2"/>
        </w:rPr>
        <w:t>.i</w:t>
      </w:r>
      <w:r>
        <w:rPr>
          <w:rFonts w:ascii="Times New Roman" w:hAnsi="Times New Roman" w:cs="Times New Roman" w:eastAsia="Times New Roman"/>
          <w:sz w:val="9"/>
          <w:szCs w:val="9"/>
          <w:color w:val="B3B1B3"/>
          <w:spacing w:val="0"/>
          <w:w w:val="128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3B1B3"/>
          <w:spacing w:val="24"/>
          <w:w w:val="12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66767"/>
          <w:spacing w:val="0"/>
          <w:w w:val="193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37" w:lineRule="exact"/>
        <w:ind w:left="4503" w:right="-20"/>
        <w:jc w:val="left"/>
        <w:tabs>
          <w:tab w:pos="8480" w:val="left"/>
          <w:tab w:pos="101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6"/>
        </w:rPr>
        <w:t>Coşku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6"/>
        </w:rPr>
        <w:t>ŞERİFOÖLU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6"/>
        </w:rPr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208"/>
          <w:position w:val="-12"/>
        </w:rPr>
        <w:t>/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12"/>
        </w:rPr>
      </w:r>
      <w:r>
        <w:rPr>
          <w:rFonts w:ascii="Arial" w:hAnsi="Arial" w:cs="Arial" w:eastAsia="Arial"/>
          <w:sz w:val="18"/>
          <w:szCs w:val="18"/>
          <w:color w:val="828282"/>
          <w:spacing w:val="0"/>
          <w:w w:val="208"/>
          <w:position w:val="-1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77" w:lineRule="exact"/>
        <w:ind w:left="2539" w:right="-20"/>
        <w:jc w:val="left"/>
        <w:tabs>
          <w:tab w:pos="4860" w:val="left"/>
          <w:tab w:pos="8400" w:val="left"/>
        </w:tabs>
        <w:rPr>
          <w:rFonts w:ascii="Arial" w:hAnsi="Arial" w:cs="Arial" w:eastAsia="Arial"/>
          <w:sz w:val="85"/>
          <w:szCs w:val="85"/>
        </w:rPr>
      </w:pPr>
      <w:rPr/>
      <w:r>
        <w:rPr/>
        <w:pict>
          <v:group style="position:absolute;margin-left:140.559494pt;margin-top:24.217499pt;width:97.237976pt;height:.1pt;mso-position-horizontal-relative:page;mso-position-vertical-relative:paragraph;z-index:-15467" coordorigin="2811,484" coordsize="1945,2">
            <v:shape style="position:absolute;left:2811;top:484;width:1945;height:2" coordorigin="2811,484" coordsize="1945,0" path="m2811,484l4756,484e" filled="f" stroked="t" strokeweight=".706329pt" strokecolor="#4F5474">
              <v:path arrowok="t"/>
            </v:shape>
          </v:group>
          <w10:wrap type="none"/>
        </w:pict>
      </w:r>
      <w:r>
        <w:rPr/>
        <w:pict>
          <v:group style="position:absolute;margin-left:527.392395pt;margin-top:33.012211pt;width:.1pt;height:9.507797pt;mso-position-horizontal-relative:page;mso-position-vertical-relative:paragraph;z-index:-15466" coordorigin="10548,660" coordsize="2,190">
            <v:shape style="position:absolute;left:10548;top:660;width:2;height:190" coordorigin="10548,660" coordsize="0,190" path="m10548,850l10548,660e" filled="f" stroked="t" strokeweight="2.825317pt" strokecolor="#57607C">
              <v:path arrowok="t"/>
            </v:shape>
          </v:group>
          <w10:wrap type="none"/>
        </w:pict>
      </w:r>
      <w:r>
        <w:rPr/>
        <w:pict>
          <v:group style="position:absolute;margin-left:482.1203pt;margin-top:31.284088pt;width:.1pt;height:37.020265pt;mso-position-horizontal-relative:page;mso-position-vertical-relative:paragraph;z-index:-15464" coordorigin="9642,626" coordsize="2,740">
            <v:shape style="position:absolute;left:9642;top:626;width:2;height:740" coordorigin="9642,626" coordsize="0,740" path="m9642,1366l9642,626e" filled="f" stroked="t" strokeweight="3.4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670883pt;margin-top:24.490088pt;width:4.3pt;height:10pt;mso-position-horizontal-relative:page;mso-position-vertical-relative:paragraph;z-index:-1545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A3A3A"/>
                      <w:spacing w:val="0"/>
                      <w:w w:val="100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7"/>
          <w:szCs w:val="37"/>
          <w:color w:val="3A3A3A"/>
          <w:w w:val="366"/>
          <w:b/>
          <w:bCs/>
          <w:position w:val="7"/>
        </w:rPr>
        <w:t>l</w:t>
      </w:r>
      <w:r>
        <w:rPr>
          <w:rFonts w:ascii="Times New Roman" w:hAnsi="Times New Roman" w:cs="Times New Roman" w:eastAsia="Times New Roman"/>
          <w:sz w:val="37"/>
          <w:szCs w:val="37"/>
          <w:color w:val="3A3A3A"/>
          <w:w w:val="128"/>
          <w:b/>
          <w:bCs/>
          <w:position w:val="7"/>
        </w:rPr>
        <w:t>ç</w:t>
      </w:r>
      <w:r>
        <w:rPr>
          <w:rFonts w:ascii="Times New Roman" w:hAnsi="Times New Roman" w:cs="Times New Roman" w:eastAsia="Times New Roman"/>
          <w:sz w:val="37"/>
          <w:szCs w:val="37"/>
          <w:color w:val="3A3A3A"/>
          <w:w w:val="100"/>
          <w:b/>
          <w:bCs/>
          <w:position w:val="7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A3A3A"/>
          <w:w w:val="100"/>
          <w:b/>
          <w:bCs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6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6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6"/>
        </w:rPr>
      </w:r>
      <w:r>
        <w:rPr>
          <w:rFonts w:ascii="Arial" w:hAnsi="Arial" w:cs="Arial" w:eastAsia="Arial"/>
          <w:sz w:val="85"/>
          <w:szCs w:val="85"/>
          <w:color w:val="525252"/>
          <w:spacing w:val="0"/>
          <w:w w:val="77"/>
          <w:position w:val="-15"/>
        </w:rPr>
        <w:t>'</w:t>
      </w:r>
      <w:r>
        <w:rPr>
          <w:rFonts w:ascii="Arial" w:hAnsi="Arial" w:cs="Arial" w:eastAsia="Arial"/>
          <w:sz w:val="85"/>
          <w:szCs w:val="85"/>
          <w:color w:val="525252"/>
          <w:spacing w:val="0"/>
          <w:w w:val="77"/>
          <w:position w:val="-15"/>
        </w:rPr>
        <w:t>(</w:t>
      </w:r>
      <w:r>
        <w:rPr>
          <w:rFonts w:ascii="Arial" w:hAnsi="Arial" w:cs="Arial" w:eastAsia="Arial"/>
          <w:sz w:val="85"/>
          <w:szCs w:val="85"/>
          <w:color w:val="525252"/>
          <w:spacing w:val="0"/>
          <w:w w:val="77"/>
          <w:position w:val="-15"/>
        </w:rPr>
        <w:t>fı</w:t>
      </w:r>
      <w:r>
        <w:rPr>
          <w:rFonts w:ascii="Arial" w:hAnsi="Arial" w:cs="Arial" w:eastAsia="Arial"/>
          <w:sz w:val="85"/>
          <w:szCs w:val="85"/>
          <w:color w:val="525252"/>
          <w:spacing w:val="4"/>
          <w:w w:val="77"/>
          <w:position w:val="-15"/>
        </w:rPr>
        <w:t> </w:t>
      </w:r>
      <w:r>
        <w:rPr>
          <w:rFonts w:ascii="Arial" w:hAnsi="Arial" w:cs="Arial" w:eastAsia="Arial"/>
          <w:sz w:val="85"/>
          <w:szCs w:val="85"/>
          <w:color w:val="525252"/>
          <w:spacing w:val="0"/>
          <w:w w:val="77"/>
          <w:position w:val="-15"/>
        </w:rPr>
        <w:t>rı</w:t>
      </w:r>
      <w:r>
        <w:rPr>
          <w:rFonts w:ascii="Arial" w:hAnsi="Arial" w:cs="Arial" w:eastAsia="Arial"/>
          <w:sz w:val="85"/>
          <w:szCs w:val="85"/>
          <w:color w:val="525252"/>
          <w:spacing w:val="1"/>
          <w:w w:val="77"/>
          <w:position w:val="-15"/>
        </w:rPr>
        <w:t> </w:t>
      </w:r>
      <w:r>
        <w:rPr>
          <w:rFonts w:ascii="Arial" w:hAnsi="Arial" w:cs="Arial" w:eastAsia="Arial"/>
          <w:sz w:val="85"/>
          <w:szCs w:val="85"/>
          <w:color w:val="525252"/>
          <w:spacing w:val="0"/>
          <w:w w:val="77"/>
          <w:position w:val="-15"/>
        </w:rPr>
        <w:t>;</w:t>
      </w:r>
      <w:r>
        <w:rPr>
          <w:rFonts w:ascii="Arial" w:hAnsi="Arial" w:cs="Arial" w:eastAsia="Arial"/>
          <w:sz w:val="85"/>
          <w:szCs w:val="85"/>
          <w:color w:val="525252"/>
          <w:spacing w:val="1"/>
          <w:w w:val="77"/>
          <w:position w:val="-15"/>
        </w:rPr>
        <w:t> </w:t>
      </w:r>
      <w:r>
        <w:rPr>
          <w:rFonts w:ascii="Arial" w:hAnsi="Arial" w:cs="Arial" w:eastAsia="Arial"/>
          <w:sz w:val="85"/>
          <w:szCs w:val="85"/>
          <w:color w:val="525252"/>
          <w:spacing w:val="0"/>
          <w:w w:val="77"/>
          <w:position w:val="-15"/>
        </w:rPr>
        <w:t>,</w:t>
      </w:r>
      <w:r>
        <w:rPr>
          <w:rFonts w:ascii="Arial" w:hAnsi="Arial" w:cs="Arial" w:eastAsia="Arial"/>
          <w:sz w:val="85"/>
          <w:szCs w:val="8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7" w:lineRule="exact"/>
        <w:ind w:left="251" w:right="-85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22"/>
          <w:w w:val="70"/>
          <w:position w:val="-8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3A3A3A"/>
          <w:spacing w:val="-37"/>
          <w:w w:val="81"/>
          <w:position w:val="7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-31"/>
          <w:w w:val="70"/>
          <w:position w:val="-8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3A3A3A"/>
          <w:spacing w:val="-29"/>
          <w:w w:val="81"/>
          <w:position w:val="7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70"/>
          <w:position w:val="-8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866" w:lineRule="exact"/>
        <w:ind w:right="-178"/>
        <w:jc w:val="left"/>
        <w:tabs>
          <w:tab w:pos="600" w:val="left"/>
          <w:tab w:pos="2220" w:val="left"/>
        </w:tabs>
        <w:rPr>
          <w:rFonts w:ascii="Arial" w:hAnsi="Arial" w:cs="Arial" w:eastAsia="Arial"/>
          <w:sz w:val="92"/>
          <w:szCs w:val="9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666767"/>
          <w:spacing w:val="0"/>
          <w:w w:val="78"/>
          <w:position w:val="-16"/>
        </w:rPr>
        <w:t>Abd</w:t>
      </w:r>
      <w:r>
        <w:rPr>
          <w:rFonts w:ascii="Times New Roman" w:hAnsi="Times New Roman" w:cs="Times New Roman" w:eastAsia="Times New Roman"/>
          <w:sz w:val="28"/>
          <w:szCs w:val="28"/>
          <w:color w:val="666767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66767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324"/>
          <w:position w:val="-16"/>
        </w:rPr>
        <w:t>ran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position w:val="-16"/>
        </w:rPr>
      </w:r>
      <w:r>
        <w:rPr>
          <w:rFonts w:ascii="Arial" w:hAnsi="Arial" w:cs="Arial" w:eastAsia="Arial"/>
          <w:sz w:val="92"/>
          <w:szCs w:val="92"/>
          <w:color w:val="3D4467"/>
          <w:spacing w:val="0"/>
          <w:w w:val="100"/>
          <w:i/>
          <w:position w:val="-16"/>
        </w:rPr>
        <w:t>hA</w:t>
      </w:r>
      <w:r>
        <w:rPr>
          <w:rFonts w:ascii="Arial" w:hAnsi="Arial" w:cs="Arial" w:eastAsia="Arial"/>
          <w:sz w:val="92"/>
          <w:szCs w:val="92"/>
          <w:color w:val="000000"/>
          <w:spacing w:val="0"/>
          <w:w w:val="100"/>
          <w:position w:val="0"/>
        </w:rPr>
      </w:r>
    </w:p>
    <w:p>
      <w:pPr>
        <w:spacing w:before="0" w:after="0" w:line="584" w:lineRule="exact"/>
        <w:ind w:left="-67" w:right="1078"/>
        <w:jc w:val="center"/>
        <w:tabs>
          <w:tab w:pos="5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828282"/>
          <w:spacing w:val="0"/>
          <w:w w:val="100"/>
          <w:position w:val="9"/>
        </w:rPr>
        <w:t>.</w:t>
      </w:r>
      <w:r>
        <w:rPr>
          <w:rFonts w:ascii="Arial" w:hAnsi="Arial" w:cs="Arial" w:eastAsia="Arial"/>
          <w:sz w:val="46"/>
          <w:szCs w:val="46"/>
          <w:color w:val="828282"/>
          <w:spacing w:val="-127"/>
          <w:w w:val="100"/>
          <w:position w:val="9"/>
        </w:rPr>
        <w:t> </w:t>
      </w:r>
      <w:r>
        <w:rPr>
          <w:rFonts w:ascii="Arial" w:hAnsi="Arial" w:cs="Arial" w:eastAsia="Arial"/>
          <w:sz w:val="46"/>
          <w:szCs w:val="46"/>
          <w:color w:val="828282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46"/>
          <w:szCs w:val="46"/>
          <w:color w:val="828282"/>
          <w:spacing w:val="0"/>
          <w:w w:val="100"/>
          <w:position w:val="9"/>
        </w:rPr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b/>
          <w:bCs/>
          <w:i/>
          <w:position w:val="10"/>
        </w:rPr>
        <w:t>ll</w:t>
      </w:r>
      <w:r>
        <w:rPr>
          <w:rFonts w:ascii="Arial" w:hAnsi="Arial" w:cs="Arial" w:eastAsia="Arial"/>
          <w:sz w:val="18"/>
          <w:szCs w:val="18"/>
          <w:color w:val="525252"/>
          <w:spacing w:val="-9"/>
          <w:w w:val="100"/>
          <w:b/>
          <w:bCs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25252"/>
          <w:spacing w:val="-19"/>
          <w:w w:val="128"/>
          <w:b/>
          <w:bCs/>
          <w:i/>
          <w:position w:val="10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color w:val="565D90"/>
          <w:spacing w:val="-29"/>
          <w:w w:val="82"/>
          <w:b/>
          <w:bCs/>
          <w:i/>
          <w:position w:val="10"/>
        </w:rPr>
        <w:t>\</w:t>
      </w:r>
      <w:r>
        <w:rPr>
          <w:rFonts w:ascii="Times New Roman" w:hAnsi="Times New Roman" w:cs="Times New Roman" w:eastAsia="Times New Roman"/>
          <w:sz w:val="55"/>
          <w:szCs w:val="55"/>
          <w:color w:val="B3B1B3"/>
          <w:spacing w:val="-82"/>
          <w:w w:val="48"/>
          <w:position w:val="-5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565D90"/>
          <w:spacing w:val="0"/>
          <w:w w:val="83"/>
          <w:b/>
          <w:bCs/>
          <w:i/>
          <w:position w:val="10"/>
        </w:rPr>
        <w:t>)</w:t>
      </w:r>
      <w:r>
        <w:rPr>
          <w:rFonts w:ascii="Times New Roman" w:hAnsi="Times New Roman" w:cs="Times New Roman" w:eastAsia="Times New Roman"/>
          <w:sz w:val="34"/>
          <w:szCs w:val="34"/>
          <w:color w:val="565D90"/>
          <w:spacing w:val="0"/>
          <w:w w:val="82"/>
          <w:b/>
          <w:bCs/>
          <w:i/>
          <w:position w:val="10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565D90"/>
          <w:spacing w:val="7"/>
          <w:w w:val="82"/>
          <w:b/>
          <w:bCs/>
          <w:i/>
          <w:position w:val="10"/>
        </w:rPr>
        <w:t>ı</w:t>
      </w:r>
      <w:r>
        <w:rPr>
          <w:rFonts w:ascii="Times New Roman" w:hAnsi="Times New Roman" w:cs="Times New Roman" w:eastAsia="Times New Roman"/>
          <w:sz w:val="55"/>
          <w:szCs w:val="55"/>
          <w:color w:val="525252"/>
          <w:spacing w:val="7"/>
          <w:w w:val="48"/>
          <w:position w:val="-5"/>
        </w:rPr>
      </w:r>
      <w:r>
        <w:rPr>
          <w:rFonts w:ascii="Times New Roman" w:hAnsi="Times New Roman" w:cs="Times New Roman" w:eastAsia="Times New Roman"/>
          <w:sz w:val="55"/>
          <w:szCs w:val="55"/>
          <w:color w:val="525252"/>
          <w:spacing w:val="-17"/>
          <w:w w:val="48"/>
          <w:emboss/>
          <w:position w:val="-5"/>
        </w:rPr>
        <w:t>.</w:t>
      </w:r>
      <w:r>
        <w:rPr>
          <w:rFonts w:ascii="Times New Roman" w:hAnsi="Times New Roman" w:cs="Times New Roman" w:eastAsia="Times New Roman"/>
          <w:sz w:val="55"/>
          <w:szCs w:val="55"/>
          <w:color w:val="525252"/>
          <w:spacing w:val="-17"/>
          <w:w w:val="48"/>
          <w:emboss/>
          <w:position w:val="-5"/>
        </w:rPr>
      </w:r>
      <w:r>
        <w:rPr>
          <w:rFonts w:ascii="Times New Roman" w:hAnsi="Times New Roman" w:cs="Times New Roman" w:eastAsia="Times New Roman"/>
          <w:sz w:val="55"/>
          <w:szCs w:val="55"/>
          <w:color w:val="525252"/>
          <w:spacing w:val="-17"/>
          <w:w w:val="48"/>
          <w:position w:val="-5"/>
        </w:rPr>
      </w:r>
      <w:r>
        <w:rPr>
          <w:rFonts w:ascii="Times New Roman" w:hAnsi="Times New Roman" w:cs="Times New Roman" w:eastAsia="Times New Roman"/>
          <w:sz w:val="55"/>
          <w:szCs w:val="55"/>
          <w:color w:val="525252"/>
          <w:spacing w:val="-6"/>
          <w:w w:val="48"/>
          <w:position w:val="-5"/>
        </w:rPr>
        <w:t>.</w:t>
      </w:r>
      <w:r>
        <w:rPr>
          <w:rFonts w:ascii="Times New Roman" w:hAnsi="Times New Roman" w:cs="Times New Roman" w:eastAsia="Times New Roman"/>
          <w:sz w:val="55"/>
          <w:szCs w:val="55"/>
          <w:color w:val="525252"/>
          <w:spacing w:val="0"/>
          <w:w w:val="48"/>
          <w:position w:val="-5"/>
        </w:rPr>
        <w:t>.</w:t>
      </w:r>
      <w:r>
        <w:rPr>
          <w:rFonts w:ascii="Times New Roman" w:hAnsi="Times New Roman" w:cs="Times New Roman" w:eastAsia="Times New Roman"/>
          <w:sz w:val="55"/>
          <w:szCs w:val="55"/>
          <w:color w:val="525252"/>
          <w:spacing w:val="16"/>
          <w:w w:val="48"/>
          <w:emboss/>
          <w:position w:val="-5"/>
        </w:rPr>
        <w:t>.</w:t>
      </w:r>
      <w:r>
        <w:rPr>
          <w:rFonts w:ascii="Times New Roman" w:hAnsi="Times New Roman" w:cs="Times New Roman" w:eastAsia="Times New Roman"/>
          <w:sz w:val="55"/>
          <w:szCs w:val="55"/>
          <w:color w:val="525252"/>
          <w:spacing w:val="16"/>
          <w:w w:val="48"/>
          <w:emboss/>
          <w:position w:val="-5"/>
        </w:rPr>
      </w:r>
      <w:r>
        <w:rPr>
          <w:rFonts w:ascii="Times New Roman" w:hAnsi="Times New Roman" w:cs="Times New Roman" w:eastAsia="Times New Roman"/>
          <w:sz w:val="55"/>
          <w:szCs w:val="55"/>
          <w:color w:val="525252"/>
          <w:spacing w:val="16"/>
          <w:w w:val="48"/>
          <w:position w:val="-5"/>
        </w:rPr>
      </w:r>
      <w:r>
        <w:rPr>
          <w:rFonts w:ascii="Times New Roman" w:hAnsi="Times New Roman" w:cs="Times New Roman" w:eastAsia="Times New Roman"/>
          <w:sz w:val="55"/>
          <w:szCs w:val="55"/>
          <w:color w:val="525252"/>
          <w:spacing w:val="16"/>
          <w:w w:val="48"/>
          <w:position w:val="-5"/>
        </w:rPr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231"/>
          <w:position w:val="10"/>
        </w:rPr>
        <w:t>.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0"/>
        </w:rPr>
        <w:t>    </w:t>
      </w:r>
      <w:r>
        <w:rPr>
          <w:rFonts w:ascii="Arial" w:hAnsi="Arial" w:cs="Arial" w:eastAsia="Arial"/>
          <w:sz w:val="14"/>
          <w:szCs w:val="14"/>
          <w:color w:val="3A3A3A"/>
          <w:spacing w:val="-11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828282"/>
          <w:spacing w:val="0"/>
          <w:w w:val="88"/>
          <w:position w:val="10"/>
        </w:rPr>
        <w:t>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648" w:right="1598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98.031372pt;margin-top:5.225096pt;width:5.21591pt;height:9.549805pt;mso-position-horizontal-relative:page;mso-position-vertical-relative:paragraph;z-index:-15463" coordorigin="9961,105" coordsize="104,191">
            <v:shape style="position:absolute;left:9961;top:105;width:104;height:191" coordorigin="9961,105" coordsize="104,191" path="m9961,105l10065,105,10065,295,9961,295,9961,105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703796pt;margin-top:-4.774068pt;width:31.710171pt;height:9pt;mso-position-horizontal-relative:page;mso-position-vertical-relative:paragraph;z-index:-1545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9C9C9C"/>
                      <w:spacing w:val="0"/>
                      <w:w w:val="100"/>
                    </w:rPr>
                    <w:t>•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9C9C9C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9C9C9C"/>
                      <w:spacing w:val="1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666767"/>
                      <w:spacing w:val="0"/>
                      <w:w w:val="62"/>
                    </w:rPr>
                    <w:t>•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666767"/>
                      <w:spacing w:val="23"/>
                      <w:w w:val="62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666767"/>
                      <w:spacing w:val="0"/>
                      <w:w w:val="62"/>
                      <w:b/>
                      <w:bCs/>
                    </w:rPr>
                    <w:t>?ıl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666767"/>
                      <w:spacing w:val="0"/>
                      <w:w w:val="62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66767"/>
                      <w:spacing w:val="0"/>
                      <w:w w:val="62"/>
                      <w:b/>
                      <w:bCs/>
                      <w:i/>
                    </w:rPr>
                    <w:t>t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66767"/>
                      <w:spacing w:val="0"/>
                      <w:w w:val="62"/>
                      <w:b/>
                      <w:bCs/>
                      <w:i/>
                    </w:rPr>
                    <w:t>&gt;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66767"/>
                      <w:spacing w:val="13"/>
                      <w:w w:val="62"/>
                      <w:b/>
                      <w:bCs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A3A3A"/>
                      <w:spacing w:val="0"/>
                      <w:w w:val="73"/>
                      <w:b/>
                      <w:bCs/>
                      <w:i/>
                    </w:rPr>
                    <w:t>1-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9C9C9C"/>
          <w:w w:val="63"/>
          <w:position w:val="-2"/>
        </w:rPr>
        <w:t>•.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-17"/>
          <w:w w:val="100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666767"/>
          <w:spacing w:val="0"/>
          <w:w w:val="51"/>
          <w:position w:val="-2"/>
        </w:rPr>
        <w:t>"'"""'</w:t>
      </w:r>
      <w:r>
        <w:rPr>
          <w:rFonts w:ascii="Arial" w:hAnsi="Arial" w:cs="Arial" w:eastAsia="Arial"/>
          <w:sz w:val="38"/>
          <w:szCs w:val="38"/>
          <w:color w:val="666767"/>
          <w:spacing w:val="0"/>
          <w:w w:val="51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666767"/>
          <w:spacing w:val="22"/>
          <w:w w:val="51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B3B1B3"/>
          <w:spacing w:val="0"/>
          <w:w w:val="268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00" w:right="160"/>
          <w:cols w:num="3" w:equalWidth="0">
            <w:col w:w="417" w:space="2099"/>
            <w:col w:w="3267" w:space="2657"/>
            <w:col w:w="3020"/>
          </w:cols>
        </w:sectPr>
      </w:pPr>
      <w:rPr/>
    </w:p>
    <w:p>
      <w:pPr>
        <w:spacing w:before="0" w:after="0" w:line="255" w:lineRule="exact"/>
        <w:ind w:left="2511" w:right="-20"/>
        <w:jc w:val="left"/>
        <w:tabs>
          <w:tab w:pos="4280" w:val="left"/>
          <w:tab w:pos="4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8.482279pt;margin-top:27.932531pt;width:561.060771pt;height:765.133179pt;mso-position-horizontal-relative:page;mso-position-vertical-relative:page;z-index:-15470" coordorigin="370,559" coordsize="11221,15303">
            <v:group style="position:absolute;left:396;top:580;width:11174;height:2" coordorigin="396,580" coordsize="11174,2">
              <v:shape style="position:absolute;left:396;top:580;width:11174;height:2" coordorigin="396,580" coordsize="11174,0" path="m396,580l11570,580e" filled="f" stroked="t" strokeweight=".706329pt" strokecolor="#5B5B5B">
                <v:path arrowok="t"/>
              </v:shape>
            </v:group>
            <v:group style="position:absolute;left:400;top:566;width:2;height:1536" coordorigin="400,566" coordsize="2,1536">
              <v:shape style="position:absolute;left:400;top:566;width:2;height:1536" coordorigin="400,566" coordsize="0,1536" path="m400,2101l400,566e" filled="f" stroked="t" strokeweight=".706329pt" strokecolor="#707070">
                <v:path arrowok="t"/>
              </v:shape>
            </v:group>
            <v:group style="position:absolute;left:11567;top:570;width:2;height:3461" coordorigin="11567,570" coordsize="2,3461">
              <v:shape style="position:absolute;left:11567;top:570;width:2;height:3461" coordorigin="11567,570" coordsize="0,3461" path="m11567,4031l11567,570e" filled="f" stroked="t" strokeweight=".706329pt" strokecolor="#545454">
                <v:path arrowok="t"/>
              </v:shape>
            </v:group>
            <v:group style="position:absolute;left:9105;top:570;width:2;height:1512" coordorigin="9105,570" coordsize="2,1512">
              <v:shape style="position:absolute;left:9105;top:570;width:2;height:1512" coordorigin="9105,570" coordsize="0,1512" path="m9105,2082l9105,570e" filled="f" stroked="t" strokeweight=".706329pt" strokecolor="#646464">
                <v:path arrowok="t"/>
              </v:shape>
            </v:group>
            <v:group style="position:absolute;left:11565;top:1074;width:2;height:352" coordorigin="11565,1074" coordsize="2,352">
              <v:shape style="position:absolute;left:11565;top:1074;width:2;height:352" coordorigin="11565,1074" coordsize="0,352" path="m11565,1426l11565,1074e" filled="f" stroked="t" strokeweight=".470886pt" strokecolor="#3F3F3F">
                <v:path arrowok="t"/>
              </v:shape>
            </v:group>
            <v:group style="position:absolute;left:400;top:1246;width:2;height:342" coordorigin="400,1246" coordsize="2,342">
              <v:shape style="position:absolute;left:400;top:1246;width:2;height:342" coordorigin="400,1246" coordsize="0,342" path="m400,1588l400,1246e" filled="f" stroked="t" strokeweight=".470886pt" strokecolor="#606060">
                <v:path arrowok="t"/>
              </v:shape>
            </v:group>
            <v:group style="position:absolute;left:2404;top:575;width:2;height:1512" coordorigin="2404,575" coordsize="2,1512">
              <v:shape style="position:absolute;left:2404;top:575;width:2;height:1512" coordorigin="2404,575" coordsize="0,1512" path="m2404,2087l2404,575e" filled="f" stroked="t" strokeweight=".706329pt" strokecolor="#545454">
                <v:path arrowok="t"/>
              </v:shape>
            </v:group>
            <v:group style="position:absolute;left:396;top:2075;width:3353;height:2" coordorigin="396,2075" coordsize="3353,2">
              <v:shape style="position:absolute;left:396;top:2075;width:3353;height:2" coordorigin="396,2075" coordsize="3353,0" path="m396,2075l3748,2075e" filled="f" stroked="t" strokeweight=".706329pt" strokecolor="#606060">
                <v:path arrowok="t"/>
              </v:shape>
            </v:group>
            <v:group style="position:absolute;left:3673;top:2077;width:452;height:2" coordorigin="3673,2077" coordsize="452,2">
              <v:shape style="position:absolute;left:3673;top:2077;width:452;height:2" coordorigin="3673,2077" coordsize="452,0" path="m3673,2077l4125,2077e" filled="f" stroked="t" strokeweight=".706329pt" strokecolor="#444444">
                <v:path arrowok="t"/>
              </v:shape>
            </v:group>
            <v:group style="position:absolute;left:4068;top:2075;width:7506;height:2" coordorigin="4068,2075" coordsize="7506,2">
              <v:shape style="position:absolute;left:4068;top:2075;width:7506;height:2" coordorigin="4068,2075" coordsize="7506,0" path="m4068,2075l11574,2075e" filled="f" stroked="t" strokeweight=".706329pt" strokecolor="#5B5B5B">
                <v:path arrowok="t"/>
              </v:shape>
            </v:group>
            <v:group style="position:absolute;left:9272;top:2073;width:231;height:2" coordorigin="9272,2073" coordsize="231,2">
              <v:shape style="position:absolute;left:9272;top:2073;width:231;height:2" coordorigin="9272,2073" coordsize="231,0" path="m9272,2073l9502,2073e" filled="f" stroked="t" strokeweight=".470886pt" strokecolor="#484848">
                <v:path arrowok="t"/>
              </v:shape>
            </v:group>
            <v:group style="position:absolute;left:391;top:2313;width:11184;height:2" coordorigin="391,2313" coordsize="11184,2">
              <v:shape style="position:absolute;left:391;top:2313;width:11184;height:2" coordorigin="391,2313" coordsize="11184,0" path="m391,2313l11574,2313e" filled="f" stroked="t" strokeweight=".706329pt" strokecolor="#5B5B5B">
                <v:path arrowok="t"/>
              </v:shape>
            </v:group>
            <v:group style="position:absolute;left:396;top:2553;width:11174;height:2" coordorigin="396,2553" coordsize="11174,2">
              <v:shape style="position:absolute;left:396;top:2553;width:11174;height:2" coordorigin="396,2553" coordsize="11174,0" path="m396,2553l11570,2553e" filled="f" stroked="t" strokeweight=".706329pt" strokecolor="#575757">
                <v:path arrowok="t"/>
              </v:shape>
            </v:group>
            <v:group style="position:absolute;left:396;top:2791;width:6376;height:2" coordorigin="396,2791" coordsize="6376,2">
              <v:shape style="position:absolute;left:396;top:2791;width:6376;height:2" coordorigin="396,2791" coordsize="6376,0" path="m396,2791l6771,2791e" filled="f" stroked="t" strokeweight=".706329pt" strokecolor="#545454">
                <v:path arrowok="t"/>
              </v:shape>
            </v:group>
            <v:group style="position:absolute;left:403;top:2529;width:2;height:290" coordorigin="403,2529" coordsize="2,290">
              <v:shape style="position:absolute;left:403;top:2529;width:2;height:290" coordorigin="403,2529" coordsize="0,290" path="m403,2819l403,2529e" filled="f" stroked="t" strokeweight=".470886pt" strokecolor="#3B3B3B">
                <v:path arrowok="t"/>
              </v:shape>
            </v:group>
            <v:group style="position:absolute;left:6715;top:2791;width:254;height:2" coordorigin="6715,2791" coordsize="254,2">
              <v:shape style="position:absolute;left:6715;top:2791;width:254;height:2" coordorigin="6715,2791" coordsize="254,0" path="m6715,2791l6969,2791e" filled="f" stroked="t" strokeweight=".470886pt" strokecolor="#343434">
                <v:path arrowok="t"/>
              </v:shape>
            </v:group>
            <v:group style="position:absolute;left:6913;top:2788;width:1964;height:2" coordorigin="6913,2788" coordsize="1964,2">
              <v:shape style="position:absolute;left:6913;top:2788;width:1964;height:2" coordorigin="6913,2788" coordsize="1964,0" path="m6913,2788l8876,2788e" filled="f" stroked="t" strokeweight=".706329pt" strokecolor="#5B5B5B">
                <v:path arrowok="t"/>
              </v:shape>
            </v:group>
            <v:group style="position:absolute;left:8820;top:2791;width:301;height:2" coordorigin="8820,2791" coordsize="301,2">
              <v:shape style="position:absolute;left:8820;top:2791;width:301;height:2" coordorigin="8820,2791" coordsize="301,0" path="m8820,2791l9121,2791e" filled="f" stroked="t" strokeweight=".470886pt" strokecolor="#484848">
                <v:path arrowok="t"/>
              </v:shape>
            </v:group>
            <v:group style="position:absolute;left:9065;top:2791;width:2510;height:2" coordorigin="9065,2791" coordsize="2510,2">
              <v:shape style="position:absolute;left:9065;top:2791;width:2510;height:2" coordorigin="9065,2791" coordsize="2510,0" path="m9065,2791l11574,2791e" filled="f" stroked="t" strokeweight=".706329pt" strokecolor="#5B5B5B">
                <v:path arrowok="t"/>
              </v:shape>
            </v:group>
            <v:group style="position:absolute;left:391;top:3028;width:11184;height:2" coordorigin="391,3028" coordsize="11184,2">
              <v:shape style="position:absolute;left:391;top:3028;width:11184;height:2" coordorigin="391,3028" coordsize="11184,0" path="m391,3028l11574,3028e" filled="f" stroked="t" strokeweight=".706329pt" strokecolor="#545454">
                <v:path arrowok="t"/>
              </v:shape>
            </v:group>
            <v:group style="position:absolute;left:6715;top:3028;width:254;height:2" coordorigin="6715,3028" coordsize="254,2">
              <v:shape style="position:absolute;left:6715;top:3028;width:254;height:2" coordorigin="6715,3028" coordsize="254,0" path="m6715,3028l6969,3028e" filled="f" stroked="t" strokeweight=".470886pt" strokecolor="#343434">
                <v:path arrowok="t"/>
              </v:shape>
            </v:group>
            <v:group style="position:absolute;left:7534;top:3028;width:273;height:2" coordorigin="7534,3028" coordsize="273,2">
              <v:shape style="position:absolute;left:7534;top:3028;width:273;height:2" coordorigin="7534,3028" coordsize="273,0" path="m7534,3028l7807,3028e" filled="f" stroked="t" strokeweight=".470886pt" strokecolor="#3F3F3F">
                <v:path arrowok="t"/>
              </v:shape>
            </v:group>
            <v:group style="position:absolute;left:8820;top:3028;width:301;height:2" coordorigin="8820,3028" coordsize="301,2">
              <v:shape style="position:absolute;left:8820;top:3028;width:301;height:2" coordorigin="8820,3028" coordsize="301,0" path="m8820,3028l9121,3028e" filled="f" stroked="t" strokeweight=".470886pt" strokecolor="#484848">
                <v:path arrowok="t"/>
              </v:shape>
            </v:group>
            <v:group style="position:absolute;left:391;top:3268;width:11184;height:2" coordorigin="391,3268" coordsize="11184,2">
              <v:shape style="position:absolute;left:391;top:3268;width:11184;height:2" coordorigin="391,3268" coordsize="11184,0" path="m391,3268l11574,3268e" filled="f" stroked="t" strokeweight=".706329pt" strokecolor="#575757">
                <v:path arrowok="t"/>
              </v:shape>
            </v:group>
            <v:group style="position:absolute;left:403;top:3223;width:2;height:309" coordorigin="403,3223" coordsize="2,309">
              <v:shape style="position:absolute;left:403;top:3223;width:2;height:309" coordorigin="403,3223" coordsize="0,309" path="m403,3532l403,3223e" filled="f" stroked="t" strokeweight=".470886pt" strokecolor="#3F3F3F">
                <v:path arrowok="t"/>
              </v:shape>
            </v:group>
            <v:group style="position:absolute;left:3882;top:3256;width:2;height:770" coordorigin="3882,3256" coordsize="2,770">
              <v:shape style="position:absolute;left:3882;top:3256;width:2;height:770" coordorigin="3882,3256" coordsize="0,770" path="m3882,4027l3882,3256e" filled="f" stroked="t" strokeweight=".941772pt" strokecolor="#545454">
                <v:path arrowok="t"/>
              </v:shape>
            </v:group>
            <v:group style="position:absolute;left:6950;top:3261;width:2;height:271" coordorigin="6950,3261" coordsize="2,271">
              <v:shape style="position:absolute;left:6950;top:3261;width:2;height:271" coordorigin="6950,3261" coordsize="0,271" path="m6950,3532l6950,3261e" filled="f" stroked="t" strokeweight=".470886pt" strokecolor="#484848">
                <v:path arrowok="t"/>
              </v:shape>
            </v:group>
            <v:group style="position:absolute;left:3875;top:3713;width:2510;height:2" coordorigin="3875,3713" coordsize="2510,2">
              <v:shape style="position:absolute;left:3875;top:3713;width:2510;height:2" coordorigin="3875,3713" coordsize="2510,0" path="m3875,3713l6385,3713e" filled="f" stroked="t" strokeweight=".706329pt" strokecolor="#6B6B6B">
                <v:path arrowok="t"/>
              </v:shape>
            </v:group>
            <v:group style="position:absolute;left:6658;top:3710;width:2218;height:2" coordorigin="6658,3710" coordsize="2218,2">
              <v:shape style="position:absolute;left:6658;top:3710;width:2218;height:2" coordorigin="6658,3710" coordsize="2218,0" path="m6658,3710l8876,3710e" filled="f" stroked="t" strokeweight=".941772pt" strokecolor="#ACACAC">
                <v:path arrowok="t"/>
              </v:shape>
            </v:group>
            <v:group style="position:absolute;left:8820;top:3713;width:2698;height:2" coordorigin="8820,3713" coordsize="2698,2">
              <v:shape style="position:absolute;left:8820;top:3713;width:2698;height:2" coordorigin="8820,3713" coordsize="2698,0" path="m8820,3713l11518,3713e" filled="f" stroked="t" strokeweight=".706329pt" strokecolor="#939393">
                <v:path arrowok="t"/>
              </v:shape>
            </v:group>
            <v:group style="position:absolute;left:386;top:4022;width:3343;height:2" coordorigin="386,4022" coordsize="3343,2">
              <v:shape style="position:absolute;left:386;top:4022;width:3343;height:2" coordorigin="386,4022" coordsize="3343,0" path="m386,4022l3729,4022e" filled="f" stroked="t" strokeweight=".706329pt" strokecolor="#575757">
                <v:path arrowok="t"/>
              </v:shape>
            </v:group>
            <v:group style="position:absolute;left:3673;top:4022;width:240;height:2" coordorigin="3673,4022" coordsize="240,2">
              <v:shape style="position:absolute;left:3673;top:4022;width:240;height:2" coordorigin="3673,4022" coordsize="240,0" path="m3673,4022l3913,4022e" filled="f" stroked="t" strokeweight=".470886pt" strokecolor="#3B3B3B">
                <v:path arrowok="t"/>
              </v:shape>
            </v:group>
            <v:group style="position:absolute;left:3842;top:4017;width:1879;height:2" coordorigin="3842,4017" coordsize="1879,2">
              <v:shape style="position:absolute;left:3842;top:4017;width:1879;height:2" coordorigin="3842,4017" coordsize="1879,0" path="m3842,4017l5721,4017e" filled="f" stroked="t" strokeweight="1.177215pt" strokecolor="#3B3B3B">
                <v:path arrowok="t"/>
              </v:shape>
            </v:group>
            <v:group style="position:absolute;left:5519;top:4015;width:1253;height:2" coordorigin="5519,4015" coordsize="1253,2">
              <v:shape style="position:absolute;left:5519;top:4015;width:1253;height:2" coordorigin="5519,4015" coordsize="1253,0" path="m5519,4015l6771,4015e" filled="f" stroked="t" strokeweight="1.177215pt" strokecolor="#646464">
                <v:path arrowok="t"/>
              </v:shape>
            </v:group>
            <v:group style="position:absolute;left:6715;top:4022;width:4864;height:2" coordorigin="6715,4022" coordsize="4864,2">
              <v:shape style="position:absolute;left:6715;top:4022;width:4864;height:2" coordorigin="6715,4022" coordsize="4864,0" path="m6715,4022l11579,4022e" filled="f" stroked="t" strokeweight=".706329pt" strokecolor="#5B5B5B">
                <v:path arrowok="t"/>
              </v:shape>
            </v:group>
            <v:group style="position:absolute;left:6948;top:3399;width:2;height:632" coordorigin="6948,3399" coordsize="2,632">
              <v:shape style="position:absolute;left:6948;top:3399;width:2;height:632" coordorigin="6948,3399" coordsize="0,632" path="m6948,4031l6948,3399e" filled="f" stroked="t" strokeweight=".941772pt" strokecolor="#575757">
                <v:path arrowok="t"/>
              </v:shape>
            </v:group>
            <v:group style="position:absolute;left:400;top:566;width:2;height:4469" coordorigin="400,566" coordsize="2,4469">
              <v:shape style="position:absolute;left:400;top:566;width:2;height:4469" coordorigin="400,566" coordsize="0,4469" path="m400,5034l400,566e" filled="f" stroked="t" strokeweight=".706329pt" strokecolor="#5B5B5B">
                <v:path arrowok="t"/>
              </v:shape>
            </v:group>
            <v:group style="position:absolute;left:2402;top:4017;width:2;height:1288" coordorigin="2402,4017" coordsize="2,1288">
              <v:shape style="position:absolute;left:2402;top:4017;width:2;height:1288" coordorigin="2402,4017" coordsize="0,1288" path="m2402,5305l2402,4017e" filled="f" stroked="t" strokeweight=".706329pt" strokecolor="#575757">
                <v:path arrowok="t"/>
              </v:shape>
            </v:group>
            <v:group style="position:absolute;left:396;top:4295;width:11179;height:2" coordorigin="396,4295" coordsize="11179,2">
              <v:shape style="position:absolute;left:396;top:4295;width:11179;height:2" coordorigin="396,4295" coordsize="11179,0" path="m396,4295l11574,4295e" filled="f" stroked="t" strokeweight=".706329pt" strokecolor="#5B5B5B">
                <v:path arrowok="t"/>
              </v:shape>
            </v:group>
            <v:group style="position:absolute;left:4883;top:4295;width:221;height:2" coordorigin="4883,4295" coordsize="221,2">
              <v:shape style="position:absolute;left:4883;top:4295;width:221;height:2" coordorigin="4883,4295" coordsize="221,0" path="m4883,4295l5104,4295e" filled="f" stroked="t" strokeweight=".706329pt" strokecolor="#444444">
                <v:path arrowok="t"/>
              </v:shape>
            </v:group>
            <v:group style="position:absolute;left:398;top:4255;width:2;height:299" coordorigin="398,4255" coordsize="2,299">
              <v:shape style="position:absolute;left:398;top:4255;width:2;height:299" coordorigin="398,4255" coordsize="0,299" path="m398,4554l398,4255e" filled="f" stroked="t" strokeweight=".706329pt" strokecolor="#4F4F4F">
                <v:path arrowok="t"/>
              </v:shape>
            </v:group>
            <v:group style="position:absolute;left:2397;top:4538;width:9182;height:2" coordorigin="2397,4538" coordsize="9182,2">
              <v:shape style="position:absolute;left:2397;top:4538;width:9182;height:2" coordorigin="2397,4538" coordsize="9182,0" path="m2397,4538l11579,4538e" filled="f" stroked="t" strokeweight=".706329pt" strokecolor="#6B6B6B">
                <v:path arrowok="t"/>
              </v:shape>
            </v:group>
            <v:group style="position:absolute;left:9272;top:4535;width:231;height:2" coordorigin="9272,4535" coordsize="231,2">
              <v:shape style="position:absolute;left:9272;top:4535;width:231;height:2" coordorigin="9272,4535" coordsize="231,0" path="m9272,4535l9502,4535e" filled="f" stroked="t" strokeweight=".470886pt" strokecolor="#545454">
                <v:path arrowok="t"/>
              </v:shape>
            </v:group>
            <v:group style="position:absolute;left:11570;top:4269;width:2;height:295" coordorigin="11570,4269" coordsize="2,295">
              <v:shape style="position:absolute;left:11570;top:4269;width:2;height:295" coordorigin="11570,4269" coordsize="0,295" path="m11570,4564l11570,4269e" filled="f" stroked="t" strokeweight=".470886pt" strokecolor="#444444">
                <v:path arrowok="t"/>
              </v:shape>
            </v:group>
            <v:group style="position:absolute;left:4921;top:4526;width:2;height:280" coordorigin="4921,4526" coordsize="2,280">
              <v:shape style="position:absolute;left:4921;top:4526;width:2;height:280" coordorigin="4921,4526" coordsize="0,280" path="m4921,4806l4921,4526e" filled="f" stroked="t" strokeweight=".941772pt" strokecolor="#606060">
                <v:path arrowok="t"/>
              </v:shape>
            </v:group>
            <v:group style="position:absolute;left:11574;top:4283;width:2;height:11566" coordorigin="11574,4283" coordsize="2,11566">
              <v:shape style="position:absolute;left:11574;top:4283;width:2;height:11566" coordorigin="11574,4283" coordsize="0,11566" path="m11574,15849l11574,4283e" filled="f" stroked="t" strokeweight=".706329pt" strokecolor="#575757">
                <v:path arrowok="t"/>
              </v:shape>
            </v:group>
            <v:group style="position:absolute;left:4921;top:4749;width:2;height:285" coordorigin="4921,4749" coordsize="2,285">
              <v:shape style="position:absolute;left:4921;top:4749;width:2;height:285" coordorigin="4921,4749" coordsize="0,285" path="m4921,5034l4921,4749e" filled="f" stroked="t" strokeweight=".470886pt" strokecolor="#343434">
                <v:path arrowok="t"/>
              </v:shape>
            </v:group>
            <v:group style="position:absolute;left:4916;top:5018;width:4205;height:2" coordorigin="4916,5018" coordsize="4205,2">
              <v:shape style="position:absolute;left:4916;top:5018;width:4205;height:2" coordorigin="4916,5018" coordsize="4205,0" path="m4916,5018l9121,5018e" filled="f" stroked="t" strokeweight=".706329pt" strokecolor="#575757">
                <v:path arrowok="t"/>
              </v:shape>
            </v:group>
            <v:group style="position:absolute;left:7791;top:4530;width:2;height:494" coordorigin="7791,4530" coordsize="2,494">
              <v:shape style="position:absolute;left:7791;top:4530;width:2;height:494" coordorigin="7791,4530" coordsize="0,494" path="m7791,5025l7791,4530e" filled="f" stroked="t" strokeweight=".941772pt" strokecolor="#606060">
                <v:path arrowok="t"/>
              </v:shape>
            </v:group>
            <v:group style="position:absolute;left:9065;top:5020;width:264;height:2" coordorigin="9065,5020" coordsize="264,2">
              <v:shape style="position:absolute;left:9065;top:5020;width:264;height:2" coordorigin="9065,5020" coordsize="264,0" path="m9065,5020l9328,5020e" filled="f" stroked="t" strokeweight=".470886pt" strokecolor="#3F3F3F">
                <v:path arrowok="t"/>
              </v:shape>
            </v:group>
            <v:group style="position:absolute;left:9272;top:5018;width:2307;height:2" coordorigin="9272,5018" coordsize="2307,2">
              <v:shape style="position:absolute;left:9272;top:5018;width:2307;height:2" coordorigin="9272,5018" coordsize="2307,0" path="m9272,5018l11579,5018e" filled="f" stroked="t" strokeweight=".706329pt" strokecolor="#5B5B5B">
                <v:path arrowok="t"/>
              </v:shape>
            </v:group>
            <v:group style="position:absolute;left:396;top:4977;width:2;height:1046" coordorigin="396,4977" coordsize="2,1046">
              <v:shape style="position:absolute;left:396;top:4977;width:2;height:1046" coordorigin="396,4977" coordsize="0,1046" path="m396,6023l396,4977e" filled="f" stroked="t" strokeweight=".470886pt" strokecolor="#4F4F4F">
                <v:path arrowok="t"/>
              </v:shape>
            </v:group>
            <v:group style="position:absolute;left:4911;top:5258;width:4210;height:2" coordorigin="4911,5258" coordsize="4210,2">
              <v:shape style="position:absolute;left:4911;top:5258;width:4210;height:2" coordorigin="4911,5258" coordsize="4210,0" path="m4911,5258l9121,5258e" filled="f" stroked="t" strokeweight=".706329pt" strokecolor="#5B5B5B">
                <v:path arrowok="t"/>
              </v:shape>
            </v:group>
            <v:group style="position:absolute;left:9065;top:5258;width:438;height:2" coordorigin="9065,5258" coordsize="438,2">
              <v:shape style="position:absolute;left:9065;top:5258;width:438;height:2" coordorigin="9065,5258" coordsize="438,0" path="m9065,5258l9502,5258e" filled="f" stroked="t" strokeweight=".470886pt" strokecolor="#444444">
                <v:path arrowok="t"/>
              </v:shape>
            </v:group>
            <v:group style="position:absolute;left:9446;top:5255;width:2138;height:2" coordorigin="9446,5255" coordsize="2138,2">
              <v:shape style="position:absolute;left:9446;top:5255;width:2138;height:2" coordorigin="9446,5255" coordsize="2138,0" path="m9446,5255l11584,5255e" filled="f" stroked="t" strokeweight=".706329pt" strokecolor="#575757">
                <v:path arrowok="t"/>
              </v:shape>
            </v:group>
            <v:group style="position:absolute;left:2399;top:5248;width:2;height:261" coordorigin="2399,5248" coordsize="2,261">
              <v:shape style="position:absolute;left:2399;top:5248;width:2;height:261" coordorigin="2399,5248" coordsize="0,261" path="m2399,5510l2399,5248e" filled="f" stroked="t" strokeweight=".706329pt" strokecolor="#3F3F3F">
                <v:path arrowok="t"/>
              </v:shape>
            </v:group>
            <v:group style="position:absolute;left:4921;top:4977;width:2;height:532" coordorigin="4921,4977" coordsize="2,532">
              <v:shape style="position:absolute;left:4921;top:4977;width:2;height:532" coordorigin="4921,4977" coordsize="0,532" path="m4921,5510l4921,4977e" filled="f" stroked="t" strokeweight=".941772pt" strokecolor="#606060">
                <v:path arrowok="t"/>
              </v:shape>
            </v:group>
            <v:group style="position:absolute;left:4916;top:5496;width:4205;height:2" coordorigin="4916,5496" coordsize="4205,2">
              <v:shape style="position:absolute;left:4916;top:5496;width:4205;height:2" coordorigin="4916,5496" coordsize="4205,0" path="m4916,5496l9121,5496e" filled="f" stroked="t" strokeweight=".706329pt" strokecolor="#5B5B5B">
                <v:path arrowok="t"/>
              </v:shape>
            </v:group>
            <v:group style="position:absolute;left:9065;top:5496;width:438;height:2" coordorigin="9065,5496" coordsize="438,2">
              <v:shape style="position:absolute;left:9065;top:5496;width:438;height:2" coordorigin="9065,5496" coordsize="438,0" path="m9065,5496l9502,5496e" filled="f" stroked="t" strokeweight=".470886pt" strokecolor="#444444">
                <v:path arrowok="t"/>
              </v:shape>
            </v:group>
            <v:group style="position:absolute;left:9446;top:5496;width:2133;height:2" coordorigin="9446,5496" coordsize="2133,2">
              <v:shape style="position:absolute;left:9446;top:5496;width:2133;height:2" coordorigin="9446,5496" coordsize="2133,0" path="m9446,5496l11579,5496e" filled="f" stroked="t" strokeweight=".706329pt" strokecolor="#545454">
                <v:path arrowok="t"/>
              </v:shape>
            </v:group>
            <v:group style="position:absolute;left:2392;top:5740;width:2392;height:2" coordorigin="2392,5740" coordsize="2392,2">
              <v:shape style="position:absolute;left:2392;top:5740;width:2392;height:2" coordorigin="2392,5740" coordsize="2392,0" path="m2392,5740l4784,5740e" filled="f" stroked="t" strokeweight=".706329pt" strokecolor="#5B5B5B">
                <v:path arrowok="t"/>
              </v:shape>
            </v:group>
            <v:group style="position:absolute;left:4728;top:5738;width:221;height:2" coordorigin="4728,5738" coordsize="221,2">
              <v:shape style="position:absolute;left:4728;top:5738;width:221;height:2" coordorigin="4728,5738" coordsize="221,0" path="m4728,5738l4949,5738e" filled="f" stroked="t" strokeweight=".470886pt" strokecolor="#2B2B2B">
                <v:path arrowok="t"/>
              </v:shape>
            </v:group>
            <v:group style="position:absolute;left:4921;top:5453;width:2;height:314" coordorigin="4921,5453" coordsize="2,314">
              <v:shape style="position:absolute;left:4921;top:5453;width:2;height:314" coordorigin="4921,5453" coordsize="0,314" path="m4921,5766l4921,5453e" filled="f" stroked="t" strokeweight=".470886pt" strokecolor="#383838">
                <v:path arrowok="t"/>
              </v:shape>
            </v:group>
            <v:group style="position:absolute;left:4878;top:5736;width:6701;height:2" coordorigin="4878,5736" coordsize="6701,2">
              <v:shape style="position:absolute;left:4878;top:5736;width:6701;height:2" coordorigin="4878,5736" coordsize="6701,0" path="m4878,5736l11579,5736e" filled="f" stroked="t" strokeweight=".706329pt" strokecolor="#575757">
                <v:path arrowok="t"/>
              </v:shape>
            </v:group>
            <v:group style="position:absolute;left:391;top:5978;width:8518;height:2" coordorigin="391,5978" coordsize="8518,2">
              <v:shape style="position:absolute;left:391;top:5978;width:8518;height:2" coordorigin="391,5978" coordsize="8518,0" path="m391,5978l8909,5978e" filled="f" stroked="t" strokeweight=".706329pt" strokecolor="#5B5B5B">
                <v:path arrowok="t"/>
              </v:shape>
            </v:group>
            <v:group style="position:absolute;left:2399;top:5434;width:2;height:3608" coordorigin="2399,5434" coordsize="2,3608">
              <v:shape style="position:absolute;left:2399;top:5434;width:2;height:3608" coordorigin="2399,5434" coordsize="0,3608" path="m2399,9042l2399,5434e" filled="f" stroked="t" strokeweight=".706329pt" strokecolor="#545454">
                <v:path arrowok="t"/>
              </v:shape>
            </v:group>
            <v:group style="position:absolute;left:4921;top:5695;width:2;height:589" coordorigin="4921,5695" coordsize="2,589">
              <v:shape style="position:absolute;left:4921;top:5695;width:2;height:589" coordorigin="4921,5695" coordsize="0,589" path="m4921,6285l4921,5695e" filled="f" stroked="t" strokeweight=".706329pt" strokecolor="#606060">
                <v:path arrowok="t"/>
              </v:shape>
            </v:group>
            <v:group style="position:absolute;left:7534;top:5976;width:273;height:2" coordorigin="7534,5976" coordsize="273,2">
              <v:shape style="position:absolute;left:7534;top:5976;width:273;height:2" coordorigin="7534,5976" coordsize="273,0" path="m7534,5976l7807,5976e" filled="f" stroked="t" strokeweight=".470886pt" strokecolor="#4F4F4F">
                <v:path arrowok="t"/>
              </v:shape>
            </v:group>
            <v:group style="position:absolute;left:8820;top:5976;width:301;height:2" coordorigin="8820,5976" coordsize="301,2">
              <v:shape style="position:absolute;left:8820;top:5976;width:301;height:2" coordorigin="8820,5976" coordsize="301,0" path="m8820,5976l9121,5976e" filled="f" stroked="t" strokeweight=".470886pt" strokecolor="#4B4B4B">
                <v:path arrowok="t"/>
              </v:shape>
            </v:group>
            <v:group style="position:absolute;left:9065;top:5976;width:2515;height:2" coordorigin="9065,5976" coordsize="2515,2">
              <v:shape style="position:absolute;left:9065;top:5976;width:2515;height:2" coordorigin="9065,5976" coordsize="2515,0" path="m9065,5976l11579,5976e" filled="f" stroked="t" strokeweight=".706329pt" strokecolor="#575757">
                <v:path arrowok="t"/>
              </v:shape>
            </v:group>
            <v:group style="position:absolute;left:2402;top:5952;width:2;height:333" coordorigin="2402,5952" coordsize="2,333">
              <v:shape style="position:absolute;left:2402;top:5952;width:2;height:333" coordorigin="2402,5952" coordsize="0,333" path="m2402,6285l2402,5952e" filled="f" stroked="t" strokeweight=".470886pt" strokecolor="#3F3F3F">
                <v:path arrowok="t"/>
              </v:shape>
            </v:group>
            <v:group style="position:absolute;left:7788;top:5966;width:2;height:319" coordorigin="7788,5966" coordsize="2,319">
              <v:shape style="position:absolute;left:7788;top:5966;width:2;height:319" coordorigin="7788,5966" coordsize="0,319" path="m7788,6285l7788,5966e" filled="f" stroked="t" strokeweight=".706329pt" strokecolor="#545454">
                <v:path arrowok="t"/>
              </v:shape>
            </v:group>
            <v:group style="position:absolute;left:2392;top:6451;width:1173;height:2" coordorigin="2392,6451" coordsize="1173,2">
              <v:shape style="position:absolute;left:2392;top:6451;width:1173;height:2" coordorigin="2392,6451" coordsize="1173,0" path="m2392,6451l3565,6451e" filled="f" stroked="t" strokeweight=".470886pt" strokecolor="#4F4F4F">
                <v:path arrowok="t"/>
              </v:shape>
            </v:group>
            <v:group style="position:absolute;left:3461;top:6449;width:1323;height:2" coordorigin="3461,6449" coordsize="1323,2">
              <v:shape style="position:absolute;left:3461;top:6449;width:1323;height:2" coordorigin="3461,6449" coordsize="1323,0" path="m3461,6449l4784,6449e" filled="f" stroked="t" strokeweight=".706329pt" strokecolor="#575757">
                <v:path arrowok="t"/>
              </v:shape>
            </v:group>
            <v:group style="position:absolute;left:4728;top:6449;width:221;height:2" coordorigin="4728,6449" coordsize="221,2">
              <v:shape style="position:absolute;left:4728;top:6449;width:221;height:2" coordorigin="4728,6449" coordsize="221,0" path="m4728,6449l4949,6449e" filled="f" stroked="t" strokeweight=".470886pt" strokecolor="#444444">
                <v:path arrowok="t"/>
              </v:shape>
            </v:group>
            <v:group style="position:absolute;left:4921;top:6228;width:2;height:247" coordorigin="4921,6228" coordsize="2,247">
              <v:shape style="position:absolute;left:4921;top:6228;width:2;height:247" coordorigin="4921,6228" coordsize="0,247" path="m4921,6475l4921,6228e" filled="f" stroked="t" strokeweight=".470886pt" strokecolor="#383838">
                <v:path arrowok="t"/>
              </v:shape>
            </v:group>
            <v:group style="position:absolute;left:4878;top:6449;width:4450;height:2" coordorigin="4878,6449" coordsize="4450,2">
              <v:shape style="position:absolute;left:4878;top:6449;width:4450;height:2" coordorigin="4878,6449" coordsize="4450,0" path="m4878,6449l9328,6449e" filled="f" stroked="t" strokeweight=".706329pt" strokecolor="#5B5B5B">
                <v:path arrowok="t"/>
              </v:shape>
            </v:group>
            <v:group style="position:absolute;left:7788;top:6104;width:2;height:594" coordorigin="7788,6104" coordsize="2,594">
              <v:shape style="position:absolute;left:7788;top:6104;width:2;height:594" coordorigin="7788,6104" coordsize="0,594" path="m7788,6698l7788,6104e" filled="f" stroked="t" strokeweight=".706329pt" strokecolor="#606060">
                <v:path arrowok="t"/>
              </v:shape>
            </v:group>
            <v:group style="position:absolute;left:9272;top:6446;width:231;height:2" coordorigin="9272,6446" coordsize="231,2">
              <v:shape style="position:absolute;left:9272;top:6446;width:231;height:2" coordorigin="9272,6446" coordsize="231,0" path="m9272,6446l9502,6446e" filled="f" stroked="t" strokeweight=".470886pt" strokecolor="#484848">
                <v:path arrowok="t"/>
              </v:shape>
            </v:group>
            <v:group style="position:absolute;left:9446;top:6446;width:2133;height:2" coordorigin="9446,6446" coordsize="2133,2">
              <v:shape style="position:absolute;left:9446;top:6446;width:2133;height:2" coordorigin="9446,6446" coordsize="2133,0" path="m9446,6446l11579,6446e" filled="f" stroked="t" strokeweight=".706329pt" strokecolor="#5B5B5B">
                <v:path arrowok="t"/>
              </v:shape>
            </v:group>
            <v:group style="position:absolute;left:4921;top:6404;width:2;height:290" coordorigin="4921,6404" coordsize="2,290">
              <v:shape style="position:absolute;left:4921;top:6404;width:2;height:290" coordorigin="4921,6404" coordsize="0,290" path="m4921,6693l4921,6404e" filled="f" stroked="t" strokeweight=".706329pt" strokecolor="#545454">
                <v:path arrowok="t"/>
              </v:shape>
            </v:group>
            <v:group style="position:absolute;left:2397;top:6686;width:9182;height:2" coordorigin="2397,6686" coordsize="9182,2">
              <v:shape style="position:absolute;left:2397;top:6686;width:9182;height:2" coordorigin="2397,6686" coordsize="9182,0" path="m2397,6686l11579,6686e" filled="f" stroked="t" strokeweight=".706329pt" strokecolor="#5B5B5B">
                <v:path arrowok="t"/>
              </v:shape>
            </v:group>
            <v:group style="position:absolute;left:396;top:6408;width:2;height:295" coordorigin="396,6408" coordsize="2,295">
              <v:shape style="position:absolute;left:396;top:6408;width:2;height:295" coordorigin="396,6408" coordsize="0,295" path="m396,6703l396,6408e" filled="f" stroked="t" strokeweight=".470886pt" strokecolor="#3F3F3F">
                <v:path arrowok="t"/>
              </v:shape>
            </v:group>
            <v:group style="position:absolute;left:396;top:5044;width:2;height:10810" coordorigin="396,5044" coordsize="2,10810">
              <v:shape style="position:absolute;left:396;top:5044;width:2;height:10810" coordorigin="396,5044" coordsize="0,10810" path="m396,15854l396,5044e" filled="f" stroked="t" strokeweight=".470886pt" strokecolor="#545454">
                <v:path arrowok="t"/>
              </v:shape>
            </v:group>
            <v:group style="position:absolute;left:6715;top:6926;width:254;height:2" coordorigin="6715,6926" coordsize="254,2">
              <v:shape style="position:absolute;left:6715;top:6926;width:254;height:2" coordorigin="6715,6926" coordsize="254,0" path="m6715,6926l6969,6926e" filled="f" stroked="t" strokeweight=".470886pt" strokecolor="#4F4F4F">
                <v:path arrowok="t"/>
              </v:shape>
            </v:group>
            <v:group style="position:absolute;left:6913;top:6926;width:447;height:2" coordorigin="6913,6926" coordsize="447,2">
              <v:shape style="position:absolute;left:6913;top:6926;width:447;height:2" coordorigin="6913,6926" coordsize="447,0" path="m6913,6926l7360,6926e" filled="f" stroked="t" strokeweight=".941772pt" strokecolor="#747474">
                <v:path arrowok="t"/>
              </v:shape>
            </v:group>
            <v:group style="position:absolute;left:386;top:6924;width:11193;height:2" coordorigin="386,6924" coordsize="11193,2">
              <v:shape style="position:absolute;left:386;top:6924;width:11193;height:2" coordorigin="386,6924" coordsize="11193,0" path="m386,6924l11579,6924e" filled="f" stroked="t" strokeweight=".706329pt" strokecolor="#5B5B5B">
                <v:path arrowok="t"/>
              </v:shape>
            </v:group>
            <v:group style="position:absolute;left:8820;top:6926;width:301;height:2" coordorigin="8820,6926" coordsize="301,2">
              <v:shape style="position:absolute;left:8820;top:6926;width:301;height:2" coordorigin="8820,6926" coordsize="301,0" path="m8820,6926l9121,6926e" filled="f" stroked="t" strokeweight=".470886pt" strokecolor="#3F3F3F">
                <v:path arrowok="t"/>
              </v:shape>
            </v:group>
            <v:group style="position:absolute;left:391;top:7395;width:7200;height:2" coordorigin="391,7395" coordsize="7200,2">
              <v:shape style="position:absolute;left:391;top:7395;width:7200;height:2" coordorigin="391,7395" coordsize="7200,0" path="m391,7395l7591,7395e" filled="f" stroked="t" strokeweight=".706329pt" strokecolor="#5B5B5B">
                <v:path arrowok="t"/>
              </v:shape>
            </v:group>
            <v:group style="position:absolute;left:7534;top:7392;width:273;height:2" coordorigin="7534,7392" coordsize="273,2">
              <v:shape style="position:absolute;left:7534;top:7392;width:273;height:2" coordorigin="7534,7392" coordsize="273,0" path="m7534,7392l7807,7392e" filled="f" stroked="t" strokeweight=".470886pt" strokecolor="#4B4B4B">
                <v:path arrowok="t"/>
              </v:shape>
            </v:group>
            <v:group style="position:absolute;left:7751;top:7392;width:1125;height:2" coordorigin="7751,7392" coordsize="1125,2">
              <v:shape style="position:absolute;left:7751;top:7392;width:1125;height:2" coordorigin="7751,7392" coordsize="1125,0" path="m7751,7392l8876,7392e" filled="f" stroked="t" strokeweight=".706329pt" strokecolor="#676767">
                <v:path arrowok="t"/>
              </v:shape>
            </v:group>
            <v:group style="position:absolute;left:8820;top:7392;width:301;height:2" coordorigin="8820,7392" coordsize="301,2">
              <v:shape style="position:absolute;left:8820;top:7392;width:301;height:2" coordorigin="8820,7392" coordsize="301,0" path="m8820,7392l9121,7392e" filled="f" stroked="t" strokeweight=".470886pt" strokecolor="#3B3B3B">
                <v:path arrowok="t"/>
              </v:shape>
            </v:group>
            <v:group style="position:absolute;left:9065;top:7392;width:2515;height:2" coordorigin="9065,7392" coordsize="2515,2">
              <v:shape style="position:absolute;left:9065;top:7392;width:2515;height:2" coordorigin="9065,7392" coordsize="2515,0" path="m9065,7392l11579,7392e" filled="f" stroked="t" strokeweight=".706329pt" strokecolor="#575757">
                <v:path arrowok="t"/>
              </v:shape>
            </v:group>
            <v:group style="position:absolute;left:4921;top:7388;width:2;height:271" coordorigin="4921,7388" coordsize="2,271">
              <v:shape style="position:absolute;left:4921;top:7388;width:2;height:271" coordorigin="4921,7388" coordsize="0,271" path="m4921,7659l4921,7388e" filled="f" stroked="t" strokeweight=".941772pt" strokecolor="#676767">
                <v:path arrowok="t"/>
              </v:shape>
            </v:group>
            <v:group style="position:absolute;left:4916;top:7632;width:4205;height:2" coordorigin="4916,7632" coordsize="4205,2">
              <v:shape style="position:absolute;left:4916;top:7632;width:4205;height:2" coordorigin="4916,7632" coordsize="4205,0" path="m4916,7632l9121,7632e" filled="f" stroked="t" strokeweight=".706329pt" strokecolor="#606060">
                <v:path arrowok="t"/>
              </v:shape>
            </v:group>
            <v:group style="position:absolute;left:9065;top:7635;width:264;height:2" coordorigin="9065,7635" coordsize="264,2">
              <v:shape style="position:absolute;left:9065;top:7635;width:264;height:2" coordorigin="9065,7635" coordsize="264,0" path="m9065,7635l9328,7635e" filled="f" stroked="t" strokeweight=".470886pt" strokecolor="#4B4B4B">
                <v:path arrowok="t"/>
              </v:shape>
            </v:group>
            <v:group style="position:absolute;left:9272;top:7632;width:2307;height:2" coordorigin="9272,7632" coordsize="2307,2">
              <v:shape style="position:absolute;left:9272;top:7632;width:2307;height:2" coordorigin="9272,7632" coordsize="2307,0" path="m9272,7632l11579,7632e" filled="f" stroked="t" strokeweight=".706329pt" strokecolor="#575757">
                <v:path arrowok="t"/>
              </v:shape>
            </v:group>
            <v:group style="position:absolute;left:4921;top:7601;width:2;height:314" coordorigin="4921,7601" coordsize="2,314">
              <v:shape style="position:absolute;left:4921;top:7601;width:2;height:314" coordorigin="4921,7601" coordsize="0,314" path="m4921,7915l4921,7601e" filled="f" stroked="t" strokeweight=".470886pt" strokecolor="#444444">
                <v:path arrowok="t"/>
              </v:shape>
            </v:group>
            <v:group style="position:absolute;left:4916;top:7872;width:4586;height:2" coordorigin="4916,7872" coordsize="4586,2">
              <v:shape style="position:absolute;left:4916;top:7872;width:4586;height:2" coordorigin="4916,7872" coordsize="4586,0" path="m4916,7872l9502,7872e" filled="f" stroked="t" strokeweight=".706329pt" strokecolor="#5B5B5B">
                <v:path arrowok="t"/>
              </v:shape>
            </v:group>
            <v:group style="position:absolute;left:9446;top:7872;width:2138;height:2" coordorigin="9446,7872" coordsize="2138,2">
              <v:shape style="position:absolute;left:9446;top:7872;width:2138;height:2" coordorigin="9446,7872" coordsize="2138,0" path="m9446,7872l11584,7872e" filled="f" stroked="t" strokeweight=".706329pt" strokecolor="#575757">
                <v:path arrowok="t"/>
              </v:shape>
            </v:group>
            <v:group style="position:absolute;left:381;top:8113;width:2957;height:2" coordorigin="381,8113" coordsize="2957,2">
              <v:shape style="position:absolute;left:381;top:8113;width:2957;height:2" coordorigin="381,8113" coordsize="2957,0" path="m381,8113l3339,8113e" filled="f" stroked="t" strokeweight=".706329pt" strokecolor="#575757">
                <v:path arrowok="t"/>
              </v:shape>
            </v:group>
            <v:group style="position:absolute;left:3282;top:8115;width:283;height:2" coordorigin="3282,8115" coordsize="283,2">
              <v:shape style="position:absolute;left:3282;top:8115;width:283;height:2" coordorigin="3282,8115" coordsize="283,0" path="m3282,8115l3565,8115e" filled="f" stroked="t" strokeweight=".470886pt" strokecolor="#383838">
                <v:path arrowok="t"/>
              </v:shape>
            </v:group>
            <v:group style="position:absolute;left:3508;top:8113;width:3263;height:2" coordorigin="3508,8113" coordsize="3263,2">
              <v:shape style="position:absolute;left:3508;top:8113;width:3263;height:2" coordorigin="3508,8113" coordsize="3263,0" path="m3508,8113l6771,8113e" filled="f" stroked="t" strokeweight=".706329pt" strokecolor="#575757">
                <v:path arrowok="t"/>
              </v:shape>
            </v:group>
            <v:group style="position:absolute;left:4921;top:7858;width:2;height:261" coordorigin="4921,7858" coordsize="2,261">
              <v:shape style="position:absolute;left:4921;top:7858;width:2;height:261" coordorigin="4921,7858" coordsize="0,261" path="m4921,8120l4921,7858e" filled="f" stroked="t" strokeweight=".941772pt" strokecolor="#606060">
                <v:path arrowok="t"/>
              </v:shape>
            </v:group>
            <v:group style="position:absolute;left:6715;top:8115;width:254;height:2" coordorigin="6715,8115" coordsize="254,2">
              <v:shape style="position:absolute;left:6715;top:8115;width:254;height:2" coordorigin="6715,8115" coordsize="254,0" path="m6715,8115l6969,8115e" filled="f" stroked="t" strokeweight=".470886pt" strokecolor="#3F3F3F">
                <v:path arrowok="t"/>
              </v:shape>
            </v:group>
            <v:group style="position:absolute;left:6913;top:8113;width:4666;height:2" coordorigin="6913,8113" coordsize="4666,2">
              <v:shape style="position:absolute;left:6913;top:8113;width:4666;height:2" coordorigin="6913,8113" coordsize="4666,0" path="m6913,8113l11579,8113e" filled="f" stroked="t" strokeweight=".706329pt" strokecolor="#606060">
                <v:path arrowok="t"/>
              </v:shape>
            </v:group>
            <v:group style="position:absolute;left:11572;top:8072;width:2;height:295" coordorigin="11572,8072" coordsize="2,295">
              <v:shape style="position:absolute;left:11572;top:8072;width:2;height:295" coordorigin="11572,8072" coordsize="0,295" path="m11572,8367l11572,8072e" filled="f" stroked="t" strokeweight=".470886pt" strokecolor="#484848">
                <v:path arrowok="t"/>
              </v:shape>
            </v:group>
            <v:group style="position:absolute;left:386;top:9016;width:5575;height:2" coordorigin="386,9016" coordsize="5575,2">
              <v:shape style="position:absolute;left:386;top:9016;width:5575;height:2" coordorigin="386,9016" coordsize="5575,0" path="m386,9016l5961,9016e" filled="f" stroked="t" strokeweight=".706329pt" strokecolor="#575757">
                <v:path arrowok="t"/>
              </v:shape>
            </v:group>
            <v:group style="position:absolute;left:5905;top:9016;width:334;height:2" coordorigin="5905,9016" coordsize="334,2">
              <v:shape style="position:absolute;left:5905;top:9016;width:334;height:2" coordorigin="5905,9016" coordsize="334,0" path="m5905,9016l6239,9016e" filled="f" stroked="t" strokeweight=".470886pt" strokecolor="#444444">
                <v:path arrowok="t"/>
              </v:shape>
            </v:group>
            <v:group style="position:absolute;left:6183;top:9016;width:3146;height:2" coordorigin="6183,9016" coordsize="3146,2">
              <v:shape style="position:absolute;left:6183;top:9016;width:3146;height:2" coordorigin="6183,9016" coordsize="3146,0" path="m6183,9016l9328,9016e" filled="f" stroked="t" strokeweight=".706329pt" strokecolor="#646464">
                <v:path arrowok="t"/>
              </v:shape>
            </v:group>
            <v:group style="position:absolute;left:9272;top:9013;width:231;height:2" coordorigin="9272,9013" coordsize="231,2">
              <v:shape style="position:absolute;left:9272;top:9013;width:231;height:2" coordorigin="9272,9013" coordsize="231,0" path="m9272,9013l9502,9013e" filled="f" stroked="t" strokeweight=".470886pt" strokecolor="#484848">
                <v:path arrowok="t"/>
              </v:shape>
            </v:group>
            <v:group style="position:absolute;left:9446;top:9013;width:2138;height:2" coordorigin="9446,9013" coordsize="2138,2">
              <v:shape style="position:absolute;left:9446;top:9013;width:2138;height:2" coordorigin="9446,9013" coordsize="2138,0" path="m9446,9013l11584,9013e" filled="f" stroked="t" strokeweight=".706329pt" strokecolor="#575757">
                <v:path arrowok="t"/>
              </v:shape>
            </v:group>
            <v:group style="position:absolute;left:2397;top:8971;width:2;height:299" coordorigin="2397,8971" coordsize="2,299">
              <v:shape style="position:absolute;left:2397;top:8971;width:2;height:299" coordorigin="2397,8971" coordsize="0,299" path="m2397,9270l2397,8971e" filled="f" stroked="t" strokeweight=".470886pt" strokecolor="#3F3F3F">
                <v:path arrowok="t"/>
              </v:shape>
            </v:group>
            <v:group style="position:absolute;left:2397;top:9213;width:2;height:266" coordorigin="2397,9213" coordsize="2,266">
              <v:shape style="position:absolute;left:2397;top:9213;width:2;height:266" coordorigin="2397,9213" coordsize="0,266" path="m2397,9479l2397,9213e" filled="f" stroked="t" strokeweight=".941772pt" strokecolor="#606060">
                <v:path arrowok="t"/>
              </v:shape>
            </v:group>
            <v:group style="position:absolute;left:381;top:9893;width:11202;height:2" coordorigin="381,9893" coordsize="11202,2">
              <v:shape style="position:absolute;left:381;top:9893;width:11202;height:2" coordorigin="381,9893" coordsize="11202,0" path="m381,9893l11584,9893e" filled="f" stroked="t" strokeweight=".706329pt" strokecolor="#575757">
                <v:path arrowok="t"/>
              </v:shape>
            </v:group>
            <v:group style="position:absolute;left:2397;top:9422;width:2;height:494" coordorigin="2397,9422" coordsize="2,494">
              <v:shape style="position:absolute;left:2397;top:9422;width:2;height:494" coordorigin="2397,9422" coordsize="0,494" path="m2397,9917l2397,9422e" filled="f" stroked="t" strokeweight=".470886pt" strokecolor="#4B4B4B">
                <v:path arrowok="t"/>
              </v:shape>
            </v:group>
            <v:group style="position:absolute;left:8820;top:9893;width:301;height:2" coordorigin="8820,9893" coordsize="301,2">
              <v:shape style="position:absolute;left:8820;top:9893;width:301;height:2" coordorigin="8820,9893" coordsize="301,0" path="m8820,9893l9121,9893e" filled="f" stroked="t" strokeweight=".470886pt" strokecolor="#3B3B3B">
                <v:path arrowok="t"/>
              </v:shape>
            </v:group>
            <v:group style="position:absolute;left:381;top:10228;width:11202;height:2" coordorigin="381,10228" coordsize="11202,2">
              <v:shape style="position:absolute;left:381;top:10228;width:11202;height:2" coordorigin="381,10228" coordsize="11202,0" path="m381,10228l11584,10228e" filled="f" stroked="t" strokeweight=".706329pt" strokecolor="#575757">
                <v:path arrowok="t"/>
              </v:shape>
            </v:group>
            <v:group style="position:absolute;left:5665;top:10230;width:297;height:2" coordorigin="5665,10230" coordsize="297,2">
              <v:shape style="position:absolute;left:5665;top:10230;width:297;height:2" coordorigin="5665,10230" coordsize="297,0" path="m5665,10230l5961,10230e" filled="f" stroked="t" strokeweight=".470886pt" strokecolor="#383838">
                <v:path arrowok="t"/>
              </v:shape>
            </v:group>
            <v:group style="position:absolute;left:3673;top:10466;width:231;height:2" coordorigin="3673,10466" coordsize="231,2">
              <v:shape style="position:absolute;left:3673;top:10466;width:231;height:2" coordorigin="3673,10466" coordsize="231,0" path="m3673,10466l3904,10466e" filled="f" stroked="t" strokeweight=".470886pt" strokecolor="#444444">
                <v:path arrowok="t"/>
              </v:shape>
            </v:group>
            <v:group style="position:absolute;left:377;top:10466;width:11207;height:2" coordorigin="377,10466" coordsize="11207,2">
              <v:shape style="position:absolute;left:377;top:10466;width:11207;height:2" coordorigin="377,10466" coordsize="11207,0" path="m377,10466l11584,10466e" filled="f" stroked="t" strokeweight=".706329pt" strokecolor="#5B5B5B">
                <v:path arrowok="t"/>
              </v:shape>
            </v:group>
            <v:group style="position:absolute;left:5665;top:10468;width:297;height:2" coordorigin="5665,10468" coordsize="297,2">
              <v:shape style="position:absolute;left:5665;top:10468;width:297;height:2" coordorigin="5665,10468" coordsize="297,0" path="m5665,10468l5961,10468e" filled="f" stroked="t" strokeweight=".470886pt" strokecolor="#3F3F3F">
                <v:path arrowok="t"/>
              </v:shape>
            </v:group>
            <v:group style="position:absolute;left:11574;top:10183;width:2;height:342" coordorigin="11574,10183" coordsize="2,342">
              <v:shape style="position:absolute;left:11574;top:10183;width:2;height:342" coordorigin="11574,10183" coordsize="0,342" path="m11574,10525l11574,10183e" filled="f" stroked="t" strokeweight=".470886pt" strokecolor="#444444">
                <v:path arrowok="t"/>
              </v:shape>
            </v:group>
            <v:group style="position:absolute;left:381;top:10943;width:3348;height:2" coordorigin="381,10943" coordsize="3348,2">
              <v:shape style="position:absolute;left:381;top:10943;width:3348;height:2" coordorigin="381,10943" coordsize="3348,0" path="m381,10943l3729,10943e" filled="f" stroked="t" strokeweight=".706329pt" strokecolor="#5B5B5B">
                <v:path arrowok="t"/>
              </v:shape>
            </v:group>
            <v:group style="position:absolute;left:3673;top:10943;width:231;height:2" coordorigin="3673,10943" coordsize="231,2">
              <v:shape style="position:absolute;left:3673;top:10943;width:231;height:2" coordorigin="3673,10943" coordsize="231,0" path="m3673,10943l3904,10943e" filled="f" stroked="t" strokeweight=".470886pt" strokecolor="#343434">
                <v:path arrowok="t"/>
              </v:shape>
            </v:group>
            <v:group style="position:absolute;left:3847;top:10943;width:1874;height:2" coordorigin="3847,10943" coordsize="1874,2">
              <v:shape style="position:absolute;left:3847;top:10943;width:1874;height:2" coordorigin="3847,10943" coordsize="1874,0" path="m3847,10943l5721,10943e" filled="f" stroked="t" strokeweight=".706329pt" strokecolor="#545454">
                <v:path arrowok="t"/>
              </v:shape>
            </v:group>
            <v:group style="position:absolute;left:5665;top:10943;width:297;height:2" coordorigin="5665,10943" coordsize="297,2">
              <v:shape style="position:absolute;left:5665;top:10943;width:297;height:2" coordorigin="5665,10943" coordsize="297,0" path="m5665,10943l5961,10943e" filled="f" stroked="t" strokeweight=".470886pt" strokecolor="#3F3F3F">
                <v:path arrowok="t"/>
              </v:shape>
            </v:group>
            <v:group style="position:absolute;left:5905;top:10941;width:5674;height:2" coordorigin="5905,10941" coordsize="5674,2">
              <v:shape style="position:absolute;left:5905;top:10941;width:5674;height:2" coordorigin="5905,10941" coordsize="5674,0" path="m5905,10941l11579,10941e" filled="f" stroked="t" strokeweight=".706329pt" strokecolor="#606060">
                <v:path arrowok="t"/>
              </v:shape>
            </v:group>
            <v:group style="position:absolute;left:9065;top:10943;width:264;height:2" coordorigin="9065,10943" coordsize="264,2">
              <v:shape style="position:absolute;left:9065;top:10943;width:264;height:2" coordorigin="9065,10943" coordsize="264,0" path="m9065,10943l9328,10943e" filled="f" stroked="t" strokeweight=".470886pt" strokecolor="#4F4F4F">
                <v:path arrowok="t"/>
              </v:shape>
            </v:group>
            <v:group style="position:absolute;left:381;top:11181;width:2044;height:2" coordorigin="381,11181" coordsize="2044,2">
              <v:shape style="position:absolute;left:381;top:11181;width:2044;height:2" coordorigin="381,11181" coordsize="2044,0" path="m381,11181l2425,11181e" filled="f" stroked="t" strokeweight=".706329pt" strokecolor="#606060">
                <v:path arrowok="t"/>
              </v:shape>
            </v:group>
            <v:group style="position:absolute;left:386;top:5049;width:2;height:10806" coordorigin="386,5049" coordsize="2,10806">
              <v:shape style="position:absolute;left:386;top:5049;width:2;height:10806" coordorigin="386,5049" coordsize="0,10806" path="m386,15854l386,5049e" filled="f" stroked="t" strokeweight=".706329pt" strokecolor="#575757">
                <v:path arrowok="t"/>
              </v:shape>
            </v:group>
            <v:group style="position:absolute;left:2394;top:9845;width:2;height:6009" coordorigin="2394,9845" coordsize="2,6009">
              <v:shape style="position:absolute;left:2394;top:9845;width:2;height:6009" coordorigin="2394,9845" coordsize="0,6009" path="m2394,15854l2394,9845e" filled="f" stroked="t" strokeweight=".706329pt" strokecolor="#545454">
                <v:path arrowok="t"/>
              </v:shape>
            </v:group>
            <v:group style="position:absolute;left:2354;top:11181;width:485;height:2" coordorigin="2354,11181" coordsize="485,2">
              <v:shape style="position:absolute;left:2354;top:11181;width:485;height:2" coordorigin="2354,11181" coordsize="485,0" path="m2354,11181l2839,11181e" filled="f" stroked="t" strokeweight=".470886pt" strokecolor="#545454">
                <v:path arrowok="t"/>
              </v:shape>
            </v:group>
            <v:group style="position:absolute;left:2562;top:11179;width:9022;height:2" coordorigin="2562,11179" coordsize="9022,2">
              <v:shape style="position:absolute;left:2562;top:11179;width:9022;height:2" coordorigin="2562,11179" coordsize="9022,0" path="m2562,11179l11584,11179e" filled="f" stroked="t" strokeweight=".706329pt" strokecolor="#5B5B5B">
                <v:path arrowok="t"/>
              </v:shape>
            </v:group>
            <v:group style="position:absolute;left:7534;top:11176;width:273;height:2" coordorigin="7534,11176" coordsize="273,2">
              <v:shape style="position:absolute;left:7534;top:11176;width:273;height:2" coordorigin="7534,11176" coordsize="273,0" path="m7534,11176l7807,11176e" filled="f" stroked="t" strokeweight=".470886pt" strokecolor="#484848">
                <v:path arrowok="t"/>
              </v:shape>
            </v:group>
            <v:group style="position:absolute;left:381;top:11419;width:5340;height:2" coordorigin="381,11419" coordsize="5340,2">
              <v:shape style="position:absolute;left:381;top:11419;width:5340;height:2" coordorigin="381,11419" coordsize="5340,0" path="m381,11419l5721,11419e" filled="f" stroked="t" strokeweight=".706329pt" strokecolor="#5B5B5B">
                <v:path arrowok="t"/>
              </v:shape>
            </v:group>
            <v:group style="position:absolute;left:1041;top:11162;width:2;height:742" coordorigin="1041,11162" coordsize="2,742">
              <v:shape style="position:absolute;left:1041;top:11162;width:2;height:742" coordorigin="1041,11162" coordsize="0,742" path="m1041,11904l1041,11162e" filled="f" stroked="t" strokeweight=".235443pt" strokecolor="#383838">
                <v:path arrowok="t"/>
              </v:shape>
            </v:group>
            <v:group style="position:absolute;left:2397;top:11134;width:2;height:309" coordorigin="2397,11134" coordsize="2,309">
              <v:shape style="position:absolute;left:2397;top:11134;width:2;height:309" coordorigin="2397,11134" coordsize="0,309" path="m2397,11443l2397,11134e" filled="f" stroked="t" strokeweight=".470886pt" strokecolor="#444444">
                <v:path arrowok="t"/>
              </v:shape>
            </v:group>
            <v:group style="position:absolute;left:5665;top:11419;width:297;height:2" coordorigin="5665,11419" coordsize="297,2">
              <v:shape style="position:absolute;left:5665;top:11419;width:297;height:2" coordorigin="5665,11419" coordsize="297,0" path="m5665,11419l5961,11419e" filled="f" stroked="t" strokeweight=".470886pt" strokecolor="#484848">
                <v:path arrowok="t"/>
              </v:shape>
            </v:group>
            <v:group style="position:absolute;left:5905;top:11416;width:5679;height:2" coordorigin="5905,11416" coordsize="5679,2">
              <v:shape style="position:absolute;left:5905;top:11416;width:5679;height:2" coordorigin="5905,11416" coordsize="5679,0" path="m5905,11416l11584,11416e" filled="f" stroked="t" strokeweight=".706329pt" strokecolor="#606060">
                <v:path arrowok="t"/>
              </v:shape>
            </v:group>
            <v:group style="position:absolute;left:1041;top:11904;width:2;height:1412" coordorigin="1041,11904" coordsize="2,1412">
              <v:shape style="position:absolute;left:1041;top:11904;width:2;height:1412" coordorigin="1041,11904" coordsize="0,1412" path="m1041,13316l1041,11904e" filled="f" stroked="t" strokeweight=".235443pt" strokecolor="#000000">
                <v:path arrowok="t"/>
              </v:shape>
            </v:group>
            <v:group style="position:absolute;left:2394;top:11875;width:2;height:271" coordorigin="2394,11875" coordsize="2,271">
              <v:shape style="position:absolute;left:2394;top:11875;width:2;height:271" coordorigin="2394,11875" coordsize="0,271" path="m2394,12146l2394,11875e" filled="f" stroked="t" strokeweight=".470886pt" strokecolor="#3F3F3F">
                <v:path arrowok="t"/>
              </v:shape>
            </v:group>
            <v:group style="position:absolute;left:386;top:12089;width:2;height:204" coordorigin="386,12089" coordsize="2,204">
              <v:shape style="position:absolute;left:386;top:12089;width:2;height:204" coordorigin="386,12089" coordsize="0,204" path="m386,12294l386,12089e" filled="f" stroked="t" strokeweight=".470886pt" strokecolor="#282828">
                <v:path arrowok="t"/>
              </v:shape>
            </v:group>
            <v:group style="position:absolute;left:7343;top:11167;width:2;height:1127" coordorigin="7343,11167" coordsize="2,1127">
              <v:shape style="position:absolute;left:7343;top:11167;width:2;height:1127" coordorigin="7343,11167" coordsize="0,1127" path="m7343,12294l7343,11167e" filled="f" stroked="t" strokeweight=".706329pt" strokecolor="#5B5B5B">
                <v:path arrowok="t"/>
              </v:shape>
            </v:group>
            <v:group style="position:absolute;left:7346;top:12237;width:2;height:147" coordorigin="7346,12237" coordsize="2,147">
              <v:shape style="position:absolute;left:7346;top:12237;width:2;height:147" coordorigin="7346,12237" coordsize="0,147" path="m7346,12384l7346,12237e" filled="f" stroked="t" strokeweight=".470886pt" strokecolor="#3B3B3B">
                <v:path arrowok="t"/>
              </v:shape>
            </v:group>
            <v:group style="position:absolute;left:11577;top:12237;width:2;height:147" coordorigin="11577,12237" coordsize="2,147">
              <v:shape style="position:absolute;left:11577;top:12237;width:2;height:147" coordorigin="11577,12237" coordsize="0,147" path="m11577,12384l11577,12237e" filled="f" stroked="t" strokeweight=".470886pt" strokecolor="#3B3B3B">
                <v:path arrowok="t"/>
              </v:shape>
            </v:group>
            <v:group style="position:absolute;left:1735;top:11176;width:2;height:1322" coordorigin="1735,11176" coordsize="2,1322">
              <v:shape style="position:absolute;left:1735;top:11176;width:2;height:1322" coordorigin="1735,11176" coordsize="0,1322" path="m1735,12498l1735,11176e" filled="f" stroked="t" strokeweight=".706329pt" strokecolor="#545454">
                <v:path arrowok="t"/>
              </v:shape>
            </v:group>
            <v:group style="position:absolute;left:7346;top:12327;width:2;height:727" coordorigin="7346,12327" coordsize="2,727">
              <v:shape style="position:absolute;left:7346;top:12327;width:2;height:727" coordorigin="7346,12327" coordsize="0,727" path="m7346,13054l7346,12327e" filled="f" stroked="t" strokeweight=".706329pt" strokecolor="#5B5B5B">
                <v:path arrowok="t"/>
              </v:shape>
            </v:group>
            <v:group style="position:absolute;left:1738;top:12427;width:2;height:319" coordorigin="1738,12427" coordsize="2,319">
              <v:shape style="position:absolute;left:1738;top:12427;width:2;height:319" coordorigin="1738,12427" coordsize="0,319" path="m1738,12745l1738,12427e" filled="f" stroked="t" strokeweight=".470886pt" strokecolor="#3B3B3B">
                <v:path arrowok="t"/>
              </v:shape>
            </v:group>
            <v:group style="position:absolute;left:386;top:12688;width:2;height:252" coordorigin="386,12688" coordsize="2,252">
              <v:shape style="position:absolute;left:386;top:12688;width:2;height:252" coordorigin="386,12688" coordsize="0,252" path="m386,12940l386,12688e" filled="f" stroked="t" strokeweight=".470886pt" strokecolor="#383838">
                <v:path arrowok="t"/>
              </v:shape>
            </v:group>
            <v:group style="position:absolute;left:1738;top:12688;width:2;height:456" coordorigin="1738,12688" coordsize="2,456">
              <v:shape style="position:absolute;left:1738;top:12688;width:2;height:456" coordorigin="1738,12688" coordsize="0,456" path="m1738,13145l1738,12688e" filled="f" stroked="t" strokeweight=".941772pt" strokecolor="#5B5B5B">
                <v:path arrowok="t"/>
              </v:shape>
            </v:group>
            <v:group style="position:absolute;left:2392;top:12688;width:2;height:128" coordorigin="2392,12688" coordsize="2,128">
              <v:shape style="position:absolute;left:2392;top:12688;width:2;height:128" coordorigin="2392,12688" coordsize="0,128" path="m2392,12817l2392,12688e" filled="f" stroked="t" strokeweight=".470886pt" strokecolor="#4F4F4F">
                <v:path arrowok="t"/>
              </v:shape>
            </v:group>
            <v:group style="position:absolute;left:2392;top:12759;width:2;height:181" coordorigin="2392,12759" coordsize="2,181">
              <v:shape style="position:absolute;left:2392;top:12759;width:2;height:181" coordorigin="2392,12759" coordsize="0,181" path="m2392,12940l2392,12759e" filled="f" stroked="t" strokeweight=".470886pt" strokecolor="#383838">
                <v:path arrowok="t"/>
              </v:shape>
            </v:group>
            <v:group style="position:absolute;left:7346;top:12997;width:2;height:147" coordorigin="7346,12997" coordsize="2,147">
              <v:shape style="position:absolute;left:7346;top:12997;width:2;height:147" coordorigin="7346,12997" coordsize="0,147" path="m7346,13145l7346,12997e" filled="f" stroked="t" strokeweight=".470886pt" strokecolor="#444444">
                <v:path arrowok="t"/>
              </v:shape>
            </v:group>
            <v:group style="position:absolute;left:7346;top:13087;width:2;height:423" coordorigin="7346,13087" coordsize="2,423">
              <v:shape style="position:absolute;left:7346;top:13087;width:2;height:423" coordorigin="7346,13087" coordsize="0,423" path="m7346,13511l7346,13087e" filled="f" stroked="t" strokeweight=".941772pt" strokecolor="#646464">
                <v:path arrowok="t"/>
              </v:shape>
            </v:group>
            <v:group style="position:absolute;left:381;top:13492;width:2015;height:2" coordorigin="381,13492" coordsize="2015,2">
              <v:shape style="position:absolute;left:381;top:13492;width:2015;height:2" coordorigin="381,13492" coordsize="2015,0" path="m381,13492l2397,13492e" filled="f" stroked="t" strokeweight=".706329pt" strokecolor="#676767">
                <v:path arrowok="t"/>
              </v:shape>
            </v:group>
            <v:group style="position:absolute;left:1041;top:13316;width:2;height:280" coordorigin="1041,13316" coordsize="2,280">
              <v:shape style="position:absolute;left:1041;top:13316;width:2;height:280" coordorigin="1041,13316" coordsize="0,280" path="m1041,13596l1041,13316e" filled="f" stroked="t" strokeweight=".235443pt" strokecolor="#444444">
                <v:path arrowok="t"/>
              </v:shape>
            </v:group>
            <v:group style="position:absolute;left:1735;top:13087;width:2;height:433" coordorigin="1735,13087" coordsize="2,433">
              <v:shape style="position:absolute;left:1735;top:13087;width:2;height:433" coordorigin="1735,13087" coordsize="0,433" path="m1735,13520l1735,13087e" filled="f" stroked="t" strokeweight=".470886pt" strokecolor="#3F3F3F">
                <v:path arrowok="t"/>
              </v:shape>
            </v:group>
            <v:group style="position:absolute;left:2394;top:13287;width:2;height:233" coordorigin="2394,13287" coordsize="2,233">
              <v:shape style="position:absolute;left:2394;top:13287;width:2;height:233" coordorigin="2394,13287" coordsize="0,233" path="m2394,13520l2394,13287e" filled="f" stroked="t" strokeweight=".470886pt" strokecolor="#3F3F3F">
                <v:path arrowok="t"/>
              </v:shape>
            </v:group>
            <v:group style="position:absolute;left:2392;top:13449;width:2;height:176" coordorigin="2392,13449" coordsize="2,176">
              <v:shape style="position:absolute;left:2392;top:13449;width:2;height:176" coordorigin="2392,13449" coordsize="0,176" path="m2392,13625l2392,13449e" filled="f" stroked="t" strokeweight=".470886pt" strokecolor="#2B2B2B">
                <v:path arrowok="t"/>
              </v:shape>
            </v:group>
            <v:group style="position:absolute;left:7346;top:13454;width:2;height:171" coordorigin="7346,13454" coordsize="2,171">
              <v:shape style="position:absolute;left:7346;top:13454;width:2;height:171" coordorigin="7346,13454" coordsize="0,171" path="m7346,13625l7346,13454e" filled="f" stroked="t" strokeweight=".470886pt" strokecolor="#484848">
                <v:path arrowok="t"/>
              </v:shape>
            </v:group>
            <v:group style="position:absolute;left:1041;top:13596;width:2;height:2244" coordorigin="1041,13596" coordsize="2,2244">
              <v:shape style="position:absolute;left:1041;top:13596;width:2;height:2244" coordorigin="1041,13596" coordsize="0,2244" path="m1041,15840l1041,13596e" filled="f" stroked="t" strokeweight=".235443pt" strokecolor="#000000">
                <v:path arrowok="t"/>
              </v:shape>
            </v:group>
            <v:group style="position:absolute;left:1735;top:13406;width:2;height:499" coordorigin="1735,13406" coordsize="2,499">
              <v:shape style="position:absolute;left:1735;top:13406;width:2;height:499" coordorigin="1735,13406" coordsize="0,499" path="m1735,13905l1735,13406e" filled="f" stroked="t" strokeweight=".941772pt" strokecolor="#575757">
                <v:path arrowok="t"/>
              </v:shape>
            </v:group>
            <v:group style="position:absolute;left:7346;top:13568;width:2;height:675" coordorigin="7346,13568" coordsize="2,675">
              <v:shape style="position:absolute;left:7346;top:13568;width:2;height:675" coordorigin="7346,13568" coordsize="0,675" path="m7346,14243l7346,13568e" filled="f" stroked="t" strokeweight=".706329pt" strokecolor="#575757">
                <v:path arrowok="t"/>
              </v:shape>
            </v:group>
            <v:group style="position:absolute;left:1735;top:13848;width:2;height:518" coordorigin="1735,13848" coordsize="2,518">
              <v:shape style="position:absolute;left:1735;top:13848;width:2;height:518" coordorigin="1735,13848" coordsize="0,518" path="m1735,14366l1735,13848e" filled="f" stroked="t" strokeweight=".470886pt" strokecolor="#3F3F3F">
                <v:path arrowok="t"/>
              </v:shape>
            </v:group>
            <v:group style="position:absolute;left:386;top:14186;width:2;height:309" coordorigin="386,14186" coordsize="2,309">
              <v:shape style="position:absolute;left:386;top:14186;width:2;height:309" coordorigin="386,14186" coordsize="0,309" path="m386,14495l386,14186e" filled="f" stroked="t" strokeweight=".470886pt" strokecolor="#3F3F3F">
                <v:path arrowok="t"/>
              </v:shape>
            </v:group>
            <v:group style="position:absolute;left:2392;top:14186;width:2;height:181" coordorigin="2392,14186" coordsize="2,181">
              <v:shape style="position:absolute;left:2392;top:14186;width:2;height:181" coordorigin="2392,14186" coordsize="0,181" path="m2392,14366l2392,14186e" filled="f" stroked="t" strokeweight=".470886pt" strokecolor="#232323">
                <v:path arrowok="t"/>
              </v:shape>
            </v:group>
            <v:group style="position:absolute;left:7346;top:14186;width:2;height:309" coordorigin="7346,14186" coordsize="2,309">
              <v:shape style="position:absolute;left:7346;top:14186;width:2;height:309" coordorigin="7346,14186" coordsize="0,309" path="m7346,14495l7346,14186e" filled="f" stroked="t" strokeweight=".470886pt" strokecolor="#3F3F3F">
                <v:path arrowok="t"/>
              </v:shape>
            </v:group>
            <v:group style="position:absolute;left:1735;top:14309;width:2;height:1545" coordorigin="1735,14309" coordsize="2,1545">
              <v:shape style="position:absolute;left:1735;top:14309;width:2;height:1545" coordorigin="1735,14309" coordsize="0,1545" path="m1735,15854l1735,14309e" filled="f" stroked="t" strokeweight=".706329pt" strokecolor="#575757">
                <v:path arrowok="t"/>
              </v:shape>
            </v:group>
            <v:group style="position:absolute;left:7346;top:14438;width:2;height:1417" coordorigin="7346,14438" coordsize="2,1417">
              <v:shape style="position:absolute;left:7346;top:14438;width:2;height:1417" coordorigin="7346,14438" coordsize="0,1417" path="m7346,15854l7346,14438e" filled="f" stroked="t" strokeweight=".706329pt" strokecolor="#5B5B5B">
                <v:path arrowok="t"/>
              </v:shape>
            </v:group>
            <v:group style="position:absolute;left:391;top:5044;width:2;height:10810" coordorigin="391,5044" coordsize="2,10810">
              <v:shape style="position:absolute;left:391;top:5044;width:2;height:10810" coordorigin="391,5044" coordsize="0,10810" path="m391,15854l391,5044e" filled="f" stroked="t" strokeweight=".706329pt" strokecolor="#575757">
                <v:path arrowok="t"/>
              </v:shape>
            </v:group>
            <v:group style="position:absolute;left:6715;top:15845;width:254;height:2" coordorigin="6715,15845" coordsize="254,2">
              <v:shape style="position:absolute;left:6715;top:15845;width:254;height:2" coordorigin="6715,15845" coordsize="254,0" path="m6715,15845l6969,15845e" filled="f" stroked="t" strokeweight=".470886pt" strokecolor="#747474">
                <v:path arrowok="t"/>
              </v:shape>
            </v:group>
            <v:group style="position:absolute;left:7534;top:15845;width:273;height:2" coordorigin="7534,15845" coordsize="273,2">
              <v:shape style="position:absolute;left:7534;top:15845;width:273;height:2" coordorigin="7534,15845" coordsize="273,0" path="m7534,15845l7807,15845e" filled="f" stroked="t" strokeweight=".470886pt" strokecolor="#7C7C7C">
                <v:path arrowok="t"/>
              </v:shape>
            </v:group>
            <v:group style="position:absolute;left:377;top:15845;width:11207;height:2" coordorigin="377,15845" coordsize="11207,2">
              <v:shape style="position:absolute;left:377;top:15845;width:11207;height:2" coordorigin="377,15845" coordsize="11207,0" path="m377,15845l11584,15845e" filled="f" stroked="t" strokeweight=".706329pt" strokecolor="#80808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2"/>
          <w:b/>
          <w:bCs/>
        </w:rPr>
        <w:t>Itfaiy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2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666767"/>
          <w:spacing w:val="0"/>
          <w:w w:val="72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296"/>
          <w:b/>
          <w:bCs/>
        </w:rPr>
        <w:t>M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0"/>
          <w:w w:val="72"/>
        </w:rPr>
        <w:t>m·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Emra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AŞKIN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3" w:lineRule="exact"/>
        <w:ind w:left="3818" w:right="5791"/>
        <w:jc w:val="center"/>
        <w:tabs>
          <w:tab w:pos="5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4B97"/>
          <w:spacing w:val="0"/>
          <w:w w:val="37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F4B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4B9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İtf.Eri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0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53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630436pt;margin-top:-15.858907pt;width:20.013251pt;height:42.5pt;mso-position-horizontal-relative:page;mso-position-vertical-relative:paragraph;z-index:-15451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32323"/>
                      <w:spacing w:val="0"/>
                      <w:w w:val="169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YÜK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DIY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76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4" w:lineRule="exact"/>
        <w:ind w:left="873" w:right="-20"/>
        <w:jc w:val="left"/>
        <w:tabs>
          <w:tab w:pos="3440" w:val="left"/>
          <w:tab w:pos="99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5"/>
          <w:szCs w:val="15"/>
          <w:color w:val="4F5050"/>
          <w:spacing w:val="3"/>
          <w:w w:val="129"/>
          <w:position w:val="-6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92"/>
          <w:position w:val="-6"/>
        </w:rPr>
        <w:t>Z</w:t>
      </w:r>
      <w:r>
        <w:rPr>
          <w:rFonts w:ascii="Arial" w:hAnsi="Arial" w:cs="Arial" w:eastAsia="Arial"/>
          <w:sz w:val="15"/>
          <w:szCs w:val="15"/>
          <w:color w:val="383838"/>
          <w:spacing w:val="-24"/>
          <w:w w:val="100"/>
          <w:position w:val="-6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5"/>
          <w:w w:val="105"/>
          <w:position w:val="-6"/>
        </w:rPr>
        <w:t>M</w:t>
      </w:r>
      <w:r>
        <w:rPr>
          <w:rFonts w:ascii="Arial" w:hAnsi="Arial" w:cs="Arial" w:eastAsia="Arial"/>
          <w:sz w:val="15"/>
          <w:szCs w:val="15"/>
          <w:color w:val="4F5050"/>
          <w:spacing w:val="-5"/>
          <w:w w:val="105"/>
          <w:position w:val="-6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-6"/>
        </w:rPr>
        <w:t>R</w:t>
      </w:r>
      <w:r>
        <w:rPr>
          <w:rFonts w:ascii="Arial" w:hAnsi="Arial" w:cs="Arial" w:eastAsia="Arial"/>
          <w:sz w:val="15"/>
          <w:szCs w:val="15"/>
          <w:color w:val="383838"/>
          <w:spacing w:val="-42"/>
          <w:w w:val="105"/>
          <w:position w:val="-6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7"/>
          <w:position w:val="4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8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4"/>
        </w:rPr>
        <w:t>DAI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9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89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4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BAŞKANLIÖl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21"/>
          <w:position w:val="-1"/>
        </w:rPr>
        <w:t>"'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608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232323"/>
          <w:spacing w:val="-3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4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4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5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4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84"/>
          <w:position w:val="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3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8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3"/>
        </w:rPr>
        <w:t>MU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6"/>
          <w:position w:val="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"/>
          <w:w w:val="86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3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6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6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9"/>
          <w:w w:val="8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8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Müdürlügü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650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F5050"/>
          <w:w w:val="102"/>
          <w:position w:val="2"/>
        </w:rPr>
        <w:t>BELE</w:t>
      </w:r>
      <w:r>
        <w:rPr>
          <w:rFonts w:ascii="Arial" w:hAnsi="Arial" w:cs="Arial" w:eastAsia="Arial"/>
          <w:sz w:val="15"/>
          <w:szCs w:val="15"/>
          <w:color w:val="4F5050"/>
          <w:spacing w:val="-31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6"/>
          <w:w w:val="99"/>
          <w:position w:val="2"/>
        </w:rPr>
        <w:t>D</w:t>
      </w:r>
      <w:r>
        <w:rPr>
          <w:rFonts w:ascii="Arial" w:hAnsi="Arial" w:cs="Arial" w:eastAsia="Arial"/>
          <w:sz w:val="15"/>
          <w:szCs w:val="15"/>
          <w:color w:val="4F5050"/>
          <w:spacing w:val="-3"/>
          <w:w w:val="162"/>
          <w:position w:val="2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98"/>
          <w:position w:val="2"/>
        </w:rPr>
        <w:t>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057737" w:type="dxa"/>
      </w:tblPr>
      <w:tblGrid/>
      <w:tr>
        <w:trPr>
          <w:trHeight w:val="218" w:hRule="exact"/>
        </w:trPr>
        <w:tc>
          <w:tcPr>
            <w:tcW w:w="1046" w:type="dxa"/>
            <w:tcBorders>
              <w:top w:val="single" w:sz="5.573472" w:space="0" w:color="4F4F4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7"/>
                <w:w w:val="87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5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84"/>
              </w:rPr>
              <w:t>uy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5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6" w:type="dxa"/>
            <w:tcBorders>
              <w:top w:val="single" w:sz="5.573472" w:space="0" w:color="4F4F4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17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3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6"/>
                <w:w w:val="93"/>
              </w:rPr>
              <w:t>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10"/>
                <w:w w:val="11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3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5"/>
                <w:w w:val="93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E6E6E"/>
                <w:spacing w:val="-18"/>
                <w:w w:val="136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2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45" w:type="dxa"/>
            <w:tcBorders>
              <w:top w:val="single" w:sz="5.573472" w:space="0" w:color="4F4F4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4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w w:val="88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"/>
                <w:w w:val="88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13"/>
                <w:w w:val="13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9"/>
              </w:rPr>
              <w:t>ldiriı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5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9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97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573472" w:space="0" w:color="5B5B5B"/>
            </w:tcBorders>
          </w:tcPr>
          <w:p>
            <w:pPr>
              <w:spacing w:before="24" w:after="0" w:line="214" w:lineRule="exact"/>
              <w:ind w:left="332" w:right="-20"/>
              <w:jc w:val="left"/>
              <w:tabs>
                <w:tab w:pos="23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0"/>
                <w:w w:val="88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32323"/>
                <w:spacing w:val="-10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"/>
                <w:w w:val="88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7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8"/>
              </w:rPr>
              <w:t>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6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15:15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91"/>
                <w:position w:val="-1"/>
              </w:rPr>
              <w:t>tr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8"/>
                <w:w w:val="91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8"/>
                <w:w w:val="53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3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6"/>
                <w:w w:val="93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3"/>
                <w:position w:val="-1"/>
              </w:rPr>
              <w:t>232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3"/>
                <w:position w:val="-1"/>
              </w:rPr>
              <w:t>293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6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9"/>
                <w:w w:val="100"/>
                <w:position w:val="-1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21" w:hRule="exact"/>
        </w:trPr>
        <w:tc>
          <w:tcPr>
            <w:tcW w:w="1046" w:type="dxa"/>
            <w:tcBorders>
              <w:top w:val="nil" w:sz="6" w:space="0" w:color="auto"/>
              <w:bottom w:val="single" w:sz="5.57347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9"/>
                <w:w w:val="72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7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54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8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3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6" w:type="dxa"/>
            <w:tcBorders>
              <w:top w:val="nil" w:sz="6" w:space="0" w:color="auto"/>
              <w:bottom w:val="single" w:sz="5.57347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1" w:lineRule="exact"/>
              <w:ind w:left="18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6"/>
                <w:w w:val="100"/>
              </w:rPr>
              <w:t>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1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2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7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45" w:type="dxa"/>
            <w:tcBorders>
              <w:top w:val="nil" w:sz="6" w:space="0" w:color="auto"/>
              <w:bottom w:val="single" w:sz="5.57347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13" w:lineRule="exact"/>
              <w:ind w:left="455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7"/>
                <w:position w:val="-1"/>
              </w:rPr>
              <w:t>!K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5"/>
                <w:w w:val="87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7"/>
                <w:position w:val="-1"/>
              </w:rPr>
              <w:t>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8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36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1"/>
                <w:w w:val="137"/>
                <w:position w:val="-1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1"/>
                <w:position w:val="-1"/>
              </w:rPr>
              <w:t>446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70" w:type="dxa"/>
            <w:tcBorders>
              <w:top w:val="nil" w:sz="6" w:space="0" w:color="auto"/>
              <w:bottom w:val="single" w:sz="5.573472" w:space="0" w:color="4B4B4B"/>
              <w:left w:val="nil" w:sz="6" w:space="0" w:color="auto"/>
              <w:right w:val="single" w:sz="5.573472" w:space="0" w:color="5B5B5B"/>
            </w:tcBorders>
          </w:tcPr>
          <w:p>
            <w:pPr>
              <w:spacing w:before="7" w:after="0" w:line="208" w:lineRule="exact"/>
              <w:ind w:left="33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20"/>
                <w:w w:val="89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9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4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9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9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0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5"/>
                <w:w w:val="9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194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7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5"/>
        </w:rPr>
        <w:t>ildi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8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56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"/>
          <w:w w:val="8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ÖnU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29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6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4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0"/>
        </w:rPr>
        <w:t>es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89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iemi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56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7"/>
          <w:w w:val="8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ÖııU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8" w:lineRule="exact"/>
        <w:ind w:left="148" w:right="1846" w:firstLine="5"/>
        <w:jc w:val="left"/>
        <w:tabs>
          <w:tab w:pos="1320" w:val="left"/>
          <w:tab w:pos="3580" w:val="left"/>
          <w:tab w:pos="4420" w:val="left"/>
          <w:tab w:pos="66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7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7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7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4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5"/>
          <w:w w:val="108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83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:E.K.D.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4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"/>
          <w:w w:val="8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84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5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nını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3604" w:right="-20"/>
        <w:jc w:val="left"/>
        <w:tabs>
          <w:tab w:pos="66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3.725647pt;margin-top:2.94359pt;width:3.67302pt;height:26pt;mso-position-horizontal-relative:page;mso-position-vertical-relative:paragraph;z-index:-1545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A3A3A3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3"/>
        </w:rPr>
        <w:t>Beıo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9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89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9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9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7"/>
          <w:w w:val="8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Ahsap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9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5"/>
          <w:position w:val="-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95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28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24"/>
          <w:w w:val="12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68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4F5050"/>
          <w:spacing w:val="2"/>
          <w:w w:val="68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18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22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5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1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22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18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27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24"/>
          <w:w w:val="12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70"/>
          <w:position w:val="-4"/>
        </w:rPr>
        <w:t>.....</w:t>
      </w:r>
      <w:r>
        <w:rPr>
          <w:rFonts w:ascii="Arial" w:hAnsi="Arial" w:cs="Arial" w:eastAsia="Arial"/>
          <w:sz w:val="23"/>
          <w:szCs w:val="23"/>
          <w:color w:val="4F5050"/>
          <w:spacing w:val="-5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4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8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35"/>
          <w:w w:val="8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232323"/>
          <w:spacing w:val="-14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21"/>
          <w:w w:val="12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0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383838"/>
          <w:spacing w:val="-14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24"/>
          <w:w w:val="12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8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1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8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22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22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24"/>
          <w:w w:val="12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76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4F5050"/>
          <w:spacing w:val="-38"/>
          <w:w w:val="7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4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73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4F5050"/>
          <w:spacing w:val="-5"/>
          <w:w w:val="7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18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0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383838"/>
          <w:spacing w:val="-18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18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73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4F5050"/>
          <w:spacing w:val="-44"/>
          <w:w w:val="7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22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24"/>
          <w:w w:val="12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14"/>
          <w:w w:val="7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24"/>
          <w:w w:val="12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0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383838"/>
          <w:spacing w:val="-29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18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22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18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22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5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4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-18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22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37"/>
          <w:w w:val="7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27"/>
          <w:w w:val="10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18"/>
          <w:w w:val="7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83838"/>
          <w:spacing w:val="-18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12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4393" w:right="-20"/>
        <w:jc w:val="left"/>
        <w:tabs>
          <w:tab w:pos="4960" w:val="left"/>
          <w:tab w:pos="546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383838"/>
          <w:spacing w:val="0"/>
          <w:w w:val="53"/>
          <w:position w:val="-5"/>
        </w:rPr>
        <w:t>ı</w:t>
      </w:r>
      <w:r>
        <w:rPr>
          <w:rFonts w:ascii="Arial" w:hAnsi="Arial" w:cs="Arial" w:eastAsia="Arial"/>
          <w:sz w:val="44"/>
          <w:szCs w:val="44"/>
          <w:color w:val="383838"/>
          <w:spacing w:val="-57"/>
          <w:w w:val="53"/>
          <w:position w:val="-5"/>
        </w:rPr>
        <w:t> </w:t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4"/>
          <w:szCs w:val="44"/>
          <w:color w:val="383838"/>
          <w:spacing w:val="0"/>
          <w:w w:val="100"/>
          <w:position w:val="-5"/>
        </w:rPr>
      </w:r>
      <w:r>
        <w:rPr>
          <w:rFonts w:ascii="Arial" w:hAnsi="Arial" w:cs="Arial" w:eastAsia="Arial"/>
          <w:sz w:val="44"/>
          <w:szCs w:val="44"/>
          <w:color w:val="232323"/>
          <w:spacing w:val="0"/>
          <w:w w:val="53"/>
          <w:position w:val="-5"/>
        </w:rPr>
        <w:t>ı</w:t>
      </w:r>
      <w:r>
        <w:rPr>
          <w:rFonts w:ascii="Arial" w:hAnsi="Arial" w:cs="Arial" w:eastAsia="Arial"/>
          <w:sz w:val="44"/>
          <w:szCs w:val="44"/>
          <w:color w:val="23232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4"/>
          <w:szCs w:val="44"/>
          <w:color w:val="232323"/>
          <w:spacing w:val="0"/>
          <w:w w:val="100"/>
          <w:position w:val="-5"/>
        </w:rPr>
      </w:r>
      <w:r>
        <w:rPr>
          <w:rFonts w:ascii="Arial" w:hAnsi="Arial" w:cs="Arial" w:eastAsia="Arial"/>
          <w:sz w:val="48"/>
          <w:szCs w:val="48"/>
          <w:color w:val="A3A3A3"/>
          <w:spacing w:val="0"/>
          <w:w w:val="53"/>
          <w:position w:val="-5"/>
        </w:rPr>
        <w:t>ı</w:t>
      </w:r>
      <w:r>
        <w:rPr>
          <w:rFonts w:ascii="Arial" w:hAnsi="Arial" w:cs="Arial" w:eastAsia="Arial"/>
          <w:sz w:val="48"/>
          <w:szCs w:val="48"/>
          <w:color w:val="A3A3A3"/>
          <w:spacing w:val="-69"/>
          <w:w w:val="53"/>
          <w:position w:val="-5"/>
        </w:rPr>
        <w:t> </w:t>
      </w:r>
      <w:r>
        <w:rPr>
          <w:rFonts w:ascii="Arial" w:hAnsi="Arial" w:cs="Arial" w:eastAsia="Arial"/>
          <w:sz w:val="48"/>
          <w:szCs w:val="48"/>
          <w:color w:val="A3A3A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8"/>
          <w:szCs w:val="48"/>
          <w:color w:val="A3A3A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6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85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98"/>
          <w:position w:val="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4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6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4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153" w:right="-20"/>
        <w:jc w:val="left"/>
        <w:tabs>
          <w:tab w:pos="2160" w:val="left"/>
          <w:tab w:pos="5620" w:val="left"/>
          <w:tab w:pos="1092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70"/>
          <w:position w:val="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95"/>
          <w:position w:val="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0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3"/>
          <w:position w:val="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0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7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6"/>
          <w:position w:val="8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26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8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8"/>
          <w:w w:val="94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9"/>
        </w:rPr>
        <w:t>Sede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9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85"/>
          <w:position w:val="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85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72"/>
          <w:position w:val="8"/>
        </w:rPr>
        <w:t>[K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89"/>
          <w:position w:val="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89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8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8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8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9"/>
          <w:position w:val="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89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8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9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:Sava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8"/>
        </w:rPr>
        <w:t>ÜN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8"/>
        </w:rPr>
      </w:r>
      <w:r>
        <w:rPr>
          <w:rFonts w:ascii="Arial" w:hAnsi="Arial" w:cs="Arial" w:eastAsia="Arial"/>
          <w:sz w:val="45"/>
          <w:szCs w:val="45"/>
          <w:color w:val="A3A3A3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76"/>
          <w:position w:val="1"/>
        </w:rPr>
        <w:t>[A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75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6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CANBULAT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09" w:lineRule="exact"/>
        <w:ind w:left="2183" w:right="-20"/>
        <w:jc w:val="left"/>
        <w:tabs>
          <w:tab w:pos="46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5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5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89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15:16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400" w:right="300"/>
        </w:sectPr>
      </w:pPr>
      <w:rPr/>
    </w:p>
    <w:p>
      <w:pPr>
        <w:spacing w:before="0" w:after="0" w:line="194" w:lineRule="exact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w w:val="13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8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300"/>
          <w:cols w:num="2" w:equalWidth="0">
            <w:col w:w="553" w:space="1564"/>
            <w:col w:w="9103"/>
          </w:cols>
        </w:sectPr>
      </w:pPr>
      <w:rPr/>
    </w:p>
    <w:p>
      <w:pPr>
        <w:spacing w:before="0" w:after="0" w:line="279" w:lineRule="exact"/>
        <w:ind w:left="148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76"/>
          <w:position w:val="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64"/>
          <w:position w:val="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8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9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612" w:right="46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6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4600" w:right="42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mniy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2"/>
          <w:w w:val="9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117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lg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02" w:lineRule="exact"/>
        <w:ind w:left="2136" w:right="2571" w:firstLine="-1988"/>
        <w:jc w:val="left"/>
        <w:tabs>
          <w:tab w:pos="2160" w:val="left"/>
          <w:tab w:pos="46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7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1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1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103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Gitnıişse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2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6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96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7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0"/>
        </w:rPr>
        <w:t>Döni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5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5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7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7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Plak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Anıirini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w w:val="73"/>
        </w:rPr>
        <w:t>!O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söndürülnıü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soğutma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89" w:right="40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8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ndtlr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9" w:lineRule="exact"/>
        <w:ind w:left="129" w:right="-20"/>
        <w:jc w:val="left"/>
        <w:tabs>
          <w:tab w:pos="4720" w:val="left"/>
          <w:tab w:pos="6500" w:val="left"/>
          <w:tab w:pos="8000" w:val="left"/>
          <w:tab w:pos="9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78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1"/>
        </w:rPr>
        <w:t>ndl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6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89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9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200"/>
          <w:position w:val="-3"/>
        </w:rPr>
        <w:t>ll</w:t>
      </w:r>
      <w:r>
        <w:rPr>
          <w:rFonts w:ascii="Arial" w:hAnsi="Arial" w:cs="Arial" w:eastAsia="Arial"/>
          <w:sz w:val="12"/>
          <w:szCs w:val="12"/>
          <w:color w:val="383838"/>
          <w:spacing w:val="-43"/>
          <w:w w:val="2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nı3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76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-3"/>
        </w:rPr>
        <w:t>pUk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7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6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11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2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7"/>
          <w:w w:val="9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69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5"/>
          <w:w w:val="68"/>
          <w:position w:val="-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3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4714" w:right="-20"/>
        <w:jc w:val="left"/>
        <w:tabs>
          <w:tab w:pos="6500" w:val="left"/>
          <w:tab w:pos="8020" w:val="left"/>
          <w:tab w:pos="95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3"/>
          <w:szCs w:val="23"/>
          <w:color w:val="4F5050"/>
          <w:spacing w:val="-30"/>
          <w:w w:val="177"/>
          <w:position w:val="3"/>
        </w:rPr>
        <w:t>,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77"/>
          <w:position w:val="3"/>
        </w:rPr>
        <w:t>ı</w:t>
      </w:r>
      <w:r>
        <w:rPr>
          <w:rFonts w:ascii="Arial" w:hAnsi="Arial" w:cs="Arial" w:eastAsia="Arial"/>
          <w:sz w:val="23"/>
          <w:szCs w:val="23"/>
          <w:color w:val="383838"/>
          <w:spacing w:val="-113"/>
          <w:w w:val="177"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71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32323"/>
          <w:spacing w:val="-61"/>
          <w:w w:val="71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71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-61"/>
          <w:w w:val="71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F5050"/>
          <w:spacing w:val="0"/>
          <w:w w:val="71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260" w:right="17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kapul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kavmima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1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198" w:lineRule="exact"/>
        <w:ind w:left="148" w:right="7254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w w:val="17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8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5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7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0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lımini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7.000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5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300"/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5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5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67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8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2" w:lineRule="exact"/>
        <w:ind w:right="79" w:firstLine="28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DF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659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Opel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aracın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1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estelasyo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tortuları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bile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300"/>
          <w:cols w:num="2" w:equalWidth="0">
            <w:col w:w="1579" w:space="557"/>
            <w:col w:w="9084"/>
          </w:cols>
        </w:sectPr>
      </w:pPr>
      <w:rPr/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148" w:right="-20"/>
        <w:jc w:val="left"/>
        <w:tabs>
          <w:tab w:pos="21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9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Şirke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9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Groupama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Kasko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jBedel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2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189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70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101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75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58"/>
          <w:position w:val="-3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5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78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  <w:position w:val="-3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76"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0"/>
          <w:w w:val="50"/>
          <w:position w:val="-5"/>
        </w:rPr>
        <w:t>r.-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300"/>
        </w:sectPr>
      </w:pPr>
      <w:rPr/>
    </w:p>
    <w:p>
      <w:pPr>
        <w:spacing w:before="0" w:after="0" w:line="322" w:lineRule="exact"/>
        <w:ind w:left="129" w:right="-8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635117pt;margin-top:6.593757pt;width:11.034115pt;height:9.5pt;mso-position-horizontal-relative:page;mso-position-vertical-relative:paragraph;z-index:-15449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5050"/>
                      <w:spacing w:val="-5"/>
                      <w:w w:val="89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82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8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4F5050"/>
          <w:spacing w:val="0"/>
          <w:w w:val="100"/>
          <w:position w:val="10"/>
        </w:rPr>
        <w:t>ı--</w:t>
      </w:r>
      <w:r>
        <w:rPr>
          <w:rFonts w:ascii="Arial" w:hAnsi="Arial" w:cs="Arial" w:eastAsia="Arial"/>
          <w:sz w:val="20"/>
          <w:szCs w:val="20"/>
          <w:color w:val="4F5050"/>
          <w:spacing w:val="2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85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87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96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-3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0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96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14" w:lineRule="exact"/>
        <w:ind w:right="-20"/>
        <w:jc w:val="left"/>
        <w:tabs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6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5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7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78"/>
          <w:position w:val="-1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7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1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5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9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8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300"/>
          <w:cols w:num="2" w:equalWidth="0">
            <w:col w:w="1194" w:space="942"/>
            <w:col w:w="9084"/>
          </w:cols>
        </w:sectPr>
      </w:pPr>
      <w:rPr/>
    </w:p>
    <w:p>
      <w:pPr>
        <w:spacing w:before="0" w:after="0" w:line="221" w:lineRule="exact"/>
        <w:ind w:left="222" w:right="-20"/>
        <w:jc w:val="left"/>
        <w:tabs>
          <w:tab w:pos="1020" w:val="left"/>
          <w:tab w:pos="1500" w:val="left"/>
          <w:tab w:pos="212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Ölll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1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66" w:right="-20"/>
        <w:jc w:val="left"/>
        <w:tabs>
          <w:tab w:pos="4460" w:val="left"/>
          <w:tab w:pos="85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288.543121pt;margin-top:14.211955pt;width:1.625596pt;height:29.128221pt;mso-position-horizontal-relative:page;mso-position-vertical-relative:paragraph;z-index:-15455" coordorigin="5771,284" coordsize="33,583">
            <v:group style="position:absolute;left:5794;top:291;width:2;height:175" coordorigin="5794,291" coordsize="2,175">
              <v:shape style="position:absolute;left:5794;top:291;width:2;height:175" coordorigin="5794,291" coordsize="0,175" path="m5794,466l5794,291e" filled="f" stroked="t" strokeweight=".696684pt" strokecolor="#444B64">
                <v:path arrowok="t"/>
              </v:shape>
            </v:group>
            <v:group style="position:absolute;left:5796;top:409;width:2;height:406" coordorigin="5796,409" coordsize="2,406">
              <v:shape style="position:absolute;left:5796;top:409;width:2;height:406" coordorigin="5796,409" coordsize="0,406" path="m5796,815l5796,409e" filled="f" stroked="t" strokeweight=".696684pt" strokecolor="#4B4FAF">
                <v:path arrowok="t"/>
              </v:shape>
            </v:group>
            <v:group style="position:absolute;left:5780;top:603;width:2;height:255" coordorigin="5780,603" coordsize="2,255">
              <v:shape style="position:absolute;left:5780;top:603;width:2;height:255" coordorigin="5780,603" coordsize="0,255" path="m5780,858l5780,603e" filled="f" stroked="t" strokeweight=".928911pt" strokecolor="#4F4F9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355927pt;margin-top:6.428985pt;width:40.656527pt;height:57.5pt;mso-position-horizontal-relative:page;mso-position-vertical-relative:paragraph;z-index:-15448" type="#_x0000_t202" filled="f" stroked="f">
            <v:textbox inset="0,0,0,0">
              <w:txbxContent>
                <w:p>
                  <w:pPr>
                    <w:spacing w:before="0" w:after="0" w:line="1150" w:lineRule="exact"/>
                    <w:ind w:right="-213"/>
                    <w:jc w:val="left"/>
                    <w:rPr>
                      <w:rFonts w:ascii="Arial" w:hAnsi="Arial" w:cs="Arial" w:eastAsia="Arial"/>
                      <w:sz w:val="115"/>
                      <w:szCs w:val="115"/>
                    </w:rPr>
                  </w:pPr>
                  <w:rPr/>
                  <w:r>
                    <w:rPr>
                      <w:rFonts w:ascii="Arial" w:hAnsi="Arial" w:cs="Arial" w:eastAsia="Arial"/>
                      <w:sz w:val="115"/>
                      <w:szCs w:val="115"/>
                      <w:color w:val="343B72"/>
                      <w:spacing w:val="0"/>
                      <w:w w:val="100"/>
                      <w:i/>
                      <w:position w:val="-1"/>
                    </w:rPr>
                    <w:t>v;</w:t>
                  </w:r>
                  <w:r>
                    <w:rPr>
                      <w:rFonts w:ascii="Arial" w:hAnsi="Arial" w:cs="Arial" w:eastAsia="Arial"/>
                      <w:sz w:val="115"/>
                      <w:szCs w:val="11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611786pt;margin-top:11.163217pt;width:37.54181pt;height:9.5pt;mso-position-horizontal-relative:page;mso-position-vertical-relative:paragraph;z-index:-1544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E6E6E"/>
                      <w:spacing w:val="5"/>
                      <w:w w:val="9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90"/>
                    </w:rPr>
                    <w:t>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9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7"/>
                      <w:w w:val="9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Amı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1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64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7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5"/>
          <w:position w:val="0"/>
        </w:rPr>
        <w:t>nPın4o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4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0"/>
          <w:w w:val="74"/>
          <w:position w:val="-11"/>
        </w:rPr>
        <w:t>3</w:t>
      </w:r>
      <w:r>
        <w:rPr>
          <w:rFonts w:ascii="Times New Roman" w:hAnsi="Times New Roman" w:cs="Times New Roman" w:eastAsia="Times New Roman"/>
          <w:sz w:val="31"/>
          <w:szCs w:val="31"/>
          <w:color w:val="383838"/>
          <w:spacing w:val="-9"/>
          <w:w w:val="74"/>
          <w:position w:val="-11"/>
        </w:rPr>
        <w:t> </w:t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95"/>
          <w:position w:val="-11"/>
        </w:rPr>
        <w:t>1</w:t>
      </w:r>
      <w:r>
        <w:rPr>
          <w:rFonts w:ascii="Arial" w:hAnsi="Arial" w:cs="Arial" w:eastAsia="Arial"/>
          <w:sz w:val="26"/>
          <w:szCs w:val="26"/>
          <w:color w:val="232323"/>
          <w:spacing w:val="-21"/>
          <w:w w:val="95"/>
          <w:position w:val="-11"/>
        </w:rPr>
        <w:t> </w:t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47"/>
          <w:position w:val="-11"/>
        </w:rPr>
        <w:t>MaYıs</w:t>
      </w:r>
      <w:r>
        <w:rPr>
          <w:rFonts w:ascii="Arial" w:hAnsi="Arial" w:cs="Arial" w:eastAsia="Arial"/>
          <w:sz w:val="26"/>
          <w:szCs w:val="26"/>
          <w:color w:val="232323"/>
          <w:spacing w:val="22"/>
          <w:w w:val="47"/>
          <w:position w:val="-1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32323"/>
          <w:spacing w:val="0"/>
          <w:w w:val="58"/>
          <w:b/>
          <w:bCs/>
          <w:position w:val="-11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74" w:after="0" w:line="81" w:lineRule="atLeast"/>
        <w:ind w:left="297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·c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300"/>
        </w:sectPr>
      </w:pPr>
      <w:rPr/>
    </w:p>
    <w:p>
      <w:pPr>
        <w:spacing w:before="0" w:after="0" w:line="190" w:lineRule="exact"/>
        <w:ind w:left="30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-93"/>
          <w:w w:val="136"/>
          <w:position w:val="10"/>
        </w:rPr>
        <w:t>o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46"/>
          <w:position w:val="0"/>
        </w:rPr>
        <w:t>»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8" w:after="0" w:line="199" w:lineRule="exact"/>
        <w:ind w:left="26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82.99556pt;margin-top:12.077857pt;width:.1pt;height:32.562737pt;mso-position-horizontal-relative:page;mso-position-vertical-relative:paragraph;z-index:-15454" coordorigin="3660,242" coordsize="2,651">
            <v:shape style="position:absolute;left:3660;top:242;width:2;height:651" coordorigin="3660,242" coordsize="0,651" path="m3660,893l3660,242e" filled="f" stroked="t" strokeweight="3.715646pt" strokecolor="#48548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4F5050"/>
          <w:spacing w:val="0"/>
          <w:w w:val="10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38" w:lineRule="exact"/>
        <w:ind w:left="3306" w:right="-125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505687"/>
          <w:spacing w:val="-105"/>
          <w:w w:val="124"/>
          <w:i/>
          <w:position w:val="5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-5"/>
          <w:w w:val="124"/>
          <w:b/>
          <w:bCs/>
          <w:position w:val="-7"/>
        </w:rPr>
        <w:t>İ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24"/>
          <w:b/>
          <w:bCs/>
          <w:position w:val="-7"/>
        </w:rPr>
        <w:t>NÇ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26"/>
          <w:w w:val="124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-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7"/>
          <w:position w:val="-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"/>
          <w:w w:val="96"/>
          <w:position w:val="-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62"/>
          <w:position w:val="-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7"/>
          <w:w w:val="77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7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7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1"/>
          <w:position w:val="-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76"/>
          <w:position w:val="-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83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545" w:right="-20"/>
        <w:jc w:val="left"/>
        <w:tabs>
          <w:tab w:pos="4140" w:val="left"/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F5050"/>
          <w:spacing w:val="0"/>
          <w:w w:val="100"/>
          <w:position w:val="-5"/>
        </w:rPr>
        <w:t>I-i</w:t>
      </w:r>
      <w:r>
        <w:rPr>
          <w:rFonts w:ascii="Times New Roman" w:hAnsi="Times New Roman" w:cs="Times New Roman" w:eastAsia="Times New Roman"/>
          <w:sz w:val="26"/>
          <w:szCs w:val="26"/>
          <w:color w:val="4F5050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F5050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atLeas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B8B8B8"/>
          <w:spacing w:val="0"/>
          <w:w w:val="128"/>
        </w:rPr>
        <w:t>"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55" w:lineRule="exact"/>
        <w:ind w:left="1703" w:right="16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  <w:i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75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2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22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24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••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4" w:after="0" w:line="439" w:lineRule="exact"/>
        <w:ind w:left="1352" w:right="-20"/>
        <w:jc w:val="left"/>
        <w:rPr>
          <w:rFonts w:ascii="Arial" w:hAnsi="Arial" w:cs="Arial" w:eastAsia="Arial"/>
          <w:sz w:val="47"/>
          <w:szCs w:val="47"/>
        </w:rPr>
      </w:pPr>
      <w:rPr/>
      <w:r>
        <w:rPr>
          <w:rFonts w:ascii="Arial" w:hAnsi="Arial" w:cs="Arial" w:eastAsia="Arial"/>
          <w:sz w:val="47"/>
          <w:szCs w:val="47"/>
          <w:color w:val="777CA5"/>
          <w:w w:val="74"/>
          <w:position w:val="-9"/>
        </w:rPr>
        <w:t>--</w:t>
      </w:r>
      <w:r>
        <w:rPr>
          <w:rFonts w:ascii="Arial" w:hAnsi="Arial" w:cs="Arial" w:eastAsia="Arial"/>
          <w:sz w:val="47"/>
          <w:szCs w:val="47"/>
          <w:color w:val="777CA5"/>
          <w:w w:val="73"/>
          <w:position w:val="-9"/>
        </w:rPr>
        <w:t>;</w:t>
      </w:r>
      <w:r>
        <w:rPr>
          <w:rFonts w:ascii="Arial" w:hAnsi="Arial" w:cs="Arial" w:eastAsia="Arial"/>
          <w:sz w:val="47"/>
          <w:szCs w:val="47"/>
          <w:color w:val="000000"/>
          <w:w w:val="100"/>
          <w:position w:val="0"/>
        </w:rPr>
      </w:r>
    </w:p>
    <w:p>
      <w:pPr>
        <w:spacing w:before="0" w:after="0" w:line="249" w:lineRule="exact"/>
        <w:ind w:left="880" w:right="603"/>
        <w:jc w:val="center"/>
        <w:tabs>
          <w:tab w:pos="1400" w:val="left"/>
          <w:tab w:pos="278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/>
        <w:pict>
          <v:group style="position:absolute;margin-left:538.536438pt;margin-top:10.954023pt;width:3.25119pt;height:22.970808pt;mso-position-horizontal-relative:page;mso-position-vertical-relative:paragraph;z-index:-15453" coordorigin="10771,219" coordsize="65,459">
            <v:group style="position:absolute;left:10803;top:252;width:2;height:293" coordorigin="10803,252" coordsize="2,293">
              <v:shape style="position:absolute;left:10803;top:252;width:2;height:293" coordorigin="10803,252" coordsize="0,293" path="m10803,544l10803,252e" filled="f" stroked="t" strokeweight="3.25119pt" strokecolor="#444444">
                <v:path arrowok="t"/>
              </v:shape>
            </v:group>
            <v:group style="position:absolute;left:10785;top:525;width:2;height:142" coordorigin="10785,525" coordsize="2,142">
              <v:shape style="position:absolute;left:10785;top:525;width:2;height:142" coordorigin="10785,525" coordsize="0,142" path="m10785,667l10785,525e" filled="f" stroked="t" strokeweight="1.161139pt" strokecolor="#48484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182197"/>
          <w:spacing w:val="0"/>
          <w:w w:val="266"/>
          <w:i/>
          <w:position w:val="-6"/>
        </w:rPr>
        <w:t>(</w:t>
      </w:r>
      <w:r>
        <w:rPr>
          <w:rFonts w:ascii="Times New Roman" w:hAnsi="Times New Roman" w:cs="Times New Roman" w:eastAsia="Times New Roman"/>
          <w:sz w:val="29"/>
          <w:szCs w:val="29"/>
          <w:color w:val="182197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182197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29"/>
          <w:szCs w:val="29"/>
          <w:color w:val="343B72"/>
          <w:spacing w:val="0"/>
          <w:w w:val="69"/>
          <w:position w:val="-6"/>
        </w:rPr>
        <w:t>:l,n</w:t>
      </w:r>
      <w:r>
        <w:rPr>
          <w:rFonts w:ascii="Times New Roman" w:hAnsi="Times New Roman" w:cs="Times New Roman" w:eastAsia="Times New Roman"/>
          <w:sz w:val="29"/>
          <w:szCs w:val="29"/>
          <w:color w:val="343B72"/>
          <w:spacing w:val="-26"/>
          <w:w w:val="70"/>
          <w:position w:val="-6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4F5050"/>
          <w:spacing w:val="0"/>
          <w:w w:val="82"/>
          <w:position w:val="-6"/>
        </w:rPr>
        <w:t>aı</w:t>
      </w:r>
      <w:r>
        <w:rPr>
          <w:rFonts w:ascii="Times New Roman" w:hAnsi="Times New Roman" w:cs="Times New Roman" w:eastAsia="Times New Roman"/>
          <w:sz w:val="29"/>
          <w:szCs w:val="29"/>
          <w:color w:val="4F5050"/>
          <w:spacing w:val="0"/>
          <w:w w:val="77"/>
          <w:position w:val="-6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F5050"/>
          <w:spacing w:val="13"/>
          <w:w w:val="76"/>
          <w:position w:val="-6"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57"/>
          <w:position w:val="-6"/>
        </w:rPr>
        <w:t>ngı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-116"/>
          <w:w w:val="58"/>
          <w:position w:val="-6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6E6E6E"/>
          <w:spacing w:val="-3"/>
          <w:w w:val="259"/>
          <w:position w:val="-6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4F5050"/>
          <w:spacing w:val="0"/>
          <w:w w:val="144"/>
          <w:position w:val="-6"/>
        </w:rPr>
        <w:t>;</w:t>
      </w:r>
      <w:r>
        <w:rPr>
          <w:rFonts w:ascii="Times New Roman" w:hAnsi="Times New Roman" w:cs="Times New Roman" w:eastAsia="Times New Roman"/>
          <w:sz w:val="29"/>
          <w:szCs w:val="29"/>
          <w:color w:val="4F5050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F5050"/>
          <w:spacing w:val="0"/>
          <w:w w:val="100"/>
          <w:position w:val="-6"/>
        </w:rPr>
      </w:r>
      <w:r>
        <w:rPr>
          <w:rFonts w:ascii="Arial" w:hAnsi="Arial" w:cs="Arial" w:eastAsia="Arial"/>
          <w:sz w:val="38"/>
          <w:szCs w:val="38"/>
          <w:color w:val="4F5050"/>
          <w:spacing w:val="0"/>
          <w:w w:val="48"/>
          <w:position w:val="-6"/>
        </w:rPr>
        <w:t>1l:ı</w:t>
      </w:r>
      <w:r>
        <w:rPr>
          <w:rFonts w:ascii="Arial" w:hAnsi="Arial" w:cs="Arial" w:eastAsia="Arial"/>
          <w:sz w:val="38"/>
          <w:szCs w:val="38"/>
          <w:color w:val="4F5050"/>
          <w:spacing w:val="-16"/>
          <w:w w:val="48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48"/>
          <w:position w:val="-6"/>
        </w:rPr>
        <w:t>••</w:t>
      </w:r>
      <w:r>
        <w:rPr>
          <w:rFonts w:ascii="Arial" w:hAnsi="Arial" w:cs="Arial" w:eastAsia="Arial"/>
          <w:sz w:val="38"/>
          <w:szCs w:val="38"/>
          <w:color w:val="383838"/>
          <w:spacing w:val="20"/>
          <w:w w:val="48"/>
          <w:position w:val="-6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383838"/>
          <w:spacing w:val="0"/>
          <w:w w:val="55"/>
          <w:position w:val="-6"/>
        </w:rPr>
        <w:t>1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00" w:right="300"/>
          <w:cols w:num="2" w:equalWidth="0">
            <w:col w:w="5823" w:space="1241"/>
            <w:col w:w="4156"/>
          </w:cols>
        </w:sectPr>
      </w:pPr>
      <w:rPr/>
    </w:p>
    <w:p>
      <w:pPr>
        <w:spacing w:before="0" w:after="0" w:line="30" w:lineRule="exact"/>
        <w:ind w:left="2489" w:right="-20"/>
        <w:jc w:val="left"/>
        <w:tabs>
          <w:tab w:pos="3480" w:val="left"/>
          <w:tab w:pos="83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-5"/>
          <w:w w:val="91"/>
          <w:position w:val="-19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91"/>
          <w:position w:val="-1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30"/>
          <w:w w:val="91"/>
          <w:position w:val="-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0"/>
          <w:w w:val="100"/>
          <w:position w:val="-19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-43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5050"/>
          <w:spacing w:val="0"/>
          <w:w w:val="100"/>
          <w:position w:val="-19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1"/>
        </w:rPr>
        <w:t>Gru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1"/>
        </w:rPr>
        <w:t>p</w:t>
      </w:r>
      <w:r>
        <w:rPr>
          <w:rFonts w:ascii="Arial" w:hAnsi="Arial" w:cs="Arial" w:eastAsia="Arial"/>
          <w:sz w:val="16"/>
          <w:szCs w:val="16"/>
          <w:color w:val="383838"/>
          <w:spacing w:val="14"/>
          <w:w w:val="100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1"/>
        </w:rPr>
        <w:t>Amır</w:t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6"/>
          <w:szCs w:val="26"/>
          <w:color w:val="181CC1"/>
          <w:spacing w:val="0"/>
          <w:w w:val="127"/>
          <w:position w:val="-21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181CC1"/>
          <w:spacing w:val="44"/>
          <w:w w:val="127"/>
          <w:position w:val="-2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F5050"/>
          <w:spacing w:val="0"/>
          <w:w w:val="343"/>
          <w:position w:val="-21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-17"/>
          <w:w w:val="83"/>
          <w:position w:val="-2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F5050"/>
          <w:spacing w:val="0"/>
          <w:w w:val="72"/>
          <w:position w:val="-21"/>
        </w:rPr>
        <w:t>$ilbe</w:t>
      </w:r>
      <w:r>
        <w:rPr>
          <w:rFonts w:ascii="Times New Roman" w:hAnsi="Times New Roman" w:cs="Times New Roman" w:eastAsia="Times New Roman"/>
          <w:sz w:val="26"/>
          <w:szCs w:val="26"/>
          <w:color w:val="4F5050"/>
          <w:spacing w:val="-31"/>
          <w:w w:val="100"/>
          <w:position w:val="-21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-10"/>
          <w:w w:val="65"/>
          <w:position w:val="-21"/>
        </w:rPr>
        <w:t>M</w:t>
      </w:r>
      <w:r>
        <w:rPr>
          <w:rFonts w:ascii="Arial" w:hAnsi="Arial" w:cs="Arial" w:eastAsia="Arial"/>
          <w:sz w:val="24"/>
          <w:szCs w:val="24"/>
          <w:color w:val="4F5050"/>
          <w:spacing w:val="0"/>
          <w:w w:val="92"/>
          <w:position w:val="-21"/>
        </w:rPr>
        <w:t>ı</w:t>
      </w:r>
      <w:r>
        <w:rPr>
          <w:rFonts w:ascii="Arial" w:hAnsi="Arial" w:cs="Arial" w:eastAsia="Arial"/>
          <w:sz w:val="24"/>
          <w:szCs w:val="24"/>
          <w:color w:val="4F5050"/>
          <w:spacing w:val="-8"/>
          <w:w w:val="93"/>
          <w:position w:val="-21"/>
        </w:rPr>
        <w:t>l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82"/>
          <w:position w:val="-21"/>
        </w:rPr>
        <w:t>dvril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81"/>
          <w:position w:val="-21"/>
        </w:rPr>
        <w:t>,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300"/>
        </w:sectPr>
      </w:pPr>
      <w:rPr/>
    </w:p>
    <w:p>
      <w:pPr>
        <w:spacing w:before="0" w:after="0" w:line="496" w:lineRule="exact"/>
        <w:ind w:left="2610" w:right="-223"/>
        <w:jc w:val="left"/>
        <w:tabs>
          <w:tab w:pos="4700" w:val="left"/>
        </w:tabs>
        <w:rPr>
          <w:rFonts w:ascii="Times New Roman" w:hAnsi="Times New Roman" w:cs="Times New Roman" w:eastAsia="Times New Roman"/>
          <w:sz w:val="122"/>
          <w:szCs w:val="122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F5050"/>
          <w:w w:val="77"/>
          <w:position w:val="-58"/>
        </w:rPr>
        <w:t>Ab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-44"/>
          <w:w w:val="77"/>
          <w:position w:val="-58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0"/>
          <w:w w:val="102"/>
          <w:position w:val="-58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-20"/>
          <w:w w:val="103"/>
          <w:position w:val="-58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182197"/>
          <w:spacing w:val="-16"/>
          <w:w w:val="92"/>
          <w:position w:val="-58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0"/>
          <w:w w:val="75"/>
          <w:position w:val="-58"/>
        </w:rPr>
        <w:t>TOP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-26"/>
          <w:w w:val="75"/>
          <w:position w:val="-58"/>
        </w:rPr>
        <w:t>Ç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97"/>
          <w:position w:val="-58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100"/>
          <w:position w:val="-58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E6E6E"/>
          <w:spacing w:val="0"/>
          <w:w w:val="100"/>
          <w:position w:val="-58"/>
        </w:rPr>
      </w:r>
      <w:r>
        <w:rPr>
          <w:rFonts w:ascii="Times New Roman" w:hAnsi="Times New Roman" w:cs="Times New Roman" w:eastAsia="Times New Roman"/>
          <w:sz w:val="122"/>
          <w:szCs w:val="122"/>
          <w:color w:val="505687"/>
          <w:spacing w:val="0"/>
          <w:w w:val="281"/>
          <w:i/>
          <w:position w:val="-58"/>
        </w:rPr>
        <w:t>k</w:t>
      </w:r>
      <w:r>
        <w:rPr>
          <w:rFonts w:ascii="Times New Roman" w:hAnsi="Times New Roman" w:cs="Times New Roman" w:eastAsia="Times New Roman"/>
          <w:sz w:val="122"/>
          <w:szCs w:val="122"/>
          <w:color w:val="505687"/>
          <w:spacing w:val="-186"/>
          <w:w w:val="100"/>
          <w:i/>
          <w:position w:val="-58"/>
        </w:rPr>
        <w:t> </w:t>
      </w:r>
      <w:r>
        <w:rPr>
          <w:rFonts w:ascii="Times New Roman" w:hAnsi="Times New Roman" w:cs="Times New Roman" w:eastAsia="Times New Roman"/>
          <w:sz w:val="122"/>
          <w:szCs w:val="122"/>
          <w:color w:val="D1D1DD"/>
          <w:spacing w:val="0"/>
          <w:w w:val="22"/>
          <w:i/>
          <w:position w:val="-58"/>
        </w:rPr>
        <w:t>-</w:t>
      </w:r>
      <w:r>
        <w:rPr>
          <w:rFonts w:ascii="Times New Roman" w:hAnsi="Times New Roman" w:cs="Times New Roman" w:eastAsia="Times New Roman"/>
          <w:sz w:val="122"/>
          <w:szCs w:val="122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55" w:lineRule="exact"/>
        <w:ind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62"/>
          <w:position w:val="-4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62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26"/>
          <w:w w:val="62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62"/>
          <w:i/>
          <w:position w:val="-4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62"/>
          <w:i/>
          <w:position w:val="-4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62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2"/>
          <w:w w:val="62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0"/>
          <w:w w:val="62"/>
          <w:position w:val="-4"/>
        </w:rPr>
        <w:t>..;</w:t>
      </w:r>
      <w:r>
        <w:rPr>
          <w:rFonts w:ascii="Times New Roman" w:hAnsi="Times New Roman" w:cs="Times New Roman" w:eastAsia="Times New Roman"/>
          <w:sz w:val="26"/>
          <w:szCs w:val="26"/>
          <w:color w:val="909090"/>
          <w:spacing w:val="-12"/>
          <w:w w:val="62"/>
          <w:position w:val="-4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4F5050"/>
          <w:spacing w:val="-10"/>
          <w:w w:val="62"/>
          <w:position w:val="-4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62"/>
          <w:position w:val="-4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-25"/>
          <w:w w:val="62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6"/>
          <w:szCs w:val="26"/>
          <w:color w:val="4F5050"/>
          <w:spacing w:val="0"/>
          <w:w w:val="89"/>
          <w:position w:val="-4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4F5050"/>
          <w:spacing w:val="0"/>
          <w:w w:val="41"/>
          <w:position w:val="-4"/>
        </w:rPr>
        <w:t>-..;.</w:t>
      </w:r>
      <w:r>
        <w:rPr>
          <w:rFonts w:ascii="Times New Roman" w:hAnsi="Times New Roman" w:cs="Times New Roman" w:eastAsia="Times New Roman"/>
          <w:sz w:val="26"/>
          <w:szCs w:val="26"/>
          <w:color w:val="4F5050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4F5050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5050"/>
          <w:spacing w:val="0"/>
          <w:w w:val="113"/>
          <w:i/>
          <w:position w:val="-4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70" w:right="-20"/>
        <w:jc w:val="left"/>
        <w:tabs>
          <w:tab w:pos="7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0"/>
          <w:w w:val="187"/>
          <w:position w:val="1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909090"/>
          <w:spacing w:val="10"/>
          <w:w w:val="187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74"/>
          <w:position w:val="1"/>
        </w:rPr>
        <w:t>,,v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4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5050"/>
          <w:spacing w:val="0"/>
          <w:w w:val="134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F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F5050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383838"/>
          <w:spacing w:val="-30"/>
          <w:w w:val="155"/>
          <w:position w:val="1"/>
        </w:rPr>
        <w:t>·</w:t>
      </w:r>
      <w:r>
        <w:rPr>
          <w:rFonts w:ascii="Arial" w:hAnsi="Arial" w:cs="Arial" w:eastAsia="Arial"/>
          <w:sz w:val="21"/>
          <w:szCs w:val="21"/>
          <w:color w:val="4F5050"/>
          <w:spacing w:val="-4"/>
          <w:w w:val="150"/>
          <w:position w:val="1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6"/>
          <w:w w:val="65"/>
          <w:position w:val="1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6E6E6E"/>
          <w:spacing w:val="2"/>
          <w:w w:val="76"/>
          <w:position w:val="1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4F5050"/>
          <w:spacing w:val="0"/>
          <w:w w:val="92"/>
          <w:position w:val="1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4F5050"/>
          <w:spacing w:val="-40"/>
          <w:w w:val="92"/>
          <w:position w:val="1"/>
        </w:rPr>
        <w:t>!</w:t>
      </w:r>
      <w:r>
        <w:rPr>
          <w:rFonts w:ascii="Times New Roman" w:hAnsi="Times New Roman" w:cs="Times New Roman" w:eastAsia="Times New Roman"/>
          <w:sz w:val="25"/>
          <w:szCs w:val="25"/>
          <w:color w:val="B8B8B8"/>
          <w:spacing w:val="-2"/>
          <w:w w:val="86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0"/>
          <w:w w:val="104"/>
          <w:position w:val="1"/>
        </w:rPr>
        <w:t>t: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-26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4F5050"/>
          <w:spacing w:val="0"/>
          <w:w w:val="56"/>
          <w:position w:val="1"/>
        </w:rPr>
        <w:t>&lt;!</w:t>
      </w:r>
      <w:r>
        <w:rPr>
          <w:rFonts w:ascii="Arial" w:hAnsi="Arial" w:cs="Arial" w:eastAsia="Arial"/>
          <w:sz w:val="15"/>
          <w:szCs w:val="15"/>
          <w:color w:val="4F5050"/>
          <w:spacing w:val="0"/>
          <w:w w:val="56"/>
          <w:position w:val="1"/>
        </w:rPr>
        <w:t>?</w:t>
      </w:r>
      <w:r>
        <w:rPr>
          <w:rFonts w:ascii="Arial" w:hAnsi="Arial" w:cs="Arial" w:eastAsia="Arial"/>
          <w:sz w:val="15"/>
          <w:szCs w:val="15"/>
          <w:color w:val="4F5050"/>
          <w:spacing w:val="0"/>
          <w:w w:val="56"/>
          <w:position w:val="1"/>
        </w:rPr>
        <w:t>  </w:t>
      </w:r>
      <w:r>
        <w:rPr>
          <w:rFonts w:ascii="Arial" w:hAnsi="Arial" w:cs="Arial" w:eastAsia="Arial"/>
          <w:sz w:val="15"/>
          <w:szCs w:val="15"/>
          <w:color w:val="4F5050"/>
          <w:spacing w:val="20"/>
          <w:w w:val="56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F5050"/>
          <w:spacing w:val="0"/>
          <w:w w:val="142"/>
          <w:i/>
          <w:position w:val="1"/>
        </w:rPr>
        <w:t>f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4" w:lineRule="atLeast"/>
        <w:ind w:left="60" w:right="-20"/>
        <w:jc w:val="lef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B8B8B8"/>
          <w:spacing w:val="0"/>
          <w:w w:val="100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300"/>
          <w:cols w:num="2" w:equalWidth="0">
            <w:col w:w="6451" w:space="2178"/>
            <w:col w:w="2591"/>
          </w:cols>
        </w:sectPr>
      </w:pPr>
      <w:rPr/>
    </w:p>
    <w:p>
      <w:pPr>
        <w:spacing w:before="0" w:after="0" w:line="189" w:lineRule="atLeast"/>
        <w:ind w:left="301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25.661179pt;margin-top:34.809975pt;width:549.915579pt;height:751.763293pt;mso-position-horizontal-relative:page;mso-position-vertical-relative:page;z-index:-15456" coordorigin="513,696" coordsize="10998,15035">
            <v:group style="position:absolute;left:539;top:713;width:10947;height:2" coordorigin="539,713" coordsize="10947,2">
              <v:shape style="position:absolute;left:539;top:713;width:10947;height:2" coordorigin="539,713" coordsize="10947,0" path="m539,713l11486,713e" filled="f" stroked="t" strokeweight=".696684pt" strokecolor="#4B4B4B">
                <v:path arrowok="t"/>
              </v:shape>
            </v:group>
            <v:group style="position:absolute;left:539;top:703;width:2;height:1420" coordorigin="539,703" coordsize="2,1420">
              <v:shape style="position:absolute;left:539;top:703;width:2;height:1420" coordorigin="539,703" coordsize="0,1420" path="m539,2124l539,703e" filled="f" stroked="t" strokeweight=".696684pt" strokecolor="#6B6B6B">
                <v:path arrowok="t"/>
              </v:shape>
            </v:group>
            <v:group style="position:absolute;left:2517;top:713;width:2;height:1482" coordorigin="2517,713" coordsize="2,1482">
              <v:shape style="position:absolute;left:2517;top:713;width:2;height:1482" coordorigin="2517,713" coordsize="0,1482" path="m2517,2194l2517,713e" filled="f" stroked="t" strokeweight=".696684pt" strokecolor="#4B4B4B">
                <v:path arrowok="t"/>
              </v:shape>
            </v:group>
            <v:group style="position:absolute;left:3451;top:727;width:8035;height:2" coordorigin="3451,727" coordsize="8035,2">
              <v:shape style="position:absolute;left:3451;top:727;width:8035;height:2" coordorigin="3451,727" coordsize="8035,0" path="m3451,727l11486,727e" filled="f" stroked="t" strokeweight=".696684pt" strokecolor="#4F4F4F">
                <v:path arrowok="t"/>
              </v:shape>
            </v:group>
            <v:group style="position:absolute;left:9143;top:717;width:2;height:1482" coordorigin="9143,717" coordsize="2,1482">
              <v:shape style="position:absolute;left:9143;top:717;width:2;height:1482" coordorigin="9143,717" coordsize="0,1482" path="m9143,2199l9143,717e" filled="f" stroked="t" strokeweight=".696684pt" strokecolor="#4B4B4B">
                <v:path arrowok="t"/>
              </v:shape>
            </v:group>
            <v:group style="position:absolute;left:11486;top:727;width:2;height:2983" coordorigin="11486,727" coordsize="2,2983">
              <v:shape style="position:absolute;left:11486;top:727;width:2;height:2983" coordorigin="11486,727" coordsize="0,2983" path="m11486,3709l11486,727e" filled="f" stroked="t" strokeweight=".696684pt" strokecolor="#5B5B5B">
                <v:path arrowok="t"/>
              </v:shape>
            </v:group>
            <v:group style="position:absolute;left:525;top:2404;width:8843;height:2" coordorigin="525,2404" coordsize="8843,2">
              <v:shape style="position:absolute;left:525;top:2404;width:8843;height:2" coordorigin="525,2404" coordsize="8843,0" path="m525,2404l9368,2404e" filled="f" stroked="t" strokeweight=".696684pt" strokecolor="#4F4F4F">
                <v:path arrowok="t"/>
              </v:shape>
            </v:group>
            <v:group style="position:absolute;left:9312;top:2412;width:2178;height:2" coordorigin="9312,2412" coordsize="2178,2">
              <v:shape style="position:absolute;left:9312;top:2412;width:2178;height:2" coordorigin="9312,2412" coordsize="2178,0" path="m9312,2412l11491,2412e" filled="f" stroked="t" strokeweight=".696684pt" strokecolor="#4F4F4F">
                <v:path arrowok="t"/>
              </v:shape>
            </v:group>
            <v:group style="position:absolute;left:525;top:2832;width:7389;height:2" coordorigin="525,2832" coordsize="7389,2">
              <v:shape style="position:absolute;left:525;top:2832;width:7389;height:2" coordorigin="525,2832" coordsize="7389,0" path="m525,2832l7914,2832e" filled="f" stroked="t" strokeweight=".696684pt" strokecolor="#4B4B4B">
                <v:path arrowok="t"/>
              </v:shape>
            </v:group>
            <v:group style="position:absolute;left:4984;top:2834;width:167;height:2" coordorigin="4984,2834" coordsize="167,2">
              <v:shape style="position:absolute;left:4984;top:2834;width:167;height:2" coordorigin="4984,2834" coordsize="167,0" path="m4984,2834l5151,2834e" filled="f" stroked="t" strokeweight=".696684pt" strokecolor="#444444">
                <v:path arrowok="t"/>
              </v:shape>
            </v:group>
            <v:group style="position:absolute;left:7631;top:2841;width:3864;height:2" coordorigin="7631,2841" coordsize="3864,2">
              <v:shape style="position:absolute;left:7631;top:2841;width:3864;height:2" coordorigin="7631,2841" coordsize="3864,0" path="m7631,2841l11495,2841e" filled="f" stroked="t" strokeweight=".696684pt" strokecolor="#4F4F4F">
                <v:path arrowok="t"/>
              </v:shape>
            </v:group>
            <v:group style="position:absolute;left:529;top:3044;width:10673;height:2" coordorigin="529,3044" coordsize="10673,2">
              <v:shape style="position:absolute;left:529;top:3044;width:10673;height:2" coordorigin="529,3044" coordsize="10673,0" path="m529,3044l11203,3044e" filled="f" stroked="t" strokeweight=".696684pt" strokecolor="#4B4B4B">
                <v:path arrowok="t"/>
              </v:shape>
            </v:group>
            <v:group style="position:absolute;left:855;top:3053;width:10246;height:2" coordorigin="855,3053" coordsize="10246,2">
              <v:shape style="position:absolute;left:855;top:3053;width:10246;height:2" coordorigin="855,3053" coordsize="10246,0" path="m855,3053l11100,3053e" filled="f" stroked="t" strokeweight=".696684pt" strokecolor="#4B4B4B">
                <v:path arrowok="t"/>
              </v:shape>
            </v:group>
            <v:group style="position:absolute;left:10757;top:3056;width:738;height:2" coordorigin="10757,3056" coordsize="738,2">
              <v:shape style="position:absolute;left:10757;top:3056;width:738;height:2" coordorigin="10757,3056" coordsize="738,0" path="m10757,3056l11495,3056e" filled="f" stroked="t" strokeweight=".696684pt" strokecolor="#606060">
                <v:path arrowok="t"/>
              </v:shape>
            </v:group>
            <v:group style="position:absolute;left:525;top:3256;width:5286;height:2" coordorigin="525,3256" coordsize="5286,2">
              <v:shape style="position:absolute;left:525;top:3256;width:5286;height:2" coordorigin="525,3256" coordsize="5286,0" path="m525,3256l5810,3256e" filled="f" stroked="t" strokeweight=".696684pt" strokecolor="#4F4F4F">
                <v:path arrowok="t"/>
              </v:shape>
            </v:group>
            <v:group style="position:absolute;left:5755;top:3266;width:1101;height:2" coordorigin="5755,3266" coordsize="1101,2">
              <v:shape style="position:absolute;left:5755;top:3266;width:1101;height:2" coordorigin="5755,3266" coordsize="1101,0" path="m5755,3266l6855,3266e" filled="f" stroked="t" strokeweight=".696684pt" strokecolor="#4B4B4B">
                <v:path arrowok="t"/>
              </v:shape>
            </v:group>
            <v:group style="position:absolute;left:6800;top:3266;width:242;height:2" coordorigin="6800,3266" coordsize="242,2">
              <v:shape style="position:absolute;left:6800;top:3266;width:242;height:2" coordorigin="6800,3266" coordsize="242,0" path="m6800,3266l7041,3266e" filled="f" stroked="t" strokeweight=".464456pt" strokecolor="#383838">
                <v:path arrowok="t"/>
              </v:shape>
            </v:group>
            <v:group style="position:absolute;left:6985;top:3268;width:3827;height:2" coordorigin="6985,3268" coordsize="3827,2">
              <v:shape style="position:absolute;left:6985;top:3268;width:3827;height:2" coordorigin="6985,3268" coordsize="3827,0" path="m6985,3268l10813,3268e" filled="f" stroked="t" strokeweight=".696684pt" strokecolor="#4F4F4F">
                <v:path arrowok="t"/>
              </v:shape>
            </v:group>
            <v:group style="position:absolute;left:10757;top:3270;width:743;height:2" coordorigin="10757,3270" coordsize="743,2">
              <v:shape style="position:absolute;left:10757;top:3270;width:743;height:2" coordorigin="10757,3270" coordsize="743,0" path="m10757,3270l11500,3270e" filled="f" stroked="t" strokeweight=".696684pt" strokecolor="#646464">
                <v:path arrowok="t"/>
              </v:shape>
            </v:group>
            <v:group style="position:absolute;left:11488;top:3001;width:2;height:439" coordorigin="11488,3001" coordsize="2,439">
              <v:shape style="position:absolute;left:11488;top:3001;width:2;height:439" coordorigin="11488,3001" coordsize="0,439" path="m11488,3440l11488,3001e" filled="f" stroked="t" strokeweight=".696684pt" strokecolor="#575757">
                <v:path arrowok="t"/>
              </v:shape>
            </v:group>
            <v:group style="position:absolute;left:3985;top:3256;width:2;height:755" coordorigin="3985,3256" coordsize="2,755">
              <v:shape style="position:absolute;left:3985;top:3256;width:2;height:755" coordorigin="3985,3256" coordsize="0,755" path="m3985,4011l3985,3256e" filled="f" stroked="t" strokeweight=".696684pt" strokecolor="#484848">
                <v:path arrowok="t"/>
              </v:shape>
            </v:group>
            <v:group style="position:absolute;left:7023;top:3252;width:2;height:255" coordorigin="7023,3252" coordsize="2,255">
              <v:shape style="position:absolute;left:7023;top:3252;width:2;height:255" coordorigin="7023,3252" coordsize="0,255" path="m7023,3506l7023,3252e" filled="f" stroked="t" strokeweight=".464456pt" strokecolor="#484848">
                <v:path arrowok="t"/>
              </v:shape>
            </v:group>
            <v:group style="position:absolute;left:3971;top:3681;width:2346;height:2" coordorigin="3971,3681" coordsize="2346,2">
              <v:shape style="position:absolute;left:3971;top:3681;width:2346;height:2" coordorigin="3971,3681" coordsize="2346,0" path="m3971,3681l6317,3681e" filled="f" stroked="t" strokeweight=".696684pt" strokecolor="#575757">
                <v:path arrowok="t"/>
              </v:shape>
            </v:group>
            <v:group style="position:absolute;left:6242;top:3676;width:790;height:2" coordorigin="6242,3676" coordsize="790,2">
              <v:shape style="position:absolute;left:6242;top:3676;width:790;height:2" coordorigin="6242,3676" coordsize="790,0" path="m6242,3676l7032,3676e" filled="f" stroked="t" strokeweight=".696684pt" strokecolor="#A3A3A3">
                <v:path arrowok="t"/>
              </v:shape>
            </v:group>
            <v:group style="position:absolute;left:7023;top:3421;width:2;height:576" coordorigin="7023,3421" coordsize="2,576">
              <v:shape style="position:absolute;left:7023;top:3421;width:2;height:576" coordorigin="7023,3421" coordsize="0,576" path="m7023,3997l7023,3421e" filled="f" stroked="t" strokeweight=".696684pt" strokecolor="#4F4F4F">
                <v:path arrowok="t"/>
              </v:shape>
            </v:group>
            <v:group style="position:absolute;left:525;top:3985;width:3339;height:2" coordorigin="525,3985" coordsize="3339,2">
              <v:shape style="position:absolute;left:525;top:3985;width:3339;height:2" coordorigin="525,3985" coordsize="3339,0" path="m525,3985l3864,3985e" filled="f" stroked="t" strokeweight=".696684pt" strokecolor="#4F4F4F">
                <v:path arrowok="t"/>
              </v:shape>
            </v:group>
            <v:group style="position:absolute;left:534;top:717;width:2;height:15002" coordorigin="534,717" coordsize="2,15002">
              <v:shape style="position:absolute;left:534;top:717;width:2;height:15002" coordorigin="534,717" coordsize="0,15002" path="m534,15720l534,717e" filled="f" stroked="t" strokeweight=".696684pt" strokecolor="#575757">
                <v:path arrowok="t"/>
              </v:shape>
            </v:group>
            <v:group style="position:absolute;left:3632;top:3983;width:2178;height:2" coordorigin="3632,3983" coordsize="2178,2">
              <v:shape style="position:absolute;left:3632;top:3983;width:2178;height:2" coordorigin="3632,3983" coordsize="2178,0" path="m3632,3983l5810,3983e" filled="f" stroked="t" strokeweight="1.161139pt" strokecolor="#383838">
                <v:path arrowok="t"/>
              </v:shape>
            </v:group>
            <v:group style="position:absolute;left:5755;top:3992;width:5750;height:2" coordorigin="5755,3992" coordsize="5750,2">
              <v:shape style="position:absolute;left:5755;top:3992;width:5750;height:2" coordorigin="5755,3992" coordsize="5750,0" path="m5755,3992l11505,3992e" filled="f" stroked="t" strokeweight=".696684pt" strokecolor="#4F4F4F">
                <v:path arrowok="t"/>
              </v:shape>
            </v:group>
            <v:group style="position:absolute;left:11493;top:3568;width:2;height:434" coordorigin="11493,3568" coordsize="2,434">
              <v:shape style="position:absolute;left:11493;top:3568;width:2;height:434" coordorigin="11493,3568" coordsize="0,434" path="m11493,4002l11493,3568e" filled="f" stroked="t" strokeweight=".696684pt" strokecolor="#5B5B5B">
                <v:path arrowok="t"/>
              </v:shape>
            </v:group>
            <v:group style="position:absolute;left:520;top:4259;width:10975;height:2" coordorigin="520,4259" coordsize="10975,2">
              <v:shape style="position:absolute;left:520;top:4259;width:10975;height:2" coordorigin="520,4259" coordsize="10975,0" path="m520,4259l11495,4259e" filled="f" stroked="t" strokeweight=".696684pt" strokecolor="#4B4B4B">
                <v:path arrowok="t"/>
              </v:shape>
            </v:group>
            <v:group style="position:absolute;left:2524;top:3978;width:2;height:9943" coordorigin="2524,3978" coordsize="2,9943">
              <v:shape style="position:absolute;left:2524;top:3978;width:2;height:9943" coordorigin="2524,3978" coordsize="0,9943" path="m2524,13922l2524,3978e" filled="f" stroked="t" strokeweight=".928911pt" strokecolor="#4B4B4B">
                <v:path arrowok="t"/>
              </v:shape>
            </v:group>
            <v:group style="position:absolute;left:2513;top:4479;width:8987;height:2" coordorigin="2513,4479" coordsize="8987,2">
              <v:shape style="position:absolute;left:2513;top:4479;width:8987;height:2" coordorigin="2513,4479" coordsize="8987,0" path="m2513,4479l11500,4479e" filled="f" stroked="t" strokeweight=".696684pt" strokecolor="#4F4F4F">
                <v:path arrowok="t"/>
              </v:shape>
            </v:group>
            <v:group style="position:absolute;left:11493;top:4257;width:2;height:2813" coordorigin="11493,4257" coordsize="2,2813">
              <v:shape style="position:absolute;left:11493;top:4257;width:2;height:2813" coordorigin="11493,4257" coordsize="0,2813" path="m11493,7069l11493,4257e" filled="f" stroked="t" strokeweight=".696684pt" strokecolor="#606060">
                <v:path arrowok="t"/>
              </v:shape>
            </v:group>
            <v:group style="position:absolute;left:5016;top:4469;width:2;height:255" coordorigin="5016,4469" coordsize="2,255">
              <v:shape style="position:absolute;left:5016;top:4469;width:2;height:255" coordorigin="5016,4469" coordsize="0,255" path="m5016,4724l5016,4469e" filled="f" stroked="t" strokeweight=".464456pt" strokecolor="#383838">
                <v:path arrowok="t"/>
              </v:shape>
            </v:group>
            <v:group style="position:absolute;left:7854;top:4474;width:2;height:90" coordorigin="7854,4474" coordsize="2,90">
              <v:shape style="position:absolute;left:7854;top:4474;width:2;height:90" coordorigin="7854,4474" coordsize="0,90" path="m7854,4564l7854,4474e" filled="f" stroked="t" strokeweight=".928911pt" strokecolor="#676767">
                <v:path arrowok="t"/>
              </v:shape>
            </v:group>
            <v:group style="position:absolute;left:5007;top:4899;width:1821;height:2" coordorigin="5007,4899" coordsize="1821,2">
              <v:shape style="position:absolute;left:5007;top:4899;width:1821;height:2" coordorigin="5007,4899" coordsize="1821,0" path="m5007,4899l6827,4899e" filled="f" stroked="t" strokeweight=".232228pt" strokecolor="#5B5B5B">
                <v:path arrowok="t"/>
              </v:shape>
            </v:group>
            <v:group style="position:absolute;left:5016;top:4639;width:2;height:1034" coordorigin="5016,4639" coordsize="2,1034">
              <v:shape style="position:absolute;left:5016;top:4639;width:2;height:1034" coordorigin="5016,4639" coordsize="0,1034" path="m5016,5673l5016,4639e" filled="f" stroked="t" strokeweight=".696684pt" strokecolor="#4B4B4B">
                <v:path arrowok="t"/>
              </v:shape>
            </v:group>
            <v:group style="position:absolute;left:6827;top:4899;width:595;height:2" coordorigin="6827,4899" coordsize="595,2">
              <v:shape style="position:absolute;left:6827;top:4899;width:595;height:2" coordorigin="6827,4899" coordsize="595,0" path="m6827,4899l7422,4899e" filled="f" stroked="t" strokeweight=".232228pt" strokecolor="#000000">
                <v:path arrowok="t"/>
              </v:shape>
            </v:group>
            <v:group style="position:absolute;left:7422;top:4899;width:432;height:2" coordorigin="7422,4899" coordsize="432,2">
              <v:shape style="position:absolute;left:7422;top:4899;width:432;height:2" coordorigin="7422,4899" coordsize="432,0" path="m7422,4899l7854,4899e" filled="f" stroked="t" strokeweight=".232228pt" strokecolor="#5B5B5B">
                <v:path arrowok="t"/>
              </v:shape>
            </v:group>
            <v:group style="position:absolute;left:7859;top:4667;width:2;height:264" coordorigin="7859,4667" coordsize="2,264">
              <v:shape style="position:absolute;left:7859;top:4667;width:2;height:264" coordorigin="7859,4667" coordsize="0,264" path="m7859,4932l7859,4667e" filled="f" stroked="t" strokeweight=".696684pt" strokecolor="#5B5B5B">
                <v:path arrowok="t"/>
              </v:shape>
            </v:group>
            <v:group style="position:absolute;left:7840;top:4899;width:966;height:2" coordorigin="7840,4899" coordsize="966,2">
              <v:shape style="position:absolute;left:7840;top:4899;width:966;height:2" coordorigin="7840,4899" coordsize="966,0" path="m7840,4899l8806,4899e" filled="f" stroked="t" strokeweight=".232228pt" strokecolor="#707070">
                <v:path arrowok="t"/>
              </v:shape>
            </v:group>
            <v:group style="position:absolute;left:8806;top:4899;width:2671;height:2" coordorigin="8806,4899" coordsize="2671,2">
              <v:shape style="position:absolute;left:8806;top:4899;width:2671;height:2" coordorigin="8806,4899" coordsize="2671,0" path="m8806,4899l11477,4899e" filled="f" stroked="t" strokeweight=".232228pt" strokecolor="#000000">
                <v:path arrowok="t"/>
              </v:shape>
            </v:group>
            <v:group style="position:absolute;left:2517;top:4870;width:2;height:340" coordorigin="2517,4870" coordsize="2,340">
              <v:shape style="position:absolute;left:2517;top:4870;width:2;height:340" coordorigin="2517,4870" coordsize="0,340" path="m2517,5210l2517,4870e" filled="f" stroked="t" strokeweight=".696684pt" strokecolor="#545454">
                <v:path arrowok="t"/>
              </v:shape>
            </v:group>
            <v:group style="position:absolute;left:5007;top:5191;width:1849;height:2" coordorigin="5007,5191" coordsize="1849,2">
              <v:shape style="position:absolute;left:5007;top:5191;width:1849;height:2" coordorigin="5007,5191" coordsize="1849,0" path="m5007,5191l6855,5191e" filled="f" stroked="t" strokeweight=".696684pt" strokecolor="#4B4B4B">
                <v:path arrowok="t"/>
              </v:shape>
            </v:group>
            <v:group style="position:absolute;left:6800;top:5191;width:242;height:2" coordorigin="6800,5191" coordsize="242,2">
              <v:shape style="position:absolute;left:6800;top:5191;width:242;height:2" coordorigin="6800,5191" coordsize="242,0" path="m6800,5191l7041,5191e" filled="f" stroked="t" strokeweight=".464456pt" strokecolor="#2F2F2F">
                <v:path arrowok="t"/>
              </v:shape>
            </v:group>
            <v:group style="position:absolute;left:6985;top:5191;width:464;height:2" coordorigin="6985,5191" coordsize="464,2">
              <v:shape style="position:absolute;left:6985;top:5191;width:464;height:2" coordorigin="6985,5191" coordsize="464,0" path="m6985,5191l7450,5191e" filled="f" stroked="t" strokeweight=".696684pt" strokecolor="#3F3F3F">
                <v:path arrowok="t"/>
              </v:shape>
            </v:group>
            <v:group style="position:absolute;left:7394;top:5194;width:4106;height:2" coordorigin="7394,5194" coordsize="4106,2">
              <v:shape style="position:absolute;left:7394;top:5194;width:4106;height:2" coordorigin="7394,5194" coordsize="4106,0" path="m7394,5194l11500,5194e" filled="f" stroked="t" strokeweight=".696684pt" strokecolor="#5B5B5B">
                <v:path arrowok="t"/>
              </v:shape>
            </v:group>
            <v:group style="position:absolute;left:5011;top:5429;width:5801;height:2" coordorigin="5011,5429" coordsize="5801,2">
              <v:shape style="position:absolute;left:5011;top:5429;width:5801;height:2" coordorigin="5011,5429" coordsize="5801,0" path="m5011,5429l10813,5429e" filled="f" stroked="t" strokeweight=".696684pt" strokecolor="#4B4B4B">
                <v:path arrowok="t"/>
              </v:shape>
            </v:group>
            <v:group style="position:absolute;left:10757;top:5432;width:743;height:2" coordorigin="10757,5432" coordsize="743,2">
              <v:shape style="position:absolute;left:10757;top:5432;width:743;height:2" coordorigin="10757,5432" coordsize="743,0" path="m10757,5432l11500,5432e" filled="f" stroked="t" strokeweight=".696684pt" strokecolor="#646464">
                <v:path arrowok="t"/>
              </v:shape>
            </v:group>
            <v:group style="position:absolute;left:2513;top:5644;width:8987;height:2" coordorigin="2513,5644" coordsize="8987,2">
              <v:shape style="position:absolute;left:2513;top:5644;width:8987;height:2" coordorigin="2513,5644" coordsize="8987,0" path="m2513,5644l11500,5644e" filled="f" stroked="t" strokeweight=".696684pt" strokecolor="#4B4B4B">
                <v:path arrowok="t"/>
              </v:shape>
            </v:group>
            <v:group style="position:absolute;left:529;top:5871;width:10283;height:2" coordorigin="529,5871" coordsize="10283,2">
              <v:shape style="position:absolute;left:529;top:5871;width:10283;height:2" coordorigin="529,5871" coordsize="10283,0" path="m529,5871l10813,5871e" filled="f" stroked="t" strokeweight=".696684pt" strokecolor="#4B4B4B">
                <v:path arrowok="t"/>
              </v:shape>
            </v:group>
            <v:group style="position:absolute;left:5016;top:5602;width:2;height:297" coordorigin="5016,5602" coordsize="2,297">
              <v:shape style="position:absolute;left:5016;top:5602;width:2;height:297" coordorigin="5016,5602" coordsize="0,297" path="m5016,5899l5016,5602e" filled="f" stroked="t" strokeweight=".464456pt" strokecolor="#3B3B3B">
                <v:path arrowok="t"/>
              </v:shape>
            </v:group>
            <v:group style="position:absolute;left:10757;top:5875;width:743;height:2" coordorigin="10757,5875" coordsize="743,2">
              <v:shape style="position:absolute;left:10757;top:5875;width:743;height:2" coordorigin="10757,5875" coordsize="743,0" path="m10757,5875l11500,5875e" filled="f" stroked="t" strokeweight=".696684pt" strokecolor="#646464">
                <v:path arrowok="t"/>
              </v:shape>
            </v:group>
            <v:group style="position:absolute;left:5018;top:5828;width:2;height:680" coordorigin="5018,5828" coordsize="2,680">
              <v:shape style="position:absolute;left:5018;top:5828;width:2;height:680" coordorigin="5018,5828" coordsize="0,680" path="m5018,6508l5018,5828e" filled="f" stroked="t" strokeweight=".928911pt" strokecolor="#4F4F4F">
                <v:path arrowok="t"/>
              </v:shape>
            </v:group>
            <v:group style="position:absolute;left:7859;top:5866;width:2;height:647" coordorigin="7859,5866" coordsize="2,647">
              <v:shape style="position:absolute;left:7859;top:5866;width:2;height:647" coordorigin="7859,5866" coordsize="0,647" path="m7859,6513l7859,5866e" filled="f" stroked="t" strokeweight=".928911pt" strokecolor="#606060">
                <v:path arrowok="t"/>
              </v:shape>
            </v:group>
            <v:group style="position:absolute;left:2508;top:6293;width:8992;height:2" coordorigin="2508,6293" coordsize="8992,2">
              <v:shape style="position:absolute;left:2508;top:6293;width:8992;height:2" coordorigin="2508,6293" coordsize="8992,0" path="m2508,6293l11500,6293e" filled="f" stroked="t" strokeweight=".696684pt" strokecolor="#4F4F4F">
                <v:path arrowok="t"/>
              </v:shape>
            </v:group>
            <v:group style="position:absolute;left:2513;top:6505;width:8300;height:2" coordorigin="2513,6505" coordsize="8300,2">
              <v:shape style="position:absolute;left:2513;top:6505;width:8300;height:2" coordorigin="2513,6505" coordsize="8300,0" path="m2513,6505l10813,6505e" filled="f" stroked="t" strokeweight=".696684pt" strokecolor="#4B4B4B">
                <v:path arrowok="t"/>
              </v:shape>
            </v:group>
            <v:group style="position:absolute;left:10738;top:6508;width:762;height:2" coordorigin="10738,6508" coordsize="762,2">
              <v:shape style="position:absolute;left:10738;top:6508;width:762;height:2" coordorigin="10738,6508" coordsize="762,0" path="m10738,6508l11500,6508e" filled="f" stroked="t" strokeweight=".696684pt" strokecolor="#606060">
                <v:path arrowok="t"/>
              </v:shape>
            </v:group>
            <v:group style="position:absolute;left:525;top:6720;width:10975;height:2" coordorigin="525,6720" coordsize="10975,2">
              <v:shape style="position:absolute;left:525;top:6720;width:10975;height:2" coordorigin="525,6720" coordsize="10975,0" path="m525,6720l11500,6720e" filled="f" stroked="t" strokeweight=".696684pt" strokecolor="#4F4F4F">
                <v:path arrowok="t"/>
              </v:shape>
            </v:group>
            <v:group style="position:absolute;left:9312;top:6723;width:608;height:2" coordorigin="9312,6723" coordsize="608,2">
              <v:shape style="position:absolute;left:9312;top:6723;width:608;height:2" coordorigin="9312,6723" coordsize="608,0" path="m9312,6723l9921,6723e" filled="f" stroked="t" strokeweight=".696684pt" strokecolor="#4F4F4F">
                <v:path arrowok="t"/>
              </v:shape>
            </v:group>
            <v:group style="position:absolute;left:525;top:7140;width:10975;height:2" coordorigin="525,7140" coordsize="10975,2">
              <v:shape style="position:absolute;left:525;top:7140;width:10975;height:2" coordorigin="525,7140" coordsize="10975,0" path="m525,7140l11500,7140e" filled="f" stroked="t" strokeweight=".696684pt" strokecolor="#4F4F4F">
                <v:path arrowok="t"/>
              </v:shape>
            </v:group>
            <v:group style="position:absolute;left:11495;top:4257;width:2;height:5333" coordorigin="11495,4257" coordsize="2,5333">
              <v:shape style="position:absolute;left:11495;top:4257;width:2;height:5333" coordorigin="11495,4257" coordsize="0,5333" path="m11495,9589l11495,4257e" filled="f" stroked="t" strokeweight=".696684pt" strokecolor="#5B5B5B">
                <v:path arrowok="t"/>
              </v:shape>
            </v:group>
            <v:group style="position:absolute;left:5032;top:7131;width:2;height:406" coordorigin="5032,7131" coordsize="2,406">
              <v:shape style="position:absolute;left:5032;top:7131;width:2;height:406" coordorigin="5032,7131" coordsize="0,406" path="m5032,7537l5032,7131e" filled="f" stroked="t" strokeweight="1.161139pt" strokecolor="#575757">
                <v:path arrowok="t"/>
              </v:shape>
            </v:group>
            <v:group style="position:absolute;left:5011;top:7360;width:6488;height:2" coordorigin="5011,7360" coordsize="6488,2">
              <v:shape style="position:absolute;left:5011;top:7360;width:6488;height:2" coordorigin="5011,7360" coordsize="6488,0" path="m5011,7360l11500,7360e" filled="f" stroked="t" strokeweight=".696684pt" strokecolor="#4F4F4F">
                <v:path arrowok="t"/>
              </v:shape>
            </v:group>
            <v:group style="position:absolute;left:5021;top:7324;width:2;height:288" coordorigin="5021,7324" coordsize="2,288">
              <v:shape style="position:absolute;left:5021;top:7324;width:2;height:288" coordorigin="5021,7324" coordsize="0,288" path="m5021,7612l5021,7324e" filled="f" stroked="t" strokeweight=".696684pt" strokecolor="#545454">
                <v:path arrowok="t"/>
              </v:shape>
            </v:group>
            <v:group style="position:absolute;left:5016;top:7574;width:135;height:2" coordorigin="5016,7574" coordsize="135,2">
              <v:shape style="position:absolute;left:5016;top:7574;width:135;height:2" coordorigin="5016,7574" coordsize="135,0" path="m5016,7574l5151,7574e" filled="f" stroked="t" strokeweight=".464456pt" strokecolor="#3B3B3B">
                <v:path arrowok="t"/>
              </v:shape>
            </v:group>
            <v:group style="position:absolute;left:5095;top:7577;width:5717;height:2" coordorigin="5095,7577" coordsize="5717,2">
              <v:shape style="position:absolute;left:5095;top:7577;width:5717;height:2" coordorigin="5095,7577" coordsize="5717,0" path="m5095,7577l10813,7577e" filled="f" stroked="t" strokeweight=".696684pt" strokecolor="#4F4F4F">
                <v:path arrowok="t"/>
              </v:shape>
            </v:group>
            <v:group style="position:absolute;left:10576;top:7579;width:924;height:2" coordorigin="10576,7579" coordsize="924,2">
              <v:shape style="position:absolute;left:10576;top:7579;width:924;height:2" coordorigin="10576,7579" coordsize="924,0" path="m10576,7579l11500,7579e" filled="f" stroked="t" strokeweight=".696684pt" strokecolor="#646464">
                <v:path arrowok="t"/>
              </v:shape>
            </v:group>
            <v:group style="position:absolute;left:520;top:7787;width:10980;height:2" coordorigin="520,7787" coordsize="10980,2">
              <v:shape style="position:absolute;left:520;top:7787;width:10980;height:2" coordorigin="520,7787" coordsize="10980,0" path="m520,7787l11500,7787e" filled="f" stroked="t" strokeweight=".696684pt" strokecolor="#4F4F4F">
                <v:path arrowok="t"/>
              </v:shape>
            </v:group>
            <v:group style="position:absolute;left:5030;top:7555;width:2;height:241" coordorigin="5030,7555" coordsize="2,241">
              <v:shape style="position:absolute;left:5030;top:7555;width:2;height:241" coordorigin="5030,7555" coordsize="0,241" path="m5030,7796l5030,7555e" filled="f" stroked="t" strokeweight="1.161139pt" strokecolor="#444444">
                <v:path arrowok="t"/>
              </v:shape>
            </v:group>
            <v:group style="position:absolute;left:520;top:8584;width:2945;height:2" coordorigin="520,8584" coordsize="2945,2">
              <v:shape style="position:absolute;left:520;top:8584;width:2945;height:2" coordorigin="520,8584" coordsize="2945,0" path="m520,8584l3465,8584e" filled="f" stroked="t" strokeweight=".696684pt" strokecolor="#545454">
                <v:path arrowok="t"/>
              </v:shape>
            </v:group>
            <v:group style="position:absolute;left:3409;top:8584;width:279;height:2" coordorigin="3409,8584" coordsize="279,2">
              <v:shape style="position:absolute;left:3409;top:8584;width:279;height:2" coordorigin="3409,8584" coordsize="279,0" path="m3409,8584l3688,8584e" filled="f" stroked="t" strokeweight=".464456pt" strokecolor="#3B3B3B">
                <v:path arrowok="t"/>
              </v:shape>
            </v:group>
            <v:group style="position:absolute;left:3632;top:8587;width:7868;height:2" coordorigin="3632,8587" coordsize="7868,2">
              <v:shape style="position:absolute;left:3632;top:8587;width:7868;height:2" coordorigin="3632,8587" coordsize="7868,0" path="m3632,8587l11500,8587e" filled="f" stroked="t" strokeweight=".696684pt" strokecolor="#4B4B4B">
                <v:path arrowok="t"/>
              </v:shape>
            </v:group>
            <v:group style="position:absolute;left:11467;top:8816;width:2;height:203" coordorigin="11467,8816" coordsize="2,203">
              <v:shape style="position:absolute;left:11467;top:8816;width:2;height:203" coordorigin="11467,8816" coordsize="0,203" path="m11467,9018l11467,8816e" filled="f" stroked="t" strokeweight=".232228pt" strokecolor="#000000">
                <v:path arrowok="t"/>
              </v:shape>
            </v:group>
            <v:group style="position:absolute;left:529;top:9816;width:1217;height:2" coordorigin="529,9816" coordsize="1217,2">
              <v:shape style="position:absolute;left:529;top:9816;width:1217;height:2" coordorigin="529,9816" coordsize="1217,0" path="m529,9816l1746,9816e" filled="f" stroked="t" strokeweight=".696684pt" strokecolor="#575757">
                <v:path arrowok="t"/>
              </v:shape>
            </v:group>
            <v:group style="position:absolute;left:1691;top:9816;width:204;height:2" coordorigin="1691,9816" coordsize="204,2">
              <v:shape style="position:absolute;left:1691;top:9816;width:204;height:2" coordorigin="1691,9816" coordsize="204,0" path="m1691,9816l1895,9816e" filled="f" stroked="t" strokeweight=".464456pt" strokecolor="#3B3B3B">
                <v:path arrowok="t"/>
              </v:shape>
            </v:group>
            <v:group style="position:absolute;left:1839;top:9818;width:8973;height:2" coordorigin="1839,9818" coordsize="8973,2">
              <v:shape style="position:absolute;left:1839;top:9818;width:8973;height:2" coordorigin="1839,9818" coordsize="8973,0" path="m1839,9818l10813,9818e" filled="f" stroked="t" strokeweight=".928911pt" strokecolor="#4F4F4F">
                <v:path arrowok="t"/>
              </v:shape>
            </v:group>
            <v:group style="position:absolute;left:10757;top:9821;width:743;height:2" coordorigin="10757,9821" coordsize="743,2">
              <v:shape style="position:absolute;left:10757;top:9821;width:743;height:2" coordorigin="10757,9821" coordsize="743,0" path="m10757,9821l11500,9821e" filled="f" stroked="t" strokeweight=".696684pt" strokecolor="#646464">
                <v:path arrowok="t"/>
              </v:shape>
            </v:group>
            <v:group style="position:absolute;left:11467;top:9226;width:2;height:590" coordorigin="11467,9226" coordsize="2,590">
              <v:shape style="position:absolute;left:11467;top:9226;width:2;height:590" coordorigin="11467,9226" coordsize="0,590" path="m11467,9816l11467,9226e" filled="f" stroked="t" strokeweight=".232228pt" strokecolor="#575757">
                <v:path arrowok="t"/>
              </v:shape>
            </v:group>
            <v:group style="position:absolute;left:525;top:10151;width:10288;height:2" coordorigin="525,10151" coordsize="10288,2">
              <v:shape style="position:absolute;left:525;top:10151;width:10288;height:2" coordorigin="525,10151" coordsize="10288,0" path="m525,10151l10813,10151e" filled="f" stroked="t" strokeweight=".696684pt" strokecolor="#4F4F4F">
                <v:path arrowok="t"/>
              </v:shape>
            </v:group>
            <v:group style="position:absolute;left:10757;top:10153;width:743;height:2" coordorigin="10757,10153" coordsize="743,2">
              <v:shape style="position:absolute;left:10757;top:10153;width:743;height:2" coordorigin="10757,10153" coordsize="743,0" path="m10757,10153l11500,10153e" filled="f" stroked="t" strokeweight=".696684pt" strokecolor="#646464">
                <v:path arrowok="t"/>
              </v:shape>
            </v:group>
            <v:group style="position:absolute;left:11467;top:9802;width:2;height:349" coordorigin="11467,9802" coordsize="2,349">
              <v:shape style="position:absolute;left:11467;top:9802;width:2;height:349" coordorigin="11467,9802" coordsize="0,349" path="m11467,10151l11467,9802e" filled="f" stroked="t" strokeweight=".232228pt" strokecolor="#747474">
                <v:path arrowok="t"/>
              </v:shape>
            </v:group>
            <v:group style="position:absolute;left:525;top:10385;width:10975;height:2" coordorigin="525,10385" coordsize="10975,2">
              <v:shape style="position:absolute;left:525;top:10385;width:10975;height:2" coordorigin="525,10385" coordsize="10975,0" path="m525,10385l11500,10385e" filled="f" stroked="t" strokeweight=".696684pt" strokecolor="#545454">
                <v:path arrowok="t"/>
              </v:shape>
            </v:group>
            <v:group style="position:absolute;left:11498;top:10109;width:2;height:774" coordorigin="11498,10109" coordsize="2,774">
              <v:shape style="position:absolute;left:11498;top:10109;width:2;height:774" coordorigin="11498,10109" coordsize="0,774" path="m11498,10883l11498,10109e" filled="f" stroked="t" strokeweight=".696684pt" strokecolor="#6B6B6B">
                <v:path arrowok="t"/>
              </v:shape>
            </v:group>
            <v:group style="position:absolute;left:11467;top:10368;width:2;height:231" coordorigin="11467,10368" coordsize="2,231">
              <v:shape style="position:absolute;left:11467;top:10368;width:2;height:231" coordorigin="11467,10368" coordsize="0,231" path="m11467,10599l11467,10368e" filled="f" stroked="t" strokeweight=".232228pt" strokecolor="#3F3F3F">
                <v:path arrowok="t"/>
              </v:shape>
            </v:group>
            <v:group style="position:absolute;left:887;top:10861;width:10613;height:2" coordorigin="887,10861" coordsize="10613,2">
              <v:shape style="position:absolute;left:887;top:10861;width:10613;height:2" coordorigin="887,10861" coordsize="10613,0" path="m887,10861l11500,10861e" filled="f" stroked="t" strokeweight=".696684pt" strokecolor="#545454">
                <v:path arrowok="t"/>
              </v:shape>
            </v:group>
            <v:group style="position:absolute;left:11502;top:10812;width:2;height:123" coordorigin="11502,10812" coordsize="2,123">
              <v:shape style="position:absolute;left:11502;top:10812;width:2;height:123" coordorigin="11502,10812" coordsize="0,123" path="m11502,10934l11502,10812e" filled="f" stroked="t" strokeweight=".464456pt" strokecolor="#484848">
                <v:path arrowok="t"/>
              </v:shape>
            </v:group>
            <v:group style="position:absolute;left:529;top:11074;width:10970;height:2" coordorigin="529,11074" coordsize="10970,2">
              <v:shape style="position:absolute;left:529;top:11074;width:10970;height:2" coordorigin="529,11074" coordsize="10970,0" path="m529,11074l11500,11074e" filled="f" stroked="t" strokeweight=".696684pt" strokecolor="#545454">
                <v:path arrowok="t"/>
              </v:shape>
            </v:group>
            <v:group style="position:absolute;left:11467;top:10906;width:2;height:170" coordorigin="11467,10906" coordsize="2,170">
              <v:shape style="position:absolute;left:11467;top:10906;width:2;height:170" coordorigin="11467,10906" coordsize="0,170" path="m11467,11076l11467,10906e" filled="f" stroked="t" strokeweight=".232228pt" strokecolor="#3F3F3F">
                <v:path arrowok="t"/>
              </v:shape>
            </v:group>
            <v:group style="position:absolute;left:525;top:11305;width:10975;height:2" coordorigin="525,11305" coordsize="10975,2">
              <v:shape style="position:absolute;left:525;top:11305;width:10975;height:2" coordorigin="525,11305" coordsize="10975,0" path="m525,11305l11500,11305e" filled="f" stroked="t" strokeweight=".696684pt" strokecolor="#4F4F4F">
                <v:path arrowok="t"/>
              </v:shape>
            </v:group>
            <v:group style="position:absolute;left:1317;top:11034;width:2;height:2581" coordorigin="1317,11034" coordsize="2,2581">
              <v:shape style="position:absolute;left:1317;top:11034;width:2;height:2581" coordorigin="1317,11034" coordsize="0,2581" path="m1317,13615l1317,11034e" filled="f" stroked="t" strokeweight=".696684pt" strokecolor="#545454">
                <v:path arrowok="t"/>
              </v:shape>
            </v:group>
            <v:group style="position:absolute;left:1879;top:11067;width:2;height:2855" coordorigin="1879,11067" coordsize="2,2855">
              <v:shape style="position:absolute;left:1879;top:11067;width:2;height:2855" coordorigin="1879,11067" coordsize="0,2855" path="m1879,13922l1879,11067e" filled="f" stroked="t" strokeweight=".696684pt" strokecolor="#4F4F4F">
                <v:path arrowok="t"/>
              </v:shape>
            </v:group>
            <v:group style="position:absolute;left:7427;top:11067;width:2;height:1203" coordorigin="7427,11067" coordsize="2,1203">
              <v:shape style="position:absolute;left:7427;top:11067;width:2;height:1203" coordorigin="7427,11067" coordsize="0,1203" path="m7427,12270l7427,11067e" filled="f" stroked="t" strokeweight=".696684pt" strokecolor="#4F4F4F">
                <v:path arrowok="t"/>
              </v:shape>
            </v:group>
            <v:group style="position:absolute;left:11467;top:11062;width:2;height:241" coordorigin="11467,11062" coordsize="2,241">
              <v:shape style="position:absolute;left:11467;top:11062;width:2;height:241" coordorigin="11467,11062" coordsize="0,241" path="m11467,11303l11467,11062e" filled="f" stroked="t" strokeweight=".232228pt" strokecolor="#5B5B5B">
                <v:path arrowok="t"/>
              </v:shape>
            </v:group>
            <v:group style="position:absolute;left:11467;top:11288;width:2;height:505" coordorigin="11467,11288" coordsize="2,505">
              <v:shape style="position:absolute;left:11467;top:11288;width:2;height:505" coordorigin="11467,11288" coordsize="0,505" path="m11467,11793l11467,11288e" filled="f" stroked="t" strokeweight=".232228pt" strokecolor="#707070">
                <v:path arrowok="t"/>
              </v:shape>
            </v:group>
            <v:group style="position:absolute;left:11467;top:11793;width:2;height:3011" coordorigin="11467,11793" coordsize="2,3011">
              <v:shape style="position:absolute;left:11467;top:11793;width:2;height:3011" coordorigin="11467,11793" coordsize="0,3011" path="m11467,14804l11467,11793e" filled="f" stroked="t" strokeweight=".232228pt" strokecolor="#000000">
                <v:path arrowok="t"/>
              </v:shape>
            </v:group>
            <v:group style="position:absolute;left:7431;top:12213;width:2;height:151" coordorigin="7431,12213" coordsize="2,151">
              <v:shape style="position:absolute;left:7431;top:12213;width:2;height:151" coordorigin="7431,12213" coordsize="0,151" path="m7431,12364l7431,12213e" filled="f" stroked="t" strokeweight=".464456pt" strokecolor="#2F2F2F">
                <v:path arrowok="t"/>
              </v:shape>
            </v:group>
            <v:group style="position:absolute;left:7434;top:12308;width:2;height:3412" coordorigin="7434,12308" coordsize="2,3412">
              <v:shape style="position:absolute;left:7434;top:12308;width:2;height:3412" coordorigin="7434,12308" coordsize="0,3412" path="m7434,15720l7434,12308e" filled="f" stroked="t" strokeweight=".696684pt" strokecolor="#4F4F4F">
                <v:path arrowok="t"/>
              </v:shape>
            </v:group>
            <v:group style="position:absolute;left:534;top:13365;width:2002;height:2" coordorigin="534,13365" coordsize="2002,2">
              <v:shape style="position:absolute;left:534;top:13365;width:2002;height:2" coordorigin="534,13365" coordsize="2002,0" path="m534,13365l2536,13365e" filled="f" stroked="t" strokeweight=".696684pt" strokecolor="#575757">
                <v:path arrowok="t"/>
              </v:shape>
            </v:group>
            <v:group style="position:absolute;left:543;top:13214;width:2;height:2506" coordorigin="543,13214" coordsize="2,2506">
              <v:shape style="position:absolute;left:543;top:13214;width:2;height:2506" coordorigin="543,13214" coordsize="0,2506" path="m543,15720l543,13214e" filled="f" stroked="t" strokeweight=".696684pt" strokecolor="#545454">
                <v:path arrowok="t"/>
              </v:shape>
            </v:group>
            <v:group style="position:absolute;left:1319;top:13403;width:2;height:524" coordorigin="1319,13403" coordsize="2,524">
              <v:shape style="position:absolute;left:1319;top:13403;width:2;height:524" coordorigin="1319,13403" coordsize="0,524" path="m1319,13926l1319,13403e" filled="f" stroked="t" strokeweight=".464456pt" strokecolor="#545454">
                <v:path arrowok="t"/>
              </v:shape>
            </v:group>
            <v:group style="position:absolute;left:1321;top:13733;width:2;height:599" coordorigin="1321,13733" coordsize="2,599">
              <v:shape style="position:absolute;left:1321;top:13733;width:2;height:599" coordorigin="1321,13733" coordsize="0,599" path="m1321,14332l1321,13733e" filled="f" stroked="t" strokeweight=".696684pt" strokecolor="#575757">
                <v:path arrowok="t"/>
              </v:shape>
            </v:group>
            <v:group style="position:absolute;left:543;top:13865;width:2;height:123" coordorigin="543,13865" coordsize="2,123">
              <v:shape style="position:absolute;left:543;top:13865;width:2;height:123" coordorigin="543,13865" coordsize="0,123" path="m543,13988l543,13865e" filled="f" stroked="t" strokeweight=".464456pt" strokecolor="#343434">
                <v:path arrowok="t"/>
              </v:shape>
            </v:group>
            <v:group style="position:absolute;left:1881;top:13865;width:2;height:123" coordorigin="1881,13865" coordsize="2,123">
              <v:shape style="position:absolute;left:1881;top:13865;width:2;height:123" coordorigin="1881,13865" coordsize="0,123" path="m1881,13988l1881,13865e" filled="f" stroked="t" strokeweight=".464456pt" strokecolor="#282828">
                <v:path arrowok="t"/>
              </v:shape>
            </v:group>
            <v:group style="position:absolute;left:2531;top:13865;width:2;height:123" coordorigin="2531,13865" coordsize="2,123">
              <v:shape style="position:absolute;left:2531;top:13865;width:2;height:123" coordorigin="2531,13865" coordsize="0,123" path="m2531,13988l2531,13865e" filled="f" stroked="t" strokeweight=".464456pt" strokecolor="#232323">
                <v:path arrowok="t"/>
              </v:shape>
            </v:group>
            <v:group style="position:absolute;left:1883;top:13931;width:2;height:1793" coordorigin="1883,13931" coordsize="2,1793">
              <v:shape style="position:absolute;left:1883;top:13931;width:2;height:1793" coordorigin="1883,13931" coordsize="0,1793" path="m1883,15724l1883,13931e" filled="f" stroked="t" strokeweight=".696684pt" strokecolor="#545454">
                <v:path arrowok="t"/>
              </v:shape>
            </v:group>
            <v:group style="position:absolute;left:2529;top:13931;width:2;height:807" coordorigin="2529,13931" coordsize="2,807">
              <v:shape style="position:absolute;left:2529;top:13931;width:2;height:807" coordorigin="2529,13931" coordsize="0,807" path="m2529,14738l2529,13931e" filled="f" stroked="t" strokeweight=".464456pt" strokecolor="#484848">
                <v:path arrowok="t"/>
              </v:shape>
            </v:group>
            <v:group style="position:absolute;left:543;top:14276;width:2;height:179" coordorigin="543,14276" coordsize="2,179">
              <v:shape style="position:absolute;left:543;top:14276;width:2;height:179" coordorigin="543,14276" coordsize="0,179" path="m543,14455l543,14276e" filled="f" stroked="t" strokeweight=".464456pt" strokecolor="#3F3F3F">
                <v:path arrowok="t"/>
              </v:shape>
            </v:group>
            <v:group style="position:absolute;left:1324;top:14276;width:2;height:179" coordorigin="1324,14276" coordsize="2,179">
              <v:shape style="position:absolute;left:1324;top:14276;width:2;height:179" coordorigin="1324,14276" coordsize="0,179" path="m1324,14455l1324,14276e" filled="f" stroked="t" strokeweight=".464456pt" strokecolor="#3B3B3B">
                <v:path arrowok="t"/>
              </v:shape>
            </v:group>
            <v:group style="position:absolute;left:1324;top:14398;width:2;height:1321" coordorigin="1324,14398" coordsize="2,1321">
              <v:shape style="position:absolute;left:1324;top:14398;width:2;height:1321" coordorigin="1324,14398" coordsize="0,1321" path="m1324,15720l1324,14398e" filled="f" stroked="t" strokeweight=".696684pt" strokecolor="#545454">
                <v:path arrowok="t"/>
              </v:shape>
            </v:group>
            <v:group style="position:absolute;left:543;top:14592;width:2;height:146" coordorigin="543,14592" coordsize="2,146">
              <v:shape style="position:absolute;left:543;top:14592;width:2;height:146" coordorigin="543,14592" coordsize="0,146" path="m543,14738l543,14592e" filled="f" stroked="t" strokeweight=".464456pt" strokecolor="#2F2F2F">
                <v:path arrowok="t"/>
              </v:shape>
            </v:group>
            <v:group style="position:absolute;left:543;top:14682;width:2;height:1038" coordorigin="543,14682" coordsize="2,1038">
              <v:shape style="position:absolute;left:543;top:14682;width:2;height:1038" coordorigin="543,14682" coordsize="0,1038" path="m543,15720l543,14682e" filled="f" stroked="t" strokeweight=".464456pt" strokecolor="#575757">
                <v:path arrowok="t"/>
              </v:shape>
            </v:group>
            <v:group style="position:absolute;left:1324;top:14682;width:2;height:151" coordorigin="1324,14682" coordsize="2,151">
              <v:shape style="position:absolute;left:1324;top:14682;width:2;height:151" coordorigin="1324,14682" coordsize="0,151" path="m1324,14833l1324,14682e" filled="f" stroked="t" strokeweight=".464456pt" strokecolor="#2F2F2F">
                <v:path arrowok="t"/>
              </v:shape>
            </v:group>
            <v:group style="position:absolute;left:2531;top:14682;width:2;height:151" coordorigin="2531,14682" coordsize="2,151">
              <v:shape style="position:absolute;left:2531;top:14682;width:2;height:151" coordorigin="2531,14682" coordsize="0,151" path="m2531,14833l2531,14682e" filled="f" stroked="t" strokeweight=".464456pt" strokecolor="#343434">
                <v:path arrowok="t"/>
              </v:shape>
            </v:group>
            <v:group style="position:absolute;left:534;top:15713;width:10966;height:2" coordorigin="534,15713" coordsize="10966,2">
              <v:shape style="position:absolute;left:534;top:15713;width:10966;height:2" coordorigin="534,15713" coordsize="10966,0" path="m534,15713l11500,15713e" filled="f" stroked="t" strokeweight=".696684pt" strokecolor="#646464">
                <v:path arrowok="t"/>
              </v:shape>
            </v:group>
            <v:group style="position:absolute;left:2531;top:14776;width:2;height:944" coordorigin="2531,14776" coordsize="2,944">
              <v:shape style="position:absolute;left:2531;top:14776;width:2;height:944" coordorigin="2531,14776" coordsize="0,944" path="m2531,15720l2531,14776e" filled="f" stroked="t" strokeweight=".464456pt" strokecolor="#484848">
                <v:path arrowok="t"/>
              </v:shape>
            </v:group>
            <v:group style="position:absolute;left:11467;top:14804;width:2;height:901" coordorigin="11467,14804" coordsize="2,901">
              <v:shape style="position:absolute;left:11467;top:14804;width:2;height:901" coordorigin="11467,14804" coordsize="0,901" path="m11467,15706l11467,14804e" filled="f" stroked="t" strokeweight=".232228pt" strokecolor="#A0A0A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1"/>
          <w:szCs w:val="11"/>
          <w:color w:val="383838"/>
          <w:spacing w:val="0"/>
          <w:w w:val="74"/>
        </w:rPr>
        <w:t>..10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73" w:lineRule="exact"/>
        <w:ind w:left="301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83838"/>
          <w:spacing w:val="0"/>
          <w:w w:val="80"/>
          <w:position w:val="-2"/>
        </w:rPr>
        <w:t>"@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95" w:lineRule="exact"/>
        <w:ind w:left="301" w:right="-88"/>
        <w:jc w:val="left"/>
        <w:tabs>
          <w:tab w:pos="2600" w:val="left"/>
          <w:tab w:pos="5340" w:val="left"/>
          <w:tab w:pos="5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54"/>
          <w:position w:val="8"/>
        </w:rPr>
        <w:t>::r: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8"/>
        </w:rPr>
      </w:r>
      <w:r>
        <w:rPr>
          <w:rFonts w:ascii="Arial" w:hAnsi="Arial" w:cs="Arial" w:eastAsia="Arial"/>
          <w:sz w:val="22"/>
          <w:szCs w:val="22"/>
          <w:color w:val="4F5050"/>
          <w:spacing w:val="0"/>
          <w:w w:val="100"/>
          <w:position w:val="-1"/>
        </w:rPr>
        <w:t>l</w:t>
      </w:r>
      <w:r>
        <w:rPr>
          <w:rFonts w:ascii="Arial" w:hAnsi="Arial" w:cs="Arial" w:eastAsia="Arial"/>
          <w:sz w:val="22"/>
          <w:szCs w:val="22"/>
          <w:color w:val="4F5050"/>
          <w:spacing w:val="-3"/>
          <w:w w:val="100"/>
          <w:position w:val="-1"/>
        </w:rPr>
        <w:t>t</w:t>
      </w:r>
      <w:r>
        <w:rPr>
          <w:rFonts w:ascii="Arial" w:hAnsi="Arial" w:cs="Arial" w:eastAsia="Arial"/>
          <w:sz w:val="22"/>
          <w:szCs w:val="22"/>
          <w:color w:val="4F5050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22"/>
          <w:szCs w:val="22"/>
          <w:color w:val="4F505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4F5050"/>
          <w:spacing w:val="0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83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54A5"/>
          <w:spacing w:val="0"/>
          <w:w w:val="100"/>
          <w:i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223"/>
        <w:jc w:val="righ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48.974167pt;margin-top:5.572313pt;width:49.928991pt;height:.232228pt;mso-position-horizontal-relative:page;mso-position-vertical-relative:paragraph;z-index:-15452" coordorigin="2979,111" coordsize="999,5">
            <v:group style="position:absolute;left:2982;top:114;width:455;height:2" coordorigin="2982,114" coordsize="455,2">
              <v:shape style="position:absolute;left:2982;top:114;width:455;height:2" coordorigin="2982,114" coordsize="455,0" path="m2982,114l3437,114e" filled="f" stroked="t" strokeweight=".232228pt" strokecolor="#232FA8">
                <v:path arrowok="t"/>
              </v:shape>
            </v:group>
            <v:group style="position:absolute;left:3437;top:114;width:539;height:2" coordorigin="3437,114" coordsize="539,2">
              <v:shape style="position:absolute;left:3437;top:114;width:539;height:2" coordorigin="3437,114" coordsize="539,0" path="m3437,114l3976,114e" filled="f" stroked="t" strokeweight=".232228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363890"/>
          <w:w w:val="600"/>
        </w:rPr>
        <w:t>\</w:t>
      </w:r>
      <w:r>
        <w:rPr>
          <w:rFonts w:ascii="Arial" w:hAnsi="Arial" w:cs="Arial" w:eastAsia="Arial"/>
          <w:sz w:val="18"/>
          <w:szCs w:val="18"/>
          <w:color w:val="36389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63890"/>
          <w:w w:val="100"/>
        </w:rPr>
      </w:r>
      <w:r>
        <w:rPr>
          <w:rFonts w:ascii="Arial" w:hAnsi="Arial" w:cs="Arial" w:eastAsia="Arial"/>
          <w:sz w:val="18"/>
          <w:szCs w:val="18"/>
          <w:color w:val="4F5050"/>
          <w:spacing w:val="0"/>
          <w:w w:val="94"/>
        </w:rPr>
        <w:t>!</w:t>
      </w:r>
      <w:r>
        <w:rPr>
          <w:rFonts w:ascii="Arial" w:hAnsi="Arial" w:cs="Arial" w:eastAsia="Arial"/>
          <w:sz w:val="18"/>
          <w:szCs w:val="18"/>
          <w:color w:val="4F5050"/>
          <w:spacing w:val="-47"/>
          <w:w w:val="9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94"/>
          <w:position w:val="-8"/>
        </w:rPr>
        <w:t>İ</w:t>
      </w:r>
      <w:r>
        <w:rPr>
          <w:rFonts w:ascii="Arial" w:hAnsi="Arial" w:cs="Arial" w:eastAsia="Arial"/>
          <w:sz w:val="18"/>
          <w:szCs w:val="18"/>
          <w:color w:val="383838"/>
          <w:spacing w:val="-22"/>
          <w:w w:val="94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94"/>
          <w:position w:val="-8"/>
        </w:rPr>
        <w:t>t</w:t>
      </w:r>
      <w:r>
        <w:rPr>
          <w:rFonts w:ascii="Arial" w:hAnsi="Arial" w:cs="Arial" w:eastAsia="Arial"/>
          <w:sz w:val="18"/>
          <w:szCs w:val="18"/>
          <w:color w:val="383838"/>
          <w:spacing w:val="-93"/>
          <w:w w:val="9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4"/>
          <w:position w:val="-8"/>
        </w:rPr>
        <w:t>.</w:t>
      </w:r>
      <w:r>
        <w:rPr>
          <w:rFonts w:ascii="Arial" w:hAnsi="Arial" w:cs="Arial" w:eastAsia="Arial"/>
          <w:sz w:val="18"/>
          <w:szCs w:val="18"/>
          <w:color w:val="383838"/>
          <w:spacing w:val="-78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94"/>
          <w:position w:val="-8"/>
        </w:rPr>
        <w:t>E</w:t>
      </w:r>
      <w:r>
        <w:rPr>
          <w:rFonts w:ascii="Arial" w:hAnsi="Arial" w:cs="Arial" w:eastAsia="Arial"/>
          <w:sz w:val="18"/>
          <w:szCs w:val="18"/>
          <w:color w:val="383838"/>
          <w:spacing w:val="-111"/>
          <w:w w:val="94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8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94"/>
          <w:position w:val="-8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8"/>
          <w:position w:val="0"/>
        </w:rPr>
        <w:t>IN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24" w:lineRule="atLeast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-25"/>
          <w:w w:val="50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7E7E7E"/>
          <w:spacing w:val="-16"/>
          <w:w w:val="92"/>
          <w:position w:val="1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0"/>
          <w:w w:val="50"/>
          <w:position w:val="0"/>
        </w:rPr>
        <w:t>"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0"/>
          <w:w w:val="49"/>
          <w:position w:val="0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-19"/>
          <w:w w:val="50"/>
          <w:position w:val="0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8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3A3A3"/>
          <w:spacing w:val="8"/>
          <w:w w:val="72"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A3A3A3"/>
          <w:spacing w:val="-48"/>
          <w:w w:val="72"/>
          <w:emboss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3A3A3"/>
          <w:spacing w:val="-48"/>
          <w:w w:val="72"/>
          <w:emboss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A3A3A3"/>
          <w:spacing w:val="-48"/>
          <w:w w:val="72"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A3A3A3"/>
          <w:spacing w:val="-48"/>
          <w:w w:val="72"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909090"/>
          <w:spacing w:val="-26"/>
          <w:w w:val="159"/>
          <w:position w:val="0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-3"/>
          <w:w w:val="155"/>
          <w:position w:val="10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7E7E7E"/>
          <w:spacing w:val="0"/>
          <w:w w:val="76"/>
          <w:position w:val="0"/>
        </w:rPr>
        <w:t>,.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0"/>
          <w:w w:val="42"/>
          <w:i/>
          <w:position w:val="0"/>
        </w:rPr>
        <w:t>;::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-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35"/>
          <w:w w:val="60"/>
          <w:position w:val="0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A3A3A3"/>
          <w:spacing w:val="-25"/>
          <w:w w:val="108"/>
          <w:position w:val="10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60"/>
          <w:position w:val="0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7"/>
          <w:w w:val="61"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-1"/>
          <w:w w:val="72"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49"/>
          <w:w w:val="52"/>
          <w:position w:val="0"/>
        </w:rPr>
        <w:t>_</w:t>
      </w:r>
      <w:r>
        <w:rPr>
          <w:rFonts w:ascii="Times New Roman" w:hAnsi="Times New Roman" w:cs="Times New Roman" w:eastAsia="Times New Roman"/>
          <w:sz w:val="14"/>
          <w:szCs w:val="14"/>
          <w:color w:val="6E6E6E"/>
          <w:spacing w:val="-30"/>
          <w:w w:val="108"/>
          <w:position w:val="10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-13"/>
          <w:w w:val="106"/>
          <w:position w:val="0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A3A3A3"/>
          <w:spacing w:val="-6"/>
          <w:w w:val="63"/>
          <w:position w:val="0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232323"/>
          <w:spacing w:val="-16"/>
          <w:w w:val="108"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E7E7E"/>
          <w:spacing w:val="0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55" w:right="-88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B8B8B8"/>
          <w:spacing w:val="0"/>
          <w:w w:val="138"/>
          <w:position w:val="8"/>
        </w:rPr>
        <w:t>.</w:t>
      </w:r>
      <w:r>
        <w:rPr>
          <w:rFonts w:ascii="Arial" w:hAnsi="Arial" w:cs="Arial" w:eastAsia="Arial"/>
          <w:sz w:val="10"/>
          <w:szCs w:val="10"/>
          <w:color w:val="B8B8B8"/>
          <w:spacing w:val="-22"/>
          <w:w w:val="138"/>
          <w:position w:val="8"/>
        </w:rPr>
        <w:t> </w:t>
      </w:r>
      <w:r>
        <w:rPr>
          <w:rFonts w:ascii="Arial" w:hAnsi="Arial" w:cs="Arial" w:eastAsia="Arial"/>
          <w:sz w:val="10"/>
          <w:szCs w:val="10"/>
          <w:color w:val="909090"/>
          <w:spacing w:val="0"/>
          <w:w w:val="100"/>
          <w:position w:val="8"/>
        </w:rPr>
        <w:t>..</w:t>
      </w:r>
      <w:r>
        <w:rPr>
          <w:rFonts w:ascii="Arial" w:hAnsi="Arial" w:cs="Arial" w:eastAsia="Arial"/>
          <w:sz w:val="10"/>
          <w:szCs w:val="10"/>
          <w:color w:val="909090"/>
          <w:spacing w:val="-10"/>
          <w:w w:val="100"/>
          <w:position w:val="8"/>
        </w:rPr>
        <w:t>.</w:t>
      </w:r>
      <w:r>
        <w:rPr>
          <w:rFonts w:ascii="Arial" w:hAnsi="Arial" w:cs="Arial" w:eastAsia="Arial"/>
          <w:sz w:val="10"/>
          <w:szCs w:val="10"/>
          <w:color w:val="7E7E7E"/>
          <w:spacing w:val="0"/>
          <w:w w:val="100"/>
          <w:position w:val="8"/>
        </w:rPr>
        <w:t>....</w:t>
      </w:r>
      <w:r>
        <w:rPr>
          <w:rFonts w:ascii="Arial" w:hAnsi="Arial" w:cs="Arial" w:eastAsia="Arial"/>
          <w:sz w:val="10"/>
          <w:szCs w:val="10"/>
          <w:color w:val="7E7E7E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10"/>
          <w:szCs w:val="10"/>
          <w:color w:val="7E7E7E"/>
          <w:spacing w:val="23"/>
          <w:w w:val="100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B8B8B8"/>
          <w:spacing w:val="-21"/>
          <w:w w:val="128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50"/>
          <w:position w:val="3"/>
        </w:rPr>
        <w:t>..</w:t>
      </w:r>
      <w:r>
        <w:rPr>
          <w:rFonts w:ascii="Arial" w:hAnsi="Arial" w:cs="Arial" w:eastAsia="Arial"/>
          <w:sz w:val="21"/>
          <w:szCs w:val="21"/>
          <w:color w:val="6E6E6E"/>
          <w:spacing w:val="-7"/>
          <w:w w:val="50"/>
          <w:position w:val="3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4F5050"/>
          <w:spacing w:val="-18"/>
          <w:w w:val="81"/>
          <w:position w:val="3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6E6E6E"/>
          <w:spacing w:val="0"/>
          <w:w w:val="45"/>
          <w:position w:val="3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6E6E6E"/>
          <w:spacing w:val="-2"/>
          <w:w w:val="45"/>
          <w:position w:val="3"/>
        </w:rPr>
        <w:t>.</w:t>
      </w:r>
      <w:r>
        <w:rPr>
          <w:rFonts w:ascii="Arial" w:hAnsi="Arial" w:cs="Arial" w:eastAsia="Arial"/>
          <w:sz w:val="21"/>
          <w:szCs w:val="21"/>
          <w:color w:val="909090"/>
          <w:spacing w:val="0"/>
          <w:w w:val="108"/>
          <w:position w:val="3"/>
        </w:rPr>
        <w:t>,</w:t>
      </w:r>
      <w:r>
        <w:rPr>
          <w:rFonts w:ascii="Arial" w:hAnsi="Arial" w:cs="Arial" w:eastAsia="Arial"/>
          <w:sz w:val="21"/>
          <w:szCs w:val="21"/>
          <w:color w:val="909090"/>
          <w:spacing w:val="-11"/>
          <w:w w:val="108"/>
          <w:position w:val="3"/>
        </w:rPr>
        <w:t>.</w:t>
      </w:r>
      <w:r>
        <w:rPr>
          <w:rFonts w:ascii="Arial" w:hAnsi="Arial" w:cs="Arial" w:eastAsia="Arial"/>
          <w:sz w:val="10"/>
          <w:szCs w:val="10"/>
          <w:color w:val="7E7E7E"/>
          <w:spacing w:val="0"/>
          <w:w w:val="120"/>
          <w:b/>
          <w:bCs/>
          <w:position w:val="8"/>
        </w:rPr>
        <w:t>..r.'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487" w:lineRule="atLeas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38"/>
        </w:rPr>
        <w:t>"'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38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1"/>
          <w:w w:val="13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E6E6E"/>
          <w:spacing w:val="0"/>
          <w:w w:val="72"/>
        </w:rPr>
        <w:t>&lt;'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300"/>
          <w:cols w:num="3" w:equalWidth="0">
            <w:col w:w="5763" w:space="3010"/>
            <w:col w:w="1101" w:space="32"/>
            <w:col w:w="1314"/>
          </w:cols>
        </w:sectPr>
      </w:pPr>
      <w:rPr/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633053pt;margin-top:30.326006pt;width:566.361411pt;height:744.589291pt;mso-position-horizontal-relative:page;mso-position-vertical-relative:page;z-index:-15445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491" w:hRule="exact"/>
                    </w:trPr>
                    <w:tc>
                      <w:tcPr>
                        <w:tcW w:w="2037" w:type="dxa"/>
                        <w:gridSpan w:val="3"/>
                        <w:tcBorders>
                          <w:top w:val="single" w:sz="5.743784" w:space="0" w:color="5B5B5B"/>
                          <w:bottom w:val="single" w:sz="5.743784" w:space="0" w:color="545454"/>
                          <w:left w:val="single" w:sz="5.743784" w:space="0" w:color="575757"/>
                          <w:right w:val="single" w:sz="3.829192" w:space="0" w:color="484848"/>
                        </w:tcBorders>
                      </w:tcPr>
                      <w:p>
                        <w:pPr>
                          <w:spacing w:before="0" w:after="0" w:line="859" w:lineRule="exact"/>
                          <w:ind w:left="266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8"/>
                            <w:szCs w:val="88"/>
                            <w:color w:val="3D3D3D"/>
                            <w:spacing w:val="-798"/>
                            <w:w w:val="163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D3D3D"/>
                            <w:spacing w:val="0"/>
                            <w:w w:val="119"/>
                            <w:position w:val="-12"/>
                          </w:rPr>
                          <w:t>IZ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D3D3D"/>
                            <w:spacing w:val="-20"/>
                            <w:w w:val="100"/>
                            <w:position w:val="-1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D3D3D"/>
                            <w:spacing w:val="0"/>
                            <w:w w:val="117"/>
                            <w:position w:val="-12"/>
                          </w:rPr>
                          <w:t>MIR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8" w:lineRule="exact"/>
                          <w:ind w:left="495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D3D3D"/>
                            <w:spacing w:val="0"/>
                            <w:w w:val="102"/>
                            <w:b/>
                            <w:bCs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2" w:lineRule="exact"/>
                          <w:ind w:left="543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D3D3D"/>
                            <w:spacing w:val="0"/>
                            <w:w w:val="114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802" w:type="dxa"/>
                        <w:gridSpan w:val="5"/>
                        <w:tcBorders>
                          <w:top w:val="single" w:sz="5.743784" w:space="0" w:color="5B5B5B"/>
                          <w:bottom w:val="single" w:sz="5.743784" w:space="0" w:color="545454"/>
                          <w:left w:val="single" w:sz="3.829192" w:space="0" w:color="484848"/>
                          <w:right w:val="single" w:sz="5.743784" w:space="0" w:color="5B5B5B"/>
                        </w:tcBorders>
                      </w:tcPr>
                      <w:p>
                        <w:pPr>
                          <w:spacing w:before="8" w:after="0" w:line="130" w:lineRule="exact"/>
                          <w:jc w:val="left"/>
                          <w:rPr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sz w:val="13"/>
                            <w:szCs w:val="13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58" w:lineRule="auto"/>
                          <w:ind w:left="2027" w:right="1924"/>
                          <w:jc w:val="center"/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İTFAİYE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4"/>
                          </w:rPr>
                          <w:t>BAŞKANLI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D3D3D"/>
                            <w:spacing w:val="0"/>
                            <w:w w:val="266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87" w:lineRule="exact"/>
                          <w:ind w:left="1555" w:right="1545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4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40" w:lineRule="auto"/>
                          <w:ind w:left="2645" w:right="2597"/>
                          <w:jc w:val="center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20" w:type="dxa"/>
                        <w:tcBorders>
                          <w:top w:val="single" w:sz="5.743784" w:space="0" w:color="5B5B5B"/>
                          <w:bottom w:val="single" w:sz="5.743784" w:space="0" w:color="545454"/>
                          <w:left w:val="single" w:sz="5.743784" w:space="0" w:color="5B5B5B"/>
                          <w:right w:val="single" w:sz="5.743784" w:space="0" w:color="5B5B5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tcW w:w="11258" w:type="dxa"/>
                        <w:gridSpan w:val="9"/>
                        <w:tcBorders>
                          <w:top w:val="single" w:sz="5.743784" w:space="0" w:color="545454"/>
                          <w:bottom w:val="single" w:sz="5.743784" w:space="0" w:color="606060"/>
                          <w:left w:val="single" w:sz="5.743784" w:space="0" w:color="575757"/>
                          <w:right w:val="single" w:sz="5.743784" w:space="0" w:color="5B5B5B"/>
                        </w:tcBorders>
                      </w:tcPr>
                      <w:p>
                        <w:pPr>
                          <w:spacing w:before="11" w:after="0" w:line="190" w:lineRule="exact"/>
                          <w:ind w:left="-7" w:right="-20"/>
                          <w:jc w:val="left"/>
                          <w:tabs>
                            <w:tab w:pos="1220" w:val="left"/>
                            <w:tab w:pos="3080" w:val="left"/>
                            <w:tab w:pos="5440" w:val="left"/>
                            <w:tab w:pos="74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Pla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Tarihi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24/05/20ı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8"/>
                            <w:position w:val="-1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6"/>
                            <w:w w:val="118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>ı4:50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  <w:position w:val="-1"/>
                          </w:rPr>
                          <w:t>treı: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2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>110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tcW w:w="11258" w:type="dxa"/>
                        <w:gridSpan w:val="9"/>
                        <w:tcBorders>
                          <w:top w:val="single" w:sz="5.743784" w:space="0" w:color="606060"/>
                          <w:bottom w:val="single" w:sz="5.743784" w:space="0" w:color="575757"/>
                          <w:left w:val="single" w:sz="5.743784" w:space="0" w:color="575757"/>
                          <w:right w:val="single" w:sz="5.743784" w:space="0" w:color="5B5B5B"/>
                        </w:tcBorders>
                      </w:tcPr>
                      <w:p>
                        <w:pPr>
                          <w:spacing w:before="6" w:after="0" w:line="195" w:lineRule="exact"/>
                          <w:ind w:left="12" w:right="-20"/>
                          <w:jc w:val="left"/>
                          <w:tabs>
                            <w:tab w:pos="1220" w:val="left"/>
                            <w:tab w:pos="3080" w:val="left"/>
                            <w:tab w:pos="4300" w:val="left"/>
                            <w:tab w:pos="54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KayıtTarihi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13"/>
                          </w:rPr>
                          <w:t>:24/05/20ı7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40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13"/>
                          </w:rPr>
                          <w:t>KnyıtNo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13"/>
                          </w:rPr>
                          <w:t>:3445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33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17"/>
                            <w:w w:val="12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4"/>
                          </w:rPr>
                          <w:t>Santral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tcW w:w="11258" w:type="dxa"/>
                        <w:gridSpan w:val="9"/>
                        <w:tcBorders>
                          <w:top w:val="single" w:sz="5.743784" w:space="0" w:color="575757"/>
                          <w:bottom w:val="single" w:sz="5.743784" w:space="0" w:color="545454"/>
                          <w:left w:val="single" w:sz="5.743784" w:space="0" w:color="575757"/>
                          <w:right w:val="single" w:sz="5.743784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17"/>
                            <w:w w:val="12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Kona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52/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3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6" w:hRule="exact"/>
                    </w:trPr>
                    <w:tc>
                      <w:tcPr>
                        <w:tcW w:w="11258" w:type="dxa"/>
                        <w:gridSpan w:val="9"/>
                        <w:tcBorders>
                          <w:top w:val="single" w:sz="5.743784" w:space="0" w:color="545454"/>
                          <w:bottom w:val="single" w:sz="5.743784" w:space="0" w:color="5B5B5B"/>
                          <w:left w:val="single" w:sz="5.743784" w:space="0" w:color="575757"/>
                          <w:right w:val="single" w:sz="5.743784" w:space="0" w:color="5B5B5B"/>
                        </w:tcBorders>
                      </w:tcPr>
                      <w:p>
                        <w:pPr>
                          <w:spacing w:before="6" w:after="0" w:line="195" w:lineRule="exact"/>
                          <w:ind w:left="12" w:right="-20"/>
                          <w:jc w:val="left"/>
                          <w:tabs>
                            <w:tab w:pos="12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12"/>
                            <w:w w:val="12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Kona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52/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3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tcW w:w="11258" w:type="dxa"/>
                        <w:gridSpan w:val="9"/>
                        <w:tcBorders>
                          <w:top w:val="single" w:sz="5.743784" w:space="0" w:color="5B5B5B"/>
                          <w:bottom w:val="single" w:sz="5.743784" w:space="0" w:color="5B5B5B"/>
                          <w:left w:val="single" w:sz="5.743784" w:space="0" w:color="575757"/>
                          <w:right w:val="single" w:sz="5.743784" w:space="0" w:color="5B5B5B"/>
                        </w:tcBorders>
                      </w:tcPr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tabs>
                            <w:tab w:pos="1220" w:val="left"/>
                            <w:tab w:pos="4380" w:val="left"/>
                            <w:tab w:pos="67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8"/>
                            <w:w w:val="12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0"/>
                            <w:w w:val="12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2"/>
                          </w:rPr>
                          <w:t>lzmariti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36" w:hRule="exact"/>
                    </w:trPr>
                    <w:tc>
                      <w:tcPr>
                        <w:tcW w:w="3537" w:type="dxa"/>
                        <w:gridSpan w:val="4"/>
                        <w:tcBorders>
                          <w:top w:val="single" w:sz="5.743784" w:space="0" w:color="5B5B5B"/>
                          <w:bottom w:val="single" w:sz="7.658384" w:space="0" w:color="5B5B5B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29"/>
                          </w:rPr>
                          <w:t>ise: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721" w:type="dxa"/>
                        <w:gridSpan w:val="5"/>
                        <w:tcBorders>
                          <w:top w:val="single" w:sz="5.743784" w:space="0" w:color="5B5B5B"/>
                          <w:bottom w:val="single" w:sz="7.658384" w:space="0" w:color="5B5B5B"/>
                          <w:left w:val="single" w:sz="5.743784" w:space="0" w:color="4F4F4F"/>
                          <w:right w:val="single" w:sz="5.743784" w:space="0" w:color="5B5B5B"/>
                        </w:tcBorders>
                      </w:tcPr>
                      <w:p>
                        <w:pPr>
                          <w:spacing w:before="6" w:after="0" w:line="180" w:lineRule="exact"/>
                          <w:ind w:left="10" w:right="-20"/>
                          <w:jc w:val="left"/>
                          <w:tabs>
                            <w:tab w:pos="31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3"/>
                            <w:position w:val="-1"/>
                          </w:rPr>
                          <w:t>Şekl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8"/>
                            <w:w w:val="103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54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>Kullanını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  <w:position w:val="-1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2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2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54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w w:val="102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u w:val="single" w:color="000000"/>
                            <w:position w:val="5"/>
                          </w:rPr>
                          <w:t>Oetonarm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u w:val="single" w:color="000000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u w:val="single" w:color="000000"/>
                            <w:position w:val="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0"/>
                            <w:w w:val="100"/>
                            <w:u w:val="single" w:color="0000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0"/>
                            <w:w w:val="100"/>
                            <w:position w:val="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2D2D2D"/>
                            <w:spacing w:val="20"/>
                            <w:w w:val="100"/>
                            <w:position w:val="-1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2D2D2D"/>
                            <w:spacing w:val="-6"/>
                            <w:w w:val="100"/>
                            <w:strike/>
                            <w:position w:val="-1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2D2D2D"/>
                            <w:spacing w:val="-6"/>
                            <w:w w:val="100"/>
                            <w:strike/>
                            <w:position w:val="-1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2D2D2D"/>
                            <w:spacing w:val="-6"/>
                            <w:w w:val="100"/>
                            <w:position w:val="-1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2D2D2D"/>
                            <w:spacing w:val="-6"/>
                            <w:w w:val="100"/>
                            <w:position w:val="-1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6"/>
                            <w:w w:val="101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1"/>
                            <w:u w:val="single" w:color="000000"/>
                            <w:position w:val="5"/>
                          </w:rPr>
                          <w:t>Kagi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1"/>
                            <w:u w:val="single" w:color="000000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2"/>
                            <w:u w:val="single" w:color="000000"/>
                            <w:position w:val="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2"/>
                            <w:u w:val="single" w:color="000000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u w:val="single" w:color="0000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"/>
                            <w:w w:val="100"/>
                            <w:u w:val="single" w:color="0000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"/>
                            <w:w w:val="100"/>
                            <w:u w:val="single" w:color="000000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81"/>
                            <w:w w:val="105"/>
                            <w:u w:val="single" w:color="000000"/>
                            <w:position w:val="5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81"/>
                            <w:w w:val="105"/>
                            <w:u w:val="single" w:color="000000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81"/>
                            <w:w w:val="105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81"/>
                            <w:w w:val="105"/>
                            <w:position w:val="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505252"/>
                            <w:spacing w:val="-81"/>
                            <w:w w:val="53"/>
                            <w:b/>
                            <w:bCs/>
                            <w:position w:val="-1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505252"/>
                            <w:spacing w:val="0"/>
                            <w:w w:val="53"/>
                            <w:b/>
                            <w:bCs/>
                            <w:strike/>
                            <w:position w:val="-1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505252"/>
                            <w:spacing w:val="0"/>
                            <w:w w:val="53"/>
                            <w:b/>
                            <w:bCs/>
                            <w:strike/>
                            <w:position w:val="-1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505252"/>
                            <w:spacing w:val="-81"/>
                            <w:w w:val="99"/>
                            <w:b/>
                            <w:bCs/>
                            <w:strike/>
                            <w:position w:val="-1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505252"/>
                            <w:spacing w:val="-81"/>
                            <w:w w:val="99"/>
                            <w:b/>
                            <w:bCs/>
                            <w:strike/>
                            <w:position w:val="-1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505252"/>
                            <w:spacing w:val="-81"/>
                            <w:w w:val="99"/>
                            <w:b/>
                            <w:bCs/>
                            <w:position w:val="-1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9"/>
                            <w:szCs w:val="39"/>
                            <w:color w:val="505252"/>
                            <w:spacing w:val="-81"/>
                            <w:w w:val="99"/>
                            <w:b/>
                            <w:bCs/>
                            <w:position w:val="-1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81"/>
                            <w:w w:val="104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u w:val="single" w:color="000000"/>
                            <w:position w:val="5"/>
                          </w:rPr>
                          <w:t>hşap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5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8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37"/>
                            <w:w w:val="94"/>
                            <w:position w:val="5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94"/>
                            <w:position w:val="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15"/>
                            <w:w w:val="94"/>
                            <w:position w:val="5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26"/>
                            <w:w w:val="94"/>
                            <w:position w:val="5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21"/>
                            <w:w w:val="94"/>
                            <w:position w:val="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4"/>
                            <w:w w:val="94"/>
                            <w:position w:val="5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76"/>
                            <w:w w:val="94"/>
                            <w:position w:val="5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17"/>
                            <w:w w:val="94"/>
                            <w:position w:val="5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1A1A1"/>
                            <w:spacing w:val="0"/>
                            <w:w w:val="94"/>
                            <w:position w:val="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1A1A1"/>
                            <w:spacing w:val="0"/>
                            <w:w w:val="94"/>
                            <w:u w:val="single" w:color="A0A0A0"/>
                            <w:position w:val="5"/>
                          </w:rPr>
                          <w:t>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1A1A1"/>
                            <w:spacing w:val="16"/>
                            <w:w w:val="94"/>
                            <w:u w:val="single" w:color="A0A0A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1A1A1"/>
                            <w:spacing w:val="16"/>
                            <w:w w:val="94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120"/>
                            <w:w w:val="93"/>
                            <w:position w:val="5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81"/>
                            <w:position w:val="5"/>
                          </w:rPr>
                          <w:t>r-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6"/>
                            <w:w w:val="81"/>
                            <w:position w:val="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28"/>
                            <w:w w:val="52"/>
                            <w:position w:val="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33"/>
                            <w:w w:val="82"/>
                            <w:position w:val="5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53"/>
                            <w:position w:val="5"/>
                          </w:rPr>
                          <w:t>.,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3"/>
                            <w:w w:val="53"/>
                            <w:position w:val="5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32"/>
                            <w:w w:val="62"/>
                            <w:position w:val="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9"/>
                            <w:w w:val="52"/>
                            <w:position w:val="5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66"/>
                            <w:w w:val="64"/>
                            <w:position w:val="5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62"/>
                            <w:position w:val="5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43"/>
                            <w:w w:val="62"/>
                            <w:position w:val="5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30"/>
                            <w:w w:val="63"/>
                            <w:position w:val="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1A1A1"/>
                            <w:spacing w:val="-57"/>
                            <w:w w:val="151"/>
                            <w:position w:val="5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9"/>
                            <w:w w:val="62"/>
                            <w:position w:val="5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7"/>
                            <w:w w:val="64"/>
                            <w:position w:val="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1A1A1"/>
                            <w:spacing w:val="0"/>
                            <w:w w:val="151"/>
                            <w:position w:val="5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1A1A1"/>
                            <w:spacing w:val="-11"/>
                            <w:w w:val="151"/>
                            <w:position w:val="5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68"/>
                            <w:position w:val="5"/>
                          </w:rPr>
                          <w:t>[""""""""""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9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D2D2D"/>
                            <w:spacing w:val="0"/>
                            <w:w w:val="40"/>
                            <w:position w:val="5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D2D2D"/>
                            <w:spacing w:val="-27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50"/>
                            <w:position w:val="5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38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19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D2D2D"/>
                            <w:spacing w:val="-22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16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25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2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14"/>
                            <w:w w:val="164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84"/>
                            <w:position w:val="5"/>
                          </w:rPr>
                          <w:t>··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0"/>
                            <w:w w:val="84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22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9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4"/>
                            <w:w w:val="9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103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33"/>
                            <w:w w:val="103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84"/>
                            <w:position w:val="5"/>
                          </w:rPr>
                          <w:t>··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0"/>
                            <w:w w:val="84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14"/>
                            <w:w w:val="164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1"/>
                            <w:w w:val="109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03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44"/>
                            <w:w w:val="103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19"/>
                            <w:w w:val="109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19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84"/>
                            <w:position w:val="5"/>
                          </w:rPr>
                          <w:t>···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0"/>
                            <w:w w:val="84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19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38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19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38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87"/>
                            <w:position w:val="5"/>
                          </w:rPr>
                          <w:t>···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34"/>
                            <w:w w:val="8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43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14"/>
                            <w:w w:val="164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38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19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22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16"/>
                            <w:w w:val="164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84"/>
                            <w:position w:val="5"/>
                          </w:rPr>
                          <w:t>··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7"/>
                            <w:w w:val="84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16"/>
                            <w:w w:val="164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2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19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84"/>
                            <w:position w:val="5"/>
                          </w:rPr>
                          <w:t>··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40"/>
                            <w:w w:val="84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10"/>
                            <w:w w:val="9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0"/>
                            <w:w w:val="84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84"/>
                            <w:emboss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84"/>
                            <w:emboss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84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84"/>
                            <w:position w:val="5"/>
                          </w:rPr>
                          <w:t>··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40"/>
                            <w:w w:val="84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9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36"/>
                            <w:w w:val="9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33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19"/>
                            <w:w w:val="109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19"/>
                            <w:w w:val="109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22"/>
                            <w:w w:val="13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19"/>
                            <w:w w:val="90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10"/>
                            <w:w w:val="97"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0"/>
                            <w:w w:val="137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37"/>
                            <w:emboss/>
                            <w:position w:val="5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37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89" w:lineRule="exact"/>
                          <w:ind w:left="1934" w:right="-20"/>
                          <w:jc w:val="left"/>
                          <w:tabs>
                            <w:tab w:pos="2540" w:val="left"/>
                            <w:tab w:pos="31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A1A1A1"/>
                            <w:spacing w:val="0"/>
                            <w:w w:val="53"/>
                            <w:position w:val="2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A1A1A1"/>
                            <w:spacing w:val="-13"/>
                            <w:w w:val="53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A1A1A1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9"/>
                            <w:szCs w:val="9"/>
                            <w:color w:val="A1A1A1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A1A1A1"/>
                            <w:spacing w:val="0"/>
                            <w:w w:val="53"/>
                            <w:position w:val="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A1A1A1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A1A1A1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2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2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5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2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6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2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3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2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4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  <w:position w:val="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5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2"/>
                            <w:position w:val="2"/>
                          </w:rPr>
                          <w:t>15:05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76" w:hRule="exact"/>
                    </w:trPr>
                    <w:tc>
                      <w:tcPr>
                        <w:tcW w:w="2037" w:type="dxa"/>
                        <w:gridSpan w:val="3"/>
                        <w:tcBorders>
                          <w:top w:val="single" w:sz="7.658384" w:space="0" w:color="5B5B5B"/>
                          <w:bottom w:val="single" w:sz="5.743784" w:space="0" w:color="5B5B5B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2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21" w:type="dxa"/>
                        <w:gridSpan w:val="6"/>
                        <w:tcBorders>
                          <w:top w:val="single" w:sz="7.658384" w:space="0" w:color="5B5B5B"/>
                          <w:bottom w:val="single" w:sz="5.743784" w:space="0" w:color="5B5B5B"/>
                          <w:left w:val="single" w:sz="5.743784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40" w:lineRule="auto"/>
                          <w:ind w:left="-2" w:right="-20"/>
                          <w:jc w:val="left"/>
                          <w:tabs>
                            <w:tab w:pos="35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Salıibi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90"/>
                          </w:rPr>
                          <w:t>!J&lt;inıcı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22"/>
                            <w:w w:val="9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3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tcW w:w="2037" w:type="dxa"/>
                        <w:vMerge w:val="restart"/>
                        <w:gridSpan w:val="3"/>
                        <w:tcBorders>
                          <w:top w:val="single" w:sz="5.743784" w:space="0" w:color="5B5B5B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9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4"/>
                          </w:rPr>
                          <w:t>piden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2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21" w:type="dxa"/>
                        <w:gridSpan w:val="6"/>
                        <w:tcBorders>
                          <w:top w:val="single" w:sz="5.743784" w:space="0" w:color="5B5B5B"/>
                          <w:bottom w:val="single" w:sz="5.743784" w:space="0" w:color="575757"/>
                          <w:left w:val="single" w:sz="5.743784" w:space="0" w:color="4F4F4F"/>
                          <w:right w:val="single" w:sz="5.743784" w:space="0" w:color="646464"/>
                        </w:tcBorders>
                      </w:tcPr>
                      <w:p>
                        <w:pPr>
                          <w:spacing w:before="6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9"/>
                          </w:rPr>
                          <w:t>:Fati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9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"/>
                            <w:w w:val="11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Gökme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2"/>
                          </w:rPr>
                          <w:t>SİMAYLI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4" w:hRule="exact"/>
                    </w:trPr>
                    <w:tc>
                      <w:tcPr>
                        <w:tcW w:w="2037" w:type="dxa"/>
                        <w:vMerge/>
                        <w:gridSpan w:val="3"/>
                        <w:tcBorders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 w:val="restart"/>
                        <w:gridSpan w:val="2"/>
                        <w:tcBorders>
                          <w:top w:val="single" w:sz="5.743784" w:space="0" w:color="575757"/>
                          <w:left w:val="single" w:sz="5.743784" w:space="0" w:color="4F4F4F"/>
                          <w:right w:val="single" w:sz="5.743784" w:space="0" w:color="444444"/>
                        </w:tcBorders>
                      </w:tcPr>
                      <w:p>
                        <w:pPr>
                          <w:spacing w:before="6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8"/>
                          </w:rPr>
                          <w:t>:1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Plakası:3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CFE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1"/>
                          </w:rPr>
                          <w:t>41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60" w:type="dxa"/>
                        <w:gridSpan w:val="4"/>
                        <w:tcBorders>
                          <w:top w:val="single" w:sz="5.743784" w:space="0" w:color="575757"/>
                          <w:bottom w:val="single" w:sz="5.743784" w:space="0" w:color="6B6B6B"/>
                          <w:left w:val="single" w:sz="5.743784" w:space="0" w:color="444444"/>
                          <w:right w:val="single" w:sz="5.743784" w:space="0" w:color="646464"/>
                        </w:tcBorders>
                      </w:tcPr>
                      <w:p>
                        <w:pPr>
                          <w:spacing w:before="6" w:after="0" w:line="240" w:lineRule="auto"/>
                          <w:ind w:left="2" w:right="-20"/>
                          <w:jc w:val="left"/>
                          <w:tabs>
                            <w:tab w:pos="30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15"/>
                            <w:w w:val="12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14: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ı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2"/>
                          </w:rPr>
                          <w:t>14:54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37" w:type="dxa"/>
                        <w:vMerge/>
                        <w:gridSpan w:val="3"/>
                        <w:tcBorders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/>
                        <w:gridSpan w:val="2"/>
                        <w:tcBorders>
                          <w:left w:val="single" w:sz="5.743784" w:space="0" w:color="4F4F4F"/>
                          <w:right w:val="single" w:sz="5.743784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60" w:type="dxa"/>
                        <w:gridSpan w:val="4"/>
                        <w:tcBorders>
                          <w:top w:val="single" w:sz="5.743784" w:space="0" w:color="6B6B6B"/>
                          <w:bottom w:val="single" w:sz="5.743784" w:space="0" w:color="6B6B6B"/>
                          <w:left w:val="single" w:sz="5.743784" w:space="0" w:color="444444"/>
                          <w:right w:val="single" w:sz="5.743784" w:space="0" w:color="646464"/>
                        </w:tcBorders>
                      </w:tcPr>
                      <w:p>
                        <w:pPr>
                          <w:spacing w:before="11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w w:val="97"/>
                          </w:rPr>
                          <w:t>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w w:val="98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D2D2D"/>
                            <w:spacing w:val="5"/>
                            <w:w w:val="82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3"/>
                          </w:rPr>
                          <w:t>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4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tcW w:w="2037" w:type="dxa"/>
                        <w:vMerge/>
                        <w:gridSpan w:val="3"/>
                        <w:tcBorders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/>
                        <w:gridSpan w:val="2"/>
                        <w:tcBorders>
                          <w:left w:val="single" w:sz="5.743784" w:space="0" w:color="4F4F4F"/>
                          <w:right w:val="single" w:sz="5.743784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60" w:type="dxa"/>
                        <w:gridSpan w:val="4"/>
                        <w:tcBorders>
                          <w:top w:val="single" w:sz="5.743784" w:space="0" w:color="6B6B6B"/>
                          <w:bottom w:val="single" w:sz="5.743784" w:space="0" w:color="606060"/>
                          <w:left w:val="single" w:sz="5.743784" w:space="0" w:color="444444"/>
                          <w:right w:val="single" w:sz="5.743784" w:space="0" w:color="646464"/>
                        </w:tcBorders>
                      </w:tcPr>
                      <w:p>
                        <w:pPr>
                          <w:spacing w:before="16" w:after="0" w:line="240" w:lineRule="auto"/>
                          <w:ind w:left="2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3" w:hRule="exact"/>
                    </w:trPr>
                    <w:tc>
                      <w:tcPr>
                        <w:tcW w:w="2037" w:type="dxa"/>
                        <w:vMerge/>
                        <w:gridSpan w:val="3"/>
                        <w:tcBorders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/>
                        <w:gridSpan w:val="2"/>
                        <w:tcBorders>
                          <w:bottom w:val="single" w:sz="5.743784" w:space="0" w:color="5B5B5B"/>
                          <w:left w:val="single" w:sz="5.743784" w:space="0" w:color="4F4F4F"/>
                          <w:right w:val="single" w:sz="5.743784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60" w:type="dxa"/>
                        <w:gridSpan w:val="4"/>
                        <w:tcBorders>
                          <w:top w:val="single" w:sz="5.743784" w:space="0" w:color="606060"/>
                          <w:bottom w:val="single" w:sz="5.743784" w:space="0" w:color="5B5B5B"/>
                          <w:left w:val="single" w:sz="5.743784" w:space="0" w:color="444444"/>
                          <w:right w:val="single" w:sz="5.743784" w:space="0" w:color="646464"/>
                        </w:tcBorders>
                      </w:tcPr>
                      <w:p>
                        <w:pPr>
                          <w:spacing w:before="11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1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8" w:hRule="exact"/>
                    </w:trPr>
                    <w:tc>
                      <w:tcPr>
                        <w:tcW w:w="2037" w:type="dxa"/>
                        <w:vMerge/>
                        <w:gridSpan w:val="3"/>
                        <w:tcBorders>
                          <w:bottom w:val="single" w:sz="5.743784" w:space="0" w:color="5B5B5B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gridSpan w:val="2"/>
                        <w:tcBorders>
                          <w:top w:val="single" w:sz="5.743784" w:space="0" w:color="5B5B5B"/>
                          <w:bottom w:val="single" w:sz="5.743784" w:space="0" w:color="5B5B5B"/>
                          <w:left w:val="single" w:sz="5.743784" w:space="0" w:color="4F4F4F"/>
                          <w:right w:val="single" w:sz="5.743784" w:space="0" w:color="444444"/>
                        </w:tcBorders>
                      </w:tcPr>
                      <w:p>
                        <w:pPr>
                          <w:spacing w:before="9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1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5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6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60" w:type="dxa"/>
                        <w:gridSpan w:val="4"/>
                        <w:tcBorders>
                          <w:top w:val="single" w:sz="5.743784" w:space="0" w:color="5B5B5B"/>
                          <w:bottom w:val="single" w:sz="5.743784" w:space="0" w:color="5B5B5B"/>
                          <w:left w:val="single" w:sz="5.743784" w:space="0" w:color="444444"/>
                          <w:right w:val="single" w:sz="5.743784" w:space="0" w:color="646464"/>
                        </w:tcBorders>
                      </w:tcPr>
                      <w:p>
                        <w:pPr>
                          <w:spacing w:before="4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Dogalgaz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24" w:hRule="exact"/>
                    </w:trPr>
                    <w:tc>
                      <w:tcPr>
                        <w:tcW w:w="2037" w:type="dxa"/>
                        <w:vMerge w:val="restart"/>
                        <w:gridSpan w:val="3"/>
                        <w:tcBorders>
                          <w:top w:val="single" w:sz="5.743784" w:space="0" w:color="5B5B5B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Yardımcı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3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61" w:type="dxa"/>
                        <w:gridSpan w:val="2"/>
                        <w:tcBorders>
                          <w:top w:val="single" w:sz="5.743784" w:space="0" w:color="5B5B5B"/>
                          <w:bottom w:val="single" w:sz="5.743784" w:space="0" w:color="606060"/>
                          <w:left w:val="single" w:sz="5.743784" w:space="0" w:color="4F4F4F"/>
                          <w:right w:val="single" w:sz="5.743784" w:space="0" w:color="444444"/>
                        </w:tcBorders>
                      </w:tcPr>
                      <w:p>
                        <w:pPr>
                          <w:spacing w:before="11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3"/>
                            <w:w w:val="11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D2D2D"/>
                            <w:spacing w:val="0"/>
                            <w:w w:val="113"/>
                          </w:rPr>
                          <w:t>ık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D2D2D"/>
                            <w:spacing w:val="6"/>
                            <w:w w:val="11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13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19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3"/>
                          </w:rPr>
                          <w:t>Saati:ı4:54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192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2"/>
                          </w:rPr>
                          <w:t>ı5:30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22" w:type="dxa"/>
                        <w:gridSpan w:val="2"/>
                        <w:tcBorders>
                          <w:top w:val="single" w:sz="5.743784" w:space="0" w:color="5B5B5B"/>
                          <w:bottom w:val="single" w:sz="5.743784" w:space="0" w:color="606060"/>
                          <w:left w:val="single" w:sz="5.743784" w:space="0" w:color="444444"/>
                          <w:right w:val="single" w:sz="7.658384" w:space="0" w:color="747474"/>
                        </w:tcBorders>
                      </w:tcPr>
                      <w:p>
                        <w:pPr>
                          <w:spacing w:before="6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0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38" w:type="dxa"/>
                        <w:gridSpan w:val="2"/>
                        <w:tcBorders>
                          <w:top w:val="single" w:sz="5.743784" w:space="0" w:color="5B5B5B"/>
                          <w:bottom w:val="single" w:sz="5.743784" w:space="0" w:color="606060"/>
                          <w:left w:val="single" w:sz="7.658384" w:space="0" w:color="747474"/>
                          <w:right w:val="single" w:sz="5.743784" w:space="0" w:color="646464"/>
                        </w:tcBorders>
                      </w:tcPr>
                      <w:p>
                        <w:pPr>
                          <w:spacing w:before="11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13" w:hRule="exact"/>
                    </w:trPr>
                    <w:tc>
                      <w:tcPr>
                        <w:tcW w:w="2037" w:type="dxa"/>
                        <w:vMerge/>
                        <w:gridSpan w:val="3"/>
                        <w:tcBorders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gridSpan w:val="2"/>
                        <w:tcBorders>
                          <w:top w:val="single" w:sz="5.743784" w:space="0" w:color="606060"/>
                          <w:bottom w:val="single" w:sz="5.743784" w:space="0" w:color="5B5B5B"/>
                          <w:left w:val="single" w:sz="5.743784" w:space="0" w:color="4F4F4F"/>
                          <w:right w:val="single" w:sz="5.743784" w:space="0" w:color="444444"/>
                        </w:tcBorders>
                      </w:tcPr>
                      <w:p>
                        <w:pPr>
                          <w:spacing w:before="9" w:after="0" w:line="190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  <w:position w:val="-1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922" w:type="dxa"/>
                        <w:gridSpan w:val="2"/>
                        <w:tcBorders>
                          <w:top w:val="single" w:sz="5.743784" w:space="0" w:color="606060"/>
                          <w:bottom w:val="single" w:sz="5.743784" w:space="0" w:color="5B5B5B"/>
                          <w:left w:val="single" w:sz="5.743784" w:space="0" w:color="444444"/>
                          <w:right w:val="single" w:sz="7.658384" w:space="0" w:color="747474"/>
                        </w:tcBorders>
                      </w:tcPr>
                      <w:p>
                        <w:pPr>
                          <w:spacing w:before="0" w:after="0" w:line="199" w:lineRule="exact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  <w:position w:val="-1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2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6B6B6B"/>
                            <w:spacing w:val="0"/>
                            <w:w w:val="85"/>
                            <w:position w:val="-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05252"/>
                            <w:spacing w:val="0"/>
                            <w:w w:val="85"/>
                            <w:position w:val="-1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05252"/>
                            <w:spacing w:val="0"/>
                            <w:w w:val="8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85"/>
                            <w:position w:val="-1"/>
                          </w:rPr>
                          <w:t>71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18"/>
                            <w:w w:val="8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05252"/>
                            <w:spacing w:val="0"/>
                            <w:w w:val="100"/>
                            <w:position w:val="-1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3738" w:type="dxa"/>
                        <w:gridSpan w:val="2"/>
                        <w:tcBorders>
                          <w:top w:val="single" w:sz="5.743784" w:space="0" w:color="606060"/>
                          <w:bottom w:val="single" w:sz="5.743784" w:space="0" w:color="5B5B5B"/>
                          <w:left w:val="single" w:sz="7.658384" w:space="0" w:color="747474"/>
                          <w:right w:val="single" w:sz="5.743784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tcW w:w="2037" w:type="dxa"/>
                        <w:vMerge/>
                        <w:gridSpan w:val="3"/>
                        <w:tcBorders>
                          <w:bottom w:val="single" w:sz="5.743784" w:space="0" w:color="606060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221" w:type="dxa"/>
                        <w:gridSpan w:val="6"/>
                        <w:tcBorders>
                          <w:top w:val="single" w:sz="5.743784" w:space="0" w:color="5B5B5B"/>
                          <w:bottom w:val="single" w:sz="5.743784" w:space="0" w:color="606060"/>
                          <w:left w:val="single" w:sz="5.743784" w:space="0" w:color="4F4F4F"/>
                          <w:right w:val="single" w:sz="5.743784" w:space="0" w:color="646464"/>
                        </w:tcBorders>
                      </w:tcPr>
                      <w:p>
                        <w:pPr>
                          <w:spacing w:before="11" w:after="0" w:line="195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Çavu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Mehmet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</w:rPr>
                          <w:t>SOLMAZ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24" w:hRule="exact"/>
                    </w:trPr>
                    <w:tc>
                      <w:tcPr>
                        <w:tcW w:w="2037" w:type="dxa"/>
                        <w:gridSpan w:val="3"/>
                        <w:tcBorders>
                          <w:top w:val="single" w:sz="5.743784" w:space="0" w:color="606060"/>
                          <w:bottom w:val="single" w:sz="5.743784" w:space="0" w:color="5B5B5B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6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4"/>
                          </w:rPr>
                          <w:t>pıayı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4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Görilldllğ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1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21" w:type="dxa"/>
                        <w:gridSpan w:val="6"/>
                        <w:tcBorders>
                          <w:top w:val="single" w:sz="5.743784" w:space="0" w:color="606060"/>
                          <w:bottom w:val="single" w:sz="5.743784" w:space="0" w:color="5B5B5B"/>
                          <w:left w:val="single" w:sz="5.743784" w:space="0" w:color="4F4F4F"/>
                          <w:right w:val="single" w:sz="5.743784" w:space="0" w:color="646464"/>
                        </w:tcBorders>
                      </w:tcPr>
                      <w:p>
                        <w:pPr>
                          <w:spacing w:before="6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8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5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4"/>
                          </w:rPr>
                          <w:t>görüldü.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3" w:hRule="exact"/>
                    </w:trPr>
                    <w:tc>
                      <w:tcPr>
                        <w:tcW w:w="2037" w:type="dxa"/>
                        <w:vMerge w:val="restart"/>
                        <w:gridSpan w:val="3"/>
                        <w:tcBorders>
                          <w:top w:val="single" w:sz="5.743784" w:space="0" w:color="5B5B5B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0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19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8"/>
                            <w:w w:val="11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Türil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61" w:type="dxa"/>
                        <w:vMerge w:val="restart"/>
                        <w:gridSpan w:val="2"/>
                        <w:tcBorders>
                          <w:top w:val="single" w:sz="5.743784" w:space="0" w:color="5B5B5B"/>
                          <w:left w:val="single" w:sz="5.743784" w:space="0" w:color="4F4F4F"/>
                          <w:right w:val="single" w:sz="7.658384" w:space="0" w:color="545454"/>
                        </w:tcBorders>
                      </w:tcPr>
                      <w:p>
                        <w:pPr>
                          <w:spacing w:before="0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3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6"/>
                          </w:rPr>
                          <w:t>söndürıne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60" w:type="dxa"/>
                        <w:gridSpan w:val="4"/>
                        <w:tcBorders>
                          <w:top w:val="single" w:sz="5.743784" w:space="0" w:color="5B5B5B"/>
                          <w:bottom w:val="single" w:sz="5.743784" w:space="0" w:color="606060"/>
                          <w:left w:val="single" w:sz="7.658384" w:space="0" w:color="545454"/>
                          <w:right w:val="single" w:sz="5.743784" w:space="0" w:color="646464"/>
                        </w:tcBorders>
                      </w:tcPr>
                      <w:p>
                        <w:pPr>
                          <w:spacing w:before="9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SöndUrmede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söndürücU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21" w:hRule="exact"/>
                    </w:trPr>
                    <w:tc>
                      <w:tcPr>
                        <w:tcW w:w="2037" w:type="dxa"/>
                        <w:vMerge/>
                        <w:gridSpan w:val="3"/>
                        <w:tcBorders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/>
                        <w:gridSpan w:val="2"/>
                        <w:tcBorders>
                          <w:left w:val="single" w:sz="5.743784" w:space="0" w:color="4F4F4F"/>
                          <w:right w:val="single" w:sz="7.658384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60" w:type="dxa"/>
                        <w:gridSpan w:val="4"/>
                        <w:tcBorders>
                          <w:top w:val="single" w:sz="5.743784" w:space="0" w:color="606060"/>
                          <w:bottom w:val="single" w:sz="5.743784" w:space="0" w:color="5B5B5B"/>
                          <w:left w:val="single" w:sz="7.658384" w:space="0" w:color="545454"/>
                          <w:right w:val="single" w:sz="5.743784" w:space="0" w:color="646464"/>
                        </w:tcBorders>
                      </w:tcPr>
                      <w:p>
                        <w:pPr>
                          <w:spacing w:before="0" w:after="0" w:line="206" w:lineRule="exact"/>
                          <w:ind w:right="-20"/>
                          <w:jc w:val="left"/>
                          <w:tabs>
                            <w:tab w:pos="1920" w:val="left"/>
                            <w:tab w:pos="3500" w:val="left"/>
                            <w:tab w:pos="508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252"/>
                            <w:spacing w:val="0"/>
                            <w:w w:val="100"/>
                            <w:position w:val="-1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05252"/>
                            <w:spacing w:val="-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D2D2D"/>
                            <w:spacing w:val="0"/>
                            <w:w w:val="73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D2D2D"/>
                            <w:spacing w:val="5"/>
                            <w:w w:val="73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4"/>
                            <w:position w:val="-1"/>
                          </w:rPr>
                          <w:t>ögük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84"/>
                            <w:position w:val="-1"/>
                          </w:rPr>
                          <w:t>Kıı..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05252"/>
                            <w:spacing w:val="0"/>
                            <w:w w:val="84"/>
                            <w:position w:val="-1"/>
                          </w:rPr>
                          <w:t>IK.K.T.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05252"/>
                            <w:spacing w:val="0"/>
                            <w:w w:val="84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05252"/>
                            <w:spacing w:val="21"/>
                            <w:w w:val="84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6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8"/>
                            <w:w w:val="106"/>
                            <w:position w:val="-1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106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-43"/>
                            <w:w w:val="106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6B6B6B"/>
                            <w:spacing w:val="0"/>
                            <w:w w:val="58"/>
                            <w:position w:val="-1"/>
                          </w:rPr>
                          <w:t>K-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6B6B6B"/>
                            <w:spacing w:val="-3"/>
                            <w:w w:val="58"/>
                            <w:position w:val="-1"/>
                          </w:rPr>
                          <w:t>;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05252"/>
                            <w:spacing w:val="0"/>
                            <w:w w:val="104"/>
                            <w:position w:val="-1"/>
                          </w:rPr>
                          <w:t>02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05252"/>
                            <w:spacing w:val="-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4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6"/>
                            <w:w w:val="104"/>
                            <w:position w:val="-1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156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18" w:hRule="exact"/>
                    </w:trPr>
                    <w:tc>
                      <w:tcPr>
                        <w:tcW w:w="2037" w:type="dxa"/>
                        <w:vMerge/>
                        <w:gridSpan w:val="3"/>
                        <w:tcBorders>
                          <w:bottom w:val="single" w:sz="3.829192" w:space="0" w:color="545454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1" w:type="dxa"/>
                        <w:vMerge/>
                        <w:gridSpan w:val="2"/>
                        <w:tcBorders>
                          <w:bottom w:val="single" w:sz="3.829192" w:space="0" w:color="545454"/>
                          <w:left w:val="single" w:sz="5.743784" w:space="0" w:color="4F4F4F"/>
                          <w:right w:val="single" w:sz="7.658384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60" w:type="dxa"/>
                        <w:gridSpan w:val="4"/>
                        <w:tcBorders>
                          <w:top w:val="single" w:sz="5.743784" w:space="0" w:color="5B5B5B"/>
                          <w:bottom w:val="single" w:sz="3.829192" w:space="0" w:color="545454"/>
                          <w:left w:val="single" w:sz="7.658384" w:space="0" w:color="545454"/>
                          <w:right w:val="single" w:sz="5.743784" w:space="0" w:color="646464"/>
                        </w:tcBorders>
                      </w:tcPr>
                      <w:p>
                        <w:pPr>
                          <w:spacing w:before="0" w:after="0" w:line="206" w:lineRule="exact"/>
                          <w:ind w:right="-20"/>
                          <w:jc w:val="left"/>
                          <w:tabs>
                            <w:tab w:pos="1920" w:val="left"/>
                            <w:tab w:pos="3500" w:val="left"/>
                          </w:tabs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20"/>
                            <w:szCs w:val="20"/>
                            <w:color w:val="505252"/>
                            <w:spacing w:val="0"/>
                            <w:w w:val="100"/>
                            <w:position w:val="-2"/>
                          </w:rPr>
                          <w:t>3</w:t>
                        </w:r>
                        <w:r>
                          <w:rPr>
                            <w:rFonts w:ascii="Courier New" w:hAnsi="Courier New" w:cs="Courier New" w:eastAsia="Courier New"/>
                            <w:sz w:val="20"/>
                            <w:szCs w:val="20"/>
                            <w:color w:val="505252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Courier New" w:hAnsi="Courier New" w:cs="Courier New" w:eastAsia="Courier New"/>
                            <w:sz w:val="20"/>
                            <w:szCs w:val="20"/>
                            <w:color w:val="505252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D3D3D"/>
                            <w:spacing w:val="0"/>
                            <w:w w:val="53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D3D3D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D3D3D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505252"/>
                            <w:spacing w:val="0"/>
                            <w:w w:val="53"/>
                            <w:b/>
                            <w:bCs/>
                            <w:position w:val="-3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08" w:hRule="exact"/>
                    </w:trPr>
                    <w:tc>
                      <w:tcPr>
                        <w:tcW w:w="2037" w:type="dxa"/>
                        <w:gridSpan w:val="3"/>
                        <w:tcBorders>
                          <w:top w:val="single" w:sz="3.829192" w:space="0" w:color="545454"/>
                          <w:bottom w:val="single" w:sz="5.743784" w:space="0" w:color="646464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18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6" w:right="-97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23"/>
                          </w:rPr>
                          <w:t>öndünn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23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1"/>
                            <w:w w:val="12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</w:rPr>
                          <w:t>Hasar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1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21" w:type="dxa"/>
                        <w:gridSpan w:val="6"/>
                        <w:tcBorders>
                          <w:top w:val="single" w:sz="3.829192" w:space="0" w:color="545454"/>
                          <w:bottom w:val="single" w:sz="5.743784" w:space="0" w:color="646464"/>
                          <w:left w:val="single" w:sz="5.743784" w:space="0" w:color="4F4F4F"/>
                          <w:right w:val="single" w:sz="5.743784" w:space="0" w:color="646464"/>
                        </w:tcBorders>
                      </w:tcPr>
                      <w:p>
                        <w:pPr>
                          <w:spacing w:before="11" w:after="0" w:line="240" w:lineRule="auto"/>
                          <w:ind w:left="8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4"/>
                          </w:rPr>
                          <w:t>yok.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87" w:hRule="exact"/>
                    </w:trPr>
                    <w:tc>
                      <w:tcPr>
                        <w:tcW w:w="2037" w:type="dxa"/>
                        <w:gridSpan w:val="3"/>
                        <w:tcBorders>
                          <w:top w:val="single" w:sz="5.743784" w:space="0" w:color="646464"/>
                          <w:bottom w:val="single" w:sz="5.743784" w:space="0" w:color="606060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8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3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21" w:type="dxa"/>
                        <w:gridSpan w:val="6"/>
                        <w:tcBorders>
                          <w:top w:val="single" w:sz="5.743784" w:space="0" w:color="646464"/>
                          <w:bottom w:val="single" w:sz="5.743784" w:space="0" w:color="606060"/>
                          <w:left w:val="single" w:sz="5.743784" w:space="0" w:color="4F4F4F"/>
                          <w:right w:val="single" w:sz="5.743784" w:space="0" w:color="646464"/>
                        </w:tcBorders>
                      </w:tcPr>
                      <w:p>
                        <w:pPr>
                          <w:spacing w:before="6" w:after="0" w:line="256" w:lineRule="auto"/>
                          <w:ind w:left="-2" w:right="161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başlangıcının;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üzerinde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boş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arsadaki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otlarda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olup;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1"/>
                          </w:rPr>
                          <w:t>yapılan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6"/>
                          </w:rPr>
                          <w:t>soruşturmada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"/>
                            <w:w w:val="10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arsada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geçe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ve/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söndlirlilmede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atıla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izmaritini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ptları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tutuşturması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neticesinde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çıkmı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olabileceği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3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40" w:hRule="exact"/>
                    </w:trPr>
                    <w:tc>
                      <w:tcPr>
                        <w:tcW w:w="2037" w:type="dxa"/>
                        <w:gridSpan w:val="3"/>
                        <w:tcBorders>
                          <w:top w:val="single" w:sz="5.743784" w:space="0" w:color="606060"/>
                          <w:bottom w:val="single" w:sz="5.743784" w:space="0" w:color="5B5B5B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11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2"/>
                          </w:rPr>
                          <w:t>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2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2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21" w:type="dxa"/>
                        <w:gridSpan w:val="6"/>
                        <w:tcBorders>
                          <w:top w:val="single" w:sz="5.743784" w:space="0" w:color="606060"/>
                          <w:bottom w:val="single" w:sz="5.743784" w:space="0" w:color="5B5B5B"/>
                          <w:left w:val="single" w:sz="5.743784" w:space="0" w:color="4F4F4F"/>
                          <w:right w:val="single" w:sz="5.743784" w:space="0" w:color="646464"/>
                        </w:tcBorders>
                      </w:tcPr>
                      <w:p>
                        <w:pPr>
                          <w:spacing w:before="15" w:after="0" w:line="240" w:lineRule="auto"/>
                          <w:ind w:left="-2" w:right="-20"/>
                          <w:jc w:val="left"/>
                          <w:tabs>
                            <w:tab w:pos="4660" w:val="left"/>
                          </w:tabs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1"/>
                          </w:rPr>
                          <w:t>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7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1"/>
                          </w:rPr>
                          <w:t>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3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93"/>
                            <w:position w:val="0"/>
                          </w:rPr>
                          <w:t>IBedel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3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D3D3D"/>
                            <w:spacing w:val="0"/>
                            <w:w w:val="122"/>
                            <w:position w:val="0"/>
                          </w:rPr>
                          <w:t>i: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2037" w:type="dxa"/>
                        <w:gridSpan w:val="3"/>
                        <w:tcBorders>
                          <w:top w:val="single" w:sz="5.743784" w:space="0" w:color="5B5B5B"/>
                          <w:bottom w:val="single" w:sz="5.743784" w:space="0" w:color="606060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2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21" w:type="dxa"/>
                        <w:gridSpan w:val="6"/>
                        <w:tcBorders>
                          <w:top w:val="single" w:sz="5.743784" w:space="0" w:color="5B5B5B"/>
                          <w:bottom w:val="single" w:sz="5.743784" w:space="0" w:color="606060"/>
                          <w:left w:val="single" w:sz="5.743784" w:space="0" w:color="4F4F4F"/>
                          <w:right w:val="single" w:sz="5.743784" w:space="0" w:color="646464"/>
                        </w:tcBorders>
                      </w:tcPr>
                      <w:p>
                        <w:pPr>
                          <w:spacing w:before="6" w:after="0" w:line="240" w:lineRule="auto"/>
                          <w:ind w:left="3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Yok.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037" w:type="dxa"/>
                        <w:gridSpan w:val="3"/>
                        <w:tcBorders>
                          <w:top w:val="single" w:sz="5.743784" w:space="0" w:color="606060"/>
                          <w:bottom w:val="single" w:sz="5.743784" w:space="0" w:color="606060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2" w:after="0" w:line="253" w:lineRule="auto"/>
                          <w:ind w:left="12" w:right="450" w:firstLine="5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Yerini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3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restim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3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21" w:type="dxa"/>
                        <w:gridSpan w:val="6"/>
                        <w:tcBorders>
                          <w:top w:val="single" w:sz="5.743784" w:space="0" w:color="606060"/>
                          <w:bottom w:val="single" w:sz="5.743784" w:space="0" w:color="606060"/>
                          <w:left w:val="single" w:sz="5.743784" w:space="0" w:color="4F4F4F"/>
                          <w:right w:val="single" w:sz="5.743784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06" w:hRule="exact"/>
                    </w:trPr>
                    <w:tc>
                      <w:tcPr>
                        <w:tcW w:w="2037" w:type="dxa"/>
                        <w:vMerge w:val="restart"/>
                        <w:gridSpan w:val="3"/>
                        <w:tcBorders>
                          <w:top w:val="single" w:sz="5.743784" w:space="0" w:color="606060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>
                          <w:spacing w:before="0" w:after="0" w:line="200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05252"/>
                            <w:spacing w:val="0"/>
                            <w:w w:val="100"/>
                          </w:rPr>
                          <w:t>Ek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05252"/>
                            <w:spacing w:val="11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05252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05252"/>
                            <w:spacing w:val="-11"/>
                            <w:w w:val="100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:ıı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505252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Don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u w:val="single" w:color="0000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u w:val="single" w:color="0000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1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3" w:after="0" w:line="259" w:lineRule="exact"/>
                          <w:ind w:left="12" w:right="-104"/>
                          <w:jc w:val="left"/>
                          <w:tabs>
                            <w:tab w:pos="900" w:val="left"/>
                          </w:tabs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6B6B6B"/>
                            <w:spacing w:val="0"/>
                            <w:w w:val="80"/>
                            <w:position w:val="-7"/>
                          </w:rPr>
                          <w:t>--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6B6B6B"/>
                            <w:spacing w:val="-1"/>
                            <w:w w:val="8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156"/>
                            <w:position w:val="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100"/>
                            <w:position w:val="5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100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  <w:position w:val="5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24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65"/>
                            <w:w w:val="100"/>
                            <w:position w:val="-7"/>
                          </w:rPr>
                          <w:t>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51"/>
                            <w:w w:val="100"/>
                            <w:position w:val="5"/>
                          </w:rPr>
                          <w:t>Y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38"/>
                            <w:w w:val="100"/>
                            <w:position w:val="-7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5"/>
                          </w:rPr>
                          <w:t>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55"/>
                            <w:w w:val="100"/>
                            <w:position w:val="5"/>
                          </w:rPr>
                          <w:t>a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34"/>
                            <w:w w:val="100"/>
                            <w:position w:val="-7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5"/>
                          </w:rPr>
                          <w:t>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6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53"/>
                            <w:w w:val="109"/>
                            <w:position w:val="-7"/>
                          </w:rPr>
                          <w:t>F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221" w:type="dxa"/>
                        <w:gridSpan w:val="6"/>
                        <w:tcBorders>
                          <w:top w:val="single" w:sz="5.743784" w:space="0" w:color="606060"/>
                          <w:bottom w:val="nil" w:sz="6" w:space="0" w:color="auto"/>
                          <w:left w:val="single" w:sz="5.743784" w:space="0" w:color="4F4F4F"/>
                          <w:right w:val="single" w:sz="5.743784" w:space="0" w:color="646464"/>
                        </w:tcBorders>
                      </w:tcPr>
                      <w:p>
                        <w:pPr>
                          <w:spacing w:before="1" w:after="0" w:line="197" w:lineRule="exact"/>
                          <w:ind w:left="12" w:right="-20"/>
                          <w:jc w:val="left"/>
                          <w:tabs>
                            <w:tab w:pos="392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Tarih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2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11"/>
                            <w:w w:val="12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20"/>
                          </w:rPr>
                          <w:t>24.05.20ı7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  <w:position w:val="-1"/>
                          </w:rPr>
                          <w:t>!Saati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  <w:position w:val="-1"/>
                          </w:rPr>
                          <w:t>15:30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tcW w:w="2037" w:type="dxa"/>
                        <w:vMerge/>
                        <w:gridSpan w:val="3"/>
                        <w:tcBorders>
                          <w:bottom w:val="nil" w:sz="6" w:space="0" w:color="auto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43" w:type="dxa"/>
                        <w:vMerge w:val="restart"/>
                        <w:gridSpan w:val="3"/>
                        <w:tcBorders>
                          <w:top w:val="nil" w:sz="6" w:space="0" w:color="auto"/>
                          <w:left w:val="single" w:sz="5.743784" w:space="0" w:color="4F4F4F"/>
                          <w:right w:val="single" w:sz="5.743784" w:space="0" w:color="575757"/>
                        </w:tcBorders>
                      </w:tcPr>
                      <w:p>
                        <w:pPr>
                          <w:spacing w:before="18" w:after="0" w:line="240" w:lineRule="auto"/>
                          <w:ind w:left="-2" w:right="-56"/>
                          <w:jc w:val="left"/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4"/>
                            <w:w w:val="115"/>
                            <w:position w:val="12"/>
                          </w:rPr>
                          <w:t>p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2D2D2D"/>
                            <w:spacing w:val="-164"/>
                            <w:w w:val="115"/>
                            <w:position w:val="0"/>
                          </w:rPr>
                          <w:t>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5"/>
                            <w:position w:val="1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5"/>
                            <w:w w:val="115"/>
                            <w:position w:val="12"/>
                          </w:rPr>
                          <w:t>D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2D2D2D"/>
                            <w:spacing w:val="-162"/>
                            <w:w w:val="115"/>
                            <w:position w:val="0"/>
                          </w:rPr>
                          <w:t>=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5"/>
                            <w:position w:val="1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15"/>
                            <w:position w:val="1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2"/>
                            <w:w w:val="115"/>
                            <w:position w:val="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2"/>
                            <w:w w:val="106"/>
                            <w:position w:val="12"/>
                          </w:rPr>
                          <w:t>E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47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5"/>
                            <w:w w:val="107"/>
                            <w:position w:val="12"/>
                          </w:rPr>
                          <w:t>K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43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7"/>
                            <w:position w:val="1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56"/>
                            <w:w w:val="107"/>
                            <w:position w:val="12"/>
                          </w:rPr>
                          <w:t>P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96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06"/>
                            <w:position w:val="1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25"/>
                            <w:w w:val="100"/>
                            <w:position w:val="12"/>
                          </w:rPr>
                          <w:t> 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36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31"/>
                            <w:w w:val="106"/>
                            <w:position w:val="12"/>
                          </w:rPr>
                          <w:t>H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33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  <w:position w:val="12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33"/>
                            <w:w w:val="105"/>
                            <w:position w:val="12"/>
                          </w:rPr>
                          <w:t>t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31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  <w:position w:val="12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72"/>
                            <w:w w:val="106"/>
                            <w:position w:val="12"/>
                          </w:rPr>
                          <w:t>y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7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126"/>
                            <w:w w:val="105"/>
                            <w:position w:val="12"/>
                          </w:rPr>
                          <w:t>G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3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57"/>
                            <w:w w:val="105"/>
                            <w:position w:val="12"/>
                          </w:rPr>
                          <w:t>r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98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18"/>
                            <w:w w:val="105"/>
                            <w:position w:val="12"/>
                          </w:rPr>
                          <w:t>u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53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  <w:position w:val="12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66"/>
                            <w:w w:val="105"/>
                            <w:position w:val="12"/>
                          </w:rPr>
                          <w:t>u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3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75"/>
                            <w:w w:val="105"/>
                            <w:position w:val="12"/>
                          </w:rPr>
                          <w:t>2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64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  <w:position w:val="1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91"/>
                            <w:w w:val="105"/>
                            <w:position w:val="12"/>
                          </w:rPr>
                          <w:t>P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44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53"/>
                            <w:w w:val="105"/>
                            <w:position w:val="12"/>
                          </w:rPr>
                          <w:t>o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02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  <w:position w:val="12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4"/>
                            <w:w w:val="104"/>
                            <w:position w:val="12"/>
                          </w:rPr>
                          <w:t>t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15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3"/>
                            <w:w w:val="104"/>
                            <w:position w:val="12"/>
                          </w:rPr>
                          <w:t>a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0"/>
                            <w:w w:val="69"/>
                            <w:position w:val="0"/>
                          </w:rPr>
                          <w:t>--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53"/>
                            <w:w w:val="69"/>
                            <w:position w:val="0"/>
                          </w:rPr>
                          <w:t>-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2D2D2D"/>
                            <w:spacing w:val="0"/>
                            <w:w w:val="62"/>
                            <w:position w:val="0"/>
                          </w:rPr>
                          <w:t>--,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2D2D2D"/>
                            <w:spacing w:val="-12"/>
                            <w:w w:val="62"/>
                            <w:position w:val="0"/>
                          </w:rPr>
                          <w:t>_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0"/>
                            <w:w w:val="71"/>
                            <w:position w:val="0"/>
                          </w:rPr>
                          <w:t>------------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84" w:after="0" w:line="240" w:lineRule="auto"/>
                          <w:ind w:left="97" w:right="1253"/>
                          <w:jc w:val="center"/>
                          <w:tabs>
                            <w:tab w:pos="23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</w:rPr>
                          <w:t>Amir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6"/>
                            <w:w w:val="10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0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-42"/>
                            <w:w w:val="10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B6B6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2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40" w:lineRule="auto"/>
                          <w:ind w:left="263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3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90" w:lineRule="exact"/>
                          <w:jc w:val="left"/>
                          <w:rPr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sz w:val="19"/>
                            <w:szCs w:val="19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864" w:right="-20"/>
                          <w:jc w:val="left"/>
                          <w:rPr>
                            <w:rFonts w:ascii="Arial" w:hAnsi="Arial" w:cs="Arial" w:eastAsia="Arial"/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413D74"/>
                            <w:spacing w:val="0"/>
                            <w:w w:val="128"/>
                          </w:rPr>
                          <w:t>./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9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318" w:lineRule="exact"/>
                          <w:ind w:left="443" w:right="-20"/>
                          <w:jc w:val="left"/>
                          <w:tabs>
                            <w:tab w:pos="22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6B6B6B"/>
                            <w:spacing w:val="0"/>
                            <w:w w:val="77"/>
                            <w:b/>
                            <w:bCs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6B6B6B"/>
                            <w:spacing w:val="-8"/>
                            <w:w w:val="77"/>
                            <w:b/>
                            <w:bCs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05252"/>
                            <w:spacing w:val="-5"/>
                            <w:w w:val="77"/>
                            <w:b/>
                            <w:bCs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6B6B6B"/>
                            <w:spacing w:val="0"/>
                            <w:w w:val="77"/>
                            <w:b/>
                            <w:bCs/>
                          </w:rPr>
                          <w:t>w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6B6B6B"/>
                            <w:spacing w:val="-5"/>
                            <w:w w:val="77"/>
                            <w:b/>
                            <w:bCs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05252"/>
                            <w:spacing w:val="0"/>
                            <w:w w:val="77"/>
                            <w:b/>
                            <w:bCs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05252"/>
                            <w:spacing w:val="-46"/>
                            <w:w w:val="77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05252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05252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0"/>
                            <w:w w:val="191"/>
                            <w:position w:val="-7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05252"/>
                            <w:spacing w:val="-31"/>
                            <w:w w:val="191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100"/>
                            <w:position w:val="-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0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7E7E7E"/>
                            <w:spacing w:val="8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7"/>
                          </w:rPr>
                          <w:t>Orçu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0"/>
                            <w:position w:val="-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29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  <w:position w:val="-7"/>
                          </w:rPr>
                          <w:t>DENİZ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65" w:lineRule="exact"/>
                          <w:ind w:left="452" w:right="-20"/>
                          <w:jc w:val="left"/>
                          <w:tabs>
                            <w:tab w:pos="1480" w:val="left"/>
                            <w:tab w:pos="1980" w:val="left"/>
                            <w:tab w:pos="2400" w:val="left"/>
                            <w:tab w:pos="286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05252"/>
                            <w:w w:val="71"/>
                            <w:b/>
                            <w:bCs/>
                          </w:rPr>
                          <w:t>Itfaiy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05252"/>
                            <w:w w:val="72"/>
                            <w:b/>
                            <w:bCs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05252"/>
                            <w:spacing w:val="-32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05252"/>
                            <w:spacing w:val="0"/>
                            <w:w w:val="74"/>
                            <w:b/>
                            <w:bCs/>
                          </w:rPr>
                          <w:t>Me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05252"/>
                            <w:spacing w:val="-36"/>
                            <w:w w:val="7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05252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05252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05252"/>
                            <w:spacing w:val="0"/>
                            <w:w w:val="74"/>
                            <w:position w:val="3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05252"/>
                            <w:spacing w:val="0"/>
                            <w:w w:val="100"/>
                            <w:position w:val="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05252"/>
                            <w:spacing w:val="0"/>
                            <w:w w:val="74"/>
                            <w:position w:val="3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05252"/>
                            <w:spacing w:val="0"/>
                            <w:w w:val="100"/>
                            <w:position w:val="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505252"/>
                            <w:spacing w:val="0"/>
                            <w:w w:val="100"/>
                            <w:position w:val="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505252"/>
                            <w:spacing w:val="0"/>
                            <w:w w:val="51"/>
                            <w:position w:val="1"/>
                          </w:rPr>
                          <w:t>11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505252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505252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105"/>
                            <w:position w:val="1"/>
                          </w:rPr>
                          <w:t>İtf.Eri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179" w:type="dxa"/>
                        <w:vMerge w:val="restart"/>
                        <w:gridSpan w:val="3"/>
                        <w:tcBorders>
                          <w:top w:val="nil" w:sz="6" w:space="0" w:color="auto"/>
                          <w:left w:val="single" w:sz="5.743784" w:space="0" w:color="575757"/>
                          <w:right w:val="single" w:sz="5.743784" w:space="0" w:color="646464"/>
                        </w:tcBorders>
                      </w:tcPr>
                      <w:p>
                        <w:pPr>
                          <w:spacing w:before="18" w:after="0" w:line="240" w:lineRule="auto"/>
                          <w:ind w:left="34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w w:val="71"/>
                          </w:rPr>
                          <w:t>-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52"/>
                            <w:w w:val="71"/>
                          </w:rPr>
                          <w:t>-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2D2D2D"/>
                            <w:spacing w:val="0"/>
                            <w:w w:val="62"/>
                          </w:rPr>
                          <w:t>-------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2D2D2D"/>
                            <w:spacing w:val="-56"/>
                            <w:w w:val="62"/>
                          </w:rPr>
                          <w:t>-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3"/>
                            <w:w w:val="62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114"/>
                            <w:w w:val="101"/>
                            <w:position w:val="12"/>
                          </w:rPr>
                          <w:t>O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"/>
                            <w:w w:val="62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123"/>
                            <w:w w:val="101"/>
                            <w:position w:val="12"/>
                          </w:rPr>
                          <w:t>N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0"/>
                            <w:w w:val="62"/>
                            <w:position w:val="0"/>
                          </w:rPr>
                          <w:t>-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63"/>
                            <w:w w:val="62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17"/>
                            <w:w w:val="101"/>
                            <w:position w:val="12"/>
                          </w:rPr>
                          <w:t>A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50"/>
                            <w:w w:val="62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25"/>
                            <w:w w:val="101"/>
                            <w:position w:val="12"/>
                          </w:rPr>
                          <w:t>Y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505252"/>
                            <w:spacing w:val="-137"/>
                            <w:w w:val="62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55"/>
                            <w:w w:val="100"/>
                            <w:position w:val="12"/>
                          </w:rPr>
                          <w:t>L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6B6B6B"/>
                            <w:spacing w:val="-104"/>
                            <w:w w:val="70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8"/>
                            <w:w w:val="101"/>
                            <w:position w:val="12"/>
                          </w:rPr>
                          <w:t>A</w:t>
                        </w:r>
                        <w:r>
                          <w:rPr>
                            <w:rFonts w:ascii="Courier New" w:hAnsi="Courier New" w:cs="Courier New" w:eastAsia="Courier New"/>
                            <w:sz w:val="31"/>
                            <w:szCs w:val="31"/>
                            <w:color w:val="6B6B6B"/>
                            <w:spacing w:val="-113"/>
                            <w:w w:val="70"/>
                            <w:position w:val="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-4"/>
                            <w:w w:val="101"/>
                            <w:position w:val="12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D3D3D"/>
                            <w:spacing w:val="0"/>
                            <w:w w:val="95"/>
                            <w:position w:val="12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4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49" w:right="1467"/>
                          <w:jc w:val="center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D3D3D"/>
                            <w:w w:val="106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D3D3D"/>
                            <w:spacing w:val="-49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D3D3D"/>
                            <w:spacing w:val="0"/>
                            <w:w w:val="196"/>
                            <w:b/>
                            <w:bCs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D3D3D"/>
                            <w:spacing w:val="-33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D3D3D"/>
                            <w:spacing w:val="0"/>
                            <w:w w:val="61"/>
                            <w:b/>
                            <w:bCs/>
                          </w:rPr>
                          <w:t>tMaYI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D3D3D"/>
                            <w:spacing w:val="0"/>
                            <w:w w:val="61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D3D3D"/>
                            <w:spacing w:val="0"/>
                            <w:w w:val="61"/>
                            <w:b/>
                            <w:bCs/>
                          </w:rPr>
                          <w:t>®M7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54" w:hRule="exact"/>
                    </w:trPr>
                    <w:tc>
                      <w:tcPr>
                        <w:tcW w:w="807" w:type="dxa"/>
                        <w:tcBorders>
                          <w:top w:val="nil" w:sz="6" w:space="0" w:color="auto"/>
                          <w:bottom w:val="single" w:sz="7.658384" w:space="0" w:color="707070"/>
                          <w:left w:val="single" w:sz="5.743784" w:space="0" w:color="575757"/>
                          <w:right w:val="single" w:sz="7.6583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77" w:type="dxa"/>
                        <w:tcBorders>
                          <w:top w:val="nil" w:sz="6" w:space="0" w:color="auto"/>
                          <w:bottom w:val="single" w:sz="7.658384" w:space="0" w:color="707070"/>
                          <w:left w:val="single" w:sz="7.658384" w:space="0" w:color="5B5B5B"/>
                          <w:right w:val="single" w:sz="5.743784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3" w:type="dxa"/>
                        <w:tcBorders>
                          <w:top w:val="nil" w:sz="6" w:space="0" w:color="auto"/>
                          <w:bottom w:val="single" w:sz="7.658384" w:space="0" w:color="707070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43" w:type="dxa"/>
                        <w:vMerge/>
                        <w:gridSpan w:val="3"/>
                        <w:tcBorders>
                          <w:left w:val="single" w:sz="5.743784" w:space="0" w:color="4F4F4F"/>
                          <w:right w:val="single" w:sz="5.743784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179" w:type="dxa"/>
                        <w:vMerge/>
                        <w:gridSpan w:val="3"/>
                        <w:tcBorders>
                          <w:left w:val="single" w:sz="5.743784" w:space="0" w:color="575757"/>
                          <w:right w:val="single" w:sz="5.743784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85" w:hRule="exact"/>
                    </w:trPr>
                    <w:tc>
                      <w:tcPr>
                        <w:tcW w:w="807" w:type="dxa"/>
                        <w:tcBorders>
                          <w:top w:val="single" w:sz="7.658384" w:space="0" w:color="707070"/>
                          <w:bottom w:val="single" w:sz="5.743784" w:space="0" w:color="747474"/>
                          <w:left w:val="single" w:sz="5.743784" w:space="0" w:color="575757"/>
                          <w:right w:val="single" w:sz="7.658384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77" w:type="dxa"/>
                        <w:tcBorders>
                          <w:top w:val="single" w:sz="7.658384" w:space="0" w:color="707070"/>
                          <w:bottom w:val="single" w:sz="5.743784" w:space="0" w:color="747474"/>
                          <w:left w:val="single" w:sz="7.658384" w:space="0" w:color="5B5B5B"/>
                          <w:right w:val="single" w:sz="5.743784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53" w:type="dxa"/>
                        <w:tcBorders>
                          <w:top w:val="single" w:sz="7.658384" w:space="0" w:color="707070"/>
                          <w:bottom w:val="single" w:sz="5.743784" w:space="0" w:color="747474"/>
                          <w:left w:val="single" w:sz="5.743784" w:space="0" w:color="575757"/>
                          <w:right w:val="single" w:sz="5.74378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43" w:type="dxa"/>
                        <w:vMerge/>
                        <w:gridSpan w:val="3"/>
                        <w:tcBorders>
                          <w:bottom w:val="single" w:sz="5.743784" w:space="0" w:color="747474"/>
                          <w:left w:val="single" w:sz="5.743784" w:space="0" w:color="4F4F4F"/>
                          <w:right w:val="single" w:sz="5.743784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179" w:type="dxa"/>
                        <w:vMerge/>
                        <w:gridSpan w:val="3"/>
                        <w:tcBorders>
                          <w:bottom w:val="single" w:sz="5.743784" w:space="0" w:color="747474"/>
                          <w:left w:val="single" w:sz="5.743784" w:space="0" w:color="575757"/>
                          <w:right w:val="single" w:sz="5.743784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2"/>
          <w:szCs w:val="22"/>
        </w:rPr>
      </w:r>
    </w:p>
    <w:p>
      <w:pPr>
        <w:spacing w:before="0" w:after="0" w:line="240" w:lineRule="auto"/>
        <w:ind w:left="99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3.76pt;height:49.92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48.320007pt;margin-top:63.99942pt;width:120.960004pt;height:99.84pt;mso-position-horizontal-relative:page;mso-position-vertical-relative:paragraph;z-index:-15446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157"/>
          <w:w w:val="332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1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84.140005pt;height:103.23pt;mso-position-horizontal-relative:char;mso-position-vertical-relative:line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500" w:bottom="280" w:left="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57" w:lineRule="exact"/>
        <w:ind w:left="3935" w:right="459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11277pt;margin-top:-17.62472pt;width:21.201581pt;height:43.0pt;mso-position-horizontal-relative:page;mso-position-vertical-relative:paragraph;z-index:-15437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43636"/>
                      <w:spacing w:val="0"/>
                      <w:w w:val="177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"/>
        </w:rPr>
        <w:t>BÜYÜ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78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78"/>
          <w:position w:val="-3"/>
        </w:rPr>
        <w:t>l-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78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7"/>
          <w:w w:val="78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"/>
        </w:rPr>
        <w:t>tR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3"/>
          <w:position w:val="-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4059" w:right="1102"/>
        <w:jc w:val="center"/>
        <w:tabs>
          <w:tab w:pos="99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w w:val="101"/>
          <w:position w:val="-3"/>
        </w:rPr>
        <w:t>iTFAI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w w:val="102"/>
          <w:position w:val="-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"/>
        </w:rPr>
        <w:t>DAiRESi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3"/>
          <w:position w:val="-3"/>
        </w:rPr>
        <w:t>BAŞKANL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6"/>
          <w:w w:val="103"/>
          <w:position w:val="-3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43636"/>
          <w:spacing w:val="0"/>
          <w:w w:val="80"/>
          <w:position w:val="-3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color w:val="34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43636"/>
          <w:spacing w:val="0"/>
          <w:w w:val="100"/>
          <w:position w:val="-3"/>
        </w:rPr>
      </w:r>
      <w:r>
        <w:rPr>
          <w:rFonts w:ascii="Arial" w:hAnsi="Arial" w:cs="Arial" w:eastAsia="Arial"/>
          <w:sz w:val="22"/>
          <w:szCs w:val="22"/>
          <w:color w:val="565656"/>
          <w:spacing w:val="0"/>
          <w:w w:val="93"/>
          <w:position w:val="4"/>
        </w:rPr>
        <w:t>,.,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829" w:right="4053"/>
        <w:jc w:val="center"/>
        <w:tabs>
          <w:tab w:pos="3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896591pt;margin-top:5.566358pt;width:50.543552pt;height:7.5pt;mso-position-horizontal-relative:page;mso-position-vertical-relative:paragraph;z-index:-1543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636"/>
                      <w:spacing w:val="0"/>
                      <w:w w:val="101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120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Şu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3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612" w:right="5243"/>
        <w:jc w:val="center"/>
        <w:tabs>
          <w:tab w:pos="4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43636"/>
          <w:spacing w:val="0"/>
          <w:w w:val="113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4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4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7" w:lineRule="exact"/>
        <w:ind w:left="107" w:right="-20"/>
        <w:jc w:val="left"/>
        <w:tabs>
          <w:tab w:pos="1320" w:val="left"/>
          <w:tab w:pos="314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7"/>
        </w:rPr>
        <w:t>IQ!a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00"/>
          <w:position w:val="-1"/>
        </w:rPr>
        <w:t>:24/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-6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512017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"/>
          <w:w w:val="108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8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6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94"/>
          <w:position w:val="-1"/>
        </w:rPr>
        <w:t>!Bild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3"/>
          <w:w w:val="94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34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97"/>
          <w:position w:val="-1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16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4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25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6"/>
          <w:position w:val="-1"/>
        </w:rPr>
        <w:t>tr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"/>
          <w:w w:val="106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2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22"/>
          <w:position w:val="-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1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26" w:right="-20"/>
        <w:jc w:val="left"/>
        <w:tabs>
          <w:tab w:pos="1320" w:val="left"/>
          <w:tab w:pos="3140" w:val="left"/>
          <w:tab w:pos="4360" w:val="left"/>
          <w:tab w:pos="5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-14"/>
          <w:w w:val="15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2"/>
          <w:position w:val="1"/>
        </w:rPr>
        <w:t>24/05/20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43636"/>
          <w:spacing w:val="-12"/>
          <w:w w:val="162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93"/>
          <w:position w:val="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75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6"/>
          <w:w w:val="75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3444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4"/>
          <w:position w:val="0"/>
        </w:rPr>
        <w:t>!Bi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ldirim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7"/>
          <w:position w:val="0"/>
        </w:rPr>
        <w:t>:Merkez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1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  <w:position w:val="0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68" w:lineRule="auto"/>
        <w:ind w:left="131" w:right="6658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16"/>
        </w:rPr>
        <w:t>Sann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1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-4"/>
          <w:w w:val="138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98"/>
        </w:rPr>
        <w:t>iZM1R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Snn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aşı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önü,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6"/>
        </w:rPr>
        <w:t>Ba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çova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8"/>
        </w:rPr>
        <w:t>/İ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8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96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2" w:lineRule="exact"/>
        <w:ind w:left="131" w:right="-20"/>
        <w:jc w:val="left"/>
        <w:tabs>
          <w:tab w:pos="1320" w:val="left"/>
          <w:tab w:pos="4260" w:val="left"/>
          <w:tab w:pos="8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25"/>
        </w:rPr>
        <w:t>:Ç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4"/>
          <w:w w:val="126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52"/>
        </w:rPr>
        <w:t>ı</w:t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9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3"/>
        </w:rPr>
        <w:t>Sınıf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4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43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-13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57" w:lineRule="auto"/>
        <w:ind w:left="3633" w:right="3426" w:firstLine="-3502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1.200317pt;margin-top:15.390962pt;width:7.41806pt;height:26pt;mso-position-horizontal-relative:page;mso-position-vertical-relative:paragraph;z-index:-1543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999A9A"/>
                      <w:spacing w:val="0"/>
                      <w:w w:val="10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anne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1"/>
        </w:rPr>
        <w:t>Çel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Dilter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72" w:lineRule="exact"/>
        <w:ind w:left="4390" w:right="1565"/>
        <w:jc w:val="center"/>
        <w:tabs>
          <w:tab w:pos="4980" w:val="left"/>
          <w:tab w:pos="5480" w:val="left"/>
          <w:tab w:pos="6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0"/>
          <w:szCs w:val="40"/>
          <w:color w:val="343636"/>
          <w:spacing w:val="0"/>
          <w:w w:val="66"/>
          <w:position w:val="-5"/>
        </w:rPr>
        <w:t>ı</w:t>
      </w:r>
      <w:r>
        <w:rPr>
          <w:rFonts w:ascii="Arial" w:hAnsi="Arial" w:cs="Arial" w:eastAsia="Arial"/>
          <w:sz w:val="40"/>
          <w:szCs w:val="40"/>
          <w:color w:val="34363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0"/>
          <w:szCs w:val="40"/>
          <w:color w:val="343636"/>
          <w:spacing w:val="0"/>
          <w:w w:val="100"/>
          <w:position w:val="-5"/>
        </w:rPr>
      </w:r>
      <w:r>
        <w:rPr>
          <w:rFonts w:ascii="Arial" w:hAnsi="Arial" w:cs="Arial" w:eastAsia="Arial"/>
          <w:sz w:val="40"/>
          <w:szCs w:val="40"/>
          <w:color w:val="1C1C1C"/>
          <w:spacing w:val="0"/>
          <w:w w:val="45"/>
          <w:position w:val="-5"/>
        </w:rPr>
        <w:t>ı</w:t>
      </w:r>
      <w:r>
        <w:rPr>
          <w:rFonts w:ascii="Arial" w:hAnsi="Arial" w:cs="Arial" w:eastAsia="Arial"/>
          <w:sz w:val="40"/>
          <w:szCs w:val="40"/>
          <w:color w:val="1C1C1C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0"/>
          <w:szCs w:val="40"/>
          <w:color w:val="1C1C1C"/>
          <w:spacing w:val="0"/>
          <w:w w:val="100"/>
          <w:position w:val="-5"/>
        </w:rPr>
      </w:r>
      <w:r>
        <w:rPr>
          <w:rFonts w:ascii="Arial" w:hAnsi="Arial" w:cs="Arial" w:eastAsia="Arial"/>
          <w:sz w:val="31"/>
          <w:szCs w:val="31"/>
          <w:color w:val="828383"/>
          <w:spacing w:val="0"/>
          <w:w w:val="45"/>
          <w:position w:val="-5"/>
        </w:rPr>
        <w:t>ı</w:t>
      </w:r>
      <w:r>
        <w:rPr>
          <w:rFonts w:ascii="Arial" w:hAnsi="Arial" w:cs="Arial" w:eastAsia="Arial"/>
          <w:sz w:val="31"/>
          <w:szCs w:val="31"/>
          <w:color w:val="828383"/>
          <w:spacing w:val="-34"/>
          <w:w w:val="45"/>
          <w:position w:val="-5"/>
        </w:rPr>
        <w:t> </w:t>
      </w:r>
      <w:r>
        <w:rPr>
          <w:rFonts w:ascii="Arial" w:hAnsi="Arial" w:cs="Arial" w:eastAsia="Arial"/>
          <w:sz w:val="31"/>
          <w:szCs w:val="31"/>
          <w:color w:val="82838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1"/>
          <w:szCs w:val="31"/>
          <w:color w:val="82838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2"/>
          <w:position w:val="7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3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61"/>
          <w:position w:val="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61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1"/>
          <w:w w:val="61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3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"/>
          <w:w w:val="103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3"/>
          <w:position w:val="7"/>
        </w:rPr>
        <w:t>14:28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left="126" w:right="-20"/>
        <w:jc w:val="left"/>
        <w:tabs>
          <w:tab w:pos="2120" w:val="left"/>
          <w:tab w:pos="5680" w:val="left"/>
          <w:tab w:pos="1108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89"/>
          <w:position w:val="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8"/>
        </w:rPr>
        <w:t>hibi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26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5"/>
          <w:position w:val="9"/>
        </w:rPr>
        <w:t>jK.ira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"/>
          <w:w w:val="85"/>
          <w:position w:val="9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85"/>
          <w:position w:val="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6"/>
          <w:w w:val="85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9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9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3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9"/>
        </w:rPr>
        <w:t>:</w:t>
      </w:r>
      <w:r>
        <w:rPr>
          <w:rFonts w:ascii="Arial" w:hAnsi="Arial" w:cs="Arial" w:eastAsia="Arial"/>
          <w:sz w:val="18"/>
          <w:szCs w:val="18"/>
          <w:color w:val="565656"/>
          <w:spacing w:val="-48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0"/>
          <w:position w:val="9"/>
        </w:rPr>
      </w:r>
      <w:r>
        <w:rPr>
          <w:rFonts w:ascii="Arial" w:hAnsi="Arial" w:cs="Arial" w:eastAsia="Arial"/>
          <w:sz w:val="45"/>
          <w:szCs w:val="45"/>
          <w:color w:val="999A9A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212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>\nıiri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2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-4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Tanj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1"/>
          <w:position w:val="1"/>
        </w:rPr>
        <w:t>DÜNDAR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left="2194" w:right="-20"/>
        <w:jc w:val="left"/>
        <w:tabs>
          <w:tab w:pos="472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6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1"/>
          <w:w w:val="15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43636"/>
          <w:spacing w:val="0"/>
          <w:w w:val="147"/>
        </w:rPr>
        <w:t>:I</w:t>
      </w:r>
      <w:r>
        <w:rPr>
          <w:rFonts w:ascii="Arial" w:hAnsi="Arial" w:cs="Arial" w:eastAsia="Arial"/>
          <w:sz w:val="17"/>
          <w:szCs w:val="17"/>
          <w:color w:val="343636"/>
          <w:spacing w:val="-49"/>
          <w:w w:val="147"/>
        </w:rPr>
        <w:t> </w:t>
      </w:r>
      <w:r>
        <w:rPr>
          <w:rFonts w:ascii="Arial" w:hAnsi="Arial" w:cs="Arial" w:eastAsia="Arial"/>
          <w:sz w:val="17"/>
          <w:szCs w:val="17"/>
          <w:color w:val="34363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47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4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7"/>
          <w:w w:val="1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14:26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8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1"/>
        </w:rPr>
        <w:t>14:27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5" w:lineRule="exact"/>
        <w:ind w:left="126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r.raç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4"/>
          <w:position w:val="0"/>
        </w:rPr>
        <w:t>Plakas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"/>
          <w:w w:val="104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0"/>
          <w:w w:val="10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4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5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8"/>
          <w:position w:val="0"/>
        </w:rPr>
        <w:t>667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131" w:right="-20"/>
        <w:jc w:val="left"/>
        <w:tabs>
          <w:tab w:pos="4680" w:val="left"/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8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0"/>
          <w:w w:val="6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ektri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D6E6E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665" w:right="471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C1C1C"/>
          <w:w w:val="7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C1C1C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67" w:lineRule="auto"/>
        <w:ind w:left="2146" w:right="4369" w:firstLine="2539"/>
        <w:jc w:val="left"/>
        <w:tabs>
          <w:tab w:pos="4680" w:val="left"/>
          <w:tab w:pos="68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t-Jandanmı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7"/>
          <w:w w:val="93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4"/>
        </w:rPr>
        <w:t>erson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4"/>
        </w:rPr>
        <w:t>Sayı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9"/>
          <w:w w:val="1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lg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65656"/>
          <w:spacing w:val="0"/>
          <w:w w:val="138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5" w:lineRule="auto"/>
        <w:ind w:left="2146" w:right="2596" w:firstLine="-2015"/>
        <w:jc w:val="left"/>
        <w:tabs>
          <w:tab w:pos="212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r,:ıkı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f.raç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nel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4"/>
          <w:position w:val="0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6"/>
          <w:w w:val="104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89"/>
          <w:position w:val="0"/>
        </w:rPr>
        <w:t>Dönüş_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2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9"/>
        </w:rPr>
        <w:t>IYıırdıına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</w:rPr>
        <w:t>A.</w:t>
      </w:r>
      <w:r>
        <w:rPr>
          <w:rFonts w:ascii="Arial" w:hAnsi="Arial" w:cs="Arial" w:eastAsia="Arial"/>
          <w:sz w:val="16"/>
          <w:szCs w:val="16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konteynırını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92" w:right="412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4"/>
        </w:rPr>
        <w:t>öndürnıede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26" w:right="-20"/>
        <w:jc w:val="left"/>
        <w:tabs>
          <w:tab w:pos="2140" w:val="left"/>
          <w:tab w:pos="4660" w:val="left"/>
          <w:tab w:pos="6580" w:val="left"/>
          <w:tab w:pos="8140" w:val="left"/>
          <w:tab w:pos="9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7"/>
          <w:position w:val="-2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3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7"/>
          <w:w w:val="103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5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77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"/>
          <w:w w:val="77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-11"/>
          <w:w w:val="15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1"/>
          <w:position w:val="-1"/>
        </w:rPr>
        <w:t>K.T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2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k:0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5030" w:right="-20"/>
        <w:jc w:val="left"/>
        <w:tabs>
          <w:tab w:pos="6520" w:val="left"/>
          <w:tab w:pos="8080" w:val="left"/>
          <w:tab w:pos="96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3"/>
        </w:rPr>
        <w:t>02-</w:t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636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343636"/>
          <w:spacing w:val="0"/>
          <w:w w:val="175"/>
          <w:i/>
          <w:position w:val="0"/>
        </w:rPr>
        <w:t>l</w:t>
      </w:r>
      <w:r>
        <w:rPr>
          <w:rFonts w:ascii="Arial" w:hAnsi="Arial" w:cs="Arial" w:eastAsia="Arial"/>
          <w:sz w:val="25"/>
          <w:szCs w:val="25"/>
          <w:color w:val="343636"/>
          <w:spacing w:val="-113"/>
          <w:w w:val="175"/>
          <w:i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43636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343636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25"/>
          <w:szCs w:val="25"/>
          <w:color w:val="343636"/>
          <w:spacing w:val="0"/>
          <w:w w:val="175"/>
          <w:position w:val="0"/>
        </w:rPr>
        <w:t>1</w:t>
      </w:r>
      <w:r>
        <w:rPr>
          <w:rFonts w:ascii="Arial" w:hAnsi="Arial" w:cs="Arial" w:eastAsia="Arial"/>
          <w:sz w:val="25"/>
          <w:szCs w:val="25"/>
          <w:color w:val="34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5"/>
          <w:szCs w:val="25"/>
          <w:color w:val="343636"/>
          <w:spacing w:val="0"/>
          <w:w w:val="100"/>
          <w:position w:val="0"/>
        </w:rPr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75"/>
          <w:position w:val="0"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17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konteynırını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2"/>
        </w:rPr>
        <w:t>yanmıştır.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20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konteynırını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içei·isiııdeki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57" w:lineRule="auto"/>
        <w:ind w:left="2151" w:right="63" w:firstLine="-2015"/>
        <w:jc w:val="left"/>
        <w:tabs>
          <w:tab w:pos="2140" w:val="left"/>
          <w:tab w:pos="10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Nedeni</w:t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araşıırınıı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</w:rPr>
        <w:t>soruştunnada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7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6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"/>
          <w:w w:val="7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1"/>
        </w:rPr>
        <w:t>gara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izı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-15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ıritini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10" w:lineRule="atLeast"/>
        <w:ind w:left="126" w:right="4027"/>
        <w:jc w:val="left"/>
        <w:tabs>
          <w:tab w:pos="214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26"/>
          <w:position w:val="-2"/>
        </w:rPr>
        <w:t>redcü: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3" w:after="0" w:line="257" w:lineRule="auto"/>
        <w:ind w:left="126" w:right="9686" w:firstLine="1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13"/>
          <w:w w:val="8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02" w:lineRule="exact"/>
        <w:ind w:left="135" w:right="-20"/>
        <w:jc w:val="left"/>
        <w:tabs>
          <w:tab w:pos="2140" w:val="left"/>
          <w:tab w:pos="6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w w:val="98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:24/05/2017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40"/>
          <w:position w:val="-1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9"/>
          <w:w w:val="14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7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2"/>
          <w:position w:val="-1"/>
        </w:rPr>
        <w:t>14:40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4" w:after="0" w:line="240" w:lineRule="auto"/>
        <w:ind w:left="546" w:right="-20"/>
        <w:jc w:val="left"/>
        <w:tabs>
          <w:tab w:pos="1020" w:val="left"/>
          <w:tab w:pos="1520" w:val="left"/>
          <w:tab w:pos="2140" w:val="left"/>
          <w:tab w:pos="8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.296272pt;margin-top:1.601051pt;width:8.24075pt;height:12.5pt;mso-position-horizontal-relative:page;mso-position-vertical-relative:paragraph;z-index:-15432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44444"/>
                      <w:spacing w:val="0"/>
                      <w:w w:val="237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999A9A"/>
          <w:spacing w:val="0"/>
          <w:w w:val="163"/>
          <w:position w:val="-5"/>
        </w:rPr>
        <w:t>"</w:t>
      </w:r>
      <w:r>
        <w:rPr>
          <w:rFonts w:ascii="Arial" w:hAnsi="Arial" w:cs="Arial" w:eastAsia="Arial"/>
          <w:sz w:val="11"/>
          <w:szCs w:val="11"/>
          <w:color w:val="999A9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1"/>
          <w:szCs w:val="11"/>
          <w:color w:val="999A9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3"/>
          <w:position w:val="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6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2"/>
          <w:position w:val="0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EKİP:Balçova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2.Posta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1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1755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730713pt;margin-top:3.544884pt;width:8.2203pt;height:15pt;mso-position-horizontal-relative:page;mso-position-vertical-relative:paragraph;z-index:-15434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AFAFB3"/>
                      <w:spacing w:val="0"/>
                      <w:w w:val="100"/>
                    </w:rPr>
                    <w:t>-.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79"/>
          <w:i/>
          <w:position w:val="-3"/>
        </w:rPr>
        <w:t>1</w:t>
      </w:r>
      <w:r>
        <w:rPr>
          <w:rFonts w:ascii="Arial" w:hAnsi="Arial" w:cs="Arial" w:eastAsia="Arial"/>
          <w:sz w:val="18"/>
          <w:szCs w:val="18"/>
          <w:color w:val="343636"/>
          <w:spacing w:val="0"/>
          <w:w w:val="79"/>
          <w:i/>
          <w:position w:val="-3"/>
        </w:rPr>
        <w:t>  </w:t>
      </w:r>
      <w:r>
        <w:rPr>
          <w:rFonts w:ascii="Arial" w:hAnsi="Arial" w:cs="Arial" w:eastAsia="Arial"/>
          <w:sz w:val="18"/>
          <w:szCs w:val="18"/>
          <w:color w:val="343636"/>
          <w:spacing w:val="25"/>
          <w:w w:val="7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16"/>
          <w:position w:val="-2"/>
        </w:rPr>
        <w:t>/2017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right="1677"/>
        <w:jc w:val="right"/>
        <w:tabs>
          <w:tab w:pos="2240" w:val="left"/>
          <w:tab w:pos="73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3"/>
          <w:position w:val="-1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8"/>
          <w:w w:val="103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5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D6E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143"/>
          <w:position w:val="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9" w:after="0" w:line="192" w:lineRule="exact"/>
        <w:ind w:left="4742" w:right="-20"/>
        <w:jc w:val="left"/>
        <w:tabs>
          <w:tab w:pos="8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8"/>
          <w:position w:val="-1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2"/>
          <w:position w:val="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80" w:right="260"/>
        </w:sectPr>
      </w:pPr>
      <w:rPr/>
    </w:p>
    <w:p>
      <w:pPr>
        <w:spacing w:before="88" w:after="0" w:line="177" w:lineRule="exact"/>
        <w:ind w:right="5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65656"/>
          <w:spacing w:val="0"/>
          <w:w w:val="126"/>
          <w:position w:val="-1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right="17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43636"/>
          <w:spacing w:val="0"/>
          <w:w w:val="180"/>
        </w:rPr>
        <w:t>il)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16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444444"/>
          <w:spacing w:val="0"/>
          <w:w w:val="87"/>
          <w:position w:val="-7"/>
        </w:rPr>
        <w:t>;&gt;.,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83" w:lineRule="atLeas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636"/>
          <w:spacing w:val="0"/>
          <w:w w:val="100"/>
          <w:b/>
          <w:bCs/>
        </w:rPr>
        <w:t>Hüseyin</w:t>
      </w:r>
      <w:r>
        <w:rPr>
          <w:rFonts w:ascii="Arial" w:hAnsi="Arial" w:cs="Arial" w:eastAsia="Arial"/>
          <w:sz w:val="19"/>
          <w:szCs w:val="19"/>
          <w:color w:val="343636"/>
          <w:spacing w:val="34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343636"/>
          <w:spacing w:val="0"/>
          <w:w w:val="100"/>
          <w:b/>
          <w:bCs/>
        </w:rPr>
        <w:t>AKTOPRAK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38" w:lineRule="exact"/>
        <w:ind w:right="-20"/>
        <w:jc w:val="left"/>
        <w:tabs>
          <w:tab w:pos="6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26"/>
          <w:szCs w:val="126"/>
          <w:color w:val="999A9A"/>
          <w:w w:val="48"/>
          <w:position w:val="-89"/>
        </w:rPr>
        <w:t>,</w:t>
      </w:r>
      <w:r>
        <w:rPr>
          <w:rFonts w:ascii="Arial" w:hAnsi="Arial" w:cs="Arial" w:eastAsia="Arial"/>
          <w:sz w:val="126"/>
          <w:szCs w:val="126"/>
          <w:color w:val="999A9A"/>
          <w:spacing w:val="-205"/>
          <w:w w:val="100"/>
          <w:position w:val="-89"/>
        </w:rPr>
        <w:t> </w:t>
      </w:r>
      <w:r>
        <w:rPr>
          <w:rFonts w:ascii="Arial" w:hAnsi="Arial" w:cs="Arial" w:eastAsia="Arial"/>
          <w:sz w:val="15"/>
          <w:szCs w:val="15"/>
          <w:color w:val="BFBFBF"/>
          <w:spacing w:val="0"/>
          <w:w w:val="69"/>
          <w:position w:val="-3"/>
        </w:rPr>
        <w:t>-</w:t>
      </w:r>
      <w:r>
        <w:rPr>
          <w:rFonts w:ascii="Arial" w:hAnsi="Arial" w:cs="Arial" w:eastAsia="Arial"/>
          <w:sz w:val="15"/>
          <w:szCs w:val="15"/>
          <w:color w:val="BFBFB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BFBFBF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6D6E6E"/>
          <w:spacing w:val="0"/>
          <w:w w:val="134"/>
          <w:position w:val="-3"/>
        </w:rPr>
        <w:t>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60"/>
          <w:cols w:num="3" w:equalWidth="0">
            <w:col w:w="459" w:space="2003"/>
            <w:col w:w="1876" w:space="3896"/>
            <w:col w:w="3146"/>
          </w:cols>
        </w:sectPr>
      </w:pPr>
      <w:rPr/>
    </w:p>
    <w:p>
      <w:pPr>
        <w:spacing w:before="0" w:after="0" w:line="403" w:lineRule="atLeast"/>
        <w:ind w:left="258" w:right="-20"/>
        <w:jc w:val="left"/>
        <w:tabs>
          <w:tab w:pos="2400" w:val="left"/>
        </w:tabs>
        <w:rPr>
          <w:rFonts w:ascii="Courier New" w:hAnsi="Courier New" w:cs="Courier New" w:eastAsia="Courier New"/>
          <w:sz w:val="24"/>
          <w:szCs w:val="24"/>
        </w:rPr>
      </w:pPr>
      <w:rPr/>
      <w:r>
        <w:rPr>
          <w:rFonts w:ascii="Arial" w:hAnsi="Arial" w:cs="Arial" w:eastAsia="Arial"/>
          <w:sz w:val="56"/>
          <w:szCs w:val="56"/>
          <w:color w:val="343636"/>
          <w:spacing w:val="0"/>
          <w:w w:val="52"/>
        </w:rPr>
        <w:t>·-</w:t>
      </w:r>
      <w:r>
        <w:rPr>
          <w:rFonts w:ascii="Arial" w:hAnsi="Arial" w:cs="Arial" w:eastAsia="Arial"/>
          <w:sz w:val="56"/>
          <w:szCs w:val="56"/>
          <w:color w:val="343636"/>
          <w:spacing w:val="0"/>
          <w:w w:val="100"/>
        </w:rPr>
        <w:tab/>
      </w:r>
      <w:r>
        <w:rPr>
          <w:rFonts w:ascii="Arial" w:hAnsi="Arial" w:cs="Arial" w:eastAsia="Arial"/>
          <w:sz w:val="56"/>
          <w:szCs w:val="56"/>
          <w:color w:val="343636"/>
          <w:spacing w:val="0"/>
          <w:w w:val="100"/>
        </w:rPr>
      </w:r>
      <w:r>
        <w:rPr>
          <w:rFonts w:ascii="Courier New" w:hAnsi="Courier New" w:cs="Courier New" w:eastAsia="Courier New"/>
          <w:sz w:val="24"/>
          <w:szCs w:val="24"/>
          <w:color w:val="343636"/>
          <w:spacing w:val="0"/>
          <w:w w:val="82"/>
        </w:rPr>
        <w:t>İTFA</w:t>
      </w:r>
      <w:r>
        <w:rPr>
          <w:rFonts w:ascii="Courier New" w:hAnsi="Courier New" w:cs="Courier New" w:eastAsia="Courier New"/>
          <w:sz w:val="24"/>
          <w:szCs w:val="24"/>
          <w:color w:val="343636"/>
          <w:spacing w:val="-42"/>
          <w:w w:val="82"/>
        </w:rPr>
        <w:t>İ</w:t>
      </w:r>
      <w:r>
        <w:rPr>
          <w:rFonts w:ascii="Courier New" w:hAnsi="Courier New" w:cs="Courier New" w:eastAsia="Courier New"/>
          <w:sz w:val="24"/>
          <w:szCs w:val="24"/>
          <w:color w:val="343636"/>
          <w:spacing w:val="-102"/>
          <w:w w:val="88"/>
        </w:rPr>
        <w:t>Ö</w:t>
      </w:r>
      <w:r>
        <w:rPr>
          <w:rFonts w:ascii="Courier New" w:hAnsi="Courier New" w:cs="Courier New" w:eastAsia="Courier New"/>
          <w:sz w:val="24"/>
          <w:szCs w:val="24"/>
          <w:color w:val="343636"/>
          <w:spacing w:val="-32"/>
          <w:w w:val="82"/>
        </w:rPr>
        <w:t>Y</w:t>
      </w:r>
      <w:r>
        <w:rPr>
          <w:rFonts w:ascii="Courier New" w:hAnsi="Courier New" w:cs="Courier New" w:eastAsia="Courier New"/>
          <w:sz w:val="24"/>
          <w:szCs w:val="24"/>
          <w:color w:val="343636"/>
          <w:spacing w:val="0"/>
          <w:w w:val="88"/>
        </w:rPr>
        <w:t>LGE</w:t>
      </w:r>
      <w:r>
        <w:rPr>
          <w:rFonts w:ascii="Courier New" w:hAnsi="Courier New" w:cs="Courier New" w:eastAsia="Courier New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7" w:lineRule="exact"/>
        <w:ind w:left="2207" w:right="-69"/>
        <w:jc w:val="left"/>
        <w:tabs>
          <w:tab w:pos="35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636"/>
          <w:spacing w:val="0"/>
          <w:w w:val="114"/>
          <w:b/>
          <w:bCs/>
          <w:position w:val="-7"/>
        </w:rPr>
        <w:t>.POSTA</w:t>
      </w:r>
      <w:r>
        <w:rPr>
          <w:rFonts w:ascii="Arial" w:hAnsi="Arial" w:cs="Arial" w:eastAsia="Arial"/>
          <w:sz w:val="19"/>
          <w:szCs w:val="19"/>
          <w:color w:val="343636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19"/>
          <w:szCs w:val="19"/>
          <w:color w:val="343636"/>
          <w:spacing w:val="0"/>
          <w:w w:val="100"/>
          <w:b/>
          <w:bCs/>
          <w:position w:val="-7"/>
        </w:rPr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b/>
          <w:bCs/>
          <w:position w:val="-7"/>
        </w:rPr>
        <w:t>PLA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b/>
          <w:bCs/>
          <w:position w:val="-7"/>
        </w:rPr>
        <w:t>R</w:t>
      </w:r>
      <w:r>
        <w:rPr>
          <w:rFonts w:ascii="Arial" w:hAnsi="Arial" w:cs="Arial" w:eastAsia="Arial"/>
          <w:sz w:val="19"/>
          <w:szCs w:val="19"/>
          <w:color w:val="444444"/>
          <w:spacing w:val="-1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343636"/>
          <w:spacing w:val="0"/>
          <w:w w:val="114"/>
          <w:b/>
          <w:bCs/>
          <w:position w:val="-7"/>
        </w:rPr>
        <w:t>AMİRİ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24" w:lineRule="atLeast"/>
        <w:ind w:left="1495" w:right="-20"/>
        <w:jc w:val="left"/>
        <w:tabs>
          <w:tab w:pos="19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6D6E6E"/>
          <w:spacing w:val="0"/>
          <w:w w:val="253"/>
        </w:rPr>
        <w:t>'</w:t>
      </w:r>
      <w:r>
        <w:rPr>
          <w:rFonts w:ascii="Arial" w:hAnsi="Arial" w:cs="Arial" w:eastAsia="Arial"/>
          <w:sz w:val="37"/>
          <w:szCs w:val="37"/>
          <w:color w:val="6D6E6E"/>
          <w:spacing w:val="0"/>
          <w:w w:val="100"/>
        </w:rPr>
        <w:tab/>
      </w:r>
      <w:r>
        <w:rPr>
          <w:rFonts w:ascii="Arial" w:hAnsi="Arial" w:cs="Arial" w:eastAsia="Arial"/>
          <w:sz w:val="37"/>
          <w:szCs w:val="37"/>
          <w:color w:val="6D6E6E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999A9A"/>
          <w:spacing w:val="0"/>
          <w:w w:val="69"/>
        </w:rPr>
        <w:t>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2" w:lineRule="exact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508.704834pt;margin-top:-21.534718pt;width:.1pt;height:7.616996pt;mso-position-horizontal-relative:page;mso-position-vertical-relative:paragraph;z-index:-15443" coordorigin="10174,-431" coordsize="2,152">
            <v:shape style="position:absolute;left:10174;top:-431;width:2;height:152" coordorigin="10174,-431" coordsize="0,152" path="m10174,-278l10174,-431e" filled="f" stroked="t" strokeweight="2.124029pt" strokecolor="#9397A8">
              <v:path arrowok="t"/>
            </v:shape>
          </v:group>
          <w10:wrap type="none"/>
        </w:pict>
      </w:r>
      <w:r>
        <w:rPr/>
        <w:pict>
          <v:group style="position:absolute;margin-left:442.191071pt;margin-top:-28.379225pt;width:.1pt;height:10.231934pt;mso-position-horizontal-relative:page;mso-position-vertical-relative:paragraph;z-index:-15442" coordorigin="8844,-568" coordsize="2,205">
            <v:shape style="position:absolute;left:8844;top:-568;width:2;height:205" coordorigin="8844,-568" coordsize="0,205" path="m8844,-363l8844,-568e" filled="f" stroked="t" strokeweight="1.823275pt" strokecolor="#EBEBEB">
              <v:path arrowok="t"/>
            </v:shape>
          </v:group>
          <w10:wrap type="none"/>
        </w:pict>
      </w:r>
      <w:r>
        <w:rPr/>
        <w:pict>
          <v:group style="position:absolute;margin-left:488.92746pt;margin-top:11.347724pt;width:.1pt;height:14.13501pt;mso-position-horizontal-relative:page;mso-position-vertical-relative:paragraph;z-index:-15441" coordorigin="9779,227" coordsize="2,283">
            <v:shape style="position:absolute;left:9779;top:227;width:2;height:283" coordorigin="9779,227" coordsize="0,283" path="m9779,510l9779,227e" filled="f" stroked="t" strokeweight="2.372725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414612pt;margin-top:-30.544394pt;width:2.03796pt;height:12.0pt;mso-position-horizontal-relative:page;mso-position-vertical-relative:paragraph;z-index:-15431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828383"/>
                      <w:spacing w:val="0"/>
                      <w:w w:val="51"/>
                    </w:rPr>
                    <w:t>-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565656"/>
          <w:spacing w:val="-286"/>
          <w:w w:val="471"/>
        </w:rPr>
        <w:t>e</w:t>
      </w:r>
      <w:r>
        <w:rPr>
          <w:rFonts w:ascii="Arial" w:hAnsi="Arial" w:cs="Arial" w:eastAsia="Arial"/>
          <w:sz w:val="24"/>
          <w:szCs w:val="24"/>
          <w:color w:val="565656"/>
          <w:spacing w:val="-111"/>
          <w:w w:val="471"/>
        </w:rPr>
        <w:t>-</w:t>
      </w:r>
      <w:r>
        <w:rPr>
          <w:rFonts w:ascii="Arial" w:hAnsi="Arial" w:cs="Arial" w:eastAsia="Arial"/>
          <w:sz w:val="24"/>
          <w:szCs w:val="24"/>
          <w:color w:val="828383"/>
          <w:spacing w:val="0"/>
          <w:w w:val="197"/>
        </w:rPr>
        <w:t>·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651" w:lineRule="atLeast"/>
        <w:ind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6D6E6E"/>
          <w:spacing w:val="0"/>
          <w:w w:val="64"/>
          <w:b/>
          <w:bCs/>
        </w:rPr>
        <w:t>fl'T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60"/>
          <w:cols w:num="3" w:equalWidth="0">
            <w:col w:w="4692" w:space="2351"/>
            <w:col w:w="2757" w:space="181"/>
            <w:col w:w="1399"/>
          </w:cols>
        </w:sectPr>
      </w:pPr>
      <w:rPr/>
    </w:p>
    <w:p>
      <w:pPr>
        <w:spacing w:before="0" w:after="0" w:line="135" w:lineRule="atLeast"/>
        <w:ind w:right="1171"/>
        <w:jc w:val="right"/>
        <w:tabs>
          <w:tab w:pos="740" w:val="left"/>
          <w:tab w:pos="18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436.732513pt;margin-top:9.978319pt;width:.1pt;height:10.740967pt;mso-position-horizontal-relative:page;mso-position-vertical-relative:paragraph;z-index:-15440" coordorigin="8735,200" coordsize="2,215">
            <v:shape style="position:absolute;left:8735;top:200;width:2;height:215" coordorigin="8735,200" coordsize="0,215" path="m8735,414l8735,200e" filled="f" stroked="t" strokeweight="1.82327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828383"/>
          <w:spacing w:val="-42"/>
          <w:w w:val="105"/>
          <w:position w:val="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828383"/>
          <w:spacing w:val="0"/>
          <w:w w:val="127"/>
          <w:position w:val="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828383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6"/>
          <w:position w:val="0"/>
        </w:rPr>
        <w:t>ii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87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53"/>
          <w:position w:val="0"/>
        </w:rPr>
        <w:t>::ı</w:t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D6E6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828383"/>
          <w:spacing w:val="-25"/>
          <w:w w:val="91"/>
          <w:position w:val="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52"/>
          <w:position w:val="0"/>
        </w:rPr>
        <w:t>ıcı...,.ı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D6E6E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6D6E6E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FAFB3"/>
          <w:spacing w:val="0"/>
          <w:w w:val="65"/>
          <w:position w:val="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AFAFB3"/>
          <w:spacing w:val="0"/>
          <w:w w:val="65"/>
          <w:position w:val="0"/>
        </w:rPr>
        <w:t>    </w:t>
      </w:r>
      <w:r>
        <w:rPr>
          <w:rFonts w:ascii="Times New Roman" w:hAnsi="Times New Roman" w:cs="Times New Roman" w:eastAsia="Times New Roman"/>
          <w:sz w:val="21"/>
          <w:szCs w:val="21"/>
          <w:color w:val="AFAFB3"/>
          <w:spacing w:val="1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28383"/>
          <w:spacing w:val="0"/>
          <w:w w:val="122"/>
          <w:position w:val="0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82838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2838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999A9A"/>
          <w:spacing w:val="-1"/>
          <w:w w:val="91"/>
          <w:position w:val="0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0"/>
          <w:w w:val="60"/>
          <w:position w:val="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4799" w:right="-20"/>
        <w:jc w:val="left"/>
        <w:tabs>
          <w:tab w:pos="8240" w:val="left"/>
          <w:tab w:pos="9300" w:val="left"/>
          <w:tab w:pos="990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30.529297pt;margin-top:3.606802pt;width:.1pt;height:12.115723pt;mso-position-horizontal-relative:page;mso-position-vertical-relative:paragraph;z-index:-15439" coordorigin="8611,72" coordsize="2,242">
            <v:shape style="position:absolute;left:8611;top:72;width:2;height:242" coordorigin="8611,72" coordsize="0,242" path="m8611,314l8611,72e" filled="f" stroked="t" strokeweight="3.385pt" strokecolor="#EBEBEB">
              <v:path arrowok="t"/>
            </v:shape>
          </v:group>
          <w10:wrap type="none"/>
        </w:pict>
      </w:r>
      <w:r>
        <w:rPr/>
        <w:pict>
          <v:group style="position:absolute;margin-left:496.09668pt;margin-top:6.788029pt;width:7.090048pt;height:25.628877pt;mso-position-horizontal-relative:page;mso-position-vertical-relative:paragraph;z-index:-15438" coordorigin="9922,136" coordsize="142,513">
            <v:group style="position:absolute;left:10029;top:170;width:2;height:269" coordorigin="10029,170" coordsize="2,269">
              <v:shape style="position:absolute;left:10029;top:170;width:2;height:269" coordorigin="10029,170" coordsize="0,269" path="m10029,440l10029,170e" filled="f" stroked="t" strokeweight="3.46pt" strokecolor="#EBEBEB">
                <v:path arrowok="t"/>
              </v:shape>
            </v:group>
            <v:group style="position:absolute;left:9922;top:487;width:124;height:162" coordorigin="9922,487" coordsize="124,162">
              <v:shape style="position:absolute;left:9922;top:487;width:124;height:162" coordorigin="9922,487" coordsize="124,162" path="m9922,487l10045,487,10045,648,9922,648,9922,487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9.525787pt;margin-top:5.72069pt;width:89.33569pt;height:9pt;mso-position-horizontal-relative:page;mso-position-vertical-relative:paragraph;z-index:-15433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tabs>
                      <w:tab w:pos="360" w:val="left"/>
                      <w:tab w:pos="108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FBFBF"/>
                      <w:spacing w:val="0"/>
                      <w:w w:val="14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FBFB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BFBFBF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D6E6E"/>
                      <w:spacing w:val="0"/>
                      <w:w w:val="61"/>
                      <w:b/>
                      <w:bCs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D6E6E"/>
                      <w:spacing w:val="0"/>
                      <w:w w:val="61"/>
                      <w:b/>
                      <w:bCs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D6E6E"/>
                      <w:spacing w:val="2"/>
                      <w:w w:val="61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D6E6E"/>
                      <w:spacing w:val="0"/>
                      <w:w w:val="61"/>
                      <w:b/>
                      <w:bCs/>
                    </w:rPr>
                    <w:t>4),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D6E6E"/>
                      <w:spacing w:val="-25"/>
                      <w:w w:val="61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D6E6E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D6E6E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D6E6E"/>
                      <w:spacing w:val="0"/>
                      <w:w w:val="10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6D6E6E"/>
                      <w:spacing w:val="3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99A9A"/>
                      <w:spacing w:val="0"/>
                      <w:w w:val="14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99A9A"/>
                      <w:spacing w:val="0"/>
                      <w:w w:val="14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99A9A"/>
                      <w:spacing w:val="45"/>
                      <w:w w:val="14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28383"/>
                      <w:spacing w:val="0"/>
                      <w:w w:val="10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28383"/>
                      <w:spacing w:val="0"/>
                      <w:w w:val="10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28383"/>
                      <w:spacing w:val="2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828383"/>
                      <w:spacing w:val="0"/>
                      <w:w w:val="12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636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4363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636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3"/>
        </w:rPr>
        <w:t>Tanj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3"/>
        </w:rPr>
        <w:t>DÜNAR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  <w:position w:val="-3"/>
        </w:rPr>
      </w:r>
      <w:r>
        <w:rPr>
          <w:rFonts w:ascii="Arial" w:hAnsi="Arial" w:cs="Arial" w:eastAsia="Arial"/>
          <w:sz w:val="15"/>
          <w:szCs w:val="15"/>
          <w:color w:val="6D6E6E"/>
          <w:spacing w:val="0"/>
          <w:w w:val="302"/>
          <w:b/>
          <w:bCs/>
          <w:position w:val="6"/>
        </w:rPr>
        <w:t>'</w:t>
      </w:r>
      <w:r>
        <w:rPr>
          <w:rFonts w:ascii="Arial" w:hAnsi="Arial" w:cs="Arial" w:eastAsia="Arial"/>
          <w:sz w:val="15"/>
          <w:szCs w:val="15"/>
          <w:color w:val="6D6E6E"/>
          <w:spacing w:val="-26"/>
          <w:w w:val="100"/>
          <w:b/>
          <w:bCs/>
          <w:position w:val="6"/>
        </w:rPr>
        <w:t> </w:t>
      </w:r>
      <w:r>
        <w:rPr>
          <w:rFonts w:ascii="Arial" w:hAnsi="Arial" w:cs="Arial" w:eastAsia="Arial"/>
          <w:sz w:val="15"/>
          <w:szCs w:val="15"/>
          <w:color w:val="BFBFBF"/>
          <w:spacing w:val="0"/>
          <w:w w:val="69"/>
          <w:b/>
          <w:bCs/>
          <w:position w:val="6"/>
        </w:rPr>
        <w:t>·</w:t>
      </w:r>
      <w:r>
        <w:rPr>
          <w:rFonts w:ascii="Arial" w:hAnsi="Arial" w:cs="Arial" w:eastAsia="Arial"/>
          <w:sz w:val="15"/>
          <w:szCs w:val="15"/>
          <w:color w:val="BFBFBF"/>
          <w:spacing w:val="26"/>
          <w:w w:val="69"/>
          <w:b/>
          <w:bCs/>
          <w:position w:val="6"/>
        </w:rPr>
        <w:t> </w:t>
      </w:r>
      <w:r>
        <w:rPr>
          <w:rFonts w:ascii="Arial" w:hAnsi="Arial" w:cs="Arial" w:eastAsia="Arial"/>
          <w:sz w:val="15"/>
          <w:szCs w:val="15"/>
          <w:color w:val="999A9A"/>
          <w:spacing w:val="0"/>
          <w:w w:val="78"/>
          <w:b/>
          <w:bCs/>
          <w:position w:val="6"/>
        </w:rPr>
        <w:t>.r&amp;"</w:t>
      </w:r>
      <w:r>
        <w:rPr>
          <w:rFonts w:ascii="Arial" w:hAnsi="Arial" w:cs="Arial" w:eastAsia="Arial"/>
          <w:sz w:val="15"/>
          <w:szCs w:val="15"/>
          <w:color w:val="999A9A"/>
          <w:spacing w:val="-27"/>
          <w:w w:val="78"/>
          <w:b/>
          <w:bCs/>
          <w:position w:val="6"/>
        </w:rPr>
        <w:t>'</w:t>
      </w:r>
      <w:r>
        <w:rPr>
          <w:rFonts w:ascii="Arial" w:hAnsi="Arial" w:cs="Arial" w:eastAsia="Arial"/>
          <w:sz w:val="15"/>
          <w:szCs w:val="15"/>
          <w:color w:val="6D6E6E"/>
          <w:spacing w:val="0"/>
          <w:w w:val="190"/>
          <w:b/>
          <w:bCs/>
          <w:position w:val="6"/>
        </w:rPr>
        <w:t>,</w:t>
      </w:r>
      <w:r>
        <w:rPr>
          <w:rFonts w:ascii="Arial" w:hAnsi="Arial" w:cs="Arial" w:eastAsia="Arial"/>
          <w:sz w:val="15"/>
          <w:szCs w:val="15"/>
          <w:color w:val="6D6E6E"/>
          <w:spacing w:val="0"/>
          <w:w w:val="100"/>
          <w:b/>
          <w:bCs/>
          <w:position w:val="6"/>
        </w:rPr>
        <w:tab/>
      </w:r>
      <w:r>
        <w:rPr>
          <w:rFonts w:ascii="Arial" w:hAnsi="Arial" w:cs="Arial" w:eastAsia="Arial"/>
          <w:sz w:val="15"/>
          <w:szCs w:val="15"/>
          <w:color w:val="6D6E6E"/>
          <w:spacing w:val="0"/>
          <w:w w:val="100"/>
          <w:b/>
          <w:bCs/>
          <w:position w:val="6"/>
        </w:rPr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74"/>
          <w:position w:val="6"/>
        </w:rPr>
        <w:t>..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position w:val="6"/>
        </w:rPr>
      </w:r>
      <w:r>
        <w:rPr>
          <w:rFonts w:ascii="Arial" w:hAnsi="Arial" w:cs="Arial" w:eastAsia="Arial"/>
          <w:sz w:val="15"/>
          <w:szCs w:val="15"/>
          <w:color w:val="999A9A"/>
          <w:spacing w:val="0"/>
          <w:w w:val="408"/>
          <w:position w:val="6"/>
        </w:rPr>
        <w:t>"'"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right="1425"/>
        <w:jc w:val="right"/>
        <w:tabs>
          <w:tab w:pos="5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D6E6E"/>
          <w:w w:val="69"/>
          <w:b/>
          <w:bCs/>
          <w:i/>
          <w:position w:val="8"/>
        </w:rPr>
        <w:t>'1</w:t>
      </w:r>
      <w:r>
        <w:rPr>
          <w:rFonts w:ascii="Times New Roman" w:hAnsi="Times New Roman" w:cs="Times New Roman" w:eastAsia="Times New Roman"/>
          <w:sz w:val="20"/>
          <w:szCs w:val="20"/>
          <w:color w:val="6D6E6E"/>
          <w:w w:val="100"/>
          <w:b/>
          <w:bCs/>
          <w:i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D6E6E"/>
          <w:w w:val="100"/>
          <w:b/>
          <w:bCs/>
          <w:i/>
          <w:position w:val="8"/>
        </w:rPr>
      </w:r>
      <w:r>
        <w:rPr>
          <w:rFonts w:ascii="Times New Roman" w:hAnsi="Times New Roman" w:cs="Times New Roman" w:eastAsia="Times New Roman"/>
          <w:sz w:val="28"/>
          <w:szCs w:val="28"/>
          <w:color w:val="565656"/>
          <w:w w:val="53"/>
          <w:position w:val="-8"/>
        </w:rPr>
        <w:t>...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spacing w:val="-40"/>
          <w:w w:val="100"/>
          <w:position w:val="-8"/>
        </w:rPr>
        <w:t> </w:t>
      </w:r>
      <w:r>
        <w:rPr>
          <w:rFonts w:ascii="Arial" w:hAnsi="Arial" w:cs="Arial" w:eastAsia="Arial"/>
          <w:sz w:val="39"/>
          <w:szCs w:val="39"/>
          <w:color w:val="999A9A"/>
          <w:spacing w:val="0"/>
          <w:w w:val="50"/>
          <w:position w:val="-8"/>
        </w:rPr>
        <w:t>"</w:t>
      </w:r>
      <w:r>
        <w:rPr>
          <w:rFonts w:ascii="Arial" w:hAnsi="Arial" w:cs="Arial" w:eastAsia="Arial"/>
          <w:sz w:val="39"/>
          <w:szCs w:val="39"/>
          <w:color w:val="999A9A"/>
          <w:spacing w:val="-14"/>
          <w:w w:val="50"/>
          <w:position w:val="-8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35"/>
          <w:w w:val="77"/>
          <w:position w:val="8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AFAFB3"/>
          <w:spacing w:val="-30"/>
          <w:w w:val="131"/>
          <w:position w:val="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FAFB3"/>
          <w:spacing w:val="0"/>
          <w:w w:val="96"/>
          <w:position w:val="8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AFAFB3"/>
          <w:spacing w:val="-18"/>
          <w:w w:val="100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BFBFBF"/>
          <w:spacing w:val="0"/>
          <w:w w:val="84"/>
          <w:position w:val="-8"/>
        </w:rPr>
        <w:t>.·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80" w:right="260"/>
        </w:sectPr>
      </w:pPr>
      <w:rPr/>
    </w:p>
    <w:p>
      <w:pPr>
        <w:spacing w:before="0" w:after="0" w:line="525" w:lineRule="exact"/>
        <w:ind w:right="-20"/>
        <w:jc w:val="right"/>
        <w:rPr>
          <w:rFonts w:ascii="Arial" w:hAnsi="Arial" w:cs="Arial" w:eastAsia="Arial"/>
          <w:sz w:val="78"/>
          <w:szCs w:val="78"/>
        </w:rPr>
      </w:pPr>
      <w:rPr/>
      <w:r>
        <w:rPr>
          <w:rFonts w:ascii="Arial" w:hAnsi="Arial" w:cs="Arial" w:eastAsia="Arial"/>
          <w:sz w:val="78"/>
          <w:szCs w:val="78"/>
          <w:color w:val="313FA7"/>
          <w:w w:val="139"/>
          <w:position w:val="-27"/>
        </w:rPr>
        <w:t>\</w:t>
      </w:r>
      <w:r>
        <w:rPr>
          <w:rFonts w:ascii="Arial" w:hAnsi="Arial" w:cs="Arial" w:eastAsia="Arial"/>
          <w:sz w:val="78"/>
          <w:szCs w:val="78"/>
          <w:color w:val="313FA7"/>
          <w:spacing w:val="-120"/>
          <w:w w:val="100"/>
          <w:position w:val="-27"/>
        </w:rPr>
        <w:t> </w:t>
      </w:r>
      <w:r>
        <w:rPr>
          <w:rFonts w:ascii="Arial" w:hAnsi="Arial" w:cs="Arial" w:eastAsia="Arial"/>
          <w:sz w:val="78"/>
          <w:szCs w:val="78"/>
          <w:color w:val="383A87"/>
          <w:spacing w:val="0"/>
          <w:w w:val="47"/>
          <w:position w:val="-27"/>
        </w:rPr>
        <w:t>""'</w:t>
      </w:r>
      <w:r>
        <w:rPr>
          <w:rFonts w:ascii="Arial" w:hAnsi="Arial" w:cs="Arial" w:eastAsia="Arial"/>
          <w:sz w:val="78"/>
          <w:szCs w:val="78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1"/>
        <w:jc w:val="left"/>
        <w:tabs>
          <w:tab w:pos="680" w:val="left"/>
          <w:tab w:pos="11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4B54A0"/>
          <w:w w:val="134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color w:val="4B54A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B54A0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0"/>
          <w:w w:val="154"/>
        </w:rPr>
        <w:t>A</w:t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0"/>
          <w:w w:val="100"/>
          <w:u w:val="single" w:color="5767DB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11"/>
          <w:w w:val="100"/>
          <w:u w:val="single" w:color="5767DB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11"/>
          <w:w w:val="100"/>
          <w:u w:val="single" w:color="5767DB"/>
        </w:rPr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11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0"/>
          <w:w w:val="100"/>
          <w:u w:val="single" w:color="6B7CCC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0"/>
          <w:w w:val="100"/>
          <w:u w:val="single" w:color="6B7CCC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0"/>
          <w:w w:val="100"/>
          <w:u w:val="single" w:color="6B7CCC"/>
        </w:rPr>
      </w:r>
      <w:r>
        <w:rPr>
          <w:rFonts w:ascii="Times New Roman" w:hAnsi="Times New Roman" w:cs="Times New Roman" w:eastAsia="Times New Roman"/>
          <w:sz w:val="14"/>
          <w:szCs w:val="14"/>
          <w:color w:val="383A87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13" w:lineRule="exact"/>
        <w:ind w:left="6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343636"/>
          <w:w w:val="148"/>
          <w:position w:val="-1"/>
        </w:rPr>
        <w:t>ll</w:t>
      </w:r>
      <w:r>
        <w:rPr>
          <w:rFonts w:ascii="Times New Roman" w:hAnsi="Times New Roman" w:cs="Times New Roman" w:eastAsia="Times New Roman"/>
          <w:sz w:val="12"/>
          <w:szCs w:val="12"/>
          <w:color w:val="343636"/>
          <w:spacing w:val="-3"/>
          <w:w w:val="148"/>
          <w:position w:val="-1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343636"/>
          <w:spacing w:val="-24"/>
          <w:w w:val="149"/>
          <w:position w:val="-1"/>
        </w:rPr>
        <w:t>!</w:t>
      </w:r>
      <w:r>
        <w:rPr>
          <w:rFonts w:ascii="Times New Roman" w:hAnsi="Times New Roman" w:cs="Times New Roman" w:eastAsia="Times New Roman"/>
          <w:sz w:val="12"/>
          <w:szCs w:val="12"/>
          <w:color w:val="828383"/>
          <w:spacing w:val="0"/>
          <w:w w:val="107"/>
          <w:position w:val="-1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82838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828383"/>
          <w:spacing w:val="0"/>
          <w:w w:val="177"/>
          <w:position w:val="-1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828383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-17"/>
          <w:w w:val="269"/>
          <w:position w:val="-1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BFBFBF"/>
          <w:spacing w:val="-14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FBFBF"/>
          <w:spacing w:val="-10"/>
          <w:w w:val="135"/>
          <w:position w:val="-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6D6E6E"/>
          <w:spacing w:val="-10"/>
          <w:w w:val="191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6D6E6E"/>
          <w:spacing w:val="-10"/>
          <w:w w:val="191"/>
          <w:emboss/>
          <w:position w:val="-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6D6E6E"/>
          <w:spacing w:val="-10"/>
          <w:w w:val="191"/>
          <w:emboss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6D6E6E"/>
          <w:spacing w:val="-10"/>
          <w:w w:val="191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6D6E6E"/>
          <w:spacing w:val="-10"/>
          <w:w w:val="191"/>
          <w:position w:val="-1"/>
        </w:rPr>
      </w:r>
      <w:r>
        <w:rPr>
          <w:rFonts w:ascii="Times New Roman" w:hAnsi="Times New Roman" w:cs="Times New Roman" w:eastAsia="Times New Roman"/>
          <w:sz w:val="12"/>
          <w:szCs w:val="12"/>
          <w:color w:val="999A9A"/>
          <w:spacing w:val="0"/>
          <w:w w:val="191"/>
          <w:position w:val="-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28383"/>
          <w:w w:val="95"/>
          <w:b/>
          <w:bCs/>
        </w:rPr>
        <w:t>-q.ı--=</w:t>
      </w:r>
      <w:r>
        <w:rPr>
          <w:rFonts w:ascii="Times New Roman" w:hAnsi="Times New Roman" w:cs="Times New Roman" w:eastAsia="Times New Roman"/>
          <w:sz w:val="18"/>
          <w:szCs w:val="18"/>
          <w:color w:val="828383"/>
          <w:w w:val="80"/>
          <w:b/>
          <w:bCs/>
        </w:rPr>
        <w:t>"'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60"/>
          <w:cols w:num="3" w:equalWidth="0">
            <w:col w:w="3127" w:space="246"/>
            <w:col w:w="1143" w:space="4442"/>
            <w:col w:w="2422"/>
          </w:cols>
        </w:sectPr>
      </w:pPr>
      <w:rPr/>
    </w:p>
    <w:p>
      <w:pPr>
        <w:spacing w:before="30" w:after="0" w:line="117" w:lineRule="exact"/>
        <w:ind w:right="-14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18.762253pt;margin-top:30.828072pt;width:560.271543pt;height:739.556601pt;mso-position-horizontal-relative:page;mso-position-vertical-relative:page;z-index:-15444" coordorigin="375,617" coordsize="11205,14791">
            <v:group style="position:absolute;left:387;top:636;width:1425;height:2" coordorigin="387,636" coordsize="1425,2">
              <v:shape style="position:absolute;left:387;top:636;width:1425;height:2" coordorigin="387,636" coordsize="1425,0" path="m387,636l1813,636e" filled="f" stroked="t" strokeweight=".944013pt" strokecolor="#6B6B6B">
                <v:path arrowok="t"/>
              </v:shape>
            </v:group>
            <v:group style="position:absolute;left:396;top:624;width:2;height:14767" coordorigin="396,624" coordsize="2,14767">
              <v:shape style="position:absolute;left:396;top:624;width:2;height:14767" coordorigin="396,624" coordsize="0,14767" path="m396,15391l396,624e" filled="f" stroked="t" strokeweight=".70801pt" strokecolor="#5B5B5B">
                <v:path arrowok="t"/>
              </v:shape>
            </v:group>
            <v:group style="position:absolute;left:1728;top:645;width:9794;height:2" coordorigin="1728,645" coordsize="9794,2">
              <v:shape style="position:absolute;left:1728;top:645;width:9794;height:2" coordorigin="1728,645" coordsize="9794,0" path="m1728,645l11522,645e" filled="f" stroked="t" strokeweight=".70801pt" strokecolor="#545454">
                <v:path arrowok="t"/>
              </v:shape>
            </v:group>
            <v:group style="position:absolute;left:2407;top:638;width:2;height:557" coordorigin="2407,638" coordsize="2,557">
              <v:shape style="position:absolute;left:2407;top:638;width:2;height:557" coordorigin="2407,638" coordsize="0,557" path="m2407,1195l2407,638e" filled="f" stroked="t" strokeweight=".70801pt" strokecolor="#5B5B5B">
                <v:path arrowok="t"/>
              </v:shape>
            </v:group>
            <v:group style="position:absolute;left:9136;top:638;width:2;height:1490" coordorigin="9136,638" coordsize="2,1490">
              <v:shape style="position:absolute;left:9136;top:638;width:2;height:1490" coordorigin="9136,638" coordsize="0,1490" path="m9136,2128l9136,638e" filled="f" stroked="t" strokeweight=".70801pt" strokecolor="#545454">
                <v:path arrowok="t"/>
              </v:shape>
            </v:group>
            <v:group style="position:absolute;left:11569;top:628;width:2;height:2357" coordorigin="11569,628" coordsize="2,2357">
              <v:shape style="position:absolute;left:11569;top:628;width:2;height:2357" coordorigin="11569,628" coordsize="0,2357" path="m11569,2985l11569,628e" filled="f" stroked="t" strokeweight=".236003pt" strokecolor="#000000">
                <v:path arrowok="t"/>
              </v:shape>
            </v:group>
            <v:group style="position:absolute;left:2407;top:1138;width:2;height:348" coordorigin="2407,1138" coordsize="2,348">
              <v:shape style="position:absolute;left:2407;top:1138;width:2;height:348" coordorigin="2407,1138" coordsize="0,348" path="m2407,1485l2407,1138e" filled="f" stroked="t" strokeweight=".472006pt" strokecolor="#3B3B3B">
                <v:path arrowok="t"/>
              </v:shape>
            </v:group>
            <v:group style="position:absolute;left:389;top:1138;width:2;height:633" coordorigin="389,1138" coordsize="2,633">
              <v:shape style="position:absolute;left:389;top:1138;width:2;height:633" coordorigin="389,1138" coordsize="0,633" path="m389,1771l389,1138e" filled="f" stroked="t" strokeweight=".944013pt" strokecolor="#7C7C7C">
                <v:path arrowok="t"/>
              </v:shape>
            </v:group>
            <v:group style="position:absolute;left:2407;top:1428;width:2;height:705" coordorigin="2407,1428" coordsize="2,705">
              <v:shape style="position:absolute;left:2407;top:1428;width:2;height:705" coordorigin="2407,1428" coordsize="0,705" path="m2407,2133l2407,1428e" filled="f" stroked="t" strokeweight=".70801pt" strokecolor="#545454">
                <v:path arrowok="t"/>
              </v:shape>
            </v:group>
            <v:group style="position:absolute;left:382;top:2118;width:10752;height:2" coordorigin="382,2118" coordsize="10752,2">
              <v:shape style="position:absolute;left:382;top:2118;width:10752;height:2" coordorigin="382,2118" coordsize="10752,0" path="m382,2118l11135,2118e" filled="f" stroked="t" strokeweight=".70801pt" strokecolor="#575757">
                <v:path arrowok="t"/>
              </v:shape>
            </v:group>
            <v:group style="position:absolute;left:11073;top:2118;width:458;height:2" coordorigin="11073,2118" coordsize="458,2">
              <v:shape style="position:absolute;left:11073;top:2118;width:458;height:2" coordorigin="11073,2118" coordsize="458,0" path="m11073,2118l11531,2118e" filled="f" stroked="t" strokeweight=".472006pt" strokecolor="#444444">
                <v:path arrowok="t"/>
              </v:shape>
            </v:group>
            <v:group style="position:absolute;left:387;top:2335;width:3026;height:2" coordorigin="387,2335" coordsize="3026,2">
              <v:shape style="position:absolute;left:387;top:2335;width:3026;height:2" coordorigin="387,2335" coordsize="3026,0" path="m387,2335l3413,2335e" filled="f" stroked="t" strokeweight=".70801pt" strokecolor="#606060">
                <v:path arrowok="t"/>
              </v:shape>
            </v:group>
            <v:group style="position:absolute;left:3313;top:2337;width:1652;height:2" coordorigin="3313,2337" coordsize="1652,2">
              <v:shape style="position:absolute;left:3313;top:2337;width:1652;height:2" coordorigin="3313,2337" coordsize="1652,0" path="m3313,2337l4966,2337e" filled="f" stroked="t" strokeweight=".472006pt" strokecolor="#4F4F4F">
                <v:path arrowok="t"/>
              </v:shape>
            </v:group>
            <v:group style="position:absolute;left:4909;top:2337;width:873;height:2" coordorigin="4909,2337" coordsize="873,2">
              <v:shape style="position:absolute;left:4909;top:2337;width:873;height:2" coordorigin="4909,2337" coordsize="873,0" path="m4909,2337l5782,2337e" filled="f" stroked="t" strokeweight=".70801pt" strokecolor="#545454">
                <v:path arrowok="t"/>
              </v:shape>
            </v:group>
            <v:group style="position:absolute;left:5659;top:2337;width:1761;height:2" coordorigin="5659,2337" coordsize="1761,2">
              <v:shape style="position:absolute;left:5659;top:2337;width:1761;height:2" coordorigin="5659,2337" coordsize="1761,0" path="m5659,2337l7420,2337e" filled="f" stroked="t" strokeweight=".472006pt" strokecolor="#484848">
                <v:path arrowok="t"/>
              </v:shape>
            </v:group>
            <v:group style="position:absolute;left:7363;top:2337;width:3767;height:2" coordorigin="7363,2337" coordsize="3767,2">
              <v:shape style="position:absolute;left:7363;top:2337;width:3767;height:2" coordorigin="7363,2337" coordsize="3767,0" path="m7363,2337l11130,2337e" filled="f" stroked="t" strokeweight=".70801pt" strokecolor="#4F4F4F">
                <v:path arrowok="t"/>
              </v:shape>
            </v:group>
            <v:group style="position:absolute;left:11073;top:2337;width:458;height:2" coordorigin="11073,2337" coordsize="458,2">
              <v:shape style="position:absolute;left:11073;top:2337;width:458;height:2" coordorigin="11073,2337" coordsize="458,0" path="m11073,2337l11531,2337e" filled="f" stroked="t" strokeweight=".472006pt" strokecolor="#3F3F3F">
                <v:path arrowok="t"/>
              </v:shape>
            </v:group>
            <v:group style="position:absolute;left:387;top:2549;width:8765;height:2" coordorigin="387,2549" coordsize="8765,2">
              <v:shape style="position:absolute;left:387;top:2549;width:8765;height:2" coordorigin="387,2549" coordsize="8765,0" path="m387,2549l9152,2549e" filled="f" stroked="t" strokeweight=".70801pt" strokecolor="#545454">
                <v:path arrowok="t"/>
              </v:shape>
            </v:group>
            <v:group style="position:absolute;left:392;top:624;width:2;height:3266" coordorigin="392,624" coordsize="2,3266">
              <v:shape style="position:absolute;left:392;top:624;width:2;height:3266" coordorigin="392,624" coordsize="0,3266" path="m392,3889l392,624e" filled="f" stroked="t" strokeweight=".70801pt" strokecolor="#5B5B5B">
                <v:path arrowok="t"/>
              </v:shape>
            </v:group>
            <v:group style="position:absolute;left:9096;top:2552;width:349;height:2" coordorigin="9096,2552" coordsize="349,2">
              <v:shape style="position:absolute;left:9096;top:2552;width:349;height:2" coordorigin="9096,2552" coordsize="349,0" path="m9096,2552l9445,2552e" filled="f" stroked="t" strokeweight=".472006pt" strokecolor="#2F2F2F">
                <v:path arrowok="t"/>
              </v:shape>
            </v:group>
            <v:group style="position:absolute;left:9388;top:2552;width:571;height:2" coordorigin="9388,2552" coordsize="571,2">
              <v:shape style="position:absolute;left:9388;top:2552;width:571;height:2" coordorigin="9388,2552" coordsize="571,0" path="m9388,2552l9959,2552e" filled="f" stroked="t" strokeweight=".944013pt" strokecolor="#575757">
                <v:path arrowok="t"/>
              </v:shape>
            </v:group>
            <v:group style="position:absolute;left:9903;top:2552;width:312;height:2" coordorigin="9903,2552" coordsize="312,2">
              <v:shape style="position:absolute;left:9903;top:2552;width:312;height:2" coordorigin="9903,2552" coordsize="312,0" path="m9903,2552l10214,2552e" filled="f" stroked="t" strokeweight=".472006pt" strokecolor="#282828">
                <v:path arrowok="t"/>
              </v:shape>
            </v:group>
            <v:group style="position:absolute;left:10158;top:2552;width:1378;height:2" coordorigin="10158,2552" coordsize="1378,2">
              <v:shape style="position:absolute;left:10158;top:2552;width:1378;height:2" coordorigin="10158,2552" coordsize="1378,0" path="m10158,2552l11536,2552e" filled="f" stroked="t" strokeweight=".70801pt" strokecolor="#4F4F4F">
                <v:path arrowok="t"/>
              </v:shape>
            </v:group>
            <v:group style="position:absolute;left:382;top:2768;width:8770;height:2" coordorigin="382,2768" coordsize="8770,2">
              <v:shape style="position:absolute;left:382;top:2768;width:8770;height:2" coordorigin="382,2768" coordsize="8770,0" path="m382,2768l9152,2768e" filled="f" stroked="t" strokeweight=".70801pt" strokecolor="#545454">
                <v:path arrowok="t"/>
              </v:shape>
            </v:group>
            <v:group style="position:absolute;left:9096;top:2768;width:349;height:2" coordorigin="9096,2768" coordsize="349,2">
              <v:shape style="position:absolute;left:9096;top:2768;width:349;height:2" coordorigin="9096,2768" coordsize="349,0" path="m9096,2768l9445,2768e" filled="f" stroked="t" strokeweight=".472006pt" strokecolor="#3F3F3F">
                <v:path arrowok="t"/>
              </v:shape>
            </v:group>
            <v:group style="position:absolute;left:9365;top:2768;width:2171;height:2" coordorigin="9365,2768" coordsize="2171,2">
              <v:shape style="position:absolute;left:9365;top:2768;width:2171;height:2" coordorigin="9365,2768" coordsize="2171,0" path="m9365,2768l11536,2768e" filled="f" stroked="t" strokeweight=".944013pt" strokecolor="#545454">
                <v:path arrowok="t"/>
              </v:shape>
            </v:group>
            <v:group style="position:absolute;left:382;top:2983;width:11154;height:2" coordorigin="382,2983" coordsize="11154,2">
              <v:shape style="position:absolute;left:382;top:2983;width:11154;height:2" coordorigin="382,2983" coordsize="11154,0" path="m382,2983l11536,2983e" filled="f" stroked="t" strokeweight=".70801pt" strokecolor="#545454">
                <v:path arrowok="t"/>
              </v:shape>
            </v:group>
            <v:group style="position:absolute;left:387;top:3202;width:3243;height:2" coordorigin="387,3202" coordsize="3243,2">
              <v:shape style="position:absolute;left:387;top:3202;width:3243;height:2" coordorigin="387,3202" coordsize="3243,0" path="m387,3202l3630,3202e" filled="f" stroked="t" strokeweight=".70801pt" strokecolor="#575757">
                <v:path arrowok="t"/>
              </v:shape>
            </v:group>
            <v:group style="position:absolute;left:3573;top:3202;width:340;height:2" coordorigin="3573,3202" coordsize="340,2">
              <v:shape style="position:absolute;left:3573;top:3202;width:340;height:2" coordorigin="3573,3202" coordsize="340,0" path="m3573,3202l3913,3202e" filled="f" stroked="t" strokeweight=".472006pt" strokecolor="#3F3F3F">
                <v:path arrowok="t"/>
              </v:shape>
            </v:group>
            <v:group style="position:absolute;left:3757;top:3202;width:7783;height:2" coordorigin="3757,3202" coordsize="7783,2">
              <v:shape style="position:absolute;left:3757;top:3202;width:7783;height:2" coordorigin="3757,3202" coordsize="7783,0" path="m3757,3202l11541,3202e" filled="f" stroked="t" strokeweight=".70801pt" strokecolor="#545454">
                <v:path arrowok="t"/>
              </v:shape>
            </v:group>
            <v:group style="position:absolute;left:11538;top:3033;width:2;height:181" coordorigin="11538,3033" coordsize="2,181">
              <v:shape style="position:absolute;left:11538;top:3033;width:2;height:181" coordorigin="11538,3033" coordsize="0,181" path="m11538,3213l11538,3033e" filled="f" stroked="t" strokeweight=".236003pt" strokecolor="#747474">
                <v:path arrowok="t"/>
              </v:shape>
            </v:group>
            <v:group style="position:absolute;left:3894;top:3194;width:2;height:252" coordorigin="3894,3194" coordsize="2,252">
              <v:shape style="position:absolute;left:3894;top:3194;width:2;height:252" coordorigin="3894,3194" coordsize="0,252" path="m3894,3447l3894,3194e" filled="f" stroked="t" strokeweight=".472006pt" strokecolor="#2B2B2B">
                <v:path arrowok="t"/>
              </v:shape>
            </v:group>
            <v:group style="position:absolute;left:6981;top:3194;width:2;height:252" coordorigin="6981,3194" coordsize="2,252">
              <v:shape style="position:absolute;left:6981;top:3194;width:2;height:252" coordorigin="6981,3194" coordsize="0,252" path="m6981,3447l6981,3194e" filled="f" stroked="t" strokeweight=".472006pt" strokecolor="#2F2F2F">
                <v:path arrowok="t"/>
              </v:shape>
            </v:group>
            <v:group style="position:absolute;left:11569;top:3180;width:2;height:238" coordorigin="11569,3180" coordsize="2,238">
              <v:shape style="position:absolute;left:11569;top:3180;width:2;height:238" coordorigin="11569,3180" coordsize="0,238" path="m11569,3418l11569,3180e" filled="f" stroked="t" strokeweight=".236003pt" strokecolor="#000000">
                <v:path arrowok="t"/>
              </v:shape>
            </v:group>
            <v:group style="position:absolute;left:3894;top:3390;width:2;height:257" coordorigin="3894,3390" coordsize="2,257">
              <v:shape style="position:absolute;left:3894;top:3390;width:2;height:257" coordorigin="3894,3390" coordsize="0,257" path="m3894,3647l3894,3390e" filled="f" stroked="t" strokeweight=".472006pt" strokecolor="#545454">
                <v:path arrowok="t"/>
              </v:shape>
            </v:group>
            <v:group style="position:absolute;left:3885;top:3620;width:2535;height:2" coordorigin="3885,3620" coordsize="2535,2">
              <v:shape style="position:absolute;left:3885;top:3620;width:2535;height:2" coordorigin="3885,3620" coordsize="2535,0" path="m3885,3620l6419,3620e" filled="f" stroked="t" strokeweight=".70801pt" strokecolor="#646464">
                <v:path arrowok="t"/>
              </v:shape>
            </v:group>
            <v:group style="position:absolute;left:6330;top:3616;width:618;height:2" coordorigin="6330,3616" coordsize="618,2">
              <v:shape style="position:absolute;left:6330;top:3616;width:618;height:2" coordorigin="6330,3616" coordsize="618,0" path="m6330,3616l6948,3616e" filled="f" stroked="t" strokeweight=".944013pt" strokecolor="#ACACAC">
                <v:path arrowok="t"/>
              </v:shape>
            </v:group>
            <v:group style="position:absolute;left:6778;top:3618;width:212;height:2" coordorigin="6778,3618" coordsize="212,2">
              <v:shape style="position:absolute;left:6778;top:3618;width:212;height:2" coordorigin="6778,3618" coordsize="212,0" path="m6778,3618l6990,3618e" filled="f" stroked="t" strokeweight=".472006pt" strokecolor="#A0A0A0">
                <v:path arrowok="t"/>
              </v:shape>
            </v:group>
            <v:group style="position:absolute;left:6981;top:3390;width:2;height:547" coordorigin="6981,3390" coordsize="2,547">
              <v:shape style="position:absolute;left:6981;top:3390;width:2;height:547" coordorigin="6981,3390" coordsize="0,547" path="m6981,3937l6981,3390e" filled="f" stroked="t" strokeweight=".944013pt" strokecolor="#545454">
                <v:path arrowok="t"/>
              </v:shape>
            </v:group>
            <v:group style="position:absolute;left:387;top:3928;width:467;height:2" coordorigin="387,3928" coordsize="467,2">
              <v:shape style="position:absolute;left:387;top:3928;width:467;height:2" coordorigin="387,3928" coordsize="467,0" path="m387,3928l854,3928e" filled="f" stroked="t" strokeweight=".70801pt" strokecolor="#575757">
                <v:path arrowok="t"/>
              </v:shape>
            </v:group>
            <v:group style="position:absolute;left:798;top:3928;width:104;height:2" coordorigin="798,3928" coordsize="104,2">
              <v:shape style="position:absolute;left:798;top:3928;width:104;height:2" coordorigin="798,3928" coordsize="104,0" path="m798,3928l902,3928e" filled="f" stroked="t" strokeweight=".472006pt" strokecolor="#282828">
                <v:path arrowok="t"/>
              </v:shape>
            </v:group>
            <v:group style="position:absolute;left:845;top:3930;width:363;height:2" coordorigin="845,3930" coordsize="363,2">
              <v:shape style="position:absolute;left:845;top:3930;width:363;height:2" coordorigin="845,3930" coordsize="363,0" path="m845,3930l1208,3930e" filled="f" stroked="t" strokeweight=".472006pt" strokecolor="#3F3F3F">
                <v:path arrowok="t"/>
              </v:shape>
            </v:group>
            <v:group style="position:absolute;left:1152;top:3932;width:2270;height:2" coordorigin="1152,3932" coordsize="2270,2">
              <v:shape style="position:absolute;left:1152;top:3932;width:2270;height:2" coordorigin="1152,3932" coordsize="2270,0" path="m1152,3932l3422,3932e" filled="f" stroked="t" strokeweight=".70801pt" strokecolor="#5B5B5B">
                <v:path arrowok="t"/>
              </v:shape>
            </v:group>
            <v:group style="position:absolute;left:3313;top:3930;width:316;height:2" coordorigin="3313,3930" coordsize="316,2">
              <v:shape style="position:absolute;left:3313;top:3930;width:316;height:2" coordorigin="3313,3930" coordsize="316,0" path="m3313,3930l3630,3930e" filled="f" stroked="t" strokeweight=".472006pt" strokecolor="#3F3F3F">
                <v:path arrowok="t"/>
              </v:shape>
            </v:group>
            <v:group style="position:absolute;left:3894;top:3475;width:2;height:467" coordorigin="3894,3475" coordsize="2,467">
              <v:shape style="position:absolute;left:3894;top:3475;width:2;height:467" coordorigin="3894,3475" coordsize="0,467" path="m3894,3942l3894,3475e" filled="f" stroked="t" strokeweight=".944013pt" strokecolor="#4F4F4F">
                <v:path arrowok="t"/>
              </v:shape>
            </v:group>
            <v:group style="position:absolute;left:11538;top:3485;width:2;height:452" coordorigin="11538,3485" coordsize="2,452">
              <v:shape style="position:absolute;left:11538;top:3485;width:2;height:452" coordorigin="11538,3485" coordsize="0,452" path="m11538,3937l11538,3485e" filled="f" stroked="t" strokeweight=".236003pt" strokecolor="#4F4F4F">
                <v:path arrowok="t"/>
              </v:shape>
            </v:group>
            <v:group style="position:absolute;left:3573;top:3928;width:7967;height:2" coordorigin="3573,3928" coordsize="7967,2">
              <v:shape style="position:absolute;left:3573;top:3928;width:7967;height:2" coordorigin="3573,3928" coordsize="7967,0" path="m3573,3928l11541,3928e" filled="f" stroked="t" strokeweight=".944013pt" strokecolor="#4B4B4B">
                <v:path arrowok="t"/>
              </v:shape>
            </v:group>
            <v:group style="position:absolute;left:6783;top:3923;width:208;height:2" coordorigin="6783,3923" coordsize="208,2">
              <v:shape style="position:absolute;left:6783;top:3923;width:208;height:2" coordorigin="6783,3923" coordsize="208,0" path="m6783,3923l6990,3923e" filled="f" stroked="t" strokeweight="1.180016pt" strokecolor="#676767">
                <v:path arrowok="t"/>
              </v:shape>
            </v:group>
            <v:group style="position:absolute;left:387;top:4206;width:11154;height:2" coordorigin="387,4206" coordsize="11154,2">
              <v:shape style="position:absolute;left:387;top:4206;width:11154;height:2" coordorigin="387,4206" coordsize="11154,0" path="m387,4206l11541,4206e" filled="f" stroked="t" strokeweight=".70801pt" strokecolor="#545454">
                <v:path arrowok="t"/>
              </v:shape>
            </v:group>
            <v:group style="position:absolute;left:2410;top:3923;width:2;height:1690" coordorigin="2410,3923" coordsize="2,1690">
              <v:shape style="position:absolute;left:2410;top:3923;width:2;height:1690" coordorigin="2410,3923" coordsize="0,1690" path="m2410,5613l2410,3923e" filled="f" stroked="t" strokeweight=".70801pt" strokecolor="#5B5B5B">
                <v:path arrowok="t"/>
              </v:shape>
            </v:group>
            <v:group style="position:absolute;left:2403;top:4425;width:9143;height:2" coordorigin="2403,4425" coordsize="9143,2">
              <v:shape style="position:absolute;left:2403;top:4425;width:9143;height:2" coordorigin="2403,4425" coordsize="9143,0" path="m2403,4425l11545,4425e" filled="f" stroked="t" strokeweight=".70801pt" strokecolor="#545454">
                <v:path arrowok="t"/>
              </v:shape>
            </v:group>
            <v:group style="position:absolute;left:11541;top:4204;width:2;height:267" coordorigin="11541,4204" coordsize="2,267">
              <v:shape style="position:absolute;left:11541;top:4204;width:2;height:267" coordorigin="11541,4204" coordsize="0,267" path="m11541,4470l11541,4204e" filled="f" stroked="t" strokeweight=".472006pt" strokecolor="#646464">
                <v:path arrowok="t"/>
              </v:shape>
            </v:group>
            <v:group style="position:absolute;left:4947;top:4418;width:2;height:262" coordorigin="4947,4418" coordsize="2,262">
              <v:shape style="position:absolute;left:4947;top:4418;width:2;height:262" coordorigin="4947,4418" coordsize="0,262" path="m4947,4680l4947,4418e" filled="f" stroked="t" strokeweight=".472006pt" strokecolor="#343434">
                <v:path arrowok="t"/>
              </v:shape>
            </v:group>
            <v:group style="position:absolute;left:7831;top:4413;width:2;height:481" coordorigin="7831,4413" coordsize="2,481">
              <v:shape style="position:absolute;left:7831;top:4413;width:2;height:481" coordorigin="7831,4413" coordsize="0,481" path="m7831,4894l7831,4413e" filled="f" stroked="t" strokeweight=".944013pt" strokecolor="#646464">
                <v:path arrowok="t"/>
              </v:shape>
            </v:group>
            <v:group style="position:absolute;left:11541;top:4399;width:2;height:281" coordorigin="11541,4399" coordsize="2,281">
              <v:shape style="position:absolute;left:11541;top:4399;width:2;height:281" coordorigin="11541,4399" coordsize="0,281" path="m11541,4680l11541,4399e" filled="f" stroked="t" strokeweight=".236003pt" strokecolor="#4F4F4F">
                <v:path arrowok="t"/>
              </v:shape>
            </v:group>
            <v:group style="position:absolute;left:394;top:3899;width:2;height:3218" coordorigin="394,3899" coordsize="2,3218">
              <v:shape style="position:absolute;left:394;top:3899;width:2;height:3218" coordorigin="394,3899" coordsize="0,3218" path="m394,7117l394,3899e" filled="f" stroked="t" strokeweight=".70801pt" strokecolor="#545454">
                <v:path arrowok="t"/>
              </v:shape>
            </v:group>
            <v:group style="position:absolute;left:4932;top:4861;width:1425;height:2" coordorigin="4932,4861" coordsize="1425,2">
              <v:shape style="position:absolute;left:4932;top:4861;width:1425;height:2" coordorigin="4932,4861" coordsize="1425,0" path="m4932,4861l6358,4861e" filled="f" stroked="t" strokeweight=".236003pt" strokecolor="#646464">
                <v:path arrowok="t"/>
              </v:shape>
            </v:group>
            <v:group style="position:absolute;left:4949;top:4623;width:2;height:1852" coordorigin="4949,4623" coordsize="2,1852">
              <v:shape style="position:absolute;left:4949;top:4623;width:2;height:1852" coordorigin="4949,4623" coordsize="0,1852" path="m4949,6474l4949,4623e" filled="f" stroked="t" strokeweight=".944013pt" strokecolor="#545454">
                <v:path arrowok="t"/>
              </v:shape>
            </v:group>
            <v:group style="position:absolute;left:6358;top:4861;width:1222;height:2" coordorigin="6358,4861" coordsize="1222,2">
              <v:shape style="position:absolute;left:6358;top:4861;width:1222;height:2" coordorigin="6358,4861" coordsize="1222,0" path="m6358,4861l7580,4861e" filled="f" stroked="t" strokeweight=".236003pt" strokecolor="#000000">
                <v:path arrowok="t"/>
              </v:shape>
            </v:group>
            <v:group style="position:absolute;left:7580;top:4861;width:779;height:2" coordorigin="7580,4861" coordsize="779,2">
              <v:shape style="position:absolute;left:7580;top:4861;width:779;height:2" coordorigin="7580,4861" coordsize="779,0" path="m7580,4861l8359,4861e" filled="f" stroked="t" strokeweight=".236003pt" strokecolor="#3F3F3F">
                <v:path arrowok="t"/>
              </v:shape>
            </v:group>
            <v:group style="position:absolute;left:8359;top:4861;width:2742;height:2" coordorigin="8359,4861" coordsize="2742,2">
              <v:shape style="position:absolute;left:8359;top:4861;width:2742;height:2" coordorigin="8359,4861" coordsize="2742,0" path="m8359,4861l11102,4861e" filled="f" stroked="t" strokeweight=".236003pt" strokecolor="#000000">
                <v:path arrowok="t"/>
              </v:shape>
            </v:group>
            <v:group style="position:absolute;left:11102;top:4861;width:472;height:2" coordorigin="11102,4861" coordsize="472,2">
              <v:shape style="position:absolute;left:11102;top:4861;width:472;height:2" coordorigin="11102,4861" coordsize="472,0" path="m11102,4861l11574,4861e" filled="f" stroked="t" strokeweight=".236003pt" strokecolor="#575757">
                <v:path arrowok="t"/>
              </v:shape>
            </v:group>
            <v:group style="position:absolute;left:11538;top:4623;width:2;height:271" coordorigin="11538,4623" coordsize="2,271">
              <v:shape style="position:absolute;left:11538;top:4623;width:2;height:271" coordorigin="11538,4623" coordsize="0,271" path="m11538,4894l11538,4623e" filled="f" stroked="t" strokeweight=".236003pt" strokecolor="#3B3B3B">
                <v:path arrowok="t"/>
              </v:shape>
            </v:group>
            <v:group style="position:absolute;left:4942;top:5144;width:1893;height:2" coordorigin="4942,5144" coordsize="1893,2">
              <v:shape style="position:absolute;left:4942;top:5144;width:1893;height:2" coordorigin="4942,5144" coordsize="1893,0" path="m4942,5144l6835,5144e" filled="f" stroked="t" strokeweight=".70801pt" strokecolor="#575757">
                <v:path arrowok="t"/>
              </v:shape>
            </v:group>
            <v:group style="position:absolute;left:6778;top:5141;width:222;height:2" coordorigin="6778,5141" coordsize="222,2">
              <v:shape style="position:absolute;left:6778;top:5141;width:222;height:2" coordorigin="6778,5141" coordsize="222,0" path="m6778,5141l7000,5141e" filled="f" stroked="t" strokeweight=".472006pt" strokecolor="#383838">
                <v:path arrowok="t"/>
              </v:shape>
            </v:group>
            <v:group style="position:absolute;left:6943;top:5144;width:477;height:2" coordorigin="6943,5144" coordsize="477,2">
              <v:shape style="position:absolute;left:6943;top:5144;width:477;height:2" coordorigin="6943,5144" coordsize="477,0" path="m6943,5144l7420,5144e" filled="f" stroked="t" strokeweight=".472006pt" strokecolor="#4F4F4F">
                <v:path arrowok="t"/>
              </v:shape>
            </v:group>
            <v:group style="position:absolute;left:7307;top:5144;width:4239;height:2" coordorigin="7307,5144" coordsize="4239,2">
              <v:shape style="position:absolute;left:7307;top:5144;width:4239;height:2" coordorigin="7307,5144" coordsize="4239,0" path="m7307,5144l11545,5144e" filled="f" stroked="t" strokeweight=".70801pt" strokecolor="#646464">
                <v:path arrowok="t"/>
              </v:shape>
            </v:group>
            <v:group style="position:absolute;left:11541;top:4832;width:2;height:581" coordorigin="11541,4832" coordsize="2,581">
              <v:shape style="position:absolute;left:11541;top:4832;width:2;height:581" coordorigin="11541,4832" coordsize="0,581" path="m11541,5413l11541,4832e" filled="f" stroked="t" strokeweight=".472006pt" strokecolor="#545454">
                <v:path arrowok="t"/>
              </v:shape>
            </v:group>
            <v:group style="position:absolute;left:4942;top:5382;width:6599;height:2" coordorigin="4942,5382" coordsize="6599,2">
              <v:shape style="position:absolute;left:4942;top:5382;width:6599;height:2" coordorigin="4942,5382" coordsize="6599,0" path="m4942,5382l11541,5382e" filled="f" stroked="t" strokeweight=".944013pt" strokecolor="#4F4F4F">
                <v:path arrowok="t"/>
              </v:shape>
            </v:group>
            <v:group style="position:absolute;left:2407;top:5601;width:2733;height:2" coordorigin="2407,5601" coordsize="2733,2">
              <v:shape style="position:absolute;left:2407;top:5601;width:2733;height:2" coordorigin="2407,5601" coordsize="2733,0" path="m2407,5601l5140,5601e" filled="f" stroked="t" strokeweight=".70801pt" strokecolor="#575757">
                <v:path arrowok="t"/>
              </v:shape>
            </v:group>
            <v:group style="position:absolute;left:4904;top:5598;width:2516;height:2" coordorigin="4904,5598" coordsize="2516,2">
              <v:shape style="position:absolute;left:4904;top:5598;width:2516;height:2" coordorigin="4904,5598" coordsize="2516,0" path="m4904,5598l7420,5598e" filled="f" stroked="t" strokeweight=".472006pt" strokecolor="#484848">
                <v:path arrowok="t"/>
              </v:shape>
            </v:group>
            <v:group style="position:absolute;left:7156;top:5601;width:453;height:2" coordorigin="7156,5601" coordsize="453,2">
              <v:shape style="position:absolute;left:7156;top:5601;width:453;height:2" coordorigin="7156,5601" coordsize="453,0" path="m7156,5601l7609,5601e" filled="f" stroked="t" strokeweight=".944013pt" strokecolor="#575757">
                <v:path arrowok="t"/>
              </v:shape>
            </v:group>
            <v:group style="position:absolute;left:7552;top:5598;width:297;height:2" coordorigin="7552,5598" coordsize="297,2">
              <v:shape style="position:absolute;left:7552;top:5598;width:297;height:2" coordorigin="7552,5598" coordsize="297,0" path="m7552,5598l7849,5598e" filled="f" stroked="t" strokeweight=".472006pt" strokecolor="#343434">
                <v:path arrowok="t"/>
              </v:shape>
            </v:group>
            <v:group style="position:absolute;left:7793;top:5598;width:1359;height:2" coordorigin="7793,5598" coordsize="1359,2">
              <v:shape style="position:absolute;left:7793;top:5598;width:1359;height:2" coordorigin="7793,5598" coordsize="1359,0" path="m7793,5598l9152,5598e" filled="f" stroked="t" strokeweight=".70801pt" strokecolor="#545454">
                <v:path arrowok="t"/>
              </v:shape>
            </v:group>
            <v:group style="position:absolute;left:9096;top:5598;width:349;height:2" coordorigin="9096,5598" coordsize="349,2">
              <v:shape style="position:absolute;left:9096;top:5598;width:349;height:2" coordorigin="9096,5598" coordsize="349,0" path="m9096,5598l9445,5598e" filled="f" stroked="t" strokeweight=".472006pt" strokecolor="#3B3B3B">
                <v:path arrowok="t"/>
              </v:shape>
            </v:group>
            <v:group style="position:absolute;left:9388;top:5598;width:571;height:2" coordorigin="9388,5598" coordsize="571,2">
              <v:shape style="position:absolute;left:9388;top:5598;width:571;height:2" coordorigin="9388,5598" coordsize="571,0" path="m9388,5598l9959,5598e" filled="f" stroked="t" strokeweight=".944013pt" strokecolor="#575757">
                <v:path arrowok="t"/>
              </v:shape>
            </v:group>
            <v:group style="position:absolute;left:9903;top:5598;width:312;height:2" coordorigin="9903,5598" coordsize="312,2">
              <v:shape style="position:absolute;left:9903;top:5598;width:312;height:2" coordorigin="9903,5598" coordsize="312,0" path="m9903,5598l10214,5598e" filled="f" stroked="t" strokeweight=".472006pt" strokecolor="#282828">
                <v:path arrowok="t"/>
              </v:shape>
            </v:group>
            <v:group style="position:absolute;left:10158;top:5598;width:1392;height:2" coordorigin="10158,5598" coordsize="1392,2">
              <v:shape style="position:absolute;left:10158;top:5598;width:1392;height:2" coordorigin="10158,5598" coordsize="1392,0" path="m10158,5598l11550,5598e" filled="f" stroked="t" strokeweight=".70801pt" strokecolor="#545454">
                <v:path arrowok="t"/>
              </v:shape>
            </v:group>
            <v:group style="position:absolute;left:387;top:5829;width:7222;height:2" coordorigin="387,5829" coordsize="7222,2">
              <v:shape style="position:absolute;left:387;top:5829;width:7222;height:2" coordorigin="387,5829" coordsize="7222,0" path="m387,5829l7609,5829e" filled="f" stroked="t" strokeweight=".70801pt" strokecolor="#575757">
                <v:path arrowok="t"/>
              </v:shape>
            </v:group>
            <v:group style="position:absolute;left:2412;top:5556;width:2;height:300" coordorigin="2412,5556" coordsize="2,300">
              <v:shape style="position:absolute;left:2412;top:5556;width:2;height:300" coordorigin="2412,5556" coordsize="0,300" path="m2412,5856l2412,5556e" filled="f" stroked="t" strokeweight=".472006pt" strokecolor="#3B3B3B">
                <v:path arrowok="t"/>
              </v:shape>
            </v:group>
            <v:group style="position:absolute;left:7552;top:5827;width:297;height:2" coordorigin="7552,5827" coordsize="297,2">
              <v:shape style="position:absolute;left:7552;top:5827;width:297;height:2" coordorigin="7552,5827" coordsize="297,0" path="m7552,5827l7849,5827e" filled="f" stroked="t" strokeweight=".472006pt" strokecolor="#2B2B2B">
                <v:path arrowok="t"/>
              </v:shape>
            </v:group>
            <v:group style="position:absolute;left:7793;top:5827;width:1359;height:2" coordorigin="7793,5827" coordsize="1359,2">
              <v:shape style="position:absolute;left:7793;top:5827;width:1359;height:2" coordorigin="7793,5827" coordsize="1359,0" path="m7793,5827l9152,5827e" filled="f" stroked="t" strokeweight=".944013pt" strokecolor="#545454">
                <v:path arrowok="t"/>
              </v:shape>
            </v:group>
            <v:group style="position:absolute;left:9096;top:5827;width:349;height:2" coordorigin="9096,5827" coordsize="349,2">
              <v:shape style="position:absolute;left:9096;top:5827;width:349;height:2" coordorigin="9096,5827" coordsize="349,0" path="m9096,5827l9445,5827e" filled="f" stroked="t" strokeweight=".472006pt" strokecolor="#2B2B2B">
                <v:path arrowok="t"/>
              </v:shape>
            </v:group>
            <v:group style="position:absolute;left:9388;top:5827;width:571;height:2" coordorigin="9388,5827" coordsize="571,2">
              <v:shape style="position:absolute;left:9388;top:5827;width:571;height:2" coordorigin="9388,5827" coordsize="571,0" path="m9388,5827l9959,5827e" filled="f" stroked="t" strokeweight=".944013pt" strokecolor="#5B5B5B">
                <v:path arrowok="t"/>
              </v:shape>
            </v:group>
            <v:group style="position:absolute;left:9903;top:5827;width:312;height:2" coordorigin="9903,5827" coordsize="312,2">
              <v:shape style="position:absolute;left:9903;top:5827;width:312;height:2" coordorigin="9903,5827" coordsize="312,0" path="m9903,5827l10214,5827e" filled="f" stroked="t" strokeweight=".472006pt" strokecolor="#2F2F2F">
                <v:path arrowok="t"/>
              </v:shape>
            </v:group>
            <v:group style="position:absolute;left:10158;top:5827;width:1388;height:2" coordorigin="10158,5827" coordsize="1388,2">
              <v:shape style="position:absolute;left:10158;top:5827;width:1388;height:2" coordorigin="10158,5827" coordsize="1388,0" path="m10158,5827l11545,5827e" filled="f" stroked="t" strokeweight=".70801pt" strokecolor="#4F4F4F">
                <v:path arrowok="t"/>
              </v:shape>
            </v:group>
            <v:group style="position:absolute;left:2412;top:5784;width:2;height:724" coordorigin="2412,5784" coordsize="2,724">
              <v:shape style="position:absolute;left:2412;top:5784;width:2;height:724" coordorigin="2412,5784" coordsize="0,724" path="m2412,6508l2412,5784e" filled="f" stroked="t" strokeweight=".70801pt" strokecolor="#575757">
                <v:path arrowok="t"/>
              </v:shape>
            </v:group>
            <v:group style="position:absolute;left:7835;top:5822;width:2;height:286" coordorigin="7835,5822" coordsize="2,286">
              <v:shape style="position:absolute;left:7835;top:5822;width:2;height:286" coordorigin="7835,5822" coordsize="0,286" path="m7835,6108l7835,5822e" filled="f" stroked="t" strokeweight=".70801pt" strokecolor="#5B5B5B">
                <v:path arrowok="t"/>
              </v:shape>
            </v:group>
            <v:group style="position:absolute;left:11541;top:5784;width:2;height:324" coordorigin="11541,5784" coordsize="2,324">
              <v:shape style="position:absolute;left:11541;top:5784;width:2;height:324" coordorigin="11541,5784" coordsize="0,324" path="m11541,6108l11541,5784e" filled="f" stroked="t" strokeweight=".472006pt" strokecolor="#484848">
                <v:path arrowok="t"/>
              </v:shape>
            </v:group>
            <v:group style="position:absolute;left:2403;top:6251;width:1510;height:2" coordorigin="2403,6251" coordsize="1510,2">
              <v:shape style="position:absolute;left:2403;top:6251;width:1510;height:2" coordorigin="2403,6251" coordsize="1510,0" path="m2403,6251l3913,6251e" filled="f" stroked="t" strokeweight=".70801pt" strokecolor="#545454">
                <v:path arrowok="t"/>
              </v:shape>
            </v:group>
            <v:group style="position:absolute;left:3856;top:6253;width:552;height:2" coordorigin="3856,6253" coordsize="552,2">
              <v:shape style="position:absolute;left:3856;top:6253;width:552;height:2" coordorigin="3856,6253" coordsize="552,0" path="m3856,6253l4409,6253e" filled="f" stroked="t" strokeweight=".472006pt" strokecolor="#3B3B3B">
                <v:path arrowok="t"/>
              </v:shape>
            </v:group>
            <v:group style="position:absolute;left:7835;top:6051;width:2;height:248" coordorigin="7835,6051" coordsize="2,248">
              <v:shape style="position:absolute;left:7835;top:6051;width:2;height:248" coordorigin="7835,6051" coordsize="0,248" path="m7835,6298l7835,6051e" filled="f" stroked="t" strokeweight=".472006pt" strokecolor="#3B3B3B">
                <v:path arrowok="t"/>
              </v:shape>
            </v:group>
            <v:group style="position:absolute;left:4352;top:6251;width:7198;height:2" coordorigin="4352,6251" coordsize="7198,2">
              <v:shape style="position:absolute;left:4352;top:6251;width:7198;height:2" coordorigin="4352,6251" coordsize="7198,0" path="m4352,6251l11550,6251e" filled="f" stroked="t" strokeweight=".70801pt" strokecolor="#4F4F4F">
                <v:path arrowok="t"/>
              </v:shape>
            </v:group>
            <v:group style="position:absolute;left:2407;top:6465;width:4427;height:2" coordorigin="2407,6465" coordsize="4427,2">
              <v:shape style="position:absolute;left:2407;top:6465;width:4427;height:2" coordorigin="2407,6465" coordsize="4427,0" path="m2407,6465l6835,6465e" filled="f" stroked="t" strokeweight=".70801pt" strokecolor="#545454">
                <v:path arrowok="t"/>
              </v:shape>
            </v:group>
            <v:group style="position:absolute;left:6778;top:6465;width:222;height:2" coordorigin="6778,6465" coordsize="222,2">
              <v:shape style="position:absolute;left:6778;top:6465;width:222;height:2" coordorigin="6778,6465" coordsize="222,0" path="m6778,6465l7000,6465e" filled="f" stroked="t" strokeweight=".472006pt" strokecolor="#383838">
                <v:path arrowok="t"/>
              </v:shape>
            </v:group>
            <v:group style="position:absolute;left:6943;top:6463;width:2209;height:2" coordorigin="6943,6463" coordsize="2209,2">
              <v:shape style="position:absolute;left:6943;top:6463;width:2209;height:2" coordorigin="6943,6463" coordsize="2209,0" path="m6943,6463l9152,6463e" filled="f" stroked="t" strokeweight=".70801pt" strokecolor="#4F4F4F">
                <v:path arrowok="t"/>
              </v:shape>
            </v:group>
            <v:group style="position:absolute;left:7835;top:6227;width:2;height:243" coordorigin="7835,6227" coordsize="2,243">
              <v:shape style="position:absolute;left:7835;top:6227;width:2;height:243" coordorigin="7835,6227" coordsize="0,243" path="m7835,6470l7835,6227e" filled="f" stroked="t" strokeweight=".70801pt" strokecolor="#4B4B4B">
                <v:path arrowok="t"/>
              </v:shape>
            </v:group>
            <v:group style="position:absolute;left:9096;top:6465;width:349;height:2" coordorigin="9096,6465" coordsize="349,2">
              <v:shape style="position:absolute;left:9096;top:6465;width:349;height:2" coordorigin="9096,6465" coordsize="349,0" path="m9096,6465l9445,6465e" filled="f" stroked="t" strokeweight=".472006pt" strokecolor="#282828">
                <v:path arrowok="t"/>
              </v:shape>
            </v:group>
            <v:group style="position:absolute;left:9388;top:6463;width:2162;height:2" coordorigin="9388,6463" coordsize="2162,2">
              <v:shape style="position:absolute;left:9388;top:6463;width:2162;height:2" coordorigin="9388,6463" coordsize="2162,0" path="m9388,6463l11550,6463e" filled="f" stroked="t" strokeweight=".944013pt" strokecolor="#545454">
                <v:path arrowok="t"/>
              </v:shape>
            </v:group>
            <v:group style="position:absolute;left:387;top:6682;width:2044;height:2" coordorigin="387,6682" coordsize="2044,2">
              <v:shape style="position:absolute;left:387;top:6682;width:2044;height:2" coordorigin="387,6682" coordsize="2044,0" path="m387,6682l2431,6682e" filled="f" stroked="t" strokeweight=".70801pt" strokecolor="#575757">
                <v:path arrowok="t"/>
              </v:shape>
            </v:group>
            <v:group style="position:absolute;left:798;top:6679;width:104;height:2" coordorigin="798,6679" coordsize="104,2">
              <v:shape style="position:absolute;left:798;top:6679;width:104;height:2" coordorigin="798,6679" coordsize="104,0" path="m798,6679l902,6679e" filled="f" stroked="t" strokeweight=".472006pt" strokecolor="#2F2F2F">
                <v:path arrowok="t"/>
              </v:shape>
            </v:group>
            <v:group style="position:absolute;left:2412;top:6451;width:2;height:262" coordorigin="2412,6451" coordsize="2,262">
              <v:shape style="position:absolute;left:2412;top:6451;width:2;height:262" coordorigin="2412,6451" coordsize="0,262" path="m2412,6712l2412,6451e" filled="f" stroked="t" strokeweight=".472006pt" strokecolor="#343434">
                <v:path arrowok="t"/>
              </v:shape>
            </v:group>
            <v:group style="position:absolute;left:2360;top:6684;width:2049;height:2" coordorigin="2360,6684" coordsize="2049,2">
              <v:shape style="position:absolute;left:2360;top:6684;width:2049;height:2" coordorigin="2360,6684" coordsize="2049,0" path="m2360,6684l4409,6684e" filled="f" stroked="t" strokeweight=".472006pt" strokecolor="#4F4F4F">
                <v:path arrowok="t"/>
              </v:shape>
            </v:group>
            <v:group style="position:absolute;left:4352;top:6682;width:7193;height:2" coordorigin="4352,6682" coordsize="7193,2">
              <v:shape style="position:absolute;left:4352;top:6682;width:7193;height:2" coordorigin="4352,6682" coordsize="7193,0" path="m4352,6682l11545,6682e" filled="f" stroked="t" strokeweight=".70801pt" strokecolor="#4F4F4F">
                <v:path arrowok="t"/>
              </v:shape>
            </v:group>
            <v:group style="position:absolute;left:11541;top:6446;width:2;height:267" coordorigin="11541,6446" coordsize="2,267">
              <v:shape style="position:absolute;left:11541;top:6446;width:2;height:267" coordorigin="11541,6446" coordsize="0,267" path="m11541,6712l11541,6446e" filled="f" stroked="t" strokeweight=".472006pt" strokecolor="#484848">
                <v:path arrowok="t"/>
              </v:shape>
            </v:group>
            <v:group style="position:absolute;left:2412;top:6641;width:2;height:490" coordorigin="2412,6641" coordsize="2,490">
              <v:shape style="position:absolute;left:2412;top:6641;width:2;height:490" coordorigin="2412,6641" coordsize="0,490" path="m2412,7131l2412,6641e" filled="f" stroked="t" strokeweight=".944013pt" strokecolor="#575757">
                <v:path arrowok="t"/>
              </v:shape>
            </v:group>
            <v:group style="position:absolute;left:387;top:7105;width:11163;height:2" coordorigin="387,7105" coordsize="11163,2">
              <v:shape style="position:absolute;left:387;top:7105;width:11163;height:2" coordorigin="387,7105" coordsize="11163,0" path="m387,7105l11550,7105e" filled="f" stroked="t" strokeweight=".70801pt" strokecolor="#545454">
                <v:path arrowok="t"/>
              </v:shape>
            </v:group>
            <v:group style="position:absolute;left:11550;top:4194;width:2;height:8874" coordorigin="11550,4194" coordsize="2,8874">
              <v:shape style="position:absolute;left:11550;top:4194;width:2;height:8874" coordorigin="11550,4194" coordsize="0,8874" path="m11550,13068l11550,4194e" filled="f" stroked="t" strokeweight=".70801pt" strokecolor="#5B5B5B">
                <v:path arrowok="t"/>
              </v:shape>
            </v:group>
            <v:group style="position:absolute;left:2412;top:7060;width:2;height:286" coordorigin="2412,7060" coordsize="2,286">
              <v:shape style="position:absolute;left:2412;top:7060;width:2;height:286" coordorigin="2412,7060" coordsize="0,286" path="m2412,7346l2412,7060e" filled="f" stroked="t" strokeweight=".472006pt" strokecolor="#3F3F3F">
                <v:path arrowok="t"/>
              </v:shape>
            </v:group>
            <v:group style="position:absolute;left:4947;top:7327;width:6183;height:2" coordorigin="4947,7327" coordsize="6183,2">
              <v:shape style="position:absolute;left:4947;top:7327;width:6183;height:2" coordorigin="4947,7327" coordsize="6183,0" path="m4947,7327l11130,7327e" filled="f" stroked="t" strokeweight=".70801pt" strokecolor="#4F4F4F">
                <v:path arrowok="t"/>
              </v:shape>
            </v:group>
            <v:group style="position:absolute;left:11073;top:7327;width:477;height:2" coordorigin="11073,7327" coordsize="477,2">
              <v:shape style="position:absolute;left:11073;top:7327;width:477;height:2" coordorigin="11073,7327" coordsize="477,0" path="m11073,7327l11550,7327e" filled="f" stroked="t" strokeweight=".472006pt" strokecolor="#3B3B3B">
                <v:path arrowok="t"/>
              </v:shape>
            </v:group>
            <v:group style="position:absolute;left:4947;top:7543;width:6608;height:2" coordorigin="4947,7543" coordsize="6608,2">
              <v:shape style="position:absolute;left:4947;top:7543;width:6608;height:2" coordorigin="4947,7543" coordsize="6608,0" path="m4947,7543l11555,7543e" filled="f" stroked="t" strokeweight=".944013pt" strokecolor="#545454">
                <v:path arrowok="t"/>
              </v:shape>
            </v:group>
            <v:group style="position:absolute;left:392;top:7757;width:510;height:2" coordorigin="392,7757" coordsize="510,2">
              <v:shape style="position:absolute;left:392;top:7757;width:510;height:2" coordorigin="392,7757" coordsize="510,0" path="m392,7757l902,7757e" filled="f" stroked="t" strokeweight=".944013pt" strokecolor="#676767">
                <v:path arrowok="t"/>
              </v:shape>
            </v:group>
            <v:group style="position:absolute;left:396;top:7155;width:2;height:3580" coordorigin="396,7155" coordsize="2,3580">
              <v:shape style="position:absolute;left:396;top:7155;width:2;height:3580" coordorigin="396,7155" coordsize="0,3580" path="m396,10735l396,7155e" filled="f" stroked="t" strokeweight=".472006pt" strokecolor="#575757">
                <v:path arrowok="t"/>
              </v:shape>
            </v:group>
            <v:group style="position:absolute;left:845;top:7757;width:10710;height:2" coordorigin="845,7757" coordsize="10710,2">
              <v:shape style="position:absolute;left:845;top:7757;width:10710;height:2" coordorigin="845,7757" coordsize="10710,0" path="m845,7757l11555,7757e" filled="f" stroked="t" strokeweight=".70801pt" strokecolor="#545454">
                <v:path arrowok="t"/>
              </v:shape>
            </v:group>
            <v:group style="position:absolute;left:2414;top:7289;width:2;height:1304" coordorigin="2414,7289" coordsize="2,1304">
              <v:shape style="position:absolute;left:2414;top:7289;width:2;height:1304" coordorigin="2414,7289" coordsize="0,1304" path="m2414,8593l2414,7289e" filled="f" stroked="t" strokeweight=".70801pt" strokecolor="#545454">
                <v:path arrowok="t"/>
              </v:shape>
            </v:group>
            <v:group style="position:absolute;left:4954;top:7093;width:2;height:676" coordorigin="4954,7093" coordsize="2,676">
              <v:shape style="position:absolute;left:4954;top:7093;width:2;height:676" coordorigin="4954,7093" coordsize="0,676" path="m4954,7769l4954,7093e" filled="f" stroked="t" strokeweight=".70801pt" strokecolor="#4B4B4B">
                <v:path arrowok="t"/>
              </v:shape>
            </v:group>
            <v:group style="position:absolute;left:392;top:8564;width:1237;height:2" coordorigin="392,8564" coordsize="1237,2">
              <v:shape style="position:absolute;left:392;top:8564;width:1237;height:2" coordorigin="392,8564" coordsize="1237,0" path="m392,8564l1628,8564e" filled="f" stroked="t" strokeweight=".70801pt" strokecolor="#646464">
                <v:path arrowok="t"/>
              </v:shape>
            </v:group>
            <v:group style="position:absolute;left:1572;top:8564;width:212;height:2" coordorigin="1572,8564" coordsize="212,2">
              <v:shape style="position:absolute;left:1572;top:8564;width:212;height:2" coordorigin="1572,8564" coordsize="212,0" path="m1572,8564l1784,8564e" filled="f" stroked="t" strokeweight=".472006pt" strokecolor="#4B4B4B">
                <v:path arrowok="t"/>
              </v:shape>
            </v:group>
            <v:group style="position:absolute;left:1728;top:8567;width:2978;height:2" coordorigin="1728,8567" coordsize="2978,2">
              <v:shape style="position:absolute;left:1728;top:8567;width:2978;height:2" coordorigin="1728,8567" coordsize="2978,0" path="m1728,8567l4706,8567e" filled="f" stroked="t" strokeweight=".70801pt" strokecolor="#606060">
                <v:path arrowok="t"/>
              </v:shape>
            </v:group>
            <v:group style="position:absolute;left:4607;top:8564;width:359;height:2" coordorigin="4607,8564" coordsize="359,2">
              <v:shape style="position:absolute;left:4607;top:8564;width:359;height:2" coordorigin="4607,8564" coordsize="359,0" path="m4607,8564l4966,8564e" filled="f" stroked="t" strokeweight=".472006pt" strokecolor="#3F3F3F">
                <v:path arrowok="t"/>
              </v:shape>
            </v:group>
            <v:group style="position:absolute;left:4909;top:8562;width:6646;height:2" coordorigin="4909,8562" coordsize="6646,2">
              <v:shape style="position:absolute;left:4909;top:8562;width:6646;height:2" coordorigin="4909,8562" coordsize="6646,0" path="m4909,8562l11555,8562e" filled="f" stroked="t" strokeweight=".70801pt" strokecolor="#4F4F4F">
                <v:path arrowok="t"/>
              </v:shape>
            </v:group>
            <v:group style="position:absolute;left:2417;top:8522;width:2;height:300" coordorigin="2417,8522" coordsize="2,300">
              <v:shape style="position:absolute;left:2417;top:8522;width:2;height:300" coordorigin="2417,8522" coordsize="0,300" path="m2417,8821l2417,8522e" filled="f" stroked="t" strokeweight=".472006pt" strokecolor="#3F3F3F">
                <v:path arrowok="t"/>
              </v:shape>
            </v:group>
            <v:group style="position:absolute;left:2417;top:8764;width:2;height:1276" coordorigin="2417,8764" coordsize="2,1276">
              <v:shape style="position:absolute;left:2417;top:8764;width:2;height:1276" coordorigin="2417,8764" coordsize="0,1276" path="m2417,10040l2417,8764e" filled="f" stroked="t" strokeweight=".70801pt" strokecolor="#5B5B5B">
                <v:path arrowok="t"/>
              </v:shape>
            </v:group>
            <v:group style="position:absolute;left:392;top:9443;width:2039;height:2" coordorigin="392,9443" coordsize="2039,2">
              <v:shape style="position:absolute;left:392;top:9443;width:2039;height:2" coordorigin="392,9443" coordsize="2039,0" path="m392,9443l2431,9443e" filled="f" stroked="t" strokeweight=".70801pt" strokecolor="#676767">
                <v:path arrowok="t"/>
              </v:shape>
            </v:group>
            <v:group style="position:absolute;left:2053;top:9443;width:9506;height:2" coordorigin="2053,9443" coordsize="9506,2">
              <v:shape style="position:absolute;left:2053;top:9443;width:9506;height:2" coordorigin="2053,9443" coordsize="9506,0" path="m2053,9443l11559,9443e" filled="f" stroked="t" strokeweight=".70801pt" strokecolor="#545454">
                <v:path arrowok="t"/>
              </v:shape>
            </v:group>
            <v:group style="position:absolute;left:387;top:9781;width:6448;height:2" coordorigin="387,9781" coordsize="6448,2">
              <v:shape style="position:absolute;left:387;top:9781;width:6448;height:2" coordorigin="387,9781" coordsize="6448,0" path="m387,9781l6835,9781e" filled="f" stroked="t" strokeweight=".70801pt" strokecolor="#545454">
                <v:path arrowok="t"/>
              </v:shape>
            </v:group>
            <v:group style="position:absolute;left:6778;top:9778;width:222;height:2" coordorigin="6778,9778" coordsize="222,2">
              <v:shape style="position:absolute;left:6778;top:9778;width:222;height:2" coordorigin="6778,9778" coordsize="222,0" path="m6778,9778l7000,9778e" filled="f" stroked="t" strokeweight=".472006pt" strokecolor="#1C1C1C">
                <v:path arrowok="t"/>
              </v:shape>
            </v:group>
            <v:group style="position:absolute;left:6943;top:9776;width:2209;height:2" coordorigin="6943,9776" coordsize="2209,2">
              <v:shape style="position:absolute;left:6943;top:9776;width:2209;height:2" coordorigin="6943,9776" coordsize="2209,0" path="m6943,9776l9152,9776e" filled="f" stroked="t" strokeweight=".70801pt" strokecolor="#4F4F4F">
                <v:path arrowok="t"/>
              </v:shape>
            </v:group>
            <v:group style="position:absolute;left:9096;top:9778;width:349;height:2" coordorigin="9096,9778" coordsize="349,2">
              <v:shape style="position:absolute;left:9096;top:9778;width:349;height:2" coordorigin="9096,9778" coordsize="349,0" path="m9096,9778l9445,9778e" filled="f" stroked="t" strokeweight=".472006pt" strokecolor="#383838">
                <v:path arrowok="t"/>
              </v:shape>
            </v:group>
            <v:group style="position:absolute;left:9365;top:9776;width:2195;height:2" coordorigin="9365,9776" coordsize="2195,2">
              <v:shape style="position:absolute;left:9365;top:9776;width:2195;height:2" coordorigin="9365,9776" coordsize="2195,0" path="m9365,9776l11559,9776e" filled="f" stroked="t" strokeweight=".944013pt" strokecolor="#545454">
                <v:path arrowok="t"/>
              </v:shape>
            </v:group>
            <v:group style="position:absolute;left:392;top:10007;width:11168;height:2" coordorigin="392,10007" coordsize="11168,2">
              <v:shape style="position:absolute;left:392;top:10007;width:11168;height:2" coordorigin="392,10007" coordsize="11168,0" path="m392,10007l11559,10007e" filled="f" stroked="t" strokeweight=".70801pt" strokecolor="#545454">
                <v:path arrowok="t"/>
              </v:shape>
            </v:group>
            <v:group style="position:absolute;left:11552;top:9750;width:2;height:290" coordorigin="11552,9750" coordsize="2,290">
              <v:shape style="position:absolute;left:11552;top:9750;width:2;height:290" coordorigin="11552,9750" coordsize="0,290" path="m11552,10040l11552,9750e" filled="f" stroked="t" strokeweight=".70801pt" strokecolor="#444444">
                <v:path arrowok="t"/>
              </v:shape>
            </v:group>
            <v:group style="position:absolute;left:2417;top:9969;width:2;height:286" coordorigin="2417,9969" coordsize="2,286">
              <v:shape style="position:absolute;left:2417;top:9969;width:2;height:286" coordorigin="2417,9969" coordsize="0,286" path="m2417,10254l2417,9969e" filled="f" stroked="t" strokeweight=".472006pt" strokecolor="#383838">
                <v:path arrowok="t"/>
              </v:shape>
            </v:group>
            <v:group style="position:absolute;left:2419;top:10197;width:2;height:3799" coordorigin="2419,10197" coordsize="2,3799">
              <v:shape style="position:absolute;left:2419;top:10197;width:2;height:3799" coordorigin="2419,10197" coordsize="0,3799" path="m2419,13996l2419,10197e" filled="f" stroked="t" strokeweight=".70801pt" strokecolor="#545457">
                <v:path arrowok="t"/>
              </v:shape>
            </v:group>
            <v:group style="position:absolute;left:387;top:10433;width:11172;height:2" coordorigin="387,10433" coordsize="11172,2">
              <v:shape style="position:absolute;left:387;top:10433;width:11172;height:2" coordorigin="387,10433" coordsize="11172,0" path="m387,10433l11559,10433e" filled="f" stroked="t" strokeweight=".70801pt" strokecolor="#545454">
                <v:path arrowok="t"/>
              </v:shape>
            </v:group>
            <v:group style="position:absolute;left:868;top:10714;width:6584;height:2" coordorigin="868,10714" coordsize="6584,2">
              <v:shape style="position:absolute;left:868;top:10714;width:6584;height:2" coordorigin="868,10714" coordsize="6584,0" path="m868,10714l7453,10714e" filled="f" stroked="t" strokeweight=".70801pt" strokecolor="#575757">
                <v:path arrowok="t"/>
              </v:shape>
            </v:group>
            <v:group style="position:absolute;left:7363;top:10709;width:245;height:2" coordorigin="7363,10709" coordsize="245,2">
              <v:shape style="position:absolute;left:7363;top:10709;width:245;height:2" coordorigin="7363,10709" coordsize="245,0" path="m7363,10709l7609,10709e" filled="f" stroked="t" strokeweight=".472006pt" strokecolor="#3B3B3B">
                <v:path arrowok="t"/>
              </v:shape>
            </v:group>
            <v:group style="position:absolute;left:7552;top:10711;width:297;height:2" coordorigin="7552,10711" coordsize="297,2">
              <v:shape style="position:absolute;left:7552;top:10711;width:297;height:2" coordorigin="7552,10711" coordsize="297,0" path="m7552,10711l7849,10711e" filled="f" stroked="t" strokeweight=".472006pt" strokecolor="#232323">
                <v:path arrowok="t"/>
              </v:shape>
            </v:group>
            <v:group style="position:absolute;left:7793;top:10709;width:3771;height:2" coordorigin="7793,10709" coordsize="3771,2">
              <v:shape style="position:absolute;left:7793;top:10709;width:3771;height:2" coordorigin="7793,10709" coordsize="3771,0" path="m7793,10709l11564,10709e" filled="f" stroked="t" strokeweight=".944013pt" strokecolor="#545454">
                <v:path arrowok="t"/>
              </v:shape>
            </v:group>
            <v:group style="position:absolute;left:392;top:10947;width:463;height:2" coordorigin="392,10947" coordsize="463,2">
              <v:shape style="position:absolute;left:392;top:10947;width:463;height:2" coordorigin="392,10947" coordsize="463,0" path="m392,10947l854,10947e" filled="f" stroked="t" strokeweight=".944013pt" strokecolor="#747474">
                <v:path arrowok="t"/>
              </v:shape>
            </v:group>
            <v:group style="position:absolute;left:798;top:10947;width:6306;height:2" coordorigin="798,10947" coordsize="6306,2">
              <v:shape style="position:absolute;left:798;top:10947;width:6306;height:2" coordorigin="798,10947" coordsize="6306,0" path="m798,10947l7104,10947e" filled="f" stroked="t" strokeweight=".70801pt" strokecolor="#545454">
                <v:path arrowok="t"/>
              </v:shape>
            </v:group>
            <v:group style="position:absolute;left:1763;top:10702;width:2;height:914" coordorigin="1763,10702" coordsize="2,914">
              <v:shape style="position:absolute;left:1763;top:10702;width:2;height:914" coordorigin="1763,10702" coordsize="0,914" path="m1763,11616l1763,10702e" filled="f" stroked="t" strokeweight=".70801pt" strokecolor="#5B5B5B">
                <v:path arrowok="t"/>
              </v:shape>
            </v:group>
            <v:group style="position:absolute;left:6943;top:10947;width:486;height:2" coordorigin="6943,10947" coordsize="486,2">
              <v:shape style="position:absolute;left:6943;top:10947;width:486;height:2" coordorigin="6943,10947" coordsize="486,0" path="m6943,10947l7429,10947e" filled="f" stroked="t" strokeweight=".472006pt" strokecolor="#3B3B3B">
                <v:path arrowok="t"/>
              </v:shape>
            </v:group>
            <v:group style="position:absolute;left:7359;top:10942;width:4201;height:2" coordorigin="7359,10942" coordsize="4201,2">
              <v:shape style="position:absolute;left:7359;top:10942;width:4201;height:2" coordorigin="7359,10942" coordsize="4201,0" path="m7359,10942l11559,10942e" filled="f" stroked="t" strokeweight=".70801pt" strokecolor="#4F4F4F">
                <v:path arrowok="t"/>
              </v:shape>
            </v:group>
            <v:group style="position:absolute;left:11550;top:10902;width:2;height:271" coordorigin="11550,10902" coordsize="2,271">
              <v:shape style="position:absolute;left:11550;top:10902;width:2;height:271" coordorigin="11550,10902" coordsize="0,271" path="m11550,11173l11550,10902e" filled="f" stroked="t" strokeweight=".70801pt" strokecolor="#575757">
                <v:path arrowok="t"/>
              </v:shape>
            </v:group>
            <v:group style="position:absolute;left:1192;top:10707;width:2;height:690" coordorigin="1192,10707" coordsize="2,690">
              <v:shape style="position:absolute;left:1192;top:10707;width:2;height:690" coordorigin="1192,10707" coordsize="0,690" path="m1192,11397l1192,10707e" filled="f" stroked="t" strokeweight=".70801pt" strokecolor="#575757">
                <v:path arrowok="t"/>
              </v:shape>
            </v:group>
            <v:group style="position:absolute;left:7394;top:10702;width:2;height:695" coordorigin="7394,10702" coordsize="2,695">
              <v:shape style="position:absolute;left:7394;top:10702;width:2;height:695" coordorigin="7394,10702" coordsize="0,695" path="m7394,11397l7394,10702e" filled="f" stroked="t" strokeweight=".70801pt" strokecolor="#545454">
                <v:path arrowok="t"/>
              </v:shape>
            </v:group>
            <v:group style="position:absolute;left:11555;top:11116;width:2;height:281" coordorigin="11555,11116" coordsize="2,281">
              <v:shape style="position:absolute;left:11555;top:11116;width:2;height:281" coordorigin="11555,11116" coordsize="0,281" path="m11555,11397l11555,11116e" filled="f" stroked="t" strokeweight=".472006pt" strokecolor="#484848">
                <v:path arrowok="t"/>
              </v:shape>
            </v:group>
            <v:group style="position:absolute;left:401;top:11340;width:2;height:276" coordorigin="401,11340" coordsize="2,276">
              <v:shape style="position:absolute;left:401;top:11340;width:2;height:276" coordorigin="401,11340" coordsize="0,276" path="m401,11616l401,11340e" filled="f" stroked="t" strokeweight=".472006pt" strokecolor="#444444">
                <v:path arrowok="t"/>
              </v:shape>
            </v:group>
            <v:group style="position:absolute;left:1194;top:11340;width:2;height:276" coordorigin="1194,11340" coordsize="2,276">
              <v:shape style="position:absolute;left:1194;top:11340;width:2;height:276" coordorigin="1194,11340" coordsize="0,276" path="m1194,11616l1194,11340e" filled="f" stroked="t" strokeweight=".472006pt" strokecolor="#3F3F3F">
                <v:path arrowok="t"/>
              </v:shape>
            </v:group>
            <v:group style="position:absolute;left:7396;top:11340;width:2;height:276" coordorigin="7396,11340" coordsize="2,276">
              <v:shape style="position:absolute;left:7396;top:11340;width:2;height:276" coordorigin="7396,11340" coordsize="0,276" path="m7396,11616l7396,11340e" filled="f" stroked="t" strokeweight=".472006pt" strokecolor="#2F2F2F">
                <v:path arrowok="t"/>
              </v:shape>
            </v:group>
            <v:group style="position:absolute;left:1194;top:11559;width:2;height:457" coordorigin="1194,11559" coordsize="2,457">
              <v:shape style="position:absolute;left:1194;top:11559;width:2;height:457" coordorigin="1194,11559" coordsize="0,457" path="m1194,12016l1194,11559e" filled="f" stroked="t" strokeweight=".70801pt" strokecolor="#606060">
                <v:path arrowok="t"/>
              </v:shape>
            </v:group>
            <v:group style="position:absolute;left:1765;top:11559;width:2;height:209" coordorigin="1765,11559" coordsize="2,209">
              <v:shape style="position:absolute;left:1765;top:11559;width:2;height:209" coordorigin="1765,11559" coordsize="0,209" path="m1765,11768l1765,11559e" filled="f" stroked="t" strokeweight=".472006pt" strokecolor="#484848">
                <v:path arrowok="t"/>
              </v:shape>
            </v:group>
            <v:group style="position:absolute;left:7399;top:11559;width:2;height:1143" coordorigin="7399,11559" coordsize="2,1143">
              <v:shape style="position:absolute;left:7399;top:11559;width:2;height:1143" coordorigin="7399,11559" coordsize="0,1143" path="m7399,12701l7399,11559e" filled="f" stroked="t" strokeweight=".70801pt" strokecolor="#545454">
                <v:path arrowok="t"/>
              </v:shape>
            </v:group>
            <v:group style="position:absolute;left:11559;top:8741;width:2;height:6646" coordorigin="11559,8741" coordsize="2,6646">
              <v:shape style="position:absolute;left:11559;top:8741;width:2;height:6646" coordorigin="11559,8741" coordsize="0,6646" path="m11559,15386l11559,8741e" filled="f" stroked="t" strokeweight=".70801pt" strokecolor="#5B5B5B">
                <v:path arrowok="t"/>
              </v:shape>
            </v:group>
            <v:group style="position:absolute;left:1765;top:11711;width:2;height:214" coordorigin="1765,11711" coordsize="2,214">
              <v:shape style="position:absolute;left:1765;top:11711;width:2;height:214" coordorigin="1765,11711" coordsize="0,214" path="m1765,11925l1765,11711e" filled="f" stroked="t" strokeweight=".472006pt" strokecolor="#2B2B2B">
                <v:path arrowok="t"/>
              </v:shape>
            </v:group>
            <v:group style="position:absolute;left:404;top:11868;width:2;height:286" coordorigin="404,11868" coordsize="2,286">
              <v:shape style="position:absolute;left:404;top:11868;width:2;height:286" coordorigin="404,11868" coordsize="0,286" path="m404,12154l404,11868e" filled="f" stroked="t" strokeweight=".70801pt" strokecolor="#545454">
                <v:path arrowok="t"/>
              </v:shape>
            </v:group>
            <v:group style="position:absolute;left:1768;top:11868;width:2;height:148" coordorigin="1768,11868" coordsize="2,148">
              <v:shape style="position:absolute;left:1768;top:11868;width:2;height:148" coordorigin="1768,11868" coordsize="0,148" path="m1768,12016l1768,11868e" filled="f" stroked="t" strokeweight=".472006pt" strokecolor="#484848">
                <v:path arrowok="t"/>
              </v:shape>
            </v:group>
            <v:group style="position:absolute;left:1194;top:11959;width:2;height:195" coordorigin="1194,11959" coordsize="2,195">
              <v:shape style="position:absolute;left:1194;top:11959;width:2;height:195" coordorigin="1194,11959" coordsize="0,195" path="m1194,12154l1194,11959e" filled="f" stroked="t" strokeweight=".472006pt" strokecolor="#444444">
                <v:path arrowok="t"/>
              </v:shape>
            </v:group>
            <v:group style="position:absolute;left:1765;top:11959;width:2;height:248" coordorigin="1765,11959" coordsize="2,248">
              <v:shape style="position:absolute;left:1765;top:11959;width:2;height:248" coordorigin="1765,11959" coordsize="0,248" path="m1765,12206l1765,11959e" filled="f" stroked="t" strokeweight=".944013pt" strokecolor="#606060">
                <v:path arrowok="t"/>
              </v:shape>
            </v:group>
            <v:group style="position:absolute;left:1765;top:12097;width:2;height:605" coordorigin="1765,12097" coordsize="2,605">
              <v:shape style="position:absolute;left:1765;top:12097;width:2;height:605" coordorigin="1765,12097" coordsize="0,605" path="m1765,12701l1765,12097e" filled="f" stroked="t" strokeweight=".70801pt" strokecolor="#4B4B4B">
                <v:path arrowok="t"/>
              </v:shape>
            </v:group>
            <v:group style="position:absolute;left:1197;top:12097;width:2;height:605" coordorigin="1197,12097" coordsize="2,605">
              <v:shape style="position:absolute;left:1197;top:12097;width:2;height:605" coordorigin="1197,12097" coordsize="0,605" path="m1197,12701l1197,12097e" filled="f" stroked="t" strokeweight=".70801pt" strokecolor="#575757">
                <v:path arrowok="t"/>
              </v:shape>
            </v:group>
            <v:group style="position:absolute;left:406;top:12644;width:2;height:162" coordorigin="406,12644" coordsize="2,162">
              <v:shape style="position:absolute;left:406;top:12644;width:2;height:162" coordorigin="406,12644" coordsize="0,162" path="m406,12806l406,12644e" filled="f" stroked="t" strokeweight=".472006pt" strokecolor="#3B3B3B">
                <v:path arrowok="t"/>
              </v:shape>
            </v:group>
            <v:group style="position:absolute;left:1199;top:12644;width:2;height:162" coordorigin="1199,12644" coordsize="2,162">
              <v:shape style="position:absolute;left:1199;top:12644;width:2;height:162" coordorigin="1199,12644" coordsize="0,162" path="m1199,12806l1199,12644e" filled="f" stroked="t" strokeweight=".472006pt" strokecolor="#383838">
                <v:path arrowok="t"/>
              </v:shape>
            </v:group>
            <v:group style="position:absolute;left:7401;top:12644;width:2;height:162" coordorigin="7401,12644" coordsize="2,162">
              <v:shape style="position:absolute;left:7401;top:12644;width:2;height:162" coordorigin="7401,12644" coordsize="0,162" path="m7401,12806l7401,12644e" filled="f" stroked="t" strokeweight=".472006pt" strokecolor="#232323">
                <v:path arrowok="t"/>
              </v:shape>
            </v:group>
            <v:group style="position:absolute;left:406;top:12749;width:2;height:2642" coordorigin="406,12749" coordsize="2,2642">
              <v:shape style="position:absolute;left:406;top:12749;width:2;height:2642" coordorigin="406,12749" coordsize="0,2642" path="m406,15391l406,12749e" filled="f" stroked="t" strokeweight=".70801pt" strokecolor="#5B5B5B">
                <v:path arrowok="t"/>
              </v:shape>
            </v:group>
            <v:group style="position:absolute;left:1768;top:12587;width:2;height:490" coordorigin="1768,12587" coordsize="2,490">
              <v:shape style="position:absolute;left:1768;top:12587;width:2;height:490" coordorigin="1768,12587" coordsize="0,490" path="m1768,13077l1768,12587e" filled="f" stroked="t" strokeweight=".944013pt" strokecolor="#646464">
                <v:path arrowok="t"/>
              </v:shape>
            </v:group>
            <v:group style="position:absolute;left:7403;top:12749;width:2;height:1090" coordorigin="7403,12749" coordsize="2,1090">
              <v:shape style="position:absolute;left:7403;top:12749;width:2;height:1090" coordorigin="7403,12749" coordsize="0,1090" path="m7403,13839l7403,12749e" filled="f" stroked="t" strokeweight=".70801pt" strokecolor="#545454">
                <v:path arrowok="t"/>
              </v:shape>
            </v:group>
            <v:group style="position:absolute;left:396;top:13023;width:2030;height:2" coordorigin="396,13023" coordsize="2030,2">
              <v:shape style="position:absolute;left:396;top:13023;width:2030;height:2" coordorigin="396,13023" coordsize="2030,0" path="m396,13023l2426,13023e" filled="f" stroked="t" strokeweight=".70801pt" strokecolor="#6B6B6B">
                <v:path arrowok="t"/>
              </v:shape>
            </v:group>
            <v:group style="position:absolute;left:1572;top:13023;width:222;height:2" coordorigin="1572,13023" coordsize="222,2">
              <v:shape style="position:absolute;left:1572;top:13023;width:222;height:2" coordorigin="1572,13023" coordsize="222,0" path="m1572,13023l1794,13023e" filled="f" stroked="t" strokeweight=".472006pt" strokecolor="#545454">
                <v:path arrowok="t"/>
              </v:shape>
            </v:group>
            <v:group style="position:absolute;left:11559;top:13011;width:2;height:281" coordorigin="11559,13011" coordsize="2,281">
              <v:shape style="position:absolute;left:11559;top:13011;width:2;height:281" coordorigin="11559,13011" coordsize="0,281" path="m11559,13292l11559,13011e" filled="f" stroked="t" strokeweight=".472006pt" strokecolor="#3F3F3F">
                <v:path arrowok="t"/>
              </v:shape>
            </v:group>
            <v:group style="position:absolute;left:1197;top:12749;width:2;height:1471" coordorigin="1197,12749" coordsize="2,1471">
              <v:shape style="position:absolute;left:1197;top:12749;width:2;height:1471" coordorigin="1197,12749" coordsize="0,1471" path="m1197,14220l1197,12749e" filled="f" stroked="t" strokeweight=".70801pt" strokecolor="#5B5B5B">
                <v:path arrowok="t"/>
              </v:shape>
            </v:group>
            <v:group style="position:absolute;left:1768;top:13006;width:2;height:443" coordorigin="1768,13006" coordsize="2,443">
              <v:shape style="position:absolute;left:1768;top:13006;width:2;height:443" coordorigin="1768,13006" coordsize="0,443" path="m1768,13449l1768,13006e" filled="f" stroked="t" strokeweight=".472006pt" strokecolor="#3F3F3F">
                <v:path arrowok="t"/>
              </v:shape>
            </v:group>
            <v:group style="position:absolute;left:2360;top:13818;width:1270;height:2" coordorigin="2360,13818" coordsize="1270,2">
              <v:shape style="position:absolute;left:2360;top:13818;width:1270;height:2" coordorigin="2360,13818" coordsize="1270,0" path="m2360,13818l3630,13818e" filled="f" stroked="t" strokeweight="1.888025pt" strokecolor="#4B57A0">
                <v:path arrowok="t"/>
              </v:shape>
            </v:group>
            <v:group style="position:absolute;left:3573;top:13794;width:562;height:2" coordorigin="3573,13794" coordsize="562,2">
              <v:shape style="position:absolute;left:3573;top:13794;width:562;height:2" coordorigin="3573,13794" coordsize="562,0" path="m3573,13794l4135,13794e" filled="f" stroked="t" strokeweight="1.416019pt" strokecolor="#545BAF">
                <v:path arrowok="t"/>
              </v:shape>
            </v:group>
            <v:group style="position:absolute;left:1770;top:13392;width:2;height:447" coordorigin="1770,13392" coordsize="2,447">
              <v:shape style="position:absolute;left:1770;top:13392;width:2;height:447" coordorigin="1770,13392" coordsize="0,447" path="m1770,13839l1770,13392e" filled="f" stroked="t" strokeweight=".70801pt" strokecolor="#606060">
                <v:path arrowok="t"/>
              </v:shape>
            </v:group>
            <v:group style="position:absolute;left:1770;top:13782;width:2;height:214" coordorigin="1770,13782" coordsize="2,214">
              <v:shape style="position:absolute;left:1770;top:13782;width:2;height:214" coordorigin="1770,13782" coordsize="0,214" path="m1770,13996l1770,13782e" filled="f" stroked="t" strokeweight=".472006pt" strokecolor="#343434">
                <v:path arrowok="t"/>
              </v:shape>
            </v:group>
            <v:group style="position:absolute;left:7406;top:13782;width:2;height:214" coordorigin="7406,13782" coordsize="2,214">
              <v:shape style="position:absolute;left:7406;top:13782;width:2;height:214" coordorigin="7406,13782" coordsize="0,214" path="m7406,13996l7406,13782e" filled="f" stroked="t" strokeweight=".472006pt" strokecolor="#282828">
                <v:path arrowok="t"/>
              </v:shape>
            </v:group>
            <v:group style="position:absolute;left:1770;top:13939;width:2;height:1457" coordorigin="1770,13939" coordsize="2,1457">
              <v:shape style="position:absolute;left:1770;top:13939;width:2;height:1457" coordorigin="1770,13939" coordsize="0,1457" path="m1770,15396l1770,13939e" filled="f" stroked="t" strokeweight=".70801pt" strokecolor="#575757">
                <v:path arrowok="t"/>
              </v:shape>
            </v:group>
            <v:group style="position:absolute;left:2421;top:13939;width:2;height:281" coordorigin="2421,13939" coordsize="2,281">
              <v:shape style="position:absolute;left:2421;top:13939;width:2;height:281" coordorigin="2421,13939" coordsize="0,281" path="m2421,14220l2421,13939e" filled="f" stroked="t" strokeweight=".472006pt" strokecolor="#575757">
                <v:path arrowok="t"/>
              </v:shape>
            </v:group>
            <v:group style="position:absolute;left:7406;top:13939;width:2;height:1452" coordorigin="7406,13939" coordsize="2,1452">
              <v:shape style="position:absolute;left:7406;top:13939;width:2;height:1452" coordorigin="7406,13939" coordsize="0,1452" path="m7406,15391l7406,13939e" filled="f" stroked="t" strokeweight=".70801pt" strokecolor="#545454">
                <v:path arrowok="t"/>
              </v:shape>
            </v:group>
            <v:group style="position:absolute;left:1199;top:14163;width:2;height:328" coordorigin="1199,14163" coordsize="2,328">
              <v:shape style="position:absolute;left:1199;top:14163;width:2;height:328" coordorigin="1199,14163" coordsize="0,328" path="m1199,14491l1199,14163e" filled="f" stroked="t" strokeweight=".472006pt" strokecolor="#4B4B4B">
                <v:path arrowok="t"/>
              </v:shape>
            </v:group>
            <v:group style="position:absolute;left:11564;top:14163;width:2;height:328" coordorigin="11564,14163" coordsize="2,328">
              <v:shape style="position:absolute;left:11564;top:14163;width:2;height:328" coordorigin="11564,14163" coordsize="0,328" path="m11564,14491l11564,14163e" filled="f" stroked="t" strokeweight=".472006pt" strokecolor="#3F3F3F">
                <v:path arrowok="t"/>
              </v:shape>
            </v:group>
            <v:group style="position:absolute;left:396;top:15386;width:505;height:2" coordorigin="396,15386" coordsize="505,2">
              <v:shape style="position:absolute;left:396;top:15386;width:505;height:2" coordorigin="396,15386" coordsize="505,0" path="m396,15386l902,15386e" filled="f" stroked="t" strokeweight=".472006pt" strokecolor="#6B6B6B">
                <v:path arrowok="t"/>
              </v:shape>
            </v:group>
            <v:group style="position:absolute;left:1199;top:14410;width:2;height:990" coordorigin="1199,14410" coordsize="2,990">
              <v:shape style="position:absolute;left:1199;top:14410;width:2;height:990" coordorigin="1199,14410" coordsize="0,990" path="m1199,15401l1199,14410e" filled="f" stroked="t" strokeweight=".70801pt" strokecolor="#5B5B5B">
                <v:path arrowok="t"/>
              </v:shape>
            </v:group>
            <v:group style="position:absolute;left:1534;top:15386;width:274;height:2" coordorigin="1534,15386" coordsize="274,2">
              <v:shape style="position:absolute;left:1534;top:15386;width:274;height:2" coordorigin="1534,15386" coordsize="274,0" path="m1534,15386l1808,15386e" filled="f" stroked="t" strokeweight=".944013pt" strokecolor="#808080">
                <v:path arrowok="t"/>
              </v:shape>
            </v:group>
            <v:group style="position:absolute;left:2421;top:14434;width:2;height:962" coordorigin="2421,14434" coordsize="2,962">
              <v:shape style="position:absolute;left:2421;top:14434;width:2;height:962" coordorigin="2421,14434" coordsize="0,962" path="m2421,15396l2421,14434e" filled="f" stroked="t" strokeweight=".472006pt" strokecolor="#545454">
                <v:path arrowok="t"/>
              </v:shape>
            </v:group>
            <v:group style="position:absolute;left:3573;top:15386;width:340;height:2" coordorigin="3573,15386" coordsize="340,2">
              <v:shape style="position:absolute;left:3573;top:15386;width:340;height:2" coordorigin="3573,15386" coordsize="340,0" path="m3573,15386l3913,15386e" filled="f" stroked="t" strokeweight=".472006pt" strokecolor="#676767">
                <v:path arrowok="t"/>
              </v:shape>
            </v:group>
            <v:group style="position:absolute;left:845;top:15384;width:10729;height:2" coordorigin="845,15384" coordsize="10729,2">
              <v:shape style="position:absolute;left:845;top:15384;width:10729;height:2" coordorigin="845,15384" coordsize="10729,0" path="m845,15384l11574,15384e" filled="f" stroked="t" strokeweight=".70801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3"/>
          <w:szCs w:val="13"/>
          <w:color w:val="343636"/>
          <w:spacing w:val="0"/>
          <w:w w:val="79"/>
          <w:position w:val="-3"/>
        </w:rPr>
        <w:t>..&gt;: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2"/>
          <w:position w:val="1"/>
        </w:rPr>
        <w:t>;;;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left="52" w:right="-20"/>
        <w:jc w:val="left"/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0"/>
          <w:w w:val="100"/>
          <w:b/>
          <w:bCs/>
        </w:rPr>
        <w:t>lsmail</w:t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43636"/>
          <w:spacing w:val="0"/>
          <w:w w:val="82"/>
          <w:b/>
          <w:bCs/>
        </w:rPr>
        <w:t>YAPıcı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spacing w:before="0" w:after="0" w:line="236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1C1C1C"/>
          <w:spacing w:val="0"/>
          <w:w w:val="33"/>
          <w:b/>
          <w:bCs/>
        </w:rPr>
        <w:t>1</w:t>
      </w:r>
      <w:r>
        <w:rPr>
          <w:rFonts w:ascii="Arial" w:hAnsi="Arial" w:cs="Arial" w:eastAsia="Arial"/>
          <w:sz w:val="23"/>
          <w:szCs w:val="23"/>
          <w:color w:val="1C1C1C"/>
          <w:spacing w:val="0"/>
          <w:w w:val="33"/>
          <w:b/>
          <w:bCs/>
        </w:rPr>
        <w:t>  </w:t>
      </w:r>
      <w:r>
        <w:rPr>
          <w:rFonts w:ascii="Arial" w:hAnsi="Arial" w:cs="Arial" w:eastAsia="Arial"/>
          <w:sz w:val="23"/>
          <w:szCs w:val="23"/>
          <w:color w:val="1C1C1C"/>
          <w:spacing w:val="19"/>
          <w:w w:val="33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343636"/>
          <w:spacing w:val="0"/>
          <w:w w:val="80"/>
          <w:b/>
          <w:bCs/>
        </w:rPr>
        <w:t>fa</w:t>
      </w:r>
      <w:r>
        <w:rPr>
          <w:rFonts w:ascii="Arial" w:hAnsi="Arial" w:cs="Arial" w:eastAsia="Arial"/>
          <w:sz w:val="22"/>
          <w:szCs w:val="22"/>
          <w:color w:val="343636"/>
          <w:spacing w:val="0"/>
          <w:w w:val="80"/>
          <w:b/>
          <w:bCs/>
        </w:rPr>
        <w:t>i</w:t>
      </w:r>
      <w:r>
        <w:rPr>
          <w:rFonts w:ascii="Arial" w:hAnsi="Arial" w:cs="Arial" w:eastAsia="Arial"/>
          <w:sz w:val="22"/>
          <w:szCs w:val="22"/>
          <w:color w:val="1C1C1C"/>
          <w:spacing w:val="4"/>
          <w:w w:val="80"/>
          <w:b/>
          <w:bCs/>
        </w:rPr>
        <w:t>y</w:t>
      </w:r>
      <w:r>
        <w:rPr>
          <w:rFonts w:ascii="Arial" w:hAnsi="Arial" w:cs="Arial" w:eastAsia="Arial"/>
          <w:sz w:val="22"/>
          <w:szCs w:val="22"/>
          <w:color w:val="343636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22"/>
          <w:szCs w:val="22"/>
          <w:color w:val="343636"/>
          <w:spacing w:val="16"/>
          <w:w w:val="8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43636"/>
          <w:spacing w:val="0"/>
          <w:w w:val="80"/>
          <w:b/>
          <w:bCs/>
        </w:rPr>
        <w:t>Bat</w:t>
      </w:r>
      <w:r>
        <w:rPr>
          <w:rFonts w:ascii="Arial" w:hAnsi="Arial" w:cs="Arial" w:eastAsia="Arial"/>
          <w:sz w:val="23"/>
          <w:szCs w:val="23"/>
          <w:color w:val="343636"/>
          <w:spacing w:val="0"/>
          <w:w w:val="80"/>
          <w:b/>
          <w:bCs/>
        </w:rPr>
        <w:t>ı</w:t>
      </w:r>
      <w:r>
        <w:rPr>
          <w:rFonts w:ascii="Arial" w:hAnsi="Arial" w:cs="Arial" w:eastAsia="Arial"/>
          <w:sz w:val="23"/>
          <w:szCs w:val="23"/>
          <w:color w:val="343636"/>
          <w:spacing w:val="17"/>
          <w:w w:val="8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43636"/>
          <w:spacing w:val="0"/>
          <w:w w:val="80"/>
          <w:b/>
          <w:bCs/>
        </w:rPr>
        <w:t>Bölg</w:t>
      </w:r>
      <w:r>
        <w:rPr>
          <w:rFonts w:ascii="Arial" w:hAnsi="Arial" w:cs="Arial" w:eastAsia="Arial"/>
          <w:sz w:val="23"/>
          <w:szCs w:val="23"/>
          <w:color w:val="343636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343636"/>
          <w:spacing w:val="-7"/>
          <w:w w:val="80"/>
          <w:b/>
          <w:bCs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636"/>
          <w:spacing w:val="0"/>
          <w:w w:val="87"/>
        </w:rPr>
        <w:t>Ar-ıiriAf.</w:t>
      </w:r>
      <w:r>
        <w:rPr>
          <w:rFonts w:ascii="Times New Roman" w:hAnsi="Times New Roman" w:cs="Times New Roman" w:eastAsia="Times New Roman"/>
          <w:sz w:val="20"/>
          <w:szCs w:val="20"/>
          <w:color w:val="34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Ar.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Ku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6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-12"/>
          <w:w w:val="10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5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0"/>
        </w:rPr>
        <w:t>Ercüment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636"/>
          <w:spacing w:val="0"/>
          <w:w w:val="104"/>
        </w:rPr>
        <w:t>GÜRBÜZ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690" w:lineRule="exact"/>
        <w:ind w:left="142" w:right="-20"/>
        <w:jc w:val="left"/>
        <w:rPr>
          <w:rFonts w:ascii="Times New Roman" w:hAnsi="Times New Roman" w:cs="Times New Roman" w:eastAsia="Times New Roman"/>
          <w:sz w:val="64"/>
          <w:szCs w:val="64"/>
        </w:rPr>
      </w:pPr>
      <w:rPr/>
      <w:r>
        <w:rPr>
          <w:rFonts w:ascii="Times New Roman" w:hAnsi="Times New Roman" w:cs="Times New Roman" w:eastAsia="Times New Roman"/>
          <w:sz w:val="64"/>
          <w:szCs w:val="64"/>
          <w:color w:val="313FA7"/>
          <w:spacing w:val="-51"/>
          <w:w w:val="123"/>
        </w:rPr>
        <w:t>)</w:t>
      </w:r>
      <w:r>
        <w:rPr>
          <w:rFonts w:ascii="Times New Roman" w:hAnsi="Times New Roman" w:cs="Times New Roman" w:eastAsia="Times New Roman"/>
          <w:sz w:val="64"/>
          <w:szCs w:val="64"/>
          <w:color w:val="313FA7"/>
          <w:spacing w:val="0"/>
          <w:w w:val="50"/>
          <w:b/>
          <w:bCs/>
        </w:rPr>
        <w:t>"'\</w:t>
      </w:r>
      <w:r>
        <w:rPr>
          <w:rFonts w:ascii="Times New Roman" w:hAnsi="Times New Roman" w:cs="Times New Roman" w:eastAsia="Times New Roman"/>
          <w:sz w:val="64"/>
          <w:szCs w:val="64"/>
          <w:color w:val="313FA7"/>
          <w:spacing w:val="0"/>
          <w:w w:val="51"/>
          <w:b/>
          <w:bCs/>
        </w:rPr>
        <w:t>os:-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60"/>
          <w:cols w:num="2" w:equalWidth="0">
            <w:col w:w="437" w:space="1671"/>
            <w:col w:w="9272"/>
          </w:cols>
        </w:sectPr>
      </w:pPr>
      <w:rPr/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Sz w:w="11920" w:h="16840"/>
          <w:pgMar w:top="600" w:bottom="280" w:left="480" w:right="240"/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0" w:lineRule="exact"/>
        <w:ind w:left="577" w:right="-6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w w:val="73"/>
        </w:rPr>
        <w:t>BÜ</w:t>
      </w:r>
      <w:r>
        <w:rPr>
          <w:rFonts w:ascii="Arial" w:hAnsi="Arial" w:cs="Arial" w:eastAsia="Arial"/>
          <w:sz w:val="14"/>
          <w:szCs w:val="14"/>
          <w:color w:val="3A3A3A"/>
          <w:spacing w:val="-10"/>
          <w:w w:val="73"/>
        </w:rPr>
        <w:t>Y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73"/>
        </w:rPr>
        <w:t>ÜKŞEHIR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32" w:lineRule="exact"/>
        <w:ind w:left="605" w:right="-44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A3A3A"/>
          <w:spacing w:val="0"/>
          <w:w w:val="82"/>
        </w:rPr>
        <w:t>BELEDIYESI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33" w:after="0" w:line="250" w:lineRule="auto"/>
        <w:ind w:left="527" w:right="408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DAlRESi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5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left="-36" w:right="358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22.648987pt;margin-top:7.209493pt;width:30.992663pt;height:.1pt;mso-position-horizontal-relative:page;mso-position-vertical-relative:paragraph;z-index:-15428" coordorigin="10453,144" coordsize="620,2">
            <v:shape style="position:absolute;left:10453;top:144;width:620;height:2" coordorigin="10453,144" coordsize="620,0" path="m10453,144l11073,144e" filled="f" stroked="t" strokeweight="2.347929pt" strokecolor="#646B7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37" w:lineRule="exact"/>
        <w:ind w:left="114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  <w:cols w:num="2" w:equalWidth="0">
            <w:col w:w="1250" w:space="1914"/>
            <w:col w:w="8036"/>
          </w:cols>
        </w:sectPr>
      </w:pPr>
      <w:rPr/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</w:sectPr>
      </w:pPr>
      <w:rPr/>
    </w:p>
    <w:p>
      <w:pPr>
        <w:spacing w:before="35" w:after="0" w:line="240" w:lineRule="auto"/>
        <w:ind w:left="112" w:right="-20"/>
        <w:jc w:val="left"/>
        <w:tabs>
          <w:tab w:pos="1480" w:val="left"/>
          <w:tab w:pos="2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24.0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5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0" w:right="-69"/>
        <w:jc w:val="left"/>
        <w:tabs>
          <w:tab w:pos="1480" w:val="left"/>
          <w:tab w:pos="2780" w:val="left"/>
          <w:tab w:pos="4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24.05.2017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2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3443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33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5529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4F4F4F"/>
          <w:spacing w:val="8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5" w:lineRule="exact"/>
        <w:ind w:left="13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Dogn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Adi·es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10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4"/>
          <w:position w:val="-1"/>
        </w:rPr>
        <w:t>_ç_amdibi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7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5529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82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A3A3A"/>
          <w:spacing w:val="8"/>
          <w:w w:val="82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14:20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  <w:cols w:num="2" w:equalWidth="0">
            <w:col w:w="4658" w:space="596"/>
            <w:col w:w="5946"/>
          </w:cols>
        </w:sectPr>
      </w:pPr>
      <w:rPr/>
    </w:p>
    <w:p>
      <w:pPr>
        <w:spacing w:before="23" w:after="0" w:line="214" w:lineRule="exact"/>
        <w:ind w:left="121" w:right="-20"/>
        <w:jc w:val="left"/>
        <w:tabs>
          <w:tab w:pos="1480" w:val="left"/>
          <w:tab w:pos="42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7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</w:sectPr>
      </w:pPr>
      <w:rPr/>
    </w:p>
    <w:p>
      <w:pPr>
        <w:spacing w:before="18" w:after="0" w:line="240" w:lineRule="auto"/>
        <w:ind w:left="130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0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5" w:lineRule="exact"/>
        <w:ind w:left="3232" w:right="-7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Betoı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4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8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rıne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5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0"/>
          <w:w w:val="100"/>
          <w:position w:val="-2"/>
        </w:rPr>
        <w:t>şa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0"/>
          <w:w w:val="100"/>
          <w:position w:val="-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26464"/>
          <w:spacing w:val="4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elik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  <w:position w:val="-2"/>
        </w:rPr>
        <w:t>Dii'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4"/>
          <w:position w:val="-2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83"/>
          <w:position w:val="-2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3" w:lineRule="exact"/>
        <w:ind w:left="3598" w:right="272"/>
        <w:jc w:val="center"/>
        <w:tabs>
          <w:tab w:pos="4040" w:val="left"/>
          <w:tab w:pos="4640" w:val="left"/>
          <w:tab w:pos="5140" w:val="left"/>
          <w:tab w:pos="5560" w:val="left"/>
        </w:tabs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</w:rPr>
        <w:t>X</w:t>
      </w:r>
      <w:r>
        <w:rPr>
          <w:rFonts w:ascii="Arial" w:hAnsi="Arial" w:cs="Arial" w:eastAsia="Arial"/>
          <w:sz w:val="12"/>
          <w:szCs w:val="12"/>
          <w:color w:val="3A3A3A"/>
          <w:spacing w:val="-24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3A3A3A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45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45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100"/>
          <w:b/>
          <w:bCs/>
        </w:rPr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45"/>
        </w:rPr>
        <w:t>1</w:t>
      </w:r>
      <w:r>
        <w:rPr>
          <w:rFonts w:ascii="Arial" w:hAnsi="Arial" w:cs="Arial" w:eastAsia="Arial"/>
          <w:sz w:val="13"/>
          <w:szCs w:val="13"/>
          <w:color w:val="BFBFBF"/>
          <w:spacing w:val="-9"/>
          <w:w w:val="45"/>
        </w:rPr>
        <w:t> </w:t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100"/>
        </w:rPr>
      </w:r>
      <w:r>
        <w:rPr>
          <w:rFonts w:ascii="Arial" w:hAnsi="Arial" w:cs="Arial" w:eastAsia="Arial"/>
          <w:sz w:val="40"/>
          <w:szCs w:val="40"/>
          <w:color w:val="4F4F4F"/>
          <w:spacing w:val="0"/>
          <w:w w:val="253"/>
        </w:rPr>
        <w:t>l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</w:rPr>
      </w:r>
    </w:p>
    <w:p>
      <w:pPr>
        <w:spacing w:before="84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8"/>
        </w:rPr>
        <w:t>14:40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  <w:cols w:num="2" w:equalWidth="0">
            <w:col w:w="6187" w:space="293"/>
            <w:col w:w="4720"/>
          </w:cols>
        </w:sectPr>
      </w:pPr>
      <w:rPr/>
    </w:p>
    <w:p>
      <w:pPr>
        <w:spacing w:before="0" w:after="0" w:line="198" w:lineRule="exact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:Doğa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ARSLAN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0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MUSLUOGLU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26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7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7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14:21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14:24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26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leku·i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648" w:right="-20"/>
        <w:jc w:val="left"/>
        <w:tabs>
          <w:tab w:pos="5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14:50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26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14:40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9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  <w:position w:val="-1"/>
        </w:rPr>
        <w:t>Sayı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0"/>
        </w:rPr>
        <w:t>Doğ_algaz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  <w:cols w:num="2" w:equalWidth="0">
            <w:col w:w="1186" w:space="579"/>
            <w:col w:w="9435"/>
          </w:cols>
        </w:sectPr>
      </w:pPr>
      <w:rPr/>
    </w:p>
    <w:p>
      <w:pPr>
        <w:spacing w:before="18" w:after="0" w:line="240" w:lineRule="auto"/>
        <w:ind w:left="30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17"/>
          <w:w w:val="24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dımcı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'uı[mışse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82"/>
          <w:position w:val="-1"/>
        </w:rPr>
        <w:t>Dönti§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83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"/>
        </w:rPr>
        <w:t>15:30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  <w:cols w:num="3" w:equalWidth="0">
            <w:col w:w="1296" w:space="468"/>
            <w:col w:w="1453" w:space="1158"/>
            <w:col w:w="6825"/>
          </w:cols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2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02"/>
        </w:rPr>
        <w:t>Durum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tabs>
          <w:tab w:pos="272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652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435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6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5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4"/>
          <w:w w:val="5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yadı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71"/>
        </w:rPr>
        <w:t>Ç_y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72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777777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77777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Sami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DtLSi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4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Paramedi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Necati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67"/>
        </w:rPr>
        <w:t>A_ş_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12" w:lineRule="exact"/>
        <w:ind w:left="26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-9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  <w:cols w:num="2" w:equalWidth="0">
            <w:col w:w="1537" w:space="228"/>
            <w:col w:w="9435"/>
          </w:cols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26" w:lineRule="exact"/>
        <w:ind w:left="112" w:right="-74"/>
        <w:jc w:val="left"/>
        <w:tabs>
          <w:tab w:pos="2660" w:val="left"/>
        </w:tabs>
        <w:rPr>
          <w:rFonts w:ascii="Courier New" w:hAnsi="Courier New" w:cs="Courier New" w:eastAsia="Courier New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8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8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8"/>
        </w:rPr>
      </w:r>
      <w:r>
        <w:rPr>
          <w:rFonts w:ascii="Courier New" w:hAnsi="Courier New" w:cs="Courier New" w:eastAsia="Courier New"/>
          <w:sz w:val="23"/>
          <w:szCs w:val="23"/>
          <w:color w:val="3A3A3A"/>
          <w:spacing w:val="0"/>
          <w:w w:val="78"/>
          <w:position w:val="-9"/>
        </w:rPr>
        <w:t>Su</w:t>
      </w:r>
      <w:r>
        <w:rPr>
          <w:rFonts w:ascii="Courier New" w:hAnsi="Courier New" w:cs="Courier New" w:eastAsia="Courier New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right="-20"/>
        <w:jc w:val="left"/>
        <w:tabs>
          <w:tab w:pos="1960" w:val="left"/>
          <w:tab w:pos="3580" w:val="left"/>
          <w:tab w:pos="5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63"/>
          <w:position w:val="-12"/>
        </w:rPr>
        <w:t>lsu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15"/>
          <w:w w:val="63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2"/>
        </w:rPr>
        <w:t>ıKöpü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2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2"/>
        </w:rPr>
        <w:t>ıK.K.T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  <w:position w:val="-1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96"/>
          <w:position w:val="-1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37"/>
          <w:position w:val="-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-12"/>
        </w:rPr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55"/>
          <w:position w:val="-11"/>
        </w:rPr>
        <w:t>ı</w:t>
      </w:r>
      <w:r>
        <w:rPr>
          <w:rFonts w:ascii="Arial" w:hAnsi="Arial" w:cs="Arial" w:eastAsia="Arial"/>
          <w:sz w:val="38"/>
          <w:szCs w:val="38"/>
          <w:color w:val="3A3A3A"/>
          <w:spacing w:val="-4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1"/>
        </w:rPr>
        <w:t>C0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  <w:position w:val="-1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  <w:cols w:num="2" w:equalWidth="0">
            <w:col w:w="2882" w:space="1494"/>
            <w:col w:w="6824"/>
          </w:cols>
        </w:sectPr>
      </w:pPr>
      <w:rPr/>
    </w:p>
    <w:p>
      <w:pPr>
        <w:spacing w:before="0" w:after="0" w:line="338" w:lineRule="exact"/>
        <w:ind w:left="4376" w:right="-20"/>
        <w:jc w:val="left"/>
        <w:tabs>
          <w:tab w:pos="6340" w:val="left"/>
          <w:tab w:pos="7960" w:val="left"/>
          <w:tab w:pos="96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7"/>
          <w:szCs w:val="27"/>
          <w:color w:val="4F4F4F"/>
          <w:spacing w:val="0"/>
          <w:w w:val="63"/>
          <w:position w:val="-4"/>
        </w:rPr>
        <w:t>p</w:t>
      </w:r>
      <w:r>
        <w:rPr>
          <w:rFonts w:ascii="Arial" w:hAnsi="Arial" w:cs="Arial" w:eastAsia="Arial"/>
          <w:sz w:val="27"/>
          <w:szCs w:val="27"/>
          <w:color w:val="4F4F4F"/>
          <w:spacing w:val="-32"/>
          <w:w w:val="63"/>
          <w:position w:val="-4"/>
        </w:rPr>
        <w:t> </w:t>
      </w:r>
      <w:r>
        <w:rPr>
          <w:rFonts w:ascii="Arial" w:hAnsi="Arial" w:cs="Arial" w:eastAsia="Arial"/>
          <w:sz w:val="27"/>
          <w:szCs w:val="27"/>
          <w:color w:val="4F4F4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7"/>
          <w:szCs w:val="27"/>
          <w:color w:val="4F4F4F"/>
          <w:spacing w:val="0"/>
          <w:w w:val="100"/>
          <w:position w:val="-4"/>
        </w:rPr>
      </w:r>
      <w:r>
        <w:rPr>
          <w:rFonts w:ascii="Arial" w:hAnsi="Arial" w:cs="Arial" w:eastAsia="Arial"/>
          <w:sz w:val="38"/>
          <w:szCs w:val="38"/>
          <w:color w:val="626464"/>
          <w:spacing w:val="0"/>
          <w:w w:val="63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626464"/>
          <w:spacing w:val="-60"/>
          <w:w w:val="63"/>
          <w:position w:val="-4"/>
        </w:rPr>
        <w:t> </w:t>
      </w:r>
      <w:r>
        <w:rPr>
          <w:rFonts w:ascii="Arial" w:hAnsi="Arial" w:cs="Arial" w:eastAsia="Arial"/>
          <w:sz w:val="38"/>
          <w:szCs w:val="38"/>
          <w:color w:val="62646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626464"/>
          <w:spacing w:val="0"/>
          <w:w w:val="100"/>
          <w:position w:val="-4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63"/>
          <w:position w:val="-7"/>
        </w:rPr>
        <w:t>ı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7"/>
        </w:rPr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63"/>
          <w:position w:val="-7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</w:sectPr>
      </w:pPr>
      <w:rPr/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0" w:lineRule="auto"/>
        <w:ind w:left="116" w:right="47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Dunımu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4.23716pt;margin-top:8.987821pt;width:3.287101pt;height:.1pt;mso-position-horizontal-relative:page;mso-position-vertical-relative:paragraph;z-index:-15427" coordorigin="1085,180" coordsize="66,2">
            <v:shape style="position:absolute;left:1085;top:180;width:66;height:2" coordorigin="1085,180" coordsize="66,0" path="m1085,180l1150,180e" filled="f" stroked="t" strokeweight=".23479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4"/>
          <w:szCs w:val="14"/>
          <w:color w:val="626464"/>
          <w:spacing w:val="0"/>
          <w:w w:val="100"/>
        </w:rPr>
        <w:t>&lt;''</w:t>
      </w:r>
      <w:r>
        <w:rPr>
          <w:rFonts w:ascii="Times New Roman" w:hAnsi="Times New Roman" w:cs="Times New Roman" w:eastAsia="Times New Roman"/>
          <w:sz w:val="14"/>
          <w:szCs w:val="14"/>
          <w:color w:val="62646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"ortalı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58" w:lineRule="auto"/>
        <w:ind w:left="112" w:right="-53" w:firstLine="21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88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4" w:lineRule="exact"/>
        <w:ind w:left="174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çocu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baza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1"/>
        </w:rPr>
        <w:t>şifonye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35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75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4F4F4F"/>
          <w:spacing w:val="31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kitaplık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75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A3A3A"/>
          <w:spacing w:val="17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gardrop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tablet,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27"/>
          <w:position w:val="-1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masaüst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68"/>
          <w:b/>
          <w:bCs/>
        </w:rPr>
        <w:t>ı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68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3"/>
          <w:w w:val="68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pencere,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27"/>
        </w:rPr>
        <w:t>ı</w:t>
      </w:r>
      <w:r>
        <w:rPr>
          <w:rFonts w:ascii="Arial" w:hAnsi="Arial" w:cs="Arial" w:eastAsia="Arial"/>
          <w:sz w:val="25"/>
          <w:szCs w:val="25"/>
          <w:color w:val="3A3A3A"/>
          <w:spacing w:val="-32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der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kitapları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sunta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döşemeleri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atısı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çökmek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Eşy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da: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40.000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Toplam: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50" w:lineRule="auto"/>
        <w:ind w:right="83" w:firstLine="25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girşine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karşıda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</w:rPr>
        <w:t>bu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çocu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bitişiğinde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haldeki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üçl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priz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kablo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yüzeylerini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nevresimleri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tutuşnırması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</w:rPr>
        <w:t>neticesind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</w:rPr>
        <w:t>_çtktığı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lınıştı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521" w:lineRule="auto"/>
        <w:ind w:left="42" w:right="4005" w:firstLine="-42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Doğa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ARSLAN'a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  <w:cols w:num="2" w:equalWidth="0">
            <w:col w:w="1566" w:space="198"/>
            <w:col w:w="9436"/>
          </w:cols>
        </w:sectPr>
      </w:pPr>
      <w:rPr/>
    </w:p>
    <w:p>
      <w:pPr>
        <w:spacing w:before="2" w:after="0" w:line="226" w:lineRule="exact"/>
        <w:ind w:left="126" w:right="-20"/>
        <w:jc w:val="left"/>
        <w:tabs>
          <w:tab w:pos="176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]"ar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1"/>
        </w:rPr>
        <w:t>lı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626464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20"/>
          <w:szCs w:val="20"/>
          <w:color w:val="62646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24.05.2017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97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-7"/>
          <w:w w:val="107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</w:sectPr>
      </w:pPr>
      <w:rPr/>
    </w:p>
    <w:p>
      <w:pPr>
        <w:spacing w:before="3" w:after="0" w:line="240" w:lineRule="auto"/>
        <w:ind w:left="215" w:right="-68"/>
        <w:jc w:val="left"/>
        <w:tabs>
          <w:tab w:pos="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</w:rPr>
        <w:t>Ölli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right="-20"/>
        <w:jc w:val="left"/>
        <w:tabs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GiUE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80" w:right="240"/>
          <w:cols w:num="2" w:equalWidth="0">
            <w:col w:w="1608" w:space="157"/>
            <w:col w:w="9435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8.292545pt;margin-top:30.979286pt;width:549.627469pt;height:787.07694pt;mso-position-horizontal-relative:page;mso-position-vertical-relative:page;z-index:-15430" coordorigin="566,620" coordsize="10993,15742">
            <v:shape style="position:absolute;left:8352;top:13267;width:3206;height:2266" type="#_x0000_t75">
              <v:imagedata r:id="rId10" o:title=""/>
            </v:shape>
            <v:group style="position:absolute;left:11531;top:864;width:2;height:15471" coordorigin="11531,864" coordsize="2,15471">
              <v:shape style="position:absolute;left:11531;top:864;width:2;height:15471" coordorigin="11531,864" coordsize="0,15471" path="m11531,16335l11531,864e" filled="f" stroked="t" strokeweight=".704379pt" strokecolor="#606060">
                <v:path arrowok="t"/>
              </v:shape>
            </v:group>
            <v:group style="position:absolute;left:587;top:638;width:10937;height:2" coordorigin="587,638" coordsize="10937,2">
              <v:shape style="position:absolute;left:587;top:638;width:10937;height:2" coordorigin="587,638" coordsize="10937,0" path="m587,638l11524,638e" filled="f" stroked="t" strokeweight=".704379pt" strokecolor="#606060">
                <v:path arrowok="t"/>
              </v:shape>
            </v:group>
            <v:group style="position:absolute;left:587;top:627;width:2;height:5583" coordorigin="587,627" coordsize="2,5583">
              <v:shape style="position:absolute;left:587;top:627;width:2;height:5583" coordorigin="587,627" coordsize="0,5583" path="m587,6209l587,627e" filled="f" stroked="t" strokeweight=".704379pt" strokecolor="#5B5B5B">
                <v:path arrowok="t"/>
              </v:shape>
            </v:group>
            <v:group style="position:absolute;left:2235;top:631;width:2;height:1600" coordorigin="2235,631" coordsize="2,1600">
              <v:shape style="position:absolute;left:2235;top:631;width:2;height:1600" coordorigin="2235,631" coordsize="0,1600" path="m2235,2231l2235,631e" filled="f" stroked="t" strokeweight=".469586pt" strokecolor="#606060">
                <v:path arrowok="t"/>
              </v:shape>
            </v:group>
            <v:group style="position:absolute;left:9706;top:636;width:2;height:1595" coordorigin="9706,636" coordsize="2,1595">
              <v:shape style="position:absolute;left:9706;top:636;width:2;height:1595" coordorigin="9706,636" coordsize="0,1595" path="m9706,2231l9706,636e" filled="f" stroked="t" strokeweight=".704379pt" strokecolor="#575757">
                <v:path arrowok="t"/>
              </v:shape>
            </v:group>
            <v:group style="position:absolute;left:582;top:2226;width:10951;height:2" coordorigin="582,2226" coordsize="10951,2">
              <v:shape style="position:absolute;left:582;top:2226;width:10951;height:2" coordorigin="582,2226" coordsize="10951,0" path="m582,2226l11533,2226e" filled="f" stroked="t" strokeweight=".704379pt" strokecolor="#676767">
                <v:path arrowok="t"/>
              </v:shape>
            </v:group>
            <v:group style="position:absolute;left:578;top:1849;width:1057;height:2" coordorigin="578,1849" coordsize="1057,2">
              <v:shape style="position:absolute;left:578;top:1849;width:1057;height:2" coordorigin="578,1849" coordsize="1057,0" path="m578,1849l1634,1849e" filled="f" stroked="t" strokeweight=".469586pt" strokecolor="#BFBFBF">
                <v:path arrowok="t"/>
              </v:shape>
            </v:group>
            <v:group style="position:absolute;left:578;top:2464;width:10955;height:2" coordorigin="578,2464" coordsize="10955,2">
              <v:shape style="position:absolute;left:578;top:2464;width:10955;height:2" coordorigin="578,2464" coordsize="10955,0" path="m578,2464l11533,2464e" filled="f" stroked="t" strokeweight=".704379pt" strokecolor="#6B6B6B">
                <v:path arrowok="t"/>
              </v:shape>
            </v:group>
            <v:group style="position:absolute;left:582;top:2701;width:10951;height:2" coordorigin="582,2701" coordsize="10951,2">
              <v:shape style="position:absolute;left:582;top:2701;width:10951;height:2" coordorigin="582,2701" coordsize="10951,0" path="m582,2701l11533,2701e" filled="f" stroked="t" strokeweight=".704379pt" strokecolor="#6B6B6B">
                <v:path arrowok="t"/>
              </v:shape>
            </v:group>
            <v:group style="position:absolute;left:578;top:2939;width:10955;height:2" coordorigin="578,2939" coordsize="10955,2">
              <v:shape style="position:absolute;left:578;top:2939;width:10955;height:2" coordorigin="578,2939" coordsize="10955,0" path="m578,2939l11533,2939e" filled="f" stroked="t" strokeweight=".704379pt" strokecolor="#676767">
                <v:path arrowok="t"/>
              </v:shape>
            </v:group>
            <v:group style="position:absolute;left:582;top:3176;width:10951;height:2" coordorigin="582,3176" coordsize="10951,2">
              <v:shape style="position:absolute;left:582;top:3176;width:10951;height:2" coordorigin="582,3176" coordsize="10951,0" path="m582,3176l11533,3176e" filled="f" stroked="t" strokeweight=".704379pt" strokecolor="#646464">
                <v:path arrowok="t"/>
              </v:shape>
            </v:group>
            <v:group style="position:absolute;left:6959;top:3404;width:2;height:750" coordorigin="6959,3404" coordsize="2,750">
              <v:shape style="position:absolute;left:6959;top:3404;width:2;height:750" coordorigin="6959,3404" coordsize="0,750" path="m6959,4154l6959,3404e" filled="f" stroked="t" strokeweight=".704379pt" strokecolor="#575757">
                <v:path arrowok="t"/>
              </v:shape>
            </v:group>
            <v:group style="position:absolute;left:582;top:3418;width:10951;height:2" coordorigin="582,3418" coordsize="10951,2">
              <v:shape style="position:absolute;left:582;top:3418;width:10951;height:2" coordorigin="582,3418" coordsize="10951,0" path="m582,3418l11533,3418e" filled="f" stroked="t" strokeweight=".704379pt" strokecolor="#676767">
                <v:path arrowok="t"/>
              </v:shape>
            </v:group>
            <v:group style="position:absolute;left:3757;top:3408;width:2;height:745" coordorigin="3757,3408" coordsize="2,745">
              <v:shape style="position:absolute;left:3757;top:3408;width:2;height:745" coordorigin="3757,3408" coordsize="0,745" path="m3757,4154l3757,3408e" filled="f" stroked="t" strokeweight=".704379pt" strokecolor="#545454">
                <v:path arrowok="t"/>
              </v:shape>
            </v:group>
            <v:group style="position:absolute;left:6955;top:3779;width:4574;height:2" coordorigin="6955,3779" coordsize="4574,2">
              <v:shape style="position:absolute;left:6955;top:3779;width:4574;height:2" coordorigin="6955,3779" coordsize="4574,0" path="m6955,3779l11528,3779e" filled="f" stroked="t" strokeweight=".704379pt" strokecolor="#646464">
                <v:path arrowok="t"/>
              </v:shape>
            </v:group>
            <v:group style="position:absolute;left:2235;top:4135;width:2;height:12210" coordorigin="2235,4135" coordsize="2,12210">
              <v:shape style="position:absolute;left:2235;top:4135;width:2;height:12210" coordorigin="2235,4135" coordsize="0,12210" path="m2235,16345l2235,4135e" filled="f" stroked="t" strokeweight=".704379pt" strokecolor="#646464">
                <v:path arrowok="t"/>
              </v:shape>
            </v:group>
            <v:group style="position:absolute;left:578;top:4144;width:10955;height:2" coordorigin="578,4144" coordsize="10955,2">
              <v:shape style="position:absolute;left:578;top:4144;width:10955;height:2" coordorigin="578,4144" coordsize="10955,0" path="m578,4144l11533,4144e" filled="f" stroked="t" strokeweight=".704379pt" strokecolor="#5B5B5B">
                <v:path arrowok="t"/>
              </v:shape>
            </v:group>
            <v:group style="position:absolute;left:582;top:4420;width:10951;height:2" coordorigin="582,4420" coordsize="10951,2">
              <v:shape style="position:absolute;left:582;top:4420;width:10951;height:2" coordorigin="582,4420" coordsize="10951,0" path="m582,4420l11533,4420e" filled="f" stroked="t" strokeweight=".704379pt" strokecolor="#646464">
                <v:path arrowok="t"/>
              </v:shape>
            </v:group>
            <v:group style="position:absolute;left:4856;top:4652;width:2;height:2165" coordorigin="4856,4652" coordsize="2,2165">
              <v:shape style="position:absolute;left:4856;top:4652;width:2;height:2165" coordorigin="4856,4652" coordsize="0,2165" path="m4856,6817l4856,4652e" filled="f" stroked="t" strokeweight=".704379pt" strokecolor="#545454">
                <v:path arrowok="t"/>
              </v:shape>
            </v:group>
            <v:group style="position:absolute;left:2226;top:4662;width:9307;height:2" coordorigin="2226,4662" coordsize="9307,2">
              <v:shape style="position:absolute;left:2226;top:4662;width:9307;height:2" coordorigin="2226,4662" coordsize="9307,0" path="m2226,4662l11533,4662e" filled="f" stroked="t" strokeweight=".704379pt" strokecolor="#606060">
                <v:path arrowok="t"/>
              </v:shape>
            </v:group>
            <v:group style="position:absolute;left:4846;top:5146;width:6692;height:2" coordorigin="4846,5146" coordsize="6692,2">
              <v:shape style="position:absolute;left:4846;top:5146;width:6692;height:2" coordorigin="4846,5146" coordsize="6692,0" path="m4846,5146l11538,5146e" filled="f" stroked="t" strokeweight=".704379pt" strokecolor="#676767">
                <v:path arrowok="t"/>
              </v:shape>
            </v:group>
            <v:group style="position:absolute;left:4851;top:5386;width:6682;height:2" coordorigin="4851,5386" coordsize="6682,2">
              <v:shape style="position:absolute;left:4851;top:5386;width:6682;height:2" coordorigin="4851,5386" coordsize="6682,0" path="m4851,5386l11533,5386e" filled="f" stroked="t" strokeweight=".704379pt" strokecolor="#777777">
                <v:path arrowok="t"/>
              </v:shape>
            </v:group>
            <v:group style="position:absolute;left:4851;top:5625;width:6682;height:2" coordorigin="4851,5625" coordsize="6682,2">
              <v:shape style="position:absolute;left:4851;top:5625;width:6682;height:2" coordorigin="4851,5625" coordsize="6682,0" path="m4851,5625l11533,5625e" filled="f" stroked="t" strokeweight=".704379pt" strokecolor="#777777">
                <v:path arrowok="t"/>
              </v:shape>
            </v:group>
            <v:group style="position:absolute;left:2226;top:5868;width:9307;height:2" coordorigin="2226,5868" coordsize="9307,2">
              <v:shape style="position:absolute;left:2226;top:5868;width:9307;height:2" coordorigin="2226,5868" coordsize="9307,0" path="m2226,5868l11533,5868e" filled="f" stroked="t" strokeweight=".704379pt" strokecolor="#676767">
                <v:path arrowok="t"/>
              </v:shape>
            </v:group>
            <v:group style="position:absolute;left:7837;top:6095;width:2;height:722" coordorigin="7837,6095" coordsize="2,722">
              <v:shape style="position:absolute;left:7837;top:6095;width:2;height:722" coordorigin="7837,6095" coordsize="0,722" path="m7837,6817l7837,6095e" filled="f" stroked="t" strokeweight=".939172pt" strokecolor="#5B5B5B">
                <v:path arrowok="t"/>
              </v:shape>
            </v:group>
            <v:group style="position:absolute;left:2221;top:6575;width:9321;height:2" coordorigin="2221,6575" coordsize="9321,2">
              <v:shape style="position:absolute;left:2221;top:6575;width:9321;height:2" coordorigin="2221,6575" coordsize="9321,0" path="m2221,6575l11542,6575e" filled="f" stroked="t" strokeweight=".704379pt" strokecolor="#676767">
                <v:path arrowok="t"/>
              </v:shape>
            </v:group>
            <v:group style="position:absolute;left:2231;top:6812;width:9307;height:2" coordorigin="2231,6812" coordsize="9307,2">
              <v:shape style="position:absolute;left:2231;top:6812;width:9307;height:2" coordorigin="2231,6812" coordsize="9307,0" path="m2231,6812l11538,6812e" filled="f" stroked="t" strokeweight=".704379pt" strokecolor="#6B6B6B">
                <v:path arrowok="t"/>
              </v:shape>
            </v:group>
            <v:group style="position:absolute;left:582;top:6390;width:2;height:4329" coordorigin="582,6390" coordsize="2,4329">
              <v:shape style="position:absolute;left:582;top:6390;width:2;height:4329" coordorigin="582,6390" coordsize="0,4329" path="m582,10719l582,6390e" filled="f" stroked="t" strokeweight=".704379pt" strokecolor="#575757">
                <v:path arrowok="t"/>
              </v:shape>
            </v:group>
            <v:group style="position:absolute;left:582;top:7050;width:10955;height:2" coordorigin="582,7050" coordsize="10955,2">
              <v:shape style="position:absolute;left:582;top:7050;width:10955;height:2" coordorigin="582,7050" coordsize="10955,0" path="m582,7050l11538,7050e" filled="f" stroked="t" strokeweight=".704379pt" strokecolor="#676767">
                <v:path arrowok="t"/>
              </v:shape>
            </v:group>
            <v:group style="position:absolute;left:578;top:6105;width:10960;height:2" coordorigin="578,6105" coordsize="10960,2">
              <v:shape style="position:absolute;left:578;top:6105;width:10960;height:2" coordorigin="578,6105" coordsize="10960,0" path="m578,6105l11538,6105e" filled="f" stroked="t" strokeweight=".704379pt" strokecolor="#646464">
                <v:path arrowok="t"/>
              </v:shape>
            </v:group>
            <v:group style="position:absolute;left:573;top:7515;width:10965;height:2" coordorigin="573,7515" coordsize="10965,2">
              <v:shape style="position:absolute;left:573;top:7515;width:10965;height:2" coordorigin="573,7515" coordsize="10965,0" path="m573,7515l11538,7515e" filled="f" stroked="t" strokeweight=".704379pt" strokecolor="#838383">
                <v:path arrowok="t"/>
              </v:shape>
            </v:group>
            <v:group style="position:absolute;left:4858;top:7510;width:2;height:731" coordorigin="4858,7510" coordsize="2,731">
              <v:shape style="position:absolute;left:4858;top:7510;width:2;height:731" coordorigin="4858,7510" coordsize="0,731" path="m4858,8241l4858,7510e" filled="f" stroked="t" strokeweight=".939172pt" strokecolor="#575757">
                <v:path arrowok="t"/>
              </v:shape>
            </v:group>
            <v:group style="position:absolute;left:4856;top:7757;width:6682;height:2" coordorigin="4856,7757" coordsize="6682,2">
              <v:shape style="position:absolute;left:4856;top:7757;width:6682;height:2" coordorigin="4856,7757" coordsize="6682,0" path="m4856,7757l11538,7757e" filled="f" stroked="t" strokeweight=".704379pt" strokecolor="#646464">
                <v:path arrowok="t"/>
              </v:shape>
            </v:group>
            <v:group style="position:absolute;left:4851;top:7994;width:6687;height:2" coordorigin="4851,7994" coordsize="6687,2">
              <v:shape style="position:absolute;left:4851;top:7994;width:6687;height:2" coordorigin="4851,7994" coordsize="6687,0" path="m4851,7994l11538,7994e" filled="f" stroked="t" strokeweight=".704379pt" strokecolor="#606064">
                <v:path arrowok="t"/>
              </v:shape>
            </v:group>
            <v:group style="position:absolute;left:578;top:9623;width:10955;height:2" coordorigin="578,9623" coordsize="10955,2">
              <v:shape style="position:absolute;left:578;top:9623;width:10955;height:2" coordorigin="578,9623" coordsize="10955,0" path="m578,9623l11533,9623e" filled="f" stroked="t" strokeweight=".704379pt" strokecolor="#676767">
                <v:path arrowok="t"/>
              </v:shape>
            </v:group>
            <v:group style="position:absolute;left:582;top:8236;width:10955;height:2" coordorigin="582,8236" coordsize="10955,2">
              <v:shape style="position:absolute;left:582;top:8236;width:10955;height:2" coordorigin="582,8236" coordsize="10955,0" path="m582,8236l11538,8236e" filled="f" stroked="t" strokeweight=".704379pt" strokecolor="#606060">
                <v:path arrowok="t"/>
              </v:shape>
            </v:group>
            <v:group style="position:absolute;left:573;top:10548;width:10965;height:2" coordorigin="573,10548" coordsize="10965,2">
              <v:shape style="position:absolute;left:573;top:10548;width:10965;height:2" coordorigin="573,10548" coordsize="10965,0" path="m573,10548l11538,10548e" filled="f" stroked="t" strokeweight=".704379pt" strokecolor="#646464">
                <v:path arrowok="t"/>
              </v:shape>
            </v:group>
            <v:group style="position:absolute;left:582;top:10947;width:2;height:5398" coordorigin="582,10947" coordsize="2,5398">
              <v:shape style="position:absolute;left:582;top:10947;width:2;height:5398" coordorigin="582,10947" coordsize="0,5398" path="m582,16345l582,10947e" filled="f" stroked="t" strokeweight=".704379pt" strokecolor="#575757">
                <v:path arrowok="t"/>
              </v:shape>
            </v:group>
            <v:group style="position:absolute;left:578;top:11023;width:10965;height:2" coordorigin="578,11023" coordsize="10965,2">
              <v:shape style="position:absolute;left:578;top:11023;width:10965;height:2" coordorigin="578,11023" coordsize="10965,0" path="m578,11023l11542,11023e" filled="f" stroked="t" strokeweight=".704379pt" strokecolor="#6B6B6B">
                <v:path arrowok="t"/>
              </v:shape>
            </v:group>
            <v:group style="position:absolute;left:578;top:11498;width:10965;height:2" coordorigin="578,11498" coordsize="10965,2">
              <v:shape style="position:absolute;left:578;top:11498;width:10965;height:2" coordorigin="578,11498" coordsize="10965,0" path="m578,11498l11542,11498e" filled="f" stroked="t" strokeweight=".704379pt" strokecolor="#6B6B6B">
                <v:path arrowok="t"/>
              </v:shape>
            </v:group>
            <v:group style="position:absolute;left:573;top:11735;width:10965;height:2" coordorigin="573,11735" coordsize="10965,2">
              <v:shape style="position:absolute;left:573;top:11735;width:10965;height:2" coordorigin="573,11735" coordsize="10965,0" path="m573,11735l11538,11735e" filled="f" stroked="t" strokeweight=".704379pt" strokecolor="#6B6B6B">
                <v:path arrowok="t"/>
              </v:shape>
            </v:group>
            <v:group style="position:absolute;left:1136;top:11735;width:2;height:4619" coordorigin="1136,11735" coordsize="2,4619">
              <v:shape style="position:absolute;left:1136;top:11735;width:2;height:4619" coordorigin="1136,11735" coordsize="0,4619" path="m1136,16354l1136,11735e" filled="f" stroked="t" strokeweight=".704379pt" strokecolor="#676767">
                <v:path arrowok="t"/>
              </v:shape>
            </v:group>
            <v:group style="position:absolute;left:1545;top:11688;width:2;height:4662" coordorigin="1545,11688" coordsize="2,4662">
              <v:shape style="position:absolute;left:1545;top:11688;width:2;height:4662" coordorigin="1545,11688" coordsize="0,4662" path="m1545,16349l1545,11688e" filled="f" stroked="t" strokeweight=".704379pt" strokecolor="#676767">
                <v:path arrowok="t"/>
              </v:shape>
            </v:group>
            <v:group style="position:absolute;left:7387;top:11730;width:2;height:4610" coordorigin="7387,11730" coordsize="2,4610">
              <v:shape style="position:absolute;left:7387;top:11730;width:2;height:4610" coordorigin="7387,11730" coordsize="0,4610" path="m7387,16340l7387,11730e" filled="f" stroked="t" strokeweight=".704379pt" strokecolor="#5B5B5B">
                <v:path arrowok="t"/>
              </v:shape>
            </v:group>
            <v:group style="position:absolute;left:573;top:11977;width:10970;height:2" coordorigin="573,11977" coordsize="10970,2">
              <v:shape style="position:absolute;left:573;top:11977;width:10970;height:2" coordorigin="573,11977" coordsize="10970,0" path="m573,11977l11542,11977e" filled="f" stroked="t" strokeweight=".704379pt" strokecolor="#6B6B6B">
                <v:path arrowok="t"/>
              </v:shape>
            </v:group>
            <v:group style="position:absolute;left:578;top:14040;width:1662;height:2" coordorigin="578,14040" coordsize="1662,2">
              <v:shape style="position:absolute;left:578;top:14040;width:1662;height:2" coordorigin="578,14040" coordsize="1662,0" path="m578,14040l2240,14040e" filled="f" stroked="t" strokeweight=".469586pt" strokecolor="#676767">
                <v:path arrowok="t"/>
              </v:shape>
            </v:group>
            <v:group style="position:absolute;left:578;top:16333;width:10965;height:2" coordorigin="578,16333" coordsize="10965,2">
              <v:shape style="position:absolute;left:578;top:16333;width:10965;height:2" coordorigin="578,16333" coordsize="10965,0" path="m578,16333l11542,16333e" filled="f" stroked="t" strokeweight=".704379pt" strokecolor="#70707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40" w:after="0" w:line="240" w:lineRule="auto"/>
        <w:ind w:left="1905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829132pt;margin-top:5.610079pt;width:57.953413pt;height:14.5pt;mso-position-horizontal-relative:page;mso-position-vertical-relative:paragraph;z-index:-15426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3"/>
                    <w:jc w:val="left"/>
                    <w:tabs>
                      <w:tab w:pos="760" w:val="left"/>
                    </w:tabs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2A2A2A"/>
                      <w:spacing w:val="0"/>
                      <w:w w:val="58"/>
                      <w:b/>
                      <w:bCs/>
                    </w:rPr>
                    <w:t>2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A2A2A"/>
                      <w:spacing w:val="0"/>
                      <w:w w:val="58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A2A2A"/>
                      <w:spacing w:val="2"/>
                      <w:w w:val="58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A3A3A"/>
                      <w:spacing w:val="0"/>
                      <w:w w:val="58"/>
                      <w:b/>
                      <w:bCs/>
                    </w:rPr>
                    <w:t>MaYıs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A3A3A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A3A3A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3A3A3A"/>
                      <w:spacing w:val="0"/>
                      <w:w w:val="69"/>
                      <w:b/>
                      <w:bCs/>
                      <w:i/>
                    </w:rPr>
                    <w:t>7.0tr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4595" w:right="56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32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32.479996pt;margin-top:67.590935pt;width:195.839996pt;height:84.370467pt;mso-position-horizontal-relative:page;mso-position-vertical-relative:paragraph;z-index:-15429" coordorigin="2650,1352" coordsize="3917,1687">
            <v:shape style="position:absolute;left:2650;top:1352;width:3917;height:1402" type="#_x0000_t75">
              <v:imagedata r:id="rId11" o:title=""/>
            </v:shape>
            <v:group style="position:absolute;left:4685;top:2766;width:2;height:256" coordorigin="4685,2766" coordsize="2,256">
              <v:shape style="position:absolute;left:4685;top:2766;width:2;height:256" coordorigin="4685,2766" coordsize="0,256" path="m4685,3022l4685,2766e" filled="f" stroked="t" strokeweight="1.73875pt" strokecolor="#D6D6D6">
                <v:path arrowok="t"/>
              </v:shape>
            </v:group>
            <w10:wrap type="none"/>
          </v:group>
        </w:pict>
      </w:r>
      <w:r>
        <w:rPr/>
        <w:pict>
          <v:shape style="width:12.48pt;height:32.639999pt;mso-position-horizontal-relative:char;mso-position-vertical-relative:line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                                                                                                                               </w:t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26464"/>
          <w:spacing w:val="47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i/>
          <w:position w:val="0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8" w:lineRule="exact"/>
        <w:ind w:left="4074" w:right="6857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464B75"/>
          <w:spacing w:val="0"/>
          <w:w w:val="106"/>
          <w:position w:val="-3"/>
        </w:rPr>
        <w:t>&lt;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3909" w:right="480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A3A3A"/>
          <w:w w:val="50"/>
          <w:position w:val="1"/>
        </w:rPr>
        <w:t>!'.: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84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2"/>
          <w:w w:val="6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81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1"/>
        </w:rPr>
        <w:t>aı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mel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1"/>
        </w:rPr>
        <w:t>ARKIRAN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4750" w:right="58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80" w:right="240"/>
        </w:sectPr>
      </w:pPr>
      <w:rPr/>
    </w:p>
    <w:p>
      <w:pPr>
        <w:spacing w:before="0" w:after="0" w:line="832" w:lineRule="exact"/>
        <w:ind w:left="1034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008392pt;margin-top:4.688044pt;width:20.379601pt;height:72pt;mso-position-horizontal-relative:page;mso-position-vertical-relative:paragraph;z-index:-15424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7C7C7E"/>
                      <w:spacing w:val="0"/>
                      <w:w w:val="10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7"/>
          <w:szCs w:val="87"/>
          <w:color w:val="3B3B3B"/>
          <w:spacing w:val="0"/>
          <w:w w:val="159"/>
          <w:b/>
          <w:bCs/>
          <w:i/>
          <w:position w:val="-13"/>
        </w:rPr>
        <w:t>l</w:t>
      </w:r>
      <w:r>
        <w:rPr>
          <w:rFonts w:ascii="Times New Roman" w:hAnsi="Times New Roman" w:cs="Times New Roman" w:eastAsia="Times New Roman"/>
          <w:sz w:val="87"/>
          <w:szCs w:val="87"/>
          <w:color w:val="3B3B3B"/>
          <w:spacing w:val="0"/>
          <w:w w:val="100"/>
          <w:b/>
          <w:bCs/>
          <w:i/>
          <w:position w:val="-13"/>
        </w:rPr>
        <w:tab/>
      </w:r>
      <w:r>
        <w:rPr>
          <w:rFonts w:ascii="Times New Roman" w:hAnsi="Times New Roman" w:cs="Times New Roman" w:eastAsia="Times New Roman"/>
          <w:sz w:val="87"/>
          <w:szCs w:val="87"/>
          <w:color w:val="3B3B3B"/>
          <w:spacing w:val="0"/>
          <w:w w:val="100"/>
          <w:b/>
          <w:bCs/>
          <w:i/>
          <w:position w:val="-13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43" w:lineRule="atLeast"/>
        <w:ind w:right="850"/>
        <w:jc w:val="right"/>
        <w:rPr>
          <w:rFonts w:ascii="Arial" w:hAnsi="Arial" w:cs="Arial" w:eastAsia="Arial"/>
          <w:sz w:val="88"/>
          <w:szCs w:val="8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885326pt;margin-top:19.65616pt;width:51.148127pt;height:7.5pt;mso-position-horizontal-relative:page;mso-position-vertical-relative:paragraph;z-index:-1542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B2B2B"/>
                      <w:spacing w:val="0"/>
                      <w:w w:val="104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8"/>
          <w:szCs w:val="88"/>
          <w:color w:val="5D5D5D"/>
          <w:spacing w:val="-8"/>
          <w:w w:val="43"/>
        </w:rPr>
        <w:t>·</w:t>
      </w:r>
      <w:r>
        <w:rPr>
          <w:rFonts w:ascii="Arial" w:hAnsi="Arial" w:cs="Arial" w:eastAsia="Arial"/>
          <w:sz w:val="88"/>
          <w:szCs w:val="88"/>
          <w:color w:val="7C7C7E"/>
          <w:spacing w:val="0"/>
          <w:w w:val="197"/>
        </w:rPr>
        <w:t>-</w:t>
      </w:r>
      <w:r>
        <w:rPr>
          <w:rFonts w:ascii="Arial" w:hAnsi="Arial" w:cs="Arial" w:eastAsia="Arial"/>
          <w:sz w:val="88"/>
          <w:szCs w:val="88"/>
          <w:color w:val="000000"/>
          <w:spacing w:val="0"/>
          <w:w w:val="100"/>
        </w:rPr>
      </w:r>
    </w:p>
    <w:p>
      <w:pPr>
        <w:spacing w:before="0" w:after="0" w:line="744" w:lineRule="atLeast"/>
        <w:ind w:left="366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6" w:lineRule="exact"/>
        <w:ind w:left="1029"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21"/>
          <w:position w:val="10"/>
        </w:rPr>
        <w:t>IZMIR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805"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14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338" w:right="-20"/>
        <w:jc w:val="left"/>
        <w:tabs>
          <w:tab w:pos="1500" w:val="left"/>
          <w:tab w:pos="3320" w:val="left"/>
          <w:tab w:pos="5700" w:val="left"/>
          <w:tab w:pos="77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54"/>
          <w:position w:val="1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54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8"/>
          <w:w w:val="15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2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24.0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1"/>
        </w:rPr>
        <w:t>.2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13:40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4"/>
          <w:position w:val="0"/>
        </w:rPr>
        <w:t>tre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-15"/>
          <w:w w:val="89"/>
          <w:position w:val="0"/>
        </w:rPr>
        <w:t>ı</w:t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118"/>
          <w:position w:val="0"/>
        </w:rPr>
        <w:t>: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91" w:right="-20"/>
        <w:jc w:val="left"/>
        <w:tabs>
          <w:tab w:pos="1500" w:val="left"/>
          <w:tab w:pos="3320" w:val="left"/>
          <w:tab w:pos="4560" w:val="left"/>
          <w:tab w:pos="5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6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24.0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3"/>
          <w:w w:val="65"/>
          <w:position w:val="0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8"/>
          <w:position w:val="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3442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3"/>
          <w:position w:val="0"/>
        </w:rPr>
        <w:t>[Bi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  <w:position w:val="0"/>
        </w:rPr>
        <w:t>ldi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49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4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7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9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9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Bayrııktı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Yamanla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7340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6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23" w:lineRule="exact"/>
        <w:ind w:left="291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5.572510pt;margin-top:7.352789pt;width:31.169869pt;height:54.5pt;mso-position-horizontal-relative:page;mso-position-vertical-relative:paragraph;z-index:-15422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4"/>
                    <w:jc w:val="left"/>
                    <w:rPr>
                      <w:rFonts w:ascii="Times New Roman" w:hAnsi="Times New Roman" w:cs="Times New Roman" w:eastAsia="Times New Roman"/>
                      <w:sz w:val="109"/>
                      <w:szCs w:val="10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BABABA"/>
                      <w:w w:val="143"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BABABA"/>
                      <w:spacing w:val="-200"/>
                      <w:w w:val="143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92"/>
          <w:position w:val="-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5"/>
          <w:position w:val="-6"/>
        </w:rPr>
        <w:t>oğ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0"/>
          <w:w w:val="105"/>
          <w:position w:val="-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9"/>
          <w:position w:val="-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6"/>
        </w:rPr>
        <w:t>Bayraklı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Yamanla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7340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6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-6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29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6"/>
        </w:rPr>
        <w:t>Önll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7" w:after="0" w:line="263" w:lineRule="auto"/>
        <w:ind w:left="286" w:right="2456" w:firstLine="-14"/>
        <w:jc w:val="left"/>
        <w:tabs>
          <w:tab w:pos="1660" w:val="left"/>
          <w:tab w:pos="3800" w:val="left"/>
          <w:tab w:pos="6740" w:val="left"/>
          <w:tab w:pos="6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  <w:position w:val="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ihmal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  <w:position w:val="0"/>
        </w:rPr>
        <w:t>Ynpını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0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  <w:position w:val="0"/>
        </w:rPr>
        <w:t>Kull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7"/>
          <w:position w:val="0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3828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99"/>
          <w:position w:val="-5"/>
        </w:rPr>
        <w:t>Beıo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"/>
          <w:w w:val="99"/>
          <w:position w:val="-5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86"/>
          <w:position w:val="-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5"/>
        </w:rPr>
        <w:t>rme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5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5"/>
        </w:rPr>
        <w:t>Ahsap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6"/>
        </w:rPr>
        <w:t>Çel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ik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6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6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6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7C7C7E"/>
          <w:spacing w:val="-13"/>
          <w:w w:val="10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0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10"/>
          <w:w w:val="70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0"/>
          <w:position w:val="-6"/>
        </w:rPr>
        <w:t>.....</w:t>
      </w:r>
      <w:r>
        <w:rPr>
          <w:rFonts w:ascii="Arial" w:hAnsi="Arial" w:cs="Arial" w:eastAsia="Arial"/>
          <w:sz w:val="23"/>
          <w:szCs w:val="23"/>
          <w:color w:val="3B3B3B"/>
          <w:spacing w:val="-1"/>
          <w:w w:val="70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18"/>
          <w:w w:val="10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18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72"/>
          <w:position w:val="-6"/>
        </w:rPr>
        <w:t>..</w:t>
      </w:r>
      <w:r>
        <w:rPr>
          <w:rFonts w:ascii="Arial" w:hAnsi="Arial" w:cs="Arial" w:eastAsia="Arial"/>
          <w:sz w:val="23"/>
          <w:szCs w:val="23"/>
          <w:color w:val="7C7C7E"/>
          <w:spacing w:val="-18"/>
          <w:w w:val="7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2"/>
          <w:position w:val="-6"/>
        </w:rPr>
        <w:t>...</w:t>
      </w:r>
      <w:r>
        <w:rPr>
          <w:rFonts w:ascii="Arial" w:hAnsi="Arial" w:cs="Arial" w:eastAsia="Arial"/>
          <w:sz w:val="23"/>
          <w:szCs w:val="23"/>
          <w:color w:val="5D5D5D"/>
          <w:spacing w:val="-15"/>
          <w:w w:val="7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5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63"/>
          <w:position w:val="-6"/>
        </w:rPr>
        <w:t>.........</w:t>
      </w:r>
      <w:r>
        <w:rPr>
          <w:rFonts w:ascii="Arial" w:hAnsi="Arial" w:cs="Arial" w:eastAsia="Arial"/>
          <w:sz w:val="23"/>
          <w:szCs w:val="23"/>
          <w:color w:val="5D5D5D"/>
          <w:spacing w:val="-43"/>
          <w:w w:val="63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18"/>
          <w:w w:val="10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10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81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27"/>
          <w:w w:val="81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5"/>
          <w:position w:val="-6"/>
        </w:rPr>
        <w:t>..</w:t>
      </w:r>
      <w:r>
        <w:rPr>
          <w:rFonts w:ascii="Arial" w:hAnsi="Arial" w:cs="Arial" w:eastAsia="Arial"/>
          <w:sz w:val="23"/>
          <w:szCs w:val="23"/>
          <w:color w:val="5D5D5D"/>
          <w:spacing w:val="-39"/>
          <w:w w:val="75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18"/>
          <w:w w:val="10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2"/>
          <w:position w:val="-6"/>
        </w:rPr>
        <w:t>..</w:t>
      </w:r>
      <w:r>
        <w:rPr>
          <w:rFonts w:ascii="Arial" w:hAnsi="Arial" w:cs="Arial" w:eastAsia="Arial"/>
          <w:sz w:val="23"/>
          <w:szCs w:val="23"/>
          <w:color w:val="5D5D5D"/>
          <w:spacing w:val="-10"/>
          <w:w w:val="7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24"/>
          <w:w w:val="123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2B2B2B"/>
          <w:spacing w:val="-15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24"/>
          <w:w w:val="123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18"/>
          <w:w w:val="10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18"/>
          <w:w w:val="10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28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18"/>
          <w:w w:val="10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5"/>
          <w:position w:val="-6"/>
        </w:rPr>
        <w:t>..</w:t>
      </w:r>
      <w:r>
        <w:rPr>
          <w:rFonts w:ascii="Arial" w:hAnsi="Arial" w:cs="Arial" w:eastAsia="Arial"/>
          <w:sz w:val="23"/>
          <w:szCs w:val="23"/>
          <w:color w:val="5D5D5D"/>
          <w:spacing w:val="-18"/>
          <w:w w:val="75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5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0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18"/>
          <w:w w:val="70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1"/>
          <w:position w:val="-6"/>
        </w:rPr>
        <w:t>....</w:t>
      </w:r>
      <w:r>
        <w:rPr>
          <w:rFonts w:ascii="Arial" w:hAnsi="Arial" w:cs="Arial" w:eastAsia="Arial"/>
          <w:sz w:val="23"/>
          <w:szCs w:val="23"/>
          <w:color w:val="3B3B3B"/>
          <w:spacing w:val="-29"/>
          <w:w w:val="71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24"/>
          <w:w w:val="123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18"/>
          <w:w w:val="10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2"/>
          <w:position w:val="-6"/>
        </w:rPr>
        <w:t>..</w:t>
      </w:r>
      <w:r>
        <w:rPr>
          <w:rFonts w:ascii="Arial" w:hAnsi="Arial" w:cs="Arial" w:eastAsia="Arial"/>
          <w:sz w:val="23"/>
          <w:szCs w:val="23"/>
          <w:color w:val="5D5D5D"/>
          <w:spacing w:val="-29"/>
          <w:w w:val="7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81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15"/>
          <w:w w:val="81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-5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15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18"/>
          <w:w w:val="10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-15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24"/>
          <w:w w:val="123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979795"/>
          <w:spacing w:val="-24"/>
          <w:w w:val="123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72"/>
          <w:position w:val="-6"/>
        </w:rPr>
        <w:t>..</w:t>
      </w:r>
      <w:r>
        <w:rPr>
          <w:rFonts w:ascii="Arial" w:hAnsi="Arial" w:cs="Arial" w:eastAsia="Arial"/>
          <w:sz w:val="23"/>
          <w:szCs w:val="23"/>
          <w:color w:val="7C7C7E"/>
          <w:spacing w:val="-18"/>
          <w:w w:val="7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15"/>
          <w:w w:val="8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81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10"/>
          <w:w w:val="81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0"/>
          <w:position w:val="-6"/>
        </w:rPr>
        <w:t>...</w:t>
      </w:r>
      <w:r>
        <w:rPr>
          <w:rFonts w:ascii="Arial" w:hAnsi="Arial" w:cs="Arial" w:eastAsia="Arial"/>
          <w:sz w:val="23"/>
          <w:szCs w:val="23"/>
          <w:color w:val="5D5D5D"/>
          <w:spacing w:val="-15"/>
          <w:w w:val="70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-18"/>
          <w:w w:val="10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5D5D5D"/>
          <w:spacing w:val="-28"/>
          <w:w w:val="76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102"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14" w:lineRule="exact"/>
        <w:ind w:left="4642" w:right="-20"/>
        <w:jc w:val="left"/>
        <w:tabs>
          <w:tab w:pos="5220" w:val="left"/>
          <w:tab w:pos="6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5"/>
          <w:szCs w:val="45"/>
          <w:color w:val="5D5D5D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45"/>
          <w:szCs w:val="45"/>
          <w:color w:val="5D5D5D"/>
          <w:spacing w:val="-59"/>
          <w:w w:val="53"/>
          <w:position w:val="-3"/>
        </w:rPr>
        <w:t> </w:t>
      </w:r>
      <w:r>
        <w:rPr>
          <w:rFonts w:ascii="Arial" w:hAnsi="Arial" w:cs="Arial" w:eastAsia="Arial"/>
          <w:sz w:val="45"/>
          <w:szCs w:val="45"/>
          <w:color w:val="5D5D5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5"/>
          <w:szCs w:val="45"/>
          <w:color w:val="5D5D5D"/>
          <w:spacing w:val="0"/>
          <w:w w:val="100"/>
          <w:position w:val="-3"/>
        </w:rPr>
      </w:r>
      <w:r>
        <w:rPr>
          <w:rFonts w:ascii="Arial" w:hAnsi="Arial" w:cs="Arial" w:eastAsia="Arial"/>
          <w:sz w:val="45"/>
          <w:szCs w:val="45"/>
          <w:color w:val="3B3B3B"/>
          <w:spacing w:val="0"/>
          <w:w w:val="53"/>
          <w:position w:val="-3"/>
        </w:rPr>
        <w:t>ı</w:t>
      </w:r>
      <w:r>
        <w:rPr>
          <w:rFonts w:ascii="Arial" w:hAnsi="Arial" w:cs="Arial" w:eastAsia="Arial"/>
          <w:sz w:val="45"/>
          <w:szCs w:val="45"/>
          <w:color w:val="3B3B3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5"/>
          <w:szCs w:val="45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3"/>
          <w:position w:val="10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4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49"/>
          <w:position w:val="1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49"/>
          <w:position w:val="1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3"/>
          <w:w w:val="49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10"/>
        </w:rPr>
        <w:t>3:47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91" w:right="-20"/>
        <w:jc w:val="left"/>
        <w:tabs>
          <w:tab w:pos="2360" w:val="left"/>
          <w:tab w:pos="5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7"/>
          <w:position w:val="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51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6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76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6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13"/>
          <w:position w:val="1"/>
        </w:rPr>
        <w:t>ögrcni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lcmcdi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-7"/>
          <w:w w:val="59"/>
          <w:position w:val="0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1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8"/>
          <w:position w:val="0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237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47"/>
        </w:rPr>
        <w:t>ıniri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4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17"/>
          <w:w w:val="1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1"/>
        </w:rPr>
        <w:t>Cen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iz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AG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7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9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7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309" w:right="-20"/>
        <w:jc w:val="left"/>
        <w:tabs>
          <w:tab w:pos="4860" w:val="left"/>
          <w:tab w:pos="7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w w:val="61"/>
        </w:rPr>
        <w:t>V..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7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2"/>
        </w:rPr>
        <w:t>-.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5"/>
          <w:w w:val="8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9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4"/>
          <w:w w:val="1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4ı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</w:rPr>
        <w:t>Var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9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97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</w:rPr>
        <w:t>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272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  <w:position w:val="0"/>
        </w:rPr>
        <w:t>599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3" w:after="0" w:line="234" w:lineRule="exact"/>
        <w:ind w:left="4908" w:right="3760" w:firstLine="-4612"/>
        <w:jc w:val="left"/>
        <w:tabs>
          <w:tab w:pos="4880" w:val="left"/>
          <w:tab w:pos="7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5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61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8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tri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0"/>
          <w:position w:val="0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3"/>
          <w:position w:val="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5"/>
          <w:w w:val="95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  <w:position w:val="0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48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w w:val="104"/>
        </w:rPr>
        <w:t>Em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7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9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8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4"/>
        </w:rPr>
        <w:t>-Janda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5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333" w:right="-20"/>
        <w:jc w:val="left"/>
        <w:tabs>
          <w:tab w:pos="4880" w:val="left"/>
          <w:tab w:pos="7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</w:rPr>
        <w:t>Per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6" w:lineRule="auto"/>
        <w:ind w:left="2338" w:right="2390" w:firstLine="-2047"/>
        <w:jc w:val="left"/>
        <w:tabs>
          <w:tab w:pos="2320" w:val="left"/>
          <w:tab w:pos="4860" w:val="left"/>
          <w:tab w:pos="7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rdımcı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---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:---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0"/>
          <w:position w:val="0"/>
        </w:rPr>
        <w:t>---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  <w:position w:val="0"/>
        </w:rPr>
        <w:t>Saati:---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2328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0"/>
          <w:w w:val="60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3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"/>
          <w:w w:val="11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91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847" w:right="417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</w:rPr>
        <w:t>söndürlicü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80" w:lineRule="exact"/>
        <w:ind w:left="291" w:right="-20"/>
        <w:jc w:val="left"/>
        <w:tabs>
          <w:tab w:pos="2360" w:val="left"/>
          <w:tab w:pos="4860" w:val="left"/>
          <w:tab w:pos="6800" w:val="left"/>
          <w:tab w:pos="8360" w:val="left"/>
          <w:tab w:pos="9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5"/>
          <w:w w:val="100"/>
          <w:position w:val="-4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6"/>
          <w:w w:val="52"/>
          <w:position w:val="-4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99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78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5"/>
          <w:position w:val="-4"/>
        </w:rPr>
        <w:t>[K.K.T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1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8"/>
          <w:position w:val="-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8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08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-45"/>
          <w:w w:val="108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C7C7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3"/>
        </w:rPr>
        <w:t>K;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7"/>
          <w:w w:val="100"/>
          <w:position w:val="-3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5627" w:right="-20"/>
        <w:jc w:val="left"/>
        <w:tabs>
          <w:tab w:pos="6800" w:val="left"/>
          <w:tab w:pos="7220" w:val="left"/>
          <w:tab w:pos="7780" w:val="left"/>
          <w:tab w:pos="8360" w:val="left"/>
          <w:tab w:pos="8820" w:val="left"/>
          <w:tab w:pos="9940" w:val="left"/>
          <w:tab w:pos="102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3"/>
          <w:szCs w:val="23"/>
          <w:color w:val="3B3B3B"/>
          <w:w w:val="140"/>
          <w:position w:val="5"/>
        </w:rPr>
        <w:t>ı</w:t>
      </w:r>
      <w:r>
        <w:rPr>
          <w:rFonts w:ascii="Arial" w:hAnsi="Arial" w:cs="Arial" w:eastAsia="Arial"/>
          <w:sz w:val="23"/>
          <w:szCs w:val="23"/>
          <w:color w:val="3B3B3B"/>
          <w:spacing w:val="-4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  <w:t>ııı3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5"/>
        </w:rPr>
      </w:r>
      <w:r>
        <w:rPr>
          <w:rFonts w:ascii="Arial" w:hAnsi="Arial" w:cs="Arial" w:eastAsia="Arial"/>
          <w:sz w:val="34"/>
          <w:szCs w:val="34"/>
          <w:color w:val="5D5D5D"/>
          <w:spacing w:val="11"/>
          <w:w w:val="70"/>
          <w:position w:val="2"/>
        </w:rPr>
        <w:t>ı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11"/>
          <w:w w:val="70"/>
          <w:position w:val="1"/>
        </w:rPr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27"/>
          <w:w w:val="70"/>
          <w:u w:val="single" w:color="575757"/>
          <w:position w:val="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70"/>
          <w:u w:val="single" w:color="575757"/>
          <w:position w:val="1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70"/>
          <w:u w:val="single" w:color="575757"/>
          <w:position w:val="1"/>
        </w:rPr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70"/>
          <w:u w:val="single" w:color="575757"/>
          <w:position w:val="1"/>
        </w:rPr>
        <w:t>--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50"/>
          <w:w w:val="70"/>
          <w:u w:val="single" w:color="575757"/>
          <w:position w:val="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70"/>
          <w:u w:val="single" w:color="575757"/>
          <w:position w:val="1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70"/>
          <w:u w:val="single" w:color="575757"/>
          <w:position w:val="1"/>
        </w:rPr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70"/>
          <w:position w:val="1"/>
        </w:rPr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70"/>
          <w:position w:val="1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70"/>
          <w:position w:val="1"/>
        </w:rPr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70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5D5D5D"/>
          <w:spacing w:val="-58"/>
          <w:w w:val="70"/>
          <w:position w:val="2"/>
        </w:rPr>
        <w:t> </w:t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0"/>
          <w:w w:val="70"/>
          <w:position w:val="2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70"/>
          <w:position w:val="2"/>
        </w:rPr>
        <w:t>ı</w:t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100"/>
          <w:position w:val="2"/>
        </w:rPr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236"/>
          <w:position w:val="3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9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0"/>
        </w:rPr>
        <w:t>!Yangııı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2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3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pgSz w:w="11920" w:h="16840"/>
          <w:pgMar w:top="380" w:bottom="280" w:left="80" w:right="220"/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91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75" w:lineRule="auto"/>
        <w:ind w:right="6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başlangıcının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düşürüle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1"/>
          <w:position w:val="-1"/>
        </w:rPr>
        <w:t>"zmaritini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olabile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15"/>
          <w:position w:val="-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15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15"/>
          <w:position w:val="-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5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220"/>
          <w:cols w:num="2" w:equalWidth="0">
            <w:col w:w="1778" w:space="550"/>
            <w:col w:w="9292"/>
          </w:cols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2" w:after="0" w:line="240" w:lineRule="auto"/>
        <w:ind w:left="291" w:right="-20"/>
        <w:jc w:val="left"/>
        <w:tabs>
          <w:tab w:pos="2320" w:val="left"/>
          <w:tab w:pos="6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w w:val="108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0"/>
        </w:rPr>
        <w:t>irk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---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43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80"/>
          <w:position w:val="0"/>
        </w:rPr>
        <w:t>13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7"/>
          <w:w w:val="79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8"/>
          <w:w w:val="103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4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0"/>
        </w:rPr>
        <w:t>---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85" w:lineRule="exact"/>
        <w:ind w:left="301" w:right="-20"/>
        <w:jc w:val="left"/>
        <w:tabs>
          <w:tab w:pos="2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Kaybı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310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60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34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eslim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2" w:after="0" w:line="243" w:lineRule="exact"/>
        <w:ind w:left="104" w:right="-20"/>
        <w:jc w:val="left"/>
        <w:tabs>
          <w:tab w:pos="2320" w:val="left"/>
          <w:tab w:pos="6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134"/>
          <w:w w:val="235"/>
          <w:position w:val="-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8"/>
          <w:position w:val="3"/>
        </w:rPr>
        <w:t>Ek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9"/>
          <w:w w:val="98"/>
          <w:position w:val="3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0"/>
          <w:position w:val="3"/>
        </w:rPr>
        <w:t>ı-:1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71"/>
          <w:position w:val="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3"/>
        </w:rPr>
        <w:t>Dönllşll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0"/>
          <w:position w:val="2"/>
        </w:rPr>
        <w:t>rı-ari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7"/>
          <w:position w:val="2"/>
        </w:rPr>
        <w:t>24.05.2017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2"/>
        </w:rPr>
        <w:t>14:15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220"/>
        </w:sectPr>
      </w:pPr>
      <w:rPr/>
    </w:p>
    <w:p>
      <w:pPr>
        <w:spacing w:before="0" w:after="0" w:line="181" w:lineRule="exact"/>
        <w:ind w:left="386" w:right="-67"/>
        <w:jc w:val="left"/>
        <w:tabs>
          <w:tab w:pos="700" w:val="left"/>
          <w:tab w:pos="1200" w:val="left"/>
          <w:tab w:pos="1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71"/>
        </w:rPr>
        <w:t>\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979795"/>
          <w:spacing w:val="0"/>
          <w:w w:val="100"/>
        </w:rPr>
        <w:t>..</w:t>
      </w:r>
      <w:r>
        <w:rPr>
          <w:rFonts w:ascii="Arial" w:hAnsi="Arial" w:cs="Arial" w:eastAsia="Arial"/>
          <w:sz w:val="18"/>
          <w:szCs w:val="18"/>
          <w:color w:val="979795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979795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ÖIU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1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</w:rPr>
        <w:t>KJİDE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5"/>
          <w:w w:val="97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"/>
          <w:w w:val="11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8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4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220"/>
          <w:cols w:num="3" w:equalWidth="0">
            <w:col w:w="2125" w:space="203"/>
            <w:col w:w="2914" w:space="3669"/>
            <w:col w:w="2709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0" w:lineRule="exact"/>
        <w:ind w:right="5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5"/>
          <w:szCs w:val="15"/>
          <w:color w:val="5D5D5D"/>
          <w:spacing w:val="-41"/>
          <w:w w:val="60"/>
          <w:position w:val="2"/>
        </w:rPr>
        <w:t>"</w:t>
      </w:r>
      <w:r>
        <w:rPr>
          <w:rFonts w:ascii="Arial" w:hAnsi="Arial" w:cs="Arial" w:eastAsia="Arial"/>
          <w:sz w:val="15"/>
          <w:szCs w:val="15"/>
          <w:color w:val="3B3B3B"/>
          <w:spacing w:val="-108"/>
          <w:w w:val="136"/>
          <w:position w:val="2"/>
        </w:rPr>
        <w:t>ü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52"/>
          <w:position w:val="-3"/>
        </w:rPr>
        <w:t>..,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-5"/>
          <w:w w:val="73"/>
          <w:position w:val="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47"/>
          <w:position w:val="1"/>
        </w:rPr>
        <w:t>:::-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right="8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4B4B4B"/>
          <w:spacing w:val="0"/>
          <w:w w:val="52"/>
          <w:b/>
          <w:bCs/>
          <w:position w:val="-10"/>
        </w:rPr>
        <w:t>.:E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69"/>
        <w:jc w:val="left"/>
        <w:tabs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277"/>
        <w:jc w:val="right"/>
        <w:tabs>
          <w:tab w:pos="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</w:rPr>
        <w:t>Ekip</w:t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w w:val="9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0"/>
          <w:w w:val="78"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-8"/>
          <w:w w:val="78"/>
        </w:rPr>
        <w:t> </w:t>
      </w:r>
      <w:r>
        <w:rPr>
          <w:rFonts w:ascii="Arial" w:hAnsi="Arial" w:cs="Arial" w:eastAsia="Arial"/>
          <w:sz w:val="37"/>
          <w:szCs w:val="37"/>
          <w:color w:val="3B3B3B"/>
          <w:spacing w:val="0"/>
          <w:w w:val="61"/>
        </w:rPr>
        <w:t>ı</w:t>
      </w:r>
      <w:r>
        <w:rPr>
          <w:rFonts w:ascii="Arial" w:hAnsi="Arial" w:cs="Arial" w:eastAsia="Arial"/>
          <w:sz w:val="37"/>
          <w:szCs w:val="37"/>
          <w:color w:val="3B3B3B"/>
          <w:spacing w:val="9"/>
          <w:w w:val="61"/>
        </w:rPr>
        <w:t>v</w:t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61"/>
          <w:b/>
          <w:bCs/>
        </w:rPr>
        <w:t>May</w:t>
      </w:r>
      <w:r>
        <w:rPr>
          <w:rFonts w:ascii="Arial" w:hAnsi="Arial" w:cs="Arial" w:eastAsia="Arial"/>
          <w:sz w:val="27"/>
          <w:szCs w:val="27"/>
          <w:color w:val="3B3B3B"/>
          <w:spacing w:val="14"/>
          <w:w w:val="61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61"/>
          <w:b/>
          <w:bCs/>
        </w:rPr>
        <w:t>l1J17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Birim,Anı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18"/>
        </w:rPr>
        <w:t>i,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220"/>
          <w:cols w:num="3" w:equalWidth="0">
            <w:col w:w="627" w:space="1840"/>
            <w:col w:w="3577" w:space="2815"/>
            <w:col w:w="2761"/>
          </w:cols>
        </w:sectPr>
      </w:pPr>
      <w:rPr/>
    </w:p>
    <w:p>
      <w:pPr>
        <w:spacing w:before="0" w:after="0" w:line="266" w:lineRule="exact"/>
        <w:ind w:left="2190" w:right="-20"/>
        <w:jc w:val="left"/>
        <w:tabs>
          <w:tab w:pos="942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013031pt;margin-top:7.993879pt;width:13.358883pt;height:11.564871pt;mso-position-horizontal-relative:page;mso-position-vertical-relative:paragraph;z-index:-15421" type="#_x0000_t202" filled="f" stroked="f">
            <v:textbox inset="0,0,0,0">
              <w:txbxContent>
                <w:p>
                  <w:pPr>
                    <w:spacing w:before="0" w:after="0" w:line="231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D5D5D"/>
                      <w:spacing w:val="0"/>
                      <w:w w:val="209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5D5D5D"/>
                      <w:spacing w:val="-18"/>
                      <w:w w:val="209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AAAAA"/>
                      <w:spacing w:val="0"/>
                      <w:w w:val="123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AAAAAA"/>
          <w:w w:val="82"/>
          <w:position w:val="-3"/>
        </w:rPr>
        <w:t>..</w:t>
      </w:r>
      <w:r>
        <w:rPr>
          <w:rFonts w:ascii="Arial" w:hAnsi="Arial" w:cs="Arial" w:eastAsia="Arial"/>
          <w:sz w:val="22"/>
          <w:szCs w:val="22"/>
          <w:color w:val="AAAAAA"/>
          <w:spacing w:val="7"/>
          <w:w w:val="82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AAAAAA"/>
          <w:spacing w:val="0"/>
          <w:w w:val="117"/>
          <w:position w:val="9"/>
        </w:rPr>
        <w:t>,</w:t>
      </w:r>
      <w:r>
        <w:rPr>
          <w:rFonts w:ascii="Arial" w:hAnsi="Arial" w:cs="Arial" w:eastAsia="Arial"/>
          <w:sz w:val="15"/>
          <w:szCs w:val="15"/>
          <w:color w:val="AAAAA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AAAAAA"/>
          <w:spacing w:val="0"/>
          <w:w w:val="100"/>
          <w:position w:val="9"/>
        </w:rPr>
      </w:r>
      <w:r>
        <w:rPr>
          <w:rFonts w:ascii="Arial" w:hAnsi="Arial" w:cs="Arial" w:eastAsia="Arial"/>
          <w:sz w:val="25"/>
          <w:szCs w:val="25"/>
          <w:color w:val="7C7C7E"/>
          <w:spacing w:val="0"/>
          <w:w w:val="116"/>
          <w:i/>
          <w:position w:val="0"/>
        </w:rPr>
        <w:t>t</w:t>
      </w:r>
      <w:r>
        <w:rPr>
          <w:rFonts w:ascii="Arial" w:hAnsi="Arial" w:cs="Arial" w:eastAsia="Arial"/>
          <w:sz w:val="25"/>
          <w:szCs w:val="25"/>
          <w:color w:val="7C7C7E"/>
          <w:spacing w:val="-54"/>
          <w:w w:val="116"/>
          <w:i/>
          <w:position w:val="0"/>
        </w:rPr>
        <w:t>"</w:t>
      </w:r>
      <w:r>
        <w:rPr>
          <w:rFonts w:ascii="Arial" w:hAnsi="Arial" w:cs="Arial" w:eastAsia="Arial"/>
          <w:sz w:val="25"/>
          <w:szCs w:val="25"/>
          <w:color w:val="AAAAAA"/>
          <w:spacing w:val="7"/>
          <w:w w:val="56"/>
          <w:position w:val="0"/>
        </w:rPr>
        <w:t>-</w:t>
      </w:r>
      <w:r>
        <w:rPr>
          <w:rFonts w:ascii="Arial" w:hAnsi="Arial" w:cs="Arial" w:eastAsia="Arial"/>
          <w:sz w:val="25"/>
          <w:szCs w:val="25"/>
          <w:color w:val="5D5D5D"/>
          <w:spacing w:val="7"/>
          <w:w w:val="170"/>
          <w:position w:val="0"/>
        </w:rPr>
      </w:r>
      <w:r>
        <w:rPr>
          <w:rFonts w:ascii="Arial" w:hAnsi="Arial" w:cs="Arial" w:eastAsia="Arial"/>
          <w:sz w:val="25"/>
          <w:szCs w:val="25"/>
          <w:color w:val="5D5D5D"/>
          <w:spacing w:val="0"/>
          <w:w w:val="170"/>
          <w:emboss/>
          <w:position w:val="0"/>
        </w:rPr>
        <w:t>.</w:t>
      </w:r>
      <w:r>
        <w:rPr>
          <w:rFonts w:ascii="Arial" w:hAnsi="Arial" w:cs="Arial" w:eastAsia="Arial"/>
          <w:sz w:val="25"/>
          <w:szCs w:val="25"/>
          <w:color w:val="5D5D5D"/>
          <w:spacing w:val="0"/>
          <w:w w:val="170"/>
          <w:position w:val="0"/>
        </w:rPr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98" w:lineRule="atLeast"/>
        <w:ind w:right="2119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5D5D5D"/>
          <w:spacing w:val="0"/>
          <w:w w:val="261"/>
        </w:rPr>
        <w:t>;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80" w:right="220"/>
        </w:sectPr>
      </w:pPr>
      <w:rPr/>
    </w:p>
    <w:p>
      <w:pPr>
        <w:spacing w:before="0" w:after="0" w:line="112" w:lineRule="atLeast"/>
        <w:ind w:left="2349" w:right="1252"/>
        <w:jc w:val="center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BABABA"/>
          <w:spacing w:val="0"/>
          <w:w w:val="105"/>
        </w:rPr>
        <w:t>'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30" w:lineRule="exact"/>
        <w:ind w:right="-20"/>
        <w:jc w:val="right"/>
        <w:tabs>
          <w:tab w:pos="3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D5D5D"/>
          <w:w w:val="85"/>
          <w:position w:val="-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D5D5D"/>
          <w:w w:val="100"/>
          <w:position w:val="-6"/>
        </w:rPr>
      </w:r>
      <w:r>
        <w:rPr>
          <w:rFonts w:ascii="Times New Roman" w:hAnsi="Times New Roman" w:cs="Times New Roman" w:eastAsia="Times New Roman"/>
          <w:sz w:val="26"/>
          <w:szCs w:val="26"/>
          <w:color w:val="494690"/>
          <w:spacing w:val="0"/>
          <w:w w:val="59"/>
          <w:i/>
          <w:position w:val="-6"/>
        </w:rPr>
        <w:t>J.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right="-20"/>
        <w:jc w:val="left"/>
        <w:tabs>
          <w:tab w:pos="880" w:val="left"/>
          <w:tab w:pos="52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5D5D9C"/>
          <w:spacing w:val="0"/>
          <w:w w:val="49"/>
          <w:i/>
          <w:position w:val="-6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5D5D9C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D5D9C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Cengiz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ÇAGLAR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0"/>
          <w:w w:val="110"/>
          <w:position w:val="-13"/>
        </w:rPr>
        <w:t>B;fieınt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59"/>
          <w:w w:val="110"/>
          <w:position w:val="-1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0"/>
          <w:w w:val="110"/>
          <w:position w:val="-13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220"/>
          <w:cols w:num="2" w:equalWidth="0">
            <w:col w:w="3694" w:space="63"/>
            <w:col w:w="7863"/>
          </w:cols>
        </w:sectPr>
      </w:pPr>
      <w:rPr/>
    </w:p>
    <w:p>
      <w:pPr>
        <w:spacing w:before="0" w:after="0" w:line="188" w:lineRule="exact"/>
        <w:ind w:left="5018" w:right="-88"/>
        <w:jc w:val="left"/>
        <w:tabs>
          <w:tab w:pos="91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31"/>
          <w:szCs w:val="31"/>
          <w:color w:val="5D5D5D"/>
          <w:spacing w:val="-1"/>
          <w:w w:val="44"/>
          <w:position w:val="-14"/>
        </w:rPr>
        <w:t>.</w:t>
      </w:r>
      <w:r>
        <w:rPr>
          <w:rFonts w:ascii="Arial" w:hAnsi="Arial" w:cs="Arial" w:eastAsia="Arial"/>
          <w:sz w:val="31"/>
          <w:szCs w:val="31"/>
          <w:color w:val="3B3B3B"/>
          <w:spacing w:val="-84"/>
          <w:w w:val="86"/>
          <w:position w:val="-14"/>
        </w:rPr>
        <w:t>ı</w:t>
      </w:r>
      <w:r>
        <w:rPr>
          <w:rFonts w:ascii="Arial" w:hAnsi="Arial" w:cs="Arial" w:eastAsia="Arial"/>
          <w:sz w:val="31"/>
          <w:szCs w:val="31"/>
          <w:color w:val="5D5D5D"/>
          <w:spacing w:val="0"/>
          <w:w w:val="44"/>
          <w:position w:val="-14"/>
        </w:rPr>
        <w:t>.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7"/>
          <w:w w:val="134"/>
          <w:position w:val="-14"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0"/>
          <w:w w:val="134"/>
          <w:position w:val="-14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-9"/>
          <w:w w:val="134"/>
          <w:position w:val="-1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D5D5D"/>
          <w:spacing w:val="0"/>
          <w:w w:val="118"/>
          <w:position w:val="-14"/>
        </w:rPr>
        <w:t>H</w:t>
      </w:r>
      <w:r>
        <w:rPr>
          <w:rFonts w:ascii="Times New Roman" w:hAnsi="Times New Roman" w:cs="Times New Roman" w:eastAsia="Times New Roman"/>
          <w:sz w:val="25"/>
          <w:szCs w:val="25"/>
          <w:color w:val="44446B"/>
          <w:spacing w:val="0"/>
          <w:w w:val="52"/>
          <w:position w:val="-14"/>
        </w:rPr>
        <w:t>AA.</w:t>
      </w:r>
      <w:r>
        <w:rPr>
          <w:rFonts w:ascii="Times New Roman" w:hAnsi="Times New Roman" w:cs="Times New Roman" w:eastAsia="Times New Roman"/>
          <w:sz w:val="25"/>
          <w:szCs w:val="25"/>
          <w:color w:val="44446B"/>
          <w:spacing w:val="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4446B"/>
          <w:spacing w:val="-3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7C7C7E"/>
          <w:spacing w:val="0"/>
          <w:w w:val="51"/>
          <w:position w:val="-14"/>
        </w:rPr>
        <w:t>v</w:t>
      </w:r>
      <w:r>
        <w:rPr>
          <w:rFonts w:ascii="Times New Roman" w:hAnsi="Times New Roman" w:cs="Times New Roman" w:eastAsia="Times New Roman"/>
          <w:sz w:val="36"/>
          <w:szCs w:val="36"/>
          <w:color w:val="7C7C7E"/>
          <w:spacing w:val="-45"/>
          <w:w w:val="50"/>
          <w:position w:val="-14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979795"/>
          <w:spacing w:val="-61"/>
          <w:w w:val="91"/>
          <w:position w:val="-14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5D5D5D"/>
          <w:spacing w:val="-76"/>
          <w:w w:val="54"/>
          <w:position w:val="-14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6E795D"/>
          <w:spacing w:val="0"/>
          <w:w w:val="10"/>
          <w:position w:val="-14"/>
        </w:rPr>
        <w:t>_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220"/>
          <w:cols w:num="2" w:equalWidth="0">
            <w:col w:w="9203" w:space="136"/>
            <w:col w:w="2281"/>
          </w:cols>
        </w:sectPr>
      </w:pPr>
      <w:rPr/>
    </w:p>
    <w:p>
      <w:pPr>
        <w:spacing w:before="0" w:after="0" w:line="328" w:lineRule="exact"/>
        <w:ind w:left="2595" w:right="-97"/>
        <w:jc w:val="left"/>
        <w:tabs>
          <w:tab w:pos="388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-8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82"/>
          <w:position w:val="-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7"/>
          <w:w w:val="82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17"/>
          <w:w w:val="82"/>
          <w:u w:val="single" w:color="5B5B7C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64"/>
          <w:u w:val="single" w:color="5B5B7C"/>
          <w:position w:val="-4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41"/>
          <w:w w:val="164"/>
          <w:u w:val="single" w:color="5B5B7C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64"/>
          <w:u w:val="single" w:color="5B5B7C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64"/>
          <w:u w:val="single" w:color="5B5B7C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64"/>
          <w:u w:val="single" w:color="5B5B7C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164"/>
          <w:u w:val="single" w:color="5B5B7C"/>
          <w:position w:val="-4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85"/>
          <w:w w:val="164"/>
          <w:u w:val="single" w:color="5B5B7C"/>
          <w:position w:val="-4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106"/>
          <w:u w:val="single" w:color="5B5B7C"/>
          <w:position w:val="-4"/>
        </w:rPr>
        <w:t>:ç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106"/>
          <w:position w:val="-4"/>
        </w:rPr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68" w:after="0" w:line="259" w:lineRule="exact"/>
        <w:ind w:right="-20"/>
        <w:jc w:val="left"/>
        <w:tabs>
          <w:tab w:pos="12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4B4B4B"/>
          <w:w w:val="56"/>
          <w:position w:val="-5"/>
        </w:rPr>
        <w:t>MuSa</w:t>
      </w:r>
      <w:r>
        <w:rPr>
          <w:rFonts w:ascii="Arial" w:hAnsi="Arial" w:cs="Arial" w:eastAsia="Arial"/>
          <w:sz w:val="28"/>
          <w:szCs w:val="28"/>
          <w:color w:val="4B4B4B"/>
          <w:spacing w:val="6"/>
          <w:w w:val="56"/>
          <w:position w:val="-5"/>
        </w:rPr>
        <w:t>.</w:t>
      </w:r>
      <w:r>
        <w:rPr>
          <w:rFonts w:ascii="Arial" w:hAnsi="Arial" w:cs="Arial" w:eastAsia="Arial"/>
          <w:sz w:val="21"/>
          <w:szCs w:val="21"/>
          <w:color w:val="2B2B2B"/>
          <w:spacing w:val="-3"/>
          <w:w w:val="24"/>
          <w:b/>
          <w:bCs/>
          <w:i/>
          <w:position w:val="-5"/>
        </w:rPr>
        <w:t>"</w:t>
      </w:r>
      <w:r>
        <w:rPr>
          <w:rFonts w:ascii="Arial" w:hAnsi="Arial" w:cs="Arial" w:eastAsia="Arial"/>
          <w:sz w:val="21"/>
          <w:szCs w:val="21"/>
          <w:color w:val="494690"/>
          <w:spacing w:val="0"/>
          <w:w w:val="196"/>
          <w:b/>
          <w:bCs/>
          <w:i/>
          <w:position w:val="-5"/>
        </w:rPr>
        <w:t>Ç</w:t>
      </w:r>
      <w:r>
        <w:rPr>
          <w:rFonts w:ascii="Arial" w:hAnsi="Arial" w:cs="Arial" w:eastAsia="Arial"/>
          <w:sz w:val="21"/>
          <w:szCs w:val="21"/>
          <w:color w:val="494690"/>
          <w:spacing w:val="3"/>
          <w:w w:val="195"/>
          <w:b/>
          <w:bCs/>
          <w:i/>
          <w:position w:val="-5"/>
        </w:rPr>
        <w:t>I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68"/>
          <w:b/>
          <w:bCs/>
          <w:i/>
          <w:position w:val="-5"/>
        </w:rPr>
        <w:t>·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b/>
          <w:bCs/>
          <w:i/>
          <w:position w:val="-5"/>
        </w:rPr>
        <w:tab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b/>
          <w:bCs/>
          <w:i/>
          <w:position w:val="-5"/>
        </w:rPr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-16"/>
          <w:w w:val="100"/>
          <w:position w:val="-5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979795"/>
          <w:spacing w:val="0"/>
          <w:w w:val="100"/>
          <w:position w:val="-5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979795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163"/>
          <w:position w:val="-5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5"/>
          <w:w w:val="163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79795"/>
          <w:spacing w:val="0"/>
          <w:w w:val="163"/>
          <w:i/>
          <w:position w:val="-5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979795"/>
          <w:spacing w:val="-23"/>
          <w:w w:val="163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302"/>
          <w:position w:val="-5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220"/>
          <w:cols w:num="2" w:equalWidth="0">
            <w:col w:w="4537" w:space="4441"/>
            <w:col w:w="2642"/>
          </w:cols>
        </w:sectPr>
      </w:pPr>
      <w:rPr/>
    </w:p>
    <w:p>
      <w:pPr>
        <w:spacing w:before="0" w:after="0" w:line="199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035828pt;margin-top:5.136123pt;width:3.148515pt;height:15.5pt;mso-position-horizontal-relative:page;mso-position-vertical-relative:paragraph;z-index:-15419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979795"/>
                      <w:spacing w:val="0"/>
                      <w:w w:val="6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color w:val="4B4B4B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59"/>
        </w:rPr>
        <w:t>·</w:t>
      </w:r>
      <w:r>
        <w:rPr>
          <w:rFonts w:ascii="Arial" w:hAnsi="Arial" w:cs="Arial" w:eastAsia="Arial"/>
          <w:sz w:val="18"/>
          <w:szCs w:val="18"/>
          <w:color w:val="4B4B4B"/>
          <w:spacing w:val="52"/>
          <w:w w:val="159"/>
        </w:rPr>
        <w:t> </w:t>
      </w:r>
      <w:r>
        <w:rPr>
          <w:rFonts w:ascii="Arial" w:hAnsi="Arial" w:cs="Arial" w:eastAsia="Arial"/>
          <w:sz w:val="18"/>
          <w:szCs w:val="18"/>
          <w:color w:val="44446B"/>
          <w:spacing w:val="0"/>
          <w:w w:val="479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tabs>
          <w:tab w:pos="5800" w:val="left"/>
          <w:tab w:pos="68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B3B3B"/>
          <w:spacing w:val="-20"/>
          <w:w w:val="107"/>
        </w:rPr>
        <w:t>ı</w:t>
      </w:r>
      <w:r>
        <w:rPr>
          <w:rFonts w:ascii="Arial" w:hAnsi="Arial" w:cs="Arial" w:eastAsia="Arial"/>
          <w:sz w:val="18"/>
          <w:szCs w:val="18"/>
          <w:color w:val="7C7C7E"/>
          <w:spacing w:val="-11"/>
          <w:w w:val="55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-97"/>
          <w:w w:val="108"/>
        </w:rPr>
        <w:t>u</w:t>
      </w:r>
      <w:r>
        <w:rPr>
          <w:rFonts w:ascii="Arial" w:hAnsi="Arial" w:cs="Arial" w:eastAsia="Arial"/>
          <w:sz w:val="18"/>
          <w:szCs w:val="18"/>
          <w:color w:val="7C7C7E"/>
          <w:spacing w:val="0"/>
          <w:w w:val="55"/>
        </w:rPr>
        <w:t>.</w:t>
      </w:r>
      <w:r>
        <w:rPr>
          <w:rFonts w:ascii="Arial" w:hAnsi="Arial" w:cs="Arial" w:eastAsia="Arial"/>
          <w:sz w:val="18"/>
          <w:szCs w:val="18"/>
          <w:color w:val="7C7C7E"/>
          <w:spacing w:val="2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p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447"/>
          <w:position w:val="-1"/>
        </w:rPr>
        <w:t>\</w:t>
      </w:r>
      <w:r>
        <w:rPr>
          <w:rFonts w:ascii="Arial" w:hAnsi="Arial" w:cs="Arial" w:eastAsia="Arial"/>
          <w:sz w:val="13"/>
          <w:szCs w:val="13"/>
          <w:color w:val="4B4B4B"/>
          <w:spacing w:val="-106"/>
          <w:w w:val="447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7C7C7E"/>
          <w:spacing w:val="0"/>
          <w:w w:val="94"/>
          <w:position w:val="-1"/>
        </w:rPr>
        <w:t>..</w:t>
      </w:r>
      <w:r>
        <w:rPr>
          <w:rFonts w:ascii="Arial" w:hAnsi="Arial" w:cs="Arial" w:eastAsia="Arial"/>
          <w:sz w:val="13"/>
          <w:szCs w:val="13"/>
          <w:color w:val="7C7C7E"/>
          <w:spacing w:val="-17"/>
          <w:w w:val="94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AAAAAA"/>
          <w:spacing w:val="0"/>
          <w:w w:val="145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AAAAA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AAAAAA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7C7C7E"/>
          <w:spacing w:val="0"/>
          <w:w w:val="182"/>
          <w:position w:val="-1"/>
        </w:rPr>
        <w:t>(</w:t>
      </w:r>
      <w:r>
        <w:rPr>
          <w:rFonts w:ascii="Arial" w:hAnsi="Arial" w:cs="Arial" w:eastAsia="Arial"/>
          <w:sz w:val="13"/>
          <w:szCs w:val="13"/>
          <w:color w:val="7C7C7E"/>
          <w:spacing w:val="0"/>
          <w:w w:val="182"/>
          <w:position w:val="-1"/>
        </w:rPr>
        <w:t>:.</w:t>
      </w:r>
      <w:r>
        <w:rPr>
          <w:rFonts w:ascii="Arial" w:hAnsi="Arial" w:cs="Arial" w:eastAsia="Arial"/>
          <w:sz w:val="13"/>
          <w:szCs w:val="13"/>
          <w:color w:val="7C7C7E"/>
          <w:spacing w:val="0"/>
          <w:w w:val="182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7C7C7E"/>
          <w:spacing w:val="58"/>
          <w:w w:val="182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7C7C7E"/>
          <w:spacing w:val="0"/>
          <w:w w:val="100"/>
          <w:i/>
          <w:position w:val="-1"/>
        </w:rPr>
        <w:t>'&gt;:</w:t>
      </w:r>
      <w:r>
        <w:rPr>
          <w:rFonts w:ascii="Arial" w:hAnsi="Arial" w:cs="Arial" w:eastAsia="Arial"/>
          <w:sz w:val="13"/>
          <w:szCs w:val="13"/>
          <w:color w:val="7C7C7E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7C7C7E"/>
          <w:spacing w:val="3"/>
          <w:w w:val="100"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3B3B3B"/>
          <w:spacing w:val="0"/>
          <w:w w:val="241"/>
          <w:i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right="646"/>
        <w:jc w:val="right"/>
        <w:tabs>
          <w:tab w:pos="820" w:val="left"/>
          <w:tab w:pos="13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84"/>
          <w:position w:val="-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184"/>
          <w:position w:val="-3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17"/>
          <w:w w:val="184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-19"/>
          <w:w w:val="101"/>
          <w:b/>
          <w:bCs/>
          <w:i/>
          <w:position w:val="-3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80"/>
          <w:b/>
          <w:bCs/>
          <w:i/>
          <w:position w:val="-3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-7"/>
          <w:w w:val="81"/>
          <w:b/>
          <w:bCs/>
          <w:i/>
          <w:position w:val="-3"/>
        </w:rPr>
        <w:t>)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26"/>
          <w:b/>
          <w:bCs/>
          <w:i/>
          <w:position w:val="-3"/>
        </w:rPr>
        <w:t>V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b/>
          <w:bCs/>
          <w:i/>
          <w:position w:val="-3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59"/>
          <w:i/>
          <w:position w:val="-3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2"/>
          <w:szCs w:val="12"/>
          <w:color w:val="979795"/>
          <w:spacing w:val="0"/>
          <w:w w:val="100"/>
          <w:position w:val="-3"/>
        </w:rPr>
        <w:t>,..</w:t>
      </w:r>
      <w:r>
        <w:rPr>
          <w:rFonts w:ascii="Times New Roman" w:hAnsi="Times New Roman" w:cs="Times New Roman" w:eastAsia="Times New Roman"/>
          <w:sz w:val="12"/>
          <w:szCs w:val="12"/>
          <w:color w:val="979795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979795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79795"/>
          <w:spacing w:val="0"/>
          <w:w w:val="111"/>
          <w:position w:val="-3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979795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7979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2"/>
          <w:szCs w:val="12"/>
          <w:color w:val="7C7C7E"/>
          <w:spacing w:val="-6"/>
          <w:w w:val="155"/>
          <w:position w:val="-3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0"/>
          <w:w w:val="155"/>
          <w:position w:val="-3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-5"/>
          <w:w w:val="155"/>
          <w:position w:val="-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5"/>
          <w:w w:val="78"/>
          <w:b/>
          <w:bCs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92"/>
          <w:b/>
          <w:bCs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80" w:right="220"/>
          <w:cols w:num="2" w:equalWidth="0">
            <w:col w:w="3364" w:space="136"/>
            <w:col w:w="8120"/>
          </w:cols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130268pt;margin-top:6.273199pt;width:7.0596pt;height:6pt;mso-position-horizontal-relative:page;mso-position-vertical-relative:paragraph;z-index:-15420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3B3B3B"/>
                      <w:w w:val="106"/>
                    </w:rPr>
                    <w:t>(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3B3B3B"/>
                      <w:w w:val="105"/>
                    </w:rPr>
                    <w:t>;J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3B3B3B"/>
          <w:spacing w:val="0"/>
          <w:w w:val="120"/>
        </w:rPr>
        <w:t>.;.: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25" w:after="0" w:line="240" w:lineRule="auto"/>
        <w:ind w:right="-18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60"/>
        </w:rPr>
        <w:t>::c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76" w:lineRule="exact"/>
        <w:ind w:right="-149"/>
        <w:jc w:val="left"/>
        <w:tabs>
          <w:tab w:pos="142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Arial" w:hAnsi="Arial" w:cs="Arial" w:eastAsia="Arial"/>
          <w:sz w:val="73"/>
          <w:szCs w:val="73"/>
          <w:color w:val="3B3B3B"/>
          <w:spacing w:val="0"/>
          <w:w w:val="32"/>
          <w:position w:val="-30"/>
        </w:rPr>
        <w:t>,o,;</w:t>
      </w:r>
      <w:r>
        <w:rPr>
          <w:rFonts w:ascii="Arial" w:hAnsi="Arial" w:cs="Arial" w:eastAsia="Arial"/>
          <w:sz w:val="73"/>
          <w:szCs w:val="73"/>
          <w:color w:val="3B3B3B"/>
          <w:spacing w:val="0"/>
          <w:w w:val="100"/>
          <w:position w:val="-30"/>
        </w:rPr>
        <w:tab/>
      </w:r>
      <w:r>
        <w:rPr>
          <w:rFonts w:ascii="Arial" w:hAnsi="Arial" w:cs="Arial" w:eastAsia="Arial"/>
          <w:sz w:val="73"/>
          <w:szCs w:val="73"/>
          <w:color w:val="3B3B3B"/>
          <w:spacing w:val="0"/>
          <w:w w:val="100"/>
          <w:position w:val="-30"/>
        </w:rPr>
      </w:r>
      <w:r>
        <w:rPr>
          <w:rFonts w:ascii="Times New Roman" w:hAnsi="Times New Roman" w:cs="Times New Roman" w:eastAsia="Times New Roman"/>
          <w:sz w:val="39"/>
          <w:szCs w:val="39"/>
          <w:color w:val="3B3B3B"/>
          <w:spacing w:val="0"/>
          <w:w w:val="100"/>
          <w:position w:val="-30"/>
        </w:rPr>
        <w:t>o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D90"/>
          <w:w w:val="47"/>
        </w:rPr>
        <w:t>,.</w:t>
      </w:r>
      <w:r>
        <w:rPr>
          <w:rFonts w:ascii="Times New Roman" w:hAnsi="Times New Roman" w:cs="Times New Roman" w:eastAsia="Times New Roman"/>
          <w:sz w:val="17"/>
          <w:szCs w:val="17"/>
          <w:color w:val="282D90"/>
          <w:spacing w:val="-26"/>
          <w:w w:val="4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97"/>
          <w:w w:val="105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282D90"/>
          <w:spacing w:val="0"/>
          <w:w w:val="47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282D9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5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572" w:lineRule="exact"/>
        <w:ind w:right="-124"/>
        <w:jc w:val="left"/>
        <w:tabs>
          <w:tab w:pos="1060" w:val="left"/>
        </w:tabs>
        <w:rPr>
          <w:rFonts w:ascii="Arial" w:hAnsi="Arial" w:cs="Arial" w:eastAsia="Arial"/>
          <w:sz w:val="56"/>
          <w:szCs w:val="56"/>
        </w:rPr>
      </w:pPr>
      <w:rPr/>
      <w:r>
        <w:rPr/>
        <w:br w:type="column"/>
      </w:r>
      <w:r>
        <w:rPr>
          <w:rFonts w:ascii="Arial" w:hAnsi="Arial" w:cs="Arial" w:eastAsia="Arial"/>
          <w:sz w:val="48"/>
          <w:szCs w:val="48"/>
          <w:color w:val="5D5D9C"/>
          <w:spacing w:val="0"/>
          <w:w w:val="100"/>
          <w:position w:val="2"/>
        </w:rPr>
        <w:t>ı/-1</w:t>
      </w:r>
      <w:r>
        <w:rPr>
          <w:rFonts w:ascii="Arial" w:hAnsi="Arial" w:cs="Arial" w:eastAsia="Arial"/>
          <w:sz w:val="48"/>
          <w:szCs w:val="48"/>
          <w:color w:val="5D5D9C"/>
          <w:spacing w:val="-127"/>
          <w:w w:val="100"/>
          <w:position w:val="2"/>
        </w:rPr>
        <w:t> </w:t>
      </w:r>
      <w:r>
        <w:rPr>
          <w:rFonts w:ascii="Arial" w:hAnsi="Arial" w:cs="Arial" w:eastAsia="Arial"/>
          <w:sz w:val="48"/>
          <w:szCs w:val="48"/>
          <w:color w:val="5D5D9C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8"/>
          <w:szCs w:val="48"/>
          <w:color w:val="5D5D9C"/>
          <w:spacing w:val="0"/>
          <w:w w:val="100"/>
          <w:position w:val="2"/>
        </w:rPr>
      </w:r>
      <w:r>
        <w:rPr>
          <w:rFonts w:ascii="Arial" w:hAnsi="Arial" w:cs="Arial" w:eastAsia="Arial"/>
          <w:sz w:val="56"/>
          <w:szCs w:val="56"/>
          <w:color w:val="5D5D9C"/>
          <w:spacing w:val="0"/>
          <w:w w:val="103"/>
          <w:position w:val="0"/>
        </w:rPr>
        <w:t>-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60"/>
          <w:b/>
          <w:bCs/>
        </w:rPr>
        <w:t>'l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4"/>
          <w:w w:val="60"/>
          <w:b/>
          <w:bCs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979795"/>
          <w:spacing w:val="0"/>
          <w:w w:val="60"/>
          <w:b/>
          <w:bCs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979795"/>
          <w:spacing w:val="0"/>
          <w:w w:val="60"/>
          <w:b/>
          <w:bCs/>
        </w:rPr>
        <w:t>       </w:t>
      </w:r>
      <w:r>
        <w:rPr>
          <w:rFonts w:ascii="Times New Roman" w:hAnsi="Times New Roman" w:cs="Times New Roman" w:eastAsia="Times New Roman"/>
          <w:sz w:val="15"/>
          <w:szCs w:val="15"/>
          <w:color w:val="979795"/>
          <w:spacing w:val="4"/>
          <w:w w:val="60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60"/>
        </w:rPr>
        <w:t>,..,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60"/>
        </w:rPr>
        <w:t>       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11"/>
          <w:w w:val="6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AAAAA"/>
          <w:spacing w:val="0"/>
          <w:w w:val="60"/>
        </w:rPr>
        <w:t>}</w:t>
      </w:r>
      <w:r>
        <w:rPr>
          <w:rFonts w:ascii="Times New Roman" w:hAnsi="Times New Roman" w:cs="Times New Roman" w:eastAsia="Times New Roman"/>
          <w:sz w:val="15"/>
          <w:szCs w:val="15"/>
          <w:color w:val="AAAAAA"/>
          <w:spacing w:val="0"/>
          <w:w w:val="60"/>
        </w:rPr>
        <w:t>     </w:t>
      </w:r>
      <w:r>
        <w:rPr>
          <w:rFonts w:ascii="Times New Roman" w:hAnsi="Times New Roman" w:cs="Times New Roman" w:eastAsia="Times New Roman"/>
          <w:sz w:val="15"/>
          <w:szCs w:val="15"/>
          <w:color w:val="AAAAAA"/>
          <w:spacing w:val="11"/>
          <w:w w:val="6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79795"/>
          <w:spacing w:val="0"/>
          <w:w w:val="100"/>
          <w:b/>
          <w:bCs/>
          <w:i/>
        </w:rPr>
        <w:t>t.</w:t>
      </w:r>
      <w:r>
        <w:rPr>
          <w:rFonts w:ascii="Times New Roman" w:hAnsi="Times New Roman" w:cs="Times New Roman" w:eastAsia="Times New Roman"/>
          <w:sz w:val="14"/>
          <w:szCs w:val="14"/>
          <w:color w:val="979795"/>
          <w:spacing w:val="33"/>
          <w:w w:val="100"/>
          <w:b/>
          <w:bCs/>
          <w:i/>
        </w:rPr>
        <w:t> </w:t>
      </w:r>
      <w:r>
        <w:rPr>
          <w:rFonts w:ascii="Arial" w:hAnsi="Arial" w:cs="Arial" w:eastAsia="Arial"/>
          <w:sz w:val="6"/>
          <w:szCs w:val="6"/>
          <w:color w:val="7C7C7E"/>
          <w:spacing w:val="0"/>
          <w:w w:val="159"/>
        </w:rPr>
        <w:t>q</w:t>
      </w:r>
      <w:r>
        <w:rPr>
          <w:rFonts w:ascii="Arial" w:hAnsi="Arial" w:cs="Arial" w:eastAsia="Arial"/>
          <w:sz w:val="6"/>
          <w:szCs w:val="6"/>
          <w:color w:val="7C7C7E"/>
          <w:spacing w:val="0"/>
          <w:w w:val="159"/>
        </w:rPr>
        <w:t>   </w:t>
      </w:r>
      <w:r>
        <w:rPr>
          <w:rFonts w:ascii="Arial" w:hAnsi="Arial" w:cs="Arial" w:eastAsia="Arial"/>
          <w:sz w:val="6"/>
          <w:szCs w:val="6"/>
          <w:color w:val="7C7C7E"/>
          <w:spacing w:val="26"/>
          <w:w w:val="15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C7C7E"/>
          <w:spacing w:val="0"/>
          <w:w w:val="61"/>
        </w:rPr>
        <w:t>_....;!</w:t>
      </w:r>
      <w:r>
        <w:rPr>
          <w:rFonts w:ascii="Times New Roman" w:hAnsi="Times New Roman" w:cs="Times New Roman" w:eastAsia="Times New Roman"/>
          <w:sz w:val="7"/>
          <w:szCs w:val="7"/>
          <w:color w:val="7C7C7E"/>
          <w:spacing w:val="0"/>
          <w:w w:val="61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7C7C7E"/>
          <w:spacing w:val="0"/>
          <w:w w:val="61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7C7C7E"/>
          <w:spacing w:val="4"/>
          <w:w w:val="6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0"/>
          <w:w w:val="252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103" w:lineRule="exact"/>
        <w:ind w:left="100" w:right="-20"/>
        <w:jc w:val="left"/>
        <w:tabs>
          <w:tab w:pos="480" w:val="left"/>
          <w:tab w:pos="88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AAAAAA"/>
          <w:spacing w:val="0"/>
          <w:w w:val="189"/>
        </w:rPr>
        <w:t>.</w:t>
      </w:r>
      <w:r>
        <w:rPr>
          <w:rFonts w:ascii="Arial" w:hAnsi="Arial" w:cs="Arial" w:eastAsia="Arial"/>
          <w:sz w:val="10"/>
          <w:szCs w:val="10"/>
          <w:color w:val="AAAAAA"/>
          <w:spacing w:val="38"/>
          <w:w w:val="189"/>
        </w:rPr>
        <w:t> </w:t>
      </w:r>
      <w:r>
        <w:rPr>
          <w:rFonts w:ascii="Arial" w:hAnsi="Arial" w:cs="Arial" w:eastAsia="Arial"/>
          <w:sz w:val="10"/>
          <w:szCs w:val="10"/>
          <w:color w:val="7C7C7E"/>
          <w:spacing w:val="0"/>
          <w:w w:val="189"/>
        </w:rPr>
        <w:t>.</w:t>
      </w:r>
      <w:r>
        <w:rPr>
          <w:rFonts w:ascii="Arial" w:hAnsi="Arial" w:cs="Arial" w:eastAsia="Arial"/>
          <w:sz w:val="10"/>
          <w:szCs w:val="10"/>
          <w:color w:val="7C7C7E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7C7C7E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00"/>
        </w:rPr>
        <w:t>•</w:t>
      </w:r>
      <w:r>
        <w:rPr>
          <w:rFonts w:ascii="Arial" w:hAnsi="Arial" w:cs="Arial" w:eastAsia="Arial"/>
          <w:sz w:val="10"/>
          <w:szCs w:val="10"/>
          <w:color w:val="AAAAAA"/>
          <w:spacing w:val="13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BABABA"/>
          <w:spacing w:val="0"/>
          <w:w w:val="77"/>
        </w:rPr>
        <w:t>•</w:t>
      </w:r>
      <w:r>
        <w:rPr>
          <w:rFonts w:ascii="Arial" w:hAnsi="Arial" w:cs="Arial" w:eastAsia="Arial"/>
          <w:sz w:val="10"/>
          <w:szCs w:val="10"/>
          <w:color w:val="BABABA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BABABA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452"/>
        </w:rPr>
        <w:t>J</w:t>
      </w:r>
      <w:r>
        <w:rPr>
          <w:rFonts w:ascii="Arial" w:hAnsi="Arial" w:cs="Arial" w:eastAsia="Arial"/>
          <w:sz w:val="10"/>
          <w:szCs w:val="10"/>
          <w:color w:val="AAAAAA"/>
          <w:spacing w:val="-99"/>
          <w:w w:val="452"/>
        </w:rPr>
        <w:t> </w:t>
      </w:r>
      <w:r>
        <w:rPr>
          <w:rFonts w:ascii="Arial" w:hAnsi="Arial" w:cs="Arial" w:eastAsia="Arial"/>
          <w:sz w:val="10"/>
          <w:szCs w:val="10"/>
          <w:color w:val="5D5D5D"/>
          <w:spacing w:val="4"/>
          <w:w w:val="286"/>
        </w:rPr>
        <w:t>·</w:t>
      </w:r>
      <w:r>
        <w:rPr>
          <w:rFonts w:ascii="Arial" w:hAnsi="Arial" w:cs="Arial" w:eastAsia="Arial"/>
          <w:sz w:val="10"/>
          <w:szCs w:val="10"/>
          <w:color w:val="AAAAAA"/>
          <w:spacing w:val="-14"/>
          <w:w w:val="54"/>
        </w:rPr>
        <w:t>"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96"/>
        </w:rPr>
        <w:t>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220"/>
          <w:cols w:num="5" w:equalWidth="0">
            <w:col w:w="611" w:space="2099"/>
            <w:col w:w="1604" w:space="300"/>
            <w:col w:w="383" w:space="155"/>
            <w:col w:w="1254" w:space="3163"/>
            <w:col w:w="2051"/>
          </w:cols>
        </w:sectPr>
      </w:pPr>
      <w:rPr/>
    </w:p>
    <w:p>
      <w:pPr>
        <w:spacing w:before="0" w:after="0" w:line="174" w:lineRule="exact"/>
        <w:ind w:left="4671" w:right="516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6.420952pt;margin-top:24.50375pt;width:563.667024pt;height:753.229047pt;mso-position-horizontal-relative:page;mso-position-vertical-relative:page;z-index:-15425" coordorigin="328,490" coordsize="11273,15065">
            <v:group style="position:absolute;left:333;top:512;width:2080;height:2" coordorigin="333,512" coordsize="2080,2">
              <v:shape style="position:absolute;left:333;top:512;width:2080;height:2" coordorigin="333,512" coordsize="2080,0" path="m333,512l2413,512e" filled="f" stroked="t" strokeweight=".47597pt" strokecolor="#3F3F3F">
                <v:path arrowok="t"/>
              </v:shape>
            </v:group>
            <v:group style="position:absolute;left:2385;top:502;width:2;height:961" coordorigin="2385,502" coordsize="2,961">
              <v:shape style="position:absolute;left:2385;top:502;width:2;height:961" coordorigin="2385,502" coordsize="0,961" path="m2385,1463l2385,502e" filled="f" stroked="t" strokeweight=".47597pt" strokecolor="#484848">
                <v:path arrowok="t"/>
              </v:shape>
            </v:group>
            <v:group style="position:absolute;left:2342;top:516;width:9229;height:2" coordorigin="2342,516" coordsize="9229,2">
              <v:shape style="position:absolute;left:2342;top:516;width:9229;height:2" coordorigin="2342,516" coordsize="9229,0" path="m2342,516l11571,516e" filled="f" stroked="t" strokeweight=".713954pt" strokecolor="#606060">
                <v:path arrowok="t"/>
              </v:shape>
            </v:group>
            <v:group style="position:absolute;left:7815;top:521;width:500;height:2" coordorigin="7815,521" coordsize="500,2">
              <v:shape style="position:absolute;left:7815;top:521;width:500;height:2" coordorigin="7815,521" coordsize="500,0" path="m7815,521l8315,521e" filled="f" stroked="t" strokeweight=".47597pt" strokecolor="#484848">
                <v:path arrowok="t"/>
              </v:shape>
            </v:group>
            <v:group style="position:absolute;left:9158;top:512;width:2;height:569" coordorigin="9158,512" coordsize="2,569">
              <v:shape style="position:absolute;left:9158;top:512;width:2;height:569" coordorigin="9158,512" coordsize="0,569" path="m9158,1080l9158,512e" filled="f" stroked="t" strokeweight=".713954pt" strokecolor="#4F4F4F">
                <v:path arrowok="t"/>
              </v:shape>
            </v:group>
            <v:group style="position:absolute;left:11559;top:507;width:2;height:1028" coordorigin="11559,507" coordsize="2,1028">
              <v:shape style="position:absolute;left:11559;top:507;width:2;height:1028" coordorigin="11559,507" coordsize="0,1028" path="m11559,1535l11559,507e" filled="f" stroked="t" strokeweight=".713954pt" strokecolor="#646464">
                <v:path arrowok="t"/>
              </v:shape>
            </v:group>
            <v:group style="position:absolute;left:352;top:497;width:2;height:11685" coordorigin="352,497" coordsize="2,11685">
              <v:shape style="position:absolute;left:352;top:497;width:2;height:11685" coordorigin="352,497" coordsize="0,11685" path="m352,12182l352,497e" filled="f" stroked="t" strokeweight=".713954pt" strokecolor="#545454">
                <v:path arrowok="t"/>
              </v:shape>
            </v:group>
            <v:group style="position:absolute;left:2387;top:1023;width:2;height:512" coordorigin="2387,1023" coordsize="2,512">
              <v:shape style="position:absolute;left:2387;top:1023;width:2;height:512" coordorigin="2387,1023" coordsize="0,512" path="m2387,1535l2387,1023e" filled="f" stroked="t" strokeweight=".951939pt" strokecolor="#5B5B5B">
                <v:path arrowok="t"/>
              </v:shape>
            </v:group>
            <v:group style="position:absolute;left:9167;top:1023;width:2;height:990" coordorigin="9167,1023" coordsize="2,990">
              <v:shape style="position:absolute;left:9167;top:1023;width:2;height:990" coordorigin="9167,1023" coordsize="0,990" path="m9167,2013l9167,1023e" filled="f" stroked="t" strokeweight=".951939pt" strokecolor="#606060">
                <v:path arrowok="t"/>
              </v:shape>
            </v:group>
            <v:group style="position:absolute;left:347;top:1281;width:2;height:344" coordorigin="347,1281" coordsize="2,344">
              <v:shape style="position:absolute;left:347;top:1281;width:2;height:344" coordorigin="347,1281" coordsize="0,344" path="m347,1626l347,1281e" filled="f" stroked="t" strokeweight=".951939pt" strokecolor="#7C7C7C">
                <v:path arrowok="t"/>
              </v:shape>
            </v:group>
            <v:group style="position:absolute;left:347;top:1996;width:2066;height:2" coordorigin="347,1996" coordsize="2066,2">
              <v:shape style="position:absolute;left:347;top:1996;width:2066;height:2" coordorigin="347,1996" coordsize="2066,0" path="m347,1996l2413,1996e" filled="f" stroked="t" strokeweight=".951939pt" strokecolor="#6B6B6B">
                <v:path arrowok="t"/>
              </v:shape>
            </v:group>
            <v:group style="position:absolute;left:2394;top:1477;width:2;height:526" coordorigin="2394,1477" coordsize="2,526">
              <v:shape style="position:absolute;left:2394;top:1477;width:2;height:526" coordorigin="2394,1477" coordsize="0,526" path="m2394,2003l2394,1477e" filled="f" stroked="t" strokeweight=".713954pt" strokecolor="#484848">
                <v:path arrowok="t"/>
              </v:shape>
            </v:group>
            <v:group style="position:absolute;left:2342;top:1998;width:466;height:2" coordorigin="2342,1998" coordsize="466,2">
              <v:shape style="position:absolute;left:2342;top:1998;width:466;height:2" coordorigin="2342,1998" coordsize="466,0" path="m2342,1998l2808,1998e" filled="f" stroked="t" strokeweight=".47597pt" strokecolor="#3F3F3F">
                <v:path arrowok="t"/>
              </v:shape>
            </v:group>
            <v:group style="position:absolute;left:2751;top:2001;width:3536;height:2" coordorigin="2751,2001" coordsize="3536,2">
              <v:shape style="position:absolute;left:2751;top:2001;width:3536;height:2" coordorigin="2751,2001" coordsize="3536,0" path="m2751,2001l6288,2001e" filled="f" stroked="t" strokeweight=".713954pt" strokecolor="#676767">
                <v:path arrowok="t"/>
              </v:shape>
            </v:group>
            <v:group style="position:absolute;left:6230;top:2003;width:624;height:2" coordorigin="6230,2003" coordsize="624,2">
              <v:shape style="position:absolute;left:6230;top:2003;width:624;height:2" coordorigin="6230,2003" coordsize="624,0" path="m6230,2003l6854,2003e" filled="f" stroked="t" strokeweight=".47597pt" strokecolor="#484848">
                <v:path arrowok="t"/>
              </v:shape>
            </v:group>
            <v:group style="position:absolute;left:6792;top:2001;width:1080;height:2" coordorigin="6792,2001" coordsize="1080,2">
              <v:shape style="position:absolute;left:6792;top:2001;width:1080;height:2" coordorigin="6792,2001" coordsize="1080,0" path="m6792,2001l7873,2001e" filled="f" stroked="t" strokeweight=".951939pt" strokecolor="#6B6B6B">
                <v:path arrowok="t"/>
              </v:shape>
            </v:group>
            <v:group style="position:absolute;left:7815;top:2003;width:500;height:2" coordorigin="7815,2003" coordsize="500,2">
              <v:shape style="position:absolute;left:7815;top:2003;width:500;height:2" coordorigin="7815,2003" coordsize="500,0" path="m7815,2003l8315,2003e" filled="f" stroked="t" strokeweight=".47597pt" strokecolor="#3B3B3B">
                <v:path arrowok="t"/>
              </v:shape>
            </v:group>
            <v:group style="position:absolute;left:8258;top:2006;width:476;height:2" coordorigin="8258,2006" coordsize="476,2">
              <v:shape style="position:absolute;left:8258;top:2006;width:476;height:2" coordorigin="8258,2006" coordsize="476,0" path="m8258,2006l8734,2006e" filled="f" stroked="t" strokeweight=".47597pt" strokecolor="#545454">
                <v:path arrowok="t"/>
              </v:shape>
            </v:group>
            <v:group style="position:absolute;left:8615;top:2003;width:766;height:2" coordorigin="8615,2003" coordsize="766,2">
              <v:shape style="position:absolute;left:8615;top:2003;width:766;height:2" coordorigin="8615,2003" coordsize="766,0" path="m8615,2003l9381,2003e" filled="f" stroked="t" strokeweight=".951939pt" strokecolor="#676767">
                <v:path arrowok="t"/>
              </v:shape>
            </v:group>
            <v:group style="position:absolute;left:9291;top:2003;width:823;height:2" coordorigin="9291,2003" coordsize="823,2">
              <v:shape style="position:absolute;left:9291;top:2003;width:823;height:2" coordorigin="9291,2003" coordsize="823,0" path="m9291,2003l10114,2003e" filled="f" stroked="t" strokeweight=".47597pt" strokecolor="#484848">
                <v:path arrowok="t"/>
              </v:shape>
            </v:group>
            <v:group style="position:absolute;left:10057;top:2003;width:1523;height:2" coordorigin="10057,2003" coordsize="1523,2">
              <v:shape style="position:absolute;left:10057;top:2003;width:1523;height:2" coordorigin="10057,2003" coordsize="1523,0" path="m10057,2003l11580,2003e" filled="f" stroked="t" strokeweight=".713954pt" strokecolor="#646464">
                <v:path arrowok="t"/>
              </v:shape>
            </v:group>
            <v:group style="position:absolute;left:343;top:2209;width:847;height:2" coordorigin="343,2209" coordsize="847,2">
              <v:shape style="position:absolute;left:343;top:2209;width:847;height:2" coordorigin="343,2209" coordsize="847,0" path="m343,2209l1190,2209e" filled="f" stroked="t" strokeweight=".47597pt" strokecolor="#4F4F4F">
                <v:path arrowok="t"/>
              </v:shape>
            </v:group>
            <v:group style="position:absolute;left:1133;top:2216;width:1366;height:2" coordorigin="1133,2216" coordsize="1366,2">
              <v:shape style="position:absolute;left:1133;top:2216;width:1366;height:2" coordorigin="1133,2216" coordsize="1366,0" path="m1133,2216l2499,2216e" filled="f" stroked="t" strokeweight=".47597pt" strokecolor="#4F4F4F">
                <v:path arrowok="t"/>
              </v:shape>
            </v:group>
            <v:group style="position:absolute;left:2442;top:2218;width:3075;height:2" coordorigin="2442,2218" coordsize="3075,2">
              <v:shape style="position:absolute;left:2442;top:2218;width:3075;height:2" coordorigin="2442,2218" coordsize="3075,0" path="m2442,2218l5516,2218e" filled="f" stroked="t" strokeweight=".951939pt" strokecolor="#646464">
                <v:path arrowok="t"/>
              </v:shape>
            </v:group>
            <v:group style="position:absolute;left:5459;top:2218;width:309;height:2" coordorigin="5459,2218" coordsize="309,2">
              <v:shape style="position:absolute;left:5459;top:2218;width:309;height:2" coordorigin="5459,2218" coordsize="309,0" path="m5459,2218l5769,2218e" filled="f" stroked="t" strokeweight=".47597pt" strokecolor="#383838">
                <v:path arrowok="t"/>
              </v:shape>
            </v:group>
            <v:group style="position:absolute;left:5712;top:2221;width:5864;height:2" coordorigin="5712,2221" coordsize="5864,2">
              <v:shape style="position:absolute;left:5712;top:2221;width:5864;height:2" coordorigin="5712,2221" coordsize="5864,0" path="m5712,2221l11576,2221e" filled="f" stroked="t" strokeweight=".713954pt" strokecolor="#646464">
                <v:path arrowok="t"/>
              </v:shape>
            </v:group>
            <v:group style="position:absolute;left:9129;top:2218;width:219;height:2" coordorigin="9129,2218" coordsize="219,2">
              <v:shape style="position:absolute;left:9129;top:2218;width:219;height:2" coordorigin="9129,2218" coordsize="219,0" path="m9129,2218l9348,2218e" filled="f" stroked="t" strokeweight=".47597pt" strokecolor="#4B4B4B">
                <v:path arrowok="t"/>
              </v:shape>
            </v:group>
            <v:group style="position:absolute;left:343;top:2431;width:11233;height:2" coordorigin="343,2431" coordsize="11233,2">
              <v:shape style="position:absolute;left:343;top:2431;width:11233;height:2" coordorigin="343,2431" coordsize="11233,0" path="m343,2431l11576,2431e" filled="f" stroked="t" strokeweight=".713954pt" strokecolor="#606060">
                <v:path arrowok="t"/>
              </v:shape>
            </v:group>
            <v:group style="position:absolute;left:2751;top:2433;width:314;height:2" coordorigin="2751,2433" coordsize="314,2">
              <v:shape style="position:absolute;left:2751;top:2433;width:314;height:2" coordorigin="2751,2433" coordsize="314,0" path="m2751,2433l3065,2433e" filled="f" stroked="t" strokeweight=".47597pt" strokecolor="#484848">
                <v:path arrowok="t"/>
              </v:shape>
            </v:group>
            <v:group style="position:absolute;left:4607;top:2433;width:557;height:2" coordorigin="4607,2433" coordsize="557,2">
              <v:shape style="position:absolute;left:4607;top:2433;width:557;height:2" coordorigin="4607,2433" coordsize="557,0" path="m4607,2433l5164,2433e" filled="f" stroked="t" strokeweight=".47597pt" strokecolor="#444444">
                <v:path arrowok="t"/>
              </v:shape>
            </v:group>
            <v:group style="position:absolute;left:5459;top:2438;width:309;height:2" coordorigin="5459,2438" coordsize="309,2">
              <v:shape style="position:absolute;left:5459;top:2438;width:309;height:2" coordorigin="5459,2438" coordsize="309,0" path="m5459,2438l5769,2438e" filled="f" stroked="t" strokeweight=".47597pt" strokecolor="#3B3B3B">
                <v:path arrowok="t"/>
              </v:shape>
            </v:group>
            <v:group style="position:absolute;left:11568;top:1205;width:2;height:2630" coordorigin="11568,1205" coordsize="2,2630">
              <v:shape style="position:absolute;left:11568;top:1205;width:2;height:2630" coordorigin="11568,1205" coordsize="0,2630" path="m11568,3834l11568,1205e" filled="f" stroked="t" strokeweight=".713954pt" strokecolor="#676767">
                <v:path arrowok="t"/>
              </v:shape>
            </v:group>
            <v:group style="position:absolute;left:343;top:2656;width:11233;height:2" coordorigin="343,2656" coordsize="11233,2">
              <v:shape style="position:absolute;left:343;top:2656;width:11233;height:2" coordorigin="343,2656" coordsize="11233,0" path="m343,2656l11576,2656e" filled="f" stroked="t" strokeweight=".713954pt" strokecolor="#646464">
                <v:path arrowok="t"/>
              </v:shape>
            </v:group>
            <v:group style="position:absolute;left:6230;top:2653;width:624;height:2" coordorigin="6230,2653" coordsize="624,2">
              <v:shape style="position:absolute;left:6230;top:2653;width:624;height:2" coordorigin="6230,2653" coordsize="624,0" path="m6230,2653l6854,2653e" filled="f" stroked="t" strokeweight=".47597pt" strokecolor="#545454">
                <v:path arrowok="t"/>
              </v:shape>
            </v:group>
            <v:group style="position:absolute;left:338;top:2864;width:1414;height:2" coordorigin="338,2864" coordsize="1414,2">
              <v:shape style="position:absolute;left:338;top:2864;width:1414;height:2" coordorigin="338,2864" coordsize="1414,0" path="m338,2864l1752,2864e" filled="f" stroked="t" strokeweight=".951939pt" strokecolor="#6B6B6B">
                <v:path arrowok="t"/>
              </v:shape>
            </v:group>
            <v:group style="position:absolute;left:1542;top:2869;width:4745;height:2" coordorigin="1542,2869" coordsize="4745,2">
              <v:shape style="position:absolute;left:1542;top:2869;width:4745;height:2" coordorigin="1542,2869" coordsize="4745,0" path="m1542,2869l6288,2869e" filled="f" stroked="t" strokeweight=".47597pt" strokecolor="#5B5B5B">
                <v:path arrowok="t"/>
              </v:shape>
            </v:group>
            <v:group style="position:absolute;left:4488;top:2871;width:7087;height:2" coordorigin="4488,2871" coordsize="7087,2">
              <v:shape style="position:absolute;left:4488;top:2871;width:7087;height:2" coordorigin="4488,2871" coordsize="7087,0" path="m4488,2871l11576,2871e" filled="f" stroked="t" strokeweight=".713954pt" strokecolor="#676767">
                <v:path arrowok="t"/>
              </v:shape>
            </v:group>
            <v:group style="position:absolute;left:7815;top:2873;width:500;height:2" coordorigin="7815,2873" coordsize="500,2">
              <v:shape style="position:absolute;left:7815;top:2873;width:500;height:2" coordorigin="7815,2873" coordsize="500,0" path="m7815,2873l8315,2873e" filled="f" stroked="t" strokeweight=".47597pt" strokecolor="#3F3F3F">
                <v:path arrowok="t"/>
              </v:shape>
            </v:group>
            <v:group style="position:absolute;left:347;top:3086;width:3437;height:2" coordorigin="347,3086" coordsize="3437,2">
              <v:shape style="position:absolute;left:347;top:3086;width:3437;height:2" coordorigin="347,3086" coordsize="3437,0" path="m347,3086l3784,3086e" filled="f" stroked="t" strokeweight=".713954pt" strokecolor="#606060">
                <v:path arrowok="t"/>
              </v:shape>
            </v:group>
            <v:group style="position:absolute;left:3727;top:3088;width:176;height:2" coordorigin="3727,3088" coordsize="176,2">
              <v:shape style="position:absolute;left:3727;top:3088;width:176;height:2" coordorigin="3727,3088" coordsize="176,0" path="m3727,3088l3903,3088e" filled="f" stroked="t" strokeweight=".47597pt" strokecolor="#444444">
                <v:path arrowok="t"/>
              </v:shape>
            </v:group>
            <v:group style="position:absolute;left:3846;top:3088;width:7730;height:2" coordorigin="3846,3088" coordsize="7730,2">
              <v:shape style="position:absolute;left:3846;top:3088;width:7730;height:2" coordorigin="3846,3088" coordsize="7730,0" path="m3846,3088l11576,3088e" filled="f" stroked="t" strokeweight=".713954pt" strokecolor="#646464">
                <v:path arrowok="t"/>
              </v:shape>
            </v:group>
            <v:group style="position:absolute;left:9129;top:3088;width:219;height:2" coordorigin="9129,3088" coordsize="219,2">
              <v:shape style="position:absolute;left:9129;top:3088;width:219;height:2" coordorigin="9129,3088" coordsize="219,0" path="m9129,3088l9348,3088e" filled="f" stroked="t" strokeweight=".47597pt" strokecolor="#4F4F4F">
                <v:path arrowok="t"/>
              </v:shape>
            </v:group>
            <v:group style="position:absolute;left:10057;top:3088;width:638;height:2" coordorigin="10057,3088" coordsize="638,2">
              <v:shape style="position:absolute;left:10057;top:3088;width:638;height:2" coordorigin="10057,3088" coordsize="638,0" path="m10057,3088l10695,3088e" filled="f" stroked="t" strokeweight=".47597pt" strokecolor="#545454">
                <v:path arrowok="t"/>
              </v:shape>
            </v:group>
            <v:group style="position:absolute;left:3884;top:3084;width:2;height:263" coordorigin="3884,3084" coordsize="2,263">
              <v:shape style="position:absolute;left:3884;top:3084;width:2;height:263" coordorigin="3884,3084" coordsize="0,263" path="m3884,3347l3884,3084e" filled="f" stroked="t" strokeweight=".47597pt" strokecolor="#2F2F2F">
                <v:path arrowok="t"/>
              </v:shape>
            </v:group>
            <v:group style="position:absolute;left:6997;top:3084;width:2;height:454" coordorigin="6997,3084" coordsize="2,454">
              <v:shape style="position:absolute;left:6997;top:3084;width:2;height:454" coordorigin="6997,3084" coordsize="0,454" path="m6997,3538l6997,3084e" filled="f" stroked="t" strokeweight=".47597pt" strokecolor="#383838">
                <v:path arrowok="t"/>
              </v:shape>
            </v:group>
            <v:group style="position:absolute;left:352;top:3289;width:2;height:249" coordorigin="352,3289" coordsize="2,249">
              <v:shape style="position:absolute;left:352;top:3289;width:2;height:249" coordorigin="352,3289" coordsize="0,249" path="m352,3538l352,3289e" filled="f" stroked="t" strokeweight=".47597pt" strokecolor="#2F2F2F">
                <v:path arrowok="t"/>
              </v:shape>
            </v:group>
            <v:group style="position:absolute;left:3889;top:3289;width:2;height:540" coordorigin="3889,3289" coordsize="2,540">
              <v:shape style="position:absolute;left:3889;top:3289;width:2;height:540" coordorigin="3889,3289" coordsize="0,540" path="m3889,3830l3889,3289e" filled="f" stroked="t" strokeweight=".951939pt" strokecolor="#5B5B5B">
                <v:path arrowok="t"/>
              </v:shape>
            </v:group>
            <v:group style="position:absolute;left:3879;top:3512;width:1890;height:2" coordorigin="3879,3512" coordsize="1890,2">
              <v:shape style="position:absolute;left:3879;top:3512;width:1890;height:2" coordorigin="3879,3512" coordsize="1890,0" path="m3879,3512l5769,3512e" filled="f" stroked="t" strokeweight=".47597pt" strokecolor="#575757">
                <v:path arrowok="t"/>
              </v:shape>
            </v:group>
            <v:group style="position:absolute;left:343;top:3822;width:1257;height:2" coordorigin="343,3822" coordsize="1257,2">
              <v:shape style="position:absolute;left:343;top:3822;width:1257;height:2" coordorigin="343,3822" coordsize="1257,0" path="m343,3822l1599,3822e" filled="f" stroked="t" strokeweight=".951939pt" strokecolor="#6B6B6B">
                <v:path arrowok="t"/>
              </v:shape>
            </v:group>
            <v:group style="position:absolute;left:1542;top:3822;width:862;height:2" coordorigin="1542,3822" coordsize="862,2">
              <v:shape style="position:absolute;left:1542;top:3822;width:862;height:2" coordorigin="1542,3822" coordsize="862,0" path="m1542,3822l2404,3822e" filled="f" stroked="t" strokeweight=".47597pt" strokecolor="#4F4F4F">
                <v:path arrowok="t"/>
              </v:shape>
            </v:group>
            <v:group style="position:absolute;left:2347;top:3825;width:152;height:2" coordorigin="2347,3825" coordsize="152,2">
              <v:shape style="position:absolute;left:2347;top:3825;width:152;height:2" coordorigin="2347,3825" coordsize="152,0" path="m2347,3825l2499,3825e" filled="f" stroked="t" strokeweight=".47597pt" strokecolor="#3B3B3B">
                <v:path arrowok="t"/>
              </v:shape>
            </v:group>
            <v:group style="position:absolute;left:2442;top:3822;width:1342;height:2" coordorigin="2442,3822" coordsize="1342,2">
              <v:shape style="position:absolute;left:2442;top:3822;width:1342;height:2" coordorigin="2442,3822" coordsize="1342,0" path="m2442,3822l3784,3822e" filled="f" stroked="t" strokeweight=".951939pt" strokecolor="#606060">
                <v:path arrowok="t"/>
              </v:shape>
            </v:group>
            <v:group style="position:absolute;left:3727;top:3825;width:186;height:2" coordorigin="3727,3825" coordsize="186,2">
              <v:shape style="position:absolute;left:3727;top:3825;width:186;height:2" coordorigin="3727,3825" coordsize="186,0" path="m3727,3825l3912,3825e" filled="f" stroked="t" strokeweight=".47597pt" strokecolor="#343434">
                <v:path arrowok="t"/>
              </v:shape>
            </v:group>
            <v:group style="position:absolute;left:3841;top:3822;width:2023;height:2" coordorigin="3841,3822" coordsize="2023,2">
              <v:shape style="position:absolute;left:3841;top:3822;width:2023;height:2" coordorigin="3841,3822" coordsize="2023,0" path="m3841,3822l5864,3822e" filled="f" stroked="t" strokeweight=".951939pt" strokecolor="#3B3B3B">
                <v:path arrowok="t"/>
              </v:shape>
            </v:group>
            <v:group style="position:absolute;left:5712;top:3827;width:5869;height:2" coordorigin="5712,3827" coordsize="5869,2">
              <v:shape style="position:absolute;left:5712;top:3827;width:5869;height:2" coordorigin="5712,3827" coordsize="5869,0" path="m5712,3827l11580,3827e" filled="f" stroked="t" strokeweight=".713954pt" strokecolor="#606060">
                <v:path arrowok="t"/>
              </v:shape>
            </v:group>
            <v:group style="position:absolute;left:6999;top:3481;width:2;height:359" coordorigin="6999,3481" coordsize="2,359">
              <v:shape style="position:absolute;left:6999;top:3481;width:2;height:359" coordorigin="6999,3481" coordsize="0,359" path="m6999,3839l6999,3481e" filled="f" stroked="t" strokeweight=".951939pt" strokecolor="#676767">
                <v:path arrowok="t"/>
              </v:shape>
            </v:group>
            <v:group style="position:absolute;left:343;top:4097;width:1423;height:2" coordorigin="343,4097" coordsize="1423,2">
              <v:shape style="position:absolute;left:343;top:4097;width:1423;height:2" coordorigin="343,4097" coordsize="1423,0" path="m343,4097l1766,4097e" filled="f" stroked="t" strokeweight=".713954pt" strokecolor="#676767">
                <v:path arrowok="t"/>
              </v:shape>
            </v:group>
            <v:group style="position:absolute;left:1709;top:4100;width:1357;height:2" coordorigin="1709,4100" coordsize="1357,2">
              <v:shape style="position:absolute;left:1709;top:4100;width:1357;height:2" coordorigin="1709,4100" coordsize="1357,0" path="m1709,4100l3065,4100e" filled="f" stroked="t" strokeweight=".47597pt" strokecolor="#3F3F3F">
                <v:path arrowok="t"/>
              </v:shape>
            </v:group>
            <v:group style="position:absolute;left:2394;top:3820;width:2;height:746" coordorigin="2394,3820" coordsize="2,746">
              <v:shape style="position:absolute;left:2394;top:3820;width:2;height:746" coordorigin="2394,3820" coordsize="0,746" path="m2394,4566l2394,3820e" filled="f" stroked="t" strokeweight=".47597pt" strokecolor="#383838">
                <v:path arrowok="t"/>
              </v:shape>
            </v:group>
            <v:group style="position:absolute;left:2846;top:4104;width:6340;height:2" coordorigin="2846,4104" coordsize="6340,2">
              <v:shape style="position:absolute;left:2846;top:4104;width:6340;height:2" coordorigin="2846,4104" coordsize="6340,0" path="m2846,4104l9186,4104e" filled="f" stroked="t" strokeweight=".713954pt" strokecolor="#606060">
                <v:path arrowok="t"/>
              </v:shape>
            </v:group>
            <v:group style="position:absolute;left:9129;top:4102;width:219;height:2" coordorigin="9129,4102" coordsize="219,2">
              <v:shape style="position:absolute;left:9129;top:4102;width:219;height:2" coordorigin="9129,4102" coordsize="219,0" path="m9129,4102l9348,4102e" filled="f" stroked="t" strokeweight=".47597pt" strokecolor="#4B4B4B">
                <v:path arrowok="t"/>
              </v:shape>
            </v:group>
            <v:group style="position:absolute;left:9291;top:4104;width:2289;height:2" coordorigin="9291,4104" coordsize="2289,2">
              <v:shape style="position:absolute;left:9291;top:4104;width:2289;height:2" coordorigin="9291,4104" coordsize="2289,0" path="m9291,4104l11580,4104e" filled="f" stroked="t" strokeweight=".713954pt" strokecolor="#6B6B6B">
                <v:path arrowok="t"/>
              </v:shape>
            </v:group>
            <v:group style="position:absolute;left:2389;top:4320;width:1190;height:2" coordorigin="2389,4320" coordsize="1190,2">
              <v:shape style="position:absolute;left:2389;top:4320;width:1190;height:2" coordorigin="2389,4320" coordsize="1190,0" path="m2389,4320l3579,4320e" filled="f" stroked="t" strokeweight=".951939pt" strokecolor="#646464">
                <v:path arrowok="t"/>
              </v:shape>
            </v:group>
            <v:group style="position:absolute;left:3008;top:4322;width:1656;height:2" coordorigin="3008,4322" coordsize="1656,2">
              <v:shape style="position:absolute;left:3008;top:4322;width:1656;height:2" coordorigin="3008,4322" coordsize="1656,0" path="m3008,4322l4665,4322e" filled="f" stroked="t" strokeweight=".47597pt" strokecolor="#5B5B5B">
                <v:path arrowok="t"/>
              </v:shape>
            </v:group>
            <v:group style="position:absolute;left:4346;top:4322;width:1171;height:2" coordorigin="4346,4322" coordsize="1171,2">
              <v:shape style="position:absolute;left:4346;top:4322;width:1171;height:2" coordorigin="4346,4322" coordsize="1171,0" path="m4346,4322l5516,4322e" filled="f" stroked="t" strokeweight=".951939pt" strokecolor="#676767">
                <v:path arrowok="t"/>
              </v:shape>
            </v:group>
            <v:group style="position:absolute;left:5459;top:4322;width:309;height:2" coordorigin="5459,4322" coordsize="309,2">
              <v:shape style="position:absolute;left:5459;top:4322;width:309;height:2" coordorigin="5459,4322" coordsize="309,0" path="m5459,4322l5769,4322e" filled="f" stroked="t" strokeweight=".47597pt" strokecolor="#343434">
                <v:path arrowok="t"/>
              </v:shape>
            </v:group>
            <v:group style="position:absolute;left:5712;top:4324;width:1371;height:2" coordorigin="5712,4324" coordsize="1371,2">
              <v:shape style="position:absolute;left:5712;top:4324;width:1371;height:2" coordorigin="5712,4324" coordsize="1371,0" path="m5712,4324l7082,4324e" filled="f" stroked="t" strokeweight=".951939pt" strokecolor="#646464">
                <v:path arrowok="t"/>
              </v:shape>
            </v:group>
            <v:group style="position:absolute;left:6959;top:4322;width:914;height:2" coordorigin="6959,4322" coordsize="914,2">
              <v:shape style="position:absolute;left:6959;top:4322;width:914;height:2" coordorigin="6959,4322" coordsize="914,0" path="m6959,4322l7873,4322e" filled="f" stroked="t" strokeweight=".47597pt" strokecolor="#4F4F4F">
                <v:path arrowok="t"/>
              </v:shape>
            </v:group>
            <v:group style="position:absolute;left:7725;top:4322;width:1009;height:2" coordorigin="7725,4322" coordsize="1009,2">
              <v:shape style="position:absolute;left:7725;top:4322;width:1009;height:2" coordorigin="7725,4322" coordsize="1009,0" path="m7725,4322l8734,4322e" filled="f" stroked="t" strokeweight=".951939pt" strokecolor="#676767">
                <v:path arrowok="t"/>
              </v:shape>
            </v:group>
            <v:group style="position:absolute;left:8677;top:4322;width:509;height:2" coordorigin="8677,4322" coordsize="509,2">
              <v:shape style="position:absolute;left:8677;top:4322;width:509;height:2" coordorigin="8677,4322" coordsize="509,0" path="m8677,4322l9186,4322e" filled="f" stroked="t" strokeweight=".47597pt" strokecolor="#3B3B3B">
                <v:path arrowok="t"/>
              </v:shape>
            </v:group>
            <v:group style="position:absolute;left:9129;top:4320;width:1000;height:2" coordorigin="9129,4320" coordsize="1000,2">
              <v:shape style="position:absolute;left:9129;top:4320;width:1000;height:2" coordorigin="9129,4320" coordsize="1000,0" path="m9129,4320l10129,4320e" filled="f" stroked="t" strokeweight=".951939pt" strokecolor="#676767">
                <v:path arrowok="t"/>
              </v:shape>
            </v:group>
            <v:group style="position:absolute;left:10057;top:4322;width:638;height:2" coordorigin="10057,4322" coordsize="638,2">
              <v:shape style="position:absolute;left:10057;top:4322;width:638;height:2" coordorigin="10057,4322" coordsize="638,0" path="m10057,4322l10695,4322e" filled="f" stroked="t" strokeweight=".47597pt" strokecolor="#4F4F4F">
                <v:path arrowok="t"/>
              </v:shape>
            </v:group>
            <v:group style="position:absolute;left:10638;top:4320;width:947;height:2" coordorigin="10638,4320" coordsize="947,2">
              <v:shape style="position:absolute;left:10638;top:4320;width:947;height:2" coordorigin="10638,4320" coordsize="947,0" path="m10638,4320l11585,4320e" filled="f" stroked="t" strokeweight=".951939pt" strokecolor="#707070">
                <v:path arrowok="t"/>
              </v:shape>
            </v:group>
            <v:group style="position:absolute;left:11578;top:4092;width:2;height:2338" coordorigin="11578,4092" coordsize="2,2338">
              <v:shape style="position:absolute;left:11578;top:4092;width:2;height:2338" coordorigin="11578,4092" coordsize="0,2338" path="m11578,6430l11578,4092e" filled="f" stroked="t" strokeweight=".713954pt" strokecolor="#676767">
                <v:path arrowok="t"/>
              </v:shape>
            </v:group>
            <v:group style="position:absolute;left:7853;top:4312;width:2;height:277" coordorigin="7853,4312" coordsize="2,277">
              <v:shape style="position:absolute;left:7853;top:4312;width:2;height:277" coordorigin="7853,4312" coordsize="0,277" path="m7853,4590l7853,4312e" filled="f" stroked="t" strokeweight=".951939pt" strokecolor="#747474">
                <v:path arrowok="t"/>
              </v:shape>
            </v:group>
            <v:group style="position:absolute;left:2394;top:4508;width:2;height:784" coordorigin="2394,4508" coordsize="2,784">
              <v:shape style="position:absolute;left:2394;top:4508;width:2;height:784" coordorigin="2394,4508" coordsize="0,784" path="m2394,5292l2394,4508e" filled="f" stroked="t" strokeweight=".951939pt" strokecolor="#5B5B5B">
                <v:path arrowok="t"/>
              </v:shape>
            </v:group>
            <v:group style="position:absolute;left:4941;top:4752;width:1318;height:2" coordorigin="4941,4752" coordsize="1318,2">
              <v:shape style="position:absolute;left:4941;top:4752;width:1318;height:2" coordorigin="4941,4752" coordsize="1318,0" path="m4941,4752l6259,4752e" filled="f" stroked="t" strokeweight=".237985pt" strokecolor="#343434">
                <v:path arrowok="t"/>
              </v:shape>
            </v:group>
            <v:group style="position:absolute;left:4948;top:4312;width:2;height:469" coordorigin="4948,4312" coordsize="2,469">
              <v:shape style="position:absolute;left:4948;top:4312;width:2;height:469" coordorigin="4948,4312" coordsize="0,469" path="m4948,4781l4948,4312e" filled="f" stroked="t" strokeweight=".951939pt" strokecolor="#646464">
                <v:path arrowok="t"/>
              </v:shape>
            </v:group>
            <v:group style="position:absolute;left:6259;top:4752;width:1166;height:2" coordorigin="6259,4752" coordsize="1166,2">
              <v:shape style="position:absolute;left:6259;top:4752;width:1166;height:2" coordorigin="6259,4752" coordsize="1166,0" path="m6259,4752l7425,4752e" filled="f" stroked="t" strokeweight=".237985pt" strokecolor="#000000">
                <v:path arrowok="t"/>
              </v:shape>
            </v:group>
            <v:group style="position:absolute;left:7425;top:4752;width:862;height:2" coordorigin="7425,4752" coordsize="862,2">
              <v:shape style="position:absolute;left:7425;top:4752;width:862;height:2" coordorigin="7425,4752" coordsize="862,0" path="m7425,4752l8287,4752e" filled="f" stroked="t" strokeweight=".237985pt" strokecolor="#3B3B3B">
                <v:path arrowok="t"/>
              </v:shape>
            </v:group>
            <v:group style="position:absolute;left:7853;top:4508;width:2;height:277" coordorigin="7853,4508" coordsize="2,277">
              <v:shape style="position:absolute;left:7853;top:4508;width:2;height:277" coordorigin="7853,4508" coordsize="0,277" path="m7853,4786l7853,4508e" filled="f" stroked="t" strokeweight=".47597pt" strokecolor="#5B5B5B">
                <v:path arrowok="t"/>
              </v:shape>
            </v:group>
            <v:group style="position:absolute;left:8287;top:4752;width:3279;height:2" coordorigin="8287,4752" coordsize="3279,2">
              <v:shape style="position:absolute;left:8287;top:4752;width:3279;height:2" coordorigin="8287,4752" coordsize="3279,0" path="m8287,4752l11566,4752e" filled="f" stroked="t" strokeweight=".237985pt" strokecolor="#000000">
                <v:path arrowok="t"/>
              </v:shape>
            </v:group>
            <v:group style="position:absolute;left:352;top:4724;width:2;height:330" coordorigin="352,4724" coordsize="2,330">
              <v:shape style="position:absolute;left:352;top:4724;width:2;height:330" coordorigin="352,4724" coordsize="0,330" path="m352,5053l352,4724e" filled="f" stroked="t" strokeweight=".47597pt" strokecolor="#282828">
                <v:path arrowok="t"/>
              </v:shape>
            </v:group>
            <v:group style="position:absolute;left:4950;top:4724;width:2;height:569" coordorigin="4950,4724" coordsize="2,569">
              <v:shape style="position:absolute;left:4950;top:4724;width:2;height:569" coordorigin="4950,4724" coordsize="0,569" path="m4950,5292l4950,4724e" filled="f" stroked="t" strokeweight=".47597pt" strokecolor="#383838">
                <v:path arrowok="t"/>
              </v:shape>
            </v:group>
            <v:group style="position:absolute;left:4945;top:5041;width:2070;height:2" coordorigin="4945,5041" coordsize="2070,2">
              <v:shape style="position:absolute;left:4945;top:5041;width:2070;height:2" coordorigin="4945,5041" coordsize="2070,0" path="m4945,5041l7016,5041e" filled="f" stroked="t" strokeweight=".713954pt" strokecolor="#676767">
                <v:path arrowok="t"/>
              </v:shape>
            </v:group>
            <v:group style="position:absolute;left:6959;top:5039;width:914;height:2" coordorigin="6959,5039" coordsize="914,2">
              <v:shape style="position:absolute;left:6959;top:5039;width:914;height:2" coordorigin="6959,5039" coordsize="914,0" path="m6959,5039l7873,5039e" filled="f" stroked="t" strokeweight=".47597pt" strokecolor="#575757">
                <v:path arrowok="t"/>
              </v:shape>
            </v:group>
            <v:group style="position:absolute;left:7616;top:5039;width:1119;height:2" coordorigin="7616,5039" coordsize="1119,2">
              <v:shape style="position:absolute;left:7616;top:5039;width:1119;height:2" coordorigin="7616,5039" coordsize="1119,0" path="m7616,5039l8734,5039e" filled="f" stroked="t" strokeweight=".951939pt" strokecolor="#676767">
                <v:path arrowok="t"/>
              </v:shape>
            </v:group>
            <v:group style="position:absolute;left:8677;top:5039;width:509;height:2" coordorigin="8677,5039" coordsize="509,2">
              <v:shape style="position:absolute;left:8677;top:5039;width:509;height:2" coordorigin="8677,5039" coordsize="509,0" path="m8677,5039l9186,5039e" filled="f" stroked="t" strokeweight=".47597pt" strokecolor="#4B4B4B">
                <v:path arrowok="t"/>
              </v:shape>
            </v:group>
            <v:group style="position:absolute;left:9053;top:5037;width:2537;height:2" coordorigin="9053,5037" coordsize="2537,2">
              <v:shape style="position:absolute;left:9053;top:5037;width:2537;height:2" coordorigin="9053,5037" coordsize="2537,0" path="m9053,5037l11590,5037e" filled="f" stroked="t" strokeweight=".713954pt" strokecolor="#676767">
                <v:path arrowok="t"/>
              </v:shape>
            </v:group>
            <v:group style="position:absolute;left:4945;top:5278;width:2070;height:2" coordorigin="4945,5278" coordsize="2070,2">
              <v:shape style="position:absolute;left:4945;top:5278;width:2070;height:2" coordorigin="4945,5278" coordsize="2070,0" path="m4945,5278l7016,5278e" filled="f" stroked="t" strokeweight=".713954pt" strokecolor="#5B5B5B">
                <v:path arrowok="t"/>
              </v:shape>
            </v:group>
            <v:group style="position:absolute;left:6959;top:5278;width:914;height:2" coordorigin="6959,5278" coordsize="914,2">
              <v:shape style="position:absolute;left:6959;top:5278;width:914;height:2" coordorigin="6959,5278" coordsize="914,0" path="m6959,5278l7873,5278e" filled="f" stroked="t" strokeweight=".47597pt" strokecolor="#4B4B4B">
                <v:path arrowok="t"/>
              </v:shape>
            </v:group>
            <v:group style="position:absolute;left:7687;top:5276;width:3903;height:2" coordorigin="7687,5276" coordsize="3903,2">
              <v:shape style="position:absolute;left:7687;top:5276;width:3903;height:2" coordorigin="7687,5276" coordsize="3903,0" path="m7687,5276l11590,5276e" filled="f" stroked="t" strokeweight=".713954pt" strokecolor="#676767">
                <v:path arrowok="t"/>
              </v:shape>
            </v:group>
            <v:group style="position:absolute;left:2394;top:5235;width:2;height:516" coordorigin="2394,5235" coordsize="2,516">
              <v:shape style="position:absolute;left:2394;top:5235;width:2;height:516" coordorigin="2394,5235" coordsize="0,516" path="m2394,5751l2394,5235e" filled="f" stroked="t" strokeweight=".47597pt" strokecolor="#383838">
                <v:path arrowok="t"/>
              </v:shape>
            </v:group>
            <v:group style="position:absolute;left:2389;top:5496;width:752;height:2" coordorigin="2389,5496" coordsize="752,2">
              <v:shape style="position:absolute;left:2389;top:5496;width:752;height:2" coordorigin="2389,5496" coordsize="752,0" path="m2389,5496l3141,5496e" filled="f" stroked="t" strokeweight=".951939pt" strokecolor="#606060">
                <v:path arrowok="t"/>
              </v:shape>
            </v:group>
            <v:group style="position:absolute;left:3008;top:5493;width:490;height:2" coordorigin="3008,5493" coordsize="490,2">
              <v:shape style="position:absolute;left:3008;top:5493;width:490;height:2" coordorigin="3008,5493" coordsize="490,0" path="m3008,5493l3498,5493e" filled="f" stroked="t" strokeweight=".47597pt" strokecolor="#383838">
                <v:path arrowok="t"/>
              </v:shape>
            </v:group>
            <v:group style="position:absolute;left:3441;top:5496;width:462;height:2" coordorigin="3441,5496" coordsize="462,2">
              <v:shape style="position:absolute;left:3441;top:5496;width:462;height:2" coordorigin="3441,5496" coordsize="462,0" path="m3441,5496l3903,5496e" filled="f" stroked="t" strokeweight=".47597pt" strokecolor="#4B4B4B">
                <v:path arrowok="t"/>
              </v:shape>
            </v:group>
            <v:group style="position:absolute;left:3846;top:5498;width:447;height:2" coordorigin="3846,5498" coordsize="447,2">
              <v:shape style="position:absolute;left:3846;top:5498;width:447;height:2" coordorigin="3846,5498" coordsize="447,0" path="m3846,5498l4293,5498e" filled="f" stroked="t" strokeweight=".47597pt" strokecolor="#383838">
                <v:path arrowok="t"/>
              </v:shape>
            </v:group>
            <v:group style="position:absolute;left:4236;top:5496;width:5283;height:2" coordorigin="4236,5496" coordsize="5283,2">
              <v:shape style="position:absolute;left:4236;top:5496;width:5283;height:2" coordorigin="4236,5496" coordsize="5283,0" path="m4236,5496l9519,5496e" filled="f" stroked="t" strokeweight=".713954pt" strokecolor="#646464">
                <v:path arrowok="t"/>
              </v:shape>
            </v:group>
            <v:group style="position:absolute;left:4952;top:5235;width:2;height:316" coordorigin="4952,5235" coordsize="2,316">
              <v:shape style="position:absolute;left:4952;top:5235;width:2;height:316" coordorigin="4952,5235" coordsize="0,316" path="m4952,5551l4952,5235e" filled="f" stroked="t" strokeweight=".713954pt" strokecolor="#646464">
                <v:path arrowok="t"/>
              </v:shape>
            </v:group>
            <v:group style="position:absolute;left:9291;top:5493;width:823;height:2" coordorigin="9291,5493" coordsize="823,2">
              <v:shape style="position:absolute;left:9291;top:5493;width:823;height:2" coordorigin="9291,5493" coordsize="823,0" path="m9291,5493l10114,5493e" filled="f" stroked="t" strokeweight=".47597pt" strokecolor="#575757">
                <v:path arrowok="t"/>
              </v:shape>
            </v:group>
            <v:group style="position:absolute;left:10057;top:5493;width:1533;height:2" coordorigin="10057,5493" coordsize="1533,2">
              <v:shape style="position:absolute;left:10057;top:5493;width:1533;height:2" coordorigin="10057,5493" coordsize="1533,0" path="m10057,5493l11590,5493e" filled="f" stroked="t" strokeweight=".713954pt" strokecolor="#707070">
                <v:path arrowok="t"/>
              </v:shape>
            </v:group>
            <v:group style="position:absolute;left:352;top:5725;width:1247;height:2" coordorigin="352,5725" coordsize="1247,2">
              <v:shape style="position:absolute;left:352;top:5725;width:1247;height:2" coordorigin="352,5725" coordsize="1247,0" path="m352,5725l1599,5725e" filled="f" stroked="t" strokeweight=".951939pt" strokecolor="#676767">
                <v:path arrowok="t"/>
              </v:shape>
            </v:group>
            <v:group style="position:absolute;left:1542;top:5723;width:224;height:2" coordorigin="1542,5723" coordsize="224,2">
              <v:shape style="position:absolute;left:1542;top:5723;width:224;height:2" coordorigin="1542,5723" coordsize="224,0" path="m1542,5723l1766,5723e" filled="f" stroked="t" strokeweight=".47597pt" strokecolor="#2F2F2F">
                <v:path arrowok="t"/>
              </v:shape>
            </v:group>
            <v:group style="position:absolute;left:1709;top:5725;width:704;height:2" coordorigin="1709,5725" coordsize="704,2">
              <v:shape style="position:absolute;left:1709;top:5725;width:704;height:2" coordorigin="1709,5725" coordsize="704,0" path="m1709,5725l2413,5725e" filled="f" stroked="t" strokeweight=".47597pt" strokecolor="#444444">
                <v:path arrowok="t"/>
              </v:shape>
            </v:group>
            <v:group style="position:absolute;left:2342;top:5728;width:1285;height:2" coordorigin="2342,5728" coordsize="1285,2">
              <v:shape style="position:absolute;left:2342;top:5728;width:1285;height:2" coordorigin="2342,5728" coordsize="1285,0" path="m2342,5728l3627,5728e" filled="f" stroked="t" strokeweight=".713954pt" strokecolor="#606060">
                <v:path arrowok="t"/>
              </v:shape>
            </v:group>
            <v:group style="position:absolute;left:3570;top:5728;width:333;height:2" coordorigin="3570,5728" coordsize="333,2">
              <v:shape style="position:absolute;left:3570;top:5728;width:333;height:2" coordorigin="3570,5728" coordsize="333,0" path="m3570,5728l3903,5728e" filled="f" stroked="t" strokeweight=".47597pt" strokecolor="#484848">
                <v:path arrowok="t"/>
              </v:shape>
            </v:group>
            <v:group style="position:absolute;left:3846;top:5728;width:447;height:2" coordorigin="3846,5728" coordsize="447,2">
              <v:shape style="position:absolute;left:3846;top:5728;width:447;height:2" coordorigin="3846,5728" coordsize="447,0" path="m3846,5728l4293,5728e" filled="f" stroked="t" strokeweight=".47597pt" strokecolor="#343434">
                <v:path arrowok="t"/>
              </v:shape>
            </v:group>
            <v:group style="position:absolute;left:4945;top:5508;width:2;height:215" coordorigin="4945,5508" coordsize="2,215">
              <v:shape style="position:absolute;left:4945;top:5508;width:2;height:215" coordorigin="4945,5508" coordsize="0,215" path="m4945,5723l4945,5508e" filled="f" stroked="t" strokeweight=".713954pt" strokecolor="#646464">
                <v:path arrowok="t"/>
              </v:shape>
            </v:group>
            <v:group style="position:absolute;left:4236;top:5725;width:7354;height:2" coordorigin="4236,5725" coordsize="7354,2">
              <v:shape style="position:absolute;left:4236;top:5725;width:7354;height:2" coordorigin="4236,5725" coordsize="7354,0" path="m4236,5725l11590,5725e" filled="f" stroked="t" strokeweight=".713954pt" strokecolor="#646464">
                <v:path arrowok="t"/>
              </v:shape>
            </v:group>
            <v:group style="position:absolute;left:2399;top:5680;width:2;height:492" coordorigin="2399,5680" coordsize="2,492">
              <v:shape style="position:absolute;left:2399;top:5680;width:2;height:492" coordorigin="2399,5680" coordsize="0,492" path="m2399,6172l2399,5680e" filled="f" stroked="t" strokeweight=".713954pt" strokecolor="#4F4F4F">
                <v:path arrowok="t"/>
              </v:shape>
            </v:group>
            <v:group style="position:absolute;left:4955;top:5680;width:2;height:330" coordorigin="4955,5680" coordsize="2,330">
              <v:shape style="position:absolute;left:4955;top:5680;width:2;height:330" coordorigin="4955,5680" coordsize="0,330" path="m4955,6010l4955,5680e" filled="f" stroked="t" strokeweight=".47597pt" strokecolor="#3B3B3B">
                <v:path arrowok="t"/>
              </v:shape>
            </v:group>
            <v:group style="position:absolute;left:7863;top:5718;width:2;height:464" coordorigin="7863,5718" coordsize="2,464">
              <v:shape style="position:absolute;left:7863;top:5718;width:2;height:464" coordorigin="7863,5718" coordsize="0,464" path="m7863,6182l7863,5718e" filled="f" stroked="t" strokeweight=".951939pt" strokecolor="#707070">
                <v:path arrowok="t"/>
              </v:shape>
            </v:group>
            <v:group style="position:absolute;left:2394;top:6155;width:3122;height:2" coordorigin="2394,6155" coordsize="3122,2">
              <v:shape style="position:absolute;left:2394;top:6155;width:3122;height:2" coordorigin="2394,6155" coordsize="3122,0" path="m2394,6155l5516,6155e" filled="f" stroked="t" strokeweight=".951939pt" strokecolor="#606060">
                <v:path arrowok="t"/>
              </v:shape>
            </v:group>
            <v:group style="position:absolute;left:5459;top:6158;width:309;height:2" coordorigin="5459,6158" coordsize="309,2">
              <v:shape style="position:absolute;left:5459;top:6158;width:309;height:2" coordorigin="5459,6158" coordsize="309,0" path="m5459,6158l5769,6158e" filled="f" stroked="t" strokeweight=".47597pt" strokecolor="#3B3B3B">
                <v:path arrowok="t"/>
              </v:shape>
            </v:group>
            <v:group style="position:absolute;left:5712;top:6155;width:1304;height:2" coordorigin="5712,6155" coordsize="1304,2">
              <v:shape style="position:absolute;left:5712;top:6155;width:1304;height:2" coordorigin="5712,6155" coordsize="1304,0" path="m5712,6155l7016,6155e" filled="f" stroked="t" strokeweight=".713954pt" strokecolor="#646464">
                <v:path arrowok="t"/>
              </v:shape>
            </v:group>
            <v:group style="position:absolute;left:6959;top:6158;width:495;height:2" coordorigin="6959,6158" coordsize="495,2">
              <v:shape style="position:absolute;left:6959;top:6158;width:495;height:2" coordorigin="6959,6158" coordsize="495,0" path="m6959,6158l7454,6158e" filled="f" stroked="t" strokeweight=".47597pt" strokecolor="#4B4B4B">
                <v:path arrowok="t"/>
              </v:shape>
            </v:group>
            <v:group style="position:absolute;left:7349;top:6155;width:4241;height:2" coordorigin="7349,6155" coordsize="4241,2">
              <v:shape style="position:absolute;left:7349;top:6155;width:4241;height:2" coordorigin="7349,6155" coordsize="4241,0" path="m7349,6155l11590,6155e" filled="f" stroked="t" strokeweight=".713954pt" strokecolor="#646464">
                <v:path arrowok="t"/>
              </v:shape>
            </v:group>
            <v:group style="position:absolute;left:359;top:5895;width:2;height:526" coordorigin="359,5895" coordsize="2,526">
              <v:shape style="position:absolute;left:359;top:5895;width:2;height:526" coordorigin="359,5895" coordsize="0,526" path="m359,6421l359,5895e" filled="f" stroked="t" strokeweight=".951939pt" strokecolor="#676767">
                <v:path arrowok="t"/>
              </v:shape>
            </v:group>
            <v:group style="position:absolute;left:2399;top:6115;width:2;height:507" coordorigin="2399,6115" coordsize="2,507">
              <v:shape style="position:absolute;left:2399;top:6115;width:2;height:507" coordorigin="2399,6115" coordsize="0,507" path="m2399,6622l2399,6115e" filled="f" stroked="t" strokeweight=".47597pt" strokecolor="#383838">
                <v:path arrowok="t"/>
              </v:shape>
            </v:group>
            <v:group style="position:absolute;left:2394;top:6373;width:2270;height:2" coordorigin="2394,6373" coordsize="2270,2">
              <v:shape style="position:absolute;left:2394;top:6373;width:2270;height:2" coordorigin="2394,6373" coordsize="2270,0" path="m2394,6373l4665,6373e" filled="f" stroked="t" strokeweight=".713954pt" strokecolor="#606060">
                <v:path arrowok="t"/>
              </v:shape>
            </v:group>
            <v:group style="position:absolute;left:4607;top:6373;width:557;height:2" coordorigin="4607,6373" coordsize="557,2">
              <v:shape style="position:absolute;left:4607;top:6373;width:557;height:2" coordorigin="4607,6373" coordsize="557,0" path="m4607,6373l5164,6373e" filled="f" stroked="t" strokeweight=".47597pt" strokecolor="#3F3F3F">
                <v:path arrowok="t"/>
              </v:shape>
            </v:group>
            <v:group style="position:absolute;left:4957;top:5952;width:2;height:426" coordorigin="4957,5952" coordsize="2,426">
              <v:shape style="position:absolute;left:4957;top:5952;width:2;height:426" coordorigin="4957,5952" coordsize="0,426" path="m4957,6378l4957,5952e" filled="f" stroked="t" strokeweight=".951939pt" strokecolor="#646464">
                <v:path arrowok="t"/>
              </v:shape>
            </v:group>
            <v:group style="position:absolute;left:5107;top:6373;width:1180;height:2" coordorigin="5107,6373" coordsize="1180,2">
              <v:shape style="position:absolute;left:5107;top:6373;width:1180;height:2" coordorigin="5107,6373" coordsize="1180,0" path="m5107,6373l6288,6373e" filled="f" stroked="t" strokeweight=".713954pt" strokecolor="#646464">
                <v:path arrowok="t"/>
              </v:shape>
            </v:group>
            <v:group style="position:absolute;left:6230;top:6373;width:624;height:2" coordorigin="6230,6373" coordsize="624,2">
              <v:shape style="position:absolute;left:6230;top:6373;width:624;height:2" coordorigin="6230,6373" coordsize="624,0" path="m6230,6373l6854,6373e" filled="f" stroked="t" strokeweight=".47597pt" strokecolor="#444444">
                <v:path arrowok="t"/>
              </v:shape>
            </v:group>
            <v:group style="position:absolute;left:6797;top:6373;width:1085;height:2" coordorigin="6797,6373" coordsize="1085,2">
              <v:shape style="position:absolute;left:6797;top:6373;width:1085;height:2" coordorigin="6797,6373" coordsize="1085,0" path="m6797,6373l7882,6373e" filled="f" stroked="t" strokeweight=".951939pt" strokecolor="#676767">
                <v:path arrowok="t"/>
              </v:shape>
            </v:group>
            <v:group style="position:absolute;left:7863;top:5861;width:2;height:516" coordorigin="7863,5861" coordsize="2,516">
              <v:shape style="position:absolute;left:7863;top:5861;width:2;height:516" coordorigin="7863,5861" coordsize="0,516" path="m7863,6378l7863,5861e" filled="f" stroked="t" strokeweight=".47597pt" strokecolor="#676767">
                <v:path arrowok="t"/>
              </v:shape>
            </v:group>
            <v:group style="position:absolute;left:7811;top:6373;width:505;height:2" coordorigin="7811,6373" coordsize="505,2">
              <v:shape style="position:absolute;left:7811;top:6373;width:505;height:2" coordorigin="7811,6373" coordsize="505,0" path="m7811,6373l8315,6373e" filled="f" stroked="t" strokeweight=".47597pt" strokecolor="#383838">
                <v:path arrowok="t"/>
              </v:shape>
            </v:group>
            <v:group style="position:absolute;left:8258;top:6371;width:3332;height:2" coordorigin="8258,6371" coordsize="3332,2">
              <v:shape style="position:absolute;left:8258;top:6371;width:3332;height:2" coordorigin="8258,6371" coordsize="3332,0" path="m8258,6371l11590,6371e" filled="f" stroked="t" strokeweight=".713954pt" strokecolor="#606060">
                <v:path arrowok="t"/>
              </v:shape>
            </v:group>
            <v:group style="position:absolute;left:347;top:6590;width:1252;height:2" coordorigin="347,6590" coordsize="1252,2">
              <v:shape style="position:absolute;left:347;top:6590;width:1252;height:2" coordorigin="347,6590" coordsize="1252,0" path="m347,6590l1599,6590e" filled="f" stroked="t" strokeweight=".47597pt" strokecolor="#4B4B4B">
                <v:path arrowok="t"/>
              </v:shape>
            </v:group>
            <v:group style="position:absolute;left:1523;top:6590;width:890;height:2" coordorigin="1523,6590" coordsize="890,2">
              <v:shape style="position:absolute;left:1523;top:6590;width:890;height:2" coordorigin="1523,6590" coordsize="890,0" path="m1523,6590l2413,6590e" filled="f" stroked="t" strokeweight=".951939pt" strokecolor="#6B6B6B">
                <v:path arrowok="t"/>
              </v:shape>
            </v:group>
            <v:group style="position:absolute;left:2342;top:6593;width:2822;height:2" coordorigin="2342,6593" coordsize="2822,2">
              <v:shape style="position:absolute;left:2342;top:6593;width:2822;height:2" coordorigin="2342,6593" coordsize="2822,0" path="m2342,6593l5164,6593e" filled="f" stroked="t" strokeweight=".47597pt" strokecolor="#5B5B5B">
                <v:path arrowok="t"/>
              </v:shape>
            </v:group>
            <v:group style="position:absolute;left:5088;top:6590;width:2784;height:2" coordorigin="5088,6590" coordsize="2784,2">
              <v:shape style="position:absolute;left:5088;top:6590;width:2784;height:2" coordorigin="5088,6590" coordsize="2784,0" path="m5088,6590l7873,6590e" filled="f" stroked="t" strokeweight=".713954pt" strokecolor="#646464">
                <v:path arrowok="t"/>
              </v:shape>
            </v:group>
            <v:group style="position:absolute;left:7815;top:6593;width:500;height:2" coordorigin="7815,6593" coordsize="500,2">
              <v:shape style="position:absolute;left:7815;top:6593;width:500;height:2" coordorigin="7815,6593" coordsize="500,0" path="m7815,6593l8315,6593e" filled="f" stroked="t" strokeweight=".47597pt" strokecolor="#3B3B3B">
                <v:path arrowok="t"/>
              </v:shape>
            </v:group>
            <v:group style="position:absolute;left:8258;top:6590;width:476;height:2" coordorigin="8258,6590" coordsize="476,2">
              <v:shape style="position:absolute;left:8258;top:6590;width:476;height:2" coordorigin="8258,6590" coordsize="476,0" path="m8258,6590l8734,6590e" filled="f" stroked="t" strokeweight=".951939pt" strokecolor="#707070">
                <v:path arrowok="t"/>
              </v:shape>
            </v:group>
            <v:group style="position:absolute;left:8677;top:6593;width:509;height:2" coordorigin="8677,6593" coordsize="509,2">
              <v:shape style="position:absolute;left:8677;top:6593;width:509;height:2" coordorigin="8677,6593" coordsize="509,0" path="m8677,6593l9186,6593e" filled="f" stroked="t" strokeweight=".713954pt" strokecolor="#5B5B5B">
                <v:path arrowok="t"/>
              </v:shape>
            </v:group>
            <v:group style="position:absolute;left:9129;top:6588;width:219;height:2" coordorigin="9129,6588" coordsize="219,2">
              <v:shape style="position:absolute;left:9129;top:6588;width:219;height:2" coordorigin="9129,6588" coordsize="219,0" path="m9129,6588l9348,6588e" filled="f" stroked="t" strokeweight=".47597pt" strokecolor="#4F4F4F">
                <v:path arrowok="t"/>
              </v:shape>
            </v:group>
            <v:group style="position:absolute;left:9291;top:6590;width:2299;height:2" coordorigin="9291,6590" coordsize="2299,2">
              <v:shape style="position:absolute;left:9291;top:6590;width:2299;height:2" coordorigin="9291,6590" coordsize="2299,0" path="m9291,6590l11590,6590e" filled="f" stroked="t" strokeweight=".713954pt" strokecolor="#646464">
                <v:path arrowok="t"/>
              </v:shape>
            </v:group>
            <v:group style="position:absolute;left:11585;top:6359;width:2;height:889" coordorigin="11585,6359" coordsize="2,889">
              <v:shape style="position:absolute;left:11585;top:6359;width:2;height:889" coordorigin="11585,6359" coordsize="0,889" path="m11585,7248l11585,6359e" filled="f" stroked="t" strokeweight=".47597pt" strokecolor="#4F4F4F">
                <v:path arrowok="t"/>
              </v:shape>
            </v:group>
            <v:group style="position:absolute;left:352;top:7222;width:11238;height:2" coordorigin="352,7222" coordsize="11238,2">
              <v:shape style="position:absolute;left:352;top:7222;width:11238;height:2" coordorigin="352,7222" coordsize="11238,0" path="m352,7222l11590,7222e" filled="f" stroked="t" strokeweight=".713954pt" strokecolor="#676767">
                <v:path arrowok="t"/>
              </v:shape>
            </v:group>
            <v:group style="position:absolute;left:371;top:1281;width:2;height:14266" coordorigin="371,1281" coordsize="2,14266">
              <v:shape style="position:absolute;left:371;top:1281;width:2;height:14266" coordorigin="371,1281" coordsize="0,14266" path="m371,15548l371,1281e" filled="f" stroked="t" strokeweight=".713954pt" strokecolor="#545454">
                <v:path arrowok="t"/>
              </v:shape>
            </v:group>
            <v:group style="position:absolute;left:2401;top:6550;width:2;height:2190" coordorigin="2401,6550" coordsize="2,2190">
              <v:shape style="position:absolute;left:2401;top:6550;width:2;height:2190" coordorigin="2401,6550" coordsize="0,2190" path="m2401,8740l2401,6550e" filled="f" stroked="t" strokeweight=".713954pt" strokecolor="#5B5B5B">
                <v:path arrowok="t"/>
              </v:shape>
            </v:group>
            <v:group style="position:absolute;left:8677;top:7219;width:671;height:2" coordorigin="8677,7219" coordsize="671,2">
              <v:shape style="position:absolute;left:8677;top:7219;width:671;height:2" coordorigin="8677,7219" coordsize="671,0" path="m8677,7219l9348,7219e" filled="f" stroked="t" strokeweight=".47597pt" strokecolor="#484848">
                <v:path arrowok="t"/>
              </v:shape>
            </v:group>
            <v:group style="position:absolute;left:10057;top:7219;width:638;height:2" coordorigin="10057,7219" coordsize="638,2">
              <v:shape style="position:absolute;left:10057;top:7219;width:638;height:2" coordorigin="10057,7219" coordsize="638,0" path="m10057,7219l10695,7219e" filled="f" stroked="t" strokeweight=".47597pt" strokecolor="#444444">
                <v:path arrowok="t"/>
              </v:shape>
            </v:group>
            <v:group style="position:absolute;left:4955;top:7219;width:2;height:263" coordorigin="4955,7219" coordsize="2,263">
              <v:shape style="position:absolute;left:4955;top:7219;width:2;height:263" coordorigin="4955,7219" coordsize="0,263" path="m4955,7482l4955,7219e" filled="f" stroked="t" strokeweight=".47597pt" strokecolor="#3B3B3B">
                <v:path arrowok="t"/>
              </v:shape>
            </v:group>
            <v:group style="position:absolute;left:4950;top:7441;width:6640;height:2" coordorigin="4950,7441" coordsize="6640,2">
              <v:shape style="position:absolute;left:4950;top:7441;width:6640;height:2" coordorigin="4950,7441" coordsize="6640,0" path="m4950,7441l11590,7441e" filled="f" stroked="t" strokeweight=".713954pt" strokecolor="#646464">
                <v:path arrowok="t"/>
              </v:shape>
            </v:group>
            <v:group style="position:absolute;left:11585;top:7085;width:2;height:832" coordorigin="11585,7085" coordsize="2,832">
              <v:shape style="position:absolute;left:11585;top:7085;width:2;height:832" coordorigin="11585,7085" coordsize="0,832" path="m11585,7917l11585,7085e" filled="f" stroked="t" strokeweight=".713954pt" strokecolor="#707070">
                <v:path arrowok="t"/>
              </v:shape>
            </v:group>
            <v:group style="position:absolute;left:4950;top:7659;width:6640;height:2" coordorigin="4950,7659" coordsize="6640,2">
              <v:shape style="position:absolute;left:4950;top:7659;width:6640;height:2" coordorigin="4950,7659" coordsize="6640,0" path="m4950,7659l11590,7659e" filled="f" stroked="t" strokeweight=".713954pt" strokecolor="#676767">
                <v:path arrowok="t"/>
              </v:shape>
            </v:group>
            <v:group style="position:absolute;left:347;top:7877;width:2066;height:2" coordorigin="347,7877" coordsize="2066,2">
              <v:shape style="position:absolute;left:347;top:7877;width:2066;height:2" coordorigin="347,7877" coordsize="2066,0" path="m347,7877l2413,7877e" filled="f" stroked="t" strokeweight=".951939pt" strokecolor="#676767">
                <v:path arrowok="t"/>
              </v:shape>
            </v:group>
            <v:group style="position:absolute;left:359;top:7525;width:2;height:435" coordorigin="359,7525" coordsize="2,435">
              <v:shape style="position:absolute;left:359;top:7525;width:2;height:435" coordorigin="359,7525" coordsize="0,435" path="m359,7960l359,7525e" filled="f" stroked="t" strokeweight=".951939pt" strokecolor="#6B6B6B">
                <v:path arrowok="t"/>
              </v:shape>
            </v:group>
            <v:group style="position:absolute;left:2342;top:7879;width:466;height:2" coordorigin="2342,7879" coordsize="466,2">
              <v:shape style="position:absolute;left:2342;top:7879;width:466;height:2" coordorigin="2342,7879" coordsize="466,0" path="m2342,7879l2808,7879e" filled="f" stroked="t" strokeweight=".47597pt" strokecolor="#484848">
                <v:path arrowok="t"/>
              </v:shape>
            </v:group>
            <v:group style="position:absolute;left:4957;top:7425;width:2;height:464" coordorigin="4957,7425" coordsize="2,464">
              <v:shape style="position:absolute;left:4957;top:7425;width:2;height:464" coordorigin="4957,7425" coordsize="0,464" path="m4957,7889l4957,7425e" filled="f" stroked="t" strokeweight=".951939pt" strokecolor="#6B6B6B">
                <v:path arrowok="t"/>
              </v:shape>
            </v:group>
            <v:group style="position:absolute;left:3846;top:7879;width:447;height:2" coordorigin="3846,7879" coordsize="447,2">
              <v:shape style="position:absolute;left:3846;top:7879;width:447;height:2" coordorigin="3846,7879" coordsize="447,0" path="m3846,7879l4293,7879e" filled="f" stroked="t" strokeweight=".47597pt" strokecolor="#3F3F3F">
                <v:path arrowok="t"/>
              </v:shape>
            </v:group>
            <v:group style="position:absolute;left:2751;top:7879;width:8844;height:2" coordorigin="2751,7879" coordsize="8844,2">
              <v:shape style="position:absolute;left:2751;top:7879;width:8844;height:2" coordorigin="2751,7879" coordsize="8844,0" path="m2751,7879l11595,7879e" filled="f" stroked="t" strokeweight=".713954pt" strokecolor="#6B6B6B">
                <v:path arrowok="t"/>
              </v:shape>
            </v:group>
            <v:group style="position:absolute;left:362;top:7831;width:2;height:6473" coordorigin="362,7831" coordsize="2,6473">
              <v:shape style="position:absolute;left:362;top:7831;width:2;height:6473" coordorigin="362,7831" coordsize="0,6473" path="m362,14304l362,7831e" filled="f" stroked="t" strokeweight=".47597pt" strokecolor="#4F4F4F">
                <v:path arrowok="t"/>
              </v:shape>
            </v:group>
            <v:group style="position:absolute;left:11585;top:7085;width:2;height:2486" coordorigin="11585,7085" coordsize="2,2486">
              <v:shape style="position:absolute;left:11585;top:7085;width:2;height:2486" coordorigin="11585,7085" coordsize="0,2486" path="m11585,9571l11585,7085e" filled="f" stroked="t" strokeweight=".713954pt" strokecolor="#676767">
                <v:path arrowok="t"/>
              </v:shape>
            </v:group>
            <v:group style="position:absolute;left:352;top:8687;width:866;height:2" coordorigin="352,8687" coordsize="866,2">
              <v:shape style="position:absolute;left:352;top:8687;width:866;height:2" coordorigin="352,8687" coordsize="866,0" path="m352,8687l1218,8687e" filled="f" stroked="t" strokeweight=".713954pt" strokecolor="#646464">
                <v:path arrowok="t"/>
              </v:shape>
            </v:group>
            <v:group style="position:absolute;left:1133;top:8687;width:466;height:2" coordorigin="1133,8687" coordsize="466,2">
              <v:shape style="position:absolute;left:1133;top:8687;width:466;height:2" coordorigin="1133,8687" coordsize="466,0" path="m1133,8687l1599,8687e" filled="f" stroked="t" strokeweight=".47597pt" strokecolor="#3F3F3F">
                <v:path arrowok="t"/>
              </v:shape>
            </v:group>
            <v:group style="position:absolute;left:1542;top:8687;width:224;height:2" coordorigin="1542,8687" coordsize="224,2">
              <v:shape style="position:absolute;left:1542;top:8687;width:224;height:2" coordorigin="1542,8687" coordsize="224,0" path="m1542,8687l1766,8687e" filled="f" stroked="t" strokeweight=".47597pt" strokecolor="#282828">
                <v:path arrowok="t"/>
              </v:shape>
            </v:group>
            <v:group style="position:absolute;left:1709;top:8689;width:790;height:2" coordorigin="1709,8689" coordsize="790,2">
              <v:shape style="position:absolute;left:1709;top:8689;width:790;height:2" coordorigin="1709,8689" coordsize="790,0" path="m1709,8689l2499,8689e" filled="f" stroked="t" strokeweight=".47597pt" strokecolor="#444444">
                <v:path arrowok="t"/>
              </v:shape>
            </v:group>
            <v:group style="position:absolute;left:3441;top:8687;width:186;height:2" coordorigin="3441,8687" coordsize="186,2">
              <v:shape style="position:absolute;left:3441;top:8687;width:186;height:2" coordorigin="3441,8687" coordsize="186,0" path="m3441,8687l3627,8687e" filled="f" stroked="t" strokeweight=".47597pt" strokecolor="#3F3F3F">
                <v:path arrowok="t"/>
              </v:shape>
            </v:group>
            <v:group style="position:absolute;left:4917;top:8687;width:362;height:2" coordorigin="4917,8687" coordsize="362,2">
              <v:shape style="position:absolute;left:4917;top:8687;width:362;height:2" coordorigin="4917,8687" coordsize="362,0" path="m4917,8687l5279,8687e" filled="f" stroked="t" strokeweight=".47597pt" strokecolor="#4F4F4F">
                <v:path arrowok="t"/>
              </v:shape>
            </v:group>
            <v:group style="position:absolute;left:6230;top:8687;width:624;height:2" coordorigin="6230,8687" coordsize="624,2">
              <v:shape style="position:absolute;left:6230;top:8687;width:624;height:2" coordorigin="6230,8687" coordsize="624,0" path="m6230,8687l6854,8687e" filled="f" stroked="t" strokeweight=".47597pt" strokecolor="#444444">
                <v:path arrowok="t"/>
              </v:shape>
            </v:group>
            <v:group style="position:absolute;left:2442;top:8687;width:9148;height:2" coordorigin="2442,8687" coordsize="9148,2">
              <v:shape style="position:absolute;left:2442;top:8687;width:9148;height:2" coordorigin="2442,8687" coordsize="9148,0" path="m2442,8687l11590,8687e" filled="f" stroked="t" strokeweight=".713954pt" strokecolor="#646464">
                <v:path arrowok="t"/>
              </v:shape>
            </v:group>
            <v:group style="position:absolute;left:7815;top:8687;width:500;height:2" coordorigin="7815,8687" coordsize="500,2">
              <v:shape style="position:absolute;left:7815;top:8687;width:500;height:2" coordorigin="7815,8687" coordsize="500,0" path="m7815,8687l8315,8687e" filled="f" stroked="t" strokeweight=".47597pt" strokecolor="#3B3B3B">
                <v:path arrowok="t"/>
              </v:shape>
            </v:group>
            <v:group style="position:absolute;left:9129;top:8682;width:219;height:2" coordorigin="9129,8682" coordsize="219,2">
              <v:shape style="position:absolute;left:9129;top:8682;width:219;height:2" coordorigin="9129,8682" coordsize="219,0" path="m9129,8682l9348,8682e" filled="f" stroked="t" strokeweight=".47597pt" strokecolor="#545454">
                <v:path arrowok="t"/>
              </v:shape>
            </v:group>
            <v:group style="position:absolute;left:2404;top:8639;width:2;height:564" coordorigin="2404,8639" coordsize="2,564">
              <v:shape style="position:absolute;left:2404;top:8639;width:2;height:564" coordorigin="2404,8639" coordsize="0,564" path="m2404,9203l2404,8639e" filled="f" stroked="t" strokeweight=".47597pt" strokecolor="#343434">
                <v:path arrowok="t"/>
              </v:shape>
            </v:group>
            <v:group style="position:absolute;left:1709;top:9569;width:704;height:2" coordorigin="1709,9569" coordsize="704,2">
              <v:shape style="position:absolute;left:1709;top:9569;width:704;height:2" coordorigin="1709,9569" coordsize="704,0" path="m1709,9569l2413,9569e" filled="f" stroked="t" strokeweight=".47597pt" strokecolor="#4B4B4B">
                <v:path arrowok="t"/>
              </v:shape>
            </v:group>
            <v:group style="position:absolute;left:2404;top:9146;width:2;height:784" coordorigin="2404,9146" coordsize="2,784">
              <v:shape style="position:absolute;left:2404;top:9146;width:2;height:784" coordorigin="2404,9146" coordsize="0,784" path="m2404,9930l2404,9146e" filled="f" stroked="t" strokeweight=".713954pt" strokecolor="#545454">
                <v:path arrowok="t"/>
              </v:shape>
            </v:group>
            <v:group style="position:absolute;left:357;top:9567;width:11233;height:2" coordorigin="357,9567" coordsize="11233,2">
              <v:shape style="position:absolute;left:357;top:9567;width:11233;height:2" coordorigin="357,9567" coordsize="11233,0" path="m357,9567l11590,9567e" filled="f" stroked="t" strokeweight=".713954pt" strokecolor="#676767">
                <v:path arrowok="t"/>
              </v:shape>
            </v:group>
            <v:group style="position:absolute;left:3727;top:9906;width:566;height:2" coordorigin="3727,9906" coordsize="566,2">
              <v:shape style="position:absolute;left:3727;top:9906;width:566;height:2" coordorigin="3727,9906" coordsize="566,0" path="m3727,9906l4293,9906e" filled="f" stroked="t" strokeweight=".47597pt" strokecolor="#4B4B4B">
                <v:path arrowok="t"/>
              </v:shape>
            </v:group>
            <v:group style="position:absolute;left:5459;top:9906;width:309;height:2" coordorigin="5459,9906" coordsize="309,2">
              <v:shape style="position:absolute;left:5459;top:9906;width:309;height:2" coordorigin="5459,9906" coordsize="309,0" path="m5459,9906l5769,9906e" filled="f" stroked="t" strokeweight=".47597pt" strokecolor="#3B3B3B">
                <v:path arrowok="t"/>
              </v:shape>
            </v:group>
            <v:group style="position:absolute;left:7815;top:9901;width:500;height:2" coordorigin="7815,9901" coordsize="500,2">
              <v:shape style="position:absolute;left:7815;top:9901;width:500;height:2" coordorigin="7815,9901" coordsize="500,0" path="m7815,9901l8315,9901e" filled="f" stroked="t" strokeweight=".47597pt" strokecolor="#4F4F4F">
                <v:path arrowok="t"/>
              </v:shape>
            </v:group>
            <v:group style="position:absolute;left:357;top:9904;width:11233;height:2" coordorigin="357,9904" coordsize="11233,2">
              <v:shape style="position:absolute;left:357;top:9904;width:11233;height:2" coordorigin="357,9904" coordsize="11233,0" path="m357,9904l11590,9904e" filled="f" stroked="t" strokeweight=".713954pt" strokecolor="#646464">
                <v:path arrowok="t"/>
              </v:shape>
            </v:group>
            <v:group style="position:absolute;left:11557;top:9547;width:2;height:588" coordorigin="11557,9547" coordsize="2,588">
              <v:shape style="position:absolute;left:11557;top:9547;width:2;height:588" coordorigin="11557,9547" coordsize="0,588" path="m11557,10136l11557,9547e" filled="f" stroked="t" strokeweight=".237985pt" strokecolor="#676767">
                <v:path arrowok="t"/>
              </v:shape>
            </v:group>
            <v:group style="position:absolute;left:357;top:10140;width:1409;height:2" coordorigin="357,10140" coordsize="1409,2">
              <v:shape style="position:absolute;left:357;top:10140;width:1409;height:2" coordorigin="357,10140" coordsize="1409,0" path="m357,10140l1766,10140e" filled="f" stroked="t" strokeweight=".713954pt" strokecolor="#5B5B5B">
                <v:path arrowok="t"/>
              </v:shape>
            </v:group>
            <v:group style="position:absolute;left:1709;top:10143;width:700;height:2" coordorigin="1709,10143" coordsize="700,2">
              <v:shape style="position:absolute;left:1709;top:10143;width:700;height:2" coordorigin="1709,10143" coordsize="700,0" path="m1709,10143l2408,10143e" filled="f" stroked="t" strokeweight=".47597pt" strokecolor="#3F3F3F">
                <v:path arrowok="t"/>
              </v:shape>
            </v:group>
            <v:group style="position:absolute;left:2406;top:7865;width:2;height:5159" coordorigin="2406,7865" coordsize="2,5159">
              <v:shape style="position:absolute;left:2406;top:7865;width:2;height:5159" coordorigin="2406,7865" coordsize="0,5159" path="m2406,13023l2406,7865e" filled="f" stroked="t" strokeweight=".713954pt" strokecolor="#4F4F4F">
                <v:path arrowok="t"/>
              </v:shape>
            </v:group>
            <v:group style="position:absolute;left:2347;top:10143;width:2347;height:2" coordorigin="2347,10143" coordsize="2347,2">
              <v:shape style="position:absolute;left:2347;top:10143;width:2347;height:2" coordorigin="2347,10143" coordsize="2347,0" path="m2347,10143l4693,10143e" filled="f" stroked="t" strokeweight=".951939pt" strokecolor="#606060">
                <v:path arrowok="t"/>
              </v:shape>
            </v:group>
            <v:group style="position:absolute;left:4607;top:10140;width:557;height:2" coordorigin="4607,10140" coordsize="557,2">
              <v:shape style="position:absolute;left:4607;top:10140;width:557;height:2" coordorigin="4607,10140" coordsize="557,0" path="m4607,10140l5164,10140e" filled="f" stroked="t" strokeweight=".47597pt" strokecolor="#575757">
                <v:path arrowok="t"/>
              </v:shape>
            </v:group>
            <v:group style="position:absolute;left:5107;top:10140;width:1180;height:2" coordorigin="5107,10140" coordsize="1180,2">
              <v:shape style="position:absolute;left:5107;top:10140;width:1180;height:2" coordorigin="5107,10140" coordsize="1180,0" path="m5107,10140l6288,10140e" filled="f" stroked="t" strokeweight=".713954pt" strokecolor="#707070">
                <v:path arrowok="t"/>
              </v:shape>
            </v:group>
            <v:group style="position:absolute;left:6230;top:10140;width:624;height:2" coordorigin="6230,10140" coordsize="624,2">
              <v:shape style="position:absolute;left:6230;top:10140;width:624;height:2" coordorigin="6230,10140" coordsize="624,0" path="m6230,10140l6854,10140e" filled="f" stroked="t" strokeweight=".47597pt" strokecolor="#545454">
                <v:path arrowok="t"/>
              </v:shape>
            </v:group>
            <v:group style="position:absolute;left:6797;top:10138;width:1999;height:2" coordorigin="6797,10138" coordsize="1999,2">
              <v:shape style="position:absolute;left:6797;top:10138;width:1999;height:2" coordorigin="6797,10138" coordsize="1999,0" path="m6797,10138l8796,10138e" filled="f" stroked="t" strokeweight=".951939pt" strokecolor="#747474">
                <v:path arrowok="t"/>
              </v:shape>
            </v:group>
            <v:group style="position:absolute;left:8677;top:10136;width:509;height:2" coordorigin="8677,10136" coordsize="509,2">
              <v:shape style="position:absolute;left:8677;top:10136;width:509;height:2" coordorigin="8677,10136" coordsize="509,0" path="m8677,10136l9186,10136e" filled="f" stroked="t" strokeweight=".47597pt" strokecolor="#575757">
                <v:path arrowok="t"/>
              </v:shape>
            </v:group>
            <v:group style="position:absolute;left:9129;top:10133;width:2461;height:2" coordorigin="9129,10133" coordsize="2461,2">
              <v:shape style="position:absolute;left:9129;top:10133;width:2461;height:2" coordorigin="9129,10133" coordsize="2461,0" path="m9129,10133l11590,10133e" filled="f" stroked="t" strokeweight=".713954pt" strokecolor="#707070">
                <v:path arrowok="t"/>
              </v:shape>
            </v:group>
            <v:group style="position:absolute;left:2406;top:10092;width:2;height:956" coordorigin="2406,10092" coordsize="2,956">
              <v:shape style="position:absolute;left:2406;top:10092;width:2;height:956" coordorigin="2406,10092" coordsize="0,956" path="m2406,11049l2406,10092e" filled="f" stroked="t" strokeweight=".713954pt" strokecolor="#545454">
                <v:path arrowok="t"/>
              </v:shape>
            </v:group>
            <v:group style="position:absolute;left:11557;top:10121;width:2;height:234" coordorigin="11557,10121" coordsize="2,234">
              <v:shape style="position:absolute;left:11557;top:10121;width:2;height:234" coordorigin="11557,10121" coordsize="0,234" path="m11557,10355l11557,10121e" filled="f" stroked="t" strokeweight=".237985pt" strokecolor="#4B4B4B">
                <v:path arrowok="t"/>
              </v:shape>
            </v:group>
            <v:group style="position:absolute;left:362;top:10626;width:2047;height:2" coordorigin="362,10626" coordsize="2047,2">
              <v:shape style="position:absolute;left:362;top:10626;width:2047;height:2" coordorigin="362,10626" coordsize="2047,0" path="m362,10626l2408,10626e" filled="f" stroked="t" strokeweight=".713954pt" strokecolor="#676767">
                <v:path arrowok="t"/>
              </v:shape>
            </v:group>
            <v:group style="position:absolute;left:2347;top:10623;width:462;height:2" coordorigin="2347,10623" coordsize="462,2">
              <v:shape style="position:absolute;left:2347;top:10623;width:462;height:2" coordorigin="2347,10623" coordsize="462,0" path="m2347,10623l2808,10623e" filled="f" stroked="t" strokeweight=".47597pt" strokecolor="#383838">
                <v:path arrowok="t"/>
              </v:shape>
            </v:group>
            <v:group style="position:absolute;left:2751;top:10623;width:904;height:2" coordorigin="2751,10623" coordsize="904,2">
              <v:shape style="position:absolute;left:2751;top:10623;width:904;height:2" coordorigin="2751,10623" coordsize="904,0" path="m2751,10623l3655,10623e" filled="f" stroked="t" strokeweight=".951939pt" strokecolor="#606060">
                <v:path arrowok="t"/>
              </v:shape>
            </v:group>
            <v:group style="position:absolute;left:3570;top:10621;width:333;height:2" coordorigin="3570,10621" coordsize="333,2">
              <v:shape style="position:absolute;left:3570;top:10621;width:333;height:2" coordorigin="3570,10621" coordsize="333,0" path="m3570,10621l3903,10621e" filled="f" stroked="t" strokeweight=".47597pt" strokecolor="#484848">
                <v:path arrowok="t"/>
              </v:shape>
            </v:group>
            <v:group style="position:absolute;left:3846;top:10623;width:447;height:2" coordorigin="3846,10623" coordsize="447,2">
              <v:shape style="position:absolute;left:3846;top:10623;width:447;height:2" coordorigin="3846,10623" coordsize="447,0" path="m3846,10623l4293,10623e" filled="f" stroked="t" strokeweight=".47597pt" strokecolor="#343434">
                <v:path arrowok="t"/>
              </v:shape>
            </v:group>
            <v:group style="position:absolute;left:4236;top:10623;width:1042;height:2" coordorigin="4236,10623" coordsize="1042,2">
              <v:shape style="position:absolute;left:4236;top:10623;width:1042;height:2" coordorigin="4236,10623" coordsize="1042,0" path="m4236,10623l5279,10623e" filled="f" stroked="t" strokeweight=".951939pt" strokecolor="#6B6B6B">
                <v:path arrowok="t"/>
              </v:shape>
            </v:group>
            <v:group style="position:absolute;left:5107;top:10621;width:409;height:2" coordorigin="5107,10621" coordsize="409,2">
              <v:shape style="position:absolute;left:5107;top:10621;width:409;height:2" coordorigin="5107,10621" coordsize="409,0" path="m5107,10621l5516,10621e" filled="f" stroked="t" strokeweight=".47597pt" strokecolor="#575757">
                <v:path arrowok="t"/>
              </v:shape>
            </v:group>
            <v:group style="position:absolute;left:5459;top:10623;width:309;height:2" coordorigin="5459,10623" coordsize="309,2">
              <v:shape style="position:absolute;left:5459;top:10623;width:309;height:2" coordorigin="5459,10623" coordsize="309,0" path="m5459,10623l5769,10623e" filled="f" stroked="t" strokeweight=".47597pt" strokecolor="#383838">
                <v:path arrowok="t"/>
              </v:shape>
            </v:group>
            <v:group style="position:absolute;left:5712;top:10621;width:2161;height:2" coordorigin="5712,10621" coordsize="2161,2">
              <v:shape style="position:absolute;left:5712;top:10621;width:2161;height:2" coordorigin="5712,10621" coordsize="2161,0" path="m5712,10621l7873,10621e" filled="f" stroked="t" strokeweight=".713954pt" strokecolor="#676767">
                <v:path arrowok="t"/>
              </v:shape>
            </v:group>
            <v:group style="position:absolute;left:7815;top:10618;width:500;height:2" coordorigin="7815,10618" coordsize="500,2">
              <v:shape style="position:absolute;left:7815;top:10618;width:500;height:2" coordorigin="7815,10618" coordsize="500,0" path="m7815,10618l8315,10618e" filled="f" stroked="t" strokeweight=".47597pt" strokecolor="#444444">
                <v:path arrowok="t"/>
              </v:shape>
            </v:group>
            <v:group style="position:absolute;left:8258;top:10616;width:3332;height:2" coordorigin="8258,10616" coordsize="3332,2">
              <v:shape style="position:absolute;left:8258;top:10616;width:3332;height:2" coordorigin="8258,10616" coordsize="3332,0" path="m8258,10616l11590,10616e" filled="f" stroked="t" strokeweight=".713954pt" strokecolor="#676767">
                <v:path arrowok="t"/>
              </v:shape>
            </v:group>
            <v:group style="position:absolute;left:11557;top:10355;width:2;height:478" coordorigin="11557,10355" coordsize="2,478">
              <v:shape style="position:absolute;left:11557;top:10355;width:2;height:478" coordorigin="11557,10355" coordsize="0,478" path="m11557,10834l11557,10355e" filled="f" stroked="t" strokeweight=".237985pt" strokecolor="#808080">
                <v:path arrowok="t"/>
              </v:shape>
            </v:group>
            <v:group style="position:absolute;left:876;top:10838;width:890;height:2" coordorigin="876,10838" coordsize="890,2">
              <v:shape style="position:absolute;left:876;top:10838;width:890;height:2" coordorigin="876,10838" coordsize="890,0" path="m876,10838l1766,10838e" filled="f" stroked="t" strokeweight=".47597pt" strokecolor="#5B5B5B">
                <v:path arrowok="t"/>
              </v:shape>
            </v:group>
            <v:group style="position:absolute;left:1709;top:10841;width:700;height:2" coordorigin="1709,10841" coordsize="700,2">
              <v:shape style="position:absolute;left:1709;top:10841;width:700;height:2" coordorigin="1709,10841" coordsize="700,0" path="m1709,10841l2408,10841e" filled="f" stroked="t" strokeweight=".47597pt" strokecolor="#3F3F3F">
                <v:path arrowok="t"/>
              </v:shape>
            </v:group>
            <v:group style="position:absolute;left:2347;top:10838;width:462;height:2" coordorigin="2347,10838" coordsize="462,2">
              <v:shape style="position:absolute;left:2347;top:10838;width:462;height:2" coordorigin="2347,10838" coordsize="462,0" path="m2347,10838l2808,10838e" filled="f" stroked="t" strokeweight=".951939pt" strokecolor="#606060">
                <v:path arrowok="t"/>
              </v:shape>
            </v:group>
            <v:group style="position:absolute;left:2751;top:10838;width:1152;height:2" coordorigin="2751,10838" coordsize="1152,2">
              <v:shape style="position:absolute;left:2751;top:10838;width:1152;height:2" coordorigin="2751,10838" coordsize="1152,0" path="m2751,10838l3903,10838e" filled="f" stroked="t" strokeweight=".47597pt" strokecolor="#4F4F4F">
                <v:path arrowok="t"/>
              </v:shape>
            </v:group>
            <v:group style="position:absolute;left:3655;top:10841;width:1318;height:2" coordorigin="3655,10841" coordsize="1318,2">
              <v:shape style="position:absolute;left:3655;top:10841;width:1318;height:2" coordorigin="3655,10841" coordsize="1318,0" path="m3655,10841l4974,10841e" filled="f" stroked="t" strokeweight=".951939pt" strokecolor="#6B6B6B">
                <v:path arrowok="t"/>
              </v:shape>
            </v:group>
            <v:group style="position:absolute;left:4917;top:10838;width:248;height:2" coordorigin="4917,10838" coordsize="248,2">
              <v:shape style="position:absolute;left:4917;top:10838;width:248;height:2" coordorigin="4917,10838" coordsize="248,0" path="m4917,10838l5164,10838e" filled="f" stroked="t" strokeweight=".47597pt" strokecolor="#444444">
                <v:path arrowok="t"/>
              </v:shape>
            </v:group>
            <v:group style="position:absolute;left:7397;top:10836;width:476;height:2" coordorigin="7397,10836" coordsize="476,2">
              <v:shape style="position:absolute;left:7397;top:10836;width:476;height:2" coordorigin="7397,10836" coordsize="476,0" path="m7397,10836l7873,10836e" filled="f" stroked="t" strokeweight=".47597pt" strokecolor="#606060">
                <v:path arrowok="t"/>
              </v:shape>
            </v:group>
            <v:group style="position:absolute;left:8677;top:10834;width:509;height:2" coordorigin="8677,10834" coordsize="509,2">
              <v:shape style="position:absolute;left:8677;top:10834;width:509;height:2" coordorigin="8677,10834" coordsize="509,0" path="m8677,10834l9186,10834e" filled="f" stroked="t" strokeweight=".47597pt" strokecolor="#444444">
                <v:path arrowok="t"/>
              </v:shape>
            </v:group>
            <v:group style="position:absolute;left:5107;top:10834;width:6483;height:2" coordorigin="5107,10834" coordsize="6483,2">
              <v:shape style="position:absolute;left:5107;top:10834;width:6483;height:2" coordorigin="5107,10834" coordsize="6483,0" path="m5107,10834l11590,10834e" filled="f" stroked="t" strokeweight=".713954pt" strokecolor="#6B6B6B">
                <v:path arrowok="t"/>
              </v:shape>
            </v:group>
            <v:group style="position:absolute;left:1742;top:10834;width:2;height:263" coordorigin="1742,10834" coordsize="2,263">
              <v:shape style="position:absolute;left:1742;top:10834;width:2;height:263" coordorigin="1742,10834" coordsize="0,263" path="m1742,11096l1742,10834e" filled="f" stroked="t" strokeweight=".713954pt" strokecolor="#545454">
                <v:path arrowok="t"/>
              </v:shape>
            </v:group>
            <v:group style="position:absolute;left:7435;top:10829;width:2;height:4513" coordorigin="7435,10829" coordsize="2,4513">
              <v:shape style="position:absolute;left:7435;top:10829;width:2;height:4513" coordorigin="7435,10829" coordsize="0,4513" path="m7435,15342l7435,10829e" filled="f" stroked="t" strokeweight=".713954pt" strokecolor="#606060">
                <v:path arrowok="t"/>
              </v:shape>
            </v:group>
            <v:group style="position:absolute;left:11557;top:10819;width:2;height:62" coordorigin="11557,10819" coordsize="2,62">
              <v:shape style="position:absolute;left:11557;top:10819;width:2;height:62" coordorigin="11557,10819" coordsize="0,62" path="m11557,10881l11557,10819e" filled="f" stroked="t" strokeweight=".713954pt" strokecolor="#6B6B6B">
                <v:path arrowok="t"/>
              </v:shape>
            </v:group>
            <v:group style="position:absolute;left:357;top:11075;width:6659;height:2" coordorigin="357,11075" coordsize="6659,2">
              <v:shape style="position:absolute;left:357;top:11075;width:6659;height:2" coordorigin="357,11075" coordsize="6659,0" path="m357,11075l7016,11075e" filled="f" stroked="t" strokeweight=".713954pt" strokecolor="#606060">
                <v:path arrowok="t"/>
              </v:shape>
            </v:group>
            <v:group style="position:absolute;left:6959;top:11073;width:505;height:2" coordorigin="6959,11073" coordsize="505,2">
              <v:shape style="position:absolute;left:6959;top:11073;width:505;height:2" coordorigin="6959,11073" coordsize="505,0" path="m6959,11073l7463,11073e" filled="f" stroked="t" strokeweight=".47597pt" strokecolor="#545454">
                <v:path arrowok="t"/>
              </v:shape>
            </v:group>
            <v:group style="position:absolute;left:7358;top:11070;width:533;height:2" coordorigin="7358,11070" coordsize="533,2">
              <v:shape style="position:absolute;left:7358;top:11070;width:533;height:2" coordorigin="7358,11070" coordsize="533,0" path="m7358,11070l7892,11070e" filled="f" stroked="t" strokeweight=".951939pt" strokecolor="#747474">
                <v:path arrowok="t"/>
              </v:shape>
            </v:group>
            <v:group style="position:absolute;left:7815;top:11068;width:500;height:2" coordorigin="7815,11068" coordsize="500,2">
              <v:shape style="position:absolute;left:7815;top:11068;width:500;height:2" coordorigin="7815,11068" coordsize="500,0" path="m7815,11068l8315,11068e" filled="f" stroked="t" strokeweight=".47597pt" strokecolor="#444444">
                <v:path arrowok="t"/>
              </v:shape>
            </v:group>
            <v:group style="position:absolute;left:8258;top:11065;width:3332;height:2" coordorigin="8258,11065" coordsize="3332,2">
              <v:shape style="position:absolute;left:8258;top:11065;width:3332;height:2" coordorigin="8258,11065" coordsize="3332,0" path="m8258,11065l11590,11065e" filled="f" stroked="t" strokeweight=".713954pt" strokecolor="#676767">
                <v:path arrowok="t"/>
              </v:shape>
            </v:group>
            <v:group style="position:absolute;left:11557;top:10881;width:2;height:631" coordorigin="11557,10881" coordsize="2,631">
              <v:shape style="position:absolute;left:11557;top:10881;width:2;height:631" coordorigin="11557,10881" coordsize="0,631" path="m11557,11512l11557,10881e" filled="f" stroked="t" strokeweight=".237985pt" strokecolor="#8C8C8C">
                <v:path arrowok="t"/>
              </v:shape>
            </v:group>
            <v:group style="position:absolute;left:1169;top:10829;width:2;height:1143" coordorigin="1169,10829" coordsize="2,1143">
              <v:shape style="position:absolute;left:1169;top:10829;width:2;height:1143" coordorigin="1169,10829" coordsize="0,1143" path="m1169,11971l1169,10829e" filled="f" stroked="t" strokeweight=".951939pt" strokecolor="#606060">
                <v:path arrowok="t"/>
              </v:shape>
            </v:group>
            <v:group style="position:absolute;left:1742;top:11025;width:2;height:712" coordorigin="1742,11025" coordsize="2,712">
              <v:shape style="position:absolute;left:1742;top:11025;width:2;height:712" coordorigin="1742,11025" coordsize="0,712" path="m1742,11737l1742,11025e" filled="f" stroked="t" strokeweight=".47597pt" strokecolor="#383838">
                <v:path arrowok="t"/>
              </v:shape>
            </v:group>
            <v:group style="position:absolute;left:7425;top:11025;width:2;height:516" coordorigin="7425,11025" coordsize="2,516">
              <v:shape style="position:absolute;left:7425;top:11025;width:2;height:516" coordorigin="7425,11025" coordsize="0,516" path="m7425,11541l7425,11025e" filled="f" stroked="t" strokeweight=".47597pt" strokecolor="#484848">
                <v:path arrowok="t"/>
              </v:shape>
            </v:group>
            <v:group style="position:absolute;left:371;top:11484;width:2;height:253" coordorigin="371,11484" coordsize="2,253">
              <v:shape style="position:absolute;left:371;top:11484;width:2;height:253" coordorigin="371,11484" coordsize="0,253" path="m371,11737l371,11484e" filled="f" stroked="t" strokeweight=".47597pt" strokecolor="#383838">
                <v:path arrowok="t"/>
              </v:shape>
            </v:group>
            <v:group style="position:absolute;left:11557;top:11512;width:2;height:3739" coordorigin="11557,11512" coordsize="2,3739">
              <v:shape style="position:absolute;left:11557;top:11512;width:2;height:3739" coordorigin="11557,11512" coordsize="0,3739" path="m11557,15251l11557,11512e" filled="f" stroked="t" strokeweight=".237985pt" strokecolor="#000000">
                <v:path arrowok="t"/>
              </v:shape>
            </v:group>
            <v:group style="position:absolute;left:1744;top:11680;width:2;height:387" coordorigin="1744,11680" coordsize="2,387">
              <v:shape style="position:absolute;left:1744;top:11680;width:2;height:387" coordorigin="1744,11680" coordsize="0,387" path="m1744,12067l1744,11680e" filled="f" stroked="t" strokeweight=".951939pt" strokecolor="#6B6B6B">
                <v:path arrowok="t"/>
              </v:shape>
            </v:group>
            <v:group style="position:absolute;left:2404;top:11680;width:2;height:292" coordorigin="2404,11680" coordsize="2,292">
              <v:shape style="position:absolute;left:2404;top:11680;width:2;height:292" coordorigin="2404,11680" coordsize="0,292" path="m2404,11971l2404,11680e" filled="f" stroked="t" strokeweight=".237985pt" strokecolor="#676767">
                <v:path arrowok="t"/>
              </v:shape>
            </v:group>
            <v:group style="position:absolute;left:371;top:11838;width:2;height:344" coordorigin="371,11838" coordsize="2,344">
              <v:shape style="position:absolute;left:371;top:11838;width:2;height:344" coordorigin="371,11838" coordsize="0,344" path="m371,12182l371,11838e" filled="f" stroked="t" strokeweight=".951939pt" strokecolor="#676767">
                <v:path arrowok="t"/>
              </v:shape>
            </v:group>
            <v:group style="position:absolute;left:1166;top:11914;width:2;height:139" coordorigin="1166,11914" coordsize="2,139">
              <v:shape style="position:absolute;left:1166;top:11914;width:2;height:139" coordorigin="1166,11914" coordsize="0,139" path="m1166,12053l1166,11914e" filled="f" stroked="t" strokeweight=".47597pt" strokecolor="#4B4B4B">
                <v:path arrowok="t"/>
              </v:shape>
            </v:group>
            <v:group style="position:absolute;left:2404;top:11914;width:2;height:105" coordorigin="2404,11914" coordsize="2,105">
              <v:shape style="position:absolute;left:2404;top:11914;width:2;height:105" coordorigin="2404,11914" coordsize="0,105" path="m2404,12019l2404,11914e" filled="f" stroked="t" strokeweight=".47597pt" strokecolor="#7C7C7C">
                <v:path arrowok="t"/>
              </v:shape>
            </v:group>
            <v:group style="position:absolute;left:1171;top:11995;width:2;height:717" coordorigin="1171,11995" coordsize="2,717">
              <v:shape style="position:absolute;left:1171;top:11995;width:2;height:717" coordorigin="1171,11995" coordsize="0,717" path="m1171,12712l1171,11995e" filled="f" stroked="t" strokeweight=".951939pt" strokecolor="#5B5B5B">
                <v:path arrowok="t"/>
              </v:shape>
            </v:group>
            <v:group style="position:absolute;left:1744;top:11995;width:2;height:191" coordorigin="1744,11995" coordsize="2,191">
              <v:shape style="position:absolute;left:1744;top:11995;width:2;height:191" coordorigin="1744,11995" coordsize="0,191" path="m1744,12187l1744,11995e" filled="f" stroked="t" strokeweight=".47597pt" strokecolor="#484848">
                <v:path arrowok="t"/>
              </v:shape>
            </v:group>
            <v:group style="position:absolute;left:2375;top:12024;width:2;height:382" coordorigin="2375,12024" coordsize="2,382">
              <v:shape style="position:absolute;left:2375;top:12024;width:2;height:382" coordorigin="2375,12024" coordsize="0,382" path="m2375,12406l2375,12024e" filled="f" stroked="t" strokeweight=".237985pt" strokecolor="#000000">
                <v:path arrowok="t"/>
              </v:shape>
            </v:group>
            <v:group style="position:absolute;left:7430;top:11995;width:2;height:440" coordorigin="7430,11995" coordsize="2,440">
              <v:shape style="position:absolute;left:7430;top:11995;width:2;height:440" coordorigin="7430,11995" coordsize="0,440" path="m7430,12435l7430,11995e" filled="f" stroked="t" strokeweight=".47597pt" strokecolor="#484848">
                <v:path arrowok="t"/>
              </v:shape>
            </v:group>
            <v:group style="position:absolute;left:376;top:12129;width:2;height:483" coordorigin="376,12129" coordsize="2,483">
              <v:shape style="position:absolute;left:376;top:12129;width:2;height:483" coordorigin="376,12129" coordsize="0,483" path="m376,12612l376,12129e" filled="f" stroked="t" strokeweight=".47597pt" strokecolor="#383838">
                <v:path arrowok="t"/>
              </v:shape>
            </v:group>
            <v:group style="position:absolute;left:1747;top:12129;width:2;height:483" coordorigin="1747,12129" coordsize="2,483">
              <v:shape style="position:absolute;left:1747;top:12129;width:2;height:483" coordorigin="1747,12129" coordsize="0,483" path="m1747,12612l1747,12129e" filled="f" stroked="t" strokeweight=".47597pt" strokecolor="#2F2F2F">
                <v:path arrowok="t"/>
              </v:shape>
            </v:group>
            <v:group style="position:absolute;left:2375;top:12406;width:2;height:86" coordorigin="2375,12406" coordsize="2,86">
              <v:shape style="position:absolute;left:2375;top:12406;width:2;height:86" coordorigin="2375,12406" coordsize="0,86" path="m2375,12493l2375,12406e" filled="f" stroked="t" strokeweight=".237985pt" strokecolor="#A8A8A8">
                <v:path arrowok="t"/>
              </v:shape>
            </v:group>
            <v:group style="position:absolute;left:1747;top:12555;width:2;height:688" coordorigin="1747,12555" coordsize="2,688">
              <v:shape style="position:absolute;left:1747;top:12555;width:2;height:688" coordorigin="1747,12555" coordsize="0,688" path="m1747,13243l1747,12555e" filled="f" stroked="t" strokeweight=".951939pt" strokecolor="#5B5B5B">
                <v:path arrowok="t"/>
              </v:shape>
            </v:group>
            <v:group style="position:absolute;left:3755;top:12583;width:2;height:100" coordorigin="3755,12583" coordsize="2,100">
              <v:shape style="position:absolute;left:3755;top:12583;width:2;height:100" coordorigin="3755,12583" coordsize="0,100" path="m3755,12684l3755,12583e" filled="f" stroked="t" strokeweight="1.189924pt" strokecolor="#000000">
                <v:path arrowok="t"/>
              </v:shape>
            </v:group>
            <v:group style="position:absolute;left:1171;top:12655;width:2;height:574" coordorigin="1171,12655" coordsize="2,574">
              <v:shape style="position:absolute;left:1171;top:12655;width:2;height:574" coordorigin="1171,12655" coordsize="0,574" path="m1171,13229l1171,12655e" filled="f" stroked="t" strokeweight=".47597pt" strokecolor="#3B3B3B">
                <v:path arrowok="t"/>
              </v:shape>
            </v:group>
            <v:group style="position:absolute;left:2406;top:12483;width:2;height:531" coordorigin="2406,12483" coordsize="2,531">
              <v:shape style="position:absolute;left:2406;top:12483;width:2;height:531" coordorigin="2406,12483" coordsize="0,531" path="m2406,13014l2406,12483e" filled="f" stroked="t" strokeweight=".951939pt" strokecolor="#6B6B6B">
                <v:path arrowok="t"/>
              </v:shape>
            </v:group>
            <v:group style="position:absolute;left:366;top:13164;width:1233;height:2" coordorigin="366,13164" coordsize="1233,2">
              <v:shape style="position:absolute;left:366;top:13164;width:1233;height:2" coordorigin="366,13164" coordsize="1233,0" path="m366,13164l1599,13164e" filled="f" stroked="t" strokeweight=".951939pt" strokecolor="#707070">
                <v:path arrowok="t"/>
              </v:shape>
            </v:group>
            <v:group style="position:absolute;left:1542;top:13162;width:233;height:2" coordorigin="1542,13162" coordsize="233,2">
              <v:shape style="position:absolute;left:1542;top:13162;width:233;height:2" coordorigin="1542,13162" coordsize="233,0" path="m1542,13162l1775,13162e" filled="f" stroked="t" strokeweight=".47597pt" strokecolor="#444444">
                <v:path arrowok="t"/>
              </v:shape>
            </v:group>
            <v:group style="position:absolute;left:2375;top:12971;width:2;height:229" coordorigin="2375,12971" coordsize="2,229">
              <v:shape style="position:absolute;left:2375;top:12971;width:2;height:229" coordorigin="2375,12971" coordsize="0,229" path="m2375,13200l2375,12971e" filled="f" stroked="t" strokeweight=".237985pt" strokecolor="#606060">
                <v:path arrowok="t"/>
              </v:shape>
            </v:group>
            <v:group style="position:absolute;left:1704;top:13162;width:719;height:2" coordorigin="1704,13162" coordsize="719,2">
              <v:shape style="position:absolute;left:1704;top:13162;width:719;height:2" coordorigin="1704,13162" coordsize="719,0" path="m1704,13162l2423,13162e" filled="f" stroked="t" strokeweight=".47597pt" strokecolor="#4F4F4F">
                <v:path arrowok="t"/>
              </v:shape>
            </v:group>
            <v:group style="position:absolute;left:1747;top:13162;width:2;height:163" coordorigin="1747,13162" coordsize="2,163">
              <v:shape style="position:absolute;left:1747;top:13162;width:2;height:163" coordorigin="1747,13162" coordsize="0,163" path="m1747,13324l1747,13162e" filled="f" stroked="t" strokeweight=".713954pt" strokecolor="#444444">
                <v:path arrowok="t"/>
              </v:shape>
            </v:group>
            <v:group style="position:absolute;left:2375;top:13186;width:2;height:2065" coordorigin="2375,13186" coordsize="2,2065">
              <v:shape style="position:absolute;left:2375;top:13186;width:2;height:2065" coordorigin="2375,13186" coordsize="0,2065" path="m2375,15251l2375,13186e" filled="f" stroked="t" strokeweight=".237985pt" strokecolor="#000000">
                <v:path arrowok="t"/>
              </v:shape>
            </v:group>
            <v:group style="position:absolute;left:1752;top:13267;width:2;height:177" coordorigin="1752,13267" coordsize="2,177">
              <v:shape style="position:absolute;left:1752;top:13267;width:2;height:177" coordorigin="1752,13267" coordsize="0,177" path="m1752,13444l1752,13267e" filled="f" stroked="t" strokeweight=".47597pt" strokecolor="#3F3F3F">
                <v:path arrowok="t"/>
              </v:shape>
            </v:group>
            <v:group style="position:absolute;left:1173;top:13157;width:2;height:693" coordorigin="1173,13157" coordsize="2,693">
              <v:shape style="position:absolute;left:1173;top:13157;width:2;height:693" coordorigin="1173,13157" coordsize="0,693" path="m1173,13850l1173,13157e" filled="f" stroked="t" strokeweight=".951939pt" strokecolor="#646464">
                <v:path arrowok="t"/>
              </v:shape>
            </v:group>
            <v:group style="position:absolute;left:1754;top:13387;width:2;height:1893" coordorigin="1754,13387" coordsize="2,1893">
              <v:shape style="position:absolute;left:1754;top:13387;width:2;height:1893" coordorigin="1754,13387" coordsize="0,1893" path="m1754,15280l1754,13387e" filled="f" stroked="t" strokeweight=".713954pt" strokecolor="#5B5B5B">
                <v:path arrowok="t"/>
              </v:shape>
            </v:group>
            <v:group style="position:absolute;left:376;top:13482;width:2;height:368" coordorigin="376,13482" coordsize="2,368">
              <v:shape style="position:absolute;left:376;top:13482;width:2;height:368" coordorigin="376,13482" coordsize="0,368" path="m376,13850l376,13482e" filled="f" stroked="t" strokeweight=".47597pt" strokecolor="#343434">
                <v:path arrowok="t"/>
              </v:shape>
            </v:group>
            <v:group style="position:absolute;left:7439;top:13635;width:2;height:335" coordorigin="7439,13635" coordsize="2,335">
              <v:shape style="position:absolute;left:7439;top:13635;width:2;height:335" coordorigin="7439,13635" coordsize="0,335" path="m7439,13970l7439,13635e" filled="f" stroked="t" strokeweight=".47597pt" strokecolor="#3B3B3B">
                <v:path arrowok="t"/>
              </v:shape>
            </v:group>
            <v:group style="position:absolute;left:1176;top:13793;width:2;height:344" coordorigin="1176,13793" coordsize="2,344">
              <v:shape style="position:absolute;left:1176;top:13793;width:2;height:344" coordorigin="1176,13793" coordsize="0,344" path="m1176,14137l1176,13793e" filled="f" stroked="t" strokeweight=".47597pt" strokecolor="#282828">
                <v:path arrowok="t"/>
              </v:shape>
            </v:group>
            <v:group style="position:absolute;left:1178;top:14080;width:2;height:406" coordorigin="1178,14080" coordsize="2,406">
              <v:shape style="position:absolute;left:1178;top:14080;width:2;height:406" coordorigin="1178,14080" coordsize="0,406" path="m1178,14486l1178,14080e" filled="f" stroked="t" strokeweight=".951939pt" strokecolor="#6B6B6B">
                <v:path arrowok="t"/>
              </v:shape>
            </v:group>
            <v:group style="position:absolute;left:386;top:14429;width:2;height:1119" coordorigin="386,14429" coordsize="2,1119">
              <v:shape style="position:absolute;left:386;top:14429;width:2;height:1119" coordorigin="386,14429" coordsize="0,1119" path="m386,15548l386,14429e" filled="f" stroked="t" strokeweight=".713954pt" strokecolor="#575757">
                <v:path arrowok="t"/>
              </v:shape>
            </v:group>
            <v:group style="position:absolute;left:1180;top:14429;width:2;height:220" coordorigin="1180,14429" coordsize="2,220">
              <v:shape style="position:absolute;left:1180;top:14429;width:2;height:220" coordorigin="1180,14429" coordsize="0,220" path="m1180,14649l1180,14429e" filled="f" stroked="t" strokeweight=".47597pt" strokecolor="#3B3B3B">
                <v:path arrowok="t"/>
              </v:shape>
            </v:group>
            <v:group style="position:absolute;left:7444;top:14429;width:2;height:220" coordorigin="7444,14429" coordsize="2,220">
              <v:shape style="position:absolute;left:7444;top:14429;width:2;height:220" coordorigin="7444,14429" coordsize="0,220" path="m7444,14649l7444,14429e" filled="f" stroked="t" strokeweight=".47597pt" strokecolor="#3F3F3F">
                <v:path arrowok="t"/>
              </v:shape>
            </v:group>
            <v:group style="position:absolute;left:1180;top:14591;width:2;height:249" coordorigin="1180,14591" coordsize="2,249">
              <v:shape style="position:absolute;left:1180;top:14591;width:2;height:249" coordorigin="1180,14591" coordsize="0,249" path="m1180,14840l1180,14591e" filled="f" stroked="t" strokeweight=".47597pt" strokecolor="#232323">
                <v:path arrowok="t"/>
              </v:shape>
            </v:group>
            <v:group style="position:absolute;left:7444;top:12354;width:2;height:2486" coordorigin="7444,12354" coordsize="2,2486">
              <v:shape style="position:absolute;left:7444;top:12354;width:2;height:2486" coordorigin="7444,12354" coordsize="0,2486" path="m7444,14840l7444,12354e" filled="f" stroked="t" strokeweight=".47597pt" strokecolor="#575757">
                <v:path arrowok="t"/>
              </v:shape>
            </v:group>
            <v:group style="position:absolute;left:1180;top:14783;width:2;height:497" coordorigin="1180,14783" coordsize="2,497">
              <v:shape style="position:absolute;left:1180;top:14783;width:2;height:497" coordorigin="1180,14783" coordsize="0,497" path="m1180,15280l1180,14783e" filled="f" stroked="t" strokeweight=".713954pt" strokecolor="#545454">
                <v:path arrowok="t"/>
              </v:shape>
            </v:group>
            <v:group style="position:absolute;left:7449;top:14783;width:2;height:559" coordorigin="7449,14783" coordsize="2,559">
              <v:shape style="position:absolute;left:7449;top:14783;width:2;height:559" coordorigin="7449,14783" coordsize="0,559" path="m7449,15342l7449,14783e" filled="f" stroked="t" strokeweight=".951939pt" strokecolor="#747474">
                <v:path arrowok="t"/>
              </v:shape>
            </v:group>
            <v:group style="position:absolute;left:9500;top:13635;width:2;height:162" coordorigin="9500,13635" coordsize="2,162">
              <v:shape style="position:absolute;left:9500;top:13635;width:2;height:162" coordorigin="9500,13635" coordsize="0,162" path="m9500,13796l9500,13635e" filled="f" stroked="t" strokeweight="2.86pt" strokecolor="#DDDDD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5D5D5D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w w:val="9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kuıtarına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personeli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671" w:right="-20"/>
        <w:jc w:val="left"/>
        <w:tabs>
          <w:tab w:pos="3280" w:val="left"/>
          <w:tab w:pos="440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AAAAAA"/>
          <w:spacing w:val="-8"/>
          <w:w w:val="150"/>
        </w:rPr>
        <w:t>'</w:t>
      </w:r>
      <w:r>
        <w:rPr>
          <w:rFonts w:ascii="Arial" w:hAnsi="Arial" w:cs="Arial" w:eastAsia="Arial"/>
          <w:sz w:val="22"/>
          <w:szCs w:val="22"/>
          <w:color w:val="7C7C7E"/>
          <w:spacing w:val="0"/>
          <w:w w:val="79"/>
        </w:rPr>
        <w:t>f</w:t>
      </w:r>
      <w:r>
        <w:rPr>
          <w:rFonts w:ascii="Arial" w:hAnsi="Arial" w:cs="Arial" w:eastAsia="Arial"/>
          <w:sz w:val="22"/>
          <w:szCs w:val="22"/>
          <w:color w:val="7C7C7E"/>
          <w:spacing w:val="-1"/>
          <w:w w:val="80"/>
        </w:rPr>
        <w:t>a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77"/>
        </w:rPr>
        <w:t>iy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4B4B4B"/>
          <w:spacing w:val="-6"/>
          <w:w w:val="81"/>
        </w:rPr>
        <w:t>e</w:t>
      </w:r>
      <w:r>
        <w:rPr>
          <w:rFonts w:ascii="Arial" w:hAnsi="Arial" w:cs="Arial" w:eastAsia="Arial"/>
          <w:sz w:val="22"/>
          <w:szCs w:val="22"/>
          <w:color w:val="2B2B2B"/>
          <w:spacing w:val="0"/>
          <w:w w:val="81"/>
        </w:rPr>
        <w:t>r</w:t>
      </w:r>
      <w:r>
        <w:rPr>
          <w:rFonts w:ascii="Arial" w:hAnsi="Arial" w:cs="Arial" w:eastAsia="Arial"/>
          <w:sz w:val="22"/>
          <w:szCs w:val="22"/>
          <w:color w:val="2B2B2B"/>
          <w:spacing w:val="2"/>
          <w:w w:val="81"/>
        </w:rPr>
        <w:t>k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81"/>
        </w:rPr>
        <w:t>ez</w:t>
      </w:r>
      <w:r>
        <w:rPr>
          <w:rFonts w:ascii="Arial" w:hAnsi="Arial" w:cs="Arial" w:eastAsia="Arial"/>
          <w:sz w:val="22"/>
          <w:szCs w:val="22"/>
          <w:color w:val="4B4B4B"/>
          <w:spacing w:val="6"/>
          <w:w w:val="81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44"/>
        </w:rPr>
        <w:t>E</w:t>
      </w:r>
      <w:r>
        <w:rPr>
          <w:rFonts w:ascii="Arial" w:hAnsi="Arial" w:cs="Arial" w:eastAsia="Arial"/>
          <w:sz w:val="22"/>
          <w:szCs w:val="22"/>
          <w:color w:val="3B3B3B"/>
          <w:spacing w:val="14"/>
          <w:w w:val="44"/>
        </w:rPr>
        <w:t> </w:t>
      </w:r>
      <w:r>
        <w:rPr>
          <w:rFonts w:ascii="Arial" w:hAnsi="Arial" w:cs="Arial" w:eastAsia="Arial"/>
          <w:sz w:val="22"/>
          <w:szCs w:val="22"/>
          <w:color w:val="2B2B2B"/>
          <w:spacing w:val="0"/>
          <w:w w:val="69"/>
          <w:i/>
        </w:rPr>
        <w:t>Olg</w:t>
      </w:r>
      <w:r>
        <w:rPr>
          <w:rFonts w:ascii="Arial" w:hAnsi="Arial" w:cs="Arial" w:eastAsia="Arial"/>
          <w:sz w:val="22"/>
          <w:szCs w:val="22"/>
          <w:color w:val="2B2B2B"/>
          <w:spacing w:val="0"/>
          <w:w w:val="100"/>
          <w:i/>
        </w:rPr>
        <w:tab/>
      </w:r>
      <w:r>
        <w:rPr>
          <w:rFonts w:ascii="Arial" w:hAnsi="Arial" w:cs="Arial" w:eastAsia="Arial"/>
          <w:sz w:val="22"/>
          <w:szCs w:val="22"/>
          <w:color w:val="2B2B2B"/>
          <w:spacing w:val="0"/>
          <w:w w:val="100"/>
          <w:i/>
        </w:rPr>
      </w:r>
      <w:r>
        <w:rPr>
          <w:rFonts w:ascii="Arial" w:hAnsi="Arial" w:cs="Arial" w:eastAsia="Arial"/>
          <w:sz w:val="22"/>
          <w:szCs w:val="22"/>
          <w:color w:val="3B3B3B"/>
          <w:spacing w:val="5"/>
          <w:w w:val="83"/>
          <w:position w:val="-5"/>
        </w:rPr>
        <w:t>m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91"/>
          <w:position w:val="-5"/>
        </w:rPr>
        <w:t>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220"/>
        </w:sectPr>
      </w:pPr>
      <w:rPr/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598" w:right="4067" w:firstLine="-11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834488pt;margin-top:-11.453133pt;width:54.028853pt;height:41.5pt;mso-position-horizontal-relative:page;mso-position-vertical-relative:paragraph;z-index:-15417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D3D3D"/>
                      <w:spacing w:val="0"/>
                      <w:w w:val="468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BÜYÜK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9" w:lineRule="exact"/>
        <w:ind w:left="87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93"/>
        </w:rPr>
        <w:t>!</w:t>
      </w:r>
      <w:r>
        <w:rPr>
          <w:rFonts w:ascii="Arial" w:hAnsi="Arial" w:cs="Arial" w:eastAsia="Arial"/>
          <w:sz w:val="14"/>
          <w:szCs w:val="14"/>
          <w:color w:val="3D3D3D"/>
          <w:spacing w:val="-11"/>
          <w:w w:val="93"/>
        </w:rPr>
        <w:t> </w:t>
      </w:r>
      <w:r>
        <w:rPr>
          <w:rFonts w:ascii="Arial" w:hAnsi="Arial" w:cs="Arial" w:eastAsia="Arial"/>
          <w:sz w:val="14"/>
          <w:szCs w:val="14"/>
          <w:color w:val="545656"/>
          <w:spacing w:val="0"/>
          <w:w w:val="95"/>
        </w:rPr>
        <w:t>Z</w:t>
      </w:r>
      <w:r>
        <w:rPr>
          <w:rFonts w:ascii="Arial" w:hAnsi="Arial" w:cs="Arial" w:eastAsia="Arial"/>
          <w:sz w:val="14"/>
          <w:szCs w:val="14"/>
          <w:color w:val="545656"/>
          <w:spacing w:val="-19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9"/>
        </w:rPr>
        <w:t>M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9"/>
        </w:rPr>
        <w:t>I</w:t>
      </w:r>
      <w:r>
        <w:rPr>
          <w:rFonts w:ascii="Arial" w:hAnsi="Arial" w:cs="Arial" w:eastAsia="Arial"/>
          <w:sz w:val="14"/>
          <w:szCs w:val="14"/>
          <w:color w:val="3D3D3D"/>
          <w:spacing w:val="-22"/>
          <w:w w:val="129"/>
        </w:rPr>
        <w:t> </w:t>
      </w:r>
      <w:r>
        <w:rPr>
          <w:rFonts w:ascii="Arial" w:hAnsi="Arial" w:cs="Arial" w:eastAsia="Arial"/>
          <w:sz w:val="14"/>
          <w:szCs w:val="14"/>
          <w:color w:val="666666"/>
          <w:spacing w:val="0"/>
          <w:w w:val="100"/>
        </w:rPr>
        <w:t>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18" w:lineRule="exact"/>
        <w:ind w:left="601" w:right="-20"/>
        <w:jc w:val="left"/>
        <w:tabs>
          <w:tab w:pos="3080" w:val="left"/>
          <w:tab w:pos="9660" w:val="left"/>
          <w:tab w:pos="102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15"/>
          <w:szCs w:val="15"/>
          <w:color w:val="3D3D3D"/>
          <w:w w:val="104"/>
          <w:b/>
          <w:bCs/>
          <w:position w:val="2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D3D3D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14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7"/>
          <w:szCs w:val="27"/>
          <w:color w:val="ACACAE"/>
          <w:spacing w:val="0"/>
          <w:w w:val="121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CACA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ACACAE"/>
          <w:spacing w:val="0"/>
          <w:w w:val="100"/>
          <w:u w:val="single" w:color="ABABAD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CACAE"/>
          <w:spacing w:val="0"/>
          <w:w w:val="100"/>
          <w:u w:val="single" w:color="ABABAD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ACACAE"/>
          <w:spacing w:val="0"/>
          <w:w w:val="100"/>
          <w:u w:val="single" w:color="ABABAD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ACACA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644" w:right="-20"/>
        <w:jc w:val="left"/>
        <w:tabs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2.190216pt;margin-top:3.172772pt;width:3.743655pt;height:25.5pt;mso-position-horizontal-relative:page;mso-position-vertical-relative:paragraph;z-index:-15416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7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545656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>BE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>L</w:t>
      </w:r>
      <w:r>
        <w:rPr>
          <w:rFonts w:ascii="Arial" w:hAnsi="Arial" w:cs="Arial" w:eastAsia="Arial"/>
          <w:sz w:val="14"/>
          <w:szCs w:val="14"/>
          <w:color w:val="3D3D3D"/>
          <w:spacing w:val="12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545656"/>
          <w:spacing w:val="0"/>
          <w:w w:val="95"/>
          <w:position w:val="10"/>
        </w:rPr>
        <w:t>E</w:t>
      </w:r>
      <w:r>
        <w:rPr>
          <w:rFonts w:ascii="Arial" w:hAnsi="Arial" w:cs="Arial" w:eastAsia="Arial"/>
          <w:sz w:val="14"/>
          <w:szCs w:val="14"/>
          <w:color w:val="545656"/>
          <w:spacing w:val="-23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>Di</w:t>
      </w:r>
      <w:r>
        <w:rPr>
          <w:rFonts w:ascii="Arial" w:hAnsi="Arial" w:cs="Arial" w:eastAsia="Arial"/>
          <w:sz w:val="14"/>
          <w:szCs w:val="14"/>
          <w:color w:val="3D3D3D"/>
          <w:spacing w:val="18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545656"/>
          <w:spacing w:val="0"/>
          <w:w w:val="100"/>
          <w:position w:val="10"/>
        </w:rPr>
        <w:t>YES</w:t>
      </w:r>
      <w:r>
        <w:rPr>
          <w:rFonts w:ascii="Arial" w:hAnsi="Arial" w:cs="Arial" w:eastAsia="Arial"/>
          <w:sz w:val="14"/>
          <w:szCs w:val="14"/>
          <w:color w:val="545656"/>
          <w:spacing w:val="-10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>I</w:t>
      </w:r>
      <w:r>
        <w:rPr>
          <w:rFonts w:ascii="Arial" w:hAnsi="Arial" w:cs="Arial" w:eastAsia="Arial"/>
          <w:sz w:val="14"/>
          <w:szCs w:val="14"/>
          <w:color w:val="3D3D3D"/>
          <w:spacing w:val="-36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9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5" w:lineRule="auto"/>
        <w:ind w:left="133" w:right="3229" w:firstLine="-14"/>
        <w:jc w:val="left"/>
        <w:tabs>
          <w:tab w:pos="1500" w:val="left"/>
          <w:tab w:pos="2920" w:val="left"/>
          <w:tab w:pos="532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w w:val="99"/>
          <w:position w:val="2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7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Tarilıi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2"/>
        </w:rPr>
        <w:t>24/0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3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9"/>
          <w:position w:val="2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2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00"/>
          <w:position w:val="2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1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6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2"/>
        </w:rPr>
        <w:t>IUildiriı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  <w:position w:val="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12:10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30"/>
          <w:szCs w:val="30"/>
          <w:color w:val="545656"/>
          <w:spacing w:val="0"/>
          <w:w w:val="70"/>
          <w:position w:val="0"/>
        </w:rPr>
        <w:t>t</w:t>
      </w:r>
      <w:r>
        <w:rPr>
          <w:rFonts w:ascii="Arial" w:hAnsi="Arial" w:cs="Arial" w:eastAsia="Arial"/>
          <w:sz w:val="30"/>
          <w:szCs w:val="30"/>
          <w:color w:val="545656"/>
          <w:spacing w:val="18"/>
          <w:w w:val="70"/>
          <w:position w:val="0"/>
        </w:rPr>
        <w:t>r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71"/>
          <w:position w:val="0"/>
        </w:rPr>
        <w:t>c</w:t>
      </w:r>
      <w:r>
        <w:rPr>
          <w:rFonts w:ascii="Arial" w:hAnsi="Arial" w:cs="Arial" w:eastAsia="Arial"/>
          <w:sz w:val="25"/>
          <w:szCs w:val="25"/>
          <w:color w:val="3D3D3D"/>
          <w:spacing w:val="-2"/>
          <w:w w:val="70"/>
          <w:position w:val="0"/>
        </w:rPr>
        <w:t>ı</w:t>
      </w:r>
      <w:r>
        <w:rPr>
          <w:rFonts w:ascii="Arial" w:hAnsi="Arial" w:cs="Arial" w:eastAsia="Arial"/>
          <w:sz w:val="25"/>
          <w:szCs w:val="25"/>
          <w:color w:val="777777"/>
          <w:spacing w:val="0"/>
          <w:w w:val="75"/>
          <w:position w:val="0"/>
        </w:rPr>
        <w:t>:</w:t>
      </w:r>
      <w:r>
        <w:rPr>
          <w:rFonts w:ascii="Arial" w:hAnsi="Arial" w:cs="Arial" w:eastAsia="Arial"/>
          <w:sz w:val="25"/>
          <w:szCs w:val="25"/>
          <w:color w:val="777777"/>
          <w:spacing w:val="0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5"/>
          <w:position w:val="0"/>
        </w:rPr>
        <w:t>Kü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8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24/05/2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4"/>
          <w:position w:val="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3441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0"/>
        </w:rPr>
        <w:t>Hildiriııı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2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Merk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8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es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214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6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9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33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D3D3D"/>
          <w:w w:val="75"/>
        </w:rPr>
        <w:t>D</w:t>
      </w:r>
      <w:r>
        <w:rPr>
          <w:rFonts w:ascii="Times New Roman" w:hAnsi="Times New Roman" w:cs="Times New Roman" w:eastAsia="Times New Roman"/>
          <w:sz w:val="23"/>
          <w:szCs w:val="23"/>
          <w:color w:val="666666"/>
          <w:w w:val="76"/>
        </w:rPr>
        <w:t>oıı</w:t>
      </w:r>
      <w:r>
        <w:rPr>
          <w:rFonts w:ascii="Times New Roman" w:hAnsi="Times New Roman" w:cs="Times New Roman" w:eastAsia="Times New Roman"/>
          <w:sz w:val="23"/>
          <w:szCs w:val="23"/>
          <w:color w:val="666666"/>
          <w:spacing w:val="-14"/>
          <w:w w:val="76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878787"/>
          <w:spacing w:val="-18"/>
          <w:w w:val="10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545656"/>
          <w:spacing w:val="0"/>
          <w:w w:val="67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5456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214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6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69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33" w:right="-20"/>
        <w:jc w:val="left"/>
        <w:tabs>
          <w:tab w:pos="1500" w:val="left"/>
          <w:tab w:pos="408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8"/>
        </w:rPr>
        <w:t>yu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7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ınıfı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4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6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iznıariti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2" w:lineRule="exact"/>
        <w:ind w:left="133" w:right="-20"/>
        <w:jc w:val="left"/>
        <w:tabs>
          <w:tab w:pos="342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6"/>
          <w:w w:val="79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79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79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7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8"/>
          <w:w w:val="7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11"/>
          <w:w w:val="72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4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74"/>
          <w:position w:val="4"/>
        </w:rPr>
        <w:t>ekl</w:t>
      </w:r>
      <w:r>
        <w:rPr>
          <w:rFonts w:ascii="Arial" w:hAnsi="Arial" w:cs="Arial" w:eastAsia="Arial"/>
          <w:sz w:val="16"/>
          <w:szCs w:val="16"/>
          <w:color w:val="3D3D3D"/>
          <w:spacing w:val="8"/>
          <w:w w:val="174"/>
          <w:position w:val="4"/>
        </w:rPr>
        <w:t>i</w:t>
      </w:r>
      <w:r>
        <w:rPr>
          <w:rFonts w:ascii="Arial" w:hAnsi="Arial" w:cs="Arial" w:eastAsia="Arial"/>
          <w:sz w:val="16"/>
          <w:szCs w:val="16"/>
          <w:color w:val="9A9C9E"/>
          <w:spacing w:val="0"/>
          <w:w w:val="118"/>
          <w:position w:val="4"/>
        </w:rPr>
        <w:t>:</w:t>
      </w:r>
      <w:r>
        <w:rPr>
          <w:rFonts w:ascii="Arial" w:hAnsi="Arial" w:cs="Arial" w:eastAsia="Arial"/>
          <w:sz w:val="16"/>
          <w:szCs w:val="16"/>
          <w:color w:val="9A9C9E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6"/>
          <w:szCs w:val="16"/>
          <w:color w:val="9A9C9E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3392" w:right="4578"/>
        <w:jc w:val="center"/>
        <w:tabs>
          <w:tab w:pos="592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w w:val="46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95"/>
          <w:position w:val="1"/>
        </w:rPr>
        <w:t>lt:l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2"/>
          <w:w w:val="96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7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90"/>
          <w:position w:val="1"/>
        </w:rPr>
        <w:t>mc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656"/>
          <w:spacing w:val="3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1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  <w:position w:val="1"/>
        </w:rPr>
        <w:t>şap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27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1"/>
        </w:rPr>
        <w:t>Çelik</w:t>
      </w:r>
      <w:r>
        <w:rPr>
          <w:rFonts w:ascii="Arial" w:hAnsi="Arial" w:cs="Arial" w:eastAsia="Arial"/>
          <w:sz w:val="16"/>
          <w:szCs w:val="16"/>
          <w:color w:val="3D3D3D"/>
          <w:spacing w:val="-20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5"/>
          <w:position w:val="1"/>
        </w:rPr>
        <w:t>Diğer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4238" w:right="-20"/>
        <w:jc w:val="left"/>
        <w:tabs>
          <w:tab w:pos="4820" w:val="left"/>
          <w:tab w:pos="5820" w:val="left"/>
          <w:tab w:pos="612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666666"/>
          <w:spacing w:val="0"/>
          <w:w w:val="52"/>
          <w:b/>
          <w:bCs/>
          <w:position w:val="-9"/>
        </w:rPr>
        <w:t>ı</w:t>
      </w:r>
      <w:r>
        <w:rPr>
          <w:rFonts w:ascii="Arial" w:hAnsi="Arial" w:cs="Arial" w:eastAsia="Arial"/>
          <w:sz w:val="26"/>
          <w:szCs w:val="26"/>
          <w:color w:val="666666"/>
          <w:spacing w:val="-37"/>
          <w:w w:val="52"/>
          <w:b/>
          <w:bCs/>
          <w:position w:val="-9"/>
        </w:rPr>
        <w:t> </w:t>
      </w:r>
      <w:r>
        <w:rPr>
          <w:rFonts w:ascii="Arial" w:hAnsi="Arial" w:cs="Arial" w:eastAsia="Arial"/>
          <w:sz w:val="26"/>
          <w:szCs w:val="26"/>
          <w:color w:val="666666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666666"/>
          <w:spacing w:val="0"/>
          <w:w w:val="52"/>
          <w:b/>
          <w:bCs/>
          <w:position w:val="-9"/>
        </w:rPr>
        <w:t>ı</w:t>
      </w:r>
      <w:r>
        <w:rPr>
          <w:rFonts w:ascii="Arial" w:hAnsi="Arial" w:cs="Arial" w:eastAsia="Arial"/>
          <w:sz w:val="26"/>
          <w:szCs w:val="26"/>
          <w:color w:val="666666"/>
          <w:spacing w:val="-37"/>
          <w:w w:val="52"/>
          <w:b/>
          <w:bCs/>
          <w:position w:val="-9"/>
        </w:rPr>
        <w:t> </w:t>
      </w:r>
      <w:r>
        <w:rPr>
          <w:rFonts w:ascii="Arial" w:hAnsi="Arial" w:cs="Arial" w:eastAsia="Arial"/>
          <w:sz w:val="26"/>
          <w:szCs w:val="26"/>
          <w:color w:val="666666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26"/>
          <w:szCs w:val="26"/>
          <w:color w:val="666666"/>
          <w:spacing w:val="0"/>
          <w:w w:val="100"/>
          <w:b/>
          <w:bCs/>
          <w:position w:val="-9"/>
        </w:rPr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52"/>
          <w:b/>
          <w:bCs/>
          <w:position w:val="-7"/>
        </w:rPr>
        <w:t>ı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100"/>
          <w:b/>
          <w:bCs/>
          <w:position w:val="-7"/>
        </w:rPr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3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33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3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38" w:right="-20"/>
        <w:jc w:val="left"/>
        <w:tabs>
          <w:tab w:pos="190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82"/>
          <w:position w:val="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8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7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6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9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32" w:right="-20"/>
        <w:jc w:val="left"/>
        <w:tabs>
          <w:tab w:pos="44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55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14"/>
          <w:w w:val="15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:12: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19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45656"/>
          <w:w w:val="212"/>
          <w:position w:val="1"/>
        </w:rPr>
        <w:t>l</w:t>
      </w:r>
      <w:r>
        <w:rPr>
          <w:rFonts w:ascii="Arial" w:hAnsi="Arial" w:cs="Arial" w:eastAsia="Arial"/>
          <w:sz w:val="18"/>
          <w:szCs w:val="18"/>
          <w:color w:val="545656"/>
          <w:spacing w:val="-11"/>
          <w:w w:val="21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1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2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kası:3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0"/>
        </w:rPr>
        <w:t>646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3" w:right="-20"/>
        <w:jc w:val="left"/>
        <w:tabs>
          <w:tab w:pos="448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w w:val="83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500" w:right="-20"/>
        <w:jc w:val="left"/>
        <w:tabs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3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4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Eınniyct-.landarı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42" w:right="-20"/>
        <w:jc w:val="left"/>
        <w:tabs>
          <w:tab w:pos="448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Savısı: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lga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4" w:right="-20"/>
        <w:jc w:val="left"/>
        <w:tabs>
          <w:tab w:pos="1920" w:val="left"/>
          <w:tab w:pos="448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9"/>
          <w:w w:val="12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5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6"/>
          <w:w w:val="94"/>
        </w:rPr>
        <w:t>ii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1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Anıirini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28" w:right="2296" w:firstLine="-1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4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yanmal&lt;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2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437" w:right="36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Söndürnıede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35" w:lineRule="exact"/>
        <w:ind w:left="119" w:right="-20"/>
        <w:jc w:val="left"/>
        <w:tabs>
          <w:tab w:pos="2620" w:val="left"/>
          <w:tab w:pos="4460" w:val="left"/>
          <w:tab w:pos="6380" w:val="left"/>
          <w:tab w:pos="7960" w:val="left"/>
          <w:tab w:pos="9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öndürnıe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-1"/>
        </w:rPr>
        <w:t>Söndürnıe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0"/>
        </w:rPr>
        <w:t>::ı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97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4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8"/>
          <w:w w:val="3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666666"/>
          <w:spacing w:val="0"/>
          <w:w w:val="51"/>
          <w:b/>
          <w:bCs/>
          <w:position w:val="-1"/>
        </w:rPr>
        <w:t>1</w:t>
      </w:r>
      <w:r>
        <w:rPr>
          <w:rFonts w:ascii="Arial" w:hAnsi="Arial" w:cs="Arial" w:eastAsia="Arial"/>
          <w:sz w:val="15"/>
          <w:szCs w:val="15"/>
          <w:color w:val="666666"/>
          <w:spacing w:val="0"/>
          <w:w w:val="51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666666"/>
          <w:spacing w:val="1"/>
          <w:w w:val="51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8"/>
          <w:position w:val="-1"/>
        </w:rPr>
        <w:t>C0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8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1"/>
          <w:position w:val="-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0" w:lineRule="exact"/>
        <w:ind w:left="5317" w:right="-20"/>
        <w:jc w:val="left"/>
        <w:tabs>
          <w:tab w:pos="6380" w:val="left"/>
          <w:tab w:pos="7960" w:val="left"/>
          <w:tab w:pos="9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2"/>
          <w:position w:val="5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4"/>
          <w:w w:val="140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</w:r>
      <w:r>
        <w:rPr>
          <w:rFonts w:ascii="Arial" w:hAnsi="Arial" w:cs="Arial" w:eastAsia="Arial"/>
          <w:sz w:val="33"/>
          <w:szCs w:val="33"/>
          <w:color w:val="666666"/>
          <w:spacing w:val="0"/>
          <w:w w:val="55"/>
          <w:b/>
          <w:bCs/>
          <w:position w:val="-1"/>
        </w:rPr>
        <w:t>ı</w:t>
      </w:r>
      <w:r>
        <w:rPr>
          <w:rFonts w:ascii="Arial" w:hAnsi="Arial" w:cs="Arial" w:eastAsia="Arial"/>
          <w:sz w:val="33"/>
          <w:szCs w:val="33"/>
          <w:color w:val="666666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33"/>
          <w:szCs w:val="33"/>
          <w:color w:val="666666"/>
          <w:spacing w:val="0"/>
          <w:w w:val="55"/>
          <w:b/>
          <w:bCs/>
          <w:position w:val="-1"/>
        </w:rPr>
        <w:t>ı</w:t>
      </w:r>
      <w:r>
        <w:rPr>
          <w:rFonts w:ascii="Arial" w:hAnsi="Arial" w:cs="Arial" w:eastAsia="Arial"/>
          <w:sz w:val="33"/>
          <w:szCs w:val="33"/>
          <w:color w:val="666666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33"/>
          <w:szCs w:val="33"/>
          <w:color w:val="66666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5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9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Yangında: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yanm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tır.Herhangi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ktu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80" w:bottom="280" w:left="540" w:right="360"/>
        </w:sectPr>
      </w:pPr>
      <w:rPr/>
    </w:p>
    <w:p>
      <w:pPr>
        <w:spacing w:before="15" w:after="0" w:line="240" w:lineRule="auto"/>
        <w:ind w:left="12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öndlirıııc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87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6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örülm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pılıı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arnştırımı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360"/>
          <w:cols w:num="2" w:equalWidth="0">
            <w:col w:w="1847" w:space="209"/>
            <w:col w:w="8964"/>
          </w:cols>
        </w:sectPr>
      </w:pPr>
      <w:rPr/>
    </w:p>
    <w:p>
      <w:pPr>
        <w:spacing w:before="20" w:after="0" w:line="252" w:lineRule="auto"/>
        <w:ind w:left="1932" w:right="59" w:firstLine="-18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turmada.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yoldan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geçen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kişileree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selıven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atılan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dlişlirülen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önnıeıni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98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ritini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varılmıştır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7" w:lineRule="auto"/>
        <w:ind w:left="123" w:right="3773" w:firstLine="-5"/>
        <w:jc w:val="left"/>
        <w:tabs>
          <w:tab w:pos="190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44"/>
          <w:position w:val="1"/>
        </w:rPr>
        <w:t>:::ı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5"/>
          <w:w w:val="4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51"/>
          <w:position w:val="1"/>
        </w:rPr>
        <w:t>ı:;i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4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irkcti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99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0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7" w:lineRule="auto"/>
        <w:ind w:left="333" w:right="9353" w:firstLine="-2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w w:val="7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liı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10"/>
          <w:w w:val="70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33" w:right="-20"/>
        <w:jc w:val="left"/>
        <w:tabs>
          <w:tab w:pos="196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9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22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76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1"/>
        </w:rPr>
        <w:t>Döıı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1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4"/>
          <w:w w:val="11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7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32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24/05/2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3"/>
          <w:position w:val="0"/>
        </w:rPr>
        <w:t>5aa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ıi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14:25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14" w:lineRule="exact"/>
        <w:ind w:left="768" w:right="-20"/>
        <w:jc w:val="left"/>
        <w:tabs>
          <w:tab w:pos="126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4"/>
          <w:position w:val="-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4"/>
          <w:position w:val="-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8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KiP:2.Posta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14" w:lineRule="exact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3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00" w:lineRule="exact"/>
        <w:ind w:left="248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-39"/>
          <w:w w:val="110"/>
          <w:position w:val="1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11"/>
          <w:position w:val="-5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-32"/>
          <w:w w:val="111"/>
          <w:position w:val="-5"/>
        </w:rPr>
        <w:t>-</w:t>
      </w:r>
      <w:r>
        <w:rPr>
          <w:rFonts w:ascii="Arial" w:hAnsi="Arial" w:cs="Arial" w:eastAsia="Arial"/>
          <w:sz w:val="25"/>
          <w:szCs w:val="25"/>
          <w:color w:val="3D3D3D"/>
          <w:spacing w:val="-50"/>
          <w:w w:val="110"/>
          <w:position w:val="1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11"/>
          <w:position w:val="-5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81" w:lineRule="exact"/>
        <w:ind w:left="295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D3D3D"/>
          <w:spacing w:val="0"/>
          <w:w w:val="117"/>
          <w:position w:val="-2"/>
        </w:rPr>
        <w:t>'-'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300" w:right="-57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545656"/>
          <w:spacing w:val="0"/>
          <w:w w:val="115"/>
        </w:rPr>
        <w:t>&gt;-,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48" w:lineRule="exact"/>
        <w:ind w:left="24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45656"/>
          <w:spacing w:val="0"/>
          <w:w w:val="72"/>
          <w:b/>
          <w:bCs/>
          <w:i/>
          <w:position w:val="-12"/>
        </w:rPr>
        <w:t>;E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Gitnıi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33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656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65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2" w:lineRule="exact"/>
        <w:ind w:right="-256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3D3D3D"/>
          <w:spacing w:val="-305"/>
          <w:w w:val="78"/>
          <w:b/>
          <w:bCs/>
          <w:position w:val="-112"/>
        </w:rPr>
        <w:t>•</w:t>
      </w:r>
      <w:r>
        <w:rPr>
          <w:rFonts w:ascii="Arial" w:hAnsi="Arial" w:cs="Arial" w:eastAsia="Arial"/>
          <w:sz w:val="20"/>
          <w:szCs w:val="20"/>
          <w:color w:val="878787"/>
          <w:spacing w:val="0"/>
          <w:w w:val="42"/>
          <w:position w:val="-62"/>
        </w:rPr>
        <w:t>,/'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43" w:right="1344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D3D3D"/>
          <w:w w:val="77"/>
          <w:b/>
          <w:bCs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-46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545656"/>
          <w:spacing w:val="-56"/>
          <w:w w:val="88"/>
          <w:b/>
          <w:bCs/>
          <w:position w:val="9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60"/>
          <w:b/>
          <w:bCs/>
          <w:position w:val="0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5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30"/>
          <w:szCs w:val="30"/>
          <w:color w:val="3D3D3D"/>
          <w:spacing w:val="0"/>
          <w:w w:val="62"/>
          <w:b/>
          <w:bCs/>
          <w:position w:val="0"/>
        </w:rPr>
        <w:t>Ma1</w:t>
      </w:r>
      <w:r>
        <w:rPr>
          <w:rFonts w:ascii="Arial" w:hAnsi="Arial" w:cs="Arial" w:eastAsia="Arial"/>
          <w:sz w:val="30"/>
          <w:szCs w:val="30"/>
          <w:color w:val="3D3D3D"/>
          <w:spacing w:val="-47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3D3D3D"/>
          <w:spacing w:val="4"/>
          <w:w w:val="51"/>
          <w:b/>
          <w:bCs/>
          <w:position w:val="9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50"/>
          <w:b/>
          <w:bCs/>
          <w:position w:val="0"/>
        </w:rPr>
        <w:t>21J17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46" w:right="1349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44"/>
          <w:szCs w:val="144"/>
          <w:color w:val="3D3D3D"/>
          <w:spacing w:val="-357"/>
          <w:w w:val="78"/>
          <w:b/>
          <w:bCs/>
          <w:position w:val="-109"/>
        </w:rPr>
        <w:t>o</w:t>
      </w:r>
      <w:r>
        <w:rPr>
          <w:rFonts w:ascii="Arial" w:hAnsi="Arial" w:cs="Arial" w:eastAsia="Arial"/>
          <w:sz w:val="20"/>
          <w:szCs w:val="20"/>
          <w:color w:val="ACACAE"/>
          <w:spacing w:val="0"/>
          <w:w w:val="43"/>
          <w:position w:val="-59"/>
        </w:rPr>
        <w:t>.</w:t>
      </w:r>
      <w:r>
        <w:rPr>
          <w:rFonts w:ascii="Arial" w:hAnsi="Arial" w:cs="Arial" w:eastAsia="Arial"/>
          <w:sz w:val="20"/>
          <w:szCs w:val="20"/>
          <w:color w:val="ACACAE"/>
          <w:spacing w:val="9"/>
          <w:w w:val="43"/>
          <w:position w:val="-59"/>
        </w:rPr>
        <w:t>.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262"/>
          <w:position w:val="-59"/>
        </w:rPr>
        <w:t>.</w:t>
      </w:r>
      <w:r>
        <w:rPr>
          <w:rFonts w:ascii="Arial" w:hAnsi="Arial" w:cs="Arial" w:eastAsia="Arial"/>
          <w:sz w:val="20"/>
          <w:szCs w:val="20"/>
          <w:color w:val="282828"/>
          <w:spacing w:val="23"/>
          <w:w w:val="100"/>
          <w:position w:val="-59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3D3D3D"/>
          <w:spacing w:val="-335"/>
          <w:w w:val="78"/>
          <w:b/>
          <w:bCs/>
          <w:position w:val="-109"/>
        </w:rPr>
        <w:t>:</w:t>
      </w:r>
      <w:r>
        <w:rPr>
          <w:rFonts w:ascii="Arial" w:hAnsi="Arial" w:cs="Arial" w:eastAsia="Arial"/>
          <w:sz w:val="20"/>
          <w:szCs w:val="20"/>
          <w:color w:val="3D3D3D"/>
          <w:spacing w:val="-12"/>
          <w:w w:val="173"/>
          <w:b/>
          <w:bCs/>
          <w:position w:val="-59"/>
        </w:rPr>
        <w:t>.</w:t>
      </w:r>
      <w:r>
        <w:rPr>
          <w:rFonts w:ascii="Arial" w:hAnsi="Arial" w:cs="Arial" w:eastAsia="Arial"/>
          <w:sz w:val="20"/>
          <w:szCs w:val="20"/>
          <w:color w:val="666666"/>
          <w:spacing w:val="0"/>
          <w:w w:val="55"/>
          <w:b/>
          <w:bCs/>
          <w:position w:val="-59"/>
        </w:rPr>
        <w:t>-rtr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540" w:right="360"/>
          <w:cols w:num="4" w:equalWidth="0">
            <w:col w:w="453" w:space="1628"/>
            <w:col w:w="4018" w:space="2134"/>
            <w:col w:w="217" w:space="2"/>
            <w:col w:w="2568"/>
          </w:cols>
        </w:sectPr>
      </w:pPr>
      <w:rPr/>
    </w:p>
    <w:p>
      <w:pPr>
        <w:spacing w:before="0" w:after="0" w:line="771" w:lineRule="exact"/>
        <w:ind w:left="4424" w:right="-20"/>
        <w:jc w:val="left"/>
        <w:tabs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80"/>
          <w:szCs w:val="80"/>
          <w:color w:val="3B3F6D"/>
          <w:spacing w:val="0"/>
          <w:w w:val="70"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80"/>
          <w:szCs w:val="80"/>
          <w:color w:val="3B3F6D"/>
          <w:spacing w:val="2"/>
          <w:w w:val="7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80"/>
          <w:szCs w:val="80"/>
          <w:color w:val="3B3F6D"/>
          <w:spacing w:val="0"/>
          <w:w w:val="70"/>
          <w:i/>
          <w:position w:val="-3"/>
        </w:rPr>
        <w:t>w/vıı</w:t>
      </w:r>
      <w:r>
        <w:rPr>
          <w:rFonts w:ascii="Times New Roman" w:hAnsi="Times New Roman" w:cs="Times New Roman" w:eastAsia="Times New Roman"/>
          <w:sz w:val="80"/>
          <w:szCs w:val="80"/>
          <w:color w:val="3B3F6D"/>
          <w:spacing w:val="0"/>
          <w:w w:val="70"/>
          <w:i/>
          <w:position w:val="-3"/>
        </w:rPr>
        <w:t>(-</w:t>
      </w:r>
      <w:r>
        <w:rPr>
          <w:rFonts w:ascii="Times New Roman" w:hAnsi="Times New Roman" w:cs="Times New Roman" w:eastAsia="Times New Roman"/>
          <w:sz w:val="80"/>
          <w:szCs w:val="80"/>
          <w:color w:val="3B3F6D"/>
          <w:spacing w:val="-135"/>
          <w:w w:val="7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80"/>
          <w:szCs w:val="80"/>
          <w:color w:val="3B3F6D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80"/>
          <w:szCs w:val="80"/>
          <w:color w:val="3B3F6D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3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0"/>
          <w:w w:val="100"/>
          <w:position w:val="43"/>
        </w:rPr>
        <w:t>a</w:t>
      </w:r>
      <w:r>
        <w:rPr>
          <w:rFonts w:ascii="Arial" w:hAnsi="Arial" w:cs="Arial" w:eastAsia="Arial"/>
          <w:sz w:val="68"/>
          <w:szCs w:val="68"/>
          <w:color w:val="545656"/>
          <w:spacing w:val="-131"/>
          <w:w w:val="100"/>
          <w:b/>
          <w:bCs/>
          <w:position w:val="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4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43"/>
        </w:rPr>
        <w:t>Biri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5"/>
          <w:w w:val="98"/>
          <w:position w:val="43"/>
        </w:rPr>
        <w:t>m</w:t>
      </w:r>
      <w:r>
        <w:rPr>
          <w:rFonts w:ascii="Arial" w:hAnsi="Arial" w:cs="Arial" w:eastAsia="Arial"/>
          <w:sz w:val="68"/>
          <w:szCs w:val="68"/>
          <w:color w:val="878787"/>
          <w:spacing w:val="-14"/>
          <w:w w:val="23"/>
          <w:b/>
          <w:bCs/>
          <w:position w:val="5"/>
        </w:rPr>
        <w:t>-</w:t>
      </w:r>
      <w:r>
        <w:rPr>
          <w:rFonts w:ascii="Arial" w:hAnsi="Arial" w:cs="Arial" w:eastAsia="Arial"/>
          <w:sz w:val="68"/>
          <w:szCs w:val="68"/>
          <w:color w:val="ACACAE"/>
          <w:spacing w:val="0"/>
          <w:w w:val="26"/>
          <w:b/>
          <w:bCs/>
          <w:position w:val="5"/>
        </w:rPr>
        <w:t>·</w:t>
      </w:r>
      <w:r>
        <w:rPr>
          <w:rFonts w:ascii="Arial" w:hAnsi="Arial" w:cs="Arial" w:eastAsia="Arial"/>
          <w:sz w:val="68"/>
          <w:szCs w:val="68"/>
          <w:color w:val="ACACAE"/>
          <w:spacing w:val="-114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68"/>
          <w:szCs w:val="68"/>
          <w:color w:val="878787"/>
          <w:spacing w:val="-102"/>
          <w:w w:val="26"/>
          <w:b/>
          <w:bCs/>
          <w:position w:val="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0"/>
          <w:w w:val="107"/>
          <w:position w:val="43"/>
        </w:rPr>
        <w:t>A</w:t>
      </w:r>
      <w:r>
        <w:rPr>
          <w:rFonts w:ascii="Arial" w:hAnsi="Arial" w:cs="Arial" w:eastAsia="Arial"/>
          <w:sz w:val="68"/>
          <w:szCs w:val="68"/>
          <w:color w:val="ACACAE"/>
          <w:spacing w:val="0"/>
          <w:w w:val="26"/>
          <w:b/>
          <w:bCs/>
          <w:position w:val="5"/>
        </w:rPr>
        <w:t>·</w:t>
      </w:r>
      <w:r>
        <w:rPr>
          <w:rFonts w:ascii="Arial" w:hAnsi="Arial" w:cs="Arial" w:eastAsia="Arial"/>
          <w:sz w:val="68"/>
          <w:szCs w:val="68"/>
          <w:color w:val="ACACAE"/>
          <w:spacing w:val="-118"/>
          <w:w w:val="100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  <w:position w:val="43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" w:lineRule="exact"/>
        <w:ind w:left="2491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0"/>
          <w:w w:val="167"/>
          <w:b/>
          <w:bCs/>
          <w:position w:val="-23"/>
        </w:rPr>
        <w:t>H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b/>
          <w:bCs/>
          <w:position w:val="-23"/>
        </w:rPr>
        <w:tab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b/>
          <w:bCs/>
          <w:position w:val="-2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9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9"/>
        </w:rPr>
        <w:t>ERDEM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360"/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89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3"/>
          <w:position w:val="-1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73"/>
          <w:position w:val="-1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73"/>
          <w:position w:val="-13"/>
        </w:rPr>
        <w:t>Po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right="-20"/>
        <w:jc w:val="left"/>
        <w:tabs>
          <w:tab w:pos="1120" w:val="left"/>
          <w:tab w:pos="4240" w:val="left"/>
          <w:tab w:pos="6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43"/>
          <w:szCs w:val="43"/>
          <w:color w:val="3D3D3D"/>
          <w:spacing w:val="0"/>
          <w:w w:val="256"/>
          <w:position w:val="-23"/>
        </w:rPr>
        <w:t>$,</w:t>
      </w:r>
      <w:r>
        <w:rPr>
          <w:rFonts w:ascii="Arial" w:hAnsi="Arial" w:cs="Arial" w:eastAsia="Arial"/>
          <w:sz w:val="43"/>
          <w:szCs w:val="43"/>
          <w:color w:val="3D3D3D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43"/>
          <w:szCs w:val="43"/>
          <w:color w:val="3D3D3D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-83"/>
          <w:w w:val="99"/>
          <w:position w:val="-6"/>
        </w:rPr>
        <w:t>(</w:t>
      </w:r>
      <w:r>
        <w:rPr>
          <w:rFonts w:ascii="Times New Roman" w:hAnsi="Times New Roman" w:cs="Times New Roman" w:eastAsia="Times New Roman"/>
          <w:sz w:val="48"/>
          <w:szCs w:val="48"/>
          <w:color w:val="3D3D3D"/>
          <w:spacing w:val="-51"/>
          <w:w w:val="52"/>
          <w:b/>
          <w:bCs/>
          <w:position w:val="-24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777777"/>
          <w:spacing w:val="-77"/>
          <w:w w:val="141"/>
          <w:position w:val="-6"/>
        </w:rPr>
        <w:t>.</w:t>
      </w:r>
      <w:r>
        <w:rPr>
          <w:rFonts w:ascii="Times New Roman" w:hAnsi="Times New Roman" w:cs="Times New Roman" w:eastAsia="Times New Roman"/>
          <w:sz w:val="48"/>
          <w:szCs w:val="48"/>
          <w:color w:val="3D3D3D"/>
          <w:spacing w:val="-105"/>
          <w:w w:val="52"/>
          <w:b/>
          <w:bCs/>
          <w:position w:val="-24"/>
        </w:rPr>
        <w:t>&lt;</w:t>
      </w:r>
      <w:r>
        <w:rPr>
          <w:rFonts w:ascii="Times New Roman" w:hAnsi="Times New Roman" w:cs="Times New Roman" w:eastAsia="Times New Roman"/>
          <w:sz w:val="25"/>
          <w:szCs w:val="25"/>
          <w:color w:val="777777"/>
          <w:spacing w:val="-20"/>
          <w:w w:val="141"/>
          <w:position w:val="-6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-86"/>
          <w:w w:val="75"/>
          <w:position w:val="-6"/>
        </w:rPr>
        <w:t>J</w:t>
      </w:r>
      <w:r>
        <w:rPr>
          <w:rFonts w:ascii="Times New Roman" w:hAnsi="Times New Roman" w:cs="Times New Roman" w:eastAsia="Times New Roman"/>
          <w:sz w:val="48"/>
          <w:szCs w:val="48"/>
          <w:color w:val="3D3D3D"/>
          <w:spacing w:val="-24"/>
          <w:w w:val="53"/>
          <w:b/>
          <w:bCs/>
          <w:position w:val="-24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-45"/>
          <w:w w:val="74"/>
          <w:position w:val="-6"/>
        </w:rPr>
        <w:t>t</w:t>
      </w:r>
      <w:r>
        <w:rPr>
          <w:rFonts w:ascii="Times New Roman" w:hAnsi="Times New Roman" w:cs="Times New Roman" w:eastAsia="Times New Roman"/>
          <w:sz w:val="48"/>
          <w:szCs w:val="48"/>
          <w:color w:val="3D3D3D"/>
          <w:spacing w:val="-189"/>
          <w:w w:val="53"/>
          <w:b/>
          <w:bCs/>
          <w:position w:val="-24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0"/>
          <w:w w:val="74"/>
          <w:position w:val="-6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-37"/>
          <w:w w:val="74"/>
          <w:position w:val="-6"/>
        </w:rPr>
        <w:t>a</w:t>
      </w:r>
      <w:r>
        <w:rPr>
          <w:rFonts w:ascii="Times New Roman" w:hAnsi="Times New Roman" w:cs="Times New Roman" w:eastAsia="Times New Roman"/>
          <w:sz w:val="48"/>
          <w:szCs w:val="48"/>
          <w:color w:val="3D3D3D"/>
          <w:spacing w:val="-60"/>
          <w:w w:val="52"/>
          <w:b/>
          <w:bCs/>
          <w:position w:val="-24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-2"/>
          <w:w w:val="74"/>
          <w:position w:val="-6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ACACAE"/>
          <w:spacing w:val="0"/>
          <w:w w:val="71"/>
          <w:position w:val="-6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CACAE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45656"/>
          <w:spacing w:val="0"/>
          <w:w w:val="130"/>
          <w:i/>
          <w:position w:val="-6"/>
        </w:rPr>
        <w:t>ffl</w:t>
      </w:r>
      <w:r>
        <w:rPr>
          <w:rFonts w:ascii="Times New Roman" w:hAnsi="Times New Roman" w:cs="Times New Roman" w:eastAsia="Times New Roman"/>
          <w:sz w:val="24"/>
          <w:szCs w:val="24"/>
          <w:color w:val="545656"/>
          <w:spacing w:val="-42"/>
          <w:w w:val="13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63"/>
          <w:i/>
          <w:position w:val="-6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12"/>
          <w:w w:val="63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878787"/>
          <w:spacing w:val="0"/>
          <w:w w:val="245"/>
          <w:position w:val="-6"/>
        </w:rPr>
        <w:t>,</w:t>
      </w:r>
      <w:r>
        <w:rPr>
          <w:rFonts w:ascii="Arial" w:hAnsi="Arial" w:cs="Arial" w:eastAsia="Arial"/>
          <w:sz w:val="19"/>
          <w:szCs w:val="19"/>
          <w:color w:val="9A9C9E"/>
          <w:spacing w:val="-18"/>
          <w:w w:val="151"/>
          <w:position w:val="-24"/>
        </w:rPr>
        <w:t>·</w:t>
      </w:r>
      <w:r>
        <w:rPr>
          <w:rFonts w:ascii="Arial" w:hAnsi="Arial" w:cs="Arial" w:eastAsia="Arial"/>
          <w:sz w:val="19"/>
          <w:szCs w:val="19"/>
          <w:color w:val="797997"/>
          <w:spacing w:val="0"/>
          <w:w w:val="65"/>
          <w:position w:val="-24"/>
        </w:rPr>
        <w:t>-</w:t>
      </w:r>
      <w:r>
        <w:rPr>
          <w:rFonts w:ascii="Arial" w:hAnsi="Arial" w:cs="Arial" w:eastAsia="Arial"/>
          <w:sz w:val="19"/>
          <w:szCs w:val="19"/>
          <w:color w:val="797997"/>
          <w:spacing w:val="-37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D3D3D"/>
          <w:spacing w:val="0"/>
          <w:w w:val="57"/>
          <w:position w:val="-6"/>
        </w:rPr>
        <w:t>ıı</w:t>
      </w:r>
      <w:r>
        <w:rPr>
          <w:rFonts w:ascii="Times New Roman" w:hAnsi="Times New Roman" w:cs="Times New Roman" w:eastAsia="Times New Roman"/>
          <w:sz w:val="39"/>
          <w:szCs w:val="39"/>
          <w:color w:val="3D3D3D"/>
          <w:spacing w:val="-44"/>
          <w:w w:val="57"/>
          <w:position w:val="-6"/>
        </w:rPr>
        <w:t>:</w:t>
      </w:r>
      <w:r>
        <w:rPr>
          <w:rFonts w:ascii="Times New Roman" w:hAnsi="Times New Roman" w:cs="Times New Roman" w:eastAsia="Times New Roman"/>
          <w:sz w:val="39"/>
          <w:szCs w:val="39"/>
          <w:color w:val="ACACAE"/>
          <w:spacing w:val="0"/>
          <w:w w:val="45"/>
          <w:position w:val="-6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ACACAE"/>
          <w:spacing w:val="-5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CACAE"/>
          <w:spacing w:val="-3"/>
          <w:w w:val="100"/>
          <w:position w:val="-2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97997"/>
          <w:spacing w:val="0"/>
          <w:w w:val="100"/>
          <w:position w:val="-2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97997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97997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21"/>
          <w:szCs w:val="21"/>
          <w:color w:val="828CE6"/>
          <w:spacing w:val="0"/>
          <w:w w:val="46"/>
          <w:position w:val="-2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360"/>
          <w:cols w:num="2" w:equalWidth="0">
            <w:col w:w="2590" w:space="1349"/>
            <w:col w:w="7081"/>
          </w:cols>
        </w:sectPr>
      </w:pPr>
      <w:rPr/>
    </w:p>
    <w:p>
      <w:pPr>
        <w:spacing w:before="1" w:after="0" w:line="273" w:lineRule="exact"/>
        <w:ind w:left="2992" w:right="-96"/>
        <w:jc w:val="left"/>
        <w:tabs>
          <w:tab w:pos="8300" w:val="left"/>
          <w:tab w:pos="91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32"/>
          <w:szCs w:val="32"/>
          <w:color w:val="9A9C9E"/>
          <w:spacing w:val="0"/>
          <w:w w:val="100"/>
          <w:position w:val="-13"/>
        </w:rPr>
        <w:t>.</w:t>
      </w:r>
      <w:r>
        <w:rPr>
          <w:rFonts w:ascii="Arial" w:hAnsi="Arial" w:cs="Arial" w:eastAsia="Arial"/>
          <w:sz w:val="32"/>
          <w:szCs w:val="32"/>
          <w:color w:val="9A9C9E"/>
          <w:spacing w:val="-73"/>
          <w:w w:val="100"/>
          <w:position w:val="-13"/>
        </w:rPr>
        <w:t> </w:t>
      </w:r>
      <w:r>
        <w:rPr>
          <w:rFonts w:ascii="Arial" w:hAnsi="Arial" w:cs="Arial" w:eastAsia="Arial"/>
          <w:sz w:val="32"/>
          <w:szCs w:val="32"/>
          <w:color w:val="9A9C9E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32"/>
          <w:szCs w:val="32"/>
          <w:color w:val="9A9C9E"/>
          <w:spacing w:val="0"/>
          <w:w w:val="100"/>
          <w:position w:val="-13"/>
        </w:rPr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75"/>
          <w:b/>
          <w:bCs/>
          <w:i/>
          <w:position w:val="-3"/>
        </w:rPr>
        <w:t>'1"-:.</w:t>
      </w:r>
      <w:r>
        <w:rPr>
          <w:rFonts w:ascii="Arial" w:hAnsi="Arial" w:cs="Arial" w:eastAsia="Arial"/>
          <w:sz w:val="26"/>
          <w:szCs w:val="26"/>
          <w:color w:val="3D3D3D"/>
          <w:spacing w:val="31"/>
          <w:w w:val="75"/>
          <w:b/>
          <w:bCs/>
          <w:i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878787"/>
          <w:spacing w:val="0"/>
          <w:w w:val="44"/>
          <w:b/>
          <w:bCs/>
          <w:i/>
          <w:position w:val="-3"/>
        </w:rPr>
        <w:t>·</w:t>
      </w:r>
      <w:r>
        <w:rPr>
          <w:rFonts w:ascii="Arial" w:hAnsi="Arial" w:cs="Arial" w:eastAsia="Arial"/>
          <w:sz w:val="26"/>
          <w:szCs w:val="26"/>
          <w:color w:val="878787"/>
          <w:spacing w:val="0"/>
          <w:w w:val="100"/>
          <w:b/>
          <w:bCs/>
          <w:i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878787"/>
          <w:spacing w:val="0"/>
          <w:w w:val="100"/>
          <w:b/>
          <w:bCs/>
          <w:i/>
          <w:position w:val="-3"/>
        </w:rPr>
      </w:r>
      <w:r>
        <w:rPr>
          <w:rFonts w:ascii="Arial" w:hAnsi="Arial" w:cs="Arial" w:eastAsia="Arial"/>
          <w:sz w:val="17"/>
          <w:szCs w:val="17"/>
          <w:color w:val="878787"/>
          <w:spacing w:val="0"/>
          <w:w w:val="100"/>
          <w:position w:val="-3"/>
        </w:rPr>
        <w:t>ıı</w:t>
      </w:r>
      <w:r>
        <w:rPr>
          <w:rFonts w:ascii="Arial" w:hAnsi="Arial" w:cs="Arial" w:eastAsia="Arial"/>
          <w:sz w:val="17"/>
          <w:szCs w:val="17"/>
          <w:color w:val="878787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878787"/>
          <w:spacing w:val="22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797997"/>
          <w:spacing w:val="0"/>
          <w:w w:val="131"/>
          <w:position w:val="-3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right="-20"/>
        <w:jc w:val="left"/>
        <w:tabs>
          <w:tab w:pos="96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878787"/>
          <w:spacing w:val="0"/>
          <w:w w:val="100"/>
          <w:position w:val="2"/>
        </w:rPr>
        <w:t>ı</w:t>
      </w:r>
      <w:r>
        <w:rPr>
          <w:rFonts w:ascii="Arial" w:hAnsi="Arial" w:cs="Arial" w:eastAsia="Arial"/>
          <w:sz w:val="22"/>
          <w:szCs w:val="22"/>
          <w:color w:val="878787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80"/>
          <w:position w:val="2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78787"/>
          <w:spacing w:val="0"/>
          <w:w w:val="100"/>
          <w:position w:val="2"/>
        </w:rPr>
      </w:r>
      <w:r>
        <w:rPr>
          <w:rFonts w:ascii="Arial" w:hAnsi="Arial" w:cs="Arial" w:eastAsia="Arial"/>
          <w:sz w:val="17"/>
          <w:szCs w:val="17"/>
          <w:color w:val="646EE1"/>
          <w:spacing w:val="0"/>
          <w:w w:val="111"/>
          <w:position w:val="-5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left="196"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282828"/>
          <w:spacing w:val="0"/>
          <w:w w:val="63"/>
          <w:position w:val="-22"/>
        </w:rPr>
        <w:t>.,.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360"/>
          <w:cols w:num="2" w:equalWidth="0">
            <w:col w:w="9386" w:space="178"/>
            <w:col w:w="1456"/>
          </w:cols>
        </w:sectPr>
      </w:pPr>
      <w:rPr/>
    </w:p>
    <w:p>
      <w:pPr>
        <w:spacing w:before="0" w:after="0" w:line="133" w:lineRule="exact"/>
        <w:ind w:right="793"/>
        <w:jc w:val="right"/>
        <w:tabs>
          <w:tab w:pos="660" w:val="left"/>
          <w:tab w:pos="180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D3D3D"/>
          <w:w w:val="132"/>
          <w:b/>
          <w:bCs/>
        </w:rPr>
        <w:t>.</w:t>
      </w:r>
      <w:r>
        <w:rPr>
          <w:rFonts w:ascii="Arial" w:hAnsi="Arial" w:cs="Arial" w:eastAsia="Arial"/>
          <w:sz w:val="13"/>
          <w:szCs w:val="13"/>
          <w:color w:val="3D3D3D"/>
          <w:spacing w:val="-17"/>
          <w:w w:val="132"/>
          <w:b/>
          <w:bCs/>
        </w:rPr>
        <w:t>.</w:t>
      </w:r>
      <w:r>
        <w:rPr>
          <w:rFonts w:ascii="Arial" w:hAnsi="Arial" w:cs="Arial" w:eastAsia="Arial"/>
          <w:sz w:val="13"/>
          <w:szCs w:val="13"/>
          <w:color w:val="545656"/>
          <w:spacing w:val="0"/>
          <w:w w:val="110"/>
          <w:b/>
          <w:bCs/>
        </w:rPr>
        <w:t>fl</w:t>
      </w:r>
      <w:r>
        <w:rPr>
          <w:rFonts w:ascii="Arial" w:hAnsi="Arial" w:cs="Arial" w:eastAsia="Arial"/>
          <w:sz w:val="13"/>
          <w:szCs w:val="13"/>
          <w:color w:val="54565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3"/>
          <w:szCs w:val="13"/>
          <w:color w:val="545656"/>
          <w:spacing w:val="0"/>
          <w:w w:val="100"/>
          <w:b/>
          <w:bCs/>
        </w:rPr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379"/>
        </w:rPr>
        <w:t>,</w:t>
      </w:r>
      <w:r>
        <w:rPr>
          <w:rFonts w:ascii="Arial" w:hAnsi="Arial" w:cs="Arial" w:eastAsia="Arial"/>
          <w:sz w:val="13"/>
          <w:szCs w:val="13"/>
          <w:color w:val="282828"/>
          <w:spacing w:val="-64"/>
          <w:w w:val="379"/>
        </w:rPr>
        <w:t> </w:t>
      </w:r>
      <w:r>
        <w:rPr>
          <w:rFonts w:ascii="Arial" w:hAnsi="Arial" w:cs="Arial" w:eastAsia="Arial"/>
          <w:sz w:val="13"/>
          <w:szCs w:val="13"/>
          <w:color w:val="8C977E"/>
          <w:spacing w:val="0"/>
          <w:w w:val="213"/>
        </w:rPr>
        <w:t>..</w:t>
      </w:r>
      <w:r>
        <w:rPr>
          <w:rFonts w:ascii="Arial" w:hAnsi="Arial" w:cs="Arial" w:eastAsia="Arial"/>
          <w:sz w:val="13"/>
          <w:szCs w:val="13"/>
          <w:color w:val="8C977E"/>
          <w:spacing w:val="0"/>
          <w:w w:val="213"/>
        </w:rPr>
        <w:t> </w:t>
      </w:r>
      <w:r>
        <w:rPr>
          <w:rFonts w:ascii="Arial" w:hAnsi="Arial" w:cs="Arial" w:eastAsia="Arial"/>
          <w:sz w:val="13"/>
          <w:szCs w:val="13"/>
          <w:color w:val="8C977E"/>
          <w:spacing w:val="17"/>
          <w:w w:val="213"/>
        </w:rPr>
        <w:t> </w:t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600"/>
        </w:rPr>
        <w:t>'</w:t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878787"/>
          <w:spacing w:val="0"/>
          <w:w w:val="109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540" w:right="360"/>
        </w:sectPr>
      </w:pPr>
      <w:rPr/>
    </w:p>
    <w:p>
      <w:pPr>
        <w:spacing w:before="0" w:after="0" w:line="157" w:lineRule="exact"/>
        <w:ind w:left="4300" w:right="-176"/>
        <w:jc w:val="left"/>
        <w:rPr>
          <w:rFonts w:ascii="Times New Roman" w:hAnsi="Times New Roman" w:cs="Times New Roman" w:eastAsia="Times New Roman"/>
          <w:sz w:val="91"/>
          <w:szCs w:val="91"/>
        </w:rPr>
      </w:pPr>
      <w:rPr/>
      <w:r>
        <w:rPr>
          <w:rFonts w:ascii="Times New Roman" w:hAnsi="Times New Roman" w:cs="Times New Roman" w:eastAsia="Times New Roman"/>
          <w:sz w:val="91"/>
          <w:szCs w:val="91"/>
          <w:color w:val="565780"/>
          <w:spacing w:val="-13"/>
          <w:w w:val="54"/>
          <w:i/>
          <w:position w:val="-72"/>
        </w:rPr>
        <w:t>c</w:t>
      </w:r>
      <w:r>
        <w:rPr>
          <w:rFonts w:ascii="Times New Roman" w:hAnsi="Times New Roman" w:cs="Times New Roman" w:eastAsia="Times New Roman"/>
          <w:sz w:val="91"/>
          <w:szCs w:val="91"/>
          <w:color w:val="666666"/>
          <w:spacing w:val="-12"/>
          <w:w w:val="188"/>
          <w:i/>
          <w:position w:val="-72"/>
        </w:rPr>
        <w:t>;</w:t>
      </w:r>
      <w:r>
        <w:rPr>
          <w:rFonts w:ascii="Times New Roman" w:hAnsi="Times New Roman" w:cs="Times New Roman" w:eastAsia="Times New Roman"/>
          <w:sz w:val="91"/>
          <w:szCs w:val="91"/>
          <w:color w:val="3B3F6D"/>
          <w:spacing w:val="0"/>
          <w:w w:val="116"/>
          <w:i/>
          <w:position w:val="-72"/>
        </w:rPr>
        <w:t>\</w:t>
      </w:r>
      <w:r>
        <w:rPr>
          <w:rFonts w:ascii="Times New Roman" w:hAnsi="Times New Roman" w:cs="Times New Roman" w:eastAsia="Times New Roman"/>
          <w:sz w:val="91"/>
          <w:szCs w:val="91"/>
          <w:color w:val="3B3F6D"/>
          <w:spacing w:val="-25"/>
          <w:w w:val="100"/>
          <w:i/>
          <w:position w:val="-72"/>
        </w:rPr>
        <w:t> </w:t>
      </w:r>
      <w:r>
        <w:rPr>
          <w:rFonts w:ascii="Times New Roman" w:hAnsi="Times New Roman" w:cs="Times New Roman" w:eastAsia="Times New Roman"/>
          <w:sz w:val="91"/>
          <w:szCs w:val="91"/>
          <w:color w:val="3B3F6D"/>
          <w:spacing w:val="0"/>
          <w:w w:val="88"/>
          <w:i/>
          <w:position w:val="-72"/>
        </w:rPr>
        <w:t>A</w:t>
      </w:r>
      <w:r>
        <w:rPr>
          <w:rFonts w:ascii="Times New Roman" w:hAnsi="Times New Roman" w:cs="Times New Roman" w:eastAsia="Times New Roman"/>
          <w:sz w:val="91"/>
          <w:szCs w:val="91"/>
          <w:color w:val="3B3F6D"/>
          <w:spacing w:val="-232"/>
          <w:w w:val="88"/>
          <w:i/>
          <w:position w:val="-72"/>
        </w:rPr>
        <w:t>\</w:t>
      </w:r>
      <w:r>
        <w:rPr>
          <w:rFonts w:ascii="Times New Roman" w:hAnsi="Times New Roman" w:cs="Times New Roman" w:eastAsia="Times New Roman"/>
          <w:sz w:val="91"/>
          <w:szCs w:val="91"/>
          <w:color w:val="565780"/>
          <w:spacing w:val="0"/>
          <w:w w:val="57"/>
          <w:i/>
          <w:position w:val="-72"/>
        </w:rPr>
        <w:t>e</w:t>
      </w:r>
      <w:r>
        <w:rPr>
          <w:rFonts w:ascii="Times New Roman" w:hAnsi="Times New Roman" w:cs="Times New Roman" w:eastAsia="Times New Roman"/>
          <w:sz w:val="91"/>
          <w:szCs w:val="91"/>
          <w:color w:val="2D3183"/>
          <w:spacing w:val="0"/>
          <w:w w:val="132"/>
          <w:i/>
          <w:position w:val="-72"/>
        </w:rPr>
        <w:t>\</w:t>
      </w:r>
      <w:r>
        <w:rPr>
          <w:rFonts w:ascii="Times New Roman" w:hAnsi="Times New Roman" w:cs="Times New Roman" w:eastAsia="Times New Roman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39" w:after="0" w:line="118" w:lineRule="exact"/>
        <w:ind w:right="-77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D3D3D"/>
          <w:spacing w:val="-68"/>
          <w:w w:val="194"/>
          <w:position w:val="-7"/>
        </w:rPr>
        <w:t>.</w:t>
      </w:r>
      <w:r>
        <w:rPr>
          <w:rFonts w:ascii="Arial" w:hAnsi="Arial" w:cs="Arial" w:eastAsia="Arial"/>
          <w:sz w:val="17"/>
          <w:szCs w:val="17"/>
          <w:color w:val="3D3D3D"/>
          <w:spacing w:val="-85"/>
          <w:w w:val="194"/>
          <w:position w:val="-7"/>
        </w:rPr>
        <w:t>,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71"/>
          <w:b/>
          <w:bCs/>
          <w:i/>
          <w:position w:val="-15"/>
        </w:rPr>
        <w:t>1&gt;</w:t>
      </w:r>
      <w:r>
        <w:rPr>
          <w:rFonts w:ascii="Arial" w:hAnsi="Arial" w:cs="Arial" w:eastAsia="Arial"/>
          <w:sz w:val="17"/>
          <w:szCs w:val="17"/>
          <w:color w:val="3D3D3D"/>
          <w:spacing w:val="-20"/>
          <w:w w:val="100"/>
          <w:b/>
          <w:bCs/>
          <w:i/>
          <w:position w:val="-1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45656"/>
          <w:spacing w:val="0"/>
          <w:w w:val="109"/>
          <w:position w:val="-15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9" w:right="-75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777777"/>
          <w:spacing w:val="0"/>
          <w:w w:val="100"/>
          <w:position w:val="-2"/>
        </w:rPr>
        <w:t>q</w:t>
      </w:r>
      <w:r>
        <w:rPr>
          <w:rFonts w:ascii="Arial" w:hAnsi="Arial" w:cs="Arial" w:eastAsia="Arial"/>
          <w:sz w:val="17"/>
          <w:szCs w:val="17"/>
          <w:color w:val="777777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75"/>
          <w:position w:val="-2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545656"/>
          <w:spacing w:val="10"/>
          <w:w w:val="112"/>
          <w:position w:val="-2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777777"/>
          <w:spacing w:val="-13"/>
          <w:w w:val="168"/>
          <w:position w:val="-2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ACACAE"/>
          <w:spacing w:val="0"/>
          <w:w w:val="101"/>
          <w:position w:val="-2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8" w:lineRule="atLeas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CACAE"/>
          <w:spacing w:val="0"/>
          <w:w w:val="240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ACACAE"/>
          <w:spacing w:val="4"/>
          <w:w w:val="24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0"/>
          <w:w w:val="96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CAE"/>
          <w:spacing w:val="0"/>
          <w:w w:val="156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57" w:lineRule="exact"/>
        <w:ind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72"/>
          <w:b/>
          <w:bCs/>
          <w:position w:val="-1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72"/>
          <w:b/>
          <w:bCs/>
          <w:position w:val="-15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220"/>
          <w:position w:val="-8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0"/>
          <w:w w:val="116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360"/>
          <w:cols w:num="4" w:equalWidth="0">
            <w:col w:w="6557" w:space="1888"/>
            <w:col w:w="382" w:space="131"/>
            <w:col w:w="463" w:space="167"/>
            <w:col w:w="1432"/>
          </w:cols>
        </w:sectPr>
      </w:pPr>
      <w:rPr/>
    </w:p>
    <w:p>
      <w:pPr>
        <w:spacing w:before="0" w:after="0" w:line="22" w:lineRule="atLeast"/>
        <w:ind w:left="166" w:right="-20"/>
        <w:jc w:val="left"/>
        <w:tabs>
          <w:tab w:pos="88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00"/>
          <w:i/>
          <w:position w:val="-3"/>
        </w:rPr>
        <w:t>.:.L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ACACAE"/>
          <w:spacing w:val="0"/>
          <w:w w:val="48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78787"/>
          <w:spacing w:val="0"/>
          <w:w w:val="48"/>
          <w:position w:val="0"/>
        </w:rPr>
        <w:t>...</w:t>
      </w:r>
      <w:r>
        <w:rPr>
          <w:rFonts w:ascii="Times New Roman" w:hAnsi="Times New Roman" w:cs="Times New Roman" w:eastAsia="Times New Roman"/>
          <w:sz w:val="30"/>
          <w:szCs w:val="30"/>
          <w:color w:val="878787"/>
          <w:spacing w:val="-15"/>
          <w:w w:val="48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878787"/>
          <w:spacing w:val="0"/>
          <w:w w:val="48"/>
          <w:position w:val="0"/>
        </w:rPr>
        <w:t>..</w:t>
      </w:r>
      <w:r>
        <w:rPr>
          <w:rFonts w:ascii="Arial" w:hAnsi="Arial" w:cs="Arial" w:eastAsia="Arial"/>
          <w:sz w:val="22"/>
          <w:szCs w:val="22"/>
          <w:color w:val="878787"/>
          <w:spacing w:val="0"/>
          <w:w w:val="48"/>
          <w:position w:val="0"/>
        </w:rPr>
        <w:t>   </w:t>
      </w:r>
      <w:r>
        <w:rPr>
          <w:rFonts w:ascii="Arial" w:hAnsi="Arial" w:cs="Arial" w:eastAsia="Arial"/>
          <w:sz w:val="22"/>
          <w:szCs w:val="22"/>
          <w:color w:val="878787"/>
          <w:spacing w:val="16"/>
          <w:w w:val="48"/>
          <w:position w:val="0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color w:val="ACACAE"/>
          <w:spacing w:val="0"/>
          <w:w w:val="65"/>
          <w:position w:val="0"/>
        </w:rPr>
        <w:t>-</w:t>
      </w:r>
      <w:r>
        <w:rPr>
          <w:rFonts w:ascii="Times New Roman" w:hAnsi="Times New Roman" w:cs="Times New Roman" w:eastAsia="Times New Roman"/>
          <w:sz w:val="55"/>
          <w:szCs w:val="55"/>
          <w:color w:val="ACACAE"/>
          <w:spacing w:val="-85"/>
          <w:w w:val="100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9A9C9E"/>
          <w:spacing w:val="0"/>
          <w:w w:val="118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360"/>
        </w:sectPr>
      </w:pPr>
      <w:rPr/>
    </w:p>
    <w:p>
      <w:pPr>
        <w:spacing w:before="0" w:after="0" w:line="43" w:lineRule="exact"/>
        <w:ind w:left="209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pict>
          <v:group style="position:absolute;margin-left:31.263514pt;margin-top:32.437832pt;width:541.622465pt;height:788.294225pt;mso-position-horizontal-relative:page;mso-position-vertical-relative:page;z-index:-15418" coordorigin="625,649" coordsize="10832,15766">
            <v:group style="position:absolute;left:635;top:668;width:2258;height:2" coordorigin="635,668" coordsize="2258,2">
              <v:shape style="position:absolute;left:635;top:668;width:2258;height:2" coordorigin="635,668" coordsize="2258,0" path="m635,668l2892,668e" filled="f" stroked="t" strokeweight=".954611pt" strokecolor="#AFAFAF">
                <v:path arrowok="t"/>
              </v:shape>
            </v:group>
            <v:group style="position:absolute;left:2425;top:670;width:659;height:2" coordorigin="2425,670" coordsize="659,2">
              <v:shape style="position:absolute;left:2425;top:670;width:659;height:2" coordorigin="2425,670" coordsize="659,0" path="m2425,670l3083,670e" filled="f" stroked="t" strokeweight=".954611pt" strokecolor="#909090">
                <v:path arrowok="t"/>
              </v:shape>
            </v:group>
            <v:group style="position:absolute;left:3026;top:670;width:907;height:2" coordorigin="3026,670" coordsize="907,2">
              <v:shape style="position:absolute;left:3026;top:670;width:907;height:2" coordorigin="3026,670" coordsize="907,0" path="m3026,670l3933,670e" filled="f" stroked="t" strokeweight=".477306pt" strokecolor="#6B6B6B">
                <v:path arrowok="t"/>
              </v:shape>
            </v:group>
            <v:group style="position:absolute;left:3876;top:668;width:7561;height:2" coordorigin="3876,668" coordsize="7561,2">
              <v:shape style="position:absolute;left:3876;top:668;width:7561;height:2" coordorigin="3876,668" coordsize="7561,0" path="m3876,668l11436,668e" filled="f" stroked="t" strokeweight=".715958pt" strokecolor="#838383">
                <v:path arrowok="t"/>
              </v:shape>
            </v:group>
            <v:group style="position:absolute;left:9250;top:656;width:2;height:1546" coordorigin="9250,656" coordsize="2,1546">
              <v:shape style="position:absolute;left:9250;top:656;width:2;height:1546" coordorigin="9250,656" coordsize="0,1546" path="m9250,2202l9250,656e" filled="f" stroked="t" strokeweight=".477306pt" strokecolor="#5B5B5B">
                <v:path arrowok="t"/>
              </v:shape>
            </v:group>
            <v:group style="position:absolute;left:11429;top:656;width:2;height:5506" coordorigin="11429,656" coordsize="2,5506">
              <v:shape style="position:absolute;left:11429;top:656;width:2;height:5506" coordorigin="11429,656" coordsize="0,5506" path="m11429,6162l11429,656e" filled="f" stroked="t" strokeweight=".715958pt" strokecolor="#777777">
                <v:path arrowok="t"/>
              </v:shape>
            </v:group>
            <v:group style="position:absolute;left:9255;top:713;width:2;height:685" coordorigin="9255,713" coordsize="2,685">
              <v:shape style="position:absolute;left:9255;top:713;width:2;height:685" coordorigin="9255,713" coordsize="0,685" path="m9255,1398l9255,713e" filled="f" stroked="t" strokeweight=".954611pt" strokecolor="#545454">
                <v:path arrowok="t"/>
              </v:shape>
            </v:group>
            <v:group style="position:absolute;left:9255;top:1183;width:2;height:1020" coordorigin="9255,1183" coordsize="2,1020">
              <v:shape style="position:absolute;left:9255;top:1183;width:2;height:1020" coordorigin="9255,1183" coordsize="0,1020" path="m9255,2202l9255,1183e" filled="f" stroked="t" strokeweight=".715958pt" strokecolor="#676767">
                <v:path arrowok="t"/>
              </v:shape>
            </v:group>
            <v:group style="position:absolute;left:640;top:2193;width:1131;height:2" coordorigin="640,2193" coordsize="1131,2">
              <v:shape style="position:absolute;left:640;top:2193;width:1131;height:2" coordorigin="640,2193" coordsize="1131,0" path="m640,2193l1771,2193e" filled="f" stroked="t" strokeweight=".477306pt" strokecolor="#6B6B6B">
                <v:path arrowok="t"/>
              </v:shape>
            </v:group>
            <v:group style="position:absolute;left:649;top:1843;width:2;height:1341" coordorigin="649,1843" coordsize="2,1341">
              <v:shape style="position:absolute;left:649;top:1843;width:2;height:1341" coordorigin="649,1843" coordsize="0,1341" path="m649,3184l649,1843e" filled="f" stroked="t" strokeweight=".954611pt" strokecolor="#7C7C7C">
                <v:path arrowok="t"/>
              </v:shape>
            </v:group>
            <v:group style="position:absolute;left:1714;top:2195;width:2105;height:2" coordorigin="1714,2195" coordsize="2105,2">
              <v:shape style="position:absolute;left:1714;top:2195;width:2105;height:2" coordorigin="1714,2195" coordsize="2105,0" path="m1714,2195l3818,2195e" filled="f" stroked="t" strokeweight=".715958pt" strokecolor="#878787">
                <v:path arrowok="t"/>
              </v:shape>
            </v:group>
            <v:group style="position:absolute;left:3761;top:2195;width:702;height:2" coordorigin="3761,2195" coordsize="702,2">
              <v:shape style="position:absolute;left:3761;top:2195;width:702;height:2" coordorigin="3761,2195" coordsize="702,0" path="m3761,2195l4463,2195e" filled="f" stroked="t" strokeweight=".477306pt" strokecolor="#6B6B6B">
                <v:path arrowok="t"/>
              </v:shape>
            </v:group>
            <v:group style="position:absolute;left:4406;top:2195;width:3723;height:2" coordorigin="4406,2195" coordsize="3723,2">
              <v:shape style="position:absolute;left:4406;top:2195;width:3723;height:2" coordorigin="4406,2195" coordsize="3723,0" path="m4406,2195l8129,2195e" filled="f" stroked="t" strokeweight=".715958pt" strokecolor="#838383">
                <v:path arrowok="t"/>
              </v:shape>
            </v:group>
            <v:group style="position:absolute;left:8071;top:2193;width:1212;height:2" coordorigin="8071,2193" coordsize="1212,2">
              <v:shape style="position:absolute;left:8071;top:2193;width:1212;height:2" coordorigin="8071,2193" coordsize="1212,0" path="m8071,2193l9284,2193e" filled="f" stroked="t" strokeweight=".477306pt" strokecolor="#7C7C7C">
                <v:path arrowok="t"/>
              </v:shape>
            </v:group>
            <v:group style="position:absolute;left:9145;top:2193;width:1484;height:2" coordorigin="9145,2193" coordsize="1484,2">
              <v:shape style="position:absolute;left:9145;top:2193;width:1484;height:2" coordorigin="9145,2193" coordsize="1484,0" path="m9145,2193l10630,2193e" filled="f" stroked="t" strokeweight=".954611pt" strokecolor="#8C8C8C">
                <v:path arrowok="t"/>
              </v:shape>
            </v:group>
            <v:group style="position:absolute;left:10572;top:2193;width:864;height:2" coordorigin="10572,2193" coordsize="864,2">
              <v:shape style="position:absolute;left:10572;top:2193;width:864;height:2" coordorigin="10572,2193" coordsize="864,0" path="m10572,2193l11436,2193e" filled="f" stroked="t" strokeweight=".477306pt" strokecolor="#676767">
                <v:path arrowok="t"/>
              </v:shape>
            </v:group>
            <v:group style="position:absolute;left:640;top:2439;width:4382;height:2" coordorigin="640,2439" coordsize="4382,2">
              <v:shape style="position:absolute;left:640;top:2439;width:4382;height:2" coordorigin="640,2439" coordsize="4382,0" path="m640,2439l5021,2439e" filled="f" stroked="t" strokeweight=".715958pt" strokecolor="#8C8C8C">
                <v:path arrowok="t"/>
              </v:shape>
            </v:group>
            <v:group style="position:absolute;left:4964;top:2437;width:706;height:2" coordorigin="4964,2437" coordsize="706,2">
              <v:shape style="position:absolute;left:4964;top:2437;width:706;height:2" coordorigin="4964,2437" coordsize="706,0" path="m4964,2437l5670,2437e" filled="f" stroked="t" strokeweight=".477306pt" strokecolor="#707070">
                <v:path arrowok="t"/>
              </v:shape>
            </v:group>
            <v:group style="position:absolute;left:5613;top:2439;width:5823;height:2" coordorigin="5613,2439" coordsize="5823,2">
              <v:shape style="position:absolute;left:5613;top:2439;width:5823;height:2" coordorigin="5613,2439" coordsize="5823,0" path="m5613,2439l11436,2439e" filled="f" stroked="t" strokeweight=".715958pt" strokecolor="#8C8C8C">
                <v:path arrowok="t"/>
              </v:shape>
            </v:group>
            <v:group style="position:absolute;left:9513;top:2437;width:773;height:2" coordorigin="9513,2437" coordsize="773,2">
              <v:shape style="position:absolute;left:9513;top:2437;width:773;height:2" coordorigin="9513,2437" coordsize="773,0" path="m9513,2437l10286,2437e" filled="f" stroked="t" strokeweight=".477306pt" strokecolor="#676767">
                <v:path arrowok="t"/>
              </v:shape>
            </v:group>
            <v:group style="position:absolute;left:4964;top:2676;width:706;height:2" coordorigin="4964,2676" coordsize="706,2">
              <v:shape style="position:absolute;left:4964;top:2676;width:706;height:2" coordorigin="4964,2676" coordsize="706,0" path="m4964,2676l5670,2676e" filled="f" stroked="t" strokeweight=".477306pt" strokecolor="#747474">
                <v:path arrowok="t"/>
              </v:shape>
            </v:group>
            <v:group style="position:absolute;left:644;top:2679;width:8926;height:2" coordorigin="644,2679" coordsize="8926,2">
              <v:shape style="position:absolute;left:644;top:2679;width:8926;height:2" coordorigin="644,2679" coordsize="8926,0" path="m644,2679l9570,2679e" filled="f" stroked="t" strokeweight=".715958pt" strokecolor="#878787">
                <v:path arrowok="t"/>
              </v:shape>
            </v:group>
            <v:group style="position:absolute;left:9513;top:2676;width:683;height:2" coordorigin="9513,2676" coordsize="683,2">
              <v:shape style="position:absolute;left:9513;top:2676;width:683;height:2" coordorigin="9513,2676" coordsize="683,0" path="m9513,2676l10195,2676e" filled="f" stroked="t" strokeweight=".477306pt" strokecolor="#606060">
                <v:path arrowok="t"/>
              </v:shape>
            </v:group>
            <v:group style="position:absolute;left:10138;top:2676;width:1298;height:2" coordorigin="10138,2676" coordsize="1298,2">
              <v:shape style="position:absolute;left:10138;top:2676;width:1298;height:2" coordorigin="10138,2676" coordsize="1298,0" path="m10138,2676l11436,2676e" filled="f" stroked="t" strokeweight=".715958pt" strokecolor="#8C8C8C">
                <v:path arrowok="t"/>
              </v:shape>
            </v:group>
            <v:group style="position:absolute;left:644;top:2921;width:1379;height:2" coordorigin="644,2921" coordsize="1379,2">
              <v:shape style="position:absolute;left:644;top:2921;width:1379;height:2" coordorigin="644,2921" coordsize="1379,0" path="m644,2921l2024,2921e" filled="f" stroked="t" strokeweight=".477306pt" strokecolor="#7C7C7C">
                <v:path arrowok="t"/>
              </v:shape>
            </v:group>
            <v:group style="position:absolute;left:5613;top:2921;width:726;height:2" coordorigin="5613,2921" coordsize="726,2">
              <v:shape style="position:absolute;left:5613;top:2921;width:726;height:2" coordorigin="5613,2921" coordsize="726,0" path="m5613,2921l6339,2921e" filled="f" stroked="t" strokeweight=".477306pt" strokecolor="#707070">
                <v:path arrowok="t"/>
              </v:shape>
            </v:group>
            <v:group style="position:absolute;left:745;top:2918;width:6759;height:2" coordorigin="745,2918" coordsize="6759,2">
              <v:shape style="position:absolute;left:745;top:2918;width:6759;height:2" coordorigin="745,2918" coordsize="6759,0" path="m745,2918l7503,2918e" filled="f" stroked="t" strokeweight=".715958pt" strokecolor="#838383">
                <v:path arrowok="t"/>
              </v:shape>
            </v:group>
            <v:group style="position:absolute;left:7446;top:2918;width:993;height:2" coordorigin="7446,2918" coordsize="993,2">
              <v:shape style="position:absolute;left:7446;top:2918;width:993;height:2" coordorigin="7446,2918" coordsize="993,0" path="m7446,2918l8439,2918e" filled="f" stroked="t" strokeweight=".477306pt" strokecolor="#707070">
                <v:path arrowok="t"/>
              </v:shape>
            </v:group>
            <v:group style="position:absolute;left:8381;top:2918;width:3055;height:2" coordorigin="8381,2918" coordsize="3055,2">
              <v:shape style="position:absolute;left:8381;top:2918;width:3055;height:2" coordorigin="8381,2918" coordsize="3055,0" path="m8381,2918l11436,2918e" filled="f" stroked="t" strokeweight=".715958pt" strokecolor="#878787">
                <v:path arrowok="t"/>
              </v:shape>
            </v:group>
            <v:group style="position:absolute;left:11431;top:2633;width:2;height:551" coordorigin="11431,2633" coordsize="2,551">
              <v:shape style="position:absolute;left:11431;top:2633;width:2;height:551" coordorigin="11431,2633" coordsize="0,551" path="m11431,3184l11431,2633e" filled="f" stroked="t" strokeweight=".477306pt" strokecolor="#606060">
                <v:path arrowok="t"/>
              </v:shape>
            </v:group>
            <v:group style="position:absolute;left:644;top:3160;width:1126;height:2" coordorigin="644,3160" coordsize="1126,2">
              <v:shape style="position:absolute;left:644;top:3160;width:1126;height:2" coordorigin="644,3160" coordsize="1126,0" path="m644,3160l1771,3160e" filled="f" stroked="t" strokeweight=".477306pt" strokecolor="#7C7C7C">
                <v:path arrowok="t"/>
              </v:shape>
            </v:group>
            <v:group style="position:absolute;left:1714;top:3160;width:3957;height:2" coordorigin="1714,3160" coordsize="3957,2">
              <v:shape style="position:absolute;left:1714;top:3160;width:3957;height:2" coordorigin="1714,3160" coordsize="3957,0" path="m1714,3160l5670,3160e" filled="f" stroked="t" strokeweight=".715958pt" strokecolor="#838383">
                <v:path arrowok="t"/>
              </v:shape>
            </v:group>
            <v:group style="position:absolute;left:5613;top:3160;width:726;height:2" coordorigin="5613,3160" coordsize="726,2">
              <v:shape style="position:absolute;left:5613;top:3160;width:726;height:2" coordorigin="5613,3160" coordsize="726,0" path="m5613,3160l6339,3160e" filled="f" stroked="t" strokeweight=".477306pt" strokecolor="#646464">
                <v:path arrowok="t"/>
              </v:shape>
            </v:group>
            <v:group style="position:absolute;left:6281;top:3160;width:167;height:2" coordorigin="6281,3160" coordsize="167,2">
              <v:shape style="position:absolute;left:6281;top:3160;width:167;height:2" coordorigin="6281,3160" coordsize="167,0" path="m6281,3160l6448,3160e" filled="f" stroked="t" strokeweight=".477306pt" strokecolor="#777777">
                <v:path arrowok="t"/>
              </v:shape>
            </v:group>
            <v:group style="position:absolute;left:6391;top:3160;width:1737;height:2" coordorigin="6391,3160" coordsize="1737,2">
              <v:shape style="position:absolute;left:6391;top:3160;width:1737;height:2" coordorigin="6391,3160" coordsize="1737,0" path="m6391,3160l8129,3160e" filled="f" stroked="t" strokeweight=".715958pt" strokecolor="#878787">
                <v:path arrowok="t"/>
              </v:shape>
            </v:group>
            <v:group style="position:absolute;left:8071;top:3160;width:368;height:2" coordorigin="8071,3160" coordsize="368,2">
              <v:shape style="position:absolute;left:8071;top:3160;width:368;height:2" coordorigin="8071,3160" coordsize="368,0" path="m8071,3160l8439,3160e" filled="f" stroked="t" strokeweight=".477306pt" strokecolor="#747474">
                <v:path arrowok="t"/>
              </v:shape>
            </v:group>
            <v:group style="position:absolute;left:8381;top:3157;width:1317;height:2" coordorigin="8381,3157" coordsize="1317,2">
              <v:shape style="position:absolute;left:8381;top:3157;width:1317;height:2" coordorigin="8381,3157" coordsize="1317,0" path="m8381,3157l9699,3157e" filled="f" stroked="t" strokeweight=".715958pt" strokecolor="#838383">
                <v:path arrowok="t"/>
              </v:shape>
            </v:group>
            <v:group style="position:absolute;left:9513;top:3155;width:683;height:2" coordorigin="9513,3155" coordsize="683,2">
              <v:shape style="position:absolute;left:9513;top:3155;width:683;height:2" coordorigin="9513,3155" coordsize="683,0" path="m9513,3155l10195,3155e" filled="f" stroked="t" strokeweight=".477306pt" strokecolor="#747474">
                <v:path arrowok="t"/>
              </v:shape>
            </v:group>
            <v:group style="position:absolute;left:10138;top:3155;width:1298;height:2" coordorigin="10138,3155" coordsize="1298,2">
              <v:shape style="position:absolute;left:10138;top:3155;width:1298;height:2" coordorigin="10138,3155" coordsize="1298,0" path="m10138,3155l11436,3155e" filled="f" stroked="t" strokeweight=".715958pt" strokecolor="#838383">
                <v:path arrowok="t"/>
              </v:shape>
            </v:group>
            <v:group style="position:absolute;left:644;top:3404;width:1126;height:2" coordorigin="644,3404" coordsize="1126,2">
              <v:shape style="position:absolute;left:644;top:3404;width:1126;height:2" coordorigin="644,3404" coordsize="1126,0" path="m644,3404l1771,3404e" filled="f" stroked="t" strokeweight=".954611pt" strokecolor="#9C9C9C">
                <v:path arrowok="t"/>
              </v:shape>
            </v:group>
            <v:group style="position:absolute;left:649;top:3112;width:2;height:1053" coordorigin="649,3112" coordsize="2,1053">
              <v:shape style="position:absolute;left:649;top:3112;width:2;height:1053" coordorigin="649,3112" coordsize="0,1053" path="m649,4165l649,3112e" filled="f" stroked="t" strokeweight=".477306pt" strokecolor="#5B5B5B">
                <v:path arrowok="t"/>
              </v:shape>
            </v:group>
            <v:group style="position:absolute;left:1714;top:3402;width:4238;height:2" coordorigin="1714,3402" coordsize="4238,2">
              <v:shape style="position:absolute;left:1714;top:3402;width:4238;height:2" coordorigin="1714,3402" coordsize="4238,0" path="m1714,3402l5952,3402e" filled="f" stroked="t" strokeweight=".715958pt" strokecolor="#808080">
                <v:path arrowok="t"/>
              </v:shape>
            </v:group>
            <v:group style="position:absolute;left:5895;top:3399;width:554;height:2" coordorigin="5895,3399" coordsize="554,2">
              <v:shape style="position:absolute;left:5895;top:3399;width:554;height:2" coordorigin="5895,3399" coordsize="554,0" path="m5895,3399l6448,3399e" filled="f" stroked="t" strokeweight=".477306pt" strokecolor="#676767">
                <v:path arrowok="t"/>
              </v:shape>
            </v:group>
            <v:group style="position:absolute;left:6391;top:3399;width:506;height:2" coordorigin="6391,3399" coordsize="506,2">
              <v:shape style="position:absolute;left:6391;top:3399;width:506;height:2" coordorigin="6391,3399" coordsize="506,0" path="m6391,3399l6897,3399e" filled="f" stroked="t" strokeweight=".477306pt" strokecolor="#7C7C7C">
                <v:path arrowok="t"/>
              </v:shape>
            </v:group>
            <v:group style="position:absolute;left:6840;top:3399;width:3790;height:2" coordorigin="6840,3399" coordsize="3790,2">
              <v:shape style="position:absolute;left:6840;top:3399;width:3790;height:2" coordorigin="6840,3399" coordsize="3790,0" path="m6840,3399l10630,3399e" filled="f" stroked="t" strokeweight=".715958pt" strokecolor="#838383">
                <v:path arrowok="t"/>
              </v:shape>
            </v:group>
            <v:group style="position:absolute;left:10572;top:3399;width:869;height:2" coordorigin="10572,3399" coordsize="869,2">
              <v:shape style="position:absolute;left:10572;top:3399;width:869;height:2" coordorigin="10572,3399" coordsize="869,0" path="m10572,3399l11441,3399e" filled="f" stroked="t" strokeweight=".477306pt" strokecolor="#707070">
                <v:path arrowok="t"/>
              </v:shape>
            </v:group>
            <v:group style="position:absolute;left:3904;top:3385;width:2;height:254" coordorigin="3904,3385" coordsize="2,254">
              <v:shape style="position:absolute;left:3904;top:3385;width:2;height:254" coordorigin="3904,3385" coordsize="0,254" path="m3904,3639l3904,3385e" filled="f" stroked="t" strokeweight=".238653pt" strokecolor="#838383">
                <v:path arrowok="t"/>
              </v:shape>
            </v:group>
            <v:group style="position:absolute;left:7064;top:3394;width:2;height:474" coordorigin="7064,3394" coordsize="2,474">
              <v:shape style="position:absolute;left:7064;top:3394;width:2;height:474" coordorigin="7064,3394" coordsize="0,474" path="m7064,3868l7064,3394e" filled="f" stroked="t" strokeweight=".477306pt" strokecolor="#343434">
                <v:path arrowok="t"/>
              </v:shape>
            </v:group>
            <v:group style="position:absolute;left:7050;top:3840;width:1360;height:2" coordorigin="7050,3840" coordsize="1360,2">
              <v:shape style="position:absolute;left:7050;top:3840;width:1360;height:2" coordorigin="7050,3840" coordsize="1360,0" path="m7050,3840l8410,3840e" filled="f" stroked="t" strokeweight=".238653pt" strokecolor="#2F2F2F">
                <v:path arrowok="t"/>
              </v:shape>
            </v:group>
            <v:group style="position:absolute;left:3904;top:3639;width:2;height:201" coordorigin="3904,3639" coordsize="2,201">
              <v:shape style="position:absolute;left:3904;top:3639;width:2;height:201" coordorigin="3904,3639" coordsize="0,201" path="m3904,3840l3904,3639e" filled="f" stroked="t" strokeweight=".238653pt" strokecolor="#000000">
                <v:path arrowok="t"/>
              </v:shape>
            </v:group>
            <v:group style="position:absolute;left:3938;top:3830;width:1981;height:2" coordorigin="3938,3830" coordsize="1981,2">
              <v:shape style="position:absolute;left:3938;top:3830;width:1981;height:2" coordorigin="3938,3830" coordsize="1981,0" path="m3938,3830l5919,3830e" filled="f" stroked="t" strokeweight=".715958pt" strokecolor="#808080">
                <v:path arrowok="t"/>
              </v:shape>
            </v:group>
            <v:group style="position:absolute;left:8410;top:3840;width:2191;height:2" coordorigin="8410,3840" coordsize="2191,2">
              <v:shape style="position:absolute;left:8410;top:3840;width:2191;height:2" coordorigin="8410,3840" coordsize="2191,0" path="m8410,3840l10601,3840e" filled="f" stroked="t" strokeweight=".238653pt" strokecolor="#000000">
                <v:path arrowok="t"/>
              </v:shape>
            </v:group>
            <v:group style="position:absolute;left:10601;top:3840;width:831;height:2" coordorigin="10601,3840" coordsize="831,2">
              <v:shape style="position:absolute;left:10601;top:3840;width:831;height:2" coordorigin="10601,3840" coordsize="831,0" path="m10601,3840l11431,3840e" filled="f" stroked="t" strokeweight=".238653pt" strokecolor="#7C7C7C">
                <v:path arrowok="t"/>
              </v:shape>
            </v:group>
            <v:group style="position:absolute;left:644;top:4144;width:1838;height:2" coordorigin="644,4144" coordsize="1838,2">
              <v:shape style="position:absolute;left:644;top:4144;width:1838;height:2" coordorigin="644,4144" coordsize="1838,0" path="m644,4144l2482,4144e" filled="f" stroked="t" strokeweight=".954611pt" strokecolor="#939393">
                <v:path arrowok="t"/>
              </v:shape>
            </v:group>
            <v:group style="position:absolute;left:2425;top:4141;width:659;height:2" coordorigin="2425,4141" coordsize="659,2">
              <v:shape style="position:absolute;left:2425;top:4141;width:659;height:2" coordorigin="2425,4141" coordsize="659,0" path="m2425,4141l3083,4141e" filled="f" stroked="t" strokeweight=".477306pt" strokecolor="#6B6B6B">
                <v:path arrowok="t"/>
              </v:shape>
            </v:group>
            <v:group style="position:absolute;left:3026;top:4141;width:912;height:2" coordorigin="3026,4141" coordsize="912,2">
              <v:shape style="position:absolute;left:3026;top:4141;width:912;height:2" coordorigin="3026,4141" coordsize="912,0" path="m3026,4141l3938,4141e" filled="f" stroked="t" strokeweight=".715958pt" strokecolor="#838383">
                <v:path arrowok="t"/>
              </v:shape>
            </v:group>
            <v:group style="position:absolute;left:3904;top:3840;width:2;height:297" coordorigin="3904,3840" coordsize="2,297">
              <v:shape style="position:absolute;left:3904;top:3840;width:2;height:297" coordorigin="3904,3840" coordsize="0,297" path="m3904,4137l3904,3840e" filled="f" stroked="t" strokeweight=".238653pt" strokecolor="#878787">
                <v:path arrowok="t"/>
              </v:shape>
            </v:group>
            <v:group style="position:absolute;left:3527;top:4137;width:2945;height:2" coordorigin="3527,4137" coordsize="2945,2">
              <v:shape style="position:absolute;left:3527;top:4137;width:2945;height:2" coordorigin="3527,4137" coordsize="2945,0" path="m3527,4137l6472,4137e" filled="f" stroked="t" strokeweight="1.193264pt" strokecolor="#606060">
                <v:path arrowok="t"/>
              </v:shape>
            </v:group>
            <v:group style="position:absolute;left:4406;top:4137;width:1265;height:2" coordorigin="4406,4137" coordsize="1265,2">
              <v:shape style="position:absolute;left:4406;top:4137;width:1265;height:2" coordorigin="4406,4137" coordsize="1265,0" path="m4406,4137l5670,4137e" filled="f" stroked="t" strokeweight=".954611pt" strokecolor="#484848">
                <v:path arrowok="t"/>
              </v:shape>
            </v:group>
            <v:group style="position:absolute;left:5613;top:4139;width:1284;height:2" coordorigin="5613,4139" coordsize="1284,2">
              <v:shape style="position:absolute;left:5613;top:4139;width:1284;height:2" coordorigin="5613,4139" coordsize="1284,0" path="m5613,4139l6897,4139e" filled="f" stroked="t" strokeweight=".954611pt" strokecolor="#747474">
                <v:path arrowok="t"/>
              </v:shape>
            </v:group>
            <v:group style="position:absolute;left:6281;top:4141;width:191;height:2" coordorigin="6281,4141" coordsize="191,2">
              <v:shape style="position:absolute;left:6281;top:4141;width:191;height:2" coordorigin="6281,4141" coordsize="191,0" path="m6281,4141l6472,4141e" filled="f" stroked="t" strokeweight=".954611pt" strokecolor="#878787">
                <v:path arrowok="t"/>
              </v:shape>
            </v:group>
            <v:group style="position:absolute;left:6840;top:4141;width:253;height:2" coordorigin="6840,4141" coordsize="253,2">
              <v:shape style="position:absolute;left:6840;top:4141;width:253;height:2" coordorigin="6840,4141" coordsize="253,0" path="m6840,4141l7093,4141e" filled="f" stroked="t" strokeweight=".477306pt" strokecolor="#646464">
                <v:path arrowok="t"/>
              </v:shape>
            </v:group>
            <v:group style="position:absolute;left:7064;top:3811;width:2;height:345" coordorigin="7064,3811" coordsize="2,345">
              <v:shape style="position:absolute;left:7064;top:3811;width:2;height:345" coordorigin="7064,3811" coordsize="0,345" path="m7064,4156l7064,3811e" filled="f" stroked="t" strokeweight=".477306pt" strokecolor="#484848">
                <v:path arrowok="t"/>
              </v:shape>
            </v:group>
            <v:group style="position:absolute;left:7021;top:4141;width:3608;height:2" coordorigin="7021,4141" coordsize="3608,2">
              <v:shape style="position:absolute;left:7021;top:4141;width:3608;height:2" coordorigin="7021,4141" coordsize="3608,0" path="m7021,4141l10630,4141e" filled="f" stroked="t" strokeweight=".715958pt" strokecolor="#7C7C7C">
                <v:path arrowok="t"/>
              </v:shape>
            </v:group>
            <v:group style="position:absolute;left:10362;top:4141;width:1079;height:2" coordorigin="10362,4141" coordsize="1079,2">
              <v:shape style="position:absolute;left:10362;top:4141;width:1079;height:2" coordorigin="10362,4141" coordsize="1079,0" path="m10362,4141l11441,4141e" filled="f" stroked="t" strokeweight=".954611pt" strokecolor="#939393">
                <v:path arrowok="t"/>
              </v:shape>
            </v:group>
            <v:group style="position:absolute;left:640;top:4421;width:1384;height:2" coordorigin="640,4421" coordsize="1384,2">
              <v:shape style="position:absolute;left:640;top:4421;width:1384;height:2" coordorigin="640,4421" coordsize="1384,0" path="m640,4421l2024,4421e" filled="f" stroked="t" strokeweight=".954611pt" strokecolor="#9C9C9C">
                <v:path arrowok="t"/>
              </v:shape>
            </v:group>
            <v:group style="position:absolute;left:652;top:4093;width:2;height:2040" coordorigin="652,4093" coordsize="2,2040">
              <v:shape style="position:absolute;left:652;top:4093;width:2;height:2040" coordorigin="652,4093" coordsize="0,2040" path="m652,6133l652,4093e" filled="f" stroked="t" strokeweight=".954611pt" strokecolor="#838383">
                <v:path arrowok="t"/>
              </v:shape>
            </v:group>
            <v:group style="position:absolute;left:1966;top:4419;width:1117;height:2" coordorigin="1966,4419" coordsize="1117,2">
              <v:shape style="position:absolute;left:1966;top:4419;width:1117;height:2" coordorigin="1966,4419" coordsize="1117,0" path="m1966,4419l3083,4419e" filled="f" stroked="t" strokeweight=".477306pt" strokecolor="#6B6B6B">
                <v:path arrowok="t"/>
              </v:shape>
            </v:group>
            <v:group style="position:absolute;left:3026;top:4421;width:1589;height:2" coordorigin="3026,4421" coordsize="1589,2">
              <v:shape style="position:absolute;left:3026;top:4421;width:1589;height:2" coordorigin="3026,4421" coordsize="1589,0" path="m3026,4421l4616,4421e" filled="f" stroked="t" strokeweight=".954611pt" strokecolor="#878787">
                <v:path arrowok="t"/>
              </v:shape>
            </v:group>
            <v:group style="position:absolute;left:4558;top:4419;width:463;height:2" coordorigin="4558,4419" coordsize="463,2">
              <v:shape style="position:absolute;left:4558;top:4419;width:463;height:2" coordorigin="4558,4419" coordsize="463,0" path="m4558,4419l5021,4419e" filled="f" stroked="t" strokeweight=".477306pt" strokecolor="#575757">
                <v:path arrowok="t"/>
              </v:shape>
            </v:group>
            <v:group style="position:absolute;left:4964;top:4419;width:706;height:2" coordorigin="4964,4419" coordsize="706,2">
              <v:shape style="position:absolute;left:4964;top:4419;width:706;height:2" coordorigin="4964,4419" coordsize="706,0" path="m4964,4419l5670,4419e" filled="f" stroked="t" strokeweight=".477306pt" strokecolor="#6B6B6B">
                <v:path arrowok="t"/>
              </v:shape>
            </v:group>
            <v:group style="position:absolute;left:5613;top:4421;width:3957;height:2" coordorigin="5613,4421" coordsize="3957,2">
              <v:shape style="position:absolute;left:5613;top:4421;width:3957;height:2" coordorigin="5613,4421" coordsize="3957,0" path="m5613,4421l9570,4421e" filled="f" stroked="t" strokeweight=".954611pt" strokecolor="#878787">
                <v:path arrowok="t"/>
              </v:shape>
            </v:group>
            <v:group style="position:absolute;left:9513;top:4419;width:683;height:2" coordorigin="9513,4419" coordsize="683,2">
              <v:shape style="position:absolute;left:9513;top:4419;width:683;height:2" coordorigin="9513,4419" coordsize="683,0" path="m9513,4419l10195,4419e" filled="f" stroked="t" strokeweight=".477306pt" strokecolor="#646464">
                <v:path arrowok="t"/>
              </v:shape>
            </v:group>
            <v:group style="position:absolute;left:10138;top:4419;width:1303;height:2" coordorigin="10138,4419" coordsize="1303,2">
              <v:shape style="position:absolute;left:10138;top:4419;width:1303;height:2" coordorigin="10138,4419" coordsize="1303,0" path="m10138,4419l11441,4419e" filled="f" stroked="t" strokeweight=".954611pt" strokecolor="#878787">
                <v:path arrowok="t"/>
              </v:shape>
            </v:group>
            <v:group style="position:absolute;left:2453;top:4663;width:2568;height:2" coordorigin="2453,4663" coordsize="2568,2">
              <v:shape style="position:absolute;left:2453;top:4663;width:2568;height:2" coordorigin="2453,4663" coordsize="2568,0" path="m2453,4663l5021,4663e" filled="f" stroked="t" strokeweight=".715958pt" strokecolor="#878787">
                <v:path arrowok="t"/>
              </v:shape>
            </v:group>
            <v:group style="position:absolute;left:4964;top:4661;width:1375;height:2" coordorigin="4964,4661" coordsize="1375,2">
              <v:shape style="position:absolute;left:4964;top:4661;width:1375;height:2" coordorigin="4964,4661" coordsize="1375,0" path="m4964,4661l6339,4661e" filled="f" stroked="t" strokeweight=".477306pt" strokecolor="#676767">
                <v:path arrowok="t"/>
              </v:shape>
            </v:group>
            <v:group style="position:absolute;left:6281;top:4661;width:4348;height:2" coordorigin="6281,4661" coordsize="4348,2">
              <v:shape style="position:absolute;left:6281;top:4661;width:4348;height:2" coordorigin="6281,4661" coordsize="4348,0" path="m6281,4661l10630,4661e" filled="f" stroked="t" strokeweight=".715958pt" strokecolor="#808080">
                <v:path arrowok="t"/>
              </v:shape>
            </v:group>
            <v:group style="position:absolute;left:7809;top:4661;width:630;height:2" coordorigin="7809,4661" coordsize="630,2">
              <v:shape style="position:absolute;left:7809;top:4661;width:630;height:2" coordorigin="7809,4661" coordsize="630,0" path="m7809,4661l8439,4661e" filled="f" stroked="t" strokeweight=".477306pt" strokecolor="#6B6B6B">
                <v:path arrowok="t"/>
              </v:shape>
            </v:group>
            <v:group style="position:absolute;left:10572;top:4663;width:864;height:2" coordorigin="10572,4663" coordsize="864,2">
              <v:shape style="position:absolute;left:10572;top:4663;width:864;height:2" coordorigin="10572,4663" coordsize="864,0" path="m10572,4663l11436,4663e" filled="f" stroked="t" strokeweight=".477306pt" strokecolor="#676767">
                <v:path arrowok="t"/>
              </v:shape>
            </v:group>
            <v:group style="position:absolute;left:5002;top:4654;width:2;height:991" coordorigin="5002,4654" coordsize="2,991">
              <v:shape style="position:absolute;left:5002;top:4654;width:2;height:991" coordorigin="5002,4654" coordsize="0,991" path="m5002,5645l5002,4654e" filled="f" stroked="t" strokeweight=".954611pt" strokecolor="#6B6B6B">
                <v:path arrowok="t"/>
              </v:shape>
            </v:group>
            <v:group style="position:absolute;left:7837;top:4644;width:2;height:503" coordorigin="7837,4644" coordsize="2,503">
              <v:shape style="position:absolute;left:7837;top:4644;width:2;height:503" coordorigin="7837,4644" coordsize="0,503" path="m7837,5147l7837,4644e" filled="f" stroked="t" strokeweight=".238653pt" strokecolor="#777777">
                <v:path arrowok="t"/>
              </v:shape>
            </v:group>
            <v:group style="position:absolute;left:4993;top:5149;width:959;height:2" coordorigin="4993,5149" coordsize="959,2">
              <v:shape style="position:absolute;left:4993;top:5149;width:959;height:2" coordorigin="4993,5149" coordsize="959,0" path="m4993,5149l5952,5149e" filled="f" stroked="t" strokeweight=".477306pt" strokecolor="#707070">
                <v:path arrowok="t"/>
              </v:shape>
            </v:group>
            <v:group style="position:absolute;left:5861;top:5149;width:5580;height:2" coordorigin="5861,5149" coordsize="5580,2">
              <v:shape style="position:absolute;left:5861;top:5149;width:5580;height:2" coordorigin="5861,5149" coordsize="5580,0" path="m5861,5149l11441,5149e" filled="f" stroked="t" strokeweight=".715958pt" strokecolor="#838383">
                <v:path arrowok="t"/>
              </v:shape>
            </v:group>
            <v:group style="position:absolute;left:7446;top:5147;width:425;height:2" coordorigin="7446,5147" coordsize="425,2">
              <v:shape style="position:absolute;left:7446;top:5147;width:425;height:2" coordorigin="7446,5147" coordsize="425,0" path="m7446,5147l7871,5147e" filled="f" stroked="t" strokeweight=".477306pt" strokecolor="#6B6B6B">
                <v:path arrowok="t"/>
              </v:shape>
            </v:group>
            <v:group style="position:absolute;left:9513;top:5147;width:921;height:2" coordorigin="9513,5147" coordsize="921,2">
              <v:shape style="position:absolute;left:9513;top:5147;width:921;height:2" coordorigin="9513,5147" coordsize="921,0" path="m9513,5147l10434,5147e" filled="f" stroked="t" strokeweight=".477306pt" strokecolor="#646464">
                <v:path arrowok="t"/>
              </v:shape>
            </v:group>
            <v:group style="position:absolute;left:4993;top:5391;width:3446;height:2" coordorigin="4993,5391" coordsize="3446,2">
              <v:shape style="position:absolute;left:4993;top:5391;width:3446;height:2" coordorigin="4993,5391" coordsize="3446,0" path="m4993,5391l8439,5391e" filled="f" stroked="t" strokeweight=".715958pt" strokecolor="#808080">
                <v:path arrowok="t"/>
              </v:shape>
            </v:group>
            <v:group style="position:absolute;left:8381;top:5391;width:893;height:2" coordorigin="8381,5391" coordsize="893,2">
              <v:shape style="position:absolute;left:8381;top:5391;width:893;height:2" coordorigin="8381,5391" coordsize="893,0" path="m8381,5391l9274,5391e" filled="f" stroked="t" strokeweight=".477306pt" strokecolor="#707070">
                <v:path arrowok="t"/>
              </v:shape>
            </v:group>
            <v:group style="position:absolute;left:9174;top:5391;width:1456;height:2" coordorigin="9174,5391" coordsize="1456,2">
              <v:shape style="position:absolute;left:9174;top:5391;width:1456;height:2" coordorigin="9174,5391" coordsize="1456,0" path="m9174,5391l10630,5391e" filled="f" stroked="t" strokeweight=".954611pt" strokecolor="#8C8C8C">
                <v:path arrowok="t"/>
              </v:shape>
            </v:group>
            <v:group style="position:absolute;left:10572;top:5391;width:873;height:2" coordorigin="10572,5391" coordsize="873,2">
              <v:shape style="position:absolute;left:10572;top:5391;width:873;height:2" coordorigin="10572,5391" coordsize="873,0" path="m10572,5391l11446,5391e" filled="f" stroked="t" strokeweight=".477306pt" strokecolor="#777777">
                <v:path arrowok="t"/>
              </v:shape>
            </v:group>
            <v:group style="position:absolute;left:2458;top:4888;width:2;height:522" coordorigin="2458,4888" coordsize="2,522">
              <v:shape style="position:absolute;left:2458;top:4888;width:2;height:522" coordorigin="2458,4888" coordsize="0,522" path="m2458,5410l2458,4888e" filled="f" stroked="t" strokeweight=".477306pt" strokecolor="#484848">
                <v:path arrowok="t"/>
              </v:shape>
            </v:group>
            <v:group style="position:absolute;left:2461;top:4137;width:2;height:12261" coordorigin="2461,4137" coordsize="2,12261">
              <v:shape style="position:absolute;left:2461;top:4137;width:2;height:12261" coordorigin="2461,4137" coordsize="0,12261" path="m2461,16398l2461,4137e" filled="f" stroked="t" strokeweight=".715958pt" strokecolor="#676767">
                <v:path arrowok="t"/>
              </v:shape>
            </v:group>
            <v:group style="position:absolute;left:4993;top:5630;width:3446;height:2" coordorigin="4993,5630" coordsize="3446,2">
              <v:shape style="position:absolute;left:4993;top:5630;width:3446;height:2" coordorigin="4993,5630" coordsize="3446,0" path="m4993,5630l8439,5630e" filled="f" stroked="t" strokeweight=".715958pt" strokecolor="#808080">
                <v:path arrowok="t"/>
              </v:shape>
            </v:group>
            <v:group style="position:absolute;left:8381;top:5630;width:893;height:2" coordorigin="8381,5630" coordsize="893,2">
              <v:shape style="position:absolute;left:8381;top:5630;width:893;height:2" coordorigin="8381,5630" coordsize="893,0" path="m8381,5630l9274,5630e" filled="f" stroked="t" strokeweight=".477306pt" strokecolor="#6B6B6B">
                <v:path arrowok="t"/>
              </v:shape>
            </v:group>
            <v:group style="position:absolute;left:9169;top:5633;width:1461;height:2" coordorigin="9169,5633" coordsize="1461,2">
              <v:shape style="position:absolute;left:9169;top:5633;width:1461;height:2" coordorigin="9169,5633" coordsize="1461,0" path="m9169,5633l10630,5633e" filled="f" stroked="t" strokeweight=".954611pt" strokecolor="#8C8C8C">
                <v:path arrowok="t"/>
              </v:shape>
            </v:group>
            <v:group style="position:absolute;left:10572;top:5630;width:873;height:2" coordorigin="10572,5630" coordsize="873,2">
              <v:shape style="position:absolute;left:10572;top:5630;width:873;height:2" coordorigin="10572,5630" coordsize="873,0" path="m10572,5630l11446,5630e" filled="f" stroked="t" strokeweight=".477306pt" strokecolor="#7C7C7C">
                <v:path arrowok="t"/>
              </v:shape>
            </v:group>
            <v:group style="position:absolute;left:649;top:5587;width:2;height:302" coordorigin="649,5587" coordsize="2,302">
              <v:shape style="position:absolute;left:649;top:5587;width:2;height:302" coordorigin="649,5587" coordsize="0,302" path="m649,5889l649,5587e" filled="f" stroked="t" strokeweight=".477306pt" strokecolor="#747474">
                <v:path arrowok="t"/>
              </v:shape>
            </v:group>
            <v:group style="position:absolute;left:2449;top:5872;width:1370;height:2" coordorigin="2449,5872" coordsize="1370,2">
              <v:shape style="position:absolute;left:2449;top:5872;width:1370;height:2" coordorigin="2449,5872" coordsize="1370,0" path="m2449,5872l3818,5872e" filled="f" stroked="t" strokeweight=".954611pt" strokecolor="#878787">
                <v:path arrowok="t"/>
              </v:shape>
            </v:group>
            <v:group style="position:absolute;left:3761;top:5872;width:1270;height:2" coordorigin="3761,5872" coordsize="1270,2">
              <v:shape style="position:absolute;left:3761;top:5872;width:1270;height:2" coordorigin="3761,5872" coordsize="1270,0" path="m3761,5872l5031,5872e" filled="f" stroked="t" strokeweight=".477306pt" strokecolor="#676767">
                <v:path arrowok="t"/>
              </v:shape>
            </v:group>
            <v:group style="position:absolute;left:5002;top:5587;width:2;height:1025" coordorigin="5002,5587" coordsize="2,1025">
              <v:shape style="position:absolute;left:5002;top:5587;width:2;height:1025" coordorigin="5002,5587" coordsize="0,1025" path="m5002,6612l5002,5587e" filled="f" stroked="t" strokeweight=".477306pt" strokecolor="#4B4B4B">
                <v:path arrowok="t"/>
              </v:shape>
            </v:group>
            <v:group style="position:absolute;left:4959;top:5870;width:5704;height:2" coordorigin="4959,5870" coordsize="5704,2">
              <v:shape style="position:absolute;left:4959;top:5870;width:5704;height:2" coordorigin="4959,5870" coordsize="5704,0" path="m4959,5870l10663,5870e" filled="f" stroked="t" strokeweight=".715958pt" strokecolor="#808080">
                <v:path arrowok="t"/>
              </v:shape>
            </v:group>
            <v:group style="position:absolute;left:10572;top:5870;width:869;height:2" coordorigin="10572,5870" coordsize="869,2">
              <v:shape style="position:absolute;left:10572;top:5870;width:869;height:2" coordorigin="10572,5870" coordsize="869,0" path="m10572,5870l11441,5870e" filled="f" stroked="t" strokeweight=".477306pt" strokecolor="#777777">
                <v:path arrowok="t"/>
              </v:shape>
            </v:group>
            <v:group style="position:absolute;left:644;top:6114;width:1188;height:2" coordorigin="644,6114" coordsize="1188,2">
              <v:shape style="position:absolute;left:644;top:6114;width:1188;height:2" coordorigin="644,6114" coordsize="1188,0" path="m644,6114l1833,6114e" filled="f" stroked="t" strokeweight=".954611pt" strokecolor="#9C9C9C">
                <v:path arrowok="t"/>
              </v:shape>
            </v:group>
            <v:group style="position:absolute;left:649;top:5831;width:2;height:302" coordorigin="649,5831" coordsize="2,302">
              <v:shape style="position:absolute;left:649;top:5831;width:2;height:302" coordorigin="649,5831" coordsize="0,302" path="m649,6133l649,5831e" filled="f" stroked="t" strokeweight=".477306pt" strokecolor="#575757">
                <v:path arrowok="t"/>
              </v:shape>
            </v:group>
            <v:group style="position:absolute;left:1714;top:6112;width:310;height:2" coordorigin="1714,6112" coordsize="310,2">
              <v:shape style="position:absolute;left:1714;top:6112;width:310;height:2" coordorigin="1714,6112" coordsize="310,0" path="m1714,6112l2024,6112e" filled="f" stroked="t" strokeweight=".477306pt" strokecolor="#808080">
                <v:path arrowok="t"/>
              </v:shape>
            </v:group>
            <v:group style="position:absolute;left:1966;top:6114;width:525;height:2" coordorigin="1966,6114" coordsize="525,2">
              <v:shape style="position:absolute;left:1966;top:6114;width:525;height:2" coordorigin="1966,6114" coordsize="525,0" path="m1966,6114l2492,6114e" filled="f" stroked="t" strokeweight=".477306pt" strokecolor="#676767">
                <v:path arrowok="t"/>
              </v:shape>
            </v:group>
            <v:group style="position:absolute;left:2420;top:6116;width:2052;height:2" coordorigin="2420,6116" coordsize="2052,2">
              <v:shape style="position:absolute;left:2420;top:6116;width:2052;height:2" coordorigin="2420,6116" coordsize="2052,0" path="m2420,6116l4472,6116e" filled="f" stroked="t" strokeweight=".715958pt" strokecolor="#838383">
                <v:path arrowok="t"/>
              </v:shape>
            </v:group>
            <v:group style="position:absolute;left:4406;top:6114;width:210;height:2" coordorigin="4406,6114" coordsize="210,2">
              <v:shape style="position:absolute;left:4406;top:6114;width:210;height:2" coordorigin="4406,6114" coordsize="210,0" path="m4406,6114l4616,6114e" filled="f" stroked="t" strokeweight=".477306pt" strokecolor="#7C7C7C">
                <v:path arrowok="t"/>
              </v:shape>
            </v:group>
            <v:group style="position:absolute;left:4558;top:6114;width:473;height:2" coordorigin="4558,6114" coordsize="473,2">
              <v:shape style="position:absolute;left:4558;top:6114;width:473;height:2" coordorigin="4558,6114" coordsize="473,0" path="m4558,6114l5031,6114e" filled="f" stroked="t" strokeweight=".477306pt" strokecolor="#5B5B5B">
                <v:path arrowok="t"/>
              </v:shape>
            </v:group>
            <v:group style="position:absolute;left:4959;top:6114;width:3480;height:2" coordorigin="4959,6114" coordsize="3480,2">
              <v:shape style="position:absolute;left:4959;top:6114;width:3480;height:2" coordorigin="4959,6114" coordsize="3480,0" path="m4959,6114l8439,6114e" filled="f" stroked="t" strokeweight=".715958pt" strokecolor="#777777">
                <v:path arrowok="t"/>
              </v:shape>
            </v:group>
            <v:group style="position:absolute;left:7918;top:6116;width:1651;height:2" coordorigin="7918,6116" coordsize="1651,2">
              <v:shape style="position:absolute;left:7918;top:6116;width:1651;height:2" coordorigin="7918,6116" coordsize="1651,0" path="m7918,6116l9570,6116e" filled="f" stroked="t" strokeweight=".954611pt" strokecolor="#8C8C8C">
                <v:path arrowok="t"/>
              </v:shape>
            </v:group>
            <v:group style="position:absolute;left:9513;top:6114;width:683;height:2" coordorigin="9513,6114" coordsize="683,2">
              <v:shape style="position:absolute;left:9513;top:6114;width:683;height:2" coordorigin="9513,6114" coordsize="683,0" path="m9513,6114l10195,6114e" filled="f" stroked="t" strokeweight=".477306pt" strokecolor="#5B5B5B">
                <v:path arrowok="t"/>
              </v:shape>
            </v:group>
            <v:group style="position:absolute;left:10138;top:6114;width:1303;height:2" coordorigin="10138,6114" coordsize="1303,2">
              <v:shape style="position:absolute;left:10138;top:6114;width:1303;height:2" coordorigin="10138,6114" coordsize="1303,0" path="m10138,6114l11441,6114e" filled="f" stroked="t" strokeweight=".715958pt" strokecolor="#838383">
                <v:path arrowok="t"/>
              </v:shape>
            </v:group>
            <v:group style="position:absolute;left:7837;top:6119;width:2;height:249" coordorigin="7837,6119" coordsize="2,249">
              <v:shape style="position:absolute;left:7837;top:6119;width:2;height:249" coordorigin="7837,6119" coordsize="0,249" path="m7837,6368l7837,6119e" filled="f" stroked="t" strokeweight=".238653pt" strokecolor="#575757">
                <v:path arrowok="t"/>
              </v:shape>
            </v:group>
            <v:group style="position:absolute;left:11436;top:6090;width:2;height:522" coordorigin="11436,6090" coordsize="2,522">
              <v:shape style="position:absolute;left:11436;top:6090;width:2;height:522" coordorigin="11436,6090" coordsize="0,522" path="m11436,6612l11436,6090e" filled="f" stroked="t" strokeweight=".477306pt" strokecolor="#575757">
                <v:path arrowok="t"/>
              </v:shape>
            </v:group>
            <v:group style="position:absolute;left:2449;top:6588;width:1370;height:2" coordorigin="2449,6588" coordsize="1370,2">
              <v:shape style="position:absolute;left:2449;top:6588;width:1370;height:2" coordorigin="2449,6588" coordsize="1370,0" path="m2449,6588l3818,6588e" filled="f" stroked="t" strokeweight=".715958pt" strokecolor="#838383">
                <v:path arrowok="t"/>
              </v:shape>
            </v:group>
            <v:group style="position:absolute;left:3761;top:6588;width:348;height:2" coordorigin="3761,6588" coordsize="348,2">
              <v:shape style="position:absolute;left:3761;top:6588;width:348;height:2" coordorigin="3761,6588" coordsize="348,0" path="m3761,6588l4110,6588e" filled="f" stroked="t" strokeweight=".477306pt" strokecolor="#707070">
                <v:path arrowok="t"/>
              </v:shape>
            </v:group>
            <v:group style="position:absolute;left:4052;top:6585;width:6577;height:2" coordorigin="4052,6585" coordsize="6577,2">
              <v:shape style="position:absolute;left:4052;top:6585;width:6577;height:2" coordorigin="4052,6585" coordsize="6577,0" path="m4052,6585l10630,6585e" filled="f" stroked="t" strokeweight=".715958pt" strokecolor="#838383">
                <v:path arrowok="t"/>
              </v:shape>
            </v:group>
            <v:group style="position:absolute;left:5613;top:6588;width:339;height:2" coordorigin="5613,6588" coordsize="339,2">
              <v:shape style="position:absolute;left:5613;top:6588;width:339;height:2" coordorigin="5613,6588" coordsize="339,0" path="m5613,6588l5952,6588e" filled="f" stroked="t" strokeweight=".477306pt" strokecolor="#676767">
                <v:path arrowok="t"/>
              </v:shape>
            </v:group>
            <v:group style="position:absolute;left:7446;top:6583;width:463;height:2" coordorigin="7446,6583" coordsize="463,2">
              <v:shape style="position:absolute;left:7446;top:6583;width:463;height:2" coordorigin="7446,6583" coordsize="463,0" path="m7446,6583l7909,6583e" filled="f" stroked="t" strokeweight=".477306pt" strokecolor="#7C7C7C">
                <v:path arrowok="t"/>
              </v:shape>
            </v:group>
            <v:group style="position:absolute;left:7837;top:6368;width:2;height:215" coordorigin="7837,6368" coordsize="2,215">
              <v:shape style="position:absolute;left:7837;top:6368;width:2;height:215" coordorigin="7837,6368" coordsize="0,215" path="m7837,6583l7837,6368e" filled="f" stroked="t" strokeweight=".238653pt" strokecolor="#707070">
                <v:path arrowok="t"/>
              </v:shape>
            </v:group>
            <v:group style="position:absolute;left:7957;top:6588;width:482;height:2" coordorigin="7957,6588" coordsize="482,2">
              <v:shape style="position:absolute;left:7957;top:6588;width:482;height:2" coordorigin="7957,6588" coordsize="482,0" path="m7957,6588l8439,6588e" filled="f" stroked="t" strokeweight=".477306pt" strokecolor="#676767">
                <v:path arrowok="t"/>
              </v:shape>
            </v:group>
            <v:group style="position:absolute;left:10572;top:6588;width:869;height:2" coordorigin="10572,6588" coordsize="869,2">
              <v:shape style="position:absolute;left:10572;top:6588;width:869;height:2" coordorigin="10572,6588" coordsize="869,0" path="m10572,6588l11441,6588e" filled="f" stroked="t" strokeweight=".477306pt" strokecolor="#676767">
                <v:path arrowok="t"/>
              </v:shape>
            </v:group>
            <v:group style="position:absolute;left:2453;top:6832;width:2577;height:2" coordorigin="2453,6832" coordsize="2577,2">
              <v:shape style="position:absolute;left:2453;top:6832;width:2577;height:2" coordorigin="2453,6832" coordsize="2577,0" path="m2453,6832l5031,6832e" filled="f" stroked="t" strokeweight=".715958pt" strokecolor="#808080">
                <v:path arrowok="t"/>
              </v:shape>
            </v:group>
            <v:group style="position:absolute;left:5005;top:6540;width:2;height:297" coordorigin="5005,6540" coordsize="2,297">
              <v:shape style="position:absolute;left:5005;top:6540;width:2;height:297" coordorigin="5005,6540" coordsize="0,297" path="m5005,6837l5005,6540e" filled="f" stroked="t" strokeweight=".954611pt" strokecolor="#747474">
                <v:path arrowok="t"/>
              </v:shape>
            </v:group>
            <v:group style="position:absolute;left:4959;top:6832;width:711;height:2" coordorigin="4959,6832" coordsize="711,2">
              <v:shape style="position:absolute;left:4959;top:6832;width:711;height:2" coordorigin="4959,6832" coordsize="711,0" path="m4959,6832l5670,6832e" filled="f" stroked="t" strokeweight=".477306pt" strokecolor="#777777">
                <v:path arrowok="t"/>
              </v:shape>
            </v:group>
            <v:group style="position:absolute;left:5594;top:6832;width:1303;height:2" coordorigin="5594,6832" coordsize="1303,2">
              <v:shape style="position:absolute;left:5594;top:6832;width:1303;height:2" coordorigin="5594,6832" coordsize="1303,0" path="m5594,6832l6897,6832e" filled="f" stroked="t" strokeweight=".954611pt" strokecolor="#878787">
                <v:path arrowok="t"/>
              </v:shape>
            </v:group>
            <v:group style="position:absolute;left:6840;top:6832;width:663;height:2" coordorigin="6840,6832" coordsize="663,2">
              <v:shape style="position:absolute;left:6840;top:6832;width:663;height:2" coordorigin="6840,6832" coordsize="663,0" path="m6840,6832l7503,6832e" filled="f" stroked="t" strokeweight=".477306pt" strokecolor="#676767">
                <v:path arrowok="t"/>
              </v:shape>
            </v:group>
            <v:group style="position:absolute;left:7446;top:6832;width:425;height:2" coordorigin="7446,6832" coordsize="425,2">
              <v:shape style="position:absolute;left:7446;top:6832;width:425;height:2" coordorigin="7446,6832" coordsize="425,0" path="m7446,6832l7871,6832e" filled="f" stroked="t" strokeweight=".477306pt" strokecolor="#7C7C7C">
                <v:path arrowok="t"/>
              </v:shape>
            </v:group>
            <v:group style="position:absolute;left:7837;top:6569;width:2;height:263" coordorigin="7837,6569" coordsize="2,263">
              <v:shape style="position:absolute;left:7837;top:6569;width:2;height:263" coordorigin="7837,6569" coordsize="0,263" path="m7837,6832l7837,6569e" filled="f" stroked="t" strokeweight=".238653pt" strokecolor="#8C8C8C">
                <v:path arrowok="t"/>
              </v:shape>
            </v:group>
            <v:group style="position:absolute;left:7771;top:6830;width:1504;height:2" coordorigin="7771,6830" coordsize="1504,2">
              <v:shape style="position:absolute;left:7771;top:6830;width:1504;height:2" coordorigin="7771,6830" coordsize="1504,0" path="m7771,6830l9274,6830e" filled="f" stroked="t" strokeweight=".954611pt" strokecolor="#878787">
                <v:path arrowok="t"/>
              </v:shape>
            </v:group>
            <v:group style="position:absolute;left:9217;top:6832;width:978;height:2" coordorigin="9217,6832" coordsize="978,2">
              <v:shape style="position:absolute;left:9217;top:6832;width:978;height:2" coordorigin="9217,6832" coordsize="978,0" path="m9217,6832l10195,6832e" filled="f" stroked="t" strokeweight=".477306pt" strokecolor="#646464">
                <v:path arrowok="t"/>
              </v:shape>
            </v:group>
            <v:group style="position:absolute;left:10138;top:6830;width:1303;height:2" coordorigin="10138,6830" coordsize="1303,2">
              <v:shape style="position:absolute;left:10138;top:6830;width:1303;height:2" coordorigin="10138,6830" coordsize="1303,0" path="m10138,6830l11441,6830e" filled="f" stroked="t" strokeweight=".954611pt" strokecolor="#939393">
                <v:path arrowok="t"/>
              </v:shape>
            </v:group>
            <v:group style="position:absolute;left:640;top:7074;width:1852;height:2" coordorigin="640,7074" coordsize="1852,2">
              <v:shape style="position:absolute;left:640;top:7074;width:1852;height:2" coordorigin="640,7074" coordsize="1852,0" path="m640,7074l2492,7074e" filled="f" stroked="t" strokeweight=".954611pt" strokecolor="#979797">
                <v:path arrowok="t"/>
              </v:shape>
            </v:group>
            <v:group style="position:absolute;left:2420;top:7074;width:9002;height:2" coordorigin="2420,7074" coordsize="9002,2">
              <v:shape style="position:absolute;left:2420;top:7074;width:9002;height:2" coordorigin="2420,7074" coordsize="9002,0" path="m2420,7074l11422,7074e" filled="f" stroked="t" strokeweight=".715958pt" strokecolor="#838383">
                <v:path arrowok="t"/>
              </v:shape>
            </v:group>
            <v:group style="position:absolute;left:7446;top:7071;width:420;height:2" coordorigin="7446,7071" coordsize="420,2">
              <v:shape style="position:absolute;left:7446;top:7071;width:420;height:2" coordorigin="7446,7071" coordsize="420,0" path="m7446,7071l7866,7071e" filled="f" stroked="t" strokeweight=".477306pt" strokecolor="#6B6B6B">
                <v:path arrowok="t"/>
              </v:shape>
            </v:group>
            <v:group style="position:absolute;left:8071;top:7076;width:368;height:2" coordorigin="8071,7076" coordsize="368,2">
              <v:shape style="position:absolute;left:8071;top:7076;width:368;height:2" coordorigin="8071,7076" coordsize="368,0" path="m8071,7076l8439,7076e" filled="f" stroked="t" strokeweight=".477306pt" strokecolor="#777777">
                <v:path arrowok="t"/>
              </v:shape>
            </v:group>
            <v:group style="position:absolute;left:10434;top:7076;width:1012;height:2" coordorigin="10434,7076" coordsize="1012,2">
              <v:shape style="position:absolute;left:10434;top:7076;width:1012;height:2" coordorigin="10434,7076" coordsize="1012,0" path="m10434,7076l11446,7076e" filled="f" stroked="t" strokeweight=".477306pt" strokecolor="#777777">
                <v:path arrowok="t"/>
              </v:shape>
            </v:group>
            <v:group style="position:absolute;left:11436;top:6789;width:2;height:1570" coordorigin="11436,6789" coordsize="2,1570">
              <v:shape style="position:absolute;left:11436;top:6789;width:2;height:1570" coordorigin="11436,6789" coordsize="0,1570" path="m11436,8359l11436,6789e" filled="f" stroked="t" strokeweight=".954611pt" strokecolor="#808080">
                <v:path arrowok="t"/>
              </v:shape>
            </v:group>
            <v:group style="position:absolute;left:640;top:7550;width:1384;height:2" coordorigin="640,7550" coordsize="1384,2">
              <v:shape style="position:absolute;left:640;top:7550;width:1384;height:2" coordorigin="640,7550" coordsize="1384,0" path="m640,7550l2024,7550e" filled="f" stroked="t" strokeweight=".954611pt" strokecolor="#979797">
                <v:path arrowok="t"/>
              </v:shape>
            </v:group>
            <v:group style="position:absolute;left:1966;top:7550;width:1117;height:2" coordorigin="1966,7550" coordsize="1117,2">
              <v:shape style="position:absolute;left:1966;top:7550;width:1117;height:2" coordorigin="1966,7550" coordsize="1117,0" path="m1966,7550l3083,7550e" filled="f" stroked="t" strokeweight=".477306pt" strokecolor="#676767">
                <v:path arrowok="t"/>
              </v:shape>
            </v:group>
            <v:group style="position:absolute;left:3026;top:7553;width:1589;height:2" coordorigin="3026,7553" coordsize="1589,2">
              <v:shape style="position:absolute;left:3026;top:7553;width:1589;height:2" coordorigin="3026,7553" coordsize="1589,0" path="m3026,7553l4616,7553e" filled="f" stroked="t" strokeweight=".954611pt" strokecolor="#939393">
                <v:path arrowok="t"/>
              </v:shape>
            </v:group>
            <v:group style="position:absolute;left:4558;top:7550;width:1112;height:2" coordorigin="4558,7550" coordsize="1112,2">
              <v:shape style="position:absolute;left:4558;top:7550;width:1112;height:2" coordorigin="4558,7550" coordsize="1112,0" path="m4558,7550l5670,7550e" filled="f" stroked="t" strokeweight=".477306pt" strokecolor="#6B6B6B">
                <v:path arrowok="t"/>
              </v:shape>
            </v:group>
            <v:group style="position:absolute;left:5503;top:7553;width:5942;height:2" coordorigin="5503,7553" coordsize="5942,2">
              <v:shape style="position:absolute;left:5503;top:7553;width:5942;height:2" coordorigin="5503,7553" coordsize="5942,0" path="m5503,7553l11446,7553e" filled="f" stroked="t" strokeweight=".715958pt" strokecolor="#878787">
                <v:path arrowok="t"/>
              </v:shape>
            </v:group>
            <v:group style="position:absolute;left:7026;top:7550;width:840;height:2" coordorigin="7026,7550" coordsize="840,2">
              <v:shape style="position:absolute;left:7026;top:7550;width:840;height:2" coordorigin="7026,7550" coordsize="840,0" path="m7026,7550l7866,7550e" filled="f" stroked="t" strokeweight=".477306pt" strokecolor="#777777">
                <v:path arrowok="t"/>
              </v:shape>
            </v:group>
            <v:group style="position:absolute;left:9217;top:7550;width:1131;height:2" coordorigin="9217,7550" coordsize="1131,2">
              <v:shape style="position:absolute;left:9217;top:7550;width:1131;height:2" coordorigin="9217,7550" coordsize="1131,0" path="m9217,7550l10348,7550e" filled="f" stroked="t" strokeweight=".477306pt" strokecolor="#747474">
                <v:path arrowok="t"/>
              </v:shape>
            </v:group>
            <v:group style="position:absolute;left:5002;top:7794;width:3126;height:2" coordorigin="5002,7794" coordsize="3126,2">
              <v:shape style="position:absolute;left:5002;top:7794;width:3126;height:2" coordorigin="5002,7794" coordsize="3126,0" path="m5002,7794l8129,7794e" filled="f" stroked="t" strokeweight=".715958pt" strokecolor="#838383">
                <v:path arrowok="t"/>
              </v:shape>
            </v:group>
            <v:group style="position:absolute;left:8071;top:7794;width:1203;height:2" coordorigin="8071,7794" coordsize="1203,2">
              <v:shape style="position:absolute;left:8071;top:7794;width:1203;height:2" coordorigin="8071,7794" coordsize="1203,0" path="m8071,7794l9274,7794e" filled="f" stroked="t" strokeweight=".477306pt" strokecolor="#747474">
                <v:path arrowok="t"/>
              </v:shape>
            </v:group>
            <v:group style="position:absolute;left:9126;top:7794;width:2291;height:2" coordorigin="9126,7794" coordsize="2291,2">
              <v:shape style="position:absolute;left:9126;top:7794;width:2291;height:2" coordorigin="9126,7794" coordsize="2291,0" path="m9126,7794l11417,7794e" filled="f" stroked="t" strokeweight=".715958pt" strokecolor="#8C8C8C">
                <v:path arrowok="t"/>
              </v:shape>
            </v:group>
            <v:group style="position:absolute;left:10572;top:7794;width:873;height:2" coordorigin="10572,7794" coordsize="873,2">
              <v:shape style="position:absolute;left:10572;top:7794;width:873;height:2" coordorigin="10572,7794" coordsize="873,0" path="m10572,7794l11446,7794e" filled="f" stroked="t" strokeweight=".477306pt" strokecolor="#7C7C7C">
                <v:path arrowok="t"/>
              </v:shape>
            </v:group>
            <v:group style="position:absolute;left:2461;top:7641;width:2;height:412" coordorigin="2461,7641" coordsize="2,412">
              <v:shape style="position:absolute;left:2461;top:7641;width:2;height:412" coordorigin="2461,7641" coordsize="0,412" path="m2461,8053l2461,7641e" filled="f" stroked="t" strokeweight=".954611pt" strokecolor="#808080">
                <v:path arrowok="t"/>
              </v:shape>
            </v:group>
            <v:group style="position:absolute;left:4997;top:8036;width:1341;height:2" coordorigin="4997,8036" coordsize="1341,2">
              <v:shape style="position:absolute;left:4997;top:8036;width:1341;height:2" coordorigin="4997,8036" coordsize="1341,0" path="m4997,8036l6339,8036e" filled="f" stroked="t" strokeweight=".954611pt" strokecolor="#878787">
                <v:path arrowok="t"/>
              </v:shape>
            </v:group>
            <v:group style="position:absolute;left:6281;top:8034;width:167;height:2" coordorigin="6281,8034" coordsize="167,2">
              <v:shape style="position:absolute;left:6281;top:8034;width:167;height:2" coordorigin="6281,8034" coordsize="167,0" path="m6281,8034l6448,8034e" filled="f" stroked="t" strokeweight=".477306pt" strokecolor="#6B6B6B">
                <v:path arrowok="t"/>
              </v:shape>
            </v:group>
            <v:group style="position:absolute;left:6391;top:8034;width:1475;height:2" coordorigin="6391,8034" coordsize="1475,2">
              <v:shape style="position:absolute;left:6391;top:8034;width:1475;height:2" coordorigin="6391,8034" coordsize="1475,0" path="m6391,8034l7866,8034e" filled="f" stroked="t" strokeweight=".715958pt" strokecolor="#747474">
                <v:path arrowok="t"/>
              </v:shape>
            </v:group>
            <v:group style="position:absolute;left:7809;top:8036;width:630;height:2" coordorigin="7809,8036" coordsize="630,2">
              <v:shape style="position:absolute;left:7809;top:8036;width:630;height:2" coordorigin="7809,8036" coordsize="630,0" path="m7809,8036l8439,8036e" filled="f" stroked="t" strokeweight=".954611pt" strokecolor="#939393">
                <v:path arrowok="t"/>
              </v:shape>
            </v:group>
            <v:group style="position:absolute;left:8381;top:8036;width:1585;height:2" coordorigin="8381,8036" coordsize="1585,2">
              <v:shape style="position:absolute;left:8381;top:8036;width:1585;height:2" coordorigin="8381,8036" coordsize="1585,0" path="m8381,8036l9966,8036e" filled="f" stroked="t" strokeweight=".477306pt" strokecolor="#777777">
                <v:path arrowok="t"/>
              </v:shape>
            </v:group>
            <v:group style="position:absolute;left:9169;top:8039;width:2277;height:2" coordorigin="9169,8039" coordsize="2277,2">
              <v:shape style="position:absolute;left:9169;top:8039;width:2277;height:2" coordorigin="9169,8039" coordsize="2277,0" path="m9169,8039l11446,8039e" filled="f" stroked="t" strokeweight=".715958pt" strokecolor="#8C8C8C">
                <v:path arrowok="t"/>
              </v:shape>
            </v:group>
            <v:group style="position:absolute;left:649;top:6439;width:2;height:282" coordorigin="649,6439" coordsize="2,282">
              <v:shape style="position:absolute;left:649;top:6439;width:2;height:282" coordorigin="649,6439" coordsize="0,282" path="m649,6722l649,6439e" filled="f" stroked="t" strokeweight=".477306pt" strokecolor="#777777">
                <v:path arrowok="t"/>
              </v:shape>
            </v:group>
            <v:group style="position:absolute;left:644;top:8302;width:549;height:2" coordorigin="644,8302" coordsize="549,2">
              <v:shape style="position:absolute;left:644;top:8302;width:549;height:2" coordorigin="644,8302" coordsize="549,0" path="m644,8302l1193,8302e" filled="f" stroked="t" strokeweight=".477306pt" strokecolor="#777777">
                <v:path arrowok="t"/>
              </v:shape>
            </v:group>
            <v:group style="position:absolute;left:647;top:6545;width:2;height:4151" coordorigin="647,6545" coordsize="2,4151">
              <v:shape style="position:absolute;left:647;top:6545;width:2;height:4151" coordorigin="647,6545" coordsize="0,4151" path="m647,10696l647,6545e" filled="f" stroked="t" strokeweight=".715958pt" strokecolor="#7C7C7C">
                <v:path arrowok="t"/>
              </v:shape>
            </v:group>
            <v:group style="position:absolute;left:702;top:8299;width:2382;height:2" coordorigin="702,8299" coordsize="2382,2">
              <v:shape style="position:absolute;left:702;top:8299;width:2382;height:2" coordorigin="702,8299" coordsize="2382,0" path="m702,8299l3083,8299e" filled="f" stroked="t" strokeweight=".715958pt" strokecolor="#8C8C8C">
                <v:path arrowok="t"/>
              </v:shape>
            </v:group>
            <v:group style="position:absolute;left:3026;top:8302;width:391;height:2" coordorigin="3026,8302" coordsize="391,2">
              <v:shape style="position:absolute;left:3026;top:8302;width:391;height:2" coordorigin="3026,8302" coordsize="391,0" path="m3026,8302l3418,8302e" filled="f" stroked="t" strokeweight=".477306pt" strokecolor="#7C7C7C">
                <v:path arrowok="t"/>
              </v:shape>
            </v:group>
            <v:group style="position:absolute;left:3360;top:8299;width:7269;height:2" coordorigin="3360,8299" coordsize="7269,2">
              <v:shape style="position:absolute;left:3360;top:8299;width:7269;height:2" coordorigin="3360,8299" coordsize="7269,0" path="m3360,8299l10630,8299e" filled="f" stroked="t" strokeweight=".715958pt" strokecolor="#878787">
                <v:path arrowok="t"/>
              </v:shape>
            </v:group>
            <v:group style="position:absolute;left:5005;top:7545;width:2;height:766" coordorigin="5005,7545" coordsize="2,766">
              <v:shape style="position:absolute;left:5005;top:7545;width:2;height:766" coordorigin="5005,7545" coordsize="0,766" path="m5005,8311l5005,7545e" filled="f" stroked="t" strokeweight=".477306pt" strokecolor="#5B5B5B">
                <v:path arrowok="t"/>
              </v:shape>
            </v:group>
            <v:group style="position:absolute;left:10420;top:8302;width:1021;height:2" coordorigin="10420,8302" coordsize="1021,2">
              <v:shape style="position:absolute;left:10420;top:8302;width:1021;height:2" coordorigin="10420,8302" coordsize="1021,0" path="m10420,8302l11441,8302e" filled="f" stroked="t" strokeweight=".477306pt" strokecolor="#808080">
                <v:path arrowok="t"/>
              </v:shape>
            </v:group>
            <v:group style="position:absolute;left:649;top:8288;width:2;height:843" coordorigin="649,8288" coordsize="2,843">
              <v:shape style="position:absolute;left:649;top:8288;width:2;height:843" coordorigin="649,8288" coordsize="0,843" path="m649,9130l649,8288e" filled="f" stroked="t" strokeweight=".477306pt" strokecolor="#676767">
                <v:path arrowok="t"/>
              </v:shape>
            </v:group>
            <v:group style="position:absolute;left:11436;top:8288;width:2;height:507" coordorigin="11436,8288" coordsize="2,507">
              <v:shape style="position:absolute;left:11436;top:8288;width:2;height:507" coordorigin="11436,8288" coordsize="0,507" path="m11436,8795l11436,8288e" filled="f" stroked="t" strokeweight=".477306pt" strokecolor="#5B5B5B">
                <v:path arrowok="t"/>
              </v:shape>
            </v:group>
            <v:group style="position:absolute;left:3026;top:9106;width:792;height:2" coordorigin="3026,9106" coordsize="792,2">
              <v:shape style="position:absolute;left:3026;top:9106;width:792;height:2" coordorigin="3026,9106" coordsize="792,0" path="m3026,9106l3818,9106e" filled="f" stroked="t" strokeweight=".477306pt" strokecolor="#747474">
                <v:path arrowok="t"/>
              </v:shape>
            </v:group>
            <v:group style="position:absolute;left:640;top:9104;width:9990;height:2" coordorigin="640,9104" coordsize="9990,2">
              <v:shape style="position:absolute;left:640;top:9104;width:9990;height:2" coordorigin="640,9104" coordsize="9990,0" path="m640,9104l10630,9104e" filled="f" stroked="t" strokeweight=".715958pt" strokecolor="#878787">
                <v:path arrowok="t"/>
              </v:shape>
            </v:group>
            <v:group style="position:absolute;left:5613;top:9106;width:835;height:2" coordorigin="5613,9106" coordsize="835,2">
              <v:shape style="position:absolute;left:5613;top:9106;width:835;height:2" coordorigin="5613,9106" coordsize="835,0" path="m5613,9106l6448,9106e" filled="f" stroked="t" strokeweight=".477306pt" strokecolor="#606060">
                <v:path arrowok="t"/>
              </v:shape>
            </v:group>
            <v:group style="position:absolute;left:8071;top:9106;width:368;height:2" coordorigin="8071,9106" coordsize="368,2">
              <v:shape style="position:absolute;left:8071;top:9106;width:368;height:2" coordorigin="8071,9106" coordsize="368,0" path="m8071,9106l8439,9106e" filled="f" stroked="t" strokeweight=".477306pt" strokecolor="#6B6B6B">
                <v:path arrowok="t"/>
              </v:shape>
            </v:group>
            <v:group style="position:absolute;left:10510;top:9106;width:940;height:2" coordorigin="10510,9106" coordsize="940,2">
              <v:shape style="position:absolute;left:10510;top:9106;width:940;height:2" coordorigin="10510,9106" coordsize="940,0" path="m10510,9106l11451,9106e" filled="f" stroked="t" strokeweight=".477306pt" strokecolor="#747474">
                <v:path arrowok="t"/>
              </v:shape>
            </v:group>
            <v:group style="position:absolute;left:11436;top:661;width:2;height:8838" coordorigin="11436,661" coordsize="2,8838">
              <v:shape style="position:absolute;left:11436;top:661;width:2;height:8838" coordorigin="11436,661" coordsize="0,8838" path="m11436,9499l11436,661e" filled="f" stroked="t" strokeweight=".477306pt" strokecolor="#747474">
                <v:path arrowok="t"/>
              </v:shape>
            </v:group>
            <v:group style="position:absolute;left:2458;top:9336;width:2;height:292" coordorigin="2458,9336" coordsize="2,292">
              <v:shape style="position:absolute;left:2458;top:9336;width:2;height:292" coordorigin="2458,9336" coordsize="0,292" path="m2458,9628l2458,9336e" filled="f" stroked="t" strokeweight=".477306pt" strokecolor="#484848">
                <v:path arrowok="t"/>
              </v:shape>
            </v:group>
            <v:group style="position:absolute;left:11439;top:9006;width:2;height:689" coordorigin="11439,9006" coordsize="2,689">
              <v:shape style="position:absolute;left:11439;top:9006;width:2;height:689" coordorigin="11439,9006" coordsize="0,689" path="m11439,9695l11439,9006e" filled="f" stroked="t" strokeweight=".954611pt" strokecolor="#8C8C8C">
                <v:path arrowok="t"/>
              </v:shape>
            </v:group>
            <v:group style="position:absolute;left:640;top:9956;width:1609;height:2" coordorigin="640,9956" coordsize="1609,2">
              <v:shape style="position:absolute;left:640;top:9956;width:1609;height:2" coordorigin="640,9956" coordsize="1609,0" path="m640,9956l2248,9956e" filled="f" stroked="t" strokeweight=".954611pt" strokecolor="#9C9C9C">
                <v:path arrowok="t"/>
              </v:shape>
            </v:group>
            <v:group style="position:absolute;left:1966;top:9958;width:9479;height:2" coordorigin="1966,9958" coordsize="9479,2">
              <v:shape style="position:absolute;left:1966;top:9958;width:9479;height:2" coordorigin="1966,9958" coordsize="9479,0" path="m1966,9958l11446,9958e" filled="f" stroked="t" strokeweight=".715958pt" strokecolor="#808080">
                <v:path arrowok="t"/>
              </v:shape>
            </v:group>
            <v:group style="position:absolute;left:11436;top:9571;width:2;height:417" coordorigin="11436,9571" coordsize="2,417">
              <v:shape style="position:absolute;left:11436;top:9571;width:2;height:417" coordorigin="11436,9571" coordsize="0,417" path="m11436,9987l11436,9571e" filled="f" stroked="t" strokeweight=".715958pt" strokecolor="#747474">
                <v:path arrowok="t"/>
              </v:shape>
            </v:group>
            <v:group style="position:absolute;left:640;top:10198;width:1131;height:2" coordorigin="640,10198" coordsize="1131,2">
              <v:shape style="position:absolute;left:640;top:10198;width:1131;height:2" coordorigin="640,10198" coordsize="1131,0" path="m640,10198l1771,10198e" filled="f" stroked="t" strokeweight=".477306pt" strokecolor="#808080">
                <v:path arrowok="t"/>
              </v:shape>
            </v:group>
            <v:group style="position:absolute;left:721;top:10198;width:6028;height:2" coordorigin="721,10198" coordsize="6028,2">
              <v:shape style="position:absolute;left:721;top:10198;width:6028;height:2" coordorigin="721,10198" coordsize="6028,0" path="m721,10198l6749,10198e" filled="f" stroked="t" strokeweight=".715958pt" strokecolor="#838383">
                <v:path arrowok="t"/>
              </v:shape>
            </v:group>
            <v:group style="position:absolute;left:3876;top:10198;width:234;height:2" coordorigin="3876,10198" coordsize="234,2">
              <v:shape style="position:absolute;left:3876;top:10198;width:234;height:2" coordorigin="3876,10198" coordsize="234,0" path="m3876,10198l4110,10198e" filled="f" stroked="t" strokeweight=".477306pt" strokecolor="#6B6B6B">
                <v:path arrowok="t"/>
              </v:shape>
            </v:group>
            <v:group style="position:absolute;left:5613;top:10198;width:1136;height:2" coordorigin="5613,10198" coordsize="1136,2">
              <v:shape style="position:absolute;left:5613;top:10198;width:1136;height:2" coordorigin="5613,10198" coordsize="1136,0" path="m5613,10198l6749,10198e" filled="f" stroked="t" strokeweight=".477306pt" strokecolor="#676767">
                <v:path arrowok="t"/>
              </v:shape>
            </v:group>
            <v:group style="position:absolute;left:6391;top:10198;width:506;height:2" coordorigin="6391,10198" coordsize="506,2">
              <v:shape style="position:absolute;left:6391;top:10198;width:506;height:2" coordorigin="6391,10198" coordsize="506,0" path="m6391,10198l6897,10198e" filled="f" stroked="t" strokeweight=".477306pt" strokecolor="#7C7C7C">
                <v:path arrowok="t"/>
              </v:shape>
            </v:group>
            <v:group style="position:absolute;left:6806;top:10198;width:1322;height:2" coordorigin="6806,10198" coordsize="1322,2">
              <v:shape style="position:absolute;left:6806;top:10198;width:1322;height:2" coordorigin="6806,10198" coordsize="1322,0" path="m6806,10198l8129,10198e" filled="f" stroked="t" strokeweight=".954611pt" strokecolor="#838383">
                <v:path arrowok="t"/>
              </v:shape>
            </v:group>
            <v:group style="position:absolute;left:8071;top:10198;width:1203;height:2" coordorigin="8071,10198" coordsize="1203,2">
              <v:shape style="position:absolute;left:8071;top:10198;width:1203;height:2" coordorigin="8071,10198" coordsize="1203,0" path="m8071,10198l9274,10198e" filled="f" stroked="t" strokeweight=".477306pt" strokecolor="#676767">
                <v:path arrowok="t"/>
              </v:shape>
            </v:group>
            <v:group style="position:absolute;left:9217;top:10198;width:1413;height:2" coordorigin="9217,10198" coordsize="1413,2">
              <v:shape style="position:absolute;left:9217;top:10198;width:1413;height:2" coordorigin="9217,10198" coordsize="1413,0" path="m9217,10198l10630,10198e" filled="f" stroked="t" strokeweight=".954611pt" strokecolor="#878787">
                <v:path arrowok="t"/>
              </v:shape>
            </v:group>
            <v:group style="position:absolute;left:10486;top:10198;width:959;height:2" coordorigin="10486,10198" coordsize="959,2">
              <v:shape style="position:absolute;left:10486;top:10198;width:959;height:2" coordorigin="10486,10198" coordsize="959,0" path="m10486,10198l11446,10198e" filled="f" stroked="t" strokeweight=".477306pt" strokecolor="#777777">
                <v:path arrowok="t"/>
              </v:shape>
            </v:group>
            <v:group style="position:absolute;left:11441;top:9915;width:2;height:551" coordorigin="11441,9915" coordsize="2,551">
              <v:shape style="position:absolute;left:11441;top:9915;width:2;height:551" coordorigin="11441,9915" coordsize="0,551" path="m11441,10466l11441,9915e" filled="f" stroked="t" strokeweight=".477306pt" strokecolor="#646464">
                <v:path arrowok="t"/>
              </v:shape>
            </v:group>
            <v:group style="position:absolute;left:635;top:10442;width:10811;height:2" coordorigin="635,10442" coordsize="10811,2">
              <v:shape style="position:absolute;left:635;top:10442;width:10811;height:2" coordorigin="635,10442" coordsize="10811,0" path="m635,10442l11446,10442e" filled="f" stroked="t" strokeweight=".715958pt" strokecolor="#878787">
                <v:path arrowok="t"/>
              </v:shape>
            </v:group>
            <v:group style="position:absolute;left:2420;top:10442;width:663;height:2" coordorigin="2420,10442" coordsize="663,2">
              <v:shape style="position:absolute;left:2420;top:10442;width:663;height:2" coordorigin="2420,10442" coordsize="663,0" path="m2420,10442l3083,10442e" filled="f" stroked="t" strokeweight=".477306pt" strokecolor="#777777">
                <v:path arrowok="t"/>
              </v:shape>
            </v:group>
            <v:group style="position:absolute;left:4406;top:10442;width:616;height:2" coordorigin="4406,10442" coordsize="616,2">
              <v:shape style="position:absolute;left:4406;top:10442;width:616;height:2" coordorigin="4406,10442" coordsize="616,0" path="m4406,10442l5021,10442e" filled="f" stroked="t" strokeweight=".477306pt" strokecolor="#676767">
                <v:path arrowok="t"/>
              </v:shape>
            </v:group>
            <v:group style="position:absolute;left:4964;top:10442;width:706;height:2" coordorigin="4964,10442" coordsize="706,2">
              <v:shape style="position:absolute;left:4964;top:10442;width:706;height:2" coordorigin="4964,10442" coordsize="706,0" path="m4964,10442l5670,10442e" filled="f" stroked="t" strokeweight=".477306pt" strokecolor="#7C7C7C">
                <v:path arrowok="t"/>
              </v:shape>
            </v:group>
            <v:group style="position:absolute;left:6840;top:10442;width:1026;height:2" coordorigin="6840,10442" coordsize="1026,2">
              <v:shape style="position:absolute;left:6840;top:10442;width:1026;height:2" coordorigin="6840,10442" coordsize="1026,0" path="m6840,10442l7866,10442e" filled="f" stroked="t" strokeweight=".477306pt" strokecolor="#676767">
                <v:path arrowok="t"/>
              </v:shape>
            </v:group>
            <v:group style="position:absolute;left:9217;top:10442;width:978;height:2" coordorigin="9217,10442" coordsize="978,2">
              <v:shape style="position:absolute;left:9217;top:10442;width:978;height:2" coordorigin="9217,10442" coordsize="978,0" path="m9217,10442l10195,10442e" filled="f" stroked="t" strokeweight=".477306pt" strokecolor="#707070">
                <v:path arrowok="t"/>
              </v:shape>
            </v:group>
            <v:group style="position:absolute;left:11443;top:10394;width:2;height:6009" coordorigin="11443,10394" coordsize="2,6009">
              <v:shape style="position:absolute;left:11443;top:10394;width:2;height:6009" coordorigin="11443,10394" coordsize="0,6009" path="m11443,16403l11443,10394e" filled="f" stroked="t" strokeweight=".715958pt" strokecolor="#808080">
                <v:path arrowok="t"/>
              </v:shape>
            </v:group>
            <v:group style="position:absolute;left:864;top:10921;width:3599;height:2" coordorigin="864,10921" coordsize="3599,2">
              <v:shape style="position:absolute;left:864;top:10921;width:3599;height:2" coordorigin="864,10921" coordsize="3599,0" path="m864,10921l4463,10921e" filled="f" stroked="t" strokeweight=".715958pt" strokecolor="#8C8C8C">
                <v:path arrowok="t"/>
              </v:shape>
            </v:group>
            <v:group style="position:absolute;left:1861;top:10921;width:1222;height:2" coordorigin="1861,10921" coordsize="1222,2">
              <v:shape style="position:absolute;left:1861;top:10921;width:1222;height:2" coordorigin="1861,10921" coordsize="1222,0" path="m1861,10921l3083,10921e" filled="f" stroked="t" strokeweight=".477306pt" strokecolor="#777777">
                <v:path arrowok="t"/>
              </v:shape>
            </v:group>
            <v:group style="position:absolute;left:4406;top:10921;width:616;height:2" coordorigin="4406,10921" coordsize="616,2">
              <v:shape style="position:absolute;left:4406;top:10921;width:616;height:2" coordorigin="4406,10921" coordsize="616,0" path="m4406,10921l5021,10921e" filled="f" stroked="t" strokeweight=".477306pt" strokecolor="#646464">
                <v:path arrowok="t"/>
              </v:shape>
            </v:group>
            <v:group style="position:absolute;left:6744;top:10921;width:759;height:2" coordorigin="6744,10921" coordsize="759,2">
              <v:shape style="position:absolute;left:6744;top:10921;width:759;height:2" coordorigin="6744,10921" coordsize="759,0" path="m6744,10921l7503,10921e" filled="f" stroked="t" strokeweight=".477306pt" strokecolor="#747474">
                <v:path arrowok="t"/>
              </v:shape>
            </v:group>
            <v:group style="position:absolute;left:4964;top:10918;width:6487;height:2" coordorigin="4964,10918" coordsize="6487,2">
              <v:shape style="position:absolute;left:4964;top:10918;width:6487;height:2" coordorigin="4964,10918" coordsize="6487,0" path="m4964,10918l11451,10918e" filled="f" stroked="t" strokeweight=".715958pt" strokecolor="#878787">
                <v:path arrowok="t"/>
              </v:shape>
            </v:group>
            <v:group style="position:absolute;left:9112;top:10921;width:1083;height:2" coordorigin="9112,10921" coordsize="1083,2">
              <v:shape style="position:absolute;left:9112;top:10921;width:1083;height:2" coordorigin="9112,10921" coordsize="1083,0" path="m9112,10921l10195,10921e" filled="f" stroked="t" strokeweight=".477306pt" strokecolor="#707070">
                <v:path arrowok="t"/>
              </v:shape>
            </v:group>
            <v:group style="position:absolute;left:644;top:11160;width:10806;height:2" coordorigin="644,11160" coordsize="10806,2">
              <v:shape style="position:absolute;left:644;top:11160;width:10806;height:2" coordorigin="644,11160" coordsize="10806,0" path="m644,11160l11451,11160e" filled="f" stroked="t" strokeweight=".715958pt" strokecolor="#878787">
                <v:path arrowok="t"/>
              </v:shape>
            </v:group>
            <v:group style="position:absolute;left:649;top:10993;width:2;height:661" coordorigin="649,10993" coordsize="2,661">
              <v:shape style="position:absolute;left:649;top:10993;width:2;height:661" coordorigin="649,10993" coordsize="0,661" path="m649,11653l649,10993e" filled="f" stroked="t" strokeweight=".477306pt" strokecolor="#646464">
                <v:path arrowok="t"/>
              </v:shape>
            </v:group>
            <v:group style="position:absolute;left:2420;top:11160;width:663;height:2" coordorigin="2420,11160" coordsize="663,2">
              <v:shape style="position:absolute;left:2420;top:11160;width:663;height:2" coordorigin="2420,11160" coordsize="663,0" path="m2420,11160l3083,11160e" filled="f" stroked="t" strokeweight=".477306pt" strokecolor="#676767">
                <v:path arrowok="t"/>
              </v:shape>
            </v:group>
            <v:group style="position:absolute;left:4406;top:11160;width:210;height:2" coordorigin="4406,11160" coordsize="210,2">
              <v:shape style="position:absolute;left:4406;top:11160;width:210;height:2" coordorigin="4406,11160" coordsize="210,0" path="m4406,11160l4616,11160e" filled="f" stroked="t" strokeweight=".477306pt" strokecolor="#707070">
                <v:path arrowok="t"/>
              </v:shape>
            </v:group>
            <v:group style="position:absolute;left:4558;top:11160;width:463;height:2" coordorigin="4558,11160" coordsize="463,2">
              <v:shape style="position:absolute;left:4558;top:11160;width:463;height:2" coordorigin="4558,11160" coordsize="463,0" path="m4558,11160l5021,11160e" filled="f" stroked="t" strokeweight=".477306pt" strokecolor="#575757">
                <v:path arrowok="t"/>
              </v:shape>
            </v:group>
            <v:group style="position:absolute;left:4964;top:11160;width:706;height:2" coordorigin="4964,11160" coordsize="706,2">
              <v:shape style="position:absolute;left:4964;top:11160;width:706;height:2" coordorigin="4964,11160" coordsize="706,0" path="m4964,11160l5670,11160e" filled="f" stroked="t" strokeweight=".477306pt" strokecolor="#747474">
                <v:path arrowok="t"/>
              </v:shape>
            </v:group>
            <v:group style="position:absolute;left:7446;top:11160;width:420;height:2" coordorigin="7446,11160" coordsize="420,2">
              <v:shape style="position:absolute;left:7446;top:11160;width:420;height:2" coordorigin="7446,11160" coordsize="420,0" path="m7446,11160l7866,11160e" filled="f" stroked="t" strokeweight=".477306pt" strokecolor="#676767">
                <v:path arrowok="t"/>
              </v:shape>
            </v:group>
            <v:group style="position:absolute;left:9217;top:11160;width:978;height:2" coordorigin="9217,11160" coordsize="978,2">
              <v:shape style="position:absolute;left:9217;top:11160;width:978;height:2" coordorigin="9217,11160" coordsize="978,0" path="m9217,11160l10195,11160e" filled="f" stroked="t" strokeweight=".477306pt" strokecolor="#707070">
                <v:path arrowok="t"/>
              </v:shape>
            </v:group>
            <v:group style="position:absolute;left:1174;top:11151;width:2;height:503" coordorigin="1174,11151" coordsize="2,503">
              <v:shape style="position:absolute;left:1174;top:11151;width:2;height:503" coordorigin="1174,11151" coordsize="0,503" path="m1174,11653l1174,11151e" filled="f" stroked="t" strokeweight=".477306pt" strokecolor="#646464">
                <v:path arrowok="t"/>
              </v:shape>
            </v:group>
            <v:group style="position:absolute;left:1752;top:11151;width:2;height:503" coordorigin="1752,11151" coordsize="2,503">
              <v:shape style="position:absolute;left:1752;top:11151;width:2;height:503" coordorigin="1752,11151" coordsize="0,503" path="m1752,11653l1752,11151e" filled="f" stroked="t" strokeweight=".954611pt" strokecolor="#777777">
                <v:path arrowok="t"/>
              </v:shape>
            </v:group>
            <v:group style="position:absolute;left:7479;top:11155;width:2;height:517" coordorigin="7479,11155" coordsize="2,517">
              <v:shape style="position:absolute;left:7479;top:11155;width:2;height:517" coordorigin="7479,11155" coordsize="0,517" path="m7479,11672l7479,11155e" filled="f" stroked="t" strokeweight=".954611pt" strokecolor="#6B6B6B">
                <v:path arrowok="t"/>
              </v:shape>
            </v:group>
            <v:group style="position:absolute;left:644;top:11629;width:601;height:2" coordorigin="644,11629" coordsize="601,2">
              <v:shape style="position:absolute;left:644;top:11629;width:601;height:2" coordorigin="644,11629" coordsize="601,0" path="m644,11629l1246,11629e" filled="f" stroked="t" strokeweight=".954611pt" strokecolor="#A0A0A0">
                <v:path arrowok="t"/>
              </v:shape>
            </v:group>
            <v:group style="position:absolute;left:1131;top:11627;width:10319;height:2" coordorigin="1131,11627" coordsize="10319,2">
              <v:shape style="position:absolute;left:1131;top:11627;width:10319;height:2" coordorigin="1131,11627" coordsize="10319,0" path="m1131,11627l11451,11627e" filled="f" stroked="t" strokeweight=".715958pt" strokecolor="#838383">
                <v:path arrowok="t"/>
              </v:shape>
            </v:group>
            <v:group style="position:absolute;left:3761;top:11625;width:348;height:2" coordorigin="3761,11625" coordsize="348,2">
              <v:shape style="position:absolute;left:3761;top:11625;width:348;height:2" coordorigin="3761,11625" coordsize="348,0" path="m3761,11625l4110,11625e" filled="f" stroked="t" strokeweight=".477306pt" strokecolor="#747474">
                <v:path arrowok="t"/>
              </v:shape>
            </v:group>
            <v:group style="position:absolute;left:4406;top:11629;width:616;height:2" coordorigin="4406,11629" coordsize="616,2">
              <v:shape style="position:absolute;left:4406;top:11629;width:616;height:2" coordorigin="4406,11629" coordsize="616,0" path="m4406,11629l5021,11629e" filled="f" stroked="t" strokeweight=".477306pt" strokecolor="#676767">
                <v:path arrowok="t"/>
              </v:shape>
            </v:group>
            <v:group style="position:absolute;left:6281;top:11627;width:1231;height:2" coordorigin="6281,11627" coordsize="1231,2">
              <v:shape style="position:absolute;left:6281;top:11627;width:1231;height:2" coordorigin="6281,11627" coordsize="1231,0" path="m6281,11627l7513,11627e" filled="f" stroked="t" strokeweight=".477306pt" strokecolor="#6B6B6B">
                <v:path arrowok="t"/>
              </v:shape>
            </v:group>
            <v:group style="position:absolute;left:9193;top:11629;width:1002;height:2" coordorigin="9193,11629" coordsize="1002,2">
              <v:shape style="position:absolute;left:9193;top:11629;width:1002;height:2" coordorigin="9193,11629" coordsize="1002,0" path="m9193,11629l10195,11629e" filled="f" stroked="t" strokeweight=".477306pt" strokecolor="#6B6B6B">
                <v:path arrowok="t"/>
              </v:shape>
            </v:group>
            <v:group style="position:absolute;left:652;top:11567;width:2;height:4831" coordorigin="652,11567" coordsize="2,4831">
              <v:shape style="position:absolute;left:652;top:11567;width:2;height:4831" coordorigin="652,11567" coordsize="0,4831" path="m652,16398l652,11567e" filled="f" stroked="t" strokeweight=".715958pt" strokecolor="#878787">
                <v:path arrowok="t"/>
              </v:shape>
            </v:group>
            <v:group style="position:absolute;left:1174;top:11581;width:2;height:1369" coordorigin="1174,11581" coordsize="2,1369">
              <v:shape style="position:absolute;left:1174;top:11581;width:2;height:1369" coordorigin="1174,11581" coordsize="0,1369" path="m1174,12951l1174,11581e" filled="f" stroked="t" strokeweight=".954611pt" strokecolor="#808080">
                <v:path arrowok="t"/>
              </v:shape>
            </v:group>
            <v:group style="position:absolute;left:1752;top:11581;width:2;height:991" coordorigin="1752,11581" coordsize="2,991">
              <v:shape style="position:absolute;left:1752;top:11581;width:2;height:991" coordorigin="1752,11581" coordsize="0,991" path="m1752,12573l1752,11581e" filled="f" stroked="t" strokeweight=".477306pt" strokecolor="#4B4B4B">
                <v:path arrowok="t"/>
              </v:shape>
            </v:group>
            <v:group style="position:absolute;left:7479;top:11581;width:2;height:795" coordorigin="7479,11581" coordsize="2,795">
              <v:shape style="position:absolute;left:7479;top:11581;width:2;height:795" coordorigin="7479,11581" coordsize="0,795" path="m7479,12376l7479,11581e" filled="f" stroked="t" strokeweight=".477306pt" strokecolor="#4F4F4F">
                <v:path arrowok="t"/>
              </v:shape>
            </v:group>
            <v:group style="position:absolute;left:11441;top:11802;width:2;height:771" coordorigin="11441,11802" coordsize="2,771">
              <v:shape style="position:absolute;left:11441;top:11802;width:2;height:771" coordorigin="11441,11802" coordsize="0,771" path="m11441,12573l11441,11802e" filled="f" stroked="t" strokeweight=".477306pt" strokecolor="#606060">
                <v:path arrowok="t"/>
              </v:shape>
            </v:group>
            <v:group style="position:absolute;left:11441;top:11802;width:2;height:4601" coordorigin="11441,11802" coordsize="2,4601">
              <v:shape style="position:absolute;left:11441;top:11802;width:2;height:4601" coordorigin="11441,11802" coordsize="0,4601" path="m11441,16403l11441,11802e" filled="f" stroked="t" strokeweight=".477306pt" strokecolor="#808080">
                <v:path arrowok="t"/>
              </v:shape>
            </v:group>
            <v:group style="position:absolute;left:649;top:12893;width:2;height:642" coordorigin="649,12893" coordsize="2,642">
              <v:shape style="position:absolute;left:649;top:12893;width:2;height:642" coordorigin="649,12893" coordsize="0,642" path="m649,13535l649,12893e" filled="f" stroked="t" strokeweight=".477306pt" strokecolor="#646464">
                <v:path arrowok="t"/>
              </v:shape>
            </v:group>
            <v:group style="position:absolute;left:1174;top:12893;width:2;height:1029" coordorigin="1174,12893" coordsize="2,1029">
              <v:shape style="position:absolute;left:1174;top:12893;width:2;height:1029" coordorigin="1174,12893" coordsize="0,1029" path="m1174,13923l1174,12893e" filled="f" stroked="t" strokeweight=".477306pt" strokecolor="#646464">
                <v:path arrowok="t"/>
              </v:shape>
            </v:group>
            <v:group style="position:absolute;left:1754;top:12515;width:2;height:1652" coordorigin="1754,12515" coordsize="2,1652">
              <v:shape style="position:absolute;left:1754;top:12515;width:2;height:1652" coordorigin="1754,12515" coordsize="0,1652" path="m1754,14167l1754,12515e" filled="f" stroked="t" strokeweight=".954611pt" strokecolor="#777777">
                <v:path arrowok="t"/>
              </v:shape>
            </v:group>
            <v:group style="position:absolute;left:3790;top:12922;width:2;height:81" coordorigin="3790,12922" coordsize="2,81">
              <v:shape style="position:absolute;left:3790;top:12922;width:2;height:81" coordorigin="3790,12922" coordsize="0,81" path="m3790,13003l3790,12922e" filled="f" stroked="t" strokeweight="1.909222pt" strokecolor="#A8AFCF">
                <v:path arrowok="t"/>
              </v:shape>
            </v:group>
            <v:group style="position:absolute;left:7482;top:12285;width:2;height:1001" coordorigin="7482,12285" coordsize="2,1001">
              <v:shape style="position:absolute;left:7482;top:12285;width:2;height:1001" coordorigin="7482,12285" coordsize="0,1001" path="m7482,13286l7482,12285e" filled="f" stroked="t" strokeweight=".954611pt" strokecolor="#7C7C7C">
                <v:path arrowok="t"/>
              </v:shape>
            </v:group>
            <v:group style="position:absolute;left:3809;top:12975;width:2;height:297" coordorigin="3809,12975" coordsize="2,297">
              <v:shape style="position:absolute;left:3809;top:12975;width:2;height:297" coordorigin="3809,12975" coordsize="0,297" path="m3809,13272l3809,12975e" filled="f" stroked="t" strokeweight=".715958pt" strokecolor="#5760A8">
                <v:path arrowok="t"/>
              </v:shape>
            </v:group>
            <v:group style="position:absolute;left:3809;top:13214;width:2;height:77" coordorigin="3809,13214" coordsize="2,77">
              <v:shape style="position:absolute;left:3809;top:13214;width:2;height:77" coordorigin="3809,13214" coordsize="0,77" path="m3809,13291l3809,13214e" filled="f" stroked="t" strokeweight="1.909222pt" strokecolor="#4B5493">
                <v:path arrowok="t"/>
              </v:shape>
            </v:group>
            <v:group style="position:absolute;left:7482;top:13214;width:2;height:2131" coordorigin="7482,13214" coordsize="2,2131">
              <v:shape style="position:absolute;left:7482;top:13214;width:2;height:2131" coordorigin="7482,13214" coordsize="0,2131" path="m7482,15345l7482,13214e" filled="f" stroked="t" strokeweight=".715958pt" strokecolor="#676767">
                <v:path arrowok="t"/>
              </v:shape>
            </v:group>
            <v:group style="position:absolute;left:3787;top:13142;width:2;height:393" coordorigin="3787,13142" coordsize="2,393">
              <v:shape style="position:absolute;left:3787;top:13142;width:2;height:393" coordorigin="3787,13142" coordsize="0,393" path="m3787,13535l3787,13142e" filled="f" stroked="t" strokeweight=".715958pt" strokecolor="#5B60A3">
                <v:path arrowok="t"/>
              </v:shape>
            </v:group>
            <v:group style="position:absolute;left:3902;top:13166;width:2;height:369" coordorigin="3902,13166" coordsize="2,369">
              <v:shape style="position:absolute;left:3902;top:13166;width:2;height:369" coordorigin="3902,13166" coordsize="0,369" path="m3902,13535l3902,13166e" filled="f" stroked="t" strokeweight="1.909222pt" strokecolor="#4F5493">
                <v:path arrowok="t"/>
              </v:shape>
            </v:group>
            <v:group style="position:absolute;left:7484;top:13233;width:2;height:302" coordorigin="7484,13233" coordsize="2,302">
              <v:shape style="position:absolute;left:7484;top:13233;width:2;height:302" coordorigin="7484,13233" coordsize="0,302" path="m7484,13535l7484,13233e" filled="f" stroked="t" strokeweight=".477306pt" strokecolor="#4B4B4B">
                <v:path arrowok="t"/>
              </v:shape>
            </v:group>
            <v:group style="position:absolute;left:635;top:13616;width:539;height:2" coordorigin="635,13616" coordsize="539,2">
              <v:shape style="position:absolute;left:635;top:13616;width:539;height:2" coordorigin="635,13616" coordsize="539,0" path="m635,13616l1174,13616e" filled="f" stroked="t" strokeweight=".238653pt" strokecolor="#909090">
                <v:path arrowok="t"/>
              </v:shape>
            </v:group>
            <v:group style="position:absolute;left:654;top:12946;width:2;height:704" coordorigin="654,12946" coordsize="2,704">
              <v:shape style="position:absolute;left:654;top:12946;width:2;height:704" coordorigin="654,12946" coordsize="0,704" path="m654,13650l654,12946e" filled="f" stroked="t" strokeweight=".715958pt" strokecolor="#707070">
                <v:path arrowok="t"/>
              </v:shape>
            </v:group>
            <v:group style="position:absolute;left:1160;top:13616;width:835;height:2" coordorigin="1160,13616" coordsize="835,2">
              <v:shape style="position:absolute;left:1160;top:13616;width:835;height:2" coordorigin="1160,13616" coordsize="835,0" path="m1160,13616l1995,13616e" filled="f" stroked="t" strokeweight=".238653pt" strokecolor="#707070">
                <v:path arrowok="t"/>
              </v:shape>
            </v:group>
            <v:group style="position:absolute;left:1995;top:13616;width:468;height:2" coordorigin="1995,13616" coordsize="468,2">
              <v:shape style="position:absolute;left:1995;top:13616;width:468;height:2" coordorigin="1995,13616" coordsize="468,0" path="m1995,13616l2463,13616e" filled="f" stroked="t" strokeweight=".238653pt" strokecolor="#484848">
                <v:path arrowok="t"/>
              </v:shape>
            </v:group>
            <v:group style="position:absolute;left:2463;top:13477;width:2;height:445" coordorigin="2463,13477" coordsize="2,445">
              <v:shape style="position:absolute;left:2463;top:13477;width:2;height:445" coordorigin="2463,13477" coordsize="0,445" path="m2463,13923l2463,13477e" filled="f" stroked="t" strokeweight=".477306pt" strokecolor="#4B4B4B">
                <v:path arrowok="t"/>
              </v:shape>
            </v:group>
            <v:group style="position:absolute;left:7484;top:13477;width:2;height:168" coordorigin="7484,13477" coordsize="2,168">
              <v:shape style="position:absolute;left:7484;top:13477;width:2;height:168" coordorigin="7484,13477" coordsize="0,168" path="m7484,13645l7484,13477e" filled="f" stroked="t" strokeweight=".477306pt" strokecolor="#2F2F2F">
                <v:path arrowok="t"/>
              </v:shape>
            </v:group>
            <v:group style="position:absolute;left:7484;top:13588;width:2;height:335" coordorigin="7484,13588" coordsize="2,335">
              <v:shape style="position:absolute;left:7484;top:13588;width:2;height:335" coordorigin="7484,13588" coordsize="0,335" path="m7484,13923l7484,13588e" filled="f" stroked="t" strokeweight=".477306pt" strokecolor="#444444">
                <v:path arrowok="t"/>
              </v:shape>
            </v:group>
            <v:group style="position:absolute;left:654;top:13803;width:2;height:345" coordorigin="654,13803" coordsize="2,345">
              <v:shape style="position:absolute;left:654;top:13803;width:2;height:345" coordorigin="654,13803" coordsize="0,345" path="m654,14148l654,13803e" filled="f" stroked="t" strokeweight=".954611pt" strokecolor="#9C9C9C">
                <v:path arrowok="t"/>
              </v:shape>
            </v:group>
            <v:group style="position:absolute;left:1177;top:13865;width:2;height:1479" coordorigin="1177,13865" coordsize="2,1479">
              <v:shape style="position:absolute;left:1177;top:13865;width:2;height:1479" coordorigin="1177,13865" coordsize="0,1479" path="m1177,15345l1177,13865e" filled="f" stroked="t" strokeweight=".954611pt" strokecolor="#838383">
                <v:path arrowok="t"/>
              </v:shape>
            </v:group>
            <v:group style="position:absolute;left:7484;top:13865;width:2;height:230" coordorigin="7484,13865" coordsize="2,230">
              <v:shape style="position:absolute;left:7484;top:13865;width:2;height:230" coordorigin="7484,13865" coordsize="0,230" path="m7484,14095l7484,13865e" filled="f" stroked="t" strokeweight=".477306pt" strokecolor="#676767">
                <v:path arrowok="t"/>
              </v:shape>
            </v:group>
            <v:group style="position:absolute;left:7484;top:14038;width:2;height:709" coordorigin="7484,14038" coordsize="2,709">
              <v:shape style="position:absolute;left:7484;top:14038;width:2;height:709" coordorigin="7484,14038" coordsize="0,709" path="m7484,14746l7484,14038e" filled="f" stroked="t" strokeweight=".954611pt" strokecolor="#7C7C7C">
                <v:path arrowok="t"/>
              </v:shape>
            </v:group>
            <v:group style="position:absolute;left:1752;top:14109;width:2;height:914" coordorigin="1752,14109" coordsize="2,914">
              <v:shape style="position:absolute;left:1752;top:14109;width:2;height:914" coordorigin="1752,14109" coordsize="0,914" path="m1752,15024l1752,14109e" filled="f" stroked="t" strokeweight=".477306pt" strokecolor="#444444">
                <v:path arrowok="t"/>
              </v:shape>
            </v:group>
            <v:group style="position:absolute;left:10551;top:14267;width:2;height:144" coordorigin="10551,14267" coordsize="2,144">
              <v:shape style="position:absolute;left:10551;top:14267;width:2;height:144" coordorigin="10551,14267" coordsize="0,144" path="m10551,14411l10551,14267e" filled="f" stroked="t" strokeweight="3.579792pt" strokecolor="#2B2B2B">
                <v:path arrowok="t"/>
              </v:shape>
            </v:group>
            <v:group style="position:absolute;left:10556;top:14354;width:2;height:62" coordorigin="10556,14354" coordsize="2,62">
              <v:shape style="position:absolute;left:10556;top:14354;width:2;height:62" coordorigin="10556,14354" coordsize="0,62" path="m10556,14416l10556,14354e" filled="f" stroked="t" strokeweight="1.431917pt" strokecolor="#2B2B2B">
                <v:path arrowok="t"/>
              </v:shape>
            </v:group>
            <v:group style="position:absolute;left:2458;top:14598;width:2;height:220" coordorigin="2458,14598" coordsize="2,220">
              <v:shape style="position:absolute;left:2458;top:14598;width:2;height:220" coordorigin="2458,14598" coordsize="0,220" path="m2458,14818l2458,14598e" filled="f" stroked="t" strokeweight=".477306pt" strokecolor="#4B4B4B">
                <v:path arrowok="t"/>
              </v:shape>
            </v:group>
            <v:group style="position:absolute;left:1754;top:14966;width:2;height:1427" coordorigin="1754,14966" coordsize="2,1427">
              <v:shape style="position:absolute;left:1754;top:14966;width:2;height:1427" coordorigin="1754,14966" coordsize="0,1427" path="m1754,16393l1754,14966e" filled="f" stroked="t" strokeweight=".954611pt" strokecolor="#7C7C7C">
                <v:path arrowok="t"/>
              </v:shape>
            </v:group>
            <v:group style="position:absolute;left:4406;top:16393;width:1265;height:2" coordorigin="4406,16393" coordsize="1265,2">
              <v:shape style="position:absolute;left:4406;top:16393;width:1265;height:2" coordorigin="4406,16393" coordsize="1265,0" path="m4406,16393l5670,16393e" filled="f" stroked="t" strokeweight=".477306pt" strokecolor="#8C8C8C">
                <v:path arrowok="t"/>
              </v:shape>
            </v:group>
            <v:group style="position:absolute;left:644;top:16393;width:573;height:2" coordorigin="644,16393" coordsize="573,2">
              <v:shape style="position:absolute;left:644;top:16393;width:573;height:2" coordorigin="644,16393" coordsize="573,0" path="m644,16393l1217,16393e" filled="f" stroked="t" strokeweight=".954611pt" strokecolor="#B3B3B3">
                <v:path arrowok="t"/>
              </v:shape>
            </v:group>
            <v:group style="position:absolute;left:1174;top:15287;width:2;height:1116" coordorigin="1174,15287" coordsize="2,1116">
              <v:shape style="position:absolute;left:1174;top:15287;width:2;height:1116" coordorigin="1174,15287" coordsize="0,1116" path="m1174,16403l1174,15287e" filled="f" stroked="t" strokeweight=".477306pt" strokecolor="#676767">
                <v:path arrowok="t"/>
              </v:shape>
            </v:group>
            <v:group style="position:absolute;left:1131;top:16396;width:6735;height:2" coordorigin="1131,16396" coordsize="6735,2">
              <v:shape style="position:absolute;left:1131;top:16396;width:6735;height:2" coordorigin="1131,16396" coordsize="6735,0" path="m1131,16396l7866,16396e" filled="f" stroked="t" strokeweight=".715958pt" strokecolor="#9C9C9C">
                <v:path arrowok="t"/>
              </v:shape>
            </v:group>
            <v:group style="position:absolute;left:1909;top:16393;width:582;height:2" coordorigin="1909,16393" coordsize="582,2">
              <v:shape style="position:absolute;left:1909;top:16393;width:582;height:2" coordorigin="1909,16393" coordsize="582,0" path="m1909,16393l2492,16393e" filled="f" stroked="t" strokeweight=".477306pt" strokecolor="#8C8C8C">
                <v:path arrowok="t"/>
              </v:shape>
            </v:group>
            <v:group style="position:absolute;left:7489;top:15273;width:2;height:1135" coordorigin="7489,15273" coordsize="2,1135">
              <v:shape style="position:absolute;left:7489;top:15273;width:2;height:1135" coordorigin="7489,15273" coordsize="0,1135" path="m7489,16407l7489,15273e" filled="f" stroked="t" strokeweight=".715958pt" strokecolor="#808080">
                <v:path arrowok="t"/>
              </v:shape>
            </v:group>
            <v:group style="position:absolute;left:7809;top:16398;width:3642;height:2" coordorigin="7809,16398" coordsize="3642,2">
              <v:shape style="position:absolute;left:7809;top:16398;width:3642;height:2" coordorigin="7809,16398" coordsize="3642,0" path="m7809,16398l11451,16398e" filled="f" stroked="t" strokeweight=".715958pt" strokecolor="#878787">
                <v:path arrowok="t"/>
              </v:shape>
            </v:group>
            <v:group style="position:absolute;left:7947;top:16398;width:1327;height:2" coordorigin="7947,16398" coordsize="1327,2">
              <v:shape style="position:absolute;left:7947;top:16398;width:1327;height:2" coordorigin="7947,16398" coordsize="1327,0" path="m7947,16398l9274,16398e" filled="f" stroked="t" strokeweight=".477306pt" strokecolor="#777777">
                <v:path arrowok="t"/>
              </v:shape>
            </v:group>
            <v:group style="position:absolute;left:10572;top:16398;width:878;height:2" coordorigin="10572,16398" coordsize="878,2">
              <v:shape style="position:absolute;left:10572;top:16398;width:878;height:2" coordorigin="10572,16398" coordsize="878,0" path="m10572,16398l11451,16398e" filled="f" stroked="t" strokeweight=".477306pt" strokecolor="#80808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0"/>
          <w:szCs w:val="10"/>
          <w:color w:val="3D3D3D"/>
          <w:spacing w:val="0"/>
          <w:w w:val="100"/>
        </w:rPr>
        <w:t>o;;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87" w:lineRule="exact"/>
        <w:ind w:left="171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D3D3D"/>
          <w:spacing w:val="0"/>
          <w:w w:val="101"/>
        </w:rPr>
        <w:t>:ı: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38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666666"/>
          <w:w w:val="75"/>
          <w:b/>
          <w:bCs/>
          <w:position w:val="3"/>
        </w:rPr>
        <w:t>Abdmra</w:t>
      </w:r>
      <w:r>
        <w:rPr>
          <w:rFonts w:ascii="Times New Roman" w:hAnsi="Times New Roman" w:cs="Times New Roman" w:eastAsia="Times New Roman"/>
          <w:sz w:val="28"/>
          <w:szCs w:val="28"/>
          <w:color w:val="666666"/>
          <w:spacing w:val="-9"/>
          <w:w w:val="76"/>
          <w:b/>
          <w:bCs/>
          <w:position w:val="3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666666"/>
          <w:spacing w:val="0"/>
          <w:w w:val="75"/>
          <w:b/>
          <w:bCs/>
          <w:position w:val="3"/>
        </w:rPr>
        <w:t>.i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5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45656"/>
          <w:spacing w:val="0"/>
          <w:w w:val="74"/>
          <w:b/>
          <w:bCs/>
        </w:rPr>
        <w:t>Itfaiy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74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545656"/>
          <w:spacing w:val="-1"/>
          <w:w w:val="74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4"/>
          <w:b/>
          <w:bCs/>
        </w:rPr>
        <w:t>Merk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83" w:lineRule="exact"/>
        <w:ind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44"/>
          <w:szCs w:val="44"/>
          <w:color w:val="878787"/>
          <w:spacing w:val="-70"/>
          <w:w w:val="132"/>
          <w:position w:val="14"/>
        </w:rPr>
        <w:t>,</w:t>
      </w:r>
      <w:r>
        <w:rPr>
          <w:rFonts w:ascii="Arial" w:hAnsi="Arial" w:cs="Arial" w:eastAsia="Arial"/>
          <w:sz w:val="44"/>
          <w:szCs w:val="44"/>
          <w:color w:val="ACACAE"/>
          <w:spacing w:val="0"/>
          <w:w w:val="81"/>
          <w:position w:val="14"/>
        </w:rPr>
        <w:t>,</w:t>
      </w:r>
      <w:r>
        <w:rPr>
          <w:rFonts w:ascii="Arial" w:hAnsi="Arial" w:cs="Arial" w:eastAsia="Arial"/>
          <w:sz w:val="44"/>
          <w:szCs w:val="44"/>
          <w:color w:val="ACACAE"/>
          <w:spacing w:val="31"/>
          <w:w w:val="100"/>
          <w:position w:val="14"/>
        </w:rPr>
        <w:t> </w:t>
      </w:r>
      <w:r>
        <w:rPr>
          <w:rFonts w:ascii="Arial" w:hAnsi="Arial" w:cs="Arial" w:eastAsia="Arial"/>
          <w:sz w:val="22"/>
          <w:szCs w:val="22"/>
          <w:color w:val="878787"/>
          <w:spacing w:val="0"/>
          <w:w w:val="72"/>
          <w:position w:val="14"/>
        </w:rPr>
        <w:t>•</w:t>
      </w:r>
      <w:r>
        <w:rPr>
          <w:rFonts w:ascii="Arial" w:hAnsi="Arial" w:cs="Arial" w:eastAsia="Arial"/>
          <w:sz w:val="22"/>
          <w:szCs w:val="22"/>
          <w:color w:val="878787"/>
          <w:spacing w:val="0"/>
          <w:w w:val="72"/>
          <w:position w:val="14"/>
        </w:rPr>
        <w:t>   </w:t>
      </w:r>
      <w:r>
        <w:rPr>
          <w:rFonts w:ascii="Arial" w:hAnsi="Arial" w:cs="Arial" w:eastAsia="Arial"/>
          <w:sz w:val="22"/>
          <w:szCs w:val="22"/>
          <w:color w:val="878787"/>
          <w:spacing w:val="17"/>
          <w:w w:val="72"/>
          <w:position w:val="14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0"/>
          <w:w w:val="72"/>
          <w:position w:val="1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81" w:right="-74"/>
        <w:jc w:val="left"/>
        <w:tabs>
          <w:tab w:pos="5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3"/>
          <w:szCs w:val="23"/>
          <w:color w:val="878787"/>
          <w:spacing w:val="0"/>
          <w:w w:val="69"/>
          <w:i/>
          <w:position w:val="1"/>
        </w:rPr>
        <w:t>:</w:t>
      </w:r>
      <w:r>
        <w:rPr>
          <w:rFonts w:ascii="Arial" w:hAnsi="Arial" w:cs="Arial" w:eastAsia="Arial"/>
          <w:sz w:val="23"/>
          <w:szCs w:val="23"/>
          <w:color w:val="878787"/>
          <w:spacing w:val="6"/>
          <w:w w:val="69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0"/>
          <w:w w:val="69"/>
          <w:position w:val="1"/>
        </w:rPr>
        <w:t>ir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-36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878787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777777"/>
          <w:spacing w:val="0"/>
          <w:w w:val="103"/>
          <w:position w:val="1"/>
        </w:rPr>
        <w:t>\</w:t>
      </w:r>
      <w:r>
        <w:rPr>
          <w:rFonts w:ascii="Arial" w:hAnsi="Arial" w:cs="Arial" w:eastAsia="Arial"/>
          <w:sz w:val="21"/>
          <w:szCs w:val="21"/>
          <w:color w:val="777777"/>
          <w:spacing w:val="0"/>
          <w:w w:val="104"/>
          <w:position w:val="1"/>
        </w:rPr>
        <w:t>n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46" w:lineRule="atLeast"/>
        <w:ind w:right="-84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878787"/>
          <w:spacing w:val="-26"/>
          <w:w w:val="80"/>
          <w:b/>
          <w:bCs/>
        </w:rPr>
        <w:t>a</w:t>
      </w:r>
      <w:r>
        <w:rPr>
          <w:rFonts w:ascii="Arial" w:hAnsi="Arial" w:cs="Arial" w:eastAsia="Arial"/>
          <w:sz w:val="29"/>
          <w:szCs w:val="29"/>
          <w:color w:val="ACACAE"/>
          <w:spacing w:val="-20"/>
          <w:w w:val="65"/>
          <w:position w:val="-6"/>
        </w:rPr>
        <w:t>.</w:t>
      </w:r>
      <w:r>
        <w:rPr>
          <w:rFonts w:ascii="Arial" w:hAnsi="Arial" w:cs="Arial" w:eastAsia="Arial"/>
          <w:sz w:val="29"/>
          <w:szCs w:val="29"/>
          <w:color w:val="666666"/>
          <w:spacing w:val="-77"/>
          <w:w w:val="81"/>
          <w:position w:val="-6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66666"/>
          <w:spacing w:val="-52"/>
          <w:w w:val="106"/>
          <w:b/>
          <w:bCs/>
          <w:position w:val="0"/>
        </w:rPr>
        <w:t>v</w:t>
      </w:r>
      <w:r>
        <w:rPr>
          <w:rFonts w:ascii="Arial" w:hAnsi="Arial" w:cs="Arial" w:eastAsia="Arial"/>
          <w:sz w:val="19"/>
          <w:szCs w:val="19"/>
          <w:color w:val="878787"/>
          <w:spacing w:val="-23"/>
          <w:w w:val="189"/>
          <w:position w:val="-6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ACACAE"/>
          <w:spacing w:val="0"/>
          <w:w w:val="117"/>
          <w:b/>
          <w:bCs/>
          <w:position w:val="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CACAE"/>
          <w:spacing w:val="0"/>
          <w:w w:val="100"/>
          <w:b/>
          <w:bCs/>
          <w:position w:val="0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ACACAE"/>
          <w:spacing w:val="-3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878787"/>
          <w:spacing w:val="0"/>
          <w:w w:val="53"/>
          <w:b/>
          <w:bCs/>
          <w:position w:val="0"/>
        </w:rPr>
        <w:t>S</w:t>
      </w:r>
      <w:r>
        <w:rPr>
          <w:rFonts w:ascii="Arial" w:hAnsi="Arial" w:cs="Arial" w:eastAsia="Arial"/>
          <w:sz w:val="14"/>
          <w:szCs w:val="14"/>
          <w:color w:val="878787"/>
          <w:spacing w:val="-6"/>
          <w:w w:val="53"/>
          <w:b/>
          <w:bCs/>
          <w:position w:val="0"/>
        </w:rPr>
        <w:t>'</w:t>
      </w:r>
      <w:r>
        <w:rPr>
          <w:rFonts w:ascii="Arial" w:hAnsi="Arial" w:cs="Arial" w:eastAsia="Arial"/>
          <w:sz w:val="14"/>
          <w:szCs w:val="14"/>
          <w:color w:val="ACACAE"/>
          <w:spacing w:val="0"/>
          <w:w w:val="25"/>
          <w:b/>
          <w:bCs/>
          <w:position w:val="0"/>
        </w:rPr>
        <w:t>·</w:t>
      </w:r>
      <w:r>
        <w:rPr>
          <w:rFonts w:ascii="Arial" w:hAnsi="Arial" w:cs="Arial" w:eastAsia="Arial"/>
          <w:sz w:val="14"/>
          <w:szCs w:val="14"/>
          <w:color w:val="ACACAE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ACACAE"/>
          <w:spacing w:val="-16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878787"/>
          <w:spacing w:val="0"/>
          <w:w w:val="100"/>
          <w:b/>
          <w:bCs/>
          <w:position w:val="0"/>
        </w:rPr>
        <w:t>;-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3" w:lineRule="atLeas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878787"/>
          <w:spacing w:val="-47"/>
          <w:w w:val="90"/>
          <w:position w:val="-6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666666"/>
          <w:spacing w:val="0"/>
          <w:w w:val="66"/>
          <w:b/>
          <w:bCs/>
          <w:position w:val="0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666666"/>
          <w:spacing w:val="-12"/>
          <w:w w:val="66"/>
          <w:b/>
          <w:bCs/>
          <w:position w:val="0"/>
        </w:rPr>
        <w:t>o</w:t>
      </w:r>
      <w:r>
        <w:rPr>
          <w:rFonts w:ascii="Arial" w:hAnsi="Arial" w:cs="Arial" w:eastAsia="Arial"/>
          <w:sz w:val="21"/>
          <w:szCs w:val="21"/>
          <w:color w:val="878787"/>
          <w:spacing w:val="-29"/>
          <w:w w:val="90"/>
          <w:position w:val="-6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78787"/>
          <w:spacing w:val="0"/>
          <w:w w:val="83"/>
          <w:b/>
          <w:bCs/>
          <w:position w:val="0"/>
        </w:rPr>
        <w:t>...,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40" w:right="360"/>
          <w:cols w:num="6" w:equalWidth="0">
            <w:col w:w="341" w:space="1911"/>
            <w:col w:w="999" w:space="132"/>
            <w:col w:w="770" w:space="963"/>
            <w:col w:w="459" w:space="3097"/>
            <w:col w:w="568" w:space="234"/>
            <w:col w:w="1546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512" w:right="4367" w:firstLine="-11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4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5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80" w:bottom="280" w:left="420" w:right="340"/>
        </w:sectPr>
      </w:pPr>
      <w:rPr/>
    </w:p>
    <w:p>
      <w:pPr>
        <w:spacing w:before="0" w:after="0" w:line="104" w:lineRule="exact"/>
        <w:ind w:left="828" w:right="230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1"/>
        </w:rPr>
        <w:t>IZ</w:t>
      </w:r>
      <w:r>
        <w:rPr>
          <w:rFonts w:ascii="Arial" w:hAnsi="Arial" w:cs="Arial" w:eastAsia="Arial"/>
          <w:sz w:val="15"/>
          <w:szCs w:val="15"/>
          <w:color w:val="4F4F4F"/>
          <w:spacing w:val="-12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11"/>
          <w:position w:val="1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561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979916pt;margin-top:-44.059849pt;width:485.862996pt;height:83.951278pt;mso-position-horizontal-relative:page;mso-position-vertical-relative:paragraph;z-index:-15402" type="#_x0000_t202" filled="f" stroked="f">
            <v:textbox inset="0,0,0,0">
              <w:txbxContent>
                <w:p>
                  <w:pPr>
                    <w:spacing w:before="0" w:after="0" w:line="1679" w:lineRule="exact"/>
                    <w:ind w:right="-292"/>
                    <w:jc w:val="left"/>
                    <w:tabs>
                      <w:tab w:pos="83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B2B2B"/>
                      <w:spacing w:val="0"/>
                      <w:w w:val="183"/>
                      <w:i/>
                      <w:position w:val="62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B2B2B"/>
                      <w:spacing w:val="0"/>
                      <w:w w:val="100"/>
                      <w:i/>
                      <w:position w:val="6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B2B2B"/>
                      <w:spacing w:val="0"/>
                      <w:w w:val="100"/>
                      <w:i/>
                      <w:position w:val="62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F3F3F"/>
                      <w:spacing w:val="0"/>
                      <w:w w:val="262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97"/>
          <w:position w:val="-1"/>
        </w:rPr>
        <w:t>BÜYÜKSEHIR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20" w:right="340"/>
          <w:cols w:num="2" w:equalWidth="0">
            <w:col w:w="1612" w:space="1414"/>
            <w:col w:w="8134"/>
          </w:cols>
        </w:sectPr>
      </w:pPr>
      <w:rPr/>
    </w:p>
    <w:p>
      <w:pPr>
        <w:spacing w:before="0" w:after="0" w:line="250" w:lineRule="exact"/>
        <w:ind w:left="640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F3F3F"/>
          <w:spacing w:val="0"/>
          <w:w w:val="107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1" w:right="-20"/>
        <w:jc w:val="left"/>
        <w:tabs>
          <w:tab w:pos="1480" w:val="left"/>
          <w:tab w:pos="2880" w:val="left"/>
          <w:tab w:pos="520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24.05.20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3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5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5"/>
          <w:w w:val="5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5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1"/>
          <w:w w:val="5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:09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6" w:lineRule="auto"/>
        <w:ind w:left="140" w:right="2815"/>
        <w:jc w:val="left"/>
        <w:tabs>
          <w:tab w:pos="1480" w:val="left"/>
          <w:tab w:pos="2880" w:val="left"/>
          <w:tab w:pos="4220" w:val="left"/>
          <w:tab w:pos="52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4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8"/>
        </w:rPr>
        <w:t>24.05.20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1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:3440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Yunus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AYDOÖAN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8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</w:rPr>
        <w:t>EylUl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9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5568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06262"/>
          <w:spacing w:val="3"/>
          <w:w w:val="87"/>
        </w:rPr>
        <w:t>/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6"/>
        </w:rPr>
        <w:t>İZMİR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36" w:right="-20"/>
        <w:jc w:val="left"/>
        <w:tabs>
          <w:tab w:pos="14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Eylül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5568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06262"/>
          <w:spacing w:val="3"/>
          <w:w w:val="87"/>
        </w:rPr>
        <w:t>/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6"/>
        </w:rPr>
        <w:t>İZMİR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6" w:right="-20"/>
        <w:jc w:val="left"/>
        <w:tabs>
          <w:tab w:pos="1480" w:val="left"/>
          <w:tab w:pos="3900" w:val="left"/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0"/>
        </w:rPr>
        <w:t>Yruıguı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5"/>
          <w:position w:val="1"/>
        </w:rPr>
        <w:t>:Sigara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0" w:after="0" w:line="204" w:lineRule="exact"/>
        <w:ind w:left="3353" w:right="3379" w:firstLine="-3213"/>
        <w:jc w:val="left"/>
        <w:tabs>
          <w:tab w:pos="3340" w:val="left"/>
          <w:tab w:pos="6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8.599762pt;margin-top:15.033109pt;width:80.729142pt;height:25.5pt;mso-position-horizontal-relative:page;mso-position-vertical-relative:paragraph;z-index:-15401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580" w:val="left"/>
                      <w:tab w:pos="154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-69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-69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B2B2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2B2B2B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1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101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0"/>
          <w:w w:val="15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4"/>
          <w:position w:val="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315" w:lineRule="auto"/>
        <w:ind w:left="131" w:right="1892" w:firstLine="6258"/>
        <w:jc w:val="left"/>
        <w:tabs>
          <w:tab w:pos="1880" w:val="left"/>
          <w:tab w:pos="5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6"/>
        </w:rPr>
        <w:t>jYangını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Celal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ŞENSOY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4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3"/>
          <w:position w:val="1"/>
        </w:rPr>
        <w:t>:Kendisi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31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5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Yunus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YDOÖAN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8" w:lineRule="exact"/>
        <w:ind w:left="1887" w:right="2389" w:firstLine="-1747"/>
        <w:jc w:val="left"/>
        <w:tabs>
          <w:tab w:pos="1880" w:val="left"/>
          <w:tab w:pos="4380" w:val="left"/>
          <w:tab w:pos="7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91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1"/>
          <w:position w:val="1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1"/>
          <w:position w:val="0"/>
        </w:rPr>
        <w:t>lı\raç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4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4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2"/>
          <w:w w:val="4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5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:ı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82"/>
          <w:position w:val="0"/>
        </w:rPr>
        <w:t>O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  <w:position w:val="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7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7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6"/>
          <w:position w:val="0"/>
        </w:rPr>
        <w:t>f'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6"/>
          <w:position w:val="0"/>
        </w:rPr>
        <w:t>\_raç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2966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596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3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4386" w:right="456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6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56" w:lineRule="auto"/>
        <w:ind w:left="1901" w:right="4273" w:firstLine="2503"/>
        <w:jc w:val="left"/>
        <w:tabs>
          <w:tab w:pos="4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9"/>
        </w:rPr>
        <w:t>Dogalgaz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9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95"/>
        </w:rPr>
        <w:t>l</w: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79"/>
        </w:rPr>
        <w:t>ii_</w:t>
      </w:r>
      <w:r>
        <w:rPr>
          <w:rFonts w:ascii="Arial" w:hAnsi="Arial" w:cs="Arial" w:eastAsia="Arial"/>
          <w:sz w:val="20"/>
          <w:szCs w:val="20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6" w:lineRule="exact"/>
        <w:ind w:left="131" w:right="-20"/>
        <w:jc w:val="left"/>
        <w:tabs>
          <w:tab w:pos="1880" w:val="left"/>
          <w:tab w:pos="4380" w:val="left"/>
          <w:tab w:pos="7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lı\raç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2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31" w:right="-20"/>
        <w:jc w:val="left"/>
        <w:tabs>
          <w:tab w:pos="580" w:val="left"/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67"/>
          <w:i/>
          <w:position w:val="6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0"/>
          <w:i/>
          <w:position w:val="6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0"/>
          <w:i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9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"/>
          <w:w w:val="97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9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1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9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EkiQ_Amirini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7"/>
        </w:rPr>
        <w:t>Adı-SQYad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1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9" w:lineRule="exact"/>
        <w:ind w:left="131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FBFB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FBFB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FBFB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rtangı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  <w:position w:val="0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  <w:position w:val="0"/>
        </w:rPr>
        <w:t>adresteki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7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traktö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  <w:position w:val="0"/>
        </w:rPr>
        <w:t>römorkunu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  <w:position w:val="0"/>
        </w:rPr>
        <w:t>römorkda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  <w:position w:val="0"/>
        </w:rPr>
        <w:t>samanları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36" w:right="-20"/>
        <w:jc w:val="left"/>
        <w:tabs>
          <w:tab w:pos="1620" w:val="left"/>
          <w:tab w:pos="1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144"/>
          <w:position w:val="2"/>
        </w:rPr>
        <w:t>ı</w:t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umanlı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0"/>
        </w:rPr>
        <w:t>yamnakta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15"/>
          <w:position w:val="0"/>
        </w:rPr>
        <w:t>oldu</w:t>
      </w:r>
      <w:r>
        <w:rPr>
          <w:rFonts w:ascii="Times New Roman" w:hAnsi="Times New Roman" w:cs="Times New Roman" w:eastAsia="Times New Roman"/>
          <w:sz w:val="20"/>
          <w:szCs w:val="20"/>
          <w:color w:val="AEAEAE"/>
          <w:spacing w:val="-8"/>
          <w:w w:val="68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5"/>
          <w:position w:val="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96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3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85" w:lineRule="exact"/>
        <w:ind w:left="4355" w:right="396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-4"/>
        </w:rPr>
        <w:t>SöndUrınede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6"/>
          <w:w w:val="92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2"/>
          <w:position w:val="-4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2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5"/>
          <w:w w:val="92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2"/>
          <w:position w:val="-4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131" w:right="-20"/>
        <w:jc w:val="left"/>
        <w:tabs>
          <w:tab w:pos="2400" w:val="left"/>
          <w:tab w:pos="4440" w:val="left"/>
          <w:tab w:pos="6260" w:val="left"/>
          <w:tab w:pos="78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7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36"/>
          <w:position w:val="-3"/>
        </w:rPr>
        <w:t>um3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3"/>
          <w:position w:val="-3"/>
        </w:rPr>
        <w:t>IKöpUk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0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9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3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69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5296" w:right="-20"/>
        <w:jc w:val="left"/>
        <w:tabs>
          <w:tab w:pos="6260" w:val="left"/>
          <w:tab w:pos="78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3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B2B2B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B2B2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B2B2B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89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362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traktöre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römorku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lastikleri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hidroli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hortumları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römorkda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75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28" w:lineRule="exact"/>
        <w:ind w:left="131" w:right="2163" w:firstLine="37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11"/>
        </w:rPr>
        <w:t>öndürmc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8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"alya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römor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</w:rPr>
        <w:t>isıenme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kavrulma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rahmioi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5000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89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römorkda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samanlarda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0626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28" w:lineRule="exact"/>
        <w:ind w:left="1887" w:right="68" w:firstLine="-177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</w:rPr>
        <w:t>ııraştırma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zm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ritinin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samanları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2" w:right="-20"/>
        <w:jc w:val="left"/>
        <w:tabs>
          <w:tab w:pos="188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</w:rPr>
        <w:t>jSigortalı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8" w:lineRule="exact"/>
        <w:ind w:left="1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36" w:lineRule="exact"/>
        <w:ind w:left="188" w:right="5529" w:firstLine="-76"/>
        <w:jc w:val="left"/>
        <w:tabs>
          <w:tab w:pos="1880" w:val="left"/>
          <w:tab w:pos="2040" w:val="left"/>
          <w:tab w:pos="2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73.492981pt;margin-top:24.073172pt;width:15.177717pt;height:.1pt;mso-position-horizontal-relative:page;mso-position-vertical-relative:paragraph;z-index:-15414" coordorigin="3470,481" coordsize="304,2">
            <v:shape style="position:absolute;left:3470;top:481;width:304;height:2" coordorigin="3470,481" coordsize="304,0" path="m3470,481l3773,481e" filled="f" stroked="t" strokeweight=".233503pt" strokecolor="#5B5B5B">
              <v:path arrowok="t"/>
            </v:shape>
          </v:group>
          <w10:wrap type="none"/>
        </w:pict>
      </w:r>
      <w:r>
        <w:rPr/>
        <w:pict>
          <v:group style="position:absolute;margin-left:197.310318pt;margin-top:24.073172pt;width:14.71071pt;height:.1pt;mso-position-horizontal-relative:page;mso-position-vertical-relative:paragraph;z-index:-15413" coordorigin="3946,481" coordsize="294,2">
            <v:shape style="position:absolute;left:3946;top:481;width:294;height:2" coordorigin="3946,481" coordsize="294,0" path="m3946,481l4240,481e" filled="f" stroked="t" strokeweight=".233503pt" strokecolor="#5B5B5B">
              <v:path arrowok="t"/>
            </v:shape>
          </v:group>
          <w10:wrap type="none"/>
        </w:pict>
      </w:r>
      <w:r>
        <w:rPr/>
        <w:pict>
          <v:group style="position:absolute;margin-left:223.229187pt;margin-top:24.073172pt;width:13.076188pt;height:.1pt;mso-position-horizontal-relative:page;mso-position-vertical-relative:paragraph;z-index:-15412" coordorigin="4465,481" coordsize="262,2">
            <v:shape style="position:absolute;left:4465;top:481;width:262;height:2" coordorigin="4465,481" coordsize="262,0" path="m4465,481l4726,481e" filled="f" stroked="t" strokeweight=".233503pt" strokecolor="#606060">
              <v:path arrowok="t"/>
            </v:shape>
          </v:group>
          <w10:wrap type="none"/>
        </w:pict>
      </w:r>
      <w:r>
        <w:rPr/>
        <w:pict>
          <v:group style="position:absolute;margin-left:245.412003pt;margin-top:24.073172pt;width:11.441663pt;height:.1pt;mso-position-horizontal-relative:page;mso-position-vertical-relative:paragraph;z-index:-15411" coordorigin="4908,481" coordsize="229,2">
            <v:shape style="position:absolute;left:4908;top:481;width:229;height:2" coordorigin="4908,481" coordsize="229,0" path="m4908,481l5137,481e" filled="f" stroked="t" strokeweight=".233503pt" strokecolor="#575757">
              <v:path arrowok="t"/>
            </v:shape>
          </v:group>
          <w10:wrap type="none"/>
        </w:pict>
      </w:r>
      <w:r>
        <w:rPr/>
        <w:pict>
          <v:group style="position:absolute;margin-left:293.046692pt;margin-top:24.073172pt;width:11.90867pt;height:.1pt;mso-position-horizontal-relative:page;mso-position-vertical-relative:paragraph;z-index:-15409" coordorigin="5861,481" coordsize="238,2">
            <v:shape style="position:absolute;left:5861;top:481;width:238;height:2" coordorigin="5861,481" coordsize="238,0" path="m5861,481l6099,481e" filled="f" stroked="t" strokeweight=".233503pt" strokecolor="#676767">
              <v:path arrowok="t"/>
            </v:shape>
          </v:group>
          <w10:wrap type="none"/>
        </w:pict>
      </w:r>
      <w:r>
        <w:rPr/>
        <w:pict>
          <v:group style="position:absolute;margin-left:331.457977pt;margin-top:23.956419pt;width:18.91377pt;height:1.772001pt;mso-position-horizontal-relative:page;mso-position-vertical-relative:paragraph;z-index:-15408" coordorigin="6629,479" coordsize="378,35">
            <v:group style="position:absolute;left:6631;top:512;width:173;height:2" coordorigin="6631,512" coordsize="173,2">
              <v:shape style="position:absolute;left:6631;top:512;width:173;height:2" coordorigin="6631,512" coordsize="173,0" path="m6631,512l6804,512e" filled="f" stroked="t" strokeweight=".233503pt" strokecolor="#000000">
                <v:path arrowok="t"/>
              </v:shape>
            </v:group>
            <v:group style="position:absolute;left:6790;top:481;width:215;height:2" coordorigin="6790,481" coordsize="215,2">
              <v:shape style="position:absolute;left:6790;top:481;width:215;height:2" coordorigin="6790,481" coordsize="215,0" path="m6790,481l7005,481e" filled="f" stroked="t" strokeweight=".233503pt" strokecolor="#67676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63.097687pt;margin-top:24.073172pt;width:12.375677pt;height:.1pt;mso-position-horizontal-relative:page;mso-position-vertical-relative:paragraph;z-index:-15407" coordorigin="7262,481" coordsize="248,2">
            <v:shape style="position:absolute;left:7262;top:481;width:248;height:2" coordorigin="7262,481" coordsize="248,0" path="m7262,481l7509,481e" filled="f" stroked="t" strokeweight=".233503pt" strokecolor="#6B6B6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2B2B2B"/>
          <w:w w:val="5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2B2B2B"/>
          <w:spacing w:val="15"/>
          <w:w w:val="5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9"/>
        </w:rPr>
        <w:t>l-\raç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Celal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ŞENSOY'a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50"/>
        </w:rPr>
        <w:t>slim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2"/>
        </w:rPr>
        <w:t>Edil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2"/>
          <w:u w:val="single" w:color="4F4F4F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2"/>
          <w:u w:val="single" w:color="4F4F4F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100"/>
          <w:u w:val="single" w:color="4F4F4F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100"/>
          <w:u w:val="single" w:color="4F4F4F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2"/>
          <w:u w:val="single" w:color="4F4F4F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2"/>
          <w:u w:val="single" w:color="4F4F4F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u w:val="single" w:color="4F4F4F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u w:val="single" w:color="4F4F4F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u w:val="single" w:color="4B4B4B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u w:val="single" w:color="4B4B4B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u w:val="single" w:color="4B4B4B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1" w:lineRule="exact"/>
        <w:ind w:left="112" w:right="-20"/>
        <w:jc w:val="left"/>
        <w:tabs>
          <w:tab w:pos="540" w:val="left"/>
          <w:tab w:pos="1880" w:val="left"/>
          <w:tab w:pos="56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276.000946pt;margin-top:1.427074pt;width:13.543194pt;height:.1pt;mso-position-horizontal-relative:page;mso-position-vertical-relative:paragraph;z-index:-15410" coordorigin="5520,29" coordsize="271,2">
            <v:shape style="position:absolute;left:5520;top:29;width:271;height:2" coordorigin="5520,29" coordsize="271,0" path="m5520,29l5791,29e" filled="f" stroked="t" strokeweight=".233503pt" strokecolor="#000000">
              <v:path arrowok="t"/>
            </v:shape>
          </v:group>
          <w10:wrap type="none"/>
        </w:pict>
      </w:r>
      <w:r>
        <w:rPr/>
        <w:pict>
          <v:group style="position:absolute;margin-left:379.209412pt;margin-top:1.427074pt;width:28.020401pt;height:.1pt;mso-position-horizontal-relative:page;mso-position-vertical-relative:paragraph;z-index:-15406" coordorigin="7584,29" coordsize="560,2">
            <v:shape style="position:absolute;left:7584;top:29;width:560;height:2" coordorigin="7584,29" coordsize="560,0" path="m7584,29l8145,29e" filled="f" stroked="t" strokeweight=".233503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8"/>
        </w:rPr>
        <w:t>r-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5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28"/>
          <w:w w:val="85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06262"/>
          <w:spacing w:val="-11"/>
          <w:w w:val="85"/>
          <w:position w:val="-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79"/>
          <w:w w:val="85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5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7"/>
          <w:w w:val="8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>nüştı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3"/>
          <w:position w:val="1"/>
        </w:rPr>
        <w:t>lfa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5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84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  <w:position w:val="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8"/>
          <w:w w:val="100"/>
          <w:position w:val="2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5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2"/>
        </w:rPr>
        <w:t>05.20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2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  <w:position w:val="2"/>
        </w:rPr>
        <w:t>_!saati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72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7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  <w:position w:val="2"/>
        </w:rPr>
        <w:t>2: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5"/>
          <w:w w:val="96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6"/>
          <w:w w:val="105"/>
          <w:position w:val="2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0"/>
          <w:w w:val="73"/>
          <w:position w:val="2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20" w:right="340"/>
        </w:sectPr>
      </w:pPr>
      <w:rPr/>
    </w:p>
    <w:p>
      <w:pPr>
        <w:spacing w:before="0" w:after="0" w:line="209" w:lineRule="exact"/>
        <w:ind w:left="178" w:right="-70"/>
        <w:jc w:val="left"/>
        <w:tabs>
          <w:tab w:pos="1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Olü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8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"/>
          <w:w w:val="9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w w:val="96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20" w:right="340"/>
          <w:cols w:num="3" w:equalWidth="0">
            <w:col w:w="1755" w:space="132"/>
            <w:col w:w="1830" w:space="4582"/>
            <w:col w:w="2861"/>
          </w:cols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20" w:right="340"/>
        </w:sectPr>
      </w:pPr>
      <w:rPr/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8" w:lineRule="exact"/>
        <w:ind w:left="262"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0"/>
          <w:w w:val="126"/>
          <w:position w:val="-1"/>
        </w:rPr>
        <w:t>'ü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left="257" w:right="-74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B2B2B"/>
          <w:spacing w:val="-62"/>
          <w:w w:val="125"/>
          <w:position w:val="-16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149"/>
          <w:i/>
          <w:position w:val="2"/>
        </w:rPr>
        <w:t>ll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150"/>
          <w:i/>
          <w:position w:val="2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126" w:right="-74"/>
        <w:jc w:val="left"/>
        <w:tabs>
          <w:tab w:pos="2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7" w:lineRule="exact"/>
        <w:ind w:right="235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761871pt;margin-top:1.744908pt;width:56.601678pt;height:32.5pt;mso-position-horizontal-relative:page;mso-position-vertical-relative:paragraph;z-index:-15400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Times New Roman" w:hAnsi="Times New Roman" w:cs="Times New Roman" w:eastAsia="Times New Roman"/>
                      <w:sz w:val="65"/>
                      <w:szCs w:val="6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343B80"/>
                      <w:spacing w:val="0"/>
                      <w:w w:val="523"/>
                      <w:i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2" w:lineRule="exact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B2B2B"/>
          <w:spacing w:val="0"/>
          <w:w w:val="80"/>
          <w:position w:val="-15"/>
        </w:rPr>
        <w:t>U</w:t>
      </w:r>
      <w:r>
        <w:rPr>
          <w:rFonts w:ascii="Times New Roman" w:hAnsi="Times New Roman" w:cs="Times New Roman" w:eastAsia="Times New Roman"/>
          <w:sz w:val="32"/>
          <w:szCs w:val="32"/>
          <w:color w:val="2B2B2B"/>
          <w:spacing w:val="0"/>
          <w:w w:val="80"/>
          <w:position w:val="-15"/>
        </w:rPr>
        <w:t>i</w:t>
      </w:r>
      <w:r>
        <w:rPr>
          <w:rFonts w:ascii="Times New Roman" w:hAnsi="Times New Roman" w:cs="Times New Roman" w:eastAsia="Times New Roman"/>
          <w:sz w:val="32"/>
          <w:szCs w:val="32"/>
          <w:color w:val="2B2B2B"/>
          <w:spacing w:val="21"/>
          <w:w w:val="80"/>
          <w:position w:val="-15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B2B2B"/>
          <w:spacing w:val="0"/>
          <w:w w:val="48"/>
          <w:position w:val="-15"/>
        </w:rPr>
        <w:t>Maıı</w:t>
      </w:r>
      <w:r>
        <w:rPr>
          <w:rFonts w:ascii="Times New Roman" w:hAnsi="Times New Roman" w:cs="Times New Roman" w:eastAsia="Times New Roman"/>
          <w:sz w:val="32"/>
          <w:szCs w:val="32"/>
          <w:color w:val="2B2B2B"/>
          <w:spacing w:val="12"/>
          <w:w w:val="48"/>
          <w:position w:val="-15"/>
        </w:rPr>
        <w:t>ş</w:t>
      </w:r>
      <w:r>
        <w:rPr>
          <w:rFonts w:ascii="Arial" w:hAnsi="Arial" w:cs="Arial" w:eastAsia="Arial"/>
          <w:sz w:val="25"/>
          <w:szCs w:val="25"/>
          <w:color w:val="2B2B2B"/>
          <w:spacing w:val="-24"/>
          <w:w w:val="148"/>
          <w:position w:val="-15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2B2B2B"/>
          <w:spacing w:val="0"/>
          <w:w w:val="70"/>
          <w:position w:val="-15"/>
        </w:rPr>
        <w:t>ıpı7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20" w:right="340"/>
          <w:cols w:num="3" w:equalWidth="0">
            <w:col w:w="423" w:space="1772"/>
            <w:col w:w="4108" w:space="2173"/>
            <w:col w:w="2684"/>
          </w:cols>
        </w:sectPr>
      </w:pPr>
      <w:rPr/>
    </w:p>
    <w:p>
      <w:pPr>
        <w:spacing w:before="0" w:after="0" w:line="584" w:lineRule="exact"/>
        <w:ind w:left="234" w:right="-137"/>
        <w:jc w:val="left"/>
        <w:tabs>
          <w:tab w:pos="20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57"/>
          <w:szCs w:val="57"/>
          <w:color w:val="2B2B2B"/>
          <w:spacing w:val="-126"/>
          <w:w w:val="55"/>
          <w:position w:val="-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6"/>
          <w:w w:val="165"/>
          <w:i/>
          <w:position w:val="19"/>
        </w:rPr>
        <w:t>$</w:t>
      </w:r>
      <w:r>
        <w:rPr>
          <w:rFonts w:ascii="Arial" w:hAnsi="Arial" w:cs="Arial" w:eastAsia="Arial"/>
          <w:sz w:val="57"/>
          <w:szCs w:val="57"/>
          <w:color w:val="2B2B2B"/>
          <w:spacing w:val="-111"/>
          <w:w w:val="75"/>
          <w:position w:val="1"/>
        </w:rPr>
        <w:t>-</w:t>
      </w:r>
      <w:r>
        <w:rPr>
          <w:rFonts w:ascii="Arial" w:hAnsi="Arial" w:cs="Arial" w:eastAsia="Arial"/>
          <w:sz w:val="57"/>
          <w:szCs w:val="57"/>
          <w:color w:val="2B2B2B"/>
          <w:spacing w:val="0"/>
          <w:w w:val="55"/>
          <w:position w:val="-7"/>
        </w:rPr>
        <w:t>-</w:t>
      </w:r>
      <w:r>
        <w:rPr>
          <w:rFonts w:ascii="Arial" w:hAnsi="Arial" w:cs="Arial" w:eastAsia="Arial"/>
          <w:sz w:val="57"/>
          <w:szCs w:val="57"/>
          <w:color w:val="2B2B2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57"/>
          <w:szCs w:val="57"/>
          <w:color w:val="2B2B2B"/>
          <w:spacing w:val="0"/>
          <w:w w:val="100"/>
          <w:position w:val="-7"/>
        </w:rPr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82"/>
          <w:position w:val="-6"/>
        </w:rPr>
        <w:t>Hüseyin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B2B2B"/>
          <w:spacing w:val="0"/>
          <w:w w:val="82"/>
        </w:rPr>
        <w:t>AKSULAR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81" w:after="0" w:line="240" w:lineRule="auto"/>
        <w:ind w:left="467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AEAEAE"/>
          <w:spacing w:val="0"/>
          <w:w w:val="14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EAEAE"/>
          <w:spacing w:val="22"/>
          <w:w w:val="145"/>
        </w:rPr>
        <w:t> </w:t>
      </w:r>
      <w:r>
        <w:rPr>
          <w:rFonts w:ascii="Arial" w:hAnsi="Arial" w:cs="Arial" w:eastAsia="Arial"/>
          <w:sz w:val="27"/>
          <w:szCs w:val="27"/>
          <w:color w:val="BFBFBF"/>
          <w:spacing w:val="0"/>
          <w:w w:val="51"/>
        </w:rPr>
        <w:t>.</w:t>
      </w:r>
      <w:r>
        <w:rPr>
          <w:rFonts w:ascii="Arial" w:hAnsi="Arial" w:cs="Arial" w:eastAsia="Arial"/>
          <w:sz w:val="27"/>
          <w:szCs w:val="27"/>
          <w:color w:val="BFBFBF"/>
          <w:spacing w:val="35"/>
          <w:w w:val="51"/>
        </w:rPr>
        <w:t> </w:t>
      </w:r>
      <w:r>
        <w:rPr>
          <w:rFonts w:ascii="Arial" w:hAnsi="Arial" w:cs="Arial" w:eastAsia="Arial"/>
          <w:sz w:val="27"/>
          <w:szCs w:val="27"/>
          <w:color w:val="979799"/>
          <w:spacing w:val="0"/>
          <w:w w:val="100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78" w:after="0" w:line="11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w w:val="72"/>
          <w:position w:val="-10"/>
        </w:rPr>
        <w:t>iLf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6"/>
          <w:w w:val="72"/>
          <w:position w:val="-1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2"/>
          <w:position w:val="-10"/>
        </w:rPr>
        <w:t>j,y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5"/>
          <w:w w:val="82"/>
          <w:position w:val="-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67"/>
          <w:i/>
          <w:position w:val="-1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20" w:right="340"/>
          <w:cols w:num="3" w:equalWidth="0">
            <w:col w:w="2804" w:space="63"/>
            <w:col w:w="1007" w:space="4402"/>
            <w:col w:w="2884"/>
          </w:cols>
        </w:sectPr>
      </w:pPr>
      <w:rPr/>
    </w:p>
    <w:p>
      <w:pPr>
        <w:spacing w:before="0" w:after="0" w:line="273" w:lineRule="exact"/>
        <w:ind w:left="1887" w:right="-20"/>
        <w:jc w:val="left"/>
        <w:tabs>
          <w:tab w:pos="8240" w:val="left"/>
          <w:tab w:pos="8920" w:val="left"/>
          <w:tab w:pos="9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7"/>
          <w:szCs w:val="27"/>
          <w:color w:val="2B2B2B"/>
          <w:spacing w:val="0"/>
          <w:w w:val="78"/>
        </w:rPr>
        <w:t>Güne</w:t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78"/>
        </w:rPr>
        <w:t>y</w:t>
      </w:r>
      <w:r>
        <w:rPr>
          <w:rFonts w:ascii="Arial" w:hAnsi="Arial" w:cs="Arial" w:eastAsia="Arial"/>
          <w:sz w:val="27"/>
          <w:szCs w:val="27"/>
          <w:color w:val="2B2B2B"/>
          <w:spacing w:val="-8"/>
          <w:w w:val="78"/>
        </w:rPr>
        <w:t> 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78"/>
        </w:rPr>
        <w:t>Bölg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78"/>
        </w:rPr>
        <w:t>e</w:t>
      </w:r>
      <w:r>
        <w:rPr>
          <w:rFonts w:ascii="Arial" w:hAnsi="Arial" w:cs="Arial" w:eastAsia="Arial"/>
          <w:sz w:val="26"/>
          <w:szCs w:val="26"/>
          <w:color w:val="2B2B2B"/>
          <w:spacing w:val="54"/>
          <w:w w:val="78"/>
        </w:rPr>
        <w:t> 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82"/>
        </w:rPr>
        <w:t>2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81"/>
        </w:rPr>
        <w:t>.</w:t>
      </w:r>
      <w:r>
        <w:rPr>
          <w:rFonts w:ascii="Arial" w:hAnsi="Arial" w:cs="Arial" w:eastAsia="Arial"/>
          <w:sz w:val="26"/>
          <w:szCs w:val="26"/>
          <w:color w:val="3F3F3F"/>
          <w:spacing w:val="-34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</w:rPr>
        <w:t>Posta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0"/>
          <w:w w:val="100"/>
          <w:position w:val="-3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979799"/>
          <w:spacing w:val="-19"/>
          <w:w w:val="178"/>
          <w:position w:val="-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3"/>
          <w:position w:val="-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7C8082"/>
          <w:spacing w:val="0"/>
          <w:w w:val="128"/>
          <w:position w:val="-3"/>
        </w:rPr>
        <w:t>«</w:t>
      </w:r>
      <w:r>
        <w:rPr>
          <w:rFonts w:ascii="Times New Roman" w:hAnsi="Times New Roman" w:cs="Times New Roman" w:eastAsia="Times New Roman"/>
          <w:sz w:val="18"/>
          <w:szCs w:val="18"/>
          <w:color w:val="7C8082"/>
          <w:spacing w:val="-9"/>
          <w:w w:val="128"/>
          <w:position w:val="-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05"/>
          <w:position w:val="-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0"/>
          <w:w w:val="72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20" w:right="340"/>
        </w:sectPr>
      </w:pPr>
      <w:rPr/>
    </w:p>
    <w:p>
      <w:pPr>
        <w:spacing w:before="0" w:after="0" w:line="280" w:lineRule="exact"/>
        <w:ind w:left="2279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482.884918pt;margin-top:6.057806pt;width:.1pt;height:3.787071pt;mso-position-horizontal-relative:page;mso-position-vertical-relative:paragraph;z-index:-15405" coordorigin="9658,121" coordsize="2,76">
            <v:shape style="position:absolute;left:9658;top:121;width:2;height:76" coordorigin="9658,121" coordsize="0,76" path="m9658,197l9658,121e" filled="f" stroked="t" strokeweight=".934013pt" strokecolor="#77778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84"/>
        </w:rPr>
        <w:t>Grupla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84"/>
        </w:rPr>
        <w:t>r</w:t>
      </w:r>
      <w:r>
        <w:rPr>
          <w:rFonts w:ascii="Arial" w:hAnsi="Arial" w:cs="Arial" w:eastAsia="Arial"/>
          <w:sz w:val="26"/>
          <w:szCs w:val="26"/>
          <w:color w:val="2B2B2B"/>
          <w:spacing w:val="1"/>
          <w:w w:val="84"/>
        </w:rPr>
        <w:t> 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87"/>
        </w:rPr>
        <w:t>Amiri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09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4"/>
          <w:w w:val="94"/>
          <w:position w:val="-1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  <w:position w:val="-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6"/>
          <w:w w:val="94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0"/>
        </w:rPr>
        <w:t>ımct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10"/>
        </w:rPr>
        <w:t>ArifGÜNSAN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right="-97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4F4F4F"/>
          <w:spacing w:val="0"/>
          <w:w w:val="100"/>
          <w:position w:val="-4"/>
        </w:rPr>
        <w:t>'#</w:t>
      </w:r>
      <w:r>
        <w:rPr>
          <w:rFonts w:ascii="Times New Roman" w:hAnsi="Times New Roman" w:cs="Times New Roman" w:eastAsia="Times New Roman"/>
          <w:sz w:val="38"/>
          <w:szCs w:val="38"/>
          <w:color w:val="4F4F4F"/>
          <w:spacing w:val="14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7C8082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38"/>
          <w:szCs w:val="38"/>
          <w:color w:val="7C8082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979799"/>
          <w:spacing w:val="0"/>
          <w:w w:val="68"/>
          <w:position w:val="-4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979799"/>
          <w:spacing w:val="21"/>
          <w:w w:val="68"/>
          <w:position w:val="-4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606262"/>
          <w:spacing w:val="0"/>
          <w:w w:val="68"/>
          <w:position w:val="-4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606262"/>
          <w:spacing w:val="22"/>
          <w:w w:val="68"/>
          <w:position w:val="-4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979799"/>
          <w:spacing w:val="0"/>
          <w:w w:val="68"/>
          <w:position w:val="-4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20"/>
        <w:jc w:val="left"/>
        <w:tabs>
          <w:tab w:pos="440" w:val="left"/>
        </w:tabs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606262"/>
          <w:spacing w:val="0"/>
          <w:w w:val="248"/>
          <w:i/>
        </w:rPr>
        <w:t>h</w:t>
      </w:r>
      <w:r>
        <w:rPr>
          <w:rFonts w:ascii="Arial" w:hAnsi="Arial" w:cs="Arial" w:eastAsia="Arial"/>
          <w:sz w:val="5"/>
          <w:szCs w:val="5"/>
          <w:color w:val="606262"/>
          <w:spacing w:val="32"/>
          <w:w w:val="248"/>
          <w:i/>
        </w:rPr>
        <w:t> </w:t>
      </w:r>
      <w:r>
        <w:rPr>
          <w:rFonts w:ascii="Arial" w:hAnsi="Arial" w:cs="Arial" w:eastAsia="Arial"/>
          <w:sz w:val="5"/>
          <w:szCs w:val="5"/>
          <w:color w:val="7C8082"/>
          <w:spacing w:val="0"/>
          <w:w w:val="151"/>
        </w:rPr>
        <w:t>•</w:t>
      </w:r>
      <w:r>
        <w:rPr>
          <w:rFonts w:ascii="Arial" w:hAnsi="Arial" w:cs="Arial" w:eastAsia="Arial"/>
          <w:sz w:val="5"/>
          <w:szCs w:val="5"/>
          <w:color w:val="7C8082"/>
          <w:spacing w:val="0"/>
          <w:w w:val="100"/>
        </w:rPr>
        <w:tab/>
      </w:r>
      <w:r>
        <w:rPr>
          <w:rFonts w:ascii="Arial" w:hAnsi="Arial" w:cs="Arial" w:eastAsia="Arial"/>
          <w:sz w:val="5"/>
          <w:szCs w:val="5"/>
          <w:color w:val="7C8082"/>
          <w:spacing w:val="0"/>
          <w:w w:val="100"/>
        </w:rPr>
      </w:r>
      <w:r>
        <w:rPr>
          <w:rFonts w:ascii="Arial" w:hAnsi="Arial" w:cs="Arial" w:eastAsia="Arial"/>
          <w:sz w:val="5"/>
          <w:szCs w:val="5"/>
          <w:color w:val="979799"/>
          <w:spacing w:val="0"/>
          <w:w w:val="600"/>
        </w:rPr>
        <w:t>'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0" w:after="0" w:line="233" w:lineRule="exact"/>
        <w:ind w:left="70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500.117065pt;margin-top:20.461966pt;width:.1pt;height:14.808106pt;mso-position-horizontal-relative:page;mso-position-vertical-relative:paragraph;z-index:-15404" coordorigin="10002,409" coordsize="2,296">
            <v:shape style="position:absolute;left:10002;top:409;width:2;height:296" coordorigin="10002,409" coordsize="0,296" path="m10002,705l10002,409e" filled="f" stroked="t" strokeweight="1.60183pt" strokecolor="#C3C3C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7C8082"/>
          <w:w w:val="113"/>
          <w:position w:val="-2"/>
        </w:rPr>
        <w:t>S</w:t>
      </w:r>
      <w:r>
        <w:rPr>
          <w:rFonts w:ascii="Arial" w:hAnsi="Arial" w:cs="Arial" w:eastAsia="Arial"/>
          <w:sz w:val="25"/>
          <w:szCs w:val="25"/>
          <w:color w:val="7C8082"/>
          <w:spacing w:val="-2"/>
          <w:w w:val="113"/>
          <w:position w:val="-2"/>
        </w:rPr>
        <w:t>l</w:t>
      </w:r>
      <w:r>
        <w:rPr>
          <w:rFonts w:ascii="Arial" w:hAnsi="Arial" w:cs="Arial" w:eastAsia="Arial"/>
          <w:sz w:val="25"/>
          <w:szCs w:val="25"/>
          <w:color w:val="7C8082"/>
          <w:spacing w:val="-64"/>
          <w:w w:val="113"/>
          <w:position w:val="-2"/>
        </w:rPr>
        <w:t>.</w:t>
      </w:r>
      <w:r>
        <w:rPr>
          <w:rFonts w:ascii="Arial" w:hAnsi="Arial" w:cs="Arial" w:eastAsia="Arial"/>
          <w:sz w:val="25"/>
          <w:szCs w:val="25"/>
          <w:color w:val="606262"/>
          <w:spacing w:val="0"/>
          <w:w w:val="46"/>
          <w:position w:val="-2"/>
        </w:rPr>
        <w:t>I._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20" w:right="340"/>
          <w:cols w:num="4" w:equalWidth="0">
            <w:col w:w="3599" w:space="1044"/>
            <w:col w:w="1864" w:space="1666"/>
            <w:col w:w="1028" w:space="126"/>
            <w:col w:w="1833"/>
          </w:cols>
        </w:sectPr>
      </w:pPr>
      <w:rPr/>
    </w:p>
    <w:p>
      <w:pPr>
        <w:spacing w:before="0" w:after="0" w:line="326" w:lineRule="exact"/>
        <w:ind w:left="5021" w:right="-110"/>
        <w:jc w:val="left"/>
        <w:tabs>
          <w:tab w:pos="7820" w:val="left"/>
        </w:tabs>
        <w:rPr>
          <w:rFonts w:ascii="Arial" w:hAnsi="Arial" w:cs="Arial" w:eastAsia="Arial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4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4"/>
        </w:rPr>
      </w:r>
      <w:r>
        <w:rPr>
          <w:rFonts w:ascii="Arial" w:hAnsi="Arial" w:cs="Arial" w:eastAsia="Arial"/>
          <w:sz w:val="47"/>
          <w:szCs w:val="47"/>
          <w:color w:val="4F4F4F"/>
          <w:spacing w:val="-376"/>
          <w:w w:val="194"/>
          <w:position w:val="-12"/>
        </w:rPr>
        <w:t>L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right="-20"/>
        <w:jc w:val="left"/>
        <w:tabs>
          <w:tab w:pos="620" w:val="left"/>
          <w:tab w:pos="17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606262"/>
          <w:spacing w:val="0"/>
          <w:w w:val="75"/>
          <w:position w:val="-14"/>
        </w:rPr>
        <w:t>®</w:t>
      </w:r>
      <w:r>
        <w:rPr>
          <w:rFonts w:ascii="Times New Roman" w:hAnsi="Times New Roman" w:cs="Times New Roman" w:eastAsia="Times New Roman"/>
          <w:sz w:val="34"/>
          <w:szCs w:val="34"/>
          <w:color w:val="606262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606262"/>
          <w:spacing w:val="0"/>
          <w:w w:val="100"/>
          <w:position w:val="-14"/>
        </w:rPr>
      </w:r>
      <w:r>
        <w:rPr>
          <w:rFonts w:ascii="Arial" w:hAnsi="Arial" w:cs="Arial" w:eastAsia="Arial"/>
          <w:sz w:val="18"/>
          <w:szCs w:val="18"/>
          <w:color w:val="4F4F4F"/>
          <w:spacing w:val="-1"/>
          <w:w w:val="75"/>
          <w:position w:val="-14"/>
        </w:rPr>
        <w:t>Ş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75"/>
          <w:position w:val="-14"/>
        </w:rPr>
        <w:t>t•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75"/>
          <w:position w:val="-14"/>
        </w:rPr>
        <w:t>  </w:t>
      </w:r>
      <w:r>
        <w:rPr>
          <w:rFonts w:ascii="Arial" w:hAnsi="Arial" w:cs="Arial" w:eastAsia="Arial"/>
          <w:sz w:val="18"/>
          <w:szCs w:val="18"/>
          <w:color w:val="4F4F4F"/>
          <w:spacing w:val="5"/>
          <w:w w:val="75"/>
          <w:position w:val="-1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C8082"/>
          <w:spacing w:val="-35"/>
          <w:w w:val="89"/>
          <w:position w:val="-14"/>
        </w:rPr>
        <w:t>e</w:t>
      </w:r>
      <w:r>
        <w:rPr>
          <w:rFonts w:ascii="Arial" w:hAnsi="Arial" w:cs="Arial" w:eastAsia="Arial"/>
          <w:sz w:val="47"/>
          <w:szCs w:val="47"/>
          <w:color w:val="4F4F4F"/>
          <w:spacing w:val="-166"/>
          <w:w w:val="193"/>
          <w:position w:val="-12"/>
        </w:rPr>
        <w:t>f</w:t>
      </w:r>
      <w:r>
        <w:rPr>
          <w:rFonts w:ascii="Arial" w:hAnsi="Arial" w:cs="Arial" w:eastAsia="Arial"/>
          <w:sz w:val="47"/>
          <w:szCs w:val="47"/>
          <w:color w:val="4F4F4F"/>
          <w:spacing w:val="-223"/>
          <w:w w:val="193"/>
          <w:position w:val="-12"/>
        </w:rPr>
        <w:t>!</w:t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0"/>
          <w:w w:val="41"/>
          <w:position w:val="-1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BFBFBF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2"/>
          <w:szCs w:val="12"/>
          <w:color w:val="7C8082"/>
          <w:spacing w:val="0"/>
          <w:w w:val="109"/>
          <w:i/>
          <w:position w:val="-1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20" w:right="340"/>
          <w:cols w:num="2" w:equalWidth="0">
            <w:col w:w="8061" w:space="130"/>
            <w:col w:w="2969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38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6.844116pt;margin-top:-.293942pt;width:2.75338pt;height:3.5pt;mso-position-horizontal-relative:page;mso-position-vertical-relative:paragraph;z-index:-15399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979799"/>
                      <w:w w:val="141"/>
                    </w:rPr>
                    <w:t>.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79799"/>
                      <w:spacing w:val="-1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979799"/>
                      <w:spacing w:val="0"/>
                      <w:w w:val="141"/>
                    </w:rPr>
                    <w:t>.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979799"/>
          <w:spacing w:val="0"/>
          <w:w w:val="116"/>
          <w:position w:val="-2"/>
        </w:rPr>
        <w:t>\</w:t>
      </w:r>
      <w:r>
        <w:rPr>
          <w:rFonts w:ascii="Arial" w:hAnsi="Arial" w:cs="Arial" w:eastAsia="Arial"/>
          <w:sz w:val="14"/>
          <w:szCs w:val="14"/>
          <w:color w:val="979799"/>
          <w:spacing w:val="0"/>
          <w:w w:val="116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79799"/>
          <w:spacing w:val="22"/>
          <w:w w:val="116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6"/>
          <w:position w:val="-2"/>
        </w:rPr>
        <w:t>.ı: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-34" w:right="1092"/>
        <w:jc w:val="center"/>
        <w:tabs>
          <w:tab w:pos="8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979799"/>
          <w:spacing w:val="0"/>
          <w:w w:val="221"/>
          <w:position w:val="-3"/>
        </w:rPr>
        <w:t>-</w:t>
      </w:r>
      <w:r>
        <w:rPr>
          <w:rFonts w:ascii="Arial" w:hAnsi="Arial" w:cs="Arial" w:eastAsia="Arial"/>
          <w:sz w:val="7"/>
          <w:szCs w:val="7"/>
          <w:color w:val="979799"/>
          <w:spacing w:val="0"/>
          <w:w w:val="221"/>
          <w:position w:val="-3"/>
        </w:rPr>
        <w:t>  </w:t>
      </w:r>
      <w:r>
        <w:rPr>
          <w:rFonts w:ascii="Arial" w:hAnsi="Arial" w:cs="Arial" w:eastAsia="Arial"/>
          <w:sz w:val="7"/>
          <w:szCs w:val="7"/>
          <w:color w:val="979799"/>
          <w:spacing w:val="0"/>
          <w:w w:val="221"/>
          <w:position w:val="-3"/>
        </w:rPr>
        <w:t> </w:t>
      </w:r>
      <w:r>
        <w:rPr>
          <w:rFonts w:ascii="Arial" w:hAnsi="Arial" w:cs="Arial" w:eastAsia="Arial"/>
          <w:sz w:val="7"/>
          <w:szCs w:val="7"/>
          <w:color w:val="7C8082"/>
          <w:spacing w:val="-11"/>
          <w:w w:val="141"/>
          <w:position w:val="-3"/>
        </w:rPr>
        <w:t>-</w:t>
      </w:r>
      <w:r>
        <w:rPr>
          <w:rFonts w:ascii="Arial" w:hAnsi="Arial" w:cs="Arial" w:eastAsia="Arial"/>
          <w:sz w:val="7"/>
          <w:szCs w:val="7"/>
          <w:color w:val="7C8082"/>
          <w:spacing w:val="-8"/>
          <w:w w:val="141"/>
          <w:position w:val="-3"/>
        </w:rPr>
        <w:t>-</w:t>
      </w:r>
      <w:r>
        <w:rPr>
          <w:rFonts w:ascii="Arial" w:hAnsi="Arial" w:cs="Arial" w:eastAsia="Arial"/>
          <w:sz w:val="7"/>
          <w:szCs w:val="7"/>
          <w:color w:val="7C8082"/>
          <w:spacing w:val="-15"/>
          <w:w w:val="141"/>
          <w:position w:val="-3"/>
        </w:rPr>
        <w:t>"</w:t>
      </w:r>
      <w:r>
        <w:rPr>
          <w:rFonts w:ascii="Arial" w:hAnsi="Arial" w:cs="Arial" w:eastAsia="Arial"/>
          <w:sz w:val="7"/>
          <w:szCs w:val="7"/>
          <w:color w:val="7C8082"/>
          <w:spacing w:val="4"/>
          <w:w w:val="141"/>
          <w:position w:val="-3"/>
        </w:rPr>
        <w:t>1</w:t>
      </w:r>
      <w:r>
        <w:rPr>
          <w:rFonts w:ascii="Arial" w:hAnsi="Arial" w:cs="Arial" w:eastAsia="Arial"/>
          <w:sz w:val="7"/>
          <w:szCs w:val="7"/>
          <w:color w:val="7C8082"/>
          <w:spacing w:val="0"/>
          <w:w w:val="141"/>
          <w:position w:val="-3"/>
        </w:rPr>
        <w:t>;</w:t>
      </w:r>
      <w:r>
        <w:rPr>
          <w:rFonts w:ascii="Arial" w:hAnsi="Arial" w:cs="Arial" w:eastAsia="Arial"/>
          <w:sz w:val="7"/>
          <w:szCs w:val="7"/>
          <w:color w:val="7C8082"/>
          <w:spacing w:val="-27"/>
          <w:w w:val="141"/>
          <w:position w:val="-3"/>
        </w:rPr>
        <w:t> </w:t>
      </w:r>
      <w:r>
        <w:rPr>
          <w:rFonts w:ascii="Arial" w:hAnsi="Arial" w:cs="Arial" w:eastAsia="Arial"/>
          <w:sz w:val="7"/>
          <w:szCs w:val="7"/>
          <w:color w:val="7C808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7"/>
          <w:szCs w:val="7"/>
          <w:color w:val="7C808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9"/>
          <w:szCs w:val="9"/>
          <w:color w:val="7C8082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C8082"/>
          <w:spacing w:val="-10"/>
          <w:w w:val="101"/>
          <w:position w:val="-3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AEAEAE"/>
          <w:spacing w:val="0"/>
          <w:w w:val="216"/>
          <w:position w:val="-3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AEAEAE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AEAEAE"/>
          <w:spacing w:val="-11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7C8082"/>
          <w:spacing w:val="0"/>
          <w:w w:val="90"/>
          <w:i/>
          <w:position w:val="-3"/>
        </w:rPr>
        <w:t>1: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left="128" w:right="1125"/>
        <w:jc w:val="center"/>
        <w:tabs>
          <w:tab w:pos="11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7C8082"/>
          <w:spacing w:val="0"/>
          <w:w w:val="100"/>
          <w:position w:val="-1"/>
        </w:rPr>
        <w:t>......</w:t>
      </w:r>
      <w:r>
        <w:rPr>
          <w:rFonts w:ascii="Arial" w:hAnsi="Arial" w:cs="Arial" w:eastAsia="Arial"/>
          <w:sz w:val="14"/>
          <w:szCs w:val="14"/>
          <w:color w:val="7C808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7C8082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979799"/>
          <w:spacing w:val="0"/>
          <w:w w:val="81"/>
          <w:position w:val="-1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20" w:right="340"/>
          <w:cols w:num="2" w:equalWidth="0">
            <w:col w:w="8404" w:space="390"/>
            <w:col w:w="2366"/>
          </w:cols>
        </w:sectPr>
      </w:pPr>
      <w:rPr/>
    </w:p>
    <w:p>
      <w:pPr>
        <w:spacing w:before="0" w:after="0" w:line="123" w:lineRule="exact"/>
        <w:ind w:right="1165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477.553955pt;margin-top:3.018656pt;width:.1pt;height:9.549805pt;mso-position-horizontal-relative:page;mso-position-vertical-relative:paragraph;z-index:-15403" coordorigin="9551,60" coordsize="2,191">
            <v:shape style="position:absolute;left:9551;top:60;width:2;height:191" coordorigin="9551,60" coordsize="0,191" path="m9551,251l9551,60e" filled="f" stroked="t" strokeweight=".86923pt" strokecolor="#C3C3C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"/>
          <w:szCs w:val="10"/>
          <w:color w:val="979799"/>
          <w:spacing w:val="0"/>
          <w:w w:val="133"/>
          <w:position w:val="-2"/>
        </w:rPr>
        <w:t>/</w:t>
      </w:r>
      <w:r>
        <w:rPr>
          <w:rFonts w:ascii="Times New Roman" w:hAnsi="Times New Roman" w:cs="Times New Roman" w:eastAsia="Times New Roman"/>
          <w:sz w:val="10"/>
          <w:szCs w:val="10"/>
          <w:color w:val="979799"/>
          <w:spacing w:val="0"/>
          <w:w w:val="133"/>
          <w:position w:val="-2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979799"/>
          <w:spacing w:val="7"/>
          <w:w w:val="133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0"/>
          <w:w w:val="52"/>
          <w:position w:val="-2"/>
        </w:rPr>
        <w:t>._</w:t>
      </w:r>
      <w:r>
        <w:rPr>
          <w:rFonts w:ascii="Times New Roman" w:hAnsi="Times New Roman" w:cs="Times New Roman" w:eastAsia="Times New Roman"/>
          <w:sz w:val="10"/>
          <w:szCs w:val="10"/>
          <w:color w:val="606262"/>
          <w:spacing w:val="1"/>
          <w:w w:val="51"/>
          <w:position w:val="-2"/>
        </w:rPr>
        <w:t>?</w:t>
      </w:r>
      <w:r>
        <w:rPr>
          <w:rFonts w:ascii="Times New Roman" w:hAnsi="Times New Roman" w:cs="Times New Roman" w:eastAsia="Times New Roman"/>
          <w:sz w:val="10"/>
          <w:szCs w:val="10"/>
          <w:color w:val="2B2B2B"/>
          <w:spacing w:val="0"/>
          <w:w w:val="184"/>
          <w:position w:val="-2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2B2B2B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100"/>
          <w:position w:val="-2"/>
        </w:rPr>
        <w:t>      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F4F4F"/>
          <w:spacing w:val="0"/>
          <w:w w:val="116"/>
          <w:position w:val="-2"/>
        </w:rPr>
        <w:t>""</w:t>
      </w:r>
      <w:r>
        <w:rPr>
          <w:rFonts w:ascii="Times New Roman" w:hAnsi="Times New Roman" w:cs="Times New Roman" w:eastAsia="Times New Roman"/>
          <w:sz w:val="7"/>
          <w:szCs w:val="7"/>
          <w:color w:val="4F4F4F"/>
          <w:spacing w:val="-9"/>
          <w:w w:val="115"/>
          <w:position w:val="-2"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979799"/>
          <w:spacing w:val="-3"/>
          <w:w w:val="54"/>
          <w:position w:val="-2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7C8082"/>
          <w:spacing w:val="0"/>
          <w:w w:val="270"/>
          <w:position w:val="-2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7C8082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F4F4F"/>
          <w:spacing w:val="0"/>
          <w:w w:val="100"/>
          <w:position w:val="-2"/>
        </w:rPr>
        <w:t>Rj:</w:t>
      </w:r>
      <w:r>
        <w:rPr>
          <w:rFonts w:ascii="Times New Roman" w:hAnsi="Times New Roman" w:cs="Times New Roman" w:eastAsia="Times New Roman"/>
          <w:sz w:val="7"/>
          <w:szCs w:val="7"/>
          <w:color w:val="4F4F4F"/>
          <w:spacing w:val="0"/>
          <w:w w:val="100"/>
          <w:position w:val="-2"/>
        </w:rPr>
        <w:t>       </w:t>
      </w:r>
      <w:r>
        <w:rPr>
          <w:rFonts w:ascii="Times New Roman" w:hAnsi="Times New Roman" w:cs="Times New Roman" w:eastAsia="Times New Roman"/>
          <w:sz w:val="7"/>
          <w:szCs w:val="7"/>
          <w:color w:val="4F4F4F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C8082"/>
          <w:spacing w:val="0"/>
          <w:w w:val="73"/>
          <w:position w:val="-2"/>
        </w:rPr>
        <w:t>1'</w:t>
      </w:r>
      <w:r>
        <w:rPr>
          <w:rFonts w:ascii="Times New Roman" w:hAnsi="Times New Roman" w:cs="Times New Roman" w:eastAsia="Times New Roman"/>
          <w:sz w:val="11"/>
          <w:szCs w:val="11"/>
          <w:color w:val="7C8082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06262"/>
          <w:spacing w:val="1"/>
          <w:w w:val="189"/>
          <w:position w:val="-2"/>
        </w:rPr>
        <w:t>)</w:t>
      </w:r>
      <w:r>
        <w:rPr>
          <w:rFonts w:ascii="Times New Roman" w:hAnsi="Times New Roman" w:cs="Times New Roman" w:eastAsia="Times New Roman"/>
          <w:sz w:val="11"/>
          <w:szCs w:val="11"/>
          <w:color w:val="7C8082"/>
          <w:spacing w:val="0"/>
          <w:w w:val="54"/>
          <w:position w:val="-2"/>
        </w:rPr>
        <w:t>"&lt;.</w:t>
      </w:r>
      <w:r>
        <w:rPr>
          <w:rFonts w:ascii="Times New Roman" w:hAnsi="Times New Roman" w:cs="Times New Roman" w:eastAsia="Times New Roman"/>
          <w:sz w:val="11"/>
          <w:szCs w:val="11"/>
          <w:color w:val="7C8082"/>
          <w:spacing w:val="-11"/>
          <w:w w:val="54"/>
          <w:position w:val="-2"/>
        </w:rPr>
        <w:t>&gt;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59"/>
          <w:i/>
          <w:position w:val="-2"/>
        </w:rPr>
        <w:t>&amp;ı.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100"/>
          <w:i/>
          <w:position w:val="-2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4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52"/>
          <w:position w:val="-2"/>
        </w:rPr>
        <w:t>.!!.fo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52"/>
          <w:position w:val="-2"/>
        </w:rPr>
        <w:t>          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8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79799"/>
          <w:spacing w:val="0"/>
          <w:w w:val="307"/>
          <w:position w:val="-2"/>
        </w:rPr>
        <w:t>.,.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32" w:lineRule="exact"/>
        <w:ind w:left="4115" w:right="-20"/>
        <w:jc w:val="left"/>
        <w:tabs>
          <w:tab w:pos="8420" w:val="left"/>
          <w:tab w:pos="8800" w:val="left"/>
          <w:tab w:pos="94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7C8082"/>
          <w:spacing w:val="0"/>
          <w:w w:val="61"/>
          <w:position w:val="-25"/>
        </w:rPr>
        <w:t>-</w:t>
      </w:r>
      <w:r>
        <w:rPr>
          <w:rFonts w:ascii="Times New Roman" w:hAnsi="Times New Roman" w:cs="Times New Roman" w:eastAsia="Times New Roman"/>
          <w:sz w:val="36"/>
          <w:szCs w:val="36"/>
          <w:color w:val="7C8082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7C8082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61"/>
          <w:i/>
          <w:position w:val="-6"/>
        </w:rPr>
        <w:t>1(:1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-5"/>
          <w:w w:val="61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10"/>
          <w:szCs w:val="10"/>
          <w:color w:val="4F4F4F"/>
          <w:spacing w:val="0"/>
          <w:w w:val="61"/>
          <w:position w:val="-6"/>
        </w:rPr>
        <w:t>ıt';.</w:t>
      </w:r>
      <w:r>
        <w:rPr>
          <w:rFonts w:ascii="Arial" w:hAnsi="Arial" w:cs="Arial" w:eastAsia="Arial"/>
          <w:sz w:val="10"/>
          <w:szCs w:val="10"/>
          <w:color w:val="4F4F4F"/>
          <w:spacing w:val="0"/>
          <w:w w:val="61"/>
          <w:position w:val="-6"/>
        </w:rPr>
        <w:t>  </w:t>
      </w:r>
      <w:r>
        <w:rPr>
          <w:rFonts w:ascii="Arial" w:hAnsi="Arial" w:cs="Arial" w:eastAsia="Arial"/>
          <w:sz w:val="10"/>
          <w:szCs w:val="10"/>
          <w:color w:val="4F4F4F"/>
          <w:spacing w:val="9"/>
          <w:w w:val="61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341"/>
          <w:position w:val="-6"/>
        </w:rPr>
        <w:t>i</w:t>
      </w:r>
      <w:r>
        <w:rPr>
          <w:rFonts w:ascii="Arial" w:hAnsi="Arial" w:cs="Arial" w:eastAsia="Arial"/>
          <w:sz w:val="14"/>
          <w:szCs w:val="14"/>
          <w:color w:val="3F3F3F"/>
          <w:spacing w:val="-57"/>
          <w:w w:val="341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BFBFBF"/>
          <w:spacing w:val="-7"/>
          <w:w w:val="33"/>
          <w:position w:val="-6"/>
        </w:rPr>
        <w:t>·</w:t>
      </w:r>
      <w:r>
        <w:rPr>
          <w:rFonts w:ascii="Arial" w:hAnsi="Arial" w:cs="Arial" w:eastAsia="Arial"/>
          <w:sz w:val="14"/>
          <w:szCs w:val="14"/>
          <w:color w:val="979799"/>
          <w:spacing w:val="0"/>
          <w:w w:val="32"/>
          <w:position w:val="-6"/>
        </w:rPr>
        <w:t>.</w:t>
      </w:r>
      <w:r>
        <w:rPr>
          <w:rFonts w:ascii="Arial" w:hAnsi="Arial" w:cs="Arial" w:eastAsia="Arial"/>
          <w:sz w:val="14"/>
          <w:szCs w:val="14"/>
          <w:color w:val="97979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4"/>
          <w:szCs w:val="14"/>
          <w:color w:val="979799"/>
          <w:spacing w:val="0"/>
          <w:w w:val="100"/>
          <w:position w:val="-6"/>
        </w:rPr>
      </w:r>
      <w:r>
        <w:rPr>
          <w:rFonts w:ascii="Arial" w:hAnsi="Arial" w:cs="Arial" w:eastAsia="Arial"/>
          <w:sz w:val="14"/>
          <w:szCs w:val="14"/>
          <w:color w:val="606262"/>
          <w:spacing w:val="0"/>
          <w:w w:val="67"/>
          <w:position w:val="-6"/>
        </w:rPr>
        <w:t>..</w:t>
      </w:r>
      <w:r>
        <w:rPr>
          <w:rFonts w:ascii="Arial" w:hAnsi="Arial" w:cs="Arial" w:eastAsia="Arial"/>
          <w:sz w:val="14"/>
          <w:szCs w:val="14"/>
          <w:color w:val="606262"/>
          <w:spacing w:val="0"/>
          <w:w w:val="67"/>
          <w:position w:val="-6"/>
        </w:rPr>
        <w:t>      </w:t>
      </w:r>
      <w:r>
        <w:rPr>
          <w:rFonts w:ascii="Arial" w:hAnsi="Arial" w:cs="Arial" w:eastAsia="Arial"/>
          <w:sz w:val="14"/>
          <w:szCs w:val="14"/>
          <w:color w:val="606262"/>
          <w:spacing w:val="7"/>
          <w:w w:val="67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AEAEAE"/>
          <w:spacing w:val="0"/>
          <w:w w:val="67"/>
          <w:position w:val="-6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20" w:right="340"/>
        </w:sectPr>
      </w:pPr>
      <w:rPr/>
    </w:p>
    <w:p>
      <w:pPr>
        <w:spacing w:before="0" w:after="0" w:line="582" w:lineRule="exact"/>
        <w:ind w:right="-20"/>
        <w:jc w:val="right"/>
        <w:rPr>
          <w:rFonts w:ascii="Times New Roman" w:hAnsi="Times New Roman" w:cs="Times New Roman" w:eastAsia="Times New Roman"/>
          <w:sz w:val="57"/>
          <w:szCs w:val="57"/>
        </w:rPr>
      </w:pPr>
      <w:rPr/>
      <w:r>
        <w:rPr/>
        <w:pict>
          <v:group style="position:absolute;margin-left:25.918871pt;margin-top:20.952024pt;width:547.915586pt;height:791.488427pt;mso-position-horizontal-relative:page;mso-position-vertical-relative:page;z-index:-15415" coordorigin="518,419" coordsize="10958,15830">
            <v:group style="position:absolute;left:528;top:443;width:10919;height:2" coordorigin="528,443" coordsize="10919,2">
              <v:shape style="position:absolute;left:528;top:443;width:10919;height:2" coordorigin="528,443" coordsize="10919,0" path="m528,443l11446,443e" filled="f" stroked="t" strokeweight=".70051pt" strokecolor="#575757">
                <v:path arrowok="t"/>
              </v:shape>
            </v:group>
            <v:group style="position:absolute;left:539;top:426;width:2;height:1037" coordorigin="539,426" coordsize="2,1037">
              <v:shape style="position:absolute;left:539;top:426;width:2;height:1037" coordorigin="539,426" coordsize="0,1037" path="m539,1463l539,426e" filled="f" stroked="t" strokeweight=".70051pt" strokecolor="#878787">
                <v:path arrowok="t"/>
              </v:shape>
            </v:group>
            <v:group style="position:absolute;left:2305;top:436;width:2;height:1496" coordorigin="2305,436" coordsize="2,1496">
              <v:shape style="position:absolute;left:2305;top:436;width:2;height:1496" coordorigin="2305,436" coordsize="0,1496" path="m2305,1931l2305,436e" filled="f" stroked="t" strokeweight=".70051pt" strokecolor="#646464">
                <v:path arrowok="t"/>
              </v:shape>
            </v:group>
            <v:group style="position:absolute;left:8960;top:431;width:2;height:1491" coordorigin="8960,431" coordsize="2,1491">
              <v:shape style="position:absolute;left:8960;top:431;width:2;height:1491" coordorigin="8960,431" coordsize="0,1491" path="m8960,1922l8960,431e" filled="f" stroked="t" strokeweight=".70051pt" strokecolor="#606060">
                <v:path arrowok="t"/>
              </v:shape>
            </v:group>
            <v:group style="position:absolute;left:11446;top:431;width:2;height:4952" coordorigin="11446,431" coordsize="2,4952">
              <v:shape style="position:absolute;left:11446;top:431;width:2;height:4952" coordorigin="11446,431" coordsize="0,4952" path="m11446,5382l11446,431e" filled="f" stroked="t" strokeweight=".70051pt" strokecolor="#575757">
                <v:path arrowok="t"/>
              </v:shape>
            </v:group>
            <v:group style="position:absolute;left:537;top:1920;width:6122;height:2" coordorigin="537,1920" coordsize="6122,2">
              <v:shape style="position:absolute;left:537;top:1920;width:6122;height:2" coordorigin="537,1920" coordsize="6122,0" path="m537,1920l6660,1920e" filled="f" stroked="t" strokeweight=".70051pt" strokecolor="#545454">
                <v:path arrowok="t"/>
              </v:shape>
            </v:group>
            <v:group style="position:absolute;left:542;top:426;width:2;height:2012" coordorigin="542,426" coordsize="2,2012">
              <v:shape style="position:absolute;left:542;top:426;width:2;height:2012" coordorigin="542,426" coordsize="0,2012" path="m542,2438l542,426e" filled="f" stroked="t" strokeweight=".70051pt" strokecolor="#676767">
                <v:path arrowok="t"/>
              </v:shape>
            </v:group>
            <v:group style="position:absolute;left:6603;top:1917;width:229;height:2" coordorigin="6603,1917" coordsize="229,2">
              <v:shape style="position:absolute;left:6603;top:1917;width:229;height:2" coordorigin="6603,1917" coordsize="229,0" path="m6603,1917l6832,1917e" filled="f" stroked="t" strokeweight=".467007pt" strokecolor="#2F2F2F">
                <v:path arrowok="t"/>
              </v:shape>
            </v:group>
            <v:group style="position:absolute;left:6776;top:1915;width:4675;height:2" coordorigin="6776,1915" coordsize="4675,2">
              <v:shape style="position:absolute;left:6776;top:1915;width:4675;height:2" coordorigin="6776,1915" coordsize="4675,0" path="m6776,1915l11451,1915e" filled="f" stroked="t" strokeweight=".70051pt" strokecolor="#545454">
                <v:path arrowok="t"/>
              </v:shape>
            </v:group>
            <v:group style="position:absolute;left:542;top:426;width:2;height:2258" coordorigin="542,426" coordsize="2,2258">
              <v:shape style="position:absolute;left:542;top:426;width:2;height:2258" coordorigin="542,426" coordsize="0,2258" path="m542,2684l542,426e" filled="f" stroked="t" strokeweight=".70051pt" strokecolor="#606060">
                <v:path arrowok="t"/>
              </v:shape>
            </v:group>
            <v:group style="position:absolute;left:532;top:2154;width:10923;height:2" coordorigin="532,2154" coordsize="10923,2">
              <v:shape style="position:absolute;left:532;top:2154;width:10923;height:2" coordorigin="532,2154" coordsize="10923,0" path="m532,2154l11456,2154e" filled="f" stroked="t" strokeweight=".70051pt" strokecolor="#545454">
                <v:path arrowok="t"/>
              </v:shape>
            </v:group>
            <v:group style="position:absolute;left:537;top:2395;width:10914;height:2" coordorigin="537,2395" coordsize="10914,2">
              <v:shape style="position:absolute;left:537;top:2395;width:10914;height:2" coordorigin="537,2395" coordsize="10914,0" path="m537,2395l11451,2395e" filled="f" stroked="t" strokeweight=".70051pt" strokecolor="#545454">
                <v:path arrowok="t"/>
              </v:shape>
            </v:group>
            <v:group style="position:absolute;left:532;top:2632;width:10923;height:2" coordorigin="532,2632" coordsize="10923,2">
              <v:shape style="position:absolute;left:532;top:2632;width:10923;height:2" coordorigin="532,2632" coordsize="10923,0" path="m532,2632l11456,2632e" filled="f" stroked="t" strokeweight=".70051pt" strokecolor="#545454">
                <v:path arrowok="t"/>
              </v:shape>
            </v:group>
            <v:group style="position:absolute;left:528;top:2869;width:10923;height:2" coordorigin="528,2869" coordsize="10923,2">
              <v:shape style="position:absolute;left:528;top:2869;width:10923;height:2" coordorigin="528,2869" coordsize="10923,0" path="m528,2869l11451,2869e" filled="f" stroked="t" strokeweight=".70051pt" strokecolor="#545454">
                <v:path arrowok="t"/>
              </v:shape>
            </v:group>
            <v:group style="position:absolute;left:532;top:3110;width:10923;height:2" coordorigin="532,3110" coordsize="10923,2">
              <v:shape style="position:absolute;left:532;top:3110;width:10923;height:2" coordorigin="532,3110" coordsize="10923,0" path="m532,3110l11456,3110e" filled="f" stroked="t" strokeweight=".70051pt" strokecolor="#646464">
                <v:path arrowok="t"/>
              </v:shape>
            </v:group>
            <v:group style="position:absolute;left:3755;top:3105;width:2;height:279" coordorigin="3755,3105" coordsize="2,279">
              <v:shape style="position:absolute;left:3755;top:3105;width:2;height:279" coordorigin="3755,3105" coordsize="0,279" path="m3755,3385l3755,3105e" filled="f" stroked="t" strokeweight=".934013pt" strokecolor="#575757">
                <v:path arrowok="t"/>
              </v:shape>
            </v:group>
            <v:group style="position:absolute;left:6809;top:3105;width:2;height:767" coordorigin="6809,3105" coordsize="2,767">
              <v:shape style="position:absolute;left:6809;top:3105;width:2;height:767" coordorigin="6809,3105" coordsize="0,767" path="m6809,3872l6809,3105e" filled="f" stroked="t" strokeweight=".70051pt" strokecolor="#4F4F4F">
                <v:path arrowok="t"/>
              </v:shape>
            </v:group>
            <v:group style="position:absolute;left:3755;top:3328;width:2;height:502" coordorigin="3755,3328" coordsize="2,502">
              <v:shape style="position:absolute;left:3755;top:3328;width:2;height:502" coordorigin="3755,3328" coordsize="0,502" path="m3755,3830l3755,3328e" filled="f" stroked="t" strokeweight=".467007pt" strokecolor="#484848">
                <v:path arrowok="t"/>
              </v:shape>
            </v:group>
            <v:group style="position:absolute;left:3741;top:3536;width:2891;height:2" coordorigin="3741,3536" coordsize="2891,2">
              <v:shape style="position:absolute;left:3741;top:3536;width:2891;height:2" coordorigin="3741,3536" coordsize="2891,0" path="m3741,3536l6631,3536e" filled="f" stroked="t" strokeweight=".70051pt" strokecolor="#575757">
                <v:path arrowok="t"/>
              </v:shape>
            </v:group>
            <v:group style="position:absolute;left:6804;top:3553;width:4651;height:2" coordorigin="6804,3553" coordsize="4651,2">
              <v:shape style="position:absolute;left:6804;top:3553;width:4651;height:2" coordorigin="6804,3553" coordsize="4651,0" path="m6804,3553l11456,3553e" filled="f" stroked="t" strokeweight=".70051pt" strokecolor="#575757">
                <v:path arrowok="t"/>
              </v:shape>
            </v:group>
            <v:group style="position:absolute;left:3755;top:3550;width:2;height:322" coordorigin="3755,3550" coordsize="2,322">
              <v:shape style="position:absolute;left:3755;top:3550;width:2;height:322" coordorigin="3755,3550" coordsize="0,322" path="m3755,3872l3755,3550e" filled="f" stroked="t" strokeweight=".934013pt" strokecolor="#4F4F4F">
                <v:path arrowok="t"/>
              </v:shape>
            </v:group>
            <v:group style="position:absolute;left:528;top:3863;width:10933;height:2" coordorigin="528,3863" coordsize="10933,2">
              <v:shape style="position:absolute;left:528;top:3863;width:10933;height:2" coordorigin="528,3863" coordsize="10933,0" path="m528,3863l11460,3863e" filled="f" stroked="t" strokeweight=".934013pt" strokecolor="#4B4B4B">
                <v:path arrowok="t"/>
              </v:shape>
            </v:group>
            <v:group style="position:absolute;left:532;top:4137;width:10923;height:2" coordorigin="532,4137" coordsize="10923,2">
              <v:shape style="position:absolute;left:532;top:4137;width:10923;height:2" coordorigin="532,4137" coordsize="10923,0" path="m532,4137l11456,4137e" filled="f" stroked="t" strokeweight=".70051pt" strokecolor="#545454">
                <v:path arrowok="t"/>
              </v:shape>
            </v:group>
            <v:group style="position:absolute;left:2305;top:3863;width:2;height:1752" coordorigin="2305,3863" coordsize="2,1752">
              <v:shape style="position:absolute;left:2305;top:3863;width:2;height:1752" coordorigin="2305,3863" coordsize="0,1752" path="m2305,5614l2305,3863e" filled="f" stroked="t" strokeweight=".70051pt" strokecolor="#4B4B4B">
                <v:path arrowok="t"/>
              </v:shape>
            </v:group>
            <v:group style="position:absolute;left:2293;top:4374;width:9167;height:2" coordorigin="2293,4374" coordsize="9167,2">
              <v:shape style="position:absolute;left:2293;top:4374;width:9167;height:2" coordorigin="2293,4374" coordsize="9167,0" path="m2293,4374l11460,4374e" filled="f" stroked="t" strokeweight=".70051pt" strokecolor="#545454">
                <v:path arrowok="t"/>
              </v:shape>
            </v:group>
            <v:group style="position:absolute;left:4805;top:4365;width:2;height:2187" coordorigin="4805,4365" coordsize="2,2187">
              <v:shape style="position:absolute;left:4805;top:4365;width:2;height:2187" coordorigin="4805,4365" coordsize="0,2187" path="m4805,6552l4805,4365e" filled="f" stroked="t" strokeweight=".70051pt" strokecolor="#484848">
                <v:path arrowok="t"/>
              </v:shape>
            </v:group>
            <v:group style="position:absolute;left:7584;top:4384;width:2;height:492" coordorigin="7584,4384" coordsize="2,492">
              <v:shape style="position:absolute;left:7584;top:4384;width:2;height:492" coordorigin="7584,4384" coordsize="0,492" path="m7584,4876l7584,4384e" filled="f" stroked="t" strokeweight=".233503pt" strokecolor="#606060">
                <v:path arrowok="t"/>
              </v:shape>
            </v:group>
            <v:group style="position:absolute;left:539;top:426;width:2;height:15802" coordorigin="539,426" coordsize="2,15802">
              <v:shape style="position:absolute;left:539;top:426;width:2;height:15802" coordorigin="539,426" coordsize="0,15802" path="m539,16228l539,426e" filled="f" stroked="t" strokeweight=".70051pt" strokecolor="#4F4F4F">
                <v:path arrowok="t"/>
              </v:shape>
            </v:group>
            <v:group style="position:absolute;left:4796;top:4855;width:6664;height:2" coordorigin="4796,4855" coordsize="6664,2">
              <v:shape style="position:absolute;left:4796;top:4855;width:6664;height:2" coordorigin="4796,4855" coordsize="6664,0" path="m4796,4855l11460,4855e" filled="f" stroked="t" strokeweight=".70051pt" strokecolor="#545454">
                <v:path arrowok="t"/>
              </v:shape>
            </v:group>
            <v:group style="position:absolute;left:4791;top:5115;width:6669;height:2" coordorigin="4791,5115" coordsize="6669,2">
              <v:shape style="position:absolute;left:4791;top:5115;width:6669;height:2" coordorigin="4791,5115" coordsize="6669,0" path="m4791,5115l11460,5115e" filled="f" stroked="t" strokeweight=".70051pt" strokecolor="#5B5B5B">
                <v:path arrowok="t"/>
              </v:shape>
            </v:group>
            <v:group style="position:absolute;left:4796;top:5359;width:2447;height:2" coordorigin="4796,5359" coordsize="2447,2">
              <v:shape style="position:absolute;left:4796;top:5359;width:2447;height:2" coordorigin="4796,5359" coordsize="2447,0" path="m4796,5359l7243,5359e" filled="f" stroked="t" strokeweight=".467007pt" strokecolor="#4F4F4F">
                <v:path arrowok="t"/>
              </v:shape>
            </v:group>
            <v:group style="position:absolute;left:7019;top:5356;width:4441;height:2" coordorigin="7019,5356" coordsize="4441,2">
              <v:shape style="position:absolute;left:7019;top:5356;width:4441;height:2" coordorigin="7019,5356" coordsize="4441,0" path="m7019,5356l11460,5356e" filled="f" stroked="t" strokeweight=".70051pt" strokecolor="#575757">
                <v:path arrowok="t"/>
              </v:shape>
            </v:group>
            <v:group style="position:absolute;left:2298;top:5595;width:9167;height:2" coordorigin="2298,5595" coordsize="9167,2">
              <v:shape style="position:absolute;left:2298;top:5595;width:9167;height:2" coordorigin="2298,5595" coordsize="9167,0" path="m2298,5595l11465,5595e" filled="f" stroked="t" strokeweight=".70051pt" strokecolor="#545454">
                <v:path arrowok="t"/>
              </v:shape>
            </v:group>
            <v:group style="position:absolute;left:2302;top:5558;width:2;height:795" coordorigin="2302,5558" coordsize="2,795">
              <v:shape style="position:absolute;left:2302;top:5558;width:2;height:795" coordorigin="2302,5558" coordsize="0,795" path="m2302,6353l2302,5558e" filled="f" stroked="t" strokeweight=".70051pt" strokecolor="#3F3F3F">
                <v:path arrowok="t"/>
              </v:shape>
            </v:group>
            <v:group style="position:absolute;left:528;top:5837;width:10933;height:2" coordorigin="528,5837" coordsize="10933,2">
              <v:shape style="position:absolute;left:528;top:5837;width:10933;height:2" coordorigin="528,5837" coordsize="10933,0" path="m528,5837l11460,5837e" filled="f" stroked="t" strokeweight=".70051pt" strokecolor="#545454">
                <v:path arrowok="t"/>
              </v:shape>
            </v:group>
            <v:group style="position:absolute;left:11458;top:937;width:2;height:15305" coordorigin="11458,937" coordsize="2,15305">
              <v:shape style="position:absolute;left:11458;top:937;width:2;height:15305" coordorigin="11458,937" coordsize="0,15305" path="m11458,16242l11458,937e" filled="f" stroked="t" strokeweight=".70051pt" strokecolor="#575757">
                <v:path arrowok="t"/>
              </v:shape>
            </v:group>
            <v:group style="position:absolute;left:7584;top:5842;width:2;height:241" coordorigin="7584,5842" coordsize="2,241">
              <v:shape style="position:absolute;left:7584;top:5842;width:2;height:241" coordorigin="7584,5842" coordsize="0,241" path="m7584,6083l7584,5842e" filled="f" stroked="t" strokeweight=".233503pt" strokecolor="#444444">
                <v:path arrowok="t"/>
              </v:shape>
            </v:group>
            <v:group style="position:absolute;left:2293;top:6303;width:9167;height:2" coordorigin="2293,6303" coordsize="9167,2">
              <v:shape style="position:absolute;left:2293;top:6303;width:9167;height:2" coordorigin="2293,6303" coordsize="9167,0" path="m2293,6303l11460,6303e" filled="f" stroked="t" strokeweight=".70051pt" strokecolor="#545454">
                <v:path arrowok="t"/>
              </v:shape>
            </v:group>
            <v:group style="position:absolute;left:7584;top:6083;width:2;height:459" coordorigin="7584,6083" coordsize="2,459">
              <v:shape style="position:absolute;left:7584;top:6083;width:2;height:459" coordorigin="7584,6083" coordsize="0,459" path="m7584,6542l7584,6083e" filled="f" stroked="t" strokeweight=".233503pt" strokecolor="#575757">
                <v:path arrowok="t"/>
              </v:shape>
            </v:group>
            <v:group style="position:absolute;left:2302;top:6225;width:2;height:336" coordorigin="2302,6225" coordsize="2,336">
              <v:shape style="position:absolute;left:2302;top:6225;width:2;height:336" coordorigin="2302,6225" coordsize="0,336" path="m2302,6561l2302,6225e" filled="f" stroked="t" strokeweight=".934013pt" strokecolor="#4B4B4B">
                <v:path arrowok="t"/>
              </v:shape>
            </v:group>
            <v:group style="position:absolute;left:2298;top:6542;width:9167;height:2" coordorigin="2298,6542" coordsize="9167,2">
              <v:shape style="position:absolute;left:2298;top:6542;width:9167;height:2" coordorigin="2298,6542" coordsize="9167,0" path="m2298,6542l11465,6542e" filled="f" stroked="t" strokeweight=".70051pt" strokecolor="#575757">
                <v:path arrowok="t"/>
              </v:shape>
            </v:group>
            <v:group style="position:absolute;left:2302;top:6504;width:2;height:1018" coordorigin="2302,6504" coordsize="2,1018">
              <v:shape style="position:absolute;left:2302;top:6504;width:2;height:1018" coordorigin="2302,6504" coordsize="0,1018" path="m2302,7522l2302,6504e" filled="f" stroked="t" strokeweight=".70051pt" strokecolor="#3F3F3F">
                <v:path arrowok="t"/>
              </v:shape>
            </v:group>
            <v:group style="position:absolute;left:528;top:6781;width:10933;height:2" coordorigin="528,6781" coordsize="10933,2">
              <v:shape style="position:absolute;left:528;top:6781;width:10933;height:2" coordorigin="528,6781" coordsize="10933,0" path="m528,6781l11460,6781e" filled="f" stroked="t" strokeweight=".70051pt" strokecolor="#545454">
                <v:path arrowok="t"/>
              </v:shape>
            </v:group>
            <v:group style="position:absolute;left:528;top:7252;width:10937;height:2" coordorigin="528,7252" coordsize="10937,2">
              <v:shape style="position:absolute;left:528;top:7252;width:10937;height:2" coordorigin="528,7252" coordsize="10937,0" path="m528,7252l11465,7252e" filled="f" stroked="t" strokeweight=".70051pt" strokecolor="#545454">
                <v:path arrowok="t"/>
              </v:shape>
            </v:group>
            <v:group style="position:absolute;left:4805;top:7243;width:2;height:738" coordorigin="4805,7243" coordsize="2,738">
              <v:shape style="position:absolute;left:4805;top:7243;width:2;height:738" coordorigin="4805,7243" coordsize="0,738" path="m4805,7981l4805,7243e" filled="f" stroked="t" strokeweight=".70051pt" strokecolor="#4B4B4B">
                <v:path arrowok="t"/>
              </v:shape>
            </v:group>
            <v:group style="position:absolute;left:4801;top:7487;width:6664;height:2" coordorigin="4801,7487" coordsize="6664,2">
              <v:shape style="position:absolute;left:4801;top:7487;width:6664;height:2" coordorigin="4801,7487" coordsize="6664,0" path="m4801,7487l11465,7487e" filled="f" stroked="t" strokeweight=".70051pt" strokecolor="#575757">
                <v:path arrowok="t"/>
              </v:shape>
            </v:group>
            <v:group style="position:absolute;left:2302;top:7465;width:2;height:303" coordorigin="2302,7465" coordsize="2,303">
              <v:shape style="position:absolute;left:2302;top:7465;width:2;height:303" coordorigin="2302,7465" coordsize="0,303" path="m2302,7768l2302,7465e" filled="f" stroked="t" strokeweight=".467007pt" strokecolor="#3B3B3B">
                <v:path arrowok="t"/>
              </v:shape>
            </v:group>
            <v:group style="position:absolute;left:4796;top:7728;width:6664;height:2" coordorigin="4796,7728" coordsize="6664,2">
              <v:shape style="position:absolute;left:4796;top:7728;width:6664;height:2" coordorigin="4796,7728" coordsize="6664,0" path="m4796,7728l11460,7728e" filled="f" stroked="t" strokeweight=".70051pt" strokecolor="#545454">
                <v:path arrowok="t"/>
              </v:shape>
            </v:group>
            <v:group style="position:absolute;left:532;top:7969;width:2466;height:2" coordorigin="532,7969" coordsize="2466,2">
              <v:shape style="position:absolute;left:532;top:7969;width:2466;height:2" coordorigin="532,7969" coordsize="2466,0" path="m532,7969l2998,7969e" filled="f" stroked="t" strokeweight=".70051pt" strokecolor="#575757">
                <v:path arrowok="t"/>
              </v:shape>
            </v:group>
            <v:group style="position:absolute;left:2853;top:7969;width:374;height:2" coordorigin="2853,7969" coordsize="374,2">
              <v:shape style="position:absolute;left:2853;top:7969;width:374;height:2" coordorigin="2853,7969" coordsize="374,0" path="m2853,7969l3227,7969e" filled="f" stroked="t" strokeweight=".467007pt" strokecolor="#3F3F3F">
                <v:path arrowok="t"/>
              </v:shape>
            </v:group>
            <v:group style="position:absolute;left:3171;top:7969;width:3489;height:2" coordorigin="3171,7969" coordsize="3489,2">
              <v:shape style="position:absolute;left:3171;top:7969;width:3489;height:2" coordorigin="3171,7969" coordsize="3489,0" path="m3171,7969l6660,7969e" filled="f" stroked="t" strokeweight=".70051pt" strokecolor="#545454">
                <v:path arrowok="t"/>
              </v:shape>
            </v:group>
            <v:group style="position:absolute;left:6603;top:7967;width:229;height:2" coordorigin="6603,7967" coordsize="229,2">
              <v:shape style="position:absolute;left:6603;top:7967;width:229;height:2" coordorigin="6603,7967" coordsize="229,0" path="m6603,7967l6832,7967e" filled="f" stroked="t" strokeweight=".467007pt" strokecolor="#2B2B2B">
                <v:path arrowok="t"/>
              </v:shape>
            </v:group>
            <v:group style="position:absolute;left:6776;top:7965;width:4689;height:2" coordorigin="6776,7965" coordsize="4689,2">
              <v:shape style="position:absolute;left:6776;top:7965;width:4689;height:2" coordorigin="6776,7965" coordsize="4689,0" path="m6776,7965l11465,7965e" filled="f" stroked="t" strokeweight=".70051pt" strokecolor="#575757">
                <v:path arrowok="t"/>
              </v:shape>
            </v:group>
            <v:group style="position:absolute;left:532;top:8819;width:10933;height:2" coordorigin="532,8819" coordsize="10933,2">
              <v:shape style="position:absolute;left:532;top:8819;width:10933;height:2" coordorigin="532,8819" coordsize="10933,0" path="m532,8819l11465,8819e" filled="f" stroked="t" strokeweight=".70051pt" strokecolor="#545454">
                <v:path arrowok="t"/>
              </v:shape>
            </v:group>
            <v:group style="position:absolute;left:2300;top:7711;width:2;height:3205" coordorigin="2300,7711" coordsize="2,3205">
              <v:shape style="position:absolute;left:2300;top:7711;width:2;height:3205" coordorigin="2300,7711" coordsize="0,3205" path="m2300,10916l2300,7711e" filled="f" stroked="t" strokeweight=".934013pt" strokecolor="#484848">
                <v:path arrowok="t"/>
              </v:shape>
            </v:group>
            <v:group style="position:absolute;left:528;top:9655;width:10937;height:2" coordorigin="528,9655" coordsize="10937,2">
              <v:shape style="position:absolute;left:528;top:9655;width:10937;height:2" coordorigin="528,9655" coordsize="10937,0" path="m528,9655l11465,9655e" filled="f" stroked="t" strokeweight=".70051pt" strokecolor="#545454">
                <v:path arrowok="t"/>
              </v:shape>
            </v:group>
            <v:group style="position:absolute;left:532;top:9896;width:10933;height:2" coordorigin="532,9896" coordsize="10933,2">
              <v:shape style="position:absolute;left:532;top:9896;width:10933;height:2" coordorigin="532,9896" coordsize="10933,0" path="m532,9896l11465,9896e" filled="f" stroked="t" strokeweight=".70051pt" strokecolor="#575757">
                <v:path arrowok="t"/>
              </v:shape>
            </v:group>
            <v:group style="position:absolute;left:528;top:10133;width:10937;height:2" coordorigin="528,10133" coordsize="10937,2">
              <v:shape style="position:absolute;left:528;top:10133;width:10937;height:2" coordorigin="528,10133" coordsize="10937,0" path="m528,10133l11465,10133e" filled="f" stroked="t" strokeweight=".70051pt" strokecolor="#575757">
                <v:path arrowok="t"/>
              </v:shape>
            </v:group>
            <v:group style="position:absolute;left:2003;top:10606;width:327;height:2" coordorigin="2003,10606" coordsize="327,2">
              <v:shape style="position:absolute;left:2003;top:10606;width:327;height:2" coordorigin="2003,10606" coordsize="327,0" path="m2003,10606l2330,10606e" filled="f" stroked="t" strokeweight=".233503pt" strokecolor="#3B3B3B">
                <v:path arrowok="t"/>
              </v:shape>
            </v:group>
            <v:group style="position:absolute;left:8252;top:10606;width:163;height:2" coordorigin="8252,10606" coordsize="163,2">
              <v:shape style="position:absolute;left:8252;top:10606;width:163;height:2" coordorigin="8252,10606" coordsize="163,0" path="m8252,10606l8415,10606e" filled="f" stroked="t" strokeweight=".233503pt" strokecolor="#808080">
                <v:path arrowok="t"/>
              </v:shape>
            </v:group>
            <v:group style="position:absolute;left:8392;top:10637;width:3054;height:2" coordorigin="8392,10637" coordsize="3054,2">
              <v:shape style="position:absolute;left:8392;top:10637;width:3054;height:2" coordorigin="8392,10637" coordsize="3054,0" path="m8392,10637l11446,10637e" filled="f" stroked="t" strokeweight=".233503pt" strokecolor="#000000">
                <v:path arrowok="t"/>
              </v:shape>
            </v:group>
            <v:group style="position:absolute;left:915;top:10838;width:10550;height:2" coordorigin="915,10838" coordsize="10550,2">
              <v:shape style="position:absolute;left:915;top:10838;width:10550;height:2" coordorigin="915,10838" coordsize="10550,0" path="m915,10838l11465,10838e" filled="f" stroked="t" strokeweight=".70051pt" strokecolor="#575757">
                <v:path arrowok="t"/>
              </v:shape>
            </v:group>
            <v:group style="position:absolute;left:1635;top:10831;width:2;height:256" coordorigin="1635,10831" coordsize="2,256">
              <v:shape style="position:absolute;left:1635;top:10831;width:2;height:256" coordorigin="1635,10831" coordsize="0,256" path="m1635,11087l1635,10831e" filled="f" stroked="t" strokeweight=".934013pt" strokecolor="#4F4F4F">
                <v:path arrowok="t"/>
              </v:shape>
            </v:group>
            <v:group style="position:absolute;left:7225;top:10822;width:2;height:1146" coordorigin="7225,10822" coordsize="2,1146">
              <v:shape style="position:absolute;left:7225;top:10822;width:2;height:1146" coordorigin="7225,10822" coordsize="0,1146" path="m7225,11967l7225,10822e" filled="f" stroked="t" strokeweight=".70051pt" strokecolor="#5B5B5B">
                <v:path arrowok="t"/>
              </v:shape>
            </v:group>
            <v:group style="position:absolute;left:528;top:11224;width:6132;height:2" coordorigin="528,11224" coordsize="6132,2">
              <v:shape style="position:absolute;left:528;top:11224;width:6132;height:2" coordorigin="528,11224" coordsize="6132,0" path="m528,11224l6660,11224e" filled="f" stroked="t" strokeweight=".70051pt" strokecolor="#575757">
                <v:path arrowok="t"/>
              </v:shape>
            </v:group>
            <v:group style="position:absolute;left:2302;top:10859;width:2;height:393" coordorigin="2302,10859" coordsize="2,393">
              <v:shape style="position:absolute;left:2302;top:10859;width:2;height:393" coordorigin="2302,10859" coordsize="0,393" path="m2302,11252l2302,10859e" filled="f" stroked="t" strokeweight=".70051pt" strokecolor="#3B3B3B">
                <v:path arrowok="t"/>
              </v:shape>
            </v:group>
            <v:group style="position:absolute;left:6603;top:11224;width:229;height:2" coordorigin="6603,11224" coordsize="229,2">
              <v:shape style="position:absolute;left:6603;top:11224;width:229;height:2" coordorigin="6603,11224" coordsize="229,0" path="m6603,11224l6832,11224e" filled="f" stroked="t" strokeweight=".467007pt" strokecolor="#2F2F2F">
                <v:path arrowok="t"/>
              </v:shape>
            </v:group>
            <v:group style="position:absolute;left:6776;top:11222;width:4693;height:2" coordorigin="6776,11222" coordsize="4693,2">
              <v:shape style="position:absolute;left:6776;top:11222;width:4693;height:2" coordorigin="6776,11222" coordsize="4693,0" path="m6776,11222l11470,11222e" filled="f" stroked="t" strokeweight=".70051pt" strokecolor="#575757">
                <v:path arrowok="t"/>
              </v:shape>
            </v:group>
            <v:group style="position:absolute;left:929;top:11210;width:2;height:492" coordorigin="929,11210" coordsize="2,492">
              <v:shape style="position:absolute;left:929;top:11210;width:2;height:492" coordorigin="929,11210" coordsize="0,492" path="m929,11702l929,11210e" filled="f" stroked="t" strokeweight=".233503pt" strokecolor="#2B2B2B">
                <v:path arrowok="t"/>
              </v:shape>
            </v:group>
            <v:group style="position:absolute;left:1637;top:11181;width:2;height:3333" coordorigin="1637,11181" coordsize="2,3333">
              <v:shape style="position:absolute;left:1637;top:11181;width:2;height:3333" coordorigin="1637,11181" coordsize="0,3333" path="m1637,14514l1637,11181e" filled="f" stroked="t" strokeweight=".70051pt" strokecolor="#4B4B4B">
                <v:path arrowok="t"/>
              </v:shape>
            </v:group>
            <v:group style="position:absolute;left:2302;top:11096;width:2;height:781" coordorigin="2302,11096" coordsize="2,781">
              <v:shape style="position:absolute;left:2302;top:11096;width:2;height:781" coordorigin="2302,11096" coordsize="0,781" path="m2302,11877l2302,11096e" filled="f" stroked="t" strokeweight=".70051pt" strokecolor="#484848">
                <v:path arrowok="t"/>
              </v:shape>
            </v:group>
            <v:group style="position:absolute;left:929;top:11702;width:2;height:1482" coordorigin="929,11702" coordsize="2,1482">
              <v:shape style="position:absolute;left:929;top:11702;width:2;height:1482" coordorigin="929,11702" coordsize="0,1482" path="m929,13184l929,11702e" filled="f" stroked="t" strokeweight=".233503pt" strokecolor="#000000">
                <v:path arrowok="t"/>
              </v:shape>
            </v:group>
            <v:group style="position:absolute;left:2302;top:11820;width:2;height:147" coordorigin="2302,11820" coordsize="2,147">
              <v:shape style="position:absolute;left:2302;top:11820;width:2;height:147" coordorigin="2302,11820" coordsize="0,147" path="m2302,11967l2302,11820e" filled="f" stroked="t" strokeweight=".467007pt" strokecolor="#1C1C1C">
                <v:path arrowok="t"/>
              </v:shape>
            </v:group>
            <v:group style="position:absolute;left:2302;top:11910;width:2;height:208" coordorigin="2302,11910" coordsize="2,208">
              <v:shape style="position:absolute;left:2302;top:11910;width:2;height:208" coordorigin="2302,11910" coordsize="0,208" path="m2302,12119l2302,11910e" filled="f" stroked="t" strokeweight=".70051pt" strokecolor="#444444">
                <v:path arrowok="t"/>
              </v:shape>
            </v:group>
            <v:group style="position:absolute;left:7225;top:11910;width:2;height:208" coordorigin="7225,11910" coordsize="2,208">
              <v:shape style="position:absolute;left:7225;top:11910;width:2;height:208" coordorigin="7225,11910" coordsize="0,208" path="m7225,12119l7225,11910e" filled="f" stroked="t" strokeweight=".467007pt" strokecolor="#484848">
                <v:path arrowok="t"/>
              </v:shape>
            </v:group>
            <v:group style="position:absolute;left:2302;top:12024;width:2;height:308" coordorigin="2302,12024" coordsize="2,308">
              <v:shape style="position:absolute;left:2302;top:12024;width:2;height:308" coordorigin="2302,12024" coordsize="0,308" path="m2302,12332l2302,12024e" filled="f" stroked="t" strokeweight=".934013pt" strokecolor="#5B5B5B">
                <v:path arrowok="t"/>
              </v:shape>
            </v:group>
            <v:group style="position:absolute;left:7225;top:12062;width:2;height:270" coordorigin="7225,12062" coordsize="2,270">
              <v:shape style="position:absolute;left:7225;top:12062;width:2;height:270" coordorigin="7225,12062" coordsize="0,270" path="m7225,12332l7225,12062e" filled="f" stroked="t" strokeweight=".70051pt" strokecolor="#5B5B5B">
                <v:path arrowok="t"/>
              </v:shape>
            </v:group>
            <v:group style="position:absolute;left:537;top:12275;width:2;height:128" coordorigin="537,12275" coordsize="2,128">
              <v:shape style="position:absolute;left:537;top:12275;width:2;height:128" coordorigin="537,12275" coordsize="0,128" path="m537,12403l537,12275e" filled="f" stroked="t" strokeweight=".467007pt" strokecolor="#2B2B2B">
                <v:path arrowok="t"/>
              </v:shape>
            </v:group>
            <v:group style="position:absolute;left:2302;top:12275;width:2;height:128" coordorigin="2302,12275" coordsize="2,128">
              <v:shape style="position:absolute;left:2302;top:12275;width:2;height:128" coordorigin="2302,12275" coordsize="0,128" path="m2302,12403l2302,12275e" filled="f" stroked="t" strokeweight=".467007pt" strokecolor="#3B3B3B">
                <v:path arrowok="t"/>
              </v:shape>
            </v:group>
            <v:group style="position:absolute;left:7229;top:12275;width:2;height:128" coordorigin="7229,12275" coordsize="2,128">
              <v:shape style="position:absolute;left:7229;top:12275;width:2;height:128" coordorigin="7229,12275" coordsize="0,128" path="m7229,12403l7229,12275e" filled="f" stroked="t" strokeweight=".467007pt" strokecolor="#444444">
                <v:path arrowok="t"/>
              </v:shape>
            </v:group>
            <v:group style="position:absolute;left:11460;top:12275;width:2;height:128" coordorigin="11460,12275" coordsize="2,128">
              <v:shape style="position:absolute;left:11460;top:12275;width:2;height:128" coordorigin="11460,12275" coordsize="0,128" path="m11460,12403l11460,12275e" filled="f" stroked="t" strokeweight=".467007pt" strokecolor="#2B2B2B">
                <v:path arrowok="t"/>
              </v:shape>
            </v:group>
            <v:group style="position:absolute;left:2302;top:12346;width:2;height:341" coordorigin="2302,12346" coordsize="2,341">
              <v:shape style="position:absolute;left:2302;top:12346;width:2;height:341" coordorigin="2302,12346" coordsize="0,341" path="m2302,12687l2302,12346e" filled="f" stroked="t" strokeweight=".70051pt" strokecolor="#484848">
                <v:path arrowok="t"/>
              </v:shape>
            </v:group>
            <v:group style="position:absolute;left:2312;top:12474;width:2;height:303" coordorigin="2312,12474" coordsize="2,303">
              <v:shape style="position:absolute;left:2312;top:12474;width:2;height:303" coordorigin="2312,12474" coordsize="0,303" path="m2312,12777l2312,12474e" filled="f" stroked="t" strokeweight="1.167517pt" strokecolor="#484848">
                <v:path arrowok="t"/>
              </v:shape>
            </v:group>
            <v:group style="position:absolute;left:7228;top:12346;width:2;height:1856" coordorigin="7228,12346" coordsize="2,1856">
              <v:shape style="position:absolute;left:7228;top:12346;width:2;height:1856" coordorigin="7228,12346" coordsize="0,1856" path="m7228,14202l7228,12346e" filled="f" stroked="t" strokeweight=".817261pt" strokecolor="#606060">
                <v:path arrowok="t"/>
              </v:shape>
            </v:group>
            <v:group style="position:absolute;left:11460;top:12810;width:2;height:208" coordorigin="11460,12810" coordsize="2,208">
              <v:shape style="position:absolute;left:11460;top:12810;width:2;height:208" coordorigin="11460,12810" coordsize="0,208" path="m11460,13018l11460,12810e" filled="f" stroked="t" strokeweight=".467007pt" strokecolor="#484848">
                <v:path arrowok="t"/>
              </v:shape>
            </v:group>
            <v:group style="position:absolute;left:528;top:13179;width:752;height:2" coordorigin="528,13179" coordsize="752,2">
              <v:shape style="position:absolute;left:528;top:13179;width:752;height:2" coordorigin="528,13179" coordsize="752,0" path="m528,13179l1280,13179e" filled="f" stroked="t" strokeweight=".233503pt" strokecolor="#4F4F4F">
                <v:path arrowok="t"/>
              </v:shape>
            </v:group>
            <v:group style="position:absolute;left:1280;top:13179;width:355;height:2" coordorigin="1280,13179" coordsize="355,2">
              <v:shape style="position:absolute;left:1280;top:13179;width:355;height:2" coordorigin="1280,13179" coordsize="355,0" path="m1280,13179l1635,13179e" filled="f" stroked="t" strokeweight=".233503pt" strokecolor="#2B2B2B">
                <v:path arrowok="t"/>
              </v:shape>
            </v:group>
            <v:group style="position:absolute;left:1621;top:13179;width:682;height:2" coordorigin="1621,13179" coordsize="682,2">
              <v:shape style="position:absolute;left:1621;top:13179;width:682;height:2" coordorigin="1621,13179" coordsize="682,0" path="m1621,13179l2302,13179e" filled="f" stroked="t" strokeweight=".233503pt" strokecolor="#545454">
                <v:path arrowok="t"/>
              </v:shape>
            </v:group>
            <v:group style="position:absolute;left:2302;top:12810;width:2;height:208" coordorigin="2302,12810" coordsize="2,208">
              <v:shape style="position:absolute;left:2302;top:12810;width:2;height:208" coordorigin="2302,12810" coordsize="0,208" path="m2302,13018l2302,12810e" filled="f" stroked="t" strokeweight=".467007pt" strokecolor="#282828">
                <v:path arrowok="t"/>
              </v:shape>
            </v:group>
            <v:group style="position:absolute;left:2302;top:12961;width:2;height:947" coordorigin="2302,12961" coordsize="2,947">
              <v:shape style="position:absolute;left:2302;top:12961;width:2;height:947" coordorigin="2302,12961" coordsize="0,947" path="m2302,13908l2302,12961e" filled="f" stroked="t" strokeweight=".70051pt" strokecolor="#484848">
                <v:path arrowok="t"/>
              </v:shape>
            </v:group>
            <v:group style="position:absolute;left:929;top:13179;width:2;height:275" coordorigin="929,13179" coordsize="2,275">
              <v:shape style="position:absolute;left:929;top:13179;width:2;height:275" coordorigin="929,13179" coordsize="0,275" path="m929,13454l929,13179e" filled="f" stroked="t" strokeweight=".233503pt" strokecolor="#2F2F2F">
                <v:path arrowok="t"/>
              </v:shape>
            </v:group>
            <v:group style="position:absolute;left:929;top:13454;width:2;height:1974" coordorigin="929,13454" coordsize="2,1974">
              <v:shape style="position:absolute;left:929;top:13454;width:2;height:1974" coordorigin="929,13454" coordsize="0,1974" path="m929,15428l929,13454e" filled="f" stroked="t" strokeweight=".233503pt" strokecolor="#000000">
                <v:path arrowok="t"/>
              </v:shape>
            </v:group>
            <v:group style="position:absolute;left:7229;top:13633;width:2;height:123" coordorigin="7229,13633" coordsize="2,123">
              <v:shape style="position:absolute;left:7229;top:13633;width:2;height:123" coordorigin="7229,13633" coordsize="0,123" path="m7229,13757l7229,13633e" filled="f" stroked="t" strokeweight=".467007pt" strokecolor="#3F3F3F">
                <v:path arrowok="t"/>
              </v:shape>
            </v:group>
            <v:group style="position:absolute;left:537;top:13700;width:2;height:208" coordorigin="537,13700" coordsize="2,208">
              <v:shape style="position:absolute;left:537;top:13700;width:2;height:208" coordorigin="537,13700" coordsize="0,208" path="m537,13908l537,13700e" filled="f" stroked="t" strokeweight=".467007pt" strokecolor="#2B2B2B">
                <v:path arrowok="t"/>
              </v:shape>
            </v:group>
            <v:group style="position:absolute;left:11460;top:13700;width:2;height:208" coordorigin="11460,13700" coordsize="2,208">
              <v:shape style="position:absolute;left:11460;top:13700;width:2;height:208" coordorigin="11460,13700" coordsize="0,208" path="m11460,13908l11460,13700e" filled="f" stroked="t" strokeweight=".467007pt" strokecolor="#484848">
                <v:path arrowok="t"/>
              </v:shape>
            </v:group>
            <v:group style="position:absolute;left:2302;top:13851;width:2;height:156" coordorigin="2302,13851" coordsize="2,156">
              <v:shape style="position:absolute;left:2302;top:13851;width:2;height:156" coordorigin="2302,13851" coordsize="0,156" path="m2302,14007l2302,13851e" filled="f" stroked="t" strokeweight=".467007pt" strokecolor="#383838">
                <v:path arrowok="t"/>
              </v:shape>
            </v:group>
            <v:group style="position:absolute;left:6627;top:14164;width:607;height:2" coordorigin="6627,14164" coordsize="607,2">
              <v:shape style="position:absolute;left:6627;top:14164;width:607;height:2" coordorigin="6627,14164" coordsize="607,0" path="m6627,14164l7234,14164e" filled="f" stroked="t" strokeweight="1.634523pt" strokecolor="#606BAF">
                <v:path arrowok="t"/>
              </v:shape>
            </v:group>
            <v:group style="position:absolute;left:2300;top:13951;width:2;height:2282" coordorigin="2300,13951" coordsize="2,2282">
              <v:shape style="position:absolute;left:2300;top:13951;width:2;height:2282" coordorigin="2300,13951" coordsize="0,2282" path="m2300,16232l2300,13951e" filled="f" stroked="t" strokeweight=".70051pt" strokecolor="#4B4B4B">
                <v:path arrowok="t"/>
              </v:shape>
            </v:group>
            <v:group style="position:absolute;left:7229;top:14121;width:2;height:166" coordorigin="7229,14121" coordsize="2,166">
              <v:shape style="position:absolute;left:7229;top:14121;width:2;height:166" coordorigin="7229,14121" coordsize="0,166" path="m7229,14287l7229,14121e" filled="f" stroked="t" strokeweight=".467007pt" strokecolor="#3B3F3F">
                <v:path arrowok="t"/>
              </v:shape>
            </v:group>
            <v:group style="position:absolute;left:537;top:14230;width:2;height:194" coordorigin="537,14230" coordsize="2,194">
              <v:shape style="position:absolute;left:537;top:14230;width:2;height:194" coordorigin="537,14230" coordsize="0,194" path="m537,14424l537,14230e" filled="f" stroked="t" strokeweight=".467007pt" strokecolor="#232323">
                <v:path arrowok="t"/>
              </v:shape>
            </v:group>
            <v:group style="position:absolute;left:7232;top:14230;width:2;height:2012" coordorigin="7232,14230" coordsize="2,2012">
              <v:shape style="position:absolute;left:7232;top:14230;width:2;height:2012" coordorigin="7232,14230" coordsize="0,2012" path="m7232,16242l7232,14230e" filled="f" stroked="t" strokeweight=".70051pt" strokecolor="#646464">
                <v:path arrowok="t"/>
              </v:shape>
            </v:group>
            <v:group style="position:absolute;left:11460;top:14230;width:2;height:194" coordorigin="11460,14230" coordsize="2,194">
              <v:shape style="position:absolute;left:11460;top:14230;width:2;height:194" coordorigin="11460,14230" coordsize="0,194" path="m11460,14424l11460,14230e" filled="f" stroked="t" strokeweight=".467007pt" strokecolor="#383838">
                <v:path arrowok="t"/>
              </v:shape>
            </v:group>
            <v:group style="position:absolute;left:1635;top:14457;width:2;height:213" coordorigin="1635,14457" coordsize="2,213">
              <v:shape style="position:absolute;left:1635;top:14457;width:2;height:213" coordorigin="1635,14457" coordsize="0,213" path="m1635,14670l1635,14457e" filled="f" stroked="t" strokeweight=".467007pt" strokecolor="#282828">
                <v:path arrowok="t"/>
              </v:shape>
            </v:group>
            <v:group style="position:absolute;left:537;top:14613;width:2;height:275" coordorigin="537,14613" coordsize="2,275">
              <v:shape style="position:absolute;left:537;top:14613;width:2;height:275" coordorigin="537,14613" coordsize="0,275" path="m537,14888l537,14613e" filled="f" stroked="t" strokeweight=".467007pt" strokecolor="#343434">
                <v:path arrowok="t"/>
              </v:shape>
            </v:group>
            <v:group style="position:absolute;left:1635;top:14613;width:2;height:1619" coordorigin="1635,14613" coordsize="2,1619">
              <v:shape style="position:absolute;left:1635;top:14613;width:2;height:1619" coordorigin="1635,14613" coordsize="0,1619" path="m1635,16232l1635,14613e" filled="f" stroked="t" strokeweight=".70051pt" strokecolor="#444444">
                <v:path arrowok="t"/>
              </v:shape>
            </v:group>
            <v:group style="position:absolute;left:532;top:16228;width:7640;height:2" coordorigin="532,16228" coordsize="7640,2">
              <v:shape style="position:absolute;left:532;top:16228;width:7640;height:2" coordorigin="532,16228" coordsize="7640,0" path="m532,16228l8173,16228e" filled="f" stroked="t" strokeweight=".70051pt" strokecolor="#707070">
                <v:path arrowok="t"/>
              </v:shape>
            </v:group>
            <v:group style="position:absolute;left:929;top:15428;width:2;height:795" coordorigin="929,15428" coordsize="2,795">
              <v:shape style="position:absolute;left:929;top:15428;width:2;height:795" coordorigin="929,15428" coordsize="0,795" path="m929,16223l929,15428e" filled="f" stroked="t" strokeweight=".233503pt" strokecolor="#747474">
                <v:path arrowok="t"/>
              </v:shape>
            </v:group>
            <v:group style="position:absolute;left:1592;top:16223;width:276;height:2" coordorigin="1592,16223" coordsize="276,2">
              <v:shape style="position:absolute;left:1592;top:16223;width:276;height:2" coordorigin="1592,16223" coordsize="276,0" path="m1592,16223l1868,16223e" filled="f" stroked="t" strokeweight=".467007pt" strokecolor="#646464">
                <v:path arrowok="t"/>
              </v:shape>
            </v:group>
            <v:group style="position:absolute;left:5763;top:16230;width:897;height:2" coordorigin="5763,16230" coordsize="897,2">
              <v:shape style="position:absolute;left:5763;top:16230;width:897;height:2" coordorigin="5763,16230" coordsize="897,0" path="m5763,16230l6660,16230e" filled="f" stroked="t" strokeweight=".467007pt" strokecolor="#6B6B6B">
                <v:path arrowok="t"/>
              </v:shape>
            </v:group>
            <v:group style="position:absolute;left:8117;top:16230;width:304;height:2" coordorigin="8117,16230" coordsize="304,2">
              <v:shape style="position:absolute;left:8117;top:16230;width:304;height:2" coordorigin="8117,16230" coordsize="304,0" path="m8117,16230l8420,16230e" filled="f" stroked="t" strokeweight=".467007pt" strokecolor="#606060">
                <v:path arrowok="t"/>
              </v:shape>
            </v:group>
            <v:group style="position:absolute;left:8364;top:16232;width:3101;height:2" coordorigin="8364,16232" coordsize="3101,2">
              <v:shape style="position:absolute;left:8364;top:16232;width:3101;height:2" coordorigin="8364,16232" coordsize="3101,0" path="m8364,16232l11465,16232e" filled="f" stroked="t" strokeweight=".70051pt" strokecolor="#77777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174194pt;margin-top:10.870313pt;width:3.23813pt;height:7pt;mso-position-horizontal-relative:page;mso-position-vertical-relative:paragraph;z-index:-1539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979799"/>
                      <w:spacing w:val="0"/>
                      <w:w w:val="166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7"/>
          <w:szCs w:val="57"/>
          <w:color w:val="343B80"/>
          <w:w w:val="96"/>
          <w:i/>
          <w:position w:val="1"/>
        </w:rPr>
        <w:t>.c;?,/.</w:t>
      </w:r>
      <w:r>
        <w:rPr>
          <w:rFonts w:ascii="Times New Roman" w:hAnsi="Times New Roman" w:cs="Times New Roman" w:eastAsia="Times New Roman"/>
          <w:sz w:val="57"/>
          <w:szCs w:val="57"/>
          <w:color w:val="343B80"/>
          <w:w w:val="97"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57"/>
          <w:szCs w:val="57"/>
          <w:color w:val="343B80"/>
          <w:w w:val="96"/>
          <w:i/>
          <w:position w:val="1"/>
        </w:rPr>
        <w:t>=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w w:val="100"/>
          <w:position w:val="0"/>
        </w:rPr>
      </w:r>
    </w:p>
    <w:p>
      <w:pPr>
        <w:spacing w:before="0" w:after="0" w:line="209" w:lineRule="exact"/>
        <w:ind w:left="257" w:right="-20"/>
        <w:jc w:val="left"/>
        <w:tabs>
          <w:tab w:pos="524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Arial" w:hAnsi="Arial" w:cs="Arial" w:eastAsia="Arial"/>
          <w:sz w:val="13"/>
          <w:szCs w:val="13"/>
          <w:color w:val="2B2B2B"/>
          <w:spacing w:val="0"/>
          <w:w w:val="100"/>
          <w:position w:val="-4"/>
        </w:rPr>
        <w:t>"'</w:t>
      </w:r>
      <w:r>
        <w:rPr>
          <w:rFonts w:ascii="Arial" w:hAnsi="Arial" w:cs="Arial" w:eastAsia="Arial"/>
          <w:sz w:val="13"/>
          <w:szCs w:val="13"/>
          <w:color w:val="2B2B2B"/>
          <w:spacing w:val="0"/>
          <w:w w:val="100"/>
          <w:position w:val="-4"/>
        </w:rPr>
        <w:t>(</w:t>
      </w:r>
      <w:r>
        <w:rPr>
          <w:rFonts w:ascii="Arial" w:hAnsi="Arial" w:cs="Arial" w:eastAsia="Arial"/>
          <w:sz w:val="13"/>
          <w:szCs w:val="13"/>
          <w:color w:val="2B2B2B"/>
          <w:spacing w:val="0"/>
          <w:w w:val="100"/>
          <w:position w:val="-4"/>
        </w:rPr>
        <w:t>;</w:t>
      </w:r>
      <w:r>
        <w:rPr>
          <w:rFonts w:ascii="Arial" w:hAnsi="Arial" w:cs="Arial" w:eastAsia="Arial"/>
          <w:sz w:val="13"/>
          <w:szCs w:val="13"/>
          <w:color w:val="2B2B2B"/>
          <w:spacing w:val="-24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2B2B2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2B2B2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AAAFDA"/>
          <w:spacing w:val="0"/>
          <w:w w:val="51"/>
          <w:position w:val="-2"/>
        </w:rPr>
        <w:t>---</w:t>
      </w:r>
      <w:r>
        <w:rPr>
          <w:rFonts w:ascii="Times New Roman" w:hAnsi="Times New Roman" w:cs="Times New Roman" w:eastAsia="Times New Roman"/>
          <w:sz w:val="21"/>
          <w:szCs w:val="21"/>
          <w:color w:val="AAAFDA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AAFDA"/>
          <w:spacing w:val="0"/>
          <w:w w:val="335"/>
          <w:i/>
          <w:position w:val="7"/>
        </w:rPr>
        <w:t>/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29"/>
        <w:jc w:val="right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4"/>
          <w:szCs w:val="24"/>
          <w:color w:val="2B2B2B"/>
          <w:spacing w:val="0"/>
          <w:w w:val="58"/>
        </w:rPr>
        <w:t>::c</w:t>
      </w:r>
      <w:r>
        <w:rPr>
          <w:rFonts w:ascii="Arial" w:hAnsi="Arial" w:cs="Arial" w:eastAsia="Arial"/>
          <w:sz w:val="24"/>
          <w:szCs w:val="24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Yunus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96"/>
          <w:position w:val="1"/>
        </w:rPr>
        <w:t>YDOGAN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2391" w:right="-20"/>
        <w:jc w:val="left"/>
        <w:tabs>
          <w:tab w:pos="5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15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26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606262"/>
          <w:spacing w:val="-15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7C8082"/>
          <w:spacing w:val="-20"/>
          <w:w w:val="100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60626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06262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0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0626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5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5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2175" w:right="2096"/>
        <w:jc w:val="center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0.416794pt;margin-top:6.52525pt;width:51.279482pt;height:38.0pt;mso-position-horizontal-relative:page;mso-position-vertical-relative:paragraph;z-index:-15398" type="#_x0000_t202" filled="f" stroked="f">
            <v:textbox inset="0,0,0,0">
              <w:txbxContent>
                <w:p>
                  <w:pPr>
                    <w:spacing w:before="0" w:after="0" w:line="760" w:lineRule="exact"/>
                    <w:ind w:right="-154"/>
                    <w:jc w:val="left"/>
                    <w:rPr>
                      <w:rFonts w:ascii="Times New Roman" w:hAnsi="Times New Roman" w:cs="Times New Roman" w:eastAsia="Times New Roman"/>
                      <w:sz w:val="76"/>
                      <w:szCs w:val="7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3B49B5"/>
                      <w:spacing w:val="0"/>
                      <w:w w:val="162"/>
                    </w:rPr>
                    <w:t>%</w:t>
                  </w:r>
                  <w:r>
                    <w:rPr>
                      <w:rFonts w:ascii="Times New Roman" w:hAnsi="Times New Roman" w:cs="Times New Roman" w:eastAsia="Times New Roman"/>
                      <w:sz w:val="76"/>
                      <w:szCs w:val="7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69"/>
        </w:rPr>
        <w:t>Itfaiy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69"/>
        </w:rPr>
        <w:t>e</w:t>
      </w:r>
      <w:r>
        <w:rPr>
          <w:rFonts w:ascii="Arial" w:hAnsi="Arial" w:cs="Arial" w:eastAsia="Arial"/>
          <w:sz w:val="25"/>
          <w:szCs w:val="25"/>
          <w:color w:val="3F3F3F"/>
          <w:spacing w:val="24"/>
          <w:w w:val="69"/>
        </w:rPr>
        <w:t> 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69"/>
        </w:rPr>
        <w:t>Güne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69"/>
        </w:rPr>
        <w:t>y</w:t>
      </w:r>
      <w:r>
        <w:rPr>
          <w:rFonts w:ascii="Arial" w:hAnsi="Arial" w:cs="Arial" w:eastAsia="Arial"/>
          <w:sz w:val="25"/>
          <w:szCs w:val="25"/>
          <w:color w:val="3F3F3F"/>
          <w:spacing w:val="-2"/>
          <w:w w:val="69"/>
        </w:rPr>
        <w:t> 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69"/>
        </w:rPr>
        <w:t>Bölg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69"/>
        </w:rPr>
        <w:t>e</w:t>
      </w:r>
      <w:r>
        <w:rPr>
          <w:rFonts w:ascii="Arial" w:hAnsi="Arial" w:cs="Arial" w:eastAsia="Arial"/>
          <w:sz w:val="25"/>
          <w:szCs w:val="25"/>
          <w:color w:val="3F3F3F"/>
          <w:spacing w:val="8"/>
          <w:w w:val="69"/>
        </w:rPr>
        <w:t> 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73"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7" w:after="0" w:line="373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7C8082"/>
          <w:spacing w:val="-13"/>
          <w:w w:val="335"/>
          <w:position w:val="-3"/>
        </w:rPr>
        <w:t>'</w:t>
      </w:r>
      <w:r>
        <w:rPr>
          <w:rFonts w:ascii="Arial" w:hAnsi="Arial" w:cs="Arial" w:eastAsia="Arial"/>
          <w:sz w:val="11"/>
          <w:szCs w:val="11"/>
          <w:color w:val="3F3F3F"/>
          <w:spacing w:val="0"/>
          <w:w w:val="140"/>
          <w:position w:val="7"/>
        </w:rPr>
        <w:t>,,.</w:t>
      </w:r>
      <w:r>
        <w:rPr>
          <w:rFonts w:ascii="Arial" w:hAnsi="Arial" w:cs="Arial" w:eastAsia="Arial"/>
          <w:sz w:val="11"/>
          <w:szCs w:val="11"/>
          <w:color w:val="3F3F3F"/>
          <w:spacing w:val="-13"/>
          <w:w w:val="100"/>
          <w:position w:val="7"/>
        </w:rPr>
        <w:t> </w:t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53"/>
          <w:i/>
          <w:position w:val="7"/>
        </w:rPr>
        <w:t>&lt;!i</w:t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53"/>
          <w:i/>
          <w:position w:val="7"/>
        </w:rPr>
        <w:t>i</w:t>
      </w:r>
      <w:r>
        <w:rPr>
          <w:rFonts w:ascii="Arial" w:hAnsi="Arial" w:cs="Arial" w:eastAsia="Arial"/>
          <w:sz w:val="11"/>
          <w:szCs w:val="11"/>
          <w:color w:val="4F4F4F"/>
          <w:spacing w:val="0"/>
          <w:w w:val="53"/>
          <w:i/>
          <w:position w:val="7"/>
        </w:rPr>
        <w:t>   </w:t>
      </w:r>
      <w:r>
        <w:rPr>
          <w:rFonts w:ascii="Arial" w:hAnsi="Arial" w:cs="Arial" w:eastAsia="Arial"/>
          <w:sz w:val="11"/>
          <w:szCs w:val="11"/>
          <w:color w:val="4F4F4F"/>
          <w:spacing w:val="12"/>
          <w:w w:val="53"/>
          <w:i/>
          <w:position w:val="7"/>
        </w:rPr>
        <w:t> </w:t>
      </w:r>
      <w:r>
        <w:rPr>
          <w:rFonts w:ascii="Arial" w:hAnsi="Arial" w:cs="Arial" w:eastAsia="Arial"/>
          <w:sz w:val="11"/>
          <w:szCs w:val="11"/>
          <w:color w:val="3F3F3F"/>
          <w:spacing w:val="0"/>
          <w:w w:val="126"/>
          <w:position w:val="7"/>
        </w:rPr>
        <w:t>.</w:t>
      </w:r>
      <w:r>
        <w:rPr>
          <w:rFonts w:ascii="Arial" w:hAnsi="Arial" w:cs="Arial" w:eastAsia="Arial"/>
          <w:sz w:val="11"/>
          <w:szCs w:val="11"/>
          <w:color w:val="3F3F3F"/>
          <w:spacing w:val="0"/>
          <w:w w:val="126"/>
          <w:position w:val="7"/>
        </w:rPr>
        <w:t> </w:t>
      </w:r>
      <w:r>
        <w:rPr>
          <w:rFonts w:ascii="Arial" w:hAnsi="Arial" w:cs="Arial" w:eastAsia="Arial"/>
          <w:sz w:val="11"/>
          <w:szCs w:val="11"/>
          <w:color w:val="3F3F3F"/>
          <w:spacing w:val="10"/>
          <w:w w:val="126"/>
          <w:position w:val="7"/>
        </w:rPr>
        <w:t> </w:t>
      </w:r>
      <w:r>
        <w:rPr>
          <w:rFonts w:ascii="Arial" w:hAnsi="Arial" w:cs="Arial" w:eastAsia="Arial"/>
          <w:sz w:val="11"/>
          <w:szCs w:val="11"/>
          <w:color w:val="979799"/>
          <w:spacing w:val="-43"/>
          <w:w w:val="137"/>
          <w:position w:val="7"/>
        </w:rPr>
        <w:t>•</w:t>
      </w:r>
      <w:r>
        <w:rPr>
          <w:rFonts w:ascii="Arial" w:hAnsi="Arial" w:cs="Arial" w:eastAsia="Arial"/>
          <w:sz w:val="34"/>
          <w:szCs w:val="34"/>
          <w:color w:val="AEAEAE"/>
          <w:spacing w:val="0"/>
          <w:w w:val="50"/>
          <w:position w:val="-3"/>
        </w:rPr>
        <w:t>..</w:t>
      </w:r>
      <w:r>
        <w:rPr>
          <w:rFonts w:ascii="Arial" w:hAnsi="Arial" w:cs="Arial" w:eastAsia="Arial"/>
          <w:sz w:val="34"/>
          <w:szCs w:val="34"/>
          <w:color w:val="AEAEAE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34"/>
          <w:szCs w:val="34"/>
          <w:color w:val="AEAEAE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EAEAE"/>
          <w:spacing w:val="0"/>
          <w:w w:val="58"/>
          <w:position w:val="-3"/>
        </w:rPr>
        <w:t>...,.</w:t>
      </w:r>
      <w:r>
        <w:rPr>
          <w:rFonts w:ascii="Times New Roman" w:hAnsi="Times New Roman" w:cs="Times New Roman" w:eastAsia="Times New Roman"/>
          <w:sz w:val="19"/>
          <w:szCs w:val="19"/>
          <w:color w:val="AEAEAE"/>
          <w:spacing w:val="0"/>
          <w:w w:val="58"/>
          <w:position w:val="-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AEAEAE"/>
          <w:spacing w:val="4"/>
          <w:w w:val="58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2B2B2B"/>
          <w:spacing w:val="0"/>
          <w:w w:val="422"/>
          <w:position w:val="7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168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7C8082"/>
          <w:w w:val="53"/>
        </w:rPr>
        <w:t>4:</w:t>
      </w:r>
      <w:r>
        <w:rPr>
          <w:rFonts w:ascii="Times New Roman" w:hAnsi="Times New Roman" w:cs="Times New Roman" w:eastAsia="Times New Roman"/>
          <w:sz w:val="9"/>
          <w:szCs w:val="9"/>
          <w:color w:val="7C8082"/>
          <w:spacing w:val="5"/>
          <w:w w:val="53"/>
        </w:rPr>
        <w:t>:</w:t>
      </w:r>
      <w:r>
        <w:rPr>
          <w:rFonts w:ascii="Times New Roman" w:hAnsi="Times New Roman" w:cs="Times New Roman" w:eastAsia="Times New Roman"/>
          <w:sz w:val="9"/>
          <w:szCs w:val="9"/>
          <w:color w:val="606262"/>
          <w:spacing w:val="0"/>
          <w:w w:val="94"/>
        </w:rPr>
        <w:t>.,.</w:t>
      </w:r>
      <w:r>
        <w:rPr>
          <w:rFonts w:ascii="Times New Roman" w:hAnsi="Times New Roman" w:cs="Times New Roman" w:eastAsia="Times New Roman"/>
          <w:sz w:val="9"/>
          <w:szCs w:val="9"/>
          <w:color w:val="6062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0626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8082"/>
          <w:spacing w:val="0"/>
          <w:w w:val="225"/>
        </w:rPr>
        <w:t>o,.</w:t>
      </w:r>
      <w:r>
        <w:rPr>
          <w:rFonts w:ascii="Times New Roman" w:hAnsi="Times New Roman" w:cs="Times New Roman" w:eastAsia="Times New Roman"/>
          <w:sz w:val="9"/>
          <w:szCs w:val="9"/>
          <w:color w:val="7C8082"/>
          <w:spacing w:val="9"/>
          <w:w w:val="22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EAEAE"/>
          <w:spacing w:val="0"/>
          <w:w w:val="159"/>
        </w:rPr>
        <w:t>-'"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20" w:right="340"/>
          <w:cols w:num="2" w:equalWidth="0">
            <w:col w:w="6389" w:space="2162"/>
            <w:col w:w="2609"/>
          </w:cols>
        </w:sectPr>
      </w:pPr>
      <w:rPr/>
    </w:p>
    <w:p>
      <w:pPr>
        <w:spacing w:before="69" w:after="0" w:line="218" w:lineRule="auto"/>
        <w:ind w:left="587" w:right="-155" w:firstLine="12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0"/>
          <w:szCs w:val="90"/>
          <w:color w:val="3B3B3B"/>
          <w:spacing w:val="-574"/>
          <w:w w:val="134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B3B3B"/>
          <w:spacing w:val="8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22" w:right="455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360" w:right="463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5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9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DAI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884" w:right="521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00" w:bottom="280" w:left="340" w:right="280"/>
          <w:cols w:num="2" w:equalWidth="0">
            <w:col w:w="1601" w:space="2072"/>
            <w:col w:w="7627"/>
          </w:cols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</w:sectPr>
      </w:pPr>
      <w:rPr/>
    </w:p>
    <w:p>
      <w:pPr>
        <w:spacing w:before="81" w:after="0" w:line="240" w:lineRule="auto"/>
        <w:ind w:left="119" w:right="-67"/>
        <w:jc w:val="left"/>
        <w:tabs>
          <w:tab w:pos="1320" w:val="left"/>
          <w:tab w:pos="3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4"/>
          <w:w w:val="13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73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7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8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24/05/2017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71" w:lineRule="exact"/>
        <w:ind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D4D4F"/>
          <w:w w:val="75"/>
          <w:position w:val="-1"/>
        </w:rPr>
        <w:t>IBi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3"/>
          <w:position w:val="-1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-1"/>
        </w:rPr>
        <w:t>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1"/>
          <w:position w:val="-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-1"/>
        </w:rPr>
        <w:t>:00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3B3B3B"/>
          <w:spacing w:val="-12"/>
          <w:w w:val="74"/>
          <w:position w:val="-1"/>
        </w:rPr>
        <w:t>h</w:t>
      </w:r>
      <w:r>
        <w:rPr>
          <w:rFonts w:ascii="Arial" w:hAnsi="Arial" w:cs="Arial" w:eastAsia="Arial"/>
          <w:sz w:val="24"/>
          <w:szCs w:val="24"/>
          <w:color w:val="5D5D5D"/>
          <w:spacing w:val="-9"/>
          <w:w w:val="86"/>
          <w:position w:val="-1"/>
        </w:rPr>
        <w:t>e</w:t>
      </w:r>
      <w:r>
        <w:rPr>
          <w:rFonts w:ascii="Arial" w:hAnsi="Arial" w:cs="Arial" w:eastAsia="Arial"/>
          <w:sz w:val="24"/>
          <w:szCs w:val="24"/>
          <w:color w:val="3B3B3B"/>
          <w:spacing w:val="-17"/>
          <w:w w:val="133"/>
          <w:position w:val="-1"/>
        </w:rPr>
        <w:t>l</w:t>
      </w:r>
      <w:r>
        <w:rPr>
          <w:rFonts w:ascii="Arial" w:hAnsi="Arial" w:cs="Arial" w:eastAsia="Arial"/>
          <w:sz w:val="24"/>
          <w:szCs w:val="24"/>
          <w:color w:val="5D5D5D"/>
          <w:spacing w:val="1"/>
          <w:w w:val="97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110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  <w:cols w:num="2" w:equalWidth="0">
            <w:col w:w="4525" w:space="942"/>
            <w:col w:w="5833"/>
          </w:cols>
        </w:sectPr>
      </w:pPr>
      <w:rPr/>
    </w:p>
    <w:p>
      <w:pPr>
        <w:spacing w:before="0" w:after="0" w:line="207" w:lineRule="exact"/>
        <w:ind w:left="133" w:right="-20"/>
        <w:jc w:val="left"/>
        <w:tabs>
          <w:tab w:pos="1320" w:val="left"/>
          <w:tab w:pos="3120" w:val="left"/>
          <w:tab w:pos="4320" w:val="left"/>
          <w:tab w:pos="5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8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9"/>
        </w:rPr>
        <w:t>ayıt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:24/05/2017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3439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4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16"/>
          <w:w w:val="4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\Bildirim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47" w:lineRule="auto"/>
        <w:ind w:left="138" w:right="6743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87"/>
        </w:rPr>
        <w:t>13ildirilc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8"/>
        </w:rPr>
        <w:t>Üç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uyııla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otoha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çıkışı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90"/>
        </w:rPr>
        <w:t>Ba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çova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0"/>
          <w:w w:val="102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55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5"/>
          <w:w w:val="109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MIR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91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95"/>
        </w:rPr>
        <w:t>Üçkuyula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otoha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çıkışı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7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7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çova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4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</w:sectPr>
      </w:pPr>
      <w:rPr/>
    </w:p>
    <w:p>
      <w:pPr>
        <w:spacing w:before="5" w:after="0" w:line="203" w:lineRule="exact"/>
        <w:ind w:left="138" w:right="-67"/>
        <w:jc w:val="left"/>
        <w:tabs>
          <w:tab w:pos="1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9"/>
          <w:w w:val="85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82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4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1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0"/>
          <w:w w:val="45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03" w:lineRule="exact"/>
        <w:ind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-1"/>
        </w:rPr>
        <w:t>Ynngı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Sınıfı:A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Yıın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  <w:cols w:num="2" w:equalWidth="0">
            <w:col w:w="2161" w:space="2576"/>
            <w:col w:w="6563"/>
          </w:cols>
        </w:sectPr>
      </w:pPr>
      <w:rPr/>
    </w:p>
    <w:p>
      <w:pPr>
        <w:spacing w:before="15" w:after="0" w:line="169" w:lineRule="exact"/>
        <w:ind w:left="119" w:right="-20"/>
        <w:jc w:val="left"/>
        <w:tabs>
          <w:tab w:pos="3600" w:val="left"/>
          <w:tab w:pos="6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80"/>
          <w:position w:val="-3"/>
        </w:rPr>
        <w:t>!Yııııgı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80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28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68"/>
          <w:position w:val="-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9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92"/>
          <w:position w:val="-3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92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8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3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</w:sectPr>
      </w:pPr>
      <w:rPr/>
    </w:p>
    <w:p>
      <w:pPr>
        <w:spacing w:before="0" w:after="0" w:line="441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13"/>
        </w:rPr>
        <w:t>Beıonarme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96"/>
          <w:position w:val="13"/>
        </w:rPr>
        <w:t> </w:t>
      </w:r>
      <w:r>
        <w:rPr>
          <w:rFonts w:ascii="Arial" w:hAnsi="Arial" w:cs="Arial" w:eastAsia="Arial"/>
          <w:sz w:val="52"/>
          <w:szCs w:val="52"/>
          <w:color w:val="3B3B3B"/>
          <w:spacing w:val="-1"/>
          <w:w w:val="40"/>
          <w:position w:val="-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13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1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4"/>
          <w:w w:val="97"/>
          <w:position w:val="13"/>
        </w:rPr>
        <w:t>A</w:t>
      </w:r>
      <w:r>
        <w:rPr>
          <w:rFonts w:ascii="Arial" w:hAnsi="Arial" w:cs="Arial" w:eastAsia="Arial"/>
          <w:sz w:val="52"/>
          <w:szCs w:val="52"/>
          <w:color w:val="4D4D4F"/>
          <w:spacing w:val="13"/>
          <w:w w:val="40"/>
          <w:position w:val="-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13"/>
        </w:rPr>
        <w:t>hşap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41" w:lineRule="exact"/>
        <w:ind w:right="-11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9E9E9E"/>
          <w:spacing w:val="-61"/>
          <w:w w:val="50"/>
          <w:position w:val="-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40"/>
          <w:w w:val="92"/>
          <w:position w:val="13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-123"/>
          <w:w w:val="123"/>
          <w:position w:val="13"/>
        </w:rPr>
        <w:t>=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93"/>
          <w:position w:val="1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12"/>
          <w:w w:val="93"/>
          <w:position w:val="1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-5"/>
          <w:w w:val="51"/>
          <w:position w:val="13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5"/>
          <w:w w:val="82"/>
          <w:position w:val="1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0"/>
          <w:w w:val="51"/>
          <w:position w:val="13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-16"/>
          <w:w w:val="51"/>
          <w:position w:val="1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9"/>
          <w:w w:val="83"/>
          <w:position w:val="1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-13"/>
          <w:w w:val="51"/>
          <w:position w:val="13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0"/>
          <w:w w:val="65"/>
          <w:position w:val="13"/>
        </w:rPr>
        <w:t>;..._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-7"/>
          <w:w w:val="66"/>
          <w:position w:val="13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2"/>
          <w:w w:val="86"/>
          <w:position w:val="13"/>
        </w:rPr>
        <w:t>D</w:t>
      </w:r>
      <w:r>
        <w:rPr>
          <w:rFonts w:ascii="Arial" w:hAnsi="Arial" w:cs="Arial" w:eastAsia="Arial"/>
          <w:sz w:val="52"/>
          <w:szCs w:val="52"/>
          <w:color w:val="9E9E9E"/>
          <w:spacing w:val="-86"/>
          <w:w w:val="31"/>
          <w:position w:val="-7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0"/>
          <w:w w:val="105"/>
          <w:position w:val="1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-36"/>
          <w:w w:val="105"/>
          <w:position w:val="1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48"/>
          <w:w w:val="67"/>
          <w:position w:val="1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7"/>
          <w:w w:val="57"/>
          <w:position w:val="1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66"/>
          <w:position w:val="13"/>
        </w:rPr>
        <w:t>&lt;c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28"/>
          <w:w w:val="67"/>
          <w:position w:val="1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AEAEAE"/>
          <w:spacing w:val="10"/>
          <w:w w:val="191"/>
          <w:position w:val="13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5"/>
          <w:position w:val="1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88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6"/>
          <w:position w:val="-2"/>
        </w:rPr>
        <w:t>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218"/>
          <w:position w:val="-2"/>
        </w:rPr>
        <w:t>l</w:t>
      </w:r>
      <w:r>
        <w:rPr>
          <w:rFonts w:ascii="Arial" w:hAnsi="Arial" w:cs="Arial" w:eastAsia="Arial"/>
          <w:sz w:val="18"/>
          <w:szCs w:val="18"/>
          <w:color w:val="3B3B3B"/>
          <w:spacing w:val="5"/>
          <w:w w:val="218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2"/>
        </w:rPr>
        <w:t>:08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  <w:cols w:num="3" w:equalWidth="0">
            <w:col w:w="5391" w:space="104"/>
            <w:col w:w="1138" w:space="76"/>
            <w:col w:w="4591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3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7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4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8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4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w w:val="11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8"/>
          <w:w w:val="11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19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47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104"/>
        </w:rPr>
        <w:t>n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439" w:lineRule="exact"/>
        <w:ind w:right="-20"/>
        <w:jc w:val="left"/>
        <w:tabs>
          <w:tab w:pos="3520" w:val="left"/>
          <w:tab w:pos="888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-15"/>
          <w:w w:val="93"/>
          <w:position w:val="6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6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93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6"/>
        </w:rPr>
      </w:r>
      <w:r>
        <w:rPr>
          <w:rFonts w:ascii="Arial" w:hAnsi="Arial" w:cs="Arial" w:eastAsia="Arial"/>
          <w:sz w:val="45"/>
          <w:szCs w:val="45"/>
          <w:color w:val="AEAEAE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4"/>
          <w:position w:val="1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0"/>
          <w:w w:val="8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1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5"/>
          <w:w w:val="83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9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anj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DÜNDAR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tabs>
          <w:tab w:pos="2500" w:val="left"/>
          <w:tab w:pos="5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75"/>
        </w:rPr>
        <w:t>Vı.raç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10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6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26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7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:01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231"/>
        </w:rPr>
        <w:t>l</w:t>
      </w:r>
      <w:r>
        <w:rPr>
          <w:rFonts w:ascii="Arial" w:hAnsi="Arial" w:cs="Arial" w:eastAsia="Arial"/>
          <w:sz w:val="17"/>
          <w:szCs w:val="17"/>
          <w:color w:val="3B3B3B"/>
          <w:spacing w:val="7"/>
          <w:w w:val="23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:04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w w:val="65"/>
        </w:rPr>
        <w:t>f.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w w:val="64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80"/>
        </w:rPr>
        <w:t>raç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7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667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5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0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30" w:lineRule="atLeast"/>
        <w:ind w:left="2533" w:right="4341" w:firstLine="9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mniye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-7"/>
          <w:w w:val="9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Jandarma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Geliş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  <w:cols w:num="2" w:equalWidth="0">
            <w:col w:w="1052" w:space="1071"/>
            <w:col w:w="9177"/>
          </w:cols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83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8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74" w:lineRule="auto"/>
        <w:ind w:right="585" w:firstLine="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92"/>
        </w:rPr>
        <w:t>Perso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0" w:lineRule="exact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"/>
          <w:w w:val="9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ııl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84"/>
        </w:rPr>
        <w:t>IYnrdıma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13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47"/>
          <w:position w:val="-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5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Dogalgaz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89"/>
        </w:rPr>
        <w:t>!Ara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9"/>
        </w:rPr>
        <w:t>ç</w:t>
      </w:r>
      <w:r>
        <w:rPr>
          <w:rFonts w:ascii="Arial" w:hAnsi="Arial" w:cs="Arial" w:eastAsia="Arial"/>
          <w:sz w:val="18"/>
          <w:szCs w:val="18"/>
          <w:color w:val="3B3B3B"/>
          <w:spacing w:val="-1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  <w:cols w:num="4" w:equalWidth="0">
            <w:col w:w="1824" w:space="299"/>
            <w:col w:w="1952" w:space="558"/>
            <w:col w:w="1917" w:space="968"/>
            <w:col w:w="3782"/>
          </w:cols>
        </w:sectPr>
      </w:pPr>
      <w:rPr/>
    </w:p>
    <w:p>
      <w:pPr>
        <w:spacing w:before="10" w:after="0" w:line="203" w:lineRule="exact"/>
        <w:ind w:left="1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  <w:position w:val="-1"/>
        </w:rPr>
        <w:t>pıuyı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  <w:cols w:num="2" w:equalWidth="0">
            <w:col w:w="1946" w:space="178"/>
            <w:col w:w="9176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5" w:lineRule="exact"/>
        <w:ind w:left="138" w:right="-67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w w:val="97"/>
          <w:position w:val="-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7"/>
          <w:w w:val="97"/>
          <w:position w:val="-7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  <w:position w:val="-7"/>
        </w:rPr>
        <w:t>nd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3"/>
          <w:position w:val="-7"/>
        </w:rPr>
        <w:t>llrmc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"/>
          <w:w w:val="93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öndtır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106" w:lineRule="exact"/>
        <w:ind w:right="-67"/>
        <w:jc w:val="left"/>
        <w:tabs>
          <w:tab w:pos="1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84"/>
          <w:position w:val="-8"/>
        </w:rPr>
        <w:t>.IKöQtl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84"/>
          <w:position w:val="-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8"/>
          <w:w w:val="84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  <w:position w:val="-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1"/>
          <w:position w:val="-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6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07" w:lineRule="exact"/>
        <w:ind w:right="-20"/>
        <w:jc w:val="left"/>
        <w:tabs>
          <w:tab w:pos="16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8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8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  <w:position w:val="-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77777"/>
          <w:spacing w:val="-14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13"/>
          <w:position w:val="-8"/>
        </w:rPr>
        <w:t>K</w:t>
      </w:r>
      <w:r>
        <w:rPr>
          <w:rFonts w:ascii="Arial" w:hAnsi="Arial" w:cs="Arial" w:eastAsia="Arial"/>
          <w:sz w:val="17"/>
          <w:szCs w:val="17"/>
          <w:color w:val="3B3B3B"/>
          <w:spacing w:val="-21"/>
          <w:w w:val="113"/>
          <w:position w:val="-8"/>
        </w:rPr>
        <w:t>g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13"/>
          <w:position w:val="-8"/>
        </w:rPr>
        <w:t>,</w:t>
      </w:r>
      <w:r>
        <w:rPr>
          <w:rFonts w:ascii="Arial" w:hAnsi="Arial" w:cs="Arial" w:eastAsia="Arial"/>
          <w:sz w:val="17"/>
          <w:szCs w:val="17"/>
          <w:color w:val="5D5D5D"/>
          <w:spacing w:val="-53"/>
          <w:w w:val="113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00"/>
          <w:position w:val="-8"/>
        </w:rPr>
      </w:r>
      <w:r>
        <w:rPr>
          <w:rFonts w:ascii="Arial" w:hAnsi="Arial" w:cs="Arial" w:eastAsia="Arial"/>
          <w:sz w:val="18"/>
          <w:szCs w:val="18"/>
          <w:color w:val="4D4D4F"/>
          <w:spacing w:val="0"/>
          <w:w w:val="92"/>
          <w:position w:val="-8"/>
        </w:rPr>
        <w:t>IC0</w:t>
      </w:r>
      <w:r>
        <w:rPr>
          <w:rFonts w:ascii="Arial" w:hAnsi="Arial" w:cs="Arial" w:eastAsia="Arial"/>
          <w:sz w:val="18"/>
          <w:szCs w:val="18"/>
          <w:color w:val="4D4D4F"/>
          <w:spacing w:val="0"/>
          <w:w w:val="92"/>
          <w:position w:val="-8"/>
        </w:rPr>
        <w:t>2</w:t>
      </w:r>
      <w:r>
        <w:rPr>
          <w:rFonts w:ascii="Arial" w:hAnsi="Arial" w:cs="Arial" w:eastAsia="Arial"/>
          <w:sz w:val="18"/>
          <w:szCs w:val="18"/>
          <w:color w:val="4D4D4F"/>
          <w:spacing w:val="-1"/>
          <w:w w:val="92"/>
          <w:position w:val="-8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1"/>
          <w:position w:val="-8"/>
        </w:rPr>
        <w:t>K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29"/>
          <w:position w:val="-8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  <w:cols w:num="3" w:equalWidth="0">
            <w:col w:w="3615" w:space="1037"/>
            <w:col w:w="2692" w:space="699"/>
            <w:col w:w="3257"/>
          </w:cols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8" w:right="-71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4"/>
        </w:rPr>
        <w:t>Sö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dlirııı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4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94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93"/>
        </w:rPr>
        <w:t>H</w:t>
      </w:r>
      <w:r>
        <w:rPr>
          <w:rFonts w:ascii="Arial" w:hAnsi="Arial" w:cs="Arial" w:eastAsia="Arial"/>
          <w:sz w:val="17"/>
          <w:szCs w:val="17"/>
          <w:color w:val="3B3B3B"/>
          <w:spacing w:val="1"/>
          <w:w w:val="93"/>
        </w:rPr>
        <w:t>n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82"/>
        </w:rPr>
        <w:t>sı</w:t>
      </w:r>
      <w:r>
        <w:rPr>
          <w:rFonts w:ascii="Arial" w:hAnsi="Arial" w:cs="Arial" w:eastAsia="Arial"/>
          <w:sz w:val="17"/>
          <w:szCs w:val="17"/>
          <w:color w:val="5D5D5D"/>
          <w:spacing w:val="-7"/>
          <w:w w:val="82"/>
        </w:rPr>
        <w:t>ı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17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4" w:lineRule="exact"/>
        <w:ind w:left="1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Dunımlı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7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53" w:lineRule="exact"/>
        <w:ind w:left="3039" w:right="-20"/>
        <w:jc w:val="left"/>
        <w:tabs>
          <w:tab w:pos="4380" w:val="left"/>
          <w:tab w:pos="5940" w:val="left"/>
          <w:tab w:pos="750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  <w:t>,3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72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-63"/>
          <w:w w:val="72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D4D4F"/>
          <w:spacing w:val="0"/>
          <w:w w:val="72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4D4D4F"/>
          <w:spacing w:val="-63"/>
          <w:w w:val="72"/>
          <w:position w:val="-2"/>
        </w:rPr>
        <w:t> </w:t>
      </w:r>
      <w:r>
        <w:rPr>
          <w:rFonts w:ascii="Arial" w:hAnsi="Arial" w:cs="Arial" w:eastAsia="Arial"/>
          <w:sz w:val="34"/>
          <w:szCs w:val="34"/>
          <w:color w:val="4D4D4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4D4D4F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5D5D5D"/>
          <w:spacing w:val="0"/>
          <w:w w:val="72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33" w:right="506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6" w:lineRule="auto"/>
        <w:ind w:right="63" w:firstLine="37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araştınna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8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7"/>
          <w:w w:val="10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3"/>
          <w:w w:val="10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söndünnede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5"/>
        </w:rPr>
        <w:t>kun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9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8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340" w:right="280"/>
          <w:cols w:num="2" w:equalWidth="0">
            <w:col w:w="2115" w:space="27"/>
            <w:col w:w="9158"/>
          </w:cols>
        </w:sectPr>
      </w:pPr>
      <w:rPr/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</w:sectPr>
      </w:pPr>
      <w:rPr/>
    </w:p>
    <w:p>
      <w:pPr>
        <w:spacing w:before="36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D5D"/>
          <w:w w:val="96"/>
        </w:rPr>
        <w:t>Sigo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9"/>
          <w:w w:val="9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6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2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4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93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left="14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8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1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79" w:lineRule="exact"/>
        <w:ind w:left="1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81"/>
          <w:position w:val="-3"/>
        </w:rPr>
        <w:t>:I"eslim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30"/>
          <w:w w:val="81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3"/>
        </w:rPr>
        <w:t>Edildi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3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4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  <w:cols w:num="3" w:equalWidth="0">
            <w:col w:w="1624" w:space="518"/>
            <w:col w:w="915" w:space="3651"/>
            <w:col w:w="4592"/>
          </w:cols>
        </w:sectPr>
      </w:pPr>
      <w:rPr/>
    </w:p>
    <w:p>
      <w:pPr>
        <w:spacing w:before="0" w:after="0" w:line="256" w:lineRule="exact"/>
        <w:ind w:left="15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5"/>
          <w:szCs w:val="25"/>
          <w:color w:val="5D5D5D"/>
          <w:w w:val="69"/>
        </w:rPr>
        <w:t>ı:;v·</w:t>
      </w:r>
      <w:r>
        <w:rPr>
          <w:rFonts w:ascii="Arial" w:hAnsi="Arial" w:cs="Arial" w:eastAsia="Arial"/>
          <w:sz w:val="25"/>
          <w:szCs w:val="25"/>
          <w:color w:val="5D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34"/>
        </w:rPr>
        <w:t>''1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-10"/>
          <w:w w:val="13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DönüşU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!'arih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3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24/05/2017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40" w:lineRule="auto"/>
        <w:ind w:left="138" w:right="-67"/>
        <w:jc w:val="left"/>
        <w:tabs>
          <w:tab w:pos="1020" w:val="left"/>
          <w:tab w:pos="1520" w:val="left"/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F"/>
          <w:w w:val="205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-11"/>
          <w:w w:val="20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4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D4D4F"/>
          <w:spacing w:val="0"/>
          <w:w w:val="81"/>
        </w:rPr>
        <w:t>ÖIU</w:t>
      </w:r>
      <w:r>
        <w:rPr>
          <w:rFonts w:ascii="Arial" w:hAnsi="Arial" w:cs="Arial" w:eastAsia="Arial"/>
          <w:sz w:val="18"/>
          <w:szCs w:val="18"/>
          <w:color w:val="4D4D4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8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7"/>
          <w:w w:val="136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KiP:I3alçova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2.Posta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9"/>
          <w:w w:val="1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nti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3"/>
          <w:w w:val="142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240"/>
        </w:rPr>
        <w:t>ll</w:t>
      </w:r>
      <w:r>
        <w:rPr>
          <w:rFonts w:ascii="Arial" w:hAnsi="Arial" w:cs="Arial" w:eastAsia="Arial"/>
          <w:sz w:val="17"/>
          <w:szCs w:val="17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ONAYLAYAN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36"/>
          <w:w w:val="100"/>
          <w:i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4D4D4F"/>
          <w:spacing w:val="0"/>
          <w:w w:val="100"/>
          <w:i/>
          <w:position w:val="-1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  <w:cols w:num="4" w:equalWidth="0">
            <w:col w:w="4823" w:space="1168"/>
            <w:col w:w="860" w:space="1757"/>
            <w:col w:w="1070" w:space="363"/>
            <w:col w:w="1259"/>
          </w:cols>
        </w:sectPr>
      </w:pPr>
      <w:rPr/>
    </w:p>
    <w:p>
      <w:pPr>
        <w:spacing w:before="13" w:after="0" w:line="240" w:lineRule="auto"/>
        <w:ind w:left="22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8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itınişse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99" w:right="19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b/>
          <w:bCs/>
        </w:rPr>
        <w:t>İTFAİY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F"/>
          <w:spacing w:val="0"/>
          <w:w w:val="62"/>
          <w:b/>
          <w:bCs/>
        </w:rPr>
        <w:t>BJ,</w:t>
      </w:r>
      <w:r>
        <w:rPr>
          <w:rFonts w:ascii="Times New Roman" w:hAnsi="Times New Roman" w:cs="Times New Roman" w:eastAsia="Times New Roman"/>
          <w:sz w:val="22"/>
          <w:szCs w:val="22"/>
          <w:color w:val="4D4D4F"/>
          <w:spacing w:val="0"/>
          <w:w w:val="62"/>
          <w:b/>
          <w:bCs/>
        </w:rPr>
        <w:t>    </w:t>
      </w:r>
      <w:r>
        <w:rPr>
          <w:rFonts w:ascii="Times New Roman" w:hAnsi="Times New Roman" w:cs="Times New Roman" w:eastAsia="Times New Roman"/>
          <w:sz w:val="22"/>
          <w:szCs w:val="22"/>
          <w:color w:val="4D4D4F"/>
          <w:spacing w:val="3"/>
          <w:w w:val="62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4D4D4F"/>
          <w:spacing w:val="0"/>
          <w:w w:val="100"/>
          <w:b/>
          <w:bCs/>
          <w:i/>
        </w:rPr>
        <w:t>1</w:t>
      </w:r>
      <w:r>
        <w:rPr>
          <w:rFonts w:ascii="Arial" w:hAnsi="Arial" w:cs="Arial" w:eastAsia="Arial"/>
          <w:sz w:val="19"/>
          <w:szCs w:val="19"/>
          <w:color w:val="4D4D4F"/>
          <w:spacing w:val="14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9"/>
          <w:b/>
          <w:bCs/>
        </w:rPr>
        <w:t>BÖlGE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2" w:lineRule="exact"/>
        <w:ind w:left="1954" w:right="-39"/>
        <w:jc w:val="center"/>
        <w:tabs>
          <w:tab w:pos="33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14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b/>
          <w:bCs/>
        </w:rPr>
        <w:t>POSTA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8"/>
          <w:b/>
          <w:bCs/>
        </w:rPr>
        <w:t>PlA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8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45"/>
          <w:w w:val="88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8"/>
          <w:b/>
          <w:bCs/>
        </w:rPr>
        <w:t>AMİRİ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8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b/>
          <w:bCs/>
        </w:rPr>
        <w:t>Hüseyi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1"/>
          <w:b/>
          <w:bCs/>
        </w:rPr>
        <w:t>AKTOPRAK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8" w:after="0" w:line="240" w:lineRule="auto"/>
        <w:ind w:left="-36" w:right="544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2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3" w:lineRule="exact"/>
        <w:ind w:left="26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267.839996pt;margin-top:-26.635231pt;width:63.360001pt;height:33.599998pt;mso-position-horizontal-relative:page;mso-position-vertical-relative:paragraph;z-index:-15396" type="#_x0000_t75">
            <v:imagedata r:id="rId13" o:title=""/>
          </v:shape>
        </w:pict>
      </w:r>
      <w:r>
        <w:rPr/>
        <w:pict>
          <v:shape style="position:absolute;margin-left:432pt;margin-top:-.715225pt;width:122.879997pt;height:99.839996pt;mso-position-horizontal-relative:page;mso-position-vertical-relative:paragraph;z-index:-15395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Tanj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  <w:cols w:num="2" w:equalWidth="0">
            <w:col w:w="4495" w:space="7"/>
            <w:col w:w="6798"/>
          </w:cols>
        </w:sectPr>
      </w:pPr>
      <w:rPr/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/>
        <w:pict>
          <v:group style="position:absolute;margin-left:21.892683pt;margin-top:31.410177pt;width:556.331719pt;height:740.458565pt;mso-position-horizontal-relative:page;mso-position-vertical-relative:page;z-index:-15394" coordorigin="438,628" coordsize="11127,14809">
            <v:group style="position:absolute;left:445;top:647;width:11056;height:2" coordorigin="445,647" coordsize="11056,2">
              <v:shape style="position:absolute;left:445;top:647;width:11056;height:2" coordorigin="445,647" coordsize="11056,0" path="m445,647l11501,647e" filled="f" stroked="t" strokeweight=".702439pt" strokecolor="#57575B">
                <v:path arrowok="t"/>
              </v:shape>
            </v:group>
            <v:group style="position:absolute;left:471;top:635;width:2;height:14790" coordorigin="471,635" coordsize="2,14790">
              <v:shape style="position:absolute;left:471;top:635;width:2;height:14790" coordorigin="471,635" coordsize="0,14790" path="m471,15426l471,635e" filled="f" stroked="t" strokeweight=".702439pt" strokecolor="#606060">
                <v:path arrowok="t"/>
              </v:shape>
            </v:group>
            <v:group style="position:absolute;left:2454;top:640;width:2;height:1489" coordorigin="2454,640" coordsize="2,1489">
              <v:shape style="position:absolute;left:2454;top:640;width:2;height:1489" coordorigin="2454,640" coordsize="0,1489" path="m2454,2128l2454,640e" filled="f" stroked="t" strokeweight=".702439pt" strokecolor="#575757">
                <v:path arrowok="t"/>
              </v:shape>
            </v:group>
            <v:group style="position:absolute;left:9127;top:635;width:2;height:1489" coordorigin="9127,635" coordsize="2,1489">
              <v:shape style="position:absolute;left:9127;top:635;width:2;height:1489" coordorigin="9127,635" coordsize="0,1489" path="m9127,2124l9127,635e" filled="f" stroked="t" strokeweight=".702439pt" strokecolor="#4B4B4B">
                <v:path arrowok="t"/>
              </v:shape>
            </v:group>
            <v:group style="position:absolute;left:11501;top:929;width:2;height:3020" coordorigin="11501,929" coordsize="2,3020">
              <v:shape style="position:absolute;left:11501;top:929;width:2;height:3020" coordorigin="11501,929" coordsize="0,3020" path="m11501,3949l11501,929e" filled="f" stroked="t" strokeweight=".702439pt" strokecolor="#575757">
                <v:path arrowok="t"/>
              </v:shape>
            </v:group>
            <v:group style="position:absolute;left:450;top:2119;width:11056;height:2" coordorigin="450,2119" coordsize="11056,2">
              <v:shape style="position:absolute;left:450;top:2119;width:11056;height:2" coordorigin="450,2119" coordsize="11056,0" path="m450,2119l11506,2119e" filled="f" stroked="t" strokeweight=".702439pt" strokecolor="#575757">
                <v:path arrowok="t"/>
              </v:shape>
            </v:group>
            <v:group style="position:absolute;left:445;top:2332;width:11066;height:2" coordorigin="445,2332" coordsize="11066,2">
              <v:shape style="position:absolute;left:445;top:2332;width:11066;height:2" coordorigin="445,2332" coordsize="11066,0" path="m445,2332l11511,2332e" filled="f" stroked="t" strokeweight=".702439pt" strokecolor="#5B5B5B">
                <v:path arrowok="t"/>
              </v:shape>
            </v:group>
            <v:group style="position:absolute;left:450;top:2565;width:1414;height:2" coordorigin="450,2565" coordsize="1414,2">
              <v:shape style="position:absolute;left:450;top:2565;width:1414;height:2" coordorigin="450,2565" coordsize="1414,0" path="m450,2565l1864,2565e" filled="f" stroked="t" strokeweight=".702439pt" strokecolor="#6B6B6B">
                <v:path arrowok="t"/>
              </v:shape>
            </v:group>
            <v:group style="position:absolute;left:450;top:2778;width:11066;height:2" coordorigin="450,2778" coordsize="11066,2">
              <v:shape style="position:absolute;left:450;top:2778;width:11066;height:2" coordorigin="450,2778" coordsize="11066,0" path="m450,2778l11515,2778e" filled="f" stroked="t" strokeweight=".702439pt" strokecolor="#575757">
                <v:path arrowok="t"/>
              </v:shape>
            </v:group>
            <v:group style="position:absolute;left:454;top:2996;width:11056;height:2" coordorigin="454,2996" coordsize="11056,2">
              <v:shape style="position:absolute;left:454;top:2996;width:11056;height:2" coordorigin="454,2996" coordsize="11056,0" path="m454,2996l11511,2996e" filled="f" stroked="t" strokeweight=".702439pt" strokecolor="#575757">
                <v:path arrowok="t"/>
              </v:shape>
            </v:group>
            <v:group style="position:absolute;left:450;top:3209;width:11066;height:2" coordorigin="450,3209" coordsize="11066,2">
              <v:shape style="position:absolute;left:450;top:3209;width:11066;height:2" coordorigin="450,3209" coordsize="11066,0" path="m450,3209l11515,3209e" filled="f" stroked="t" strokeweight=".702439pt" strokecolor="#575757">
                <v:path arrowok="t"/>
              </v:shape>
            </v:group>
            <v:group style="position:absolute;left:3929;top:3205;width:2;height:744" coordorigin="3929,3205" coordsize="2,744">
              <v:shape style="position:absolute;left:3929;top:3205;width:2;height:744" coordorigin="3929,3205" coordsize="0,744" path="m3929,3949l3929,3205e" filled="f" stroked="t" strokeweight=".702439pt" strokecolor="#484848">
                <v:path arrowok="t"/>
              </v:shape>
            </v:group>
            <v:group style="position:absolute;left:2475;top:3939;width:2;height:11482" coordorigin="2475,3939" coordsize="2,11482">
              <v:shape style="position:absolute;left:2475;top:3939;width:2;height:11482" coordorigin="2475,3939" coordsize="0,11482" path="m2475,15421l2475,3939e" filled="f" stroked="t" strokeweight=".936585pt" strokecolor="#575757">
                <v:path arrowok="t"/>
              </v:shape>
            </v:group>
            <v:group style="position:absolute;left:454;top:3939;width:11066;height:2" coordorigin="454,3939" coordsize="11066,2">
              <v:shape style="position:absolute;left:454;top:3939;width:11066;height:2" coordorigin="454,3939" coordsize="11066,0" path="m454,3939l11520,3939e" filled="f" stroked="t" strokeweight=".702439pt" strokecolor="#4F4F4F">
                <v:path arrowok="t"/>
              </v:shape>
            </v:group>
            <v:group style="position:absolute;left:11520;top:4191;width:2;height:11226" coordorigin="11520,4191" coordsize="2,11226">
              <v:shape style="position:absolute;left:11520;top:4191;width:2;height:11226" coordorigin="11520,4191" coordsize="0,11226" path="m11520,15416l11520,4191e" filled="f" stroked="t" strokeweight=".702439pt" strokecolor="#5B5B5B">
                <v:path arrowok="t"/>
              </v:shape>
            </v:group>
            <v:group style="position:absolute;left:450;top:4214;width:11075;height:2" coordorigin="450,4214" coordsize="11075,2">
              <v:shape style="position:absolute;left:450;top:4214;width:11075;height:2" coordorigin="450,4214" coordsize="11075,0" path="m450,4214l11525,4214e" filled="f" stroked="t" strokeweight=".702439pt" strokecolor="#575757">
                <v:path arrowok="t"/>
              </v:shape>
            </v:group>
            <v:group style="position:absolute;left:2454;top:4428;width:9066;height:2" coordorigin="2454,4428" coordsize="9066,2">
              <v:shape style="position:absolute;left:2454;top:4428;width:9066;height:2" coordorigin="2454,4428" coordsize="9066,0" path="m2454,4428l11520,4428e" filled="f" stroked="t" strokeweight=".702439pt" strokecolor="#545454">
                <v:path arrowok="t"/>
              </v:shape>
            </v:group>
            <v:group style="position:absolute;left:4978;top:4404;width:2;height:2171" coordorigin="4978,4404" coordsize="2,2171">
              <v:shape style="position:absolute;left:4978;top:4404;width:2;height:2171" coordorigin="4978,4404" coordsize="0,2171" path="m4978,6575l4978,4404e" filled="f" stroked="t" strokeweight=".702439pt" strokecolor="#4B4B4B">
                <v:path arrowok="t"/>
              </v:shape>
            </v:group>
            <v:group style="position:absolute;left:7839;top:4423;width:2;height:588" coordorigin="7839,4423" coordsize="2,588">
              <v:shape style="position:absolute;left:7839;top:4423;width:2;height:588" coordorigin="7839,4423" coordsize="0,588" path="m7839,5011l7839,4423e" filled="f" stroked="t" strokeweight=".702439pt" strokecolor="#606060">
                <v:path arrowok="t"/>
              </v:shape>
            </v:group>
            <v:group style="position:absolute;left:4969;top:5001;width:6551;height:2" coordorigin="4969,5001" coordsize="6551,2">
              <v:shape style="position:absolute;left:4969;top:5001;width:6551;height:2" coordorigin="4969,5001" coordsize="6551,0" path="m4969,5001l11520,5001e" filled="f" stroked="t" strokeweight=".702439pt" strokecolor="#4F4F4F">
                <v:path arrowok="t"/>
              </v:shape>
            </v:group>
            <v:group style="position:absolute;left:4969;top:5238;width:6551;height:2" coordorigin="4969,5238" coordsize="6551,2">
              <v:shape style="position:absolute;left:4969;top:5238;width:6551;height:2" coordorigin="4969,5238" coordsize="6551,0" path="m4969,5238l11520,5238e" filled="f" stroked="t" strokeweight=".702439pt" strokecolor="#545454">
                <v:path arrowok="t"/>
              </v:shape>
            </v:group>
            <v:group style="position:absolute;left:4964;top:5475;width:6561;height:2" coordorigin="4964,5475" coordsize="6561,2">
              <v:shape style="position:absolute;left:4964;top:5475;width:6561;height:2" coordorigin="4964,5475" coordsize="6561,0" path="m4964,5475l11525,5475e" filled="f" stroked="t" strokeweight=".702439pt" strokecolor="#4F4F4F">
                <v:path arrowok="t"/>
              </v:shape>
            </v:group>
            <v:group style="position:absolute;left:2449;top:5693;width:9071;height:2" coordorigin="2449,5693" coordsize="9071,2">
              <v:shape style="position:absolute;left:2449;top:5693;width:9071;height:2" coordorigin="2449,5693" coordsize="9071,0" path="m2449,5693l11520,5693e" filled="f" stroked="t" strokeweight=".702439pt" strokecolor="#545454">
                <v:path arrowok="t"/>
              </v:shape>
            </v:group>
            <v:group style="position:absolute;left:7844;top:5911;width:2;height:654" coordorigin="7844,5911" coordsize="2,654">
              <v:shape style="position:absolute;left:7844;top:5911;width:2;height:654" coordorigin="7844,5911" coordsize="0,654" path="m7844,6566l7844,5911e" filled="f" stroked="t" strokeweight=".936585pt" strokecolor="#5B5B5B">
                <v:path arrowok="t"/>
              </v:shape>
            </v:group>
            <v:group style="position:absolute;left:2459;top:6343;width:9066;height:2" coordorigin="2459,6343" coordsize="9066,2">
              <v:shape style="position:absolute;left:2459;top:6343;width:9066;height:2" coordorigin="2459,6343" coordsize="9066,0" path="m2459,6343l11525,6343e" filled="f" stroked="t" strokeweight=".702439pt" strokecolor="#545454">
                <v:path arrowok="t"/>
              </v:shape>
            </v:group>
            <v:group style="position:absolute;left:2454;top:6561;width:9071;height:2" coordorigin="2454,6561" coordsize="9071,2">
              <v:shape style="position:absolute;left:2454;top:6561;width:9071;height:2" coordorigin="2454,6561" coordsize="9071,0" path="m2454,6561l11525,6561e" filled="f" stroked="t" strokeweight=".702439pt" strokecolor="#545454">
                <v:path arrowok="t"/>
              </v:shape>
            </v:group>
            <v:group style="position:absolute;left:450;top:5921;width:11075;height:2" coordorigin="450,5921" coordsize="11075,2">
              <v:shape style="position:absolute;left:450;top:5921;width:11075;height:2" coordorigin="450,5921" coordsize="11075,0" path="m450,5921l11525,5921e" filled="f" stroked="t" strokeweight=".702439pt" strokecolor="#545454">
                <v:path arrowok="t"/>
              </v:shape>
            </v:group>
            <v:group style="position:absolute;left:454;top:6774;width:11075;height:2" coordorigin="454,6774" coordsize="11075,2">
              <v:shape style="position:absolute;left:454;top:6774;width:11075;height:2" coordorigin="454,6774" coordsize="11075,0" path="m454,6774l11529,6774e" filled="f" stroked="t" strokeweight=".702439pt" strokecolor="#575757">
                <v:path arrowok="t"/>
              </v:shape>
            </v:group>
            <v:group style="position:absolute;left:454;top:7194;width:11075;height:2" coordorigin="454,7194" coordsize="11075,2">
              <v:shape style="position:absolute;left:454;top:7194;width:11075;height:2" coordorigin="454,7194" coordsize="11075,0" path="m454,7194l11529,7194e" filled="f" stroked="t" strokeweight=".702439pt" strokecolor="#575757">
                <v:path arrowok="t"/>
              </v:shape>
            </v:group>
            <v:group style="position:absolute;left:4987;top:7191;width:2;height:664" coordorigin="4987,7191" coordsize="2,664">
              <v:shape style="position:absolute;left:4987;top:7191;width:2;height:664" coordorigin="4987,7191" coordsize="0,664" path="m4987,7855l4987,7191e" filled="f" stroked="t" strokeweight=".702439pt" strokecolor="#545454">
                <v:path arrowok="t"/>
              </v:shape>
            </v:group>
            <v:group style="position:absolute;left:4978;top:7414;width:6551;height:2" coordorigin="4978,7414" coordsize="6551,2">
              <v:shape style="position:absolute;left:4978;top:7414;width:6551;height:2" coordorigin="4978,7414" coordsize="6551,0" path="m4978,7414l11529,7414e" filled="f" stroked="t" strokeweight=".702439pt" strokecolor="#4F4F4F">
                <v:path arrowok="t"/>
              </v:shape>
            </v:group>
            <v:group style="position:absolute;left:4983;top:7627;width:6551;height:2" coordorigin="4983,7627" coordsize="6551,2">
              <v:shape style="position:absolute;left:4983;top:7627;width:6551;height:2" coordorigin="4983,7627" coordsize="6551,0" path="m4983,7627l11534,7627e" filled="f" stroked="t" strokeweight=".702439pt" strokecolor="#4F4F4F">
                <v:path arrowok="t"/>
              </v:shape>
            </v:group>
            <v:group style="position:absolute;left:464;top:7846;width:11066;height:2" coordorigin="464,7846" coordsize="11066,2">
              <v:shape style="position:absolute;left:464;top:7846;width:11066;height:2" coordorigin="464,7846" coordsize="11066,0" path="m464,7846l11529,7846e" filled="f" stroked="t" strokeweight=".702439pt" strokecolor="#575757">
                <v:path arrowok="t"/>
              </v:shape>
            </v:group>
            <v:group style="position:absolute;left:459;top:8647;width:11075;height:2" coordorigin="459,8647" coordsize="11075,2">
              <v:shape style="position:absolute;left:459;top:8647;width:11075;height:2" coordorigin="459,8647" coordsize="11075,0" path="m459,8647l11534,8647e" filled="f" stroked="t" strokeweight=".702439pt" strokecolor="#575757">
                <v:path arrowok="t"/>
              </v:shape>
            </v:group>
            <v:group style="position:absolute;left:464;top:9517;width:11075;height:2" coordorigin="464,9517" coordsize="11075,2">
              <v:shape style="position:absolute;left:464;top:9517;width:11075;height:2" coordorigin="464,9517" coordsize="11075,0" path="m464,9517l11539,9517e" filled="f" stroked="t" strokeweight=".702439pt" strokecolor="#575757">
                <v:path arrowok="t"/>
              </v:shape>
            </v:group>
            <v:group style="position:absolute;left:454;top:9853;width:11084;height:2" coordorigin="454,9853" coordsize="11084,2">
              <v:shape style="position:absolute;left:454;top:9853;width:11084;height:2" coordorigin="454,9853" coordsize="11084,0" path="m454,9853l11539,9853e" filled="f" stroked="t" strokeweight=".702439pt" strokecolor="#575757">
                <v:path arrowok="t"/>
              </v:shape>
            </v:group>
            <v:group style="position:absolute;left:464;top:10085;width:11075;height:2" coordorigin="464,10085" coordsize="11075,2">
              <v:shape style="position:absolute;left:464;top:10085;width:11075;height:2" coordorigin="464,10085" coordsize="11075,0" path="m464,10085l11539,10085e" filled="f" stroked="t" strokeweight=".702439pt" strokecolor="#575757">
                <v:path arrowok="t"/>
              </v:shape>
            </v:group>
            <v:group style="position:absolute;left:464;top:10510;width:11075;height:2" coordorigin="464,10510" coordsize="11075,2">
              <v:shape style="position:absolute;left:464;top:10510;width:11075;height:2" coordorigin="464,10510" coordsize="11075,0" path="m464,10510l11539,10510e" filled="f" stroked="t" strokeweight=".702439pt" strokecolor="#575757">
                <v:path arrowok="t"/>
              </v:shape>
            </v:group>
            <v:group style="position:absolute;left:1826;top:10932;width:2;height:4489" coordorigin="1826,10932" coordsize="2,4489">
              <v:shape style="position:absolute;left:1826;top:10932;width:2;height:4489" coordorigin="1826,10932" coordsize="0,4489" path="m1826,15421l1826,10932e" filled="f" stroked="t" strokeweight=".702439pt" strokecolor="#5B5B5B">
                <v:path arrowok="t"/>
              </v:shape>
            </v:group>
            <v:group style="position:absolute;left:7420;top:10742;width:2;height:4674" coordorigin="7420,10742" coordsize="2,4674">
              <v:shape style="position:absolute;left:7420;top:10742;width:2;height:4674" coordorigin="7420,10742" coordsize="0,4674" path="m7420,15416l7420,10742e" filled="f" stroked="t" strokeweight=".702439pt" strokecolor="#545454">
                <v:path arrowok="t"/>
              </v:shape>
            </v:group>
            <v:group style="position:absolute;left:464;top:10986;width:11075;height:2" coordorigin="464,10986" coordsize="11075,2">
              <v:shape style="position:absolute;left:464;top:10986;width:11075;height:2" coordorigin="464,10986" coordsize="11075,0" path="m464,10986l11539,10986e" filled="f" stroked="t" strokeweight=".702439pt" strokecolor="#575757">
                <v:path arrowok="t"/>
              </v:shape>
            </v:group>
            <v:group style="position:absolute;left:468;top:13060;width:2023;height:2" coordorigin="468,13060" coordsize="2023,2">
              <v:shape style="position:absolute;left:468;top:13060;width:2023;height:2" coordorigin="468,13060" coordsize="2023,0" path="m468,13060l2491,13060e" filled="f" stroked="t" strokeweight=".702439pt" strokecolor="#747474">
                <v:path arrowok="t"/>
              </v:shape>
            </v:group>
            <v:group style="position:absolute;left:473;top:15409;width:11084;height:2" coordorigin="473,15409" coordsize="11084,2">
              <v:shape style="position:absolute;left:473;top:15409;width:11084;height:2" coordorigin="473,15409" coordsize="11084,0" path="m473,15409l11557,15409e" filled="f" stroked="t" strokeweight=".702439pt" strokecolor="#646464">
                <v:path arrowok="t"/>
              </v:shape>
            </v:group>
            <v:group style="position:absolute;left:1260;top:10913;width:2;height:4518" coordorigin="1260,10913" coordsize="2,4518">
              <v:shape style="position:absolute;left:1260;top:10913;width:2;height:4518" coordorigin="1260,10913" coordsize="0,4518" path="m1260,15430l1260,10913e" filled="f" stroked="t" strokeweight=".702439pt" strokecolor="#5B5B5B">
                <v:path arrowok="t"/>
              </v:shape>
            </v:group>
            <v:group style="position:absolute;left:6661;top:14464;width:43;height:2" coordorigin="6661,14464" coordsize="43,2">
              <v:shape style="position:absolute;left:6661;top:14464;width:43;height:2" coordorigin="6661,14464" coordsize="43,0" path="m6661,14464l6704,14464e" filled="f" stroked="t" strokeweight="2.193500pt" strokecolor="#3A3A3A">
                <v:path arrowok="t"/>
              </v:shape>
            </v:group>
            <w10:wrap type="none"/>
          </v:group>
        </w:pict>
      </w:r>
      <w:r>
        <w:rPr>
          <w:sz w:val="28"/>
          <w:szCs w:val="28"/>
        </w:rPr>
      </w:r>
    </w:p>
    <w:p>
      <w:pPr>
        <w:spacing w:before="0" w:after="0" w:line="972" w:lineRule="exact"/>
        <w:ind w:left="2264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07"/>
          <w:szCs w:val="107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3B3B3B"/>
          <w:w w:val="99"/>
          <w:position w:val="-14"/>
        </w:rPr>
        <w:t>l</w:t>
      </w:r>
      <w:r>
        <w:rPr>
          <w:rFonts w:ascii="Times New Roman" w:hAnsi="Times New Roman" w:cs="Times New Roman" w:eastAsia="Times New Roman"/>
          <w:sz w:val="39"/>
          <w:szCs w:val="39"/>
          <w:color w:val="3B3B3B"/>
          <w:spacing w:val="-98"/>
          <w:w w:val="100"/>
          <w:position w:val="-14"/>
        </w:rPr>
        <w:t>s</w:t>
      </w:r>
      <w:r>
        <w:rPr>
          <w:rFonts w:ascii="Times New Roman" w:hAnsi="Times New Roman" w:cs="Times New Roman" w:eastAsia="Times New Roman"/>
          <w:sz w:val="39"/>
          <w:szCs w:val="39"/>
          <w:color w:val="4D4D4F"/>
          <w:spacing w:val="0"/>
          <w:w w:val="81"/>
          <w:position w:val="-14"/>
        </w:rPr>
        <w:t>i;YA</w:t>
      </w:r>
      <w:r>
        <w:rPr>
          <w:rFonts w:ascii="Times New Roman" w:hAnsi="Times New Roman" w:cs="Times New Roman" w:eastAsia="Times New Roman"/>
          <w:sz w:val="39"/>
          <w:szCs w:val="39"/>
          <w:color w:val="4D4D4F"/>
          <w:spacing w:val="-68"/>
          <w:w w:val="82"/>
          <w:position w:val="-14"/>
        </w:rPr>
        <w:t>P</w:t>
      </w:r>
      <w:r>
        <w:rPr>
          <w:rFonts w:ascii="Times New Roman" w:hAnsi="Times New Roman" w:cs="Times New Roman" w:eastAsia="Times New Roman"/>
          <w:sz w:val="39"/>
          <w:szCs w:val="39"/>
          <w:color w:val="42497C"/>
          <w:spacing w:val="16"/>
          <w:w w:val="154"/>
          <w:position w:val="-14"/>
        </w:rPr>
        <w:t>\</w:t>
      </w:r>
      <w:r>
        <w:rPr>
          <w:rFonts w:ascii="Times New Roman" w:hAnsi="Times New Roman" w:cs="Times New Roman" w:eastAsia="Times New Roman"/>
          <w:sz w:val="39"/>
          <w:szCs w:val="39"/>
          <w:color w:val="3B3B3B"/>
          <w:spacing w:val="0"/>
          <w:w w:val="104"/>
          <w:position w:val="-14"/>
        </w:rPr>
        <w:t>cı</w:t>
      </w:r>
      <w:r>
        <w:rPr>
          <w:rFonts w:ascii="Times New Roman" w:hAnsi="Times New Roman" w:cs="Times New Roman" w:eastAsia="Times New Roman"/>
          <w:sz w:val="39"/>
          <w:szCs w:val="39"/>
          <w:color w:val="3B3B3B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3B3B3B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07"/>
          <w:szCs w:val="107"/>
          <w:color w:val="42497C"/>
          <w:spacing w:val="0"/>
          <w:w w:val="100"/>
          <w:i/>
          <w:position w:val="-14"/>
        </w:rPr>
        <w:t>o;</w:t>
      </w:r>
      <w:r>
        <w:rPr>
          <w:rFonts w:ascii="Times New Roman" w:hAnsi="Times New Roman" w:cs="Times New Roman" w:eastAsia="Times New Roman"/>
          <w:sz w:val="107"/>
          <w:szCs w:val="107"/>
          <w:color w:val="42497C"/>
          <w:spacing w:val="0"/>
          <w:w w:val="100"/>
          <w:i/>
          <w:position w:val="-14"/>
        </w:rPr>
        <w:t>P</w:t>
      </w:r>
      <w:r>
        <w:rPr>
          <w:rFonts w:ascii="Times New Roman" w:hAnsi="Times New Roman" w:cs="Times New Roman" w:eastAsia="Times New Roman"/>
          <w:sz w:val="107"/>
          <w:szCs w:val="107"/>
          <w:color w:val="42497C"/>
          <w:spacing w:val="234"/>
          <w:w w:val="100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107"/>
          <w:szCs w:val="107"/>
          <w:color w:val="4D4D4F"/>
          <w:spacing w:val="0"/>
          <w:w w:val="8"/>
          <w:position w:val="-14"/>
        </w:rPr>
        <w:t>_</w:t>
      </w:r>
      <w:r>
        <w:rPr>
          <w:rFonts w:ascii="Times New Roman" w:hAnsi="Times New Roman" w:cs="Times New Roman" w:eastAsia="Times New Roman"/>
          <w:sz w:val="107"/>
          <w:szCs w:val="107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21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3B3B3B"/>
          <w:spacing w:val="0"/>
          <w:w w:val="80"/>
        </w:rPr>
        <w:t>Itfaiy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0"/>
        </w:rPr>
        <w:t>e</w:t>
      </w:r>
      <w:r>
        <w:rPr>
          <w:rFonts w:ascii="Arial" w:hAnsi="Arial" w:cs="Arial" w:eastAsia="Arial"/>
          <w:sz w:val="23"/>
          <w:szCs w:val="23"/>
          <w:color w:val="3B3B3B"/>
          <w:spacing w:val="45"/>
          <w:w w:val="80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0"/>
          <w:b/>
          <w:bCs/>
        </w:rPr>
        <w:t>Bat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0"/>
          <w:b/>
          <w:bCs/>
        </w:rPr>
        <w:t>ı</w:t>
      </w:r>
      <w:r>
        <w:rPr>
          <w:rFonts w:ascii="Arial" w:hAnsi="Arial" w:cs="Arial" w:eastAsia="Arial"/>
          <w:sz w:val="23"/>
          <w:szCs w:val="23"/>
          <w:color w:val="3B3B3B"/>
          <w:spacing w:val="13"/>
          <w:w w:val="8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0"/>
          <w:b/>
          <w:bCs/>
        </w:rPr>
        <w:t>Bölg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0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3B3B3B"/>
          <w:spacing w:val="-10"/>
          <w:w w:val="8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63"/>
        </w:rPr>
        <w:t>AY""</w:t>
      </w:r>
      <w:r>
        <w:rPr>
          <w:rFonts w:ascii="Arial" w:hAnsi="Arial" w:cs="Arial" w:eastAsia="Arial"/>
          <w:sz w:val="23"/>
          <w:szCs w:val="23"/>
          <w:color w:val="3B3B3B"/>
          <w:spacing w:val="-33"/>
          <w:w w:val="64"/>
        </w:rPr>
        <w:t>i</w:t>
      </w:r>
      <w:r>
        <w:rPr>
          <w:rFonts w:ascii="Arial" w:hAnsi="Arial" w:cs="Arial" w:eastAsia="Arial"/>
          <w:sz w:val="23"/>
          <w:szCs w:val="23"/>
          <w:color w:val="5D5D5D"/>
          <w:spacing w:val="0"/>
          <w:w w:val="87"/>
        </w:rPr>
        <w:t>r</w:t>
      </w:r>
      <w:r>
        <w:rPr>
          <w:rFonts w:ascii="Arial" w:hAnsi="Arial" w:cs="Arial" w:eastAsia="Arial"/>
          <w:sz w:val="23"/>
          <w:szCs w:val="23"/>
          <w:color w:val="5D5D5D"/>
          <w:spacing w:val="-4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40"/>
        </w:rPr>
        <w:t>ff.</w:t>
      </w:r>
      <w:r>
        <w:rPr>
          <w:rFonts w:ascii="Arial" w:hAnsi="Arial" w:cs="Arial" w:eastAsia="Arial"/>
          <w:sz w:val="23"/>
          <w:szCs w:val="23"/>
          <w:color w:val="3B3B3B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Kur.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Per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Ercüment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GURBUZ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339"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2A38A3"/>
          <w:w w:val="83"/>
          <w:i/>
        </w:rPr>
        <w:t>'&gt;--</w:t>
      </w:r>
      <w:r>
        <w:rPr>
          <w:rFonts w:ascii="Times New Roman" w:hAnsi="Times New Roman" w:cs="Times New Roman" w:eastAsia="Times New Roman"/>
          <w:sz w:val="40"/>
          <w:szCs w:val="40"/>
          <w:color w:val="2A38A3"/>
          <w:spacing w:val="15"/>
          <w:w w:val="83"/>
          <w:i/>
        </w:rPr>
        <w:t>\</w:t>
      </w:r>
      <w:r>
        <w:rPr>
          <w:rFonts w:ascii="Times New Roman" w:hAnsi="Times New Roman" w:cs="Times New Roman" w:eastAsia="Times New Roman"/>
          <w:sz w:val="40"/>
          <w:szCs w:val="40"/>
          <w:color w:val="2A38A3"/>
          <w:spacing w:val="0"/>
          <w:w w:val="127"/>
        </w:rPr>
        <w:t>\</w:t>
      </w:r>
      <w:r>
        <w:rPr>
          <w:rFonts w:ascii="Times New Roman" w:hAnsi="Times New Roman" w:cs="Times New Roman" w:eastAsia="Times New Roman"/>
          <w:sz w:val="40"/>
          <w:szCs w:val="40"/>
          <w:color w:val="2A38A3"/>
          <w:spacing w:val="0"/>
          <w:w w:val="128"/>
        </w:rPr>
        <w:t>()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40" w:right="2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0" w:lineRule="atLeast"/>
        <w:ind w:left="3621" w:right="4830" w:firstLine="-99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851772pt;margin-top:-18.12472pt;width:20.439831pt;height:47pt;mso-position-horizontal-relative:page;mso-position-vertical-relative:paragraph;z-index:-15392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383838"/>
                      <w:spacing w:val="0"/>
                      <w:w w:val="156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3"/>
        </w:rPr>
        <w:t>G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302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00" w:bottom="280" w:left="260" w:right="160"/>
        </w:sectPr>
      </w:pPr>
      <w:rPr/>
    </w:p>
    <w:p>
      <w:pPr>
        <w:spacing w:before="0" w:after="0" w:line="98" w:lineRule="exact"/>
        <w:ind w:left="831" w:right="227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1"/>
        </w:rPr>
        <w:t>IZ</w:t>
      </w:r>
      <w:r>
        <w:rPr>
          <w:rFonts w:ascii="Arial" w:hAnsi="Arial" w:cs="Arial" w:eastAsia="Arial"/>
          <w:sz w:val="14"/>
          <w:szCs w:val="14"/>
          <w:color w:val="383838"/>
          <w:spacing w:val="1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5"/>
          <w:position w:val="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561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1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29" w:lineRule="exact"/>
        <w:ind w:right="-20"/>
        <w:jc w:val="left"/>
        <w:tabs>
          <w:tab w:pos="65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Müdürl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52"/>
          <w:position w:val="5"/>
        </w:rPr>
        <w:t>..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60"/>
          <w:cols w:num="2" w:equalWidth="0">
            <w:col w:w="1603" w:space="1871"/>
            <w:col w:w="8026"/>
          </w:cols>
        </w:sectPr>
      </w:pPr>
      <w:rPr/>
    </w:p>
    <w:p>
      <w:pPr>
        <w:spacing w:before="0" w:after="0" w:line="208" w:lineRule="exact"/>
        <w:ind w:left="604" w:right="5589"/>
        <w:jc w:val="center"/>
        <w:tabs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5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8" w:right="-20"/>
        <w:jc w:val="left"/>
        <w:tabs>
          <w:tab w:pos="1480" w:val="left"/>
          <w:tab w:pos="314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60"/>
        </w:rPr>
        <w:t>Q_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5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6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24.05.2017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!Bild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10:00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9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91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38" w:right="-20"/>
        <w:jc w:val="left"/>
        <w:tabs>
          <w:tab w:pos="1480" w:val="left"/>
          <w:tab w:pos="3140" w:val="left"/>
          <w:tab w:pos="450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24.05.2017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3438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Mer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Parkı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33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Ökme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Parkı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8" w:right="-20"/>
        <w:jc w:val="left"/>
        <w:tabs>
          <w:tab w:pos="1860" w:val="left"/>
          <w:tab w:pos="418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8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1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3"/>
        </w:rPr>
        <w:t>Sig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8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Dikkatsizlik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3612" w:right="3394" w:firstLine="-3474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671906pt;margin-top:15.96583pt;width:4.465240pt;height:26pt;mso-position-horizontal-relative:page;mso-position-vertical-relative:paragraph;z-index:-1539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A0A0A0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6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ıo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7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2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0" w:lineRule="exact"/>
        <w:ind w:left="4440" w:right="-20"/>
        <w:jc w:val="left"/>
        <w:tabs>
          <w:tab w:pos="5020" w:val="left"/>
          <w:tab w:pos="614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505050"/>
          <w:spacing w:val="0"/>
          <w:w w:val="50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50505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505050"/>
          <w:spacing w:val="0"/>
          <w:w w:val="50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50505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505050"/>
          <w:spacing w:val="0"/>
          <w:w w:val="100"/>
          <w:position w:val="-5"/>
        </w:rPr>
      </w:r>
      <w:r>
        <w:rPr>
          <w:rFonts w:ascii="Arial" w:hAnsi="Arial" w:cs="Arial" w:eastAsia="Arial"/>
          <w:sz w:val="42"/>
          <w:szCs w:val="42"/>
          <w:color w:val="A0A0A0"/>
          <w:spacing w:val="0"/>
          <w:w w:val="50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A0A0A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A0A0A0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4"/>
        </w:rPr>
        <w:t>:10:10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128" w:right="-20"/>
        <w:jc w:val="left"/>
        <w:tabs>
          <w:tab w:pos="2120" w:val="left"/>
          <w:tab w:pos="5780" w:val="left"/>
          <w:tab w:pos="111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83"/>
          <w:position w:val="7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83"/>
          <w:position w:val="7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7"/>
        </w:rPr>
      </w:r>
      <w:r>
        <w:rPr>
          <w:rFonts w:ascii="Arial" w:hAnsi="Arial" w:cs="Arial" w:eastAsia="Arial"/>
          <w:sz w:val="41"/>
          <w:szCs w:val="41"/>
          <w:color w:val="8E8E8E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135"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1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1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RİFOÖLU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24" w:lineRule="exact"/>
        <w:ind w:left="109" w:right="2444" w:firstLine="2026"/>
        <w:jc w:val="left"/>
        <w:tabs>
          <w:tab w:pos="212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f.raç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10:01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:10:02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3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3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38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664" w:right="46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72" w:lineRule="auto"/>
        <w:ind w:left="2149" w:right="4246" w:firstLine="2532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mniyet-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Dogalga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28" w:right="-20"/>
        <w:jc w:val="left"/>
        <w:tabs>
          <w:tab w:pos="56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-ncı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6" w:lineRule="auto"/>
        <w:ind w:left="133" w:right="2591" w:firstLine="-2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görüldi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642" w:right="40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165" w:right="-20"/>
        <w:jc w:val="left"/>
        <w:tabs>
          <w:tab w:pos="2740" w:val="left"/>
          <w:tab w:pos="4660" w:val="left"/>
          <w:tab w:pos="6560" w:val="left"/>
          <w:tab w:pos="8080" w:val="left"/>
          <w:tab w:pos="9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Söndünne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4"/>
        </w:rPr>
        <w:t>ı;um3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52"/>
          <w:position w:val="-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52"/>
          <w:position w:val="-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8"/>
          <w:w w:val="5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C0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8"/>
          <w:position w:val="-4"/>
        </w:rPr>
        <w:t>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5533" w:right="-20"/>
        <w:jc w:val="left"/>
        <w:tabs>
          <w:tab w:pos="6560" w:val="left"/>
          <w:tab w:pos="8120" w:val="left"/>
          <w:tab w:pos="94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60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60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626262"/>
          <w:spacing w:val="-53"/>
          <w:w w:val="60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60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60"/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7" w:lineRule="exact"/>
        <w:ind w:left="1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gönnüştür.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60"/>
          <w:cols w:num="2" w:equalWidth="0">
            <w:col w:w="1819" w:space="316"/>
            <w:col w:w="9365"/>
          </w:cols>
        </w:sectPr>
      </w:pPr>
      <w:rPr/>
    </w:p>
    <w:p>
      <w:pPr>
        <w:spacing w:before="0" w:after="0" w:line="264" w:lineRule="exact"/>
        <w:ind w:left="133" w:right="734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flasa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6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3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6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3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6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93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6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0" w:lineRule="exact"/>
        <w:ind w:left="133" w:right="66" w:firstLine="2012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53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5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9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rin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7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7"/>
        </w:rPr>
        <w:t>il&lt;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8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8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4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9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7"/>
        </w:rPr>
        <w:t>Ayla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Ök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9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rkı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8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10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8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3"/>
        </w:rPr>
        <w:t>gö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5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mü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pı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run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6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ının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8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96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</w:rPr>
        <w:t>meı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"/>
          <w:w w:val="9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7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2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8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uşıunn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9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6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km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abi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5"/>
        </w:rPr>
        <w:t>ece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9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7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</w:rPr>
        <w:t>aat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8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rılm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9" w:right="-20"/>
        <w:jc w:val="left"/>
        <w:tabs>
          <w:tab w:pos="212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4"/>
          <w:w w:val="4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4"/>
          <w:w w:val="54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87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59" w:lineRule="auto"/>
        <w:ind w:left="109" w:right="9821" w:firstLine="10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1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8"/>
          <w:w w:val="2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-12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ı.uı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3" w:right="444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24.05.2017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3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10:20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8" w:right="-20"/>
        <w:jc w:val="left"/>
        <w:tabs>
          <w:tab w:pos="1000" w:val="left"/>
          <w:tab w:pos="150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1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6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2" w:lineRule="exact"/>
        <w:ind w:left="275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0"/>
          <w:w w:val="78"/>
          <w:position w:val="-2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7" w:lineRule="exact"/>
        <w:ind w:right="8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83838"/>
          <w:spacing w:val="0"/>
          <w:w w:val="127"/>
          <w:position w:val="-1"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275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114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275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689226pt;margin-top:1.440016pt;width:7.04688pt;height:12pt;mso-position-horizontal-relative:page;mso-position-vertical-relative:paragraph;z-index:-15390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383838"/>
                      <w:spacing w:val="-6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83838"/>
                      <w:spacing w:val="0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83838"/>
                      <w:spacing w:val="-11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383838"/>
                      <w:spacing w:val="0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383838"/>
          <w:spacing w:val="-10"/>
          <w:w w:val="54"/>
        </w:rPr>
        <w:t>.</w:t>
      </w:r>
      <w:r>
        <w:rPr>
          <w:rFonts w:ascii="Arial" w:hAnsi="Arial" w:cs="Arial" w:eastAsia="Arial"/>
          <w:sz w:val="27"/>
          <w:szCs w:val="27"/>
          <w:color w:val="383838"/>
          <w:spacing w:val="-13"/>
          <w:w w:val="54"/>
        </w:rPr>
        <w:t>.</w:t>
      </w:r>
      <w:r>
        <w:rPr>
          <w:rFonts w:ascii="Arial" w:hAnsi="Arial" w:cs="Arial" w:eastAsia="Arial"/>
          <w:sz w:val="27"/>
          <w:szCs w:val="27"/>
          <w:color w:val="383838"/>
          <w:spacing w:val="-97"/>
          <w:w w:val="55"/>
        </w:rPr>
        <w:t>s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16" w:lineRule="exact"/>
        <w:ind w:left="251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05050"/>
          <w:spacing w:val="-12"/>
          <w:w w:val="14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-14"/>
          <w:w w:val="71"/>
        </w:rPr>
        <w:t>&gt;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-3"/>
          <w:w w:val="72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-29"/>
          <w:w w:val="71"/>
        </w:rPr>
        <w:t>&lt;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40" w:lineRule="exact"/>
        <w:ind w:left="2688" w:right="2635"/>
        <w:jc w:val="center"/>
        <w:tabs>
          <w:tab w:pos="63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470795pt;margin-top:8.056936pt;width:56.807642pt;height:21.5pt;mso-position-horizontal-relative:page;mso-position-vertical-relative:paragraph;z-index:-15389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383838"/>
                      <w:spacing w:val="0"/>
                      <w:w w:val="100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83838"/>
                      <w:spacing w:val="7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242424"/>
                      <w:spacing w:val="0"/>
                      <w:w w:val="55"/>
                      <w:b/>
                      <w:bCs/>
                    </w:rPr>
                    <w:t>Ma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242424"/>
                      <w:spacing w:val="-4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242424"/>
                      <w:spacing w:val="0"/>
                      <w:w w:val="55"/>
                      <w:b/>
                      <w:bCs/>
                    </w:rPr>
                    <w:t>toı7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8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1"/>
          <w:szCs w:val="31"/>
          <w:color w:val="BABABA"/>
          <w:spacing w:val="0"/>
          <w:w w:val="60"/>
          <w:position w:val="-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635" w:lineRule="exact"/>
        <w:ind w:left="999" w:right="1057"/>
        <w:jc w:val="center"/>
        <w:tabs>
          <w:tab w:pos="2360" w:val="left"/>
          <w:tab w:pos="6200" w:val="left"/>
          <w:tab w:pos="69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26799"/>
          <w:spacing w:val="0"/>
          <w:w w:val="58"/>
          <w:position w:val="-25"/>
        </w:rPr>
        <w:t>?</w:t>
      </w:r>
      <w:r>
        <w:rPr>
          <w:rFonts w:ascii="Times New Roman" w:hAnsi="Times New Roman" w:cs="Times New Roman" w:eastAsia="Times New Roman"/>
          <w:sz w:val="29"/>
          <w:szCs w:val="29"/>
          <w:color w:val="626799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26799"/>
          <w:spacing w:val="0"/>
          <w:w w:val="100"/>
          <w:position w:val="-25"/>
        </w:rPr>
      </w:r>
      <w:r>
        <w:rPr>
          <w:rFonts w:ascii="Times New Roman" w:hAnsi="Times New Roman" w:cs="Times New Roman" w:eastAsia="Times New Roman"/>
          <w:sz w:val="105"/>
          <w:szCs w:val="105"/>
          <w:color w:val="3D445B"/>
          <w:spacing w:val="0"/>
          <w:w w:val="100"/>
          <w:i/>
          <w:position w:val="-33"/>
        </w:rPr>
        <w:t>#41</w:t>
      </w:r>
      <w:r>
        <w:rPr>
          <w:rFonts w:ascii="Times New Roman" w:hAnsi="Times New Roman" w:cs="Times New Roman" w:eastAsia="Times New Roman"/>
          <w:sz w:val="105"/>
          <w:szCs w:val="105"/>
          <w:color w:val="3D445B"/>
          <w:spacing w:val="-58"/>
          <w:w w:val="100"/>
          <w:i/>
          <w:position w:val="-33"/>
        </w:rPr>
        <w:t> </w:t>
      </w:r>
      <w:r>
        <w:rPr>
          <w:rFonts w:ascii="Times New Roman" w:hAnsi="Times New Roman" w:cs="Times New Roman" w:eastAsia="Times New Roman"/>
          <w:sz w:val="105"/>
          <w:szCs w:val="105"/>
          <w:color w:val="3D445B"/>
          <w:spacing w:val="0"/>
          <w:w w:val="100"/>
          <w:i/>
          <w:position w:val="-33"/>
        </w:rPr>
        <w:tab/>
      </w:r>
      <w:r>
        <w:rPr>
          <w:rFonts w:ascii="Times New Roman" w:hAnsi="Times New Roman" w:cs="Times New Roman" w:eastAsia="Times New Roman"/>
          <w:sz w:val="105"/>
          <w:szCs w:val="105"/>
          <w:color w:val="3D445B"/>
          <w:spacing w:val="0"/>
          <w:w w:val="100"/>
          <w:i/>
          <w:position w:val="-33"/>
        </w:rPr>
      </w:r>
      <w:r>
        <w:rPr>
          <w:rFonts w:ascii="Arial" w:hAnsi="Arial" w:cs="Arial" w:eastAsia="Arial"/>
          <w:sz w:val="23"/>
          <w:szCs w:val="23"/>
          <w:color w:val="383838"/>
          <w:spacing w:val="-22"/>
          <w:w w:val="117"/>
          <w:position w:val="-9"/>
        </w:rPr>
        <w:t>i</w:t>
      </w:r>
      <w:r>
        <w:rPr>
          <w:rFonts w:ascii="Arial" w:hAnsi="Arial" w:cs="Arial" w:eastAsia="Arial"/>
          <w:sz w:val="23"/>
          <w:szCs w:val="23"/>
          <w:color w:val="383838"/>
          <w:spacing w:val="-47"/>
          <w:w w:val="164"/>
          <w:position w:val="-9"/>
        </w:rPr>
        <w:t>l</w:t>
      </w:r>
      <w:r>
        <w:rPr>
          <w:rFonts w:ascii="Arial" w:hAnsi="Arial" w:cs="Arial" w:eastAsia="Arial"/>
          <w:sz w:val="23"/>
          <w:szCs w:val="23"/>
          <w:color w:val="505050"/>
          <w:spacing w:val="0"/>
          <w:w w:val="257"/>
          <w:position w:val="-9"/>
        </w:rPr>
        <w:t>f</w:t>
      </w:r>
      <w:r>
        <w:rPr>
          <w:rFonts w:ascii="Arial" w:hAnsi="Arial" w:cs="Arial" w:eastAsia="Arial"/>
          <w:sz w:val="23"/>
          <w:szCs w:val="23"/>
          <w:color w:val="505050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3"/>
          <w:szCs w:val="23"/>
          <w:color w:val="505050"/>
          <w:spacing w:val="0"/>
          <w:w w:val="257"/>
          <w:position w:val="-9"/>
        </w:rPr>
        <w:t>ı</w:t>
      </w:r>
      <w:r>
        <w:rPr>
          <w:rFonts w:ascii="Arial" w:hAnsi="Arial" w:cs="Arial" w:eastAsia="Arial"/>
          <w:sz w:val="23"/>
          <w:szCs w:val="23"/>
          <w:color w:val="505050"/>
          <w:spacing w:val="-42"/>
          <w:w w:val="100"/>
          <w:position w:val="-9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4"/>
          <w:w w:val="100"/>
          <w:position w:val="-9"/>
        </w:rPr>
        <w:t>"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9"/>
        </w:rPr>
        <w:t>''\flÜ</w:t>
      </w:r>
      <w:r>
        <w:rPr>
          <w:rFonts w:ascii="Arial" w:hAnsi="Arial" w:cs="Arial" w:eastAsia="Arial"/>
          <w:sz w:val="23"/>
          <w:szCs w:val="23"/>
          <w:color w:val="383838"/>
          <w:spacing w:val="35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-5"/>
          <w:w w:val="179"/>
          <w:position w:val="-9"/>
        </w:rPr>
        <w:t>i</w:t>
      </w:r>
      <w:r>
        <w:rPr>
          <w:rFonts w:ascii="Arial" w:hAnsi="Arial" w:cs="Arial" w:eastAsia="Arial"/>
          <w:sz w:val="18"/>
          <w:szCs w:val="18"/>
          <w:color w:val="BABABA"/>
          <w:spacing w:val="3"/>
          <w:w w:val="183"/>
          <w:position w:val="-9"/>
        </w:rPr>
        <w:t>.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57"/>
          <w:position w:val="-9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60" w:right="160"/>
          <w:cols w:num="2" w:equalWidth="0">
            <w:col w:w="449" w:space="1838"/>
            <w:col w:w="9213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32" w:lineRule="exac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343323pt;margin-top:1.874202pt;width:3.332pt;height:8pt;mso-position-horizontal-relative:page;mso-position-vertical-relative:paragraph;z-index:-1538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83838"/>
                      <w:spacing w:val="0"/>
                      <w:w w:val="119"/>
                    </w:rPr>
                    <w:t>•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9"/>
          <w:szCs w:val="29"/>
          <w:color w:val="3F467E"/>
          <w:spacing w:val="2"/>
          <w:w w:val="78"/>
          <w:i/>
          <w:position w:val="-1"/>
        </w:rPr>
        <w:t>/</w:t>
      </w:r>
      <w:r>
        <w:rPr>
          <w:rFonts w:ascii="Arial" w:hAnsi="Arial" w:cs="Arial" w:eastAsia="Arial"/>
          <w:sz w:val="29"/>
          <w:szCs w:val="29"/>
          <w:color w:val="626799"/>
          <w:spacing w:val="0"/>
          <w:w w:val="78"/>
          <w:i/>
          <w:position w:val="-1"/>
        </w:rPr>
        <w:t>lll</w:t>
      </w:r>
      <w:r>
        <w:rPr>
          <w:rFonts w:ascii="Arial" w:hAnsi="Arial" w:cs="Arial" w:eastAsia="Arial"/>
          <w:sz w:val="29"/>
          <w:szCs w:val="29"/>
          <w:color w:val="626799"/>
          <w:spacing w:val="39"/>
          <w:w w:val="78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F467E"/>
          <w:spacing w:val="0"/>
          <w:w w:val="146"/>
          <w:i/>
          <w:position w:val="-1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446" w:lineRule="exact"/>
        <w:ind w:right="-127"/>
        <w:jc w:val="left"/>
        <w:tabs>
          <w:tab w:pos="406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Coşku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ŞERİFOGLU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42"/>
          <w:szCs w:val="42"/>
          <w:color w:val="BABABA"/>
          <w:spacing w:val="21"/>
          <w:w w:val="52"/>
          <w:position w:val="-14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8E8E8E"/>
          <w:spacing w:val="-19"/>
          <w:w w:val="26"/>
          <w:position w:val="-11"/>
        </w:rPr>
        <w:t>"</w:t>
      </w:r>
      <w:r>
        <w:rPr>
          <w:rFonts w:ascii="Arial" w:hAnsi="Arial" w:cs="Arial" w:eastAsia="Arial"/>
          <w:sz w:val="16"/>
          <w:szCs w:val="16"/>
          <w:color w:val="A0A0A0"/>
          <w:spacing w:val="0"/>
          <w:w w:val="122"/>
          <w:i/>
          <w:position w:val="8"/>
        </w:rPr>
        <w:t>r</w:t>
      </w:r>
      <w:r>
        <w:rPr>
          <w:rFonts w:ascii="Arial" w:hAnsi="Arial" w:cs="Arial" w:eastAsia="Arial"/>
          <w:sz w:val="16"/>
          <w:szCs w:val="16"/>
          <w:color w:val="A0A0A0"/>
          <w:spacing w:val="2"/>
          <w:w w:val="1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58"/>
          <w:szCs w:val="58"/>
          <w:color w:val="505050"/>
          <w:spacing w:val="-147"/>
          <w:w w:val="86"/>
          <w:position w:val="-11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505050"/>
          <w:spacing w:val="0"/>
          <w:w w:val="74"/>
          <w:b/>
          <w:bCs/>
          <w:position w:val="-14"/>
        </w:rPr>
        <w:t>ü!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69" w:lineRule="exact"/>
        <w:ind w:left="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4"/>
          <w:szCs w:val="34"/>
          <w:color w:val="757575"/>
          <w:w w:val="459"/>
          <w:position w:val="-10"/>
        </w:rPr>
        <w:t>i</w:t>
      </w:r>
      <w:r>
        <w:rPr>
          <w:rFonts w:ascii="Arial" w:hAnsi="Arial" w:cs="Arial" w:eastAsia="Arial"/>
          <w:sz w:val="34"/>
          <w:szCs w:val="34"/>
          <w:color w:val="757575"/>
          <w:spacing w:val="-3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467E"/>
          <w:spacing w:val="0"/>
          <w:w w:val="151"/>
          <w:position w:val="-1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F467E"/>
          <w:spacing w:val="-18"/>
          <w:w w:val="151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0"/>
          <w:w w:val="151"/>
          <w:position w:val="-1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60"/>
          <w:cols w:num="3" w:equalWidth="0">
            <w:col w:w="3747" w:space="802"/>
            <w:col w:w="4591" w:space="147"/>
            <w:col w:w="2213"/>
          </w:cols>
        </w:sectPr>
      </w:pPr>
      <w:rPr/>
    </w:p>
    <w:p>
      <w:pPr>
        <w:spacing w:before="0" w:after="0" w:line="512" w:lineRule="exact"/>
        <w:ind w:left="2575" w:right="-20"/>
        <w:jc w:val="left"/>
        <w:tabs>
          <w:tab w:pos="3540" w:val="left"/>
          <w:tab w:pos="4920" w:val="left"/>
          <w:tab w:pos="850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8.01973pt;margin-top:10.326293pt;width:57.137343pt;height:46.5pt;mso-position-horizontal-relative:page;mso-position-vertical-relative:paragraph;z-index:-15387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80"/>
                    <w:jc w:val="left"/>
                    <w:rPr>
                      <w:rFonts w:ascii="Arial" w:hAnsi="Arial" w:cs="Arial" w:eastAsia="Arial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93"/>
                      <w:szCs w:val="93"/>
                      <w:color w:val="2A336B"/>
                      <w:spacing w:val="0"/>
                      <w:w w:val="221"/>
                      <w:position w:val="-1"/>
                    </w:rPr>
                    <w:t>u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0"/>
          <w:szCs w:val="50"/>
          <w:color w:val="505050"/>
          <w:spacing w:val="0"/>
          <w:w w:val="63"/>
          <w:position w:val="1"/>
        </w:rPr>
        <w:t>n4ıJ</w:t>
      </w:r>
      <w:r>
        <w:rPr>
          <w:rFonts w:ascii="Times New Roman" w:hAnsi="Times New Roman" w:cs="Times New Roman" w:eastAsia="Times New Roman"/>
          <w:sz w:val="50"/>
          <w:szCs w:val="50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3D445B"/>
          <w:spacing w:val="0"/>
          <w:w w:val="124"/>
          <w:b/>
          <w:bCs/>
          <w:position w:val="1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3D445B"/>
          <w:spacing w:val="17"/>
          <w:w w:val="124"/>
          <w:b/>
          <w:bCs/>
          <w:position w:val="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24"/>
          <w:b/>
          <w:bCs/>
          <w:position w:val="1"/>
        </w:rPr>
        <w:t>NÇ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85"/>
          <w:w w:val="124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2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2"/>
        </w:rPr>
      </w:r>
      <w:r>
        <w:rPr>
          <w:rFonts w:ascii="Times New Roman" w:hAnsi="Times New Roman" w:cs="Times New Roman" w:eastAsia="Times New Roman"/>
          <w:sz w:val="32"/>
          <w:szCs w:val="32"/>
          <w:color w:val="505050"/>
          <w:spacing w:val="4"/>
          <w:w w:val="98"/>
          <w:i/>
          <w:position w:val="-4"/>
        </w:rPr>
        <w:t>!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82"/>
          <w:i/>
          <w:position w:val="-4"/>
        </w:rPr>
        <w:t>lu.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06" w:lineRule="atLeast"/>
        <w:ind w:left="3011" w:right="-20"/>
        <w:jc w:val="left"/>
        <w:tabs>
          <w:tab w:pos="3820" w:val="left"/>
          <w:tab w:pos="8640" w:val="left"/>
          <w:tab w:pos="9340" w:val="left"/>
          <w:tab w:pos="9660" w:val="left"/>
          <w:tab w:pos="99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270B5"/>
          <w:spacing w:val="10"/>
          <w:w w:val="51"/>
          <w:i/>
          <w:position w:val="-9"/>
        </w:rPr>
        <w:t>}</w:t>
      </w:r>
      <w:r>
        <w:rPr>
          <w:rFonts w:ascii="Times New Roman" w:hAnsi="Times New Roman" w:cs="Times New Roman" w:eastAsia="Times New Roman"/>
          <w:sz w:val="20"/>
          <w:szCs w:val="20"/>
          <w:color w:val="3F467E"/>
          <w:spacing w:val="0"/>
          <w:w w:val="127"/>
          <w:i/>
          <w:position w:val="-9"/>
        </w:rPr>
        <w:t>vVl</w:t>
      </w:r>
      <w:r>
        <w:rPr>
          <w:rFonts w:ascii="Times New Roman" w:hAnsi="Times New Roman" w:cs="Times New Roman" w:eastAsia="Times New Roman"/>
          <w:sz w:val="20"/>
          <w:szCs w:val="20"/>
          <w:color w:val="3F467E"/>
          <w:spacing w:val="0"/>
          <w:w w:val="100"/>
          <w:i/>
          <w:position w:val="-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467E"/>
          <w:spacing w:val="0"/>
          <w:w w:val="100"/>
          <w:i/>
          <w:position w:val="-9"/>
        </w:rPr>
      </w:r>
      <w:r>
        <w:rPr>
          <w:rFonts w:ascii="Times New Roman" w:hAnsi="Times New Roman" w:cs="Times New Roman" w:eastAsia="Times New Roman"/>
          <w:sz w:val="20"/>
          <w:szCs w:val="20"/>
          <w:color w:val="38449A"/>
          <w:spacing w:val="0"/>
          <w:w w:val="311"/>
          <w:position w:val="-9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8449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449A"/>
          <w:spacing w:val="0"/>
          <w:w w:val="100"/>
          <w:position w:val="-9"/>
        </w:rPr>
      </w:r>
      <w:r>
        <w:rPr>
          <w:rFonts w:ascii="Arial" w:hAnsi="Arial" w:cs="Arial" w:eastAsia="Arial"/>
          <w:sz w:val="16"/>
          <w:szCs w:val="16"/>
          <w:color w:val="A0A0A0"/>
          <w:spacing w:val="-16"/>
          <w:w w:val="181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BABABA"/>
          <w:spacing w:val="0"/>
          <w:w w:val="181"/>
          <w:position w:val="0"/>
        </w:rPr>
        <w:t>,</w:t>
      </w:r>
      <w:r>
        <w:rPr>
          <w:rFonts w:ascii="Arial" w:hAnsi="Arial" w:cs="Arial" w:eastAsia="Arial"/>
          <w:sz w:val="16"/>
          <w:szCs w:val="16"/>
          <w:color w:val="BABABA"/>
          <w:spacing w:val="-57"/>
          <w:w w:val="181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BABAB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6"/>
          <w:szCs w:val="16"/>
          <w:color w:val="BABABA"/>
          <w:spacing w:val="0"/>
          <w:w w:val="100"/>
          <w:position w:val="0"/>
        </w:rPr>
      </w:r>
      <w:r>
        <w:rPr>
          <w:rFonts w:ascii="Arial" w:hAnsi="Arial" w:cs="Arial" w:eastAsia="Arial"/>
          <w:sz w:val="16"/>
          <w:szCs w:val="16"/>
          <w:color w:val="505050"/>
          <w:spacing w:val="0"/>
          <w:w w:val="181"/>
          <w:position w:val="0"/>
        </w:rPr>
        <w:t>ll</w:t>
      </w:r>
      <w:r>
        <w:rPr>
          <w:rFonts w:ascii="Arial" w:hAnsi="Arial" w:cs="Arial" w:eastAsia="Arial"/>
          <w:sz w:val="16"/>
          <w:szCs w:val="16"/>
          <w:color w:val="50505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6"/>
          <w:szCs w:val="16"/>
          <w:color w:val="505050"/>
          <w:spacing w:val="0"/>
          <w:w w:val="100"/>
          <w:position w:val="0"/>
        </w:rPr>
      </w:r>
      <w:r>
        <w:rPr>
          <w:rFonts w:ascii="Arial" w:hAnsi="Arial" w:cs="Arial" w:eastAsia="Arial"/>
          <w:sz w:val="16"/>
          <w:szCs w:val="16"/>
          <w:color w:val="BABABA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BABAB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6"/>
          <w:szCs w:val="16"/>
          <w:color w:val="BABABA"/>
          <w:spacing w:val="0"/>
          <w:w w:val="100"/>
          <w:position w:val="0"/>
        </w:rPr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0"/>
        </w:rPr>
        <w:t>""</w:t>
      </w:r>
      <w:r>
        <w:rPr>
          <w:rFonts w:ascii="Arial" w:hAnsi="Arial" w:cs="Arial" w:eastAsia="Arial"/>
          <w:sz w:val="16"/>
          <w:szCs w:val="16"/>
          <w:color w:val="383838"/>
          <w:spacing w:val="38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316"/>
          <w:position w:val="0"/>
        </w:rPr>
        <w:t>/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60"/>
        </w:sectPr>
      </w:pPr>
      <w:rPr/>
    </w:p>
    <w:p>
      <w:pPr>
        <w:spacing w:before="0" w:after="0" w:line="529" w:lineRule="atLeast"/>
        <w:ind w:left="2353" w:right="-114"/>
        <w:jc w:val="left"/>
        <w:tabs>
          <w:tab w:pos="3300" w:val="left"/>
          <w:tab w:pos="85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49"/>
          <w:szCs w:val="49"/>
          <w:color w:val="3F467E"/>
          <w:spacing w:val="0"/>
          <w:w w:val="51"/>
          <w:i/>
        </w:rPr>
        <w:t>'ti</w:t>
      </w:r>
      <w:r>
        <w:rPr>
          <w:rFonts w:ascii="Times New Roman" w:hAnsi="Times New Roman" w:cs="Times New Roman" w:eastAsia="Times New Roman"/>
          <w:sz w:val="49"/>
          <w:szCs w:val="49"/>
          <w:color w:val="3F467E"/>
          <w:spacing w:val="28"/>
          <w:w w:val="51"/>
          <w:i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69"/>
          <w:b/>
          <w:bCs/>
          <w:position w:val="8"/>
        </w:rPr>
        <w:t>diı</w:t>
      </w:r>
      <w:r>
        <w:rPr>
          <w:rFonts w:ascii="Arial" w:hAnsi="Arial" w:cs="Arial" w:eastAsia="Arial"/>
          <w:sz w:val="28"/>
          <w:szCs w:val="28"/>
          <w:color w:val="383838"/>
          <w:spacing w:val="-31"/>
          <w:w w:val="69"/>
          <w:b/>
          <w:bCs/>
          <w:position w:val="8"/>
        </w:rPr>
        <w:t>ı</w:t>
      </w:r>
      <w:r>
        <w:rPr>
          <w:rFonts w:ascii="Arial" w:hAnsi="Arial" w:cs="Arial" w:eastAsia="Arial"/>
          <w:sz w:val="28"/>
          <w:szCs w:val="28"/>
          <w:color w:val="626262"/>
          <w:spacing w:val="7"/>
          <w:w w:val="37"/>
          <w:b/>
          <w:bCs/>
          <w:position w:val="8"/>
        </w:rPr>
        <w:t>:</w:t>
      </w:r>
      <w:r>
        <w:rPr>
          <w:rFonts w:ascii="Arial" w:hAnsi="Arial" w:cs="Arial" w:eastAsia="Arial"/>
          <w:sz w:val="28"/>
          <w:szCs w:val="28"/>
          <w:color w:val="3D445B"/>
          <w:spacing w:val="0"/>
          <w:w w:val="49"/>
          <w:b/>
          <w:bCs/>
          <w:position w:val="8"/>
        </w:rPr>
        <w:t>.;</w:t>
      </w:r>
      <w:r>
        <w:rPr>
          <w:rFonts w:ascii="Arial" w:hAnsi="Arial" w:cs="Arial" w:eastAsia="Arial"/>
          <w:sz w:val="28"/>
          <w:szCs w:val="28"/>
          <w:color w:val="3D445B"/>
          <w:spacing w:val="0"/>
          <w:w w:val="50"/>
          <w:b/>
          <w:bCs/>
          <w:position w:val="8"/>
        </w:rPr>
        <w:t>;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529" w:lineRule="atLeast"/>
        <w:ind w:right="-20"/>
        <w:jc w:val="left"/>
        <w:tabs>
          <w:tab w:pos="94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83838"/>
          <w:spacing w:val="-36"/>
          <w:w w:val="40"/>
          <w:i/>
        </w:rPr>
        <w:t>:</w:t>
      </w:r>
      <w:r>
        <w:rPr>
          <w:rFonts w:ascii="Arial" w:hAnsi="Arial" w:cs="Arial" w:eastAsia="Arial"/>
          <w:sz w:val="28"/>
          <w:szCs w:val="28"/>
          <w:color w:val="3D445B"/>
          <w:spacing w:val="-32"/>
          <w:w w:val="151"/>
        </w:rPr>
        <w:t>: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62"/>
        </w:rPr>
        <w:t>..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383838"/>
          <w:spacing w:val="0"/>
          <w:w w:val="72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60"/>
          <w:cols w:num="2" w:equalWidth="0">
            <w:col w:w="9015" w:space="151"/>
            <w:col w:w="2334"/>
          </w:cols>
        </w:sectPr>
      </w:pPr>
      <w:rPr/>
    </w:p>
    <w:p>
      <w:pPr>
        <w:spacing w:before="0" w:after="0" w:line="173" w:lineRule="atLeast"/>
        <w:ind w:right="1117"/>
        <w:jc w:val="right"/>
        <w:tabs>
          <w:tab w:pos="15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8E8E8E"/>
          <w:spacing w:val="-13"/>
          <w:w w:val="37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757575"/>
          <w:spacing w:val="8"/>
          <w:w w:val="56"/>
        </w:rPr>
        <w:t>,</w:t>
      </w:r>
      <w:r>
        <w:rPr>
          <w:rFonts w:ascii="Arial" w:hAnsi="Arial" w:cs="Arial" w:eastAsia="Arial"/>
          <w:sz w:val="40"/>
          <w:szCs w:val="40"/>
          <w:color w:val="505050"/>
          <w:spacing w:val="0"/>
          <w:w w:val="75"/>
          <w:position w:val="-10"/>
        </w:rPr>
        <w:t>"</w:t>
      </w:r>
      <w:r>
        <w:rPr>
          <w:rFonts w:ascii="Arial" w:hAnsi="Arial" w:cs="Arial" w:eastAsia="Arial"/>
          <w:sz w:val="40"/>
          <w:szCs w:val="40"/>
          <w:color w:val="505050"/>
          <w:spacing w:val="-18"/>
          <w:w w:val="75"/>
          <w:position w:val="-10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626262"/>
          <w:spacing w:val="0"/>
          <w:w w:val="41"/>
          <w:position w:val="0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626262"/>
          <w:spacing w:val="20"/>
          <w:w w:val="41"/>
          <w:position w:val="0"/>
        </w:rPr>
        <w:t>)</w:t>
      </w:r>
      <w:r>
        <w:rPr>
          <w:rFonts w:ascii="Times New Roman" w:hAnsi="Times New Roman" w:cs="Times New Roman" w:eastAsia="Times New Roman"/>
          <w:sz w:val="35"/>
          <w:szCs w:val="35"/>
          <w:color w:val="3F467E"/>
          <w:spacing w:val="0"/>
          <w:w w:val="50"/>
          <w:position w:val="0"/>
        </w:rPr>
        <w:t>..</w:t>
      </w:r>
      <w:r>
        <w:rPr>
          <w:rFonts w:ascii="Times New Roman" w:hAnsi="Times New Roman" w:cs="Times New Roman" w:eastAsia="Times New Roman"/>
          <w:sz w:val="35"/>
          <w:szCs w:val="35"/>
          <w:color w:val="3F467E"/>
          <w:spacing w:val="-18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505050"/>
          <w:spacing w:val="-64"/>
          <w:w w:val="82"/>
          <w:position w:val="0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3F467E"/>
          <w:spacing w:val="10"/>
          <w:w w:val="50"/>
          <w:position w:val="0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505050"/>
          <w:spacing w:val="0"/>
          <w:w w:val="82"/>
          <w:position w:val="0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505050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757575"/>
          <w:spacing w:val="0"/>
          <w:w w:val="72"/>
          <w:position w:val="0"/>
        </w:rPr>
        <w:t>l\t</w:t>
      </w:r>
      <w:r>
        <w:rPr>
          <w:rFonts w:ascii="Times New Roman" w:hAnsi="Times New Roman" w:cs="Times New Roman" w:eastAsia="Times New Roman"/>
          <w:sz w:val="35"/>
          <w:szCs w:val="35"/>
          <w:color w:val="757575"/>
          <w:spacing w:val="-35"/>
          <w:w w:val="72"/>
          <w:position w:val="0"/>
        </w:rPr>
        <w:t>t</w:t>
      </w:r>
      <w:r>
        <w:rPr>
          <w:rFonts w:ascii="Times New Roman" w:hAnsi="Times New Roman" w:cs="Times New Roman" w:eastAsia="Times New Roman"/>
          <w:sz w:val="35"/>
          <w:szCs w:val="35"/>
          <w:color w:val="BABABA"/>
          <w:spacing w:val="0"/>
          <w:w w:val="38"/>
          <w:position w:val="0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BABAB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BABAB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2"/>
          <w:i/>
          <w:position w:val="0"/>
        </w:rPr>
        <w:t>'Ç"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0"/>
          <w:w w:val="84"/>
          <w:b/>
          <w:bCs/>
          <w:i/>
          <w:position w:val="0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60" w:right="160"/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80"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83838"/>
          <w:spacing w:val="0"/>
          <w:w w:val="51"/>
        </w:rPr>
        <w:t>::ı::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2" w:lineRule="exact"/>
        <w:ind w:right="-76"/>
        <w:jc w:val="left"/>
        <w:tabs>
          <w:tab w:pos="2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505050"/>
          <w:spacing w:val="0"/>
          <w:w w:val="85"/>
          <w:position w:val="-2"/>
        </w:rPr>
        <w:t>Abdu</w:t>
      </w:r>
      <w:r>
        <w:rPr>
          <w:rFonts w:ascii="Arial" w:hAnsi="Arial" w:cs="Arial" w:eastAsia="Arial"/>
          <w:sz w:val="24"/>
          <w:szCs w:val="24"/>
          <w:color w:val="505050"/>
          <w:spacing w:val="-30"/>
          <w:w w:val="85"/>
          <w:position w:val="-2"/>
        </w:rPr>
        <w:t>r</w:t>
      </w:r>
      <w:r>
        <w:rPr>
          <w:rFonts w:ascii="Arial" w:hAnsi="Arial" w:cs="Arial" w:eastAsia="Arial"/>
          <w:sz w:val="24"/>
          <w:szCs w:val="24"/>
          <w:color w:val="383838"/>
          <w:spacing w:val="-93"/>
          <w:w w:val="85"/>
          <w:position w:val="-2"/>
        </w:rPr>
        <w:t>E</w:t>
      </w:r>
      <w:r>
        <w:rPr>
          <w:rFonts w:ascii="Arial" w:hAnsi="Arial" w:cs="Arial" w:eastAsia="Arial"/>
          <w:sz w:val="24"/>
          <w:szCs w:val="24"/>
          <w:color w:val="505050"/>
          <w:spacing w:val="11"/>
          <w:w w:val="85"/>
          <w:position w:val="-2"/>
        </w:rPr>
        <w:t>r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85"/>
          <w:position w:val="-2"/>
        </w:rPr>
        <w:t>mrah</w:t>
      </w:r>
      <w:r>
        <w:rPr>
          <w:rFonts w:ascii="Arial" w:hAnsi="Arial" w:cs="Arial" w:eastAsia="Arial"/>
          <w:sz w:val="24"/>
          <w:szCs w:val="24"/>
          <w:color w:val="383838"/>
          <w:spacing w:val="-47"/>
          <w:w w:val="85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2"/>
        </w:rPr>
        <w:t>AŞKIN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right="-8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05050"/>
          <w:w w:val="207"/>
          <w:position w:val="14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-30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57575"/>
          <w:spacing w:val="0"/>
          <w:w w:val="64"/>
          <w:position w:val="2"/>
        </w:rPr>
        <w:t>.,</w:t>
      </w:r>
      <w:r>
        <w:rPr>
          <w:rFonts w:ascii="Times New Roman" w:hAnsi="Times New Roman" w:cs="Times New Roman" w:eastAsia="Times New Roman"/>
          <w:sz w:val="25"/>
          <w:szCs w:val="25"/>
          <w:color w:val="757575"/>
          <w:spacing w:val="27"/>
          <w:w w:val="6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4"/>
          <w:b/>
          <w:bCs/>
          <w:i/>
          <w:position w:val="14"/>
        </w:rPr>
        <w:t>1&gt;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388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757575"/>
          <w:spacing w:val="-13"/>
          <w:w w:val="600"/>
          <w:position w:val="2"/>
        </w:rPr>
        <w:t>/</w:t>
      </w:r>
      <w:r>
        <w:rPr>
          <w:rFonts w:ascii="Arial" w:hAnsi="Arial" w:cs="Arial" w:eastAsia="Arial"/>
          <w:sz w:val="33"/>
          <w:szCs w:val="33"/>
          <w:color w:val="505050"/>
          <w:spacing w:val="0"/>
          <w:w w:val="70"/>
          <w:position w:val="2"/>
        </w:rPr>
        <w:t>"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757575"/>
          <w:spacing w:val="-11"/>
          <w:w w:val="267"/>
          <w:b/>
          <w:bCs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757575"/>
          <w:spacing w:val="0"/>
          <w:w w:val="116"/>
          <w:b/>
          <w:bCs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757575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57575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284"/>
          <w:b/>
          <w:bCs/>
        </w:rPr>
        <w:t>1·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60"/>
          <w:cols w:num="4" w:equalWidth="0">
            <w:col w:w="431" w:space="2215"/>
            <w:col w:w="3347" w:space="2744"/>
            <w:col w:w="371" w:space="74"/>
            <w:col w:w="2318"/>
          </w:cols>
        </w:sectPr>
      </w:pPr>
      <w:rPr/>
    </w:p>
    <w:p>
      <w:pPr>
        <w:spacing w:before="0" w:after="0" w:line="194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7.631172pt;margin-top:33.016567pt;width:563.960887pt;height:768.01745pt;mso-position-horizontal-relative:page;mso-position-vertical-relative:page;z-index:-15393" coordorigin="353,660" coordsize="11279,15360">
            <v:group style="position:absolute;left:374;top:682;width:2;height:782" coordorigin="374,682" coordsize="2,782">
              <v:shape style="position:absolute;left:374;top:682;width:2;height:782" coordorigin="374,682" coordsize="0,782" path="m374,1464l374,682e" filled="f" stroked="t" strokeweight=".70998pt" strokecolor="#838383">
                <v:path arrowok="t"/>
              </v:shape>
            </v:group>
            <v:group style="position:absolute;left:2826;top:684;width:506;height:2" coordorigin="2826,684" coordsize="506,2">
              <v:shape style="position:absolute;left:2826;top:684;width:506;height:2" coordorigin="2826,684" coordsize="506,0" path="m2826,684l3332,684e" filled="f" stroked="t" strokeweight=".47332pt" strokecolor="#3B3B3B">
                <v:path arrowok="t"/>
              </v:shape>
            </v:group>
            <v:group style="position:absolute;left:6920;top:682;width:464;height:2" coordorigin="6920,682" coordsize="464,2">
              <v:shape style="position:absolute;left:6920;top:682;width:464;height:2" coordorigin="6920,682" coordsize="464,0" path="m6920,682l7384,682e" filled="f" stroked="t" strokeweight=".94664pt" strokecolor="#6B6B6B">
                <v:path arrowok="t"/>
              </v:shape>
            </v:group>
            <v:group style="position:absolute;left:7554;top:682;width:275;height:2" coordorigin="7554,682" coordsize="275,2">
              <v:shape style="position:absolute;left:7554;top:682;width:275;height:2" coordorigin="7554,682" coordsize="275,0" path="m7554,682l7829,682e" filled="f" stroked="t" strokeweight=".47332pt" strokecolor="#3B3B3B">
                <v:path arrowok="t"/>
              </v:shape>
            </v:group>
            <v:group style="position:absolute;left:369;top:682;width:9741;height:2" coordorigin="369,682" coordsize="9741,2">
              <v:shape style="position:absolute;left:369;top:682;width:9741;height:2" coordorigin="369,682" coordsize="9741,0" path="m369,682l10110,682e" filled="f" stroked="t" strokeweight=".70998pt" strokecolor="#575757">
                <v:path arrowok="t"/>
              </v:shape>
            </v:group>
            <v:group style="position:absolute;left:9123;top:672;width:2;height:1516" coordorigin="9123,672" coordsize="2,1516">
              <v:shape style="position:absolute;left:9123;top:672;width:2;height:1516" coordorigin="9123,672" coordsize="0,1516" path="m9123,2188l9123,672e" filled="f" stroked="t" strokeweight=".70998pt" strokecolor="#646464">
                <v:path arrowok="t"/>
              </v:shape>
            </v:group>
            <v:group style="position:absolute;left:10049;top:677;width:289;height:2" coordorigin="10049,677" coordsize="289,2">
              <v:shape style="position:absolute;left:10049;top:677;width:289;height:2" coordorigin="10049,677" coordsize="289,0" path="m10049,677l10337,677e" filled="f" stroked="t" strokeweight=".47332pt" strokecolor="#383838">
                <v:path arrowok="t"/>
              </v:shape>
            </v:group>
            <v:group style="position:absolute;left:10281;top:677;width:1325;height:2" coordorigin="10281,677" coordsize="1325,2">
              <v:shape style="position:absolute;left:10281;top:677;width:1325;height:2" coordorigin="10281,677" coordsize="1325,0" path="m10281,677l11606,677e" filled="f" stroked="t" strokeweight=".70998pt" strokecolor="#4F4F4F">
                <v:path arrowok="t"/>
              </v:shape>
            </v:group>
            <v:group style="position:absolute;left:11606;top:667;width:2;height:2760" coordorigin="11606,667" coordsize="2,2760">
              <v:shape style="position:absolute;left:11606;top:667;width:2;height:2760" coordorigin="11606,667" coordsize="0,2760" path="m11606,3428l11606,667e" filled="f" stroked="t" strokeweight=".70998pt" strokecolor="#545454">
                <v:path arrowok="t"/>
              </v:shape>
            </v:group>
            <v:group style="position:absolute;left:2388;top:672;width:2;height:1526" coordorigin="2388,672" coordsize="2,1526">
              <v:shape style="position:absolute;left:2388;top:672;width:2;height:1526" coordorigin="2388,672" coordsize="0,1526" path="m2388,2198l2388,672e" filled="f" stroked="t" strokeweight=".70998pt" strokecolor="#4F4F4F">
                <v:path arrowok="t"/>
              </v:shape>
            </v:group>
            <v:group style="position:absolute;left:374;top:1406;width:2;height:300" coordorigin="374,1406" coordsize="2,300">
              <v:shape style="position:absolute;left:374;top:1406;width:2;height:300" coordorigin="374,1406" coordsize="0,300" path="m374,1707l374,1406e" filled="f" stroked="t" strokeweight=".47332pt" strokecolor="#676767">
                <v:path arrowok="t"/>
              </v:shape>
            </v:group>
            <v:group style="position:absolute;left:369;top:2183;width:426;height:2" coordorigin="369,2183" coordsize="426,2">
              <v:shape style="position:absolute;left:369;top:2183;width:426;height:2" coordorigin="369,2183" coordsize="426,0" path="m369,2183l795,2183e" filled="f" stroked="t" strokeweight=".47332pt" strokecolor="#3F3F3F">
                <v:path arrowok="t"/>
              </v:shape>
            </v:group>
            <v:group style="position:absolute;left:738;top:2183;width:6290;height:2" coordorigin="738,2183" coordsize="6290,2">
              <v:shape style="position:absolute;left:738;top:2183;width:6290;height:2" coordorigin="738,2183" coordsize="6290,0" path="m738,2183l7029,2183e" filled="f" stroked="t" strokeweight=".70998pt" strokecolor="#575757">
                <v:path arrowok="t"/>
              </v:shape>
            </v:group>
            <v:group style="position:absolute;left:6920;top:2183;width:464;height:2" coordorigin="6920,2183" coordsize="464,2">
              <v:shape style="position:absolute;left:6920;top:2183;width:464;height:2" coordorigin="6920,2183" coordsize="464,0" path="m6920,2183l7384,2183e" filled="f" stroked="t" strokeweight=".47332pt" strokecolor="#4F4F4F">
                <v:path arrowok="t"/>
              </v:shape>
            </v:group>
            <v:group style="position:absolute;left:7327;top:2181;width:284;height:2" coordorigin="7327,2181" coordsize="284,2">
              <v:shape style="position:absolute;left:7327;top:2181;width:284;height:2" coordorigin="7327,2181" coordsize="284,0" path="m7327,2181l7611,2181e" filled="f" stroked="t" strokeweight=".94664pt" strokecolor="#747474">
                <v:path arrowok="t"/>
              </v:shape>
            </v:group>
            <v:group style="position:absolute;left:7554;top:2183;width:1169;height:2" coordorigin="7554,2183" coordsize="1169,2">
              <v:shape style="position:absolute;left:7554;top:2183;width:1169;height:2" coordorigin="7554,2183" coordsize="1169,0" path="m7554,2183l8723,2183e" filled="f" stroked="t" strokeweight=".70998pt" strokecolor="#606060">
                <v:path arrowok="t"/>
              </v:shape>
            </v:group>
            <v:group style="position:absolute;left:8666;top:2179;width:232;height:2" coordorigin="8666,2179" coordsize="232,2">
              <v:shape style="position:absolute;left:8666;top:2179;width:232;height:2" coordorigin="8666,2179" coordsize="232,0" path="m8666,2179l8898,2179e" filled="f" stroked="t" strokeweight=".47332pt" strokecolor="#3F3F3F">
                <v:path arrowok="t"/>
              </v:shape>
            </v:group>
            <v:group style="position:absolute;left:8842;top:2181;width:2769;height:2" coordorigin="8842,2181" coordsize="2769,2">
              <v:shape style="position:absolute;left:8842;top:2181;width:2769;height:2" coordorigin="8842,2181" coordsize="2769,0" path="m8842,2181l11611,2181e" filled="f" stroked="t" strokeweight=".70998pt" strokecolor="#5B5B5B">
                <v:path arrowok="t"/>
              </v:shape>
            </v:group>
            <v:group style="position:absolute;left:374;top:2136;width:2;height:558" coordorigin="374,2136" coordsize="2,558">
              <v:shape style="position:absolute;left:374;top:2136;width:2;height:558" coordorigin="374,2136" coordsize="0,558" path="m374,2694l374,2136e" filled="f" stroked="t" strokeweight=".47332pt" strokecolor="#3B3B3B">
                <v:path arrowok="t"/>
              </v:shape>
            </v:group>
            <v:group style="position:absolute;left:369;top:2424;width:9736;height:2" coordorigin="369,2424" coordsize="9736,2">
              <v:shape style="position:absolute;left:369;top:2424;width:9736;height:2" coordorigin="369,2424" coordsize="9736,0" path="m369,2424l10105,2424e" filled="f" stroked="t" strokeweight=".70998pt" strokecolor="#5B5B5B">
                <v:path arrowok="t"/>
              </v:shape>
            </v:group>
            <v:group style="position:absolute;left:10049;top:2422;width:289;height:2" coordorigin="10049,2422" coordsize="289,2">
              <v:shape style="position:absolute;left:10049;top:2422;width:289;height:2" coordorigin="10049,2422" coordsize="289,0" path="m10049,2422l10337,2422e" filled="f" stroked="t" strokeweight=".47332pt" strokecolor="#3B3B3B">
                <v:path arrowok="t"/>
              </v:shape>
            </v:group>
            <v:group style="position:absolute;left:10281;top:2419;width:1335;height:2" coordorigin="10281,2419" coordsize="1335,2">
              <v:shape style="position:absolute;left:10281;top:2419;width:1335;height:2" coordorigin="10281,2419" coordsize="1335,0" path="m10281,2419l11615,2419e" filled="f" stroked="t" strokeweight=".94664pt" strokecolor="#606060">
                <v:path arrowok="t"/>
              </v:shape>
            </v:group>
            <v:group style="position:absolute;left:364;top:2663;width:8790;height:2" coordorigin="364,2663" coordsize="8790,2">
              <v:shape style="position:absolute;left:364;top:2663;width:8790;height:2" coordorigin="364,2663" coordsize="8790,0" path="m364,2663l9154,2663e" filled="f" stroked="t" strokeweight=".70998pt" strokecolor="#575757">
                <v:path arrowok="t"/>
              </v:shape>
            </v:group>
            <v:group style="position:absolute;left:9088;top:2660;width:327;height:2" coordorigin="9088,2660" coordsize="327,2">
              <v:shape style="position:absolute;left:9088;top:2660;width:327;height:2" coordorigin="9088,2660" coordsize="327,0" path="m9088,2660l9414,2660e" filled="f" stroked="t" strokeweight=".47332pt" strokecolor="#444444">
                <v:path arrowok="t"/>
              </v:shape>
            </v:group>
            <v:group style="position:absolute;left:9358;top:2660;width:592;height:2" coordorigin="9358,2660" coordsize="592,2">
              <v:shape style="position:absolute;left:9358;top:2660;width:592;height:2" coordorigin="9358,2660" coordsize="592,0" path="m9358,2660l9949,2660e" filled="f" stroked="t" strokeweight=".94664pt" strokecolor="#5B5B5B">
                <v:path arrowok="t"/>
              </v:shape>
            </v:group>
            <v:group style="position:absolute;left:9892;top:2660;width:213;height:2" coordorigin="9892,2660" coordsize="213,2">
              <v:shape style="position:absolute;left:9892;top:2660;width:213;height:2" coordorigin="9892,2660" coordsize="213,0" path="m9892,2660l10105,2660e" filled="f" stroked="t" strokeweight=".47332pt" strokecolor="#3F3F3F">
                <v:path arrowok="t"/>
              </v:shape>
            </v:group>
            <v:group style="position:absolute;left:10049;top:2660;width:289;height:2" coordorigin="10049,2660" coordsize="289,2">
              <v:shape style="position:absolute;left:10049;top:2660;width:289;height:2" coordorigin="10049,2660" coordsize="289,0" path="m10049,2660l10337,2660e" filled="f" stroked="t" strokeweight=".47332pt" strokecolor="#2B2B2B">
                <v:path arrowok="t"/>
              </v:shape>
            </v:group>
            <v:group style="position:absolute;left:10281;top:2660;width:1335;height:2" coordorigin="10281,2660" coordsize="1335,2">
              <v:shape style="position:absolute;left:10281;top:2660;width:1335;height:2" coordorigin="10281,2660" coordsize="1335,0" path="m10281,2660l11615,2660e" filled="f" stroked="t" strokeweight=".70998pt" strokecolor="#545454">
                <v:path arrowok="t"/>
              </v:shape>
            </v:group>
            <v:group style="position:absolute;left:364;top:2901;width:9765;height:2" coordorigin="364,2901" coordsize="9765,2">
              <v:shape style="position:absolute;left:364;top:2901;width:9765;height:2" coordorigin="364,2901" coordsize="9765,0" path="m364,2901l10129,2901e" filled="f" stroked="t" strokeweight=".70998pt" strokecolor="#575757">
                <v:path arrowok="t"/>
              </v:shape>
            </v:group>
            <v:group style="position:absolute;left:10049;top:2899;width:289;height:2" coordorigin="10049,2899" coordsize="289,2">
              <v:shape style="position:absolute;left:10049;top:2899;width:289;height:2" coordorigin="10049,2899" coordsize="289,0" path="m10049,2899l10337,2899e" filled="f" stroked="t" strokeweight=".47332pt" strokecolor="#383838">
                <v:path arrowok="t"/>
              </v:shape>
            </v:group>
            <v:group style="position:absolute;left:10281;top:2899;width:1335;height:2" coordorigin="10281,2899" coordsize="1335,2">
              <v:shape style="position:absolute;left:10281;top:2899;width:1335;height:2" coordorigin="10281,2899" coordsize="1335,0" path="m10281,2899l11615,2899e" filled="f" stroked="t" strokeweight=".70998pt" strokecolor="#4F4F4F">
                <v:path arrowok="t"/>
              </v:shape>
            </v:group>
            <v:group style="position:absolute;left:369;top:3142;width:6413;height:2" coordorigin="369,3142" coordsize="6413,2">
              <v:shape style="position:absolute;left:369;top:3142;width:6413;height:2" coordorigin="369,3142" coordsize="6413,0" path="m369,3142l6783,3142e" filled="f" stroked="t" strokeweight=".70998pt" strokecolor="#4F4F4F">
                <v:path arrowok="t"/>
              </v:shape>
            </v:group>
            <v:group style="position:absolute;left:6726;top:3142;width:251;height:2" coordorigin="6726,3142" coordsize="251,2">
              <v:shape style="position:absolute;left:6726;top:3142;width:251;height:2" coordorigin="6726,3142" coordsize="251,0" path="m6726,3142l6977,3142e" filled="f" stroked="t" strokeweight=".47332pt" strokecolor="#3B3B3B">
                <v:path arrowok="t"/>
              </v:shape>
            </v:group>
            <v:group style="position:absolute;left:6920;top:3142;width:691;height:2" coordorigin="6920,3142" coordsize="691,2">
              <v:shape style="position:absolute;left:6920;top:3142;width:691;height:2" coordorigin="6920,3142" coordsize="691,0" path="m6920,3142l7611,3142e" filled="f" stroked="t" strokeweight=".94664pt" strokecolor="#646464">
                <v:path arrowok="t"/>
              </v:shape>
            </v:group>
            <v:group style="position:absolute;left:7554;top:3142;width:275;height:2" coordorigin="7554,3142" coordsize="275,2">
              <v:shape style="position:absolute;left:7554;top:3142;width:275;height:2" coordorigin="7554,3142" coordsize="275,0" path="m7554,3142l7829,3142e" filled="f" stroked="t" strokeweight=".47332pt" strokecolor="#3B3B3B">
                <v:path arrowok="t"/>
              </v:shape>
            </v:group>
            <v:group style="position:absolute;left:7772;top:3139;width:3848;height:2" coordorigin="7772,3139" coordsize="3848,2">
              <v:shape style="position:absolute;left:7772;top:3139;width:3848;height:2" coordorigin="7772,3139" coordsize="3848,0" path="m7772,3139l11620,3139e" filled="f" stroked="t" strokeweight=".70998pt" strokecolor="#5B5B5B">
                <v:path arrowok="t"/>
              </v:shape>
            </v:group>
            <v:group style="position:absolute;left:11608;top:2241;width:2;height:930" coordorigin="11608,2241" coordsize="2,930">
              <v:shape style="position:absolute;left:11608;top:2241;width:2;height:930" coordorigin="11608,2241" coordsize="0,930" path="m11608,3170l11608,2241e" filled="f" stroked="t" strokeweight=".70998pt" strokecolor="#545454">
                <v:path arrowok="t"/>
              </v:shape>
            </v:group>
            <v:group style="position:absolute;left:369;top:3385;width:2963;height:2" coordorigin="369,3385" coordsize="2963,2">
              <v:shape style="position:absolute;left:369;top:3385;width:2963;height:2" coordorigin="369,3385" coordsize="2963,0" path="m369,3385l3332,3385e" filled="f" stroked="t" strokeweight=".70998pt" strokecolor="#545454">
                <v:path arrowok="t"/>
              </v:shape>
            </v:group>
            <v:group style="position:absolute;left:374;top:3099;width:2;height:329" coordorigin="374,3099" coordsize="2,329">
              <v:shape style="position:absolute;left:374;top:3099;width:2;height:329" coordorigin="374,3099" coordsize="0,329" path="m374,3428l374,3099e" filled="f" stroked="t" strokeweight=".47332pt" strokecolor="#383838">
                <v:path arrowok="t"/>
              </v:shape>
            </v:group>
            <v:group style="position:absolute;left:3275;top:3385;width:308;height:2" coordorigin="3275,3385" coordsize="308,2">
              <v:shape style="position:absolute;left:3275;top:3385;width:308;height:2" coordorigin="3275,3385" coordsize="308,0" path="m3275,3385l3583,3385e" filled="f" stroked="t" strokeweight=".47332pt" strokecolor="#2B2B2B">
                <v:path arrowok="t"/>
              </v:shape>
            </v:group>
            <v:group style="position:absolute;left:3526;top:3382;width:3256;height:2" coordorigin="3526,3382" coordsize="3256,2">
              <v:shape style="position:absolute;left:3526;top:3382;width:3256;height:2" coordorigin="3526,3382" coordsize="3256,0" path="m3526,3382l6783,3382e" filled="f" stroked="t" strokeweight=".70998pt" strokecolor="#575757">
                <v:path arrowok="t"/>
              </v:shape>
            </v:group>
            <v:group style="position:absolute;left:6726;top:3380;width:251;height:2" coordorigin="6726,3380" coordsize="251,2">
              <v:shape style="position:absolute;left:6726;top:3380;width:251;height:2" coordorigin="6726,3380" coordsize="251,0" path="m6726,3380l6977,3380e" filled="f" stroked="t" strokeweight=".47332pt" strokecolor="#3B3B3B">
                <v:path arrowok="t"/>
              </v:shape>
            </v:group>
            <v:group style="position:absolute;left:6920;top:3380;width:4700;height:2" coordorigin="6920,3380" coordsize="4700,2">
              <v:shape style="position:absolute;left:6920;top:3380;width:4700;height:2" coordorigin="6920,3380" coordsize="4700,0" path="m6920,3380l11620,3380e" filled="f" stroked="t" strokeweight=".70998pt" strokecolor="#575757">
                <v:path arrowok="t"/>
              </v:shape>
            </v:group>
            <v:group style="position:absolute;left:10680;top:3127;width:2;height:257" coordorigin="10680,3127" coordsize="2,257">
              <v:shape style="position:absolute;left:10680;top:3127;width:2;height:257" coordorigin="10680,3127" coordsize="0,257" path="m10680,3385l10680,3127e" filled="f" stroked="t" strokeweight=".47332pt" strokecolor="#5B5B5B">
                <v:path arrowok="t"/>
              </v:shape>
            </v:group>
            <v:group style="position:absolute;left:3874;top:3375;width:2;height:772" coordorigin="3874,3375" coordsize="2,772">
              <v:shape style="position:absolute;left:3874;top:3375;width:2;height:772" coordorigin="3874,3375" coordsize="0,772" path="m3874,4148l3874,3375e" filled="f" stroked="t" strokeweight=".70998pt" strokecolor="#3F3F3F">
                <v:path arrowok="t"/>
              </v:shape>
            </v:group>
            <v:group style="position:absolute;left:6960;top:3375;width:2;height:763" coordorigin="6960,3375" coordsize="2,763">
              <v:shape style="position:absolute;left:6960;top:3375;width:2;height:763" coordorigin="6960,3375" coordsize="0,763" path="m6960,4138l6960,3375e" filled="f" stroked="t" strokeweight=".70998pt" strokecolor="#575757">
                <v:path arrowok="t"/>
              </v:shape>
            </v:group>
            <v:group style="position:absolute;left:11611;top:3356;width:2;height:286" coordorigin="11611,3356" coordsize="2,286">
              <v:shape style="position:absolute;left:11611;top:3356;width:2;height:286" coordorigin="11611,3356" coordsize="0,286" path="m11611,3642l11611,3356e" filled="f" stroked="t" strokeweight=".47332pt" strokecolor="#343434">
                <v:path arrowok="t"/>
              </v:shape>
            </v:group>
            <v:group style="position:absolute;left:3867;top:3826;width:2509;height:2" coordorigin="3867,3826" coordsize="2509,2">
              <v:shape style="position:absolute;left:3867;top:3826;width:2509;height:2" coordorigin="3867,3826" coordsize="2509,0" path="m3867,3826l6376,3826e" filled="f" stroked="t" strokeweight=".70998pt" strokecolor="#606060">
                <v:path arrowok="t"/>
              </v:shape>
            </v:group>
            <v:group style="position:absolute;left:6257;top:3823;width:5363;height:2" coordorigin="6257,3823" coordsize="5363,2">
              <v:shape style="position:absolute;left:6257;top:3823;width:5363;height:2" coordorigin="6257,3823" coordsize="5363,0" path="m6257,3823l11620,3823e" filled="f" stroked="t" strokeweight=".70998pt" strokecolor="#939393">
                <v:path arrowok="t"/>
              </v:shape>
            </v:group>
            <v:group style="position:absolute;left:9088;top:3823;width:431;height:2" coordorigin="9088,3823" coordsize="431,2">
              <v:shape style="position:absolute;left:9088;top:3823;width:431;height:2" coordorigin="9088,3823" coordsize="431,0" path="m9088,3823l9518,3823e" filled="f" stroked="t" strokeweight=".47332pt" strokecolor="#808080">
                <v:path arrowok="t"/>
              </v:shape>
            </v:group>
            <v:group style="position:absolute;left:10049;top:3823;width:289;height:2" coordorigin="10049,3823" coordsize="289,2">
              <v:shape style="position:absolute;left:10049;top:3823;width:289;height:2" coordorigin="10049,3823" coordsize="289,0" path="m10049,3823l10337,3823e" filled="f" stroked="t" strokeweight=".47332pt" strokecolor="#646464">
                <v:path arrowok="t"/>
              </v:shape>
            </v:group>
            <v:group style="position:absolute;left:11611;top:3585;width:2;height:281" coordorigin="11611,3585" coordsize="2,281">
              <v:shape style="position:absolute;left:11611;top:3585;width:2;height:281" coordorigin="11611,3585" coordsize="0,281" path="m11611,3866l11611,3585e" filled="f" stroked="t" strokeweight=".47332pt" strokecolor="#484848">
                <v:path arrowok="t"/>
              </v:shape>
            </v:group>
            <v:group style="position:absolute;left:369;top:4138;width:2963;height:2" coordorigin="369,4138" coordsize="2963,2">
              <v:shape style="position:absolute;left:369;top:4138;width:2963;height:2" coordorigin="369,4138" coordsize="2963,0" path="m369,4138l3332,4138e" filled="f" stroked="t" strokeweight=".70998pt" strokecolor="#4F4F4F">
                <v:path arrowok="t"/>
              </v:shape>
            </v:group>
            <v:group style="position:absolute;left:3275;top:4138;width:308;height:2" coordorigin="3275,4138" coordsize="308,2">
              <v:shape style="position:absolute;left:3275;top:4138;width:308;height:2" coordorigin="3275,4138" coordsize="308,0" path="m3275,4138l3583,4138e" filled="f" stroked="t" strokeweight=".47332pt" strokecolor="#343434">
                <v:path arrowok="t"/>
              </v:shape>
            </v:group>
            <v:group style="position:absolute;left:3526;top:4136;width:379;height:2" coordorigin="3526,4136" coordsize="379,2">
              <v:shape style="position:absolute;left:3526;top:4136;width:379;height:2" coordorigin="3526,4136" coordsize="379,0" path="m3526,4136l3905,4136e" filled="f" stroked="t" strokeweight=".94664pt" strokecolor="#5B5B5B">
                <v:path arrowok="t"/>
              </v:shape>
            </v:group>
            <v:group style="position:absolute;left:3522;top:4131;width:2854;height:2" coordorigin="3522,4131" coordsize="2854,2">
              <v:shape style="position:absolute;left:3522;top:4131;width:2854;height:2" coordorigin="3522,4131" coordsize="2854,0" path="m3522,4131l6376,4131e" filled="f" stroked="t" strokeweight=".94664pt" strokecolor="#3F3F3F">
                <v:path arrowok="t"/>
              </v:shape>
            </v:group>
            <v:group style="position:absolute;left:6115;top:4136;width:5505;height:2" coordorigin="6115,4136" coordsize="5505,2">
              <v:shape style="position:absolute;left:6115;top:4136;width:5505;height:2" coordorigin="6115,4136" coordsize="5505,0" path="m6115,4136l11620,4136e" filled="f" stroked="t" strokeweight=".70998pt" strokecolor="#5B5B5B">
                <v:path arrowok="t"/>
              </v:shape>
            </v:group>
            <v:group style="position:absolute;left:10475;top:4133;width:218;height:2" coordorigin="10475,4133" coordsize="218,2">
              <v:shape style="position:absolute;left:10475;top:4133;width:218;height:2" coordorigin="10475,4133" coordsize="218,0" path="m10475,4133l10692,4133e" filled="f" stroked="t" strokeweight=".47332pt" strokecolor="#3B3B3B">
                <v:path arrowok="t"/>
              </v:shape>
            </v:group>
            <v:group style="position:absolute;left:11611;top:3776;width:2;height:362" coordorigin="11611,3776" coordsize="2,362">
              <v:shape style="position:absolute;left:11611;top:3776;width:2;height:362" coordorigin="11611,3776" coordsize="0,362" path="m11611,4138l11611,3776e" filled="f" stroked="t" strokeweight=".94664pt" strokecolor="#575757">
                <v:path arrowok="t"/>
              </v:shape>
            </v:group>
            <v:group style="position:absolute;left:369;top:4412;width:2045;height:2" coordorigin="369,4412" coordsize="2045,2">
              <v:shape style="position:absolute;left:369;top:4412;width:2045;height:2" coordorigin="369,4412" coordsize="2045,0" path="m369,4412l2414,4412e" filled="f" stroked="t" strokeweight=".70998pt" strokecolor="#575757">
                <v:path arrowok="t"/>
              </v:shape>
            </v:group>
            <v:group style="position:absolute;left:374;top:4090;width:2;height:577" coordorigin="374,4090" coordsize="2,577">
              <v:shape style="position:absolute;left:374;top:4090;width:2;height:577" coordorigin="374,4090" coordsize="0,577" path="m374,4667l374,4090e" filled="f" stroked="t" strokeweight=".47332pt" strokecolor="#343434">
                <v:path arrowok="t"/>
              </v:shape>
            </v:group>
            <v:group style="position:absolute;left:2388;top:4133;width:2;height:319" coordorigin="2388,4133" coordsize="2,319">
              <v:shape style="position:absolute;left:2388;top:4133;width:2;height:319" coordorigin="2388,4133" coordsize="0,319" path="m2388,4453l2388,4133e" filled="f" stroked="t" strokeweight=".94664pt" strokecolor="#575757">
                <v:path arrowok="t"/>
              </v:shape>
            </v:group>
            <v:group style="position:absolute;left:2343;top:4412;width:1240;height:2" coordorigin="2343,4412" coordsize="1240,2">
              <v:shape style="position:absolute;left:2343;top:4412;width:1240;height:2" coordorigin="2343,4412" coordsize="1240,0" path="m2343,4412l3583,4412e" filled="f" stroked="t" strokeweight=".70998pt" strokecolor="#444444">
                <v:path arrowok="t"/>
              </v:shape>
            </v:group>
            <v:group style="position:absolute;left:3503;top:4410;width:8117;height:2" coordorigin="3503,4410" coordsize="8117,2">
              <v:shape style="position:absolute;left:3503;top:4410;width:8117;height:2" coordorigin="3503,4410" coordsize="8117,0" path="m3503,4410l11620,4410e" filled="f" stroked="t" strokeweight=".70998pt" strokecolor="#575757">
                <v:path arrowok="t"/>
              </v:shape>
            </v:group>
            <v:group style="position:absolute;left:2390;top:4381;width:2;height:286" coordorigin="2390,4381" coordsize="2,286">
              <v:shape style="position:absolute;left:2390;top:4381;width:2;height:286" coordorigin="2390,4381" coordsize="0,286" path="m2390,4667l2390,4381e" filled="f" stroked="t" strokeweight=".47332pt" strokecolor="#343434">
                <v:path arrowok="t"/>
              </v:shape>
            </v:group>
            <v:group style="position:absolute;left:2381;top:4653;width:951;height:2" coordorigin="2381,4653" coordsize="951,2">
              <v:shape style="position:absolute;left:2381;top:4653;width:951;height:2" coordorigin="2381,4653" coordsize="951,0" path="m2381,4653l3332,4653e" filled="f" stroked="t" strokeweight=".70998pt" strokecolor="#606060">
                <v:path arrowok="t"/>
              </v:shape>
            </v:group>
            <v:group style="position:absolute;left:3275;top:4653;width:2447;height:2" coordorigin="3275,4653" coordsize="2447,2">
              <v:shape style="position:absolute;left:3275;top:4653;width:2447;height:2" coordorigin="3275,4653" coordsize="2447,0" path="m3275,4653l5722,4653e" filled="f" stroked="t" strokeweight=".47332pt" strokecolor="#5B5B5B">
                <v:path arrowok="t"/>
              </v:shape>
            </v:group>
            <v:group style="position:absolute;left:5500;top:4651;width:3223;height:2" coordorigin="5500,4651" coordsize="3223,2">
              <v:shape style="position:absolute;left:5500;top:4651;width:3223;height:2" coordorigin="5500,4651" coordsize="3223,0" path="m5500,4651l8723,4651e" filled="f" stroked="t" strokeweight=".70998pt" strokecolor="#707070">
                <v:path arrowok="t"/>
              </v:shape>
            </v:group>
            <v:group style="position:absolute;left:8666;top:4648;width:232;height:2" coordorigin="8666,4648" coordsize="232,2">
              <v:shape style="position:absolute;left:8666;top:4648;width:232;height:2" coordorigin="8666,4648" coordsize="232,0" path="m8666,4648l8898,4648e" filled="f" stroked="t" strokeweight=".47332pt" strokecolor="#545454">
                <v:path arrowok="t"/>
              </v:shape>
            </v:group>
            <v:group style="position:absolute;left:8842;top:4648;width:1690;height:2" coordorigin="8842,4648" coordsize="1690,2">
              <v:shape style="position:absolute;left:8842;top:4648;width:1690;height:2" coordorigin="8842,4648" coordsize="1690,0" path="m8842,4648l10531,4648e" filled="f" stroked="t" strokeweight=".70998pt" strokecolor="#707070">
                <v:path arrowok="t"/>
              </v:shape>
            </v:group>
            <v:group style="position:absolute;left:10475;top:4648;width:218;height:2" coordorigin="10475,4648" coordsize="218,2">
              <v:shape style="position:absolute;left:10475;top:4648;width:218;height:2" coordorigin="10475,4648" coordsize="218,0" path="m10475,4648l10692,4648e" filled="f" stroked="t" strokeweight=".47332pt" strokecolor="#444444">
                <v:path arrowok="t"/>
              </v:shape>
            </v:group>
            <v:group style="position:absolute;left:10636;top:4648;width:985;height:2" coordorigin="10636,4648" coordsize="985,2">
              <v:shape style="position:absolute;left:10636;top:4648;width:985;height:2" coordorigin="10636,4648" coordsize="985,0" path="m10636,4648l11620,4648e" filled="f" stroked="t" strokeweight=".70998pt" strokecolor="#646464">
                <v:path arrowok="t"/>
              </v:shape>
            </v:group>
            <v:group style="position:absolute;left:11611;top:4396;width:2;height:2231" coordorigin="11611,4396" coordsize="2,2231">
              <v:shape style="position:absolute;left:11611;top:4396;width:2;height:2231" coordorigin="11611,4396" coordsize="0,2231" path="m11611,6627l11611,4396e" filled="f" stroked="t" strokeweight=".47332pt" strokecolor="#4F4F4F">
                <v:path arrowok="t"/>
              </v:shape>
            </v:group>
            <v:group style="position:absolute;left:4923;top:4643;width:2;height:524" coordorigin="4923,4643" coordsize="2,524">
              <v:shape style="position:absolute;left:4923;top:4643;width:2;height:524" coordorigin="4923,4643" coordsize="0,524" path="m4923,5168l4923,4643e" filled="f" stroked="t" strokeweight=".47332pt" strokecolor="#444444">
                <v:path arrowok="t"/>
              </v:shape>
            </v:group>
            <v:group style="position:absolute;left:7810;top:4643;width:2;height:496" coordorigin="7810,4643" coordsize="2,496">
              <v:shape style="position:absolute;left:7810;top:4643;width:2;height:496" coordorigin="7810,4643" coordsize="0,496" path="m7810,5139l7810,4643e" filled="f" stroked="t" strokeweight=".70998pt" strokecolor="#3B3B3B">
                <v:path arrowok="t"/>
              </v:shape>
            </v:group>
            <v:group style="position:absolute;left:11611;top:4605;width:2;height:796" coordorigin="11611,4605" coordsize="2,796">
              <v:shape style="position:absolute;left:11611;top:4605;width:2;height:796" coordorigin="11611,4605" coordsize="0,796" path="m11611,5401l11611,4605e" filled="f" stroked="t" strokeweight=".94664pt" strokecolor="#575757">
                <v:path arrowok="t"/>
              </v:shape>
            </v:group>
            <v:group style="position:absolute;left:4918;top:5134;width:1865;height:2" coordorigin="4918,5134" coordsize="1865,2">
              <v:shape style="position:absolute;left:4918;top:5134;width:1865;height:2" coordorigin="4918,5134" coordsize="1865,0" path="m4918,5134l6783,5134e" filled="f" stroked="t" strokeweight=".70998pt" strokecolor="#545454">
                <v:path arrowok="t"/>
              </v:shape>
            </v:group>
            <v:group style="position:absolute;left:6726;top:5134;width:251;height:2" coordorigin="6726,5134" coordsize="251,2">
              <v:shape style="position:absolute;left:6726;top:5134;width:251;height:2" coordorigin="6726,5134" coordsize="251,0" path="m6726,5134l6977,5134e" filled="f" stroked="t" strokeweight=".47332pt" strokecolor="#383838">
                <v:path arrowok="t"/>
              </v:shape>
            </v:group>
            <v:group style="position:absolute;left:6920;top:5137;width:1803;height:2" coordorigin="6920,5137" coordsize="1803,2">
              <v:shape style="position:absolute;left:6920;top:5137;width:1803;height:2" coordorigin="6920,5137" coordsize="1803,0" path="m6920,5137l8723,5137e" filled="f" stroked="t" strokeweight=".70998pt" strokecolor="#6B6B6B">
                <v:path arrowok="t"/>
              </v:shape>
            </v:group>
            <v:group style="position:absolute;left:8666;top:5134;width:232;height:2" coordorigin="8666,5134" coordsize="232,2">
              <v:shape style="position:absolute;left:8666;top:5134;width:232;height:2" coordorigin="8666,5134" coordsize="232,0" path="m8666,5134l8898,5134e" filled="f" stroked="t" strokeweight=".47332pt" strokecolor="#4F4F4F">
                <v:path arrowok="t"/>
              </v:shape>
            </v:group>
            <v:group style="position:absolute;left:8842;top:5134;width:1690;height:2" coordorigin="8842,5134" coordsize="1690,2">
              <v:shape style="position:absolute;left:8842;top:5134;width:1690;height:2" coordorigin="8842,5134" coordsize="1690,0" path="m8842,5134l10531,5134e" filled="f" stroked="t" strokeweight=".70998pt" strokecolor="#646464">
                <v:path arrowok="t"/>
              </v:shape>
            </v:group>
            <v:group style="position:absolute;left:10475;top:5134;width:218;height:2" coordorigin="10475,5134" coordsize="218,2">
              <v:shape style="position:absolute;left:10475;top:5134;width:218;height:2" coordorigin="10475,5134" coordsize="218,0" path="m10475,5134l10692,5134e" filled="f" stroked="t" strokeweight=".47332pt" strokecolor="#383838">
                <v:path arrowok="t"/>
              </v:shape>
            </v:group>
            <v:group style="position:absolute;left:10636;top:5132;width:985;height:2" coordorigin="10636,5132" coordsize="985,2">
              <v:shape style="position:absolute;left:10636;top:5132;width:985;height:2" coordorigin="10636,5132" coordsize="985,0" path="m10636,5132l11620,5132e" filled="f" stroked="t" strokeweight=".70998pt" strokecolor="#646464">
                <v:path arrowok="t"/>
              </v:shape>
            </v:group>
            <v:group style="position:absolute;left:374;top:5111;width:2;height:553" coordorigin="374,5111" coordsize="2,553">
              <v:shape style="position:absolute;left:374;top:5111;width:2;height:553" coordorigin="374,5111" coordsize="0,553" path="m374,5664l374,5111e" filled="f" stroked="t" strokeweight=".47332pt" strokecolor="#3B3B3B">
                <v:path arrowok="t"/>
              </v:shape>
            </v:group>
            <v:group style="position:absolute;left:2388;top:4610;width:2;height:1077" coordorigin="2388,4610" coordsize="2,1077">
              <v:shape style="position:absolute;left:2388;top:4610;width:2;height:1077" coordorigin="2388,4610" coordsize="0,1077" path="m2388,5687l2388,4610e" filled="f" stroked="t" strokeweight=".70998pt" strokecolor="#545454">
                <v:path arrowok="t"/>
              </v:shape>
            </v:group>
            <v:group style="position:absolute;left:4923;top:5072;width:2;height:334" coordorigin="4923,5072" coordsize="2,334">
              <v:shape style="position:absolute;left:4923;top:5072;width:2;height:334" coordorigin="4923,5072" coordsize="0,334" path="m4923,5406l4923,5072e" filled="f" stroked="t" strokeweight=".94664pt" strokecolor="#646464">
                <v:path arrowok="t"/>
              </v:shape>
            </v:group>
            <v:group style="position:absolute;left:4913;top:5375;width:3810;height:2" coordorigin="4913,5375" coordsize="3810,2">
              <v:shape style="position:absolute;left:4913;top:5375;width:3810;height:2" coordorigin="4913,5375" coordsize="3810,0" path="m4913,5375l8723,5375e" filled="f" stroked="t" strokeweight=".70998pt" strokecolor="#575757">
                <v:path arrowok="t"/>
              </v:shape>
            </v:group>
            <v:group style="position:absolute;left:8666;top:5373;width:232;height:2" coordorigin="8666,5373" coordsize="232,2">
              <v:shape style="position:absolute;left:8666;top:5373;width:232;height:2" coordorigin="8666,5373" coordsize="232,0" path="m8666,5373l8898,5373e" filled="f" stroked="t" strokeweight=".47332pt" strokecolor="#3B3B3B">
                <v:path arrowok="t"/>
              </v:shape>
            </v:group>
            <v:group style="position:absolute;left:8842;top:5373;width:1690;height:2" coordorigin="8842,5373" coordsize="1690,2">
              <v:shape style="position:absolute;left:8842;top:5373;width:1690;height:2" coordorigin="8842,5373" coordsize="1690,0" path="m8842,5373l10531,5373e" filled="f" stroked="t" strokeweight=".70998pt" strokecolor="#5B5B5B">
                <v:path arrowok="t"/>
              </v:shape>
            </v:group>
            <v:group style="position:absolute;left:10475;top:5373;width:218;height:2" coordorigin="10475,5373" coordsize="218,2">
              <v:shape style="position:absolute;left:10475;top:5373;width:218;height:2" coordorigin="10475,5373" coordsize="218,0" path="m10475,5373l10692,5373e" filled="f" stroked="t" strokeweight=".47332pt" strokecolor="#2F2F2F">
                <v:path arrowok="t"/>
              </v:shape>
            </v:group>
            <v:group style="position:absolute;left:10636;top:5373;width:980;height:2" coordorigin="10636,5373" coordsize="980,2">
              <v:shape style="position:absolute;left:10636;top:5373;width:980;height:2" coordorigin="10636,5373" coordsize="980,0" path="m10636,5373l11615,5373e" filled="f" stroked="t" strokeweight=".70998pt" strokecolor="#575757">
                <v:path arrowok="t"/>
              </v:shape>
            </v:group>
            <v:group style="position:absolute;left:4918;top:5616;width:3805;height:2" coordorigin="4918,5616" coordsize="3805,2">
              <v:shape style="position:absolute;left:4918;top:5616;width:3805;height:2" coordorigin="4918,5616" coordsize="3805,0" path="m4918,5616l8723,5616e" filled="f" stroked="t" strokeweight=".70998pt" strokecolor="#5B5B5B">
                <v:path arrowok="t"/>
              </v:shape>
            </v:group>
            <v:group style="position:absolute;left:7232;top:5611;width:417;height:2" coordorigin="7232,5611" coordsize="417,2">
              <v:shape style="position:absolute;left:7232;top:5611;width:417;height:2" coordorigin="7232,5611" coordsize="417,0" path="m7232,5611l7649,5611e" filled="f" stroked="t" strokeweight=".94664pt" strokecolor="#707070">
                <v:path arrowok="t"/>
              </v:shape>
            </v:group>
            <v:group style="position:absolute;left:8666;top:5611;width:232;height:2" coordorigin="8666,5611" coordsize="232,2">
              <v:shape style="position:absolute;left:8666;top:5611;width:232;height:2" coordorigin="8666,5611" coordsize="232,0" path="m8666,5611l8898,5611e" filled="f" stroked="t" strokeweight=".47332pt" strokecolor="#2F2F2F">
                <v:path arrowok="t"/>
              </v:shape>
            </v:group>
            <v:group style="position:absolute;left:8842;top:5611;width:1690;height:2" coordorigin="8842,5611" coordsize="1690,2">
              <v:shape style="position:absolute;left:8842;top:5611;width:1690;height:2" coordorigin="8842,5611" coordsize="1690,0" path="m8842,5611l10531,5611e" filled="f" stroked="t" strokeweight=".70998pt" strokecolor="#5B5B5B">
                <v:path arrowok="t"/>
              </v:shape>
            </v:group>
            <v:group style="position:absolute;left:10475;top:5611;width:218;height:2" coordorigin="10475,5611" coordsize="218,2">
              <v:shape style="position:absolute;left:10475;top:5611;width:218;height:2" coordorigin="10475,5611" coordsize="218,0" path="m10475,5611l10692,5611e" filled="f" stroked="t" strokeweight=".47332pt" strokecolor="#2F2F2F">
                <v:path arrowok="t"/>
              </v:shape>
            </v:group>
            <v:group style="position:absolute;left:10636;top:5611;width:980;height:2" coordorigin="10636,5611" coordsize="980,2">
              <v:shape style="position:absolute;left:10636;top:5611;width:980;height:2" coordorigin="10636,5611" coordsize="980,0" path="m10636,5611l11615,5611e" filled="f" stroked="t" strokeweight=".70998pt" strokecolor="#545454">
                <v:path arrowok="t"/>
              </v:shape>
            </v:group>
            <v:group style="position:absolute;left:2388;top:5606;width:2;height:267" coordorigin="2388,5606" coordsize="2,267">
              <v:shape style="position:absolute;left:2388;top:5606;width:2;height:267" coordorigin="2388,5606" coordsize="0,267" path="m2388,5873l2388,5606e" filled="f" stroked="t" strokeweight=".47332pt" strokecolor="#3F3F3F">
                <v:path arrowok="t"/>
              </v:shape>
            </v:group>
            <v:group style="position:absolute;left:2381;top:5859;width:502;height:2" coordorigin="2381,5859" coordsize="502,2">
              <v:shape style="position:absolute;left:2381;top:5859;width:502;height:2" coordorigin="2381,5859" coordsize="502,0" path="m2381,5859l2883,5859e" filled="f" stroked="t" strokeweight=".70998pt" strokecolor="#4F4F4F">
                <v:path arrowok="t"/>
              </v:shape>
            </v:group>
            <v:group style="position:absolute;left:2826;top:5861;width:506;height:2" coordorigin="2826,5861" coordsize="506,2">
              <v:shape style="position:absolute;left:2826;top:5861;width:506;height:2" coordorigin="2826,5861" coordsize="506,0" path="m2826,5861l3332,5861e" filled="f" stroked="t" strokeweight=".47332pt" strokecolor="#383838">
                <v:path arrowok="t"/>
              </v:shape>
            </v:group>
            <v:group style="position:absolute;left:3275;top:5859;width:620;height:2" coordorigin="3275,5859" coordsize="620,2">
              <v:shape style="position:absolute;left:3275;top:5859;width:620;height:2" coordorigin="3275,5859" coordsize="620,0" path="m3275,5859l3895,5859e" filled="f" stroked="t" strokeweight=".70998pt" strokecolor="#545454">
                <v:path arrowok="t"/>
              </v:shape>
            </v:group>
            <v:group style="position:absolute;left:3839;top:5859;width:175;height:2" coordorigin="3839,5859" coordsize="175,2">
              <v:shape style="position:absolute;left:3839;top:5859;width:175;height:2" coordorigin="3839,5859" coordsize="175,0" path="m3839,5859l4014,5859e" filled="f" stroked="t" strokeweight=".47332pt" strokecolor="#282828">
                <v:path arrowok="t"/>
              </v:shape>
            </v:group>
            <v:group style="position:absolute;left:3957;top:5859;width:833;height:2" coordorigin="3957,5859" coordsize="833,2">
              <v:shape style="position:absolute;left:3957;top:5859;width:833;height:2" coordorigin="3957,5859" coordsize="833,0" path="m3957,5859l4790,5859e" filled="f" stroked="t" strokeweight=".70998pt" strokecolor="#575757">
                <v:path arrowok="t"/>
              </v:shape>
            </v:group>
            <v:group style="position:absolute;left:4733;top:5859;width:222;height:2" coordorigin="4733,5859" coordsize="222,2">
              <v:shape style="position:absolute;left:4733;top:5859;width:222;height:2" coordorigin="4733,5859" coordsize="222,0" path="m4733,5859l4956,5859e" filled="f" stroked="t" strokeweight=".47332pt" strokecolor="#2F2F2F">
                <v:path arrowok="t"/>
              </v:shape>
            </v:group>
            <v:group style="position:absolute;left:4925;top:5335;width:2;height:548" coordorigin="4925,5335" coordsize="2,548">
              <v:shape style="position:absolute;left:4925;top:5335;width:2;height:548" coordorigin="4925,5335" coordsize="0,548" path="m4925,5883l4925,5335e" filled="f" stroked="t" strokeweight=".47332pt" strokecolor="#484848">
                <v:path arrowok="t"/>
              </v:shape>
            </v:group>
            <v:group style="position:absolute;left:4885;top:5857;width:4260;height:2" coordorigin="4885,5857" coordsize="4260,2">
              <v:shape style="position:absolute;left:4885;top:5857;width:4260;height:2" coordorigin="4885,5857" coordsize="4260,0" path="m4885,5857l9145,5857e" filled="f" stroked="t" strokeweight=".70998pt" strokecolor="#606060">
                <v:path arrowok="t"/>
              </v:shape>
            </v:group>
            <v:group style="position:absolute;left:9088;top:5854;width:327;height:2" coordorigin="9088,5854" coordsize="327,2">
              <v:shape style="position:absolute;left:9088;top:5854;width:327;height:2" coordorigin="9088,5854" coordsize="327,0" path="m9088,5854l9414,5854e" filled="f" stroked="t" strokeweight=".47332pt" strokecolor="#383838">
                <v:path arrowok="t"/>
              </v:shape>
            </v:group>
            <v:group style="position:absolute;left:9358;top:5854;width:592;height:2" coordorigin="9358,5854" coordsize="592,2">
              <v:shape style="position:absolute;left:9358;top:5854;width:592;height:2" coordorigin="9358,5854" coordsize="592,0" path="m9358,5854l9949,5854e" filled="f" stroked="t" strokeweight=".70998pt" strokecolor="#575757">
                <v:path arrowok="t"/>
              </v:shape>
            </v:group>
            <v:group style="position:absolute;left:9892;top:5854;width:213;height:2" coordorigin="9892,5854" coordsize="213,2">
              <v:shape style="position:absolute;left:9892;top:5854;width:213;height:2" coordorigin="9892,5854" coordsize="213,0" path="m9892,5854l10105,5854e" filled="f" stroked="t" strokeweight=".47332pt" strokecolor="#3B3B3B">
                <v:path arrowok="t"/>
              </v:shape>
            </v:group>
            <v:group style="position:absolute;left:10049;top:5854;width:289;height:2" coordorigin="10049,5854" coordsize="289,2">
              <v:shape style="position:absolute;left:10049;top:5854;width:289;height:2" coordorigin="10049,5854" coordsize="289,0" path="m10049,5854l10337,5854e" filled="f" stroked="t" strokeweight=".47332pt" strokecolor="#282828">
                <v:path arrowok="t"/>
              </v:shape>
            </v:group>
            <v:group style="position:absolute;left:10281;top:5854;width:1339;height:2" coordorigin="10281,5854" coordsize="1339,2">
              <v:shape style="position:absolute;left:10281;top:5854;width:1339;height:2" coordorigin="10281,5854" coordsize="1339,0" path="m10281,5854l11620,5854e" filled="f" stroked="t" strokeweight=".70998pt" strokecolor="#575757">
                <v:path arrowok="t"/>
              </v:shape>
            </v:group>
            <v:group style="position:absolute;left:11611;top:5602;width:2;height:801" coordorigin="11611,5602" coordsize="2,801">
              <v:shape style="position:absolute;left:11611;top:5602;width:2;height:801" coordorigin="11611,5602" coordsize="0,801" path="m11611,6403l11611,5602e" filled="f" stroked="t" strokeweight=".70998pt" strokecolor="#545454">
                <v:path arrowok="t"/>
              </v:shape>
            </v:group>
            <v:group style="position:absolute;left:364;top:6100;width:7247;height:2" coordorigin="364,6100" coordsize="7247,2">
              <v:shape style="position:absolute;left:364;top:6100;width:7247;height:2" coordorigin="364,6100" coordsize="7247,0" path="m364,6100l7611,6100e" filled="f" stroked="t" strokeweight=".70998pt" strokecolor="#575757">
                <v:path arrowok="t"/>
              </v:shape>
            </v:group>
            <v:group style="position:absolute;left:7554;top:6097;width:275;height:2" coordorigin="7554,6097" coordsize="275,2">
              <v:shape style="position:absolute;left:7554;top:6097;width:275;height:2" coordorigin="7554,6097" coordsize="275,0" path="m7554,6097l7829,6097e" filled="f" stroked="t" strokeweight=".47332pt" strokecolor="#444444">
                <v:path arrowok="t"/>
              </v:shape>
            </v:group>
            <v:group style="position:absolute;left:7772;top:6095;width:2333;height:2" coordorigin="7772,6095" coordsize="2333,2">
              <v:shape style="position:absolute;left:7772;top:6095;width:2333;height:2" coordorigin="7772,6095" coordsize="2333,0" path="m7772,6095l10105,6095e" filled="f" stroked="t" strokeweight=".70998pt" strokecolor="#606060">
                <v:path arrowok="t"/>
              </v:shape>
            </v:group>
            <v:group style="position:absolute;left:10049;top:6093;width:289;height:2" coordorigin="10049,6093" coordsize="289,2">
              <v:shape style="position:absolute;left:10049;top:6093;width:289;height:2" coordorigin="10049,6093" coordsize="289,0" path="m10049,6093l10337,6093e" filled="f" stroked="t" strokeweight=".47332pt" strokecolor="#2B2B2B">
                <v:path arrowok="t"/>
              </v:shape>
            </v:group>
            <v:group style="position:absolute;left:10281;top:6093;width:1339;height:2" coordorigin="10281,6093" coordsize="1339,2">
              <v:shape style="position:absolute;left:10281;top:6093;width:1339;height:2" coordorigin="10281,6093" coordsize="1339,0" path="m10281,6093l11620,6093e" filled="f" stroked="t" strokeweight=".70998pt" strokecolor="#4B4B4B">
                <v:path arrowok="t"/>
              </v:shape>
            </v:group>
            <v:group style="position:absolute;left:374;top:672;width:2;height:5730" coordorigin="374,672" coordsize="2,5730">
              <v:shape style="position:absolute;left:374;top:672;width:2;height:5730" coordorigin="374,672" coordsize="0,5730" path="m374,6403l374,672e" filled="f" stroked="t" strokeweight=".70998pt" strokecolor="#575757">
                <v:path arrowok="t"/>
              </v:shape>
            </v:group>
            <v:group style="position:absolute;left:2386;top:5816;width:2;height:801" coordorigin="2386,5816" coordsize="2,801">
              <v:shape style="position:absolute;left:2386;top:5816;width:2;height:801" coordorigin="2386,5816" coordsize="0,801" path="m2386,6617l2386,5816e" filled="f" stroked="t" strokeweight=".70998pt" strokecolor="#545454">
                <v:path arrowok="t"/>
              </v:shape>
            </v:group>
            <v:group style="position:absolute;left:4925;top:5811;width:2;height:644" coordorigin="4925,5811" coordsize="2,644">
              <v:shape style="position:absolute;left:4925;top:5811;width:2;height:644" coordorigin="4925,5811" coordsize="0,644" path="m4925,6455l4925,5811e" filled="f" stroked="t" strokeweight=".94664pt" strokecolor="#646464">
                <v:path arrowok="t"/>
              </v:shape>
            </v:group>
            <v:group style="position:absolute;left:7810;top:6093;width:2;height:720" coordorigin="7810,6093" coordsize="2,720">
              <v:shape style="position:absolute;left:7810;top:6093;width:2;height:720" coordorigin="7810,6093" coordsize="0,720" path="m7810,6813l7810,6093e" filled="f" stroked="t" strokeweight=".94664pt" strokecolor="#606060">
                <v:path arrowok="t"/>
              </v:shape>
            </v:group>
            <v:group style="position:absolute;left:374;top:6345;width:2;height:272" coordorigin="374,6345" coordsize="2,272">
              <v:shape style="position:absolute;left:374;top:6345;width:2;height:272" coordorigin="374,6345" coordsize="0,272" path="m374,6617l374,6345e" filled="f" stroked="t" strokeweight=".47332pt" strokecolor="#383838">
                <v:path arrowok="t"/>
              </v:shape>
            </v:group>
            <v:group style="position:absolute;left:2381;top:6569;width:3995;height:2" coordorigin="2381,6569" coordsize="3995,2">
              <v:shape style="position:absolute;left:2381;top:6569;width:3995;height:2" coordorigin="2381,6569" coordsize="3995,0" path="m2381,6569l6376,6569e" filled="f" stroked="t" strokeweight=".70998pt" strokecolor="#4F4F4F">
                <v:path arrowok="t"/>
              </v:shape>
            </v:group>
            <v:group style="position:absolute;left:4923;top:6345;width:2;height:472" coordorigin="4923,6345" coordsize="2,472">
              <v:shape style="position:absolute;left:4923;top:6345;width:2;height:472" coordorigin="4923,6345" coordsize="0,472" path="m4923,6817l4923,6345e" filled="f" stroked="t" strokeweight=".70998pt" strokecolor="#4B4B4B">
                <v:path arrowok="t"/>
              </v:shape>
            </v:group>
            <v:group style="position:absolute;left:6319;top:6569;width:677;height:2" coordorigin="6319,6569" coordsize="677,2">
              <v:shape style="position:absolute;left:6319;top:6569;width:677;height:2" coordorigin="6319,6569" coordsize="677,0" path="m6319,6569l6996,6569e" filled="f" stroked="t" strokeweight=".94664pt" strokecolor="#676767">
                <v:path arrowok="t"/>
              </v:shape>
            </v:group>
            <v:group style="position:absolute;left:6920;top:6569;width:464;height:2" coordorigin="6920,6569" coordsize="464,2">
              <v:shape style="position:absolute;left:6920;top:6569;width:464;height:2" coordorigin="6920,6569" coordsize="464,0" path="m6920,6569l7384,6569e" filled="f" stroked="t" strokeweight=".47332pt" strokecolor="#4B4B4B">
                <v:path arrowok="t"/>
              </v:shape>
            </v:group>
            <v:group style="position:absolute;left:7327;top:6567;width:4293;height:2" coordorigin="7327,6567" coordsize="4293,2">
              <v:shape style="position:absolute;left:7327;top:6567;width:4293;height:2" coordorigin="7327,6567" coordsize="4293,0" path="m7327,6567l11620,6567e" filled="f" stroked="t" strokeweight=".70998pt" strokecolor="#5B5B5B">
                <v:path arrowok="t"/>
              </v:shape>
            </v:group>
            <v:group style="position:absolute;left:374;top:6560;width:2;height:515" coordorigin="374,6560" coordsize="2,515">
              <v:shape style="position:absolute;left:374;top:6560;width:2;height:515" coordorigin="374,6560" coordsize="0,515" path="m374,7075l374,6560e" filled="f" stroked="t" strokeweight=".70998pt" strokecolor="#484848">
                <v:path arrowok="t"/>
              </v:shape>
            </v:group>
            <v:group style="position:absolute;left:2388;top:6560;width:2;height:515" coordorigin="2388,6560" coordsize="2,515">
              <v:shape style="position:absolute;left:2388;top:6560;width:2;height:515" coordorigin="2388,6560" coordsize="0,515" path="m2388,7075l2388,6560e" filled="f" stroked="t" strokeweight=".47332pt" strokecolor="#3B3B3B">
                <v:path arrowok="t"/>
              </v:shape>
            </v:group>
            <v:group style="position:absolute;left:6920;top:6808;width:464;height:2" coordorigin="6920,6808" coordsize="464,2">
              <v:shape style="position:absolute;left:6920;top:6808;width:464;height:2" coordorigin="6920,6808" coordsize="464,0" path="m6920,6808l7384,6808e" filled="f" stroked="t" strokeweight=".47332pt" strokecolor="#545454">
                <v:path arrowok="t"/>
              </v:shape>
            </v:group>
            <v:group style="position:absolute;left:2381;top:6805;width:9239;height:2" coordorigin="2381,6805" coordsize="9239,2">
              <v:shape style="position:absolute;left:2381;top:6805;width:9239;height:2" coordorigin="2381,6805" coordsize="9239,0" path="m2381,6805l11620,6805e" filled="f" stroked="t" strokeweight=".70998pt" strokecolor="#575757">
                <v:path arrowok="t"/>
              </v:shape>
            </v:group>
            <v:group style="position:absolute;left:8666;top:6803;width:298;height:2" coordorigin="8666,6803" coordsize="298,2">
              <v:shape style="position:absolute;left:8666;top:6803;width:298;height:2" coordorigin="8666,6803" coordsize="298,0" path="m8666,6803l8965,6803e" filled="f" stroked="t" strokeweight=".47332pt" strokecolor="#545454">
                <v:path arrowok="t"/>
              </v:shape>
            </v:group>
            <v:group style="position:absolute;left:10475;top:6803;width:218;height:2" coordorigin="10475,6803" coordsize="218,2">
              <v:shape style="position:absolute;left:10475;top:6803;width:218;height:2" coordorigin="10475,6803" coordsize="218,0" path="m10475,6803l10692,6803e" filled="f" stroked="t" strokeweight=".47332pt" strokecolor="#2F2F2F">
                <v:path arrowok="t"/>
              </v:shape>
            </v:group>
            <v:group style="position:absolute;left:11615;top:6555;width:2;height:5878" coordorigin="11615,6555" coordsize="2,5878">
              <v:shape style="position:absolute;left:11615;top:6555;width:2;height:5878" coordorigin="11615,6555" coordsize="0,5878" path="m11615,12433l11615,6555e" filled="f" stroked="t" strokeweight=".70998pt" strokecolor="#575757">
                <v:path arrowok="t"/>
              </v:shape>
            </v:group>
            <v:group style="position:absolute;left:364;top:7053;width:2333;height:2" coordorigin="364,7053" coordsize="2333,2">
              <v:shape style="position:absolute;left:364;top:7053;width:2333;height:2" coordorigin="364,7053" coordsize="2333,0" path="m364,7053l2698,7053e" filled="f" stroked="t" strokeweight=".70998pt" strokecolor="#5B5B5B">
                <v:path arrowok="t"/>
              </v:shape>
            </v:group>
            <v:group style="position:absolute;left:2343;top:7051;width:2603;height:2" coordorigin="2343,7051" coordsize="2603,2">
              <v:shape style="position:absolute;left:2343;top:7051;width:2603;height:2" coordorigin="2343,7051" coordsize="2603,0" path="m2343,7051l4946,7051e" filled="f" stroked="t" strokeweight=".47332pt" strokecolor="#4F4F4F">
                <v:path arrowok="t"/>
              </v:shape>
            </v:group>
            <v:group style="position:absolute;left:4889;top:7049;width:4255;height:2" coordorigin="4889,7049" coordsize="4255,2">
              <v:shape style="position:absolute;left:4889;top:7049;width:4255;height:2" coordorigin="4889,7049" coordsize="4255,0" path="m4889,7049l9145,7049e" filled="f" stroked="t" strokeweight=".70998pt" strokecolor="#606060">
                <v:path arrowok="t"/>
              </v:shape>
            </v:group>
            <v:group style="position:absolute;left:9088;top:7046;width:327;height:2" coordorigin="9088,7046" coordsize="327,2">
              <v:shape style="position:absolute;left:9088;top:7046;width:327;height:2" coordorigin="9088,7046" coordsize="327,0" path="m9088,7046l9414,7046e" filled="f" stroked="t" strokeweight=".47332pt" strokecolor="#545454">
                <v:path arrowok="t"/>
              </v:shape>
            </v:group>
            <v:group style="position:absolute;left:9334;top:7046;width:615;height:2" coordorigin="9334,7046" coordsize="615,2">
              <v:shape style="position:absolute;left:9334;top:7046;width:615;height:2" coordorigin="9334,7046" coordsize="615,0" path="m9334,7046l9949,7046e" filled="f" stroked="t" strokeweight=".94664pt" strokecolor="#676767">
                <v:path arrowok="t"/>
              </v:shape>
            </v:group>
            <v:group style="position:absolute;left:9892;top:7046;width:213;height:2" coordorigin="9892,7046" coordsize="213,2">
              <v:shape style="position:absolute;left:9892;top:7046;width:213;height:2" coordorigin="9892,7046" coordsize="213,0" path="m9892,7046l10105,7046e" filled="f" stroked="t" strokeweight=".47332pt" strokecolor="#484848">
                <v:path arrowok="t"/>
              </v:shape>
            </v:group>
            <v:group style="position:absolute;left:10049;top:7044;width:1571;height:2" coordorigin="10049,7044" coordsize="1571,2">
              <v:shape style="position:absolute;left:10049;top:7044;width:1571;height:2" coordorigin="10049,7044" coordsize="1571,0" path="m10049,7044l11620,7044e" filled="f" stroked="t" strokeweight=".94664pt" strokecolor="#5B5B5B">
                <v:path arrowok="t"/>
              </v:shape>
            </v:group>
            <v:group style="position:absolute;left:369;top:6922;width:2;height:420" coordorigin="369,6922" coordsize="2,420">
              <v:shape style="position:absolute;left:369;top:6922;width:2;height:420" coordorigin="369,6922" coordsize="0,420" path="m369,7342l369,6922e" filled="f" stroked="t" strokeweight=".94664pt" strokecolor="#5B5B5B">
                <v:path arrowok="t"/>
              </v:shape>
            </v:group>
            <v:group style="position:absolute;left:2386;top:7003;width:2;height:567" coordorigin="2386,7003" coordsize="2,567">
              <v:shape style="position:absolute;left:2386;top:7003;width:2;height:567" coordorigin="2386,7003" coordsize="0,567" path="m2386,7571l2386,7003e" filled="f" stroked="t" strokeweight=".94664pt" strokecolor="#575757">
                <v:path arrowok="t"/>
              </v:shape>
            </v:group>
            <v:group style="position:absolute;left:369;top:7521;width:6413;height:2" coordorigin="369,7521" coordsize="6413,2">
              <v:shape style="position:absolute;left:369;top:7521;width:6413;height:2" coordorigin="369,7521" coordsize="6413,0" path="m369,7521l6783,7521e" filled="f" stroked="t" strokeweight=".70998pt" strokecolor="#575757">
                <v:path arrowok="t"/>
              </v:shape>
            </v:group>
            <v:group style="position:absolute;left:6726;top:7518;width:251;height:2" coordorigin="6726,7518" coordsize="251,2">
              <v:shape style="position:absolute;left:6726;top:7518;width:251;height:2" coordorigin="6726,7518" coordsize="251,0" path="m6726,7518l6977,7518e" filled="f" stroked="t" strokeweight=".47332pt" strokecolor="#3F3F3F">
                <v:path arrowok="t"/>
              </v:shape>
            </v:group>
            <v:group style="position:absolute;left:6920;top:7518;width:691;height:2" coordorigin="6920,7518" coordsize="691,2">
              <v:shape style="position:absolute;left:6920;top:7518;width:691;height:2" coordorigin="6920,7518" coordsize="691,0" path="m6920,7518l7611,7518e" filled="f" stroked="t" strokeweight=".94664pt" strokecolor="#6B6B6B">
                <v:path arrowok="t"/>
              </v:shape>
            </v:group>
            <v:group style="position:absolute;left:7554;top:7518;width:275;height:2" coordorigin="7554,7518" coordsize="275,2">
              <v:shape style="position:absolute;left:7554;top:7518;width:275;height:2" coordorigin="7554,7518" coordsize="275,0" path="m7554,7518l7829,7518e" filled="f" stroked="t" strokeweight=".47332pt" strokecolor="#3B3B3B">
                <v:path arrowok="t"/>
              </v:shape>
            </v:group>
            <v:group style="position:absolute;left:7772;top:7518;width:951;height:2" coordorigin="7772,7518" coordsize="951,2">
              <v:shape style="position:absolute;left:7772;top:7518;width:951;height:2" coordorigin="7772,7518" coordsize="951,0" path="m7772,7518l8723,7518e" filled="f" stroked="t" strokeweight=".70998pt" strokecolor="#5B5B5B">
                <v:path arrowok="t"/>
              </v:shape>
            </v:group>
            <v:group style="position:absolute;left:8666;top:7518;width:232;height:2" coordorigin="8666,7518" coordsize="232,2">
              <v:shape style="position:absolute;left:8666;top:7518;width:232;height:2" coordorigin="8666,7518" coordsize="232,0" path="m8666,7518l8898,7518e" filled="f" stroked="t" strokeweight=".47332pt" strokecolor="#383838">
                <v:path arrowok="t"/>
              </v:shape>
            </v:group>
            <v:group style="position:absolute;left:8842;top:7516;width:2783;height:2" coordorigin="8842,7516" coordsize="2783,2">
              <v:shape style="position:absolute;left:8842;top:7516;width:2783;height:2" coordorigin="8842,7516" coordsize="2783,0" path="m8842,7516l11625,7516e" filled="f" stroked="t" strokeweight=".70998pt" strokecolor="#575757">
                <v:path arrowok="t"/>
              </v:shape>
            </v:group>
            <v:group style="position:absolute;left:372;top:7285;width:2;height:496" coordorigin="372,7285" coordsize="2,496">
              <v:shape style="position:absolute;left:372;top:7285;width:2;height:496" coordorigin="372,7285" coordsize="0,496" path="m372,7780l372,7285e" filled="f" stroked="t" strokeweight=".47332pt" strokecolor="#3F3F3F">
                <v:path arrowok="t"/>
              </v:shape>
            </v:group>
            <v:group style="position:absolute;left:2388;top:7470;width:2;height:310" coordorigin="2388,7470" coordsize="2,310">
              <v:shape style="position:absolute;left:2388;top:7470;width:2;height:310" coordorigin="2388,7470" coordsize="0,310" path="m2388,7780l2388,7470e" filled="f" stroked="t" strokeweight=".47332pt" strokecolor="#444444">
                <v:path arrowok="t"/>
              </v:shape>
            </v:group>
            <v:group style="position:absolute;left:4925;top:7513;width:2;height:520" coordorigin="4925,7513" coordsize="2,520">
              <v:shape style="position:absolute;left:4925;top:7513;width:2;height:520" coordorigin="4925,7513" coordsize="0,520" path="m4925,8033l4925,7513e" filled="f" stroked="t" strokeweight=".47332pt" strokecolor="#4B4B4B">
                <v:path arrowok="t"/>
              </v:shape>
            </v:group>
            <v:group style="position:absolute;left:4918;top:7759;width:3805;height:2" coordorigin="4918,7759" coordsize="3805,2">
              <v:shape style="position:absolute;left:4918;top:7759;width:3805;height:2" coordorigin="4918,7759" coordsize="3805,0" path="m4918,7759l8723,7759e" filled="f" stroked="t" strokeweight=".70998pt" strokecolor="#646464">
                <v:path arrowok="t"/>
              </v:shape>
            </v:group>
            <v:group style="position:absolute;left:8666;top:7757;width:232;height:2" coordorigin="8666,7757" coordsize="232,2">
              <v:shape style="position:absolute;left:8666;top:7757;width:232;height:2" coordorigin="8666,7757" coordsize="232,0" path="m8666,7757l8898,7757e" filled="f" stroked="t" strokeweight=".47332pt" strokecolor="#484848">
                <v:path arrowok="t"/>
              </v:shape>
            </v:group>
            <v:group style="position:absolute;left:8842;top:7759;width:1699;height:2" coordorigin="8842,7759" coordsize="1699,2">
              <v:shape style="position:absolute;left:8842;top:7759;width:1699;height:2" coordorigin="8842,7759" coordsize="1699,0" path="m8842,7759l10541,7759e" filled="f" stroked="t" strokeweight=".70998pt" strokecolor="#575757">
                <v:path arrowok="t"/>
              </v:shape>
            </v:group>
            <v:group style="position:absolute;left:10475;top:7757;width:218;height:2" coordorigin="10475,7757" coordsize="218,2">
              <v:shape style="position:absolute;left:10475;top:7757;width:218;height:2" coordorigin="10475,7757" coordsize="218,0" path="m10475,7757l10692,7757e" filled="f" stroked="t" strokeweight=".47332pt" strokecolor="#383838">
                <v:path arrowok="t"/>
              </v:shape>
            </v:group>
            <v:group style="position:absolute;left:10636;top:7757;width:985;height:2" coordorigin="10636,7757" coordsize="985,2">
              <v:shape style="position:absolute;left:10636;top:7757;width:985;height:2" coordorigin="10636,7757" coordsize="985,0" path="m10636,7757l11620,7757e" filled="f" stroked="t" strokeweight=".70998pt" strokecolor="#575757">
                <v:path arrowok="t"/>
              </v:shape>
            </v:group>
            <v:group style="position:absolute;left:2386;top:7723;width:2;height:310" coordorigin="2386,7723" coordsize="2,310">
              <v:shape style="position:absolute;left:2386;top:7723;width:2;height:310" coordorigin="2386,7723" coordsize="0,310" path="m2386,8033l2386,7723e" filled="f" stroked="t" strokeweight=".47332pt" strokecolor="#232323">
                <v:path arrowok="t"/>
              </v:shape>
            </v:group>
            <v:group style="position:absolute;left:4918;top:7997;width:5614;height:2" coordorigin="4918,7997" coordsize="5614,2">
              <v:shape style="position:absolute;left:4918;top:7997;width:5614;height:2" coordorigin="4918,7997" coordsize="5614,0" path="m4918,7997l10531,7997e" filled="f" stroked="t" strokeweight=".70998pt" strokecolor="#5B5B5B">
                <v:path arrowok="t"/>
              </v:shape>
            </v:group>
            <v:group style="position:absolute;left:10475;top:7995;width:218;height:2" coordorigin="10475,7995" coordsize="218,2">
              <v:shape style="position:absolute;left:10475;top:7995;width:218;height:2" coordorigin="10475,7995" coordsize="218,0" path="m10475,7995l10692,7995e" filled="f" stroked="t" strokeweight=".47332pt" strokecolor="#2B2B2B">
                <v:path arrowok="t"/>
              </v:shape>
            </v:group>
            <v:group style="position:absolute;left:10636;top:7995;width:985;height:2" coordorigin="10636,7995" coordsize="985,2">
              <v:shape style="position:absolute;left:10636;top:7995;width:985;height:2" coordorigin="10636,7995" coordsize="985,0" path="m10636,7995l11620,7995e" filled="f" stroked="t" strokeweight=".70998pt" strokecolor="#4F4F4F">
                <v:path arrowok="t"/>
              </v:shape>
            </v:group>
            <v:group style="position:absolute;left:360;top:8243;width:435;height:2" coordorigin="360,8243" coordsize="435,2">
              <v:shape style="position:absolute;left:360;top:8243;width:435;height:2" coordorigin="360,8243" coordsize="435,0" path="m360,8243l795,8243e" filled="f" stroked="t" strokeweight=".70998pt" strokecolor="#5B5B5B">
                <v:path arrowok="t"/>
              </v:shape>
            </v:group>
            <v:group style="position:absolute;left:372;top:7723;width:2;height:2903" coordorigin="372,7723" coordsize="2,2903">
              <v:shape style="position:absolute;left:372;top:7723;width:2;height:2903" coordorigin="372,7723" coordsize="0,2903" path="m372,10626l372,7723e" filled="f" stroked="t" strokeweight=".70998pt" strokecolor="#575757">
                <v:path arrowok="t"/>
              </v:shape>
            </v:group>
            <v:group style="position:absolute;left:738;top:8243;width:312;height:2" coordorigin="738,8243" coordsize="312,2">
              <v:shape style="position:absolute;left:738;top:8243;width:312;height:2" coordorigin="738,8243" coordsize="312,0" path="m738,8243l1051,8243e" filled="f" stroked="t" strokeweight=".47332pt" strokecolor="#3F3F3F">
                <v:path arrowok="t"/>
              </v:shape>
            </v:group>
            <v:group style="position:absolute;left:2386;top:7976;width:2;height:1754" coordorigin="2386,7976" coordsize="2,1754">
              <v:shape style="position:absolute;left:2386;top:7976;width:2;height:1754" coordorigin="2386,7976" coordsize="0,1754" path="m2386,9730l2386,7976e" filled="f" stroked="t" strokeweight=".70998pt" strokecolor="#4B4B4B">
                <v:path arrowok="t"/>
              </v:shape>
            </v:group>
            <v:group style="position:absolute;left:994;top:8240;width:3796;height:2" coordorigin="994,8240" coordsize="3796,2">
              <v:shape style="position:absolute;left:994;top:8240;width:3796;height:2" coordorigin="994,8240" coordsize="3796,0" path="m994,8240l4790,8240e" filled="f" stroked="t" strokeweight=".70998pt" strokecolor="#545454">
                <v:path arrowok="t"/>
              </v:shape>
            </v:group>
            <v:group style="position:absolute;left:4733;top:8243;width:222;height:2" coordorigin="4733,8243" coordsize="222,2">
              <v:shape style="position:absolute;left:4733;top:8243;width:222;height:2" coordorigin="4733,8243" coordsize="222,0" path="m4733,8243l4956,8243e" filled="f" stroked="t" strokeweight=".47332pt" strokecolor="#2B2B2B">
                <v:path arrowok="t"/>
              </v:shape>
            </v:group>
            <v:group style="position:absolute;left:4925;top:7876;width:2;height:372" coordorigin="4925,7876" coordsize="2,372">
              <v:shape style="position:absolute;left:4925;top:7876;width:2;height:372" coordorigin="4925,7876" coordsize="0,372" path="m4925,8248l4925,7876e" filled="f" stroked="t" strokeweight=".94664pt" strokecolor="#646464">
                <v:path arrowok="t"/>
              </v:shape>
            </v:group>
            <v:group style="position:absolute;left:4885;top:8238;width:6735;height:2" coordorigin="4885,8238" coordsize="6735,2">
              <v:shape style="position:absolute;left:4885;top:8238;width:6735;height:2" coordorigin="4885,8238" coordsize="6735,0" path="m4885,8238l11620,8238e" filled="f" stroked="t" strokeweight=".70998pt" strokecolor="#5B5B5B">
                <v:path arrowok="t"/>
              </v:shape>
            </v:group>
            <v:group style="position:absolute;left:360;top:9141;width:6669;height:2" coordorigin="360,9141" coordsize="6669,2">
              <v:shape style="position:absolute;left:360;top:9141;width:6669;height:2" coordorigin="360,9141" coordsize="6669,0" path="m360,9141l7029,9141e" filled="f" stroked="t" strokeweight=".70998pt" strokecolor="#575757">
                <v:path arrowok="t"/>
              </v:shape>
            </v:group>
            <v:group style="position:absolute;left:6920;top:9144;width:464;height:2" coordorigin="6920,9144" coordsize="464,2">
              <v:shape style="position:absolute;left:6920;top:9144;width:464;height:2" coordorigin="6920,9144" coordsize="464,0" path="m6920,9144l7384,9144e" filled="f" stroked="t" strokeweight=".47332pt" strokecolor="#545454">
                <v:path arrowok="t"/>
              </v:shape>
            </v:group>
            <v:group style="position:absolute;left:7327;top:9141;width:3204;height:2" coordorigin="7327,9141" coordsize="3204,2">
              <v:shape style="position:absolute;left:7327;top:9141;width:3204;height:2" coordorigin="7327,9141" coordsize="3204,0" path="m7327,9141l10531,9141e" filled="f" stroked="t" strokeweight=".70998pt" strokecolor="#606060">
                <v:path arrowok="t"/>
              </v:shape>
            </v:group>
            <v:group style="position:absolute;left:10475;top:9139;width:218;height:2" coordorigin="10475,9139" coordsize="218,2">
              <v:shape style="position:absolute;left:10475;top:9139;width:218;height:2" coordorigin="10475,9139" coordsize="218,0" path="m10475,9139l10692,9139e" filled="f" stroked="t" strokeweight=".47332pt" strokecolor="#232323">
                <v:path arrowok="t"/>
              </v:shape>
            </v:group>
            <v:group style="position:absolute;left:10636;top:9139;width:985;height:2" coordorigin="10636,9139" coordsize="985,2">
              <v:shape style="position:absolute;left:10636;top:9139;width:985;height:2" coordorigin="10636,9139" coordsize="985,0" path="m10636,9139l11620,9139e" filled="f" stroked="t" strokeweight=".70998pt" strokecolor="#4F4F4F">
                <v:path arrowok="t"/>
              </v:shape>
            </v:group>
            <v:group style="position:absolute;left:360;top:10026;width:8808;height:2" coordorigin="360,10026" coordsize="8808,2">
              <v:shape style="position:absolute;left:360;top:10026;width:8808;height:2" coordorigin="360,10026" coordsize="8808,0" path="m360,10026l9168,10026e" filled="f" stroked="t" strokeweight=".70998pt" strokecolor="#5B5B5B">
                <v:path arrowok="t"/>
              </v:shape>
            </v:group>
            <v:group style="position:absolute;left:738;top:10026;width:312;height:2" coordorigin="738,10026" coordsize="312,2">
              <v:shape style="position:absolute;left:738;top:10026;width:312;height:2" coordorigin="738,10026" coordsize="312,0" path="m738,10026l1051,10026e" filled="f" stroked="t" strokeweight=".47332pt" strokecolor="#383838">
                <v:path arrowok="t"/>
              </v:shape>
            </v:group>
            <v:group style="position:absolute;left:2386;top:9554;width:2;height:501" coordorigin="2386,9554" coordsize="2,501">
              <v:shape style="position:absolute;left:2386;top:9554;width:2;height:501" coordorigin="2386,9554" coordsize="0,501" path="m2386,10054l2386,9554e" filled="f" stroked="t" strokeweight=".47332pt" strokecolor="#343434">
                <v:path arrowok="t"/>
              </v:shape>
            </v:group>
            <v:group style="position:absolute;left:8633;top:10023;width:535;height:2" coordorigin="8633,10023" coordsize="535,2">
              <v:shape style="position:absolute;left:8633;top:10023;width:535;height:2" coordorigin="8633,10023" coordsize="535,0" path="m8633,10023l9168,10023e" filled="f" stroked="t" strokeweight=".94664pt" strokecolor="#707070">
                <v:path arrowok="t"/>
              </v:shape>
            </v:group>
            <v:group style="position:absolute;left:9088;top:10021;width:327;height:2" coordorigin="9088,10021" coordsize="327,2">
              <v:shape style="position:absolute;left:9088;top:10021;width:327;height:2" coordorigin="9088,10021" coordsize="327,0" path="m9088,10021l9414,10021e" filled="f" stroked="t" strokeweight=".47332pt" strokecolor="#545454">
                <v:path arrowok="t"/>
              </v:shape>
            </v:group>
            <v:group style="position:absolute;left:9358;top:10021;width:592;height:2" coordorigin="9358,10021" coordsize="592,2">
              <v:shape style="position:absolute;left:9358;top:10021;width:592;height:2" coordorigin="9358,10021" coordsize="592,0" path="m9358,10021l9949,10021e" filled="f" stroked="t" strokeweight=".94664pt" strokecolor="#646464">
                <v:path arrowok="t"/>
              </v:shape>
            </v:group>
            <v:group style="position:absolute;left:9892;top:10021;width:213;height:2" coordorigin="9892,10021" coordsize="213,2">
              <v:shape style="position:absolute;left:9892;top:10021;width:213;height:2" coordorigin="9892,10021" coordsize="213,0" path="m9892,10021l10105,10021e" filled="f" stroked="t" strokeweight=".47332pt" strokecolor="#4B4B4B">
                <v:path arrowok="t"/>
              </v:shape>
            </v:group>
            <v:group style="position:absolute;left:10049;top:10021;width:289;height:2" coordorigin="10049,10021" coordsize="289,2">
              <v:shape style="position:absolute;left:10049;top:10021;width:289;height:2" coordorigin="10049,10021" coordsize="289,0" path="m10049,10021l10337,10021e" filled="f" stroked="t" strokeweight=".47332pt" strokecolor="#383838">
                <v:path arrowok="t"/>
              </v:shape>
            </v:group>
            <v:group style="position:absolute;left:10281;top:10021;width:1344;height:2" coordorigin="10281,10021" coordsize="1344,2">
              <v:shape style="position:absolute;left:10281;top:10021;width:1344;height:2" coordorigin="10281,10021" coordsize="1344,0" path="m10281,10021l11625,10021e" filled="f" stroked="t" strokeweight=".70998pt" strokecolor="#5B5B5B">
                <v:path arrowok="t"/>
              </v:shape>
            </v:group>
            <v:group style="position:absolute;left:369;top:10362;width:3550;height:2" coordorigin="369,10362" coordsize="3550,2">
              <v:shape style="position:absolute;left:369;top:10362;width:3550;height:2" coordorigin="369,10362" coordsize="3550,0" path="m369,10362l3919,10362e" filled="f" stroked="t" strokeweight=".70998pt" strokecolor="#575757">
                <v:path arrowok="t"/>
              </v:shape>
            </v:group>
            <v:group style="position:absolute;left:3839;top:10359;width:175;height:2" coordorigin="3839,10359" coordsize="175,2">
              <v:shape style="position:absolute;left:3839;top:10359;width:175;height:2" coordorigin="3839,10359" coordsize="175,0" path="m3839,10359l4014,10359e" filled="f" stroked="t" strokeweight=".47332pt" strokecolor="#343434">
                <v:path arrowok="t"/>
              </v:shape>
            </v:group>
            <v:group style="position:absolute;left:3957;top:10362;width:2826;height:2" coordorigin="3957,10362" coordsize="2826,2">
              <v:shape style="position:absolute;left:3957;top:10362;width:2826;height:2" coordorigin="3957,10362" coordsize="2826,0" path="m3957,10362l6783,10362e" filled="f" stroked="t" strokeweight=".70998pt" strokecolor="#5B5B5B">
                <v:path arrowok="t"/>
              </v:shape>
            </v:group>
            <v:group style="position:absolute;left:6726;top:10359;width:251;height:2" coordorigin="6726,10359" coordsize="251,2">
              <v:shape style="position:absolute;left:6726;top:10359;width:251;height:2" coordorigin="6726,10359" coordsize="251,0" path="m6726,10359l6977,10359e" filled="f" stroked="t" strokeweight=".47332pt" strokecolor="#444444">
                <v:path arrowok="t"/>
              </v:shape>
            </v:group>
            <v:group style="position:absolute;left:6920;top:10359;width:1803;height:2" coordorigin="6920,10359" coordsize="1803,2">
              <v:shape style="position:absolute;left:6920;top:10359;width:1803;height:2" coordorigin="6920,10359" coordsize="1803,0" path="m6920,10359l8723,10359e" filled="f" stroked="t" strokeweight=".70998pt" strokecolor="#646464">
                <v:path arrowok="t"/>
              </v:shape>
            </v:group>
            <v:group style="position:absolute;left:8666;top:10359;width:232;height:2" coordorigin="8666,10359" coordsize="232,2">
              <v:shape style="position:absolute;left:8666;top:10359;width:232;height:2" coordorigin="8666,10359" coordsize="232,0" path="m8666,10359l8898,10359e" filled="f" stroked="t" strokeweight=".47332pt" strokecolor="#484848">
                <v:path arrowok="t"/>
              </v:shape>
            </v:group>
            <v:group style="position:absolute;left:8842;top:10357;width:611;height:2" coordorigin="8842,10357" coordsize="611,2">
              <v:shape style="position:absolute;left:8842;top:10357;width:611;height:2" coordorigin="8842,10357" coordsize="611,0" path="m8842,10357l9452,10357e" filled="f" stroked="t" strokeweight=".94664pt" strokecolor="#6B6B6B">
                <v:path arrowok="t"/>
              </v:shape>
            </v:group>
            <v:group style="position:absolute;left:9358;top:10359;width:1174;height:2" coordorigin="9358,10359" coordsize="1174,2">
              <v:shape style="position:absolute;left:9358;top:10359;width:1174;height:2" coordorigin="9358,10359" coordsize="1174,0" path="m9358,10359l10531,10359e" filled="f" stroked="t" strokeweight=".70998pt" strokecolor="#545454">
                <v:path arrowok="t"/>
              </v:shape>
            </v:group>
            <v:group style="position:absolute;left:10475;top:10359;width:218;height:2" coordorigin="10475,10359" coordsize="218,2">
              <v:shape style="position:absolute;left:10475;top:10359;width:218;height:2" coordorigin="10475,10359" coordsize="218,0" path="m10475,10359l10692,10359e" filled="f" stroked="t" strokeweight=".47332pt" strokecolor="#343434">
                <v:path arrowok="t"/>
              </v:shape>
            </v:group>
            <v:group style="position:absolute;left:10636;top:10359;width:989;height:2" coordorigin="10636,10359" coordsize="989,2">
              <v:shape style="position:absolute;left:10636;top:10359;width:989;height:2" coordorigin="10636,10359" coordsize="989,0" path="m10636,10359l11625,10359e" filled="f" stroked="t" strokeweight=".70998pt" strokecolor="#545454">
                <v:path arrowok="t"/>
              </v:shape>
            </v:group>
            <v:group style="position:absolute;left:364;top:10600;width:2518;height:2" coordorigin="364,10600" coordsize="2518,2">
              <v:shape style="position:absolute;left:364;top:10600;width:2518;height:2" coordorigin="364,10600" coordsize="2518,0" path="m364,10600l2883,10600e" filled="f" stroked="t" strokeweight=".94664pt" strokecolor="#575757">
                <v:path arrowok="t"/>
              </v:shape>
            </v:group>
            <v:group style="position:absolute;left:2383;top:9983;width:2;height:644" coordorigin="2383,9983" coordsize="2,644">
              <v:shape style="position:absolute;left:2383;top:9983;width:2;height:644" coordorigin="2383,9983" coordsize="0,644" path="m2383,10626l2383,9983e" filled="f" stroked="t" strokeweight=".94664pt" strokecolor="#575757">
                <v:path arrowok="t"/>
              </v:shape>
            </v:group>
            <v:group style="position:absolute;left:2826;top:10600;width:506;height:2" coordorigin="2826,10600" coordsize="506,2">
              <v:shape style="position:absolute;left:2826;top:10600;width:506;height:2" coordorigin="2826,10600" coordsize="506,0" path="m2826,10600l3332,10600e" filled="f" stroked="t" strokeweight=".70998pt" strokecolor="#444444">
                <v:path arrowok="t"/>
              </v:shape>
            </v:group>
            <v:group style="position:absolute;left:3275;top:10600;width:3507;height:2" coordorigin="3275,10600" coordsize="3507,2">
              <v:shape style="position:absolute;left:3275;top:10600;width:3507;height:2" coordorigin="3275,10600" coordsize="3507,0" path="m3275,10600l6783,10600e" filled="f" stroked="t" strokeweight=".70998pt" strokecolor="#575757">
                <v:path arrowok="t"/>
              </v:shape>
            </v:group>
            <v:group style="position:absolute;left:3839;top:10598;width:175;height:2" coordorigin="3839,10598" coordsize="175,2">
              <v:shape style="position:absolute;left:3839;top:10598;width:175;height:2" coordorigin="3839,10598" coordsize="175,0" path="m3839,10598l4014,10598e" filled="f" stroked="t" strokeweight=".47332pt" strokecolor="#282828">
                <v:path arrowok="t"/>
              </v:shape>
            </v:group>
            <v:group style="position:absolute;left:6726;top:10598;width:251;height:2" coordorigin="6726,10598" coordsize="251,2">
              <v:shape style="position:absolute;left:6726;top:10598;width:251;height:2" coordorigin="6726,10598" coordsize="251,0" path="m6726,10598l6977,10598e" filled="f" stroked="t" strokeweight=".47332pt" strokecolor="#3B3B3B">
                <v:path arrowok="t"/>
              </v:shape>
            </v:group>
            <v:group style="position:absolute;left:6920;top:10598;width:724;height:2" coordorigin="6920,10598" coordsize="724,2">
              <v:shape style="position:absolute;left:6920;top:10598;width:724;height:2" coordorigin="6920,10598" coordsize="724,0" path="m6920,10598l7644,10598e" filled="f" stroked="t" strokeweight=".94664pt" strokecolor="#6B6B6B">
                <v:path arrowok="t"/>
              </v:shape>
            </v:group>
            <v:group style="position:absolute;left:7554;top:10598;width:275;height:2" coordorigin="7554,10598" coordsize="275,2">
              <v:shape style="position:absolute;left:7554;top:10598;width:275;height:2" coordorigin="7554,10598" coordsize="275,0" path="m7554,10598l7829,10598e" filled="f" stroked="t" strokeweight=".47332pt" strokecolor="#4B4B4B">
                <v:path arrowok="t"/>
              </v:shape>
            </v:group>
            <v:group style="position:absolute;left:7772;top:10598;width:951;height:2" coordorigin="7772,10598" coordsize="951,2">
              <v:shape style="position:absolute;left:7772;top:10598;width:951;height:2" coordorigin="7772,10598" coordsize="951,0" path="m7772,10598l8723,10598e" filled="f" stroked="t" strokeweight=".70998pt" strokecolor="#646464">
                <v:path arrowok="t"/>
              </v:shape>
            </v:group>
            <v:group style="position:absolute;left:8666;top:10598;width:232;height:2" coordorigin="8666,10598" coordsize="232,2">
              <v:shape style="position:absolute;left:8666;top:10598;width:232;height:2" coordorigin="8666,10598" coordsize="232,0" path="m8666,10598l8898,10598e" filled="f" stroked="t" strokeweight=".47332pt" strokecolor="#444444">
                <v:path arrowok="t"/>
              </v:shape>
            </v:group>
            <v:group style="position:absolute;left:8842;top:10598;width:1690;height:2" coordorigin="8842,10598" coordsize="1690,2">
              <v:shape style="position:absolute;left:8842;top:10598;width:1690;height:2" coordorigin="8842,10598" coordsize="1690,0" path="m8842,10598l10531,10598e" filled="f" stroked="t" strokeweight=".70998pt" strokecolor="#5B5B5B">
                <v:path arrowok="t"/>
              </v:shape>
            </v:group>
            <v:group style="position:absolute;left:10475;top:10598;width:218;height:2" coordorigin="10475,10598" coordsize="218,2">
              <v:shape style="position:absolute;left:10475;top:10598;width:218;height:2" coordorigin="10475,10598" coordsize="218,0" path="m10475,10598l10692,10598e" filled="f" stroked="t" strokeweight=".47332pt" strokecolor="#282828">
                <v:path arrowok="t"/>
              </v:shape>
            </v:group>
            <v:group style="position:absolute;left:10636;top:10598;width:989;height:2" coordorigin="10636,10598" coordsize="989,2">
              <v:shape style="position:absolute;left:10636;top:10598;width:989;height:2" coordorigin="10636,10598" coordsize="989,0" path="m10636,10598l11625,10598e" filled="f" stroked="t" strokeweight=".70998pt" strokecolor="#4F4F4F">
                <v:path arrowok="t"/>
              </v:shape>
            </v:group>
            <v:group style="position:absolute;left:369;top:10536;width:2;height:300" coordorigin="369,10536" coordsize="2,300">
              <v:shape style="position:absolute;left:369;top:10536;width:2;height:300" coordorigin="369,10536" coordsize="0,300" path="m369,10836l369,10536e" filled="f" stroked="t" strokeweight=".47332pt" strokecolor="#343434">
                <v:path arrowok="t"/>
              </v:shape>
            </v:group>
            <v:group style="position:absolute;left:2386;top:10555;width:2;height:548" coordorigin="2386,10555" coordsize="2,548">
              <v:shape style="position:absolute;left:2386;top:10555;width:2;height:548" coordorigin="2386,10555" coordsize="0,548" path="m2386,11103l2386,10555e" filled="f" stroked="t" strokeweight=".47332pt" strokecolor="#383838">
                <v:path arrowok="t"/>
              </v:shape>
            </v:group>
            <v:group style="position:absolute;left:372;top:10779;width:2;height:2317" coordorigin="372,10779" coordsize="2,2317">
              <v:shape style="position:absolute;left:372;top:10779;width:2;height:2317" coordorigin="372,10779" coordsize="0,2317" path="m372,13096l372,10779e" filled="f" stroked="t" strokeweight=".70998pt" strokecolor="#575757">
                <v:path arrowok="t"/>
              </v:shape>
            </v:group>
            <v:group style="position:absolute;left:360;top:11077;width:6016;height:2" coordorigin="360,11077" coordsize="6016,2">
              <v:shape style="position:absolute;left:360;top:11077;width:6016;height:2" coordorigin="360,11077" coordsize="6016,0" path="m360,11077l6376,11077e" filled="f" stroked="t" strokeweight=".70998pt" strokecolor="#575757">
                <v:path arrowok="t"/>
              </v:shape>
            </v:group>
            <v:group style="position:absolute;left:6319;top:11077;width:464;height:2" coordorigin="6319,11077" coordsize="464,2">
              <v:shape style="position:absolute;left:6319;top:11077;width:464;height:2" coordorigin="6319,11077" coordsize="464,0" path="m6319,11077l6783,11077e" filled="f" stroked="t" strokeweight=".94664pt" strokecolor="#6B6B6B">
                <v:path arrowok="t"/>
              </v:shape>
            </v:group>
            <v:group style="position:absolute;left:6726;top:11075;width:251;height:2" coordorigin="6726,11075" coordsize="251,2">
              <v:shape style="position:absolute;left:6726;top:11075;width:251;height:2" coordorigin="6726,11075" coordsize="251,0" path="m6726,11075l6977,11075e" filled="f" stroked="t" strokeweight=".47332pt" strokecolor="#545454">
                <v:path arrowok="t"/>
              </v:shape>
            </v:group>
            <v:group style="position:absolute;left:6920;top:11077;width:1803;height:2" coordorigin="6920,11077" coordsize="1803,2">
              <v:shape style="position:absolute;left:6920;top:11077;width:1803;height:2" coordorigin="6920,11077" coordsize="1803,0" path="m6920,11077l8723,11077e" filled="f" stroked="t" strokeweight=".70998pt" strokecolor="#6B6B6B">
                <v:path arrowok="t"/>
              </v:shape>
            </v:group>
            <v:group style="position:absolute;left:8666;top:11075;width:232;height:2" coordorigin="8666,11075" coordsize="232,2">
              <v:shape style="position:absolute;left:8666;top:11075;width:232;height:2" coordorigin="8666,11075" coordsize="232,0" path="m8666,11075l8898,11075e" filled="f" stroked="t" strokeweight=".47332pt" strokecolor="#484848">
                <v:path arrowok="t"/>
              </v:shape>
            </v:group>
            <v:group style="position:absolute;left:8842;top:11075;width:625;height:2" coordorigin="8842,11075" coordsize="625,2">
              <v:shape style="position:absolute;left:8842;top:11075;width:625;height:2" coordorigin="8842,11075" coordsize="625,0" path="m8842,11075l9466,11075e" filled="f" stroked="t" strokeweight=".94664pt" strokecolor="#6B6B6B">
                <v:path arrowok="t"/>
              </v:shape>
            </v:group>
            <v:group style="position:absolute;left:9358;top:11075;width:592;height:2" coordorigin="9358,11075" coordsize="592,2">
              <v:shape style="position:absolute;left:9358;top:11075;width:592;height:2" coordorigin="9358,11075" coordsize="592,0" path="m9358,11075l9949,11075e" filled="f" stroked="t" strokeweight=".47332pt" strokecolor="#545454">
                <v:path arrowok="t"/>
              </v:shape>
            </v:group>
            <v:group style="position:absolute;left:9892;top:11075;width:639;height:2" coordorigin="9892,11075" coordsize="639,2">
              <v:shape style="position:absolute;left:9892;top:11075;width:639;height:2" coordorigin="9892,11075" coordsize="639,0" path="m9892,11075l10531,11075e" filled="f" stroked="t" strokeweight=".94664pt" strokecolor="#606060">
                <v:path arrowok="t"/>
              </v:shape>
            </v:group>
            <v:group style="position:absolute;left:10475;top:11075;width:218;height:2" coordorigin="10475,11075" coordsize="218,2">
              <v:shape style="position:absolute;left:10475;top:11075;width:218;height:2" coordorigin="10475,11075" coordsize="218,0" path="m10475,11075l10692,11075e" filled="f" stroked="t" strokeweight=".47332pt" strokecolor="#3B3B3B">
                <v:path arrowok="t"/>
              </v:shape>
            </v:group>
            <v:group style="position:absolute;left:10636;top:11075;width:989;height:2" coordorigin="10636,11075" coordsize="989,2">
              <v:shape style="position:absolute;left:10636;top:11075;width:989;height:2" coordorigin="10636,11075" coordsize="989,0" path="m10636,11075l11625,11075e" filled="f" stroked="t" strokeweight=".70998pt" strokecolor="#5B5B5B">
                <v:path arrowok="t"/>
              </v:shape>
            </v:group>
            <v:group style="position:absolute;left:2386;top:11008;width:2;height:572" coordorigin="2386,11008" coordsize="2,572">
              <v:shape style="position:absolute;left:2386;top:11008;width:2;height:572" coordorigin="2386,11008" coordsize="0,572" path="m2386,11580l2386,11008e" filled="f" stroked="t" strokeweight=".94664pt" strokecolor="#575757">
                <v:path arrowok="t"/>
              </v:shape>
            </v:group>
            <v:group style="position:absolute;left:364;top:11315;width:8359;height:2" coordorigin="364,11315" coordsize="8359,2">
              <v:shape style="position:absolute;left:364;top:11315;width:8359;height:2" coordorigin="364,11315" coordsize="8359,0" path="m364,11315l8723,11315e" filled="f" stroked="t" strokeweight=".70998pt" strokecolor="#5B5B5B">
                <v:path arrowok="t"/>
              </v:shape>
            </v:group>
            <v:group style="position:absolute;left:8666;top:11313;width:232;height:2" coordorigin="8666,11313" coordsize="232,2">
              <v:shape style="position:absolute;left:8666;top:11313;width:232;height:2" coordorigin="8666,11313" coordsize="232,0" path="m8666,11313l8898,11313e" filled="f" stroked="t" strokeweight=".47332pt" strokecolor="#545454">
                <v:path arrowok="t"/>
              </v:shape>
            </v:group>
            <v:group style="position:absolute;left:8842;top:11313;width:1690;height:2" coordorigin="8842,11313" coordsize="1690,2">
              <v:shape style="position:absolute;left:8842;top:11313;width:1690;height:2" coordorigin="8842,11313" coordsize="1690,0" path="m8842,11313l10531,11313e" filled="f" stroked="t" strokeweight=".70998pt" strokecolor="#606060">
                <v:path arrowok="t"/>
              </v:shape>
            </v:group>
            <v:group style="position:absolute;left:10475;top:11313;width:218;height:2" coordorigin="10475,11313" coordsize="218,2">
              <v:shape style="position:absolute;left:10475;top:11313;width:218;height:2" coordorigin="10475,11313" coordsize="218,0" path="m10475,11313l10692,11313e" filled="f" stroked="t" strokeweight=".47332pt" strokecolor="#2F2F2F">
                <v:path arrowok="t"/>
              </v:shape>
            </v:group>
            <v:group style="position:absolute;left:10636;top:11313;width:989;height:2" coordorigin="10636,11313" coordsize="989,2">
              <v:shape style="position:absolute;left:10636;top:11313;width:989;height:2" coordorigin="10636,11313" coordsize="989,0" path="m10636,11313l11625,11313e" filled="f" stroked="t" strokeweight=".70998pt" strokecolor="#575757">
                <v:path arrowok="t"/>
              </v:shape>
            </v:group>
            <v:group style="position:absolute;left:364;top:11561;width:1387;height:2" coordorigin="364,11561" coordsize="1387,2">
              <v:shape style="position:absolute;left:364;top:11561;width:1387;height:2" coordorigin="364,11561" coordsize="1387,0" path="m364,11561l1751,11561e" filled="f" stroked="t" strokeweight=".70998pt" strokecolor="#545454">
                <v:path arrowok="t"/>
              </v:shape>
            </v:group>
            <v:group style="position:absolute;left:1022;top:11318;width:2;height:234" coordorigin="1022,11318" coordsize="2,234">
              <v:shape style="position:absolute;left:1022;top:11318;width:2;height:234" coordorigin="1022,11318" coordsize="0,234" path="m1022,11551l1022,11318e" filled="f" stroked="t" strokeweight=".23666pt" strokecolor="#676767">
                <v:path arrowok="t"/>
              </v:shape>
            </v:group>
            <v:group style="position:absolute;left:1680;top:11561;width:734;height:2" coordorigin="1680,11561" coordsize="734,2">
              <v:shape style="position:absolute;left:1680;top:11561;width:734;height:2" coordorigin="1680,11561" coordsize="734,0" path="m1680,11561l2414,11561e" filled="f" stroked="t" strokeweight=".47332pt" strokecolor="#4B4B4B">
                <v:path arrowok="t"/>
              </v:shape>
            </v:group>
            <v:group style="position:absolute;left:2343;top:11558;width:9282;height:2" coordorigin="2343,11558" coordsize="9282,2">
              <v:shape style="position:absolute;left:2343;top:11558;width:9282;height:2" coordorigin="2343,11558" coordsize="9282,0" path="m2343,11558l11625,11558e" filled="f" stroked="t" strokeweight=".70998pt" strokecolor="#5B5B5B">
                <v:path arrowok="t"/>
              </v:shape>
            </v:group>
            <v:group style="position:absolute;left:6712;top:11556;width:398;height:2" coordorigin="6712,11556" coordsize="398,2">
              <v:shape style="position:absolute;left:6712;top:11556;width:398;height:2" coordorigin="6712,11556" coordsize="398,0" path="m6712,11556l7109,11556e" filled="f" stroked="t" strokeweight=".94664pt" strokecolor="#707070">
                <v:path arrowok="t"/>
              </v:shape>
            </v:group>
            <v:group style="position:absolute;left:7365;top:11303;width:2;height:1373" coordorigin="7365,11303" coordsize="2,1373">
              <v:shape style="position:absolute;left:7365;top:11303;width:2;height:1373" coordorigin="7365,11303" coordsize="0,1373" path="m7365,12676l7365,11303e" filled="f" stroked="t" strokeweight=".70998pt" strokecolor="#575757">
                <v:path arrowok="t"/>
              </v:shape>
            </v:group>
            <v:group style="position:absolute;left:1022;top:11537;width:2;height:505" coordorigin="1022,11537" coordsize="2,505">
              <v:shape style="position:absolute;left:1022;top:11537;width:2;height:505" coordorigin="1022,11537" coordsize="0,505" path="m1022,12042l1022,11537e" filled="f" stroked="t" strokeweight=".23666pt" strokecolor="#2B2B2B">
                <v:path arrowok="t"/>
              </v:shape>
            </v:group>
            <v:group style="position:absolute;left:2383;top:11508;width:2;height:563" coordorigin="2383,11508" coordsize="2,563">
              <v:shape style="position:absolute;left:2383;top:11508;width:2;height:563" coordorigin="2383,11508" coordsize="0,563" path="m2383,12071l2383,11508e" filled="f" stroked="t" strokeweight=".47332pt" strokecolor="#3F3F3F">
                <v:path arrowok="t"/>
              </v:shape>
            </v:group>
            <v:group style="position:absolute;left:1022;top:12042;width:2;height:1416" coordorigin="1022,12042" coordsize="2,1416">
              <v:shape style="position:absolute;left:1022;top:12042;width:2;height:1416" coordorigin="1022,12042" coordsize="0,1416" path="m1022,13458l1022,12042e" filled="f" stroked="t" strokeweight=".23666pt" strokecolor="#000000">
                <v:path arrowok="t"/>
              </v:shape>
            </v:group>
            <v:group style="position:absolute;left:1725;top:11308;width:2;height:3151" coordorigin="1725,11308" coordsize="2,3151">
              <v:shape style="position:absolute;left:1725;top:11308;width:2;height:3151" coordorigin="1725,11308" coordsize="0,3151" path="m1725,14459l1725,11308e" filled="f" stroked="t" strokeweight=".70998pt" strokecolor="#545454">
                <v:path arrowok="t"/>
              </v:shape>
            </v:group>
            <v:group style="position:absolute;left:2386;top:11971;width:2;height:563" coordorigin="2386,11971" coordsize="2,563">
              <v:shape style="position:absolute;left:2386;top:11971;width:2;height:563" coordorigin="2386,11971" coordsize="0,563" path="m2386,12533l2386,11971e" filled="f" stroked="t" strokeweight=".94664pt" strokecolor="#5B5B5B">
                <v:path arrowok="t"/>
              </v:shape>
            </v:group>
            <v:group style="position:absolute;left:2386;top:12462;width:2;height:215" coordorigin="2386,12462" coordsize="2,215">
              <v:shape style="position:absolute;left:2386;top:12462;width:2;height:215" coordorigin="2386,12462" coordsize="0,215" path="m2386,12676l2386,12462e" filled="f" stroked="t" strokeweight=".47332pt" strokecolor="#444444">
                <v:path arrowok="t"/>
              </v:shape>
            </v:group>
            <v:group style="position:absolute;left:11618;top:12376;width:2;height:300" coordorigin="11618,12376" coordsize="2,300">
              <v:shape style="position:absolute;left:11618;top:12376;width:2;height:300" coordorigin="11618,12376" coordsize="0,300" path="m11618,12676l11618,12376e" filled="f" stroked="t" strokeweight=".47332pt" strokecolor="#444444">
                <v:path arrowok="t"/>
              </v:shape>
            </v:group>
            <v:group style="position:absolute;left:2386;top:12619;width:2;height:267" coordorigin="2386,12619" coordsize="2,267">
              <v:shape style="position:absolute;left:2386;top:12619;width:2;height:267" coordorigin="2386,12619" coordsize="0,267" path="m2386,12886l2386,12619e" filled="f" stroked="t" strokeweight=".47332pt" strokecolor="#282828">
                <v:path arrowok="t"/>
              </v:shape>
            </v:group>
            <v:group style="position:absolute;left:7365;top:12619;width:2;height:267" coordorigin="7365,12619" coordsize="2,267">
              <v:shape style="position:absolute;left:7365;top:12619;width:2;height:267" coordorigin="7365,12619" coordsize="0,267" path="m7365,12886l7365,12619e" filled="f" stroked="t" strokeweight=".47332pt" strokecolor="#2F2F2F">
                <v:path arrowok="t"/>
              </v:shape>
            </v:group>
            <v:group style="position:absolute;left:11618;top:12605;width:2;height:577" coordorigin="11618,12605" coordsize="2,577">
              <v:shape style="position:absolute;left:11618;top:12605;width:2;height:577" coordorigin="11618,12605" coordsize="0,577" path="m11618,13182l11618,12605e" filled="f" stroked="t" strokeweight=".70998pt" strokecolor="#575757">
                <v:path arrowok="t"/>
              </v:shape>
            </v:group>
            <v:group style="position:absolute;left:3555;top:12858;width:2;height:210" coordorigin="3555,12858" coordsize="2,210">
              <v:shape style="position:absolute;left:3555;top:12858;width:2;height:210" coordorigin="3555,12858" coordsize="0,210" path="m3555,13067l3555,12858e" filled="f" stroked="t" strokeweight="1.1833pt" strokecolor="#000000">
                <v:path arrowok="t"/>
              </v:shape>
            </v:group>
            <v:group style="position:absolute;left:7367;top:12829;width:2;height:667" coordorigin="7367,12829" coordsize="2,667">
              <v:shape style="position:absolute;left:7367;top:12829;width:2;height:667" coordorigin="7367,12829" coordsize="0,667" path="m7367,13496l7367,12829e" filled="f" stroked="t" strokeweight=".94664pt" strokecolor="#646464">
                <v:path arrowok="t"/>
              </v:shape>
            </v:group>
            <v:group style="position:absolute;left:374;top:13039;width:2;height:215" coordorigin="374,13039" coordsize="2,215">
              <v:shape style="position:absolute;left:374;top:13039;width:2;height:215" coordorigin="374,13039" coordsize="0,215" path="m374,13253l374,13039e" filled="f" stroked="t" strokeweight=".47332pt" strokecolor="#282828">
                <v:path arrowok="t"/>
              </v:shape>
            </v:group>
            <v:group style="position:absolute;left:10475;top:13024;width:2;height:181" coordorigin="10475,13024" coordsize="2,181">
              <v:shape style="position:absolute;left:10475;top:13024;width:2;height:181" coordorigin="10475,13024" coordsize="0,181" path="m10475,13206l10475,13024e" filled="f" stroked="t" strokeweight="1.41996pt" strokecolor="#444444">
                <v:path arrowok="t"/>
              </v:shape>
            </v:group>
            <v:group style="position:absolute;left:10484;top:13187;width:47;height:2" coordorigin="10484,13187" coordsize="47,2">
              <v:shape style="position:absolute;left:10484;top:13187;width:47;height:2" coordorigin="10484,13187" coordsize="47,0" path="m10484,13187l10531,13187e" filled="f" stroked="t" strokeweight="3.813892pt" strokecolor="#3F3F3F">
                <v:path arrowok="t"/>
              </v:shape>
            </v:group>
            <v:group style="position:absolute;left:11620;top:13125;width:2;height:362" coordorigin="11620,13125" coordsize="2,362">
              <v:shape style="position:absolute;left:11620;top:13125;width:2;height:362" coordorigin="11620,13125" coordsize="0,362" path="m11620,13487l11620,13125e" filled="f" stroked="t" strokeweight=".47332pt" strokecolor="#3B3B3B">
                <v:path arrowok="t"/>
              </v:shape>
            </v:group>
            <v:group style="position:absolute;left:374;top:13196;width:2;height:291" coordorigin="374,13196" coordsize="2,291">
              <v:shape style="position:absolute;left:374;top:13196;width:2;height:291" coordorigin="374,13196" coordsize="0,291" path="m374,13487l374,13196e" filled="f" stroked="t" strokeweight=".47332pt" strokecolor="#3B3B3B">
                <v:path arrowok="t"/>
              </v:shape>
            </v:group>
            <v:group style="position:absolute;left:364;top:13632;width:2026;height:2" coordorigin="364,13632" coordsize="2026,2">
              <v:shape style="position:absolute;left:364;top:13632;width:2026;height:2" coordorigin="364,13632" coordsize="2026,0" path="m364,13632l2390,13632e" filled="f" stroked="t" strokeweight=".70998pt" strokecolor="#606060">
                <v:path arrowok="t"/>
              </v:shape>
            </v:group>
            <v:group style="position:absolute;left:374;top:13430;width:2;height:601" coordorigin="374,13430" coordsize="2,601">
              <v:shape style="position:absolute;left:374;top:13430;width:2;height:601" coordorigin="374,13430" coordsize="0,601" path="m374,14030l374,13430e" filled="f" stroked="t" strokeweight=".94664pt" strokecolor="#5B5B5B">
                <v:path arrowok="t"/>
              </v:shape>
            </v:group>
            <v:group style="position:absolute;left:1022;top:13458;width:2;height:372" coordorigin="1022,13458" coordsize="2,372">
              <v:shape style="position:absolute;left:1022;top:13458;width:2;height:372" coordorigin="1022,13458" coordsize="0,372" path="m1022,13830l1022,13458e" filled="f" stroked="t" strokeweight=".23666pt" strokecolor="#484848">
                <v:path arrowok="t"/>
              </v:shape>
            </v:group>
            <v:group style="position:absolute;left:2383;top:12829;width:2;height:834" coordorigin="2383,12829" coordsize="2,834">
              <v:shape style="position:absolute;left:2383;top:12829;width:2;height:834" coordorigin="2383,12829" coordsize="0,834" path="m2383,13663l2383,12829e" filled="f" stroked="t" strokeweight=".94664pt" strokecolor="#575757">
                <v:path arrowok="t"/>
              </v:shape>
            </v:group>
            <v:group style="position:absolute;left:7365;top:13430;width:2;height:224" coordorigin="7365,13430" coordsize="2,224">
              <v:shape style="position:absolute;left:7365;top:13430;width:2;height:224" coordorigin="7365,13430" coordsize="0,224" path="m7365,13654l7365,13430e" filled="f" stroked="t" strokeweight=".47332pt" strokecolor="#4F4F4F">
                <v:path arrowok="t"/>
              </v:shape>
            </v:group>
            <v:group style="position:absolute;left:11618;top:13430;width:2;height:806" coordorigin="11618,13430" coordsize="2,806">
              <v:shape style="position:absolute;left:11618;top:13430;width:2;height:806" coordorigin="11618,13430" coordsize="0,806" path="m11618,14235l11618,13430e" filled="f" stroked="t" strokeweight=".70998pt" strokecolor="#575757">
                <v:path arrowok="t"/>
              </v:shape>
            </v:group>
            <v:group style="position:absolute;left:2386;top:13592;width:2;height:267" coordorigin="2386,13592" coordsize="2,267">
              <v:shape style="position:absolute;left:2386;top:13592;width:2;height:267" coordorigin="2386,13592" coordsize="0,267" path="m2386,13859l2386,13592e" filled="f" stroked="t" strokeweight=".47332pt" strokecolor="#282828">
                <v:path arrowok="t"/>
              </v:shape>
            </v:group>
            <v:group style="position:absolute;left:7365;top:13597;width:2;height:262" coordorigin="7365,13597" coordsize="2,262">
              <v:shape style="position:absolute;left:7365;top:13597;width:2;height:262" coordorigin="7365,13597" coordsize="0,262" path="m7365,13859l7365,13597e" filled="f" stroked="t" strokeweight=".47332pt" strokecolor="#2F2F2F">
                <v:path arrowok="t"/>
              </v:shape>
            </v:group>
            <v:group style="position:absolute;left:1022;top:13830;width:2;height:1201" coordorigin="1022,13830" coordsize="2,1201">
              <v:shape style="position:absolute;left:1022;top:13830;width:2;height:1201" coordorigin="1022,13830" coordsize="0,1201" path="m1022,15032l1022,13830e" filled="f" stroked="t" strokeweight=".23666pt" strokecolor="#000000">
                <v:path arrowok="t"/>
              </v:shape>
            </v:group>
            <v:group style="position:absolute;left:10731;top:13971;width:2;height:62" coordorigin="10731,13971" coordsize="2,62">
              <v:shape style="position:absolute;left:10731;top:13971;width:2;height:62" coordorigin="10731,13971" coordsize="0,62" path="m10731,14033l10731,13971e" filled="f" stroked="t" strokeweight="3.076581pt" strokecolor="#4B5467">
                <v:path arrowok="t"/>
              </v:shape>
            </v:group>
            <v:group style="position:absolute;left:8846;top:14002;width:1801;height:2" coordorigin="8846,14002" coordsize="1801,2">
              <v:shape style="position:absolute;left:8846;top:14002;width:1801;height:2" coordorigin="8846,14002" coordsize="1801,0" path="m8846,14002l10647,14002e" filled="f" stroked="t" strokeweight="3.076581pt" strokecolor="#4B5467">
                <v:path arrowok="t"/>
              </v:shape>
            </v:group>
            <v:group style="position:absolute;left:10688;top:13625;width:2;height:439" coordorigin="10688,13625" coordsize="2,439">
              <v:shape style="position:absolute;left:10688;top:13625;width:2;height:439" coordorigin="10688,13625" coordsize="0,439" path="m10688,14064l10688,13625e" filled="f" stroked="t" strokeweight="4.023221pt" strokecolor="#3B3B3B">
                <v:path arrowok="t"/>
              </v:shape>
            </v:group>
            <v:group style="position:absolute;left:374;top:13973;width:2;height:386" coordorigin="374,13973" coordsize="2,386">
              <v:shape style="position:absolute;left:374;top:13973;width:2;height:386" coordorigin="374,13973" coordsize="0,386" path="m374,14359l374,13973e" filled="f" stroked="t" strokeweight=".47332pt" strokecolor="#2F2F2F">
                <v:path arrowok="t"/>
              </v:shape>
            </v:group>
            <v:group style="position:absolute;left:7367;top:13802;width:2;height:2203" coordorigin="7367,13802" coordsize="2,2203">
              <v:shape style="position:absolute;left:7367;top:13802;width:2;height:2203" coordorigin="7367,13802" coordsize="0,2203" path="m7367,16004l7367,13802e" filled="f" stroked="t" strokeweight=".70998pt" strokecolor="#606060">
                <v:path arrowok="t"/>
              </v:shape>
            </v:group>
            <v:group style="position:absolute;left:9386;top:13883;width:2;height:157" coordorigin="9386,13883" coordsize="2,157">
              <v:shape style="position:absolute;left:9386;top:13883;width:2;height:157" coordorigin="9386,13883" coordsize="0,157" path="m9386,14040l9386,13883e" filled="f" stroked="t" strokeweight="2.60326pt" strokecolor="#44486B">
                <v:path arrowok="t"/>
              </v:shape>
            </v:group>
            <v:group style="position:absolute;left:9921;top:13964;width:2;height:100" coordorigin="9921,13964" coordsize="2,100">
              <v:shape style="position:absolute;left:9921;top:13964;width:2;height:100" coordorigin="9921,13964" coordsize="0,100" path="m9921,14064l9921,13964e" filled="f" stroked="t" strokeweight="1.1833pt" strokecolor="#576077">
                <v:path arrowok="t"/>
              </v:shape>
            </v:group>
            <v:group style="position:absolute;left:10077;top:13968;width:2;height:95" coordorigin="10077,13968" coordsize="2,95">
              <v:shape style="position:absolute;left:10077;top:13968;width:2;height:95" coordorigin="10077,13968" coordsize="0,95" path="m10077,14064l10077,13968e" filled="f" stroked="t" strokeweight="1.1833pt" strokecolor="#4F5770">
                <v:path arrowok="t"/>
              </v:shape>
            </v:group>
            <v:group style="position:absolute;left:10262;top:13935;width:95;height:153" coordorigin="10262,13935" coordsize="95,153">
              <v:shape style="position:absolute;left:10262;top:13935;width:95;height:153" coordorigin="10262,13935" coordsize="95,153" path="m10262,13935l10356,13935,10356,14088,10262,14088,10262,13935xe" filled="t" fillcolor="#3F4B83" stroked="f">
                <v:path arrowok="t"/>
                <v:fill/>
              </v:shape>
            </v:group>
            <v:group style="position:absolute;left:10664;top:13968;width:2;height:95" coordorigin="10664,13968" coordsize="2,95">
              <v:shape style="position:absolute;left:10664;top:13968;width:2;height:95" coordorigin="10664,13968" coordsize="0,95" path="m10664,14064l10664,13968e" filled="f" stroked="t" strokeweight="4.023221pt" strokecolor="#3B3F3F">
                <v:path arrowok="t"/>
              </v:shape>
            </v:group>
            <v:group style="position:absolute;left:10636;top:14035;width:2;height:95" coordorigin="10636,14035" coordsize="2,95">
              <v:shape style="position:absolute;left:10636;top:14035;width:2;height:95" coordorigin="10636,14035" coordsize="0,95" path="m10636,14130l10636,14035e" filled="f" stroked="t" strokeweight="1.89328pt" strokecolor="#575757">
                <v:path arrowok="t"/>
              </v:shape>
            </v:group>
            <v:group style="position:absolute;left:11620;top:14178;width:2;height:281" coordorigin="11620,14178" coordsize="2,281">
              <v:shape style="position:absolute;left:11620;top:14178;width:2;height:281" coordorigin="11620,14178" coordsize="0,281" path="m11620,14459l11620,14178e" filled="f" stroked="t" strokeweight=".47332pt" strokecolor="#3F3F3F">
                <v:path arrowok="t"/>
              </v:shape>
            </v:group>
            <v:group style="position:absolute;left:374;top:14302;width:2;height:420" coordorigin="374,14302" coordsize="2,420">
              <v:shape style="position:absolute;left:374;top:14302;width:2;height:420" coordorigin="374,14302" coordsize="0,420" path="m374,14722l374,14302e" filled="f" stroked="t" strokeweight=".70998pt" strokecolor="#484848">
                <v:path arrowok="t"/>
              </v:shape>
            </v:group>
            <v:group style="position:absolute;left:10309;top:14331;width:2;height:100" coordorigin="10309,14331" coordsize="2,100">
              <v:shape style="position:absolute;left:10309;top:14331;width:2;height:100" coordorigin="10309,14331" coordsize="0,100" path="m10309,14431l10309,14331e" filled="f" stroked="t" strokeweight="1.65662pt" strokecolor="#000000">
                <v:path arrowok="t"/>
              </v:shape>
            </v:group>
            <v:group style="position:absolute;left:1723;top:14402;width:2;height:224" coordorigin="1723,14402" coordsize="2,224">
              <v:shape style="position:absolute;left:1723;top:14402;width:2;height:224" coordorigin="1723,14402" coordsize="0,224" path="m1723,14626l1723,14402e" filled="f" stroked="t" strokeweight=".47332pt" strokecolor="#3B3B3B">
                <v:path arrowok="t"/>
              </v:shape>
            </v:group>
            <v:group style="position:absolute;left:2383;top:13802;width:2;height:825" coordorigin="2383,13802" coordsize="2,825">
              <v:shape style="position:absolute;left:2383;top:13802;width:2;height:825" coordorigin="2383,13802" coordsize="0,825" path="m2383,14626l2383,13802e" filled="f" stroked="t" strokeweight=".70998pt" strokecolor="#545454">
                <v:path arrowok="t"/>
              </v:shape>
            </v:group>
            <v:group style="position:absolute;left:1723;top:14569;width:2;height:153" coordorigin="1723,14569" coordsize="2,153">
              <v:shape style="position:absolute;left:1723;top:14569;width:2;height:153" coordorigin="1723,14569" coordsize="0,153" path="m1723,14722l1723,14569e" filled="f" stroked="t" strokeweight=".47332pt" strokecolor="#1F1F1F">
                <v:path arrowok="t"/>
              </v:shape>
            </v:group>
            <v:group style="position:absolute;left:2386;top:14569;width:2;height:153" coordorigin="2386,14569" coordsize="2,153">
              <v:shape style="position:absolute;left:2386;top:14569;width:2;height:153" coordorigin="2386,14569" coordsize="0,153" path="m2386,14722l2386,14569e" filled="f" stroked="t" strokeweight=".47332pt" strokecolor="#131313">
                <v:path arrowok="t"/>
              </v:shape>
            </v:group>
            <v:group style="position:absolute;left:11618;top:14378;width:2;height:1630" coordorigin="11618,14378" coordsize="2,1630">
              <v:shape style="position:absolute;left:11618;top:14378;width:2;height:1630" coordorigin="11618,14378" coordsize="0,1630" path="m11618,16009l11618,14378e" filled="f" stroked="t" strokeweight=".70998pt" strokecolor="#575757">
                <v:path arrowok="t"/>
              </v:shape>
            </v:group>
            <v:group style="position:absolute;left:372;top:14664;width:2;height:1349" coordorigin="372,14664" coordsize="2,1349">
              <v:shape style="position:absolute;left:372;top:14664;width:2;height:1349" coordorigin="372,14664" coordsize="0,1349" path="m372,16014l372,14664e" filled="f" stroked="t" strokeweight=".70998pt" strokecolor="#5B5B5B">
                <v:path arrowok="t"/>
              </v:shape>
            </v:group>
            <v:group style="position:absolute;left:1723;top:14664;width:2;height:1344" coordorigin="1723,14664" coordsize="2,1344">
              <v:shape style="position:absolute;left:1723;top:14664;width:2;height:1344" coordorigin="1723,14664" coordsize="0,1344" path="m1723,16009l1723,14664e" filled="f" stroked="t" strokeweight=".70998pt" strokecolor="#545454">
                <v:path arrowok="t"/>
              </v:shape>
            </v:group>
            <v:group style="position:absolute;left:2386;top:14664;width:2;height:396" coordorigin="2386,14664" coordsize="2,396">
              <v:shape style="position:absolute;left:2386;top:14664;width:2;height:396" coordorigin="2386,14664" coordsize="0,396" path="m2386,15060l2386,14664e" filled="f" stroked="t" strokeweight=".70998pt" strokecolor="#484848">
                <v:path arrowok="t"/>
              </v:shape>
            </v:group>
            <v:group style="position:absolute;left:360;top:15997;width:6423;height:2" coordorigin="360,15997" coordsize="6423,2">
              <v:shape style="position:absolute;left:360;top:15997;width:6423;height:2" coordorigin="360,15997" coordsize="6423,0" path="m360,15997l6783,15997e" filled="f" stroked="t" strokeweight=".70998pt" strokecolor="#6B6B6B">
                <v:path arrowok="t"/>
              </v:shape>
            </v:group>
            <v:group style="position:absolute;left:1022;top:15032;width:2;height:963" coordorigin="1022,15032" coordsize="2,963">
              <v:shape style="position:absolute;left:1022;top:15032;width:2;height:963" coordorigin="1022,15032" coordsize="0,963" path="m1022,15995l1022,15032e" filled="f" stroked="t" strokeweight=".23666pt" strokecolor="#606060">
                <v:path arrowok="t"/>
              </v:shape>
            </v:group>
            <v:group style="position:absolute;left:2386;top:14898;width:2;height:1106" coordorigin="2386,14898" coordsize="2,1106">
              <v:shape style="position:absolute;left:2386;top:14898;width:2;height:1106" coordorigin="2386,14898" coordsize="0,1106" path="m2386,16004l2386,14898e" filled="f" stroked="t" strokeweight=".70998pt" strokecolor="#5B5B5B">
                <v:path arrowok="t"/>
              </v:shape>
            </v:group>
            <v:group style="position:absolute;left:6589;top:15999;width:805;height:2" coordorigin="6589,15999" coordsize="805,2">
              <v:shape style="position:absolute;left:6589;top:15999;width:805;height:2" coordorigin="6589,15999" coordsize="805,0" path="m6589,15999l7393,15999e" filled="f" stroked="t" strokeweight=".70998pt" strokecolor="#838383">
                <v:path arrowok="t"/>
              </v:shape>
            </v:group>
            <v:group style="position:absolute;left:7322;top:15999;width:289;height:2" coordorigin="7322,15999" coordsize="289,2">
              <v:shape style="position:absolute;left:7322;top:15999;width:289;height:2" coordorigin="7322,15999" coordsize="289,0" path="m7322,15999l7611,15999e" filled="f" stroked="t" strokeweight=".47332pt" strokecolor="#7C7C7C">
                <v:path arrowok="t"/>
              </v:shape>
            </v:group>
            <v:group style="position:absolute;left:7554;top:15999;width:1590;height:2" coordorigin="7554,15999" coordsize="1590,2">
              <v:shape style="position:absolute;left:7554;top:15999;width:1590;height:2" coordorigin="7554,15999" coordsize="1590,0" path="m7554,15999l9145,15999e" filled="f" stroked="t" strokeweight=".70998pt" strokecolor="#8C8C8C">
                <v:path arrowok="t"/>
              </v:shape>
            </v:group>
            <v:group style="position:absolute;left:9088;top:15999;width:327;height:2" coordorigin="9088,15999" coordsize="327,2">
              <v:shape style="position:absolute;left:9088;top:15999;width:327;height:2" coordorigin="9088,15999" coordsize="327,0" path="m9088,15999l9414,15999e" filled="f" stroked="t" strokeweight=".47332pt" strokecolor="#747474">
                <v:path arrowok="t"/>
              </v:shape>
            </v:group>
            <v:group style="position:absolute;left:9358;top:15999;width:592;height:2" coordorigin="9358,15999" coordsize="592,2">
              <v:shape style="position:absolute;left:9358;top:15999;width:592;height:2" coordorigin="9358,15999" coordsize="592,0" path="m9358,15999l9949,15999e" filled="f" stroked="t" strokeweight=".70998pt" strokecolor="#878787">
                <v:path arrowok="t"/>
              </v:shape>
            </v:group>
            <v:group style="position:absolute;left:9892;top:15999;width:445;height:2" coordorigin="9892,15999" coordsize="445,2">
              <v:shape style="position:absolute;left:9892;top:15999;width:445;height:2" coordorigin="9892,15999" coordsize="445,0" path="m9892,15999l10337,15999e" filled="f" stroked="t" strokeweight=".47332pt" strokecolor="#606060">
                <v:path arrowok="t"/>
              </v:shape>
            </v:group>
            <v:group style="position:absolute;left:10281;top:15999;width:1344;height:2" coordorigin="10281,15999" coordsize="1344,2">
              <v:shape style="position:absolute;left:10281;top:15999;width:1344;height:2" coordorigin="10281,15999" coordsize="1344,0" path="m10281,15999l11625,15999e" filled="f" stroked="t" strokeweight=".70998pt" strokecolor="#7C7C7C">
                <v:path arrowok="t"/>
              </v:shape>
            </v:group>
            <v:group style="position:absolute;left:8953;top:9118;width:2;height:256" coordorigin="8953,9118" coordsize="2,256">
              <v:shape style="position:absolute;left:8953;top:9118;width:2;height:256" coordorigin="8953,9118" coordsize="0,256" path="m8953,9374l8953,9118e" filled="f" stroked="t" strokeweight="1.192500pt" strokecolor="#EBEDED">
                <v:path arrowok="t"/>
              </v:shape>
            </v:group>
            <v:group style="position:absolute;left:3349;top:10019;width:2;height:256" coordorigin="3349,10019" coordsize="2,256">
              <v:shape style="position:absolute;left:3349;top:10019;width:2;height:256" coordorigin="3349,10019" coordsize="0,256" path="m3349,10275l3349,10019e" filled="f" stroked="t" strokeweight="1.192500pt" strokecolor="#EBEDED">
                <v:path arrowok="t"/>
              </v:shape>
            </v:group>
            <v:group style="position:absolute;left:8882;top:13055;width:2;height:565" coordorigin="8882,13055" coordsize="2,565">
              <v:shape style="position:absolute;left:8882;top:13055;width:2;height:565" coordorigin="8882,13055" coordsize="0,565" path="m8882,13620l8882,13055e" filled="f" stroked="t" strokeweight="2.83pt" strokecolor="#EBEDED">
                <v:path arrowok="t"/>
              </v:shape>
            </v:group>
            <v:group style="position:absolute;left:10736;top:13284;width:2;height:269" coordorigin="10736,13284" coordsize="2,269">
              <v:shape style="position:absolute;left:10736;top:13284;width:2;height:269" coordorigin="10736,13284" coordsize="0,269" path="m10736,13553l10736,13284e" filled="f" stroked="t" strokeweight="4.310400pt" strokecolor="#EBEDED">
                <v:path arrowok="t"/>
              </v:shape>
            </v:group>
            <v:group style="position:absolute;left:9927;top:13838;width:2;height:471" coordorigin="9927,13838" coordsize="2,471">
              <v:shape style="position:absolute;left:9927;top:13838;width:2;height:471" coordorigin="9927,13838" coordsize="0,471" path="m9927,14309l9927,13838e" filled="f" stroked="t" strokeweight="1.7625pt" strokecolor="#EBEDED">
                <v:path arrowok="t"/>
              </v:shape>
            </v:group>
            <v:group style="position:absolute;left:8942;top:14150;width:99;height:218" coordorigin="8942,14150" coordsize="99,218">
              <v:shape style="position:absolute;left:8942;top:14150;width:99;height:218" coordorigin="8942,14150" coordsize="99,218" path="m8942,14150l9041,14150,9041,14368,8942,14368,8942,14150e" filled="t" fillcolor="#EBEDED" stroked="f">
                <v:path arrowok="t"/>
                <v:fill/>
              </v:shape>
            </v:group>
            <v:group style="position:absolute;left:9940;top:14150;width:2;height:218" coordorigin="9940,14150" coordsize="2,218">
              <v:shape style="position:absolute;left:9940;top:14150;width:2;height:218" coordorigin="9940,14150" coordsize="0,218" path="m9940,14368l9940,14150e" filled="f" stroked="t" strokeweight="2.07224pt" strokecolor="#EB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83838"/>
          <w:w w:val="102"/>
        </w:rPr>
        <w:t>lt</w:t>
      </w:r>
      <w:r>
        <w:rPr>
          <w:rFonts w:ascii="Arial" w:hAnsi="Arial" w:cs="Arial" w:eastAsia="Arial"/>
          <w:sz w:val="19"/>
          <w:szCs w:val="19"/>
          <w:color w:val="383838"/>
          <w:spacing w:val="3"/>
          <w:w w:val="102"/>
        </w:rPr>
        <w:t>f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60"/>
        </w:rPr>
        <w:t>:;</w:t>
      </w:r>
      <w:r>
        <w:rPr>
          <w:rFonts w:ascii="Arial" w:hAnsi="Arial" w:cs="Arial" w:eastAsia="Arial"/>
          <w:sz w:val="19"/>
          <w:szCs w:val="19"/>
          <w:color w:val="505050"/>
          <w:spacing w:val="3"/>
          <w:w w:val="60"/>
        </w:rPr>
        <w:t>ı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93"/>
        </w:rPr>
        <w:t>i</w:t>
      </w:r>
      <w:r>
        <w:rPr>
          <w:rFonts w:ascii="Arial" w:hAnsi="Arial" w:cs="Arial" w:eastAsia="Arial"/>
          <w:sz w:val="19"/>
          <w:szCs w:val="19"/>
          <w:color w:val="242424"/>
          <w:spacing w:val="1"/>
          <w:w w:val="93"/>
        </w:rPr>
        <w:t>v</w:t>
      </w:r>
      <w:r>
        <w:rPr>
          <w:rFonts w:ascii="Arial" w:hAnsi="Arial" w:cs="Arial" w:eastAsia="Arial"/>
          <w:sz w:val="19"/>
          <w:szCs w:val="19"/>
          <w:color w:val="3D445B"/>
          <w:spacing w:val="0"/>
          <w:w w:val="74"/>
        </w:rPr>
        <w:t>a..Mır</w:t>
      </w:r>
      <w:r>
        <w:rPr>
          <w:rFonts w:ascii="Arial" w:hAnsi="Arial" w:cs="Arial" w:eastAsia="Arial"/>
          <w:sz w:val="19"/>
          <w:szCs w:val="19"/>
          <w:color w:val="3D445B"/>
          <w:spacing w:val="0"/>
          <w:w w:val="75"/>
        </w:rPr>
        <w:t>(</w:t>
      </w:r>
      <w:r>
        <w:rPr>
          <w:rFonts w:ascii="Arial" w:hAnsi="Arial" w:cs="Arial" w:eastAsia="Arial"/>
          <w:sz w:val="19"/>
          <w:szCs w:val="19"/>
          <w:color w:val="3D445B"/>
          <w:spacing w:val="-1"/>
          <w:w w:val="75"/>
        </w:rPr>
        <w:t>r</w:t>
      </w:r>
      <w:r>
        <w:rPr>
          <w:rFonts w:ascii="Arial" w:hAnsi="Arial" w:cs="Arial" w:eastAsia="Arial"/>
          <w:sz w:val="19"/>
          <w:szCs w:val="19"/>
          <w:color w:val="383838"/>
          <w:spacing w:val="1"/>
          <w:w w:val="87"/>
        </w:rPr>
        <w:t>k</w:t>
      </w:r>
      <w:r>
        <w:rPr>
          <w:rFonts w:ascii="Arial" w:hAnsi="Arial" w:cs="Arial" w:eastAsia="Arial"/>
          <w:sz w:val="19"/>
          <w:szCs w:val="19"/>
          <w:color w:val="505050"/>
          <w:spacing w:val="-68"/>
          <w:w w:val="60"/>
        </w:rPr>
        <w:t>P</w:t>
      </w:r>
      <w:r>
        <w:rPr>
          <w:rFonts w:ascii="Arial" w:hAnsi="Arial" w:cs="Arial" w:eastAsia="Arial"/>
          <w:sz w:val="19"/>
          <w:szCs w:val="19"/>
          <w:color w:val="626262"/>
          <w:spacing w:val="-56"/>
          <w:w w:val="99"/>
        </w:rPr>
        <w:t>e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60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05050"/>
          <w:spacing w:val="1"/>
          <w:w w:val="87"/>
        </w:rPr>
        <w:t>m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87"/>
        </w:rPr>
        <w:t>.</w:t>
      </w:r>
      <w:r>
        <w:rPr>
          <w:rFonts w:ascii="Arial" w:hAnsi="Arial" w:cs="Arial" w:eastAsia="Arial"/>
          <w:sz w:val="19"/>
          <w:szCs w:val="19"/>
          <w:color w:val="757575"/>
          <w:spacing w:val="-45"/>
          <w:w w:val="87"/>
        </w:rPr>
        <w:t> 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60"/>
          <w:cols w:num="2" w:equalWidth="0">
            <w:col w:w="3689" w:space="755"/>
            <w:col w:w="7056"/>
          </w:cols>
        </w:sectPr>
      </w:pPr>
      <w:rPr/>
    </w:p>
    <w:p>
      <w:pPr>
        <w:spacing w:before="65" w:after="0" w:line="223" w:lineRule="auto"/>
        <w:ind w:left="574" w:right="-151" w:firstLine="1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7"/>
          <w:szCs w:val="87"/>
          <w:color w:val="2F2F2F"/>
          <w:spacing w:val="-398"/>
          <w:w w:val="164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7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2F2F2F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7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7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5" w:lineRule="auto"/>
        <w:ind w:left="369" w:right="432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37" w:lineRule="exact"/>
        <w:ind w:left="1121" w:right="512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00" w:bottom="0" w:left="280" w:right="240"/>
          <w:cols w:num="2" w:equalWidth="0">
            <w:col w:w="1596" w:space="1664"/>
            <w:col w:w="8140"/>
          </w:cols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66" w:lineRule="auto"/>
        <w:ind w:left="116" w:right="3471" w:firstLine="-9"/>
        <w:jc w:val="left"/>
        <w:tabs>
          <w:tab w:pos="1460" w:val="left"/>
          <w:tab w:pos="3120" w:val="left"/>
          <w:tab w:pos="448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24.05.2017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302"/>
        </w:rPr>
        <w:t>I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03.13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tTel: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24.05.2017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8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3437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Kaklıç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Jet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üssü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107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J: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oğı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59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5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Kaklıç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KöyO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Hava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Jet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üssü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</w:sectPr>
      </w:pPr>
      <w:rPr/>
    </w:p>
    <w:p>
      <w:pPr>
        <w:spacing w:before="23" w:after="0" w:line="261" w:lineRule="auto"/>
        <w:ind w:left="112" w:right="431" w:firstLine="-5"/>
        <w:jc w:val="left"/>
        <w:tabs>
          <w:tab w:pos="1460" w:val="left"/>
          <w:tab w:pos="3600" w:val="left"/>
          <w:tab w:pos="4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'r'_augı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4"/>
        </w:rPr>
        <w:t>Ç_Qj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64" w:lineRule="exact"/>
        <w:ind w:left="3623" w:right="-1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Betonarıne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48" w:lineRule="exact"/>
        <w:ind w:left="3623" w:right="-20"/>
        <w:jc w:val="left"/>
        <w:tabs>
          <w:tab w:pos="4420" w:val="left"/>
          <w:tab w:pos="5020" w:val="left"/>
          <w:tab w:pos="552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6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6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6"/>
        </w:rPr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8"/>
          <w:szCs w:val="48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48"/>
          <w:szCs w:val="48"/>
          <w:color w:val="444444"/>
          <w:spacing w:val="-52"/>
          <w:w w:val="47"/>
          <w:position w:val="0"/>
        </w:rPr>
        <w:t> </w:t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100"/>
          <w:position w:val="0"/>
        </w:rPr>
      </w:r>
      <w:r>
        <w:rPr>
          <w:rFonts w:ascii="Arial" w:hAnsi="Arial" w:cs="Arial" w:eastAsia="Arial"/>
          <w:sz w:val="48"/>
          <w:szCs w:val="48"/>
          <w:color w:val="8C8C8C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48"/>
          <w:szCs w:val="48"/>
          <w:color w:val="8C8C8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8"/>
          <w:szCs w:val="48"/>
          <w:color w:val="8C8C8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1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9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6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7"/>
          <w:w w:val="53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03.23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  <w:cols w:num="2" w:equalWidth="0">
            <w:col w:w="6217" w:space="460"/>
            <w:col w:w="4723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Sal1ibi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8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Hayretti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DOGRUL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tabs>
          <w:tab w:pos="252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6"/>
          <w:w w:val="136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1</w:t>
      </w:r>
      <w:r>
        <w:rPr>
          <w:rFonts w:ascii="Arial" w:hAnsi="Arial" w:cs="Arial" w:eastAsia="Arial"/>
          <w:sz w:val="18"/>
          <w:szCs w:val="18"/>
          <w:color w:val="2F2F2F"/>
          <w:spacing w:val="-4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03.14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03.19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927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40" w:lineRule="auto"/>
        <w:ind w:left="2530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568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5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  <w:cols w:num="2" w:equalWidth="0">
            <w:col w:w="1170" w:space="957"/>
            <w:col w:w="9273"/>
          </w:cols>
        </w:sectPr>
      </w:pPr>
      <w:rPr/>
    </w:p>
    <w:p>
      <w:pPr>
        <w:spacing w:before="14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SayJsı: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56" w:lineRule="auto"/>
        <w:ind w:left="2137" w:right="1105" w:firstLine="-203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7"/>
        </w:rPr>
        <w:t>y;dımcı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13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19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oğalgaz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  <w:cols w:num="2" w:equalWidth="0">
            <w:col w:w="4298" w:space="359"/>
            <w:col w:w="6743"/>
          </w:cols>
        </w:sectPr>
      </w:pPr>
      <w:rPr/>
    </w:p>
    <w:p>
      <w:pPr>
        <w:spacing w:before="23" w:after="0" w:line="240" w:lineRule="auto"/>
        <w:ind w:left="10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  <w:cols w:num="2" w:equalWidth="0">
            <w:col w:w="1533" w:space="642"/>
            <w:col w:w="9225"/>
          </w:cols>
        </w:sectPr>
      </w:pPr>
      <w:rPr/>
    </w:p>
    <w:p>
      <w:pPr>
        <w:spacing w:before="14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6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3.5m3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2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  <w:cols w:num="4" w:equalWidth="0">
            <w:col w:w="1352" w:space="860"/>
            <w:col w:w="1194" w:space="1270"/>
            <w:col w:w="2790" w:space="693"/>
            <w:col w:w="3241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9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right="55" w:firstLine="11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Kaklıç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Hava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jet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üssü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r-'öplerde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kibrit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r-'akmakla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çöpler'i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tutuşturluması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280" w:right="240"/>
          <w:cols w:num="2" w:equalWidth="0">
            <w:col w:w="1843" w:space="284"/>
            <w:col w:w="9273"/>
          </w:cols>
        </w:sectPr>
      </w:pPr>
      <w:rPr/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66" w:right="-20"/>
        <w:jc w:val="left"/>
        <w:tabs>
          <w:tab w:pos="3920" w:val="left"/>
          <w:tab w:pos="6740" w:val="left"/>
          <w:tab w:pos="7840" w:val="left"/>
          <w:tab w:pos="10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29.180969pt;margin-top:10.541141pt;width:36.972167pt;height:.38pt;mso-position-horizontal-relative:page;mso-position-vertical-relative:paragraph;z-index:-15382" coordorigin="10584,211" coordsize="739,8">
            <v:group style="position:absolute;left:10587;top:215;width:241;height:2" coordorigin="10587,215" coordsize="241,2">
              <v:shape style="position:absolute;left:10587;top:215;width:241;height:2" coordorigin="10587,215" coordsize="241,0" path="m10587,215l10829,215e" filled="f" stroked="t" strokeweight=".38pt" strokecolor="#1B1B1B">
                <v:path arrowok="t"/>
              </v:shape>
            </v:group>
            <v:group style="position:absolute;left:10833;top:215;width:486;height:2" coordorigin="10833,215" coordsize="486,2">
              <v:shape style="position:absolute;left:10833;top:215;width:486;height:2" coordorigin="10833,215" coordsize="486,0" path="m10833,215l11319,215e" filled="f" stroked="t" strokeweight=".38pt" strokecolor="#43434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123"/>
        </w:rPr>
        <w:t>ort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4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</w:rPr>
        <w:t>e--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4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</w:rPr>
        <w:t>:iı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4"/>
        </w:rPr>
        <w:t>·k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2"/>
          <w:w w:val="8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u w:val="single" w:color="2E2E2E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u w:val="single" w:color="2E2E2E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u w:val="single" w:color="2E2E2E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u w:val="single" w:color="2E2E2E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u w:val="single" w:color="2E2E2E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u w:val="single" w:color="2E2E2E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u w:val="single" w:color="2E2E2E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u w:val="single" w:color="2E2E2E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u w:val="single" w:color="2E2E2E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3"/>
        </w:rPr>
        <w:t>IIB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3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7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5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4343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43434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434343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434343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  <w:u w:val="single" w:color="4343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  <w:u w:val="single" w:color="434343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4343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43434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u w:val="single" w:color="434343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58" w:lineRule="auto"/>
        <w:ind w:left="107" w:right="9754" w:firstLine="5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</w:sectPr>
      </w:pPr>
      <w:rPr/>
    </w:p>
    <w:p>
      <w:pPr>
        <w:spacing w:before="0" w:after="0" w:line="227" w:lineRule="exact"/>
        <w:ind w:left="131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DönUşO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</w:rPr>
        <w:t>tyarih</w:t>
      </w:r>
      <w:r>
        <w:rPr>
          <w:rFonts w:ascii="Arial" w:hAnsi="Arial" w:cs="Arial" w:eastAsia="Arial"/>
          <w:sz w:val="20"/>
          <w:szCs w:val="20"/>
          <w:color w:val="2F2F2F"/>
          <w:spacing w:val="4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</w:rPr>
        <w:t>:</w:t>
      </w:r>
      <w:r>
        <w:rPr>
          <w:rFonts w:ascii="Arial" w:hAnsi="Arial" w:cs="Arial" w:eastAsia="Arial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24.05.2017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5" w:lineRule="exact"/>
        <w:ind w:left="220" w:right="-69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64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63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2F2F2F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2"/>
          <w:w w:val="80"/>
        </w:rPr>
        <w:t>§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80"/>
        </w:rPr>
        <w:t>_aati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7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05.00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  <w:cols w:num="3" w:equalWidth="0">
            <w:col w:w="4989" w:space="989"/>
            <w:col w:w="1050" w:space="1555"/>
            <w:col w:w="2817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</w:sectPr>
      </w:pPr>
      <w:rPr/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0"/>
          <w:w w:val="86"/>
        </w:rPr>
        <w:t>1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" w:after="0" w:line="214" w:lineRule="exact"/>
        <w:ind w:right="7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0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97" w:right="54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18.559998pt;margin-top:10.711227pt;width:142.080002pt;height:121.919998pt;mso-position-horizontal-relative:page;mso-position-vertical-relative:paragraph;z-index:-15385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80" w:right="240"/>
          <w:cols w:num="3" w:equalWidth="0">
            <w:col w:w="836" w:space="1447"/>
            <w:col w:w="1615" w:space="896"/>
            <w:col w:w="6606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4" w:lineRule="exact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0.657898pt;margin-top:-5.888788pt;width:74.577004pt;height:.1pt;mso-position-horizontal-relative:page;mso-position-vertical-relative:paragraph;z-index:-15383" coordorigin="2813,-118" coordsize="1492,2">
            <v:shape style="position:absolute;left:2813;top:-118;width:1492;height:2" coordorigin="2813,-118" coordsize="1492,0" path="m2813,-118l4305,-118e" filled="f" stroked="t" strokeweight="2.360032pt" strokecolor="#5B60C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66"/>
        <w:jc w:val="left"/>
        <w:rPr>
          <w:rFonts w:ascii="Courier New" w:hAnsi="Courier New" w:cs="Courier New" w:eastAsia="Courier New"/>
          <w:sz w:val="14"/>
          <w:szCs w:val="14"/>
        </w:rPr>
      </w:pPr>
      <w:rPr/>
      <w:r>
        <w:rPr/>
        <w:pict>
          <v:shape style="position:absolute;margin-left:244.800003pt;margin-top:-52.918804pt;width:83.519997pt;height:51.84pt;mso-position-horizontal-relative:page;mso-position-vertical-relative:paragraph;z-index:-15386" type="#_x0000_t75">
            <v:imagedata r:id="rId16" o:title=""/>
          </v:shape>
        </w:pict>
      </w:r>
      <w:r>
        <w:rPr>
          <w:rFonts w:ascii="Arial" w:hAnsi="Arial" w:cs="Arial" w:eastAsia="Arial"/>
          <w:sz w:val="17"/>
          <w:szCs w:val="17"/>
          <w:color w:val="504DBD"/>
          <w:spacing w:val="1"/>
          <w:w w:val="51"/>
        </w:rPr>
        <w:t>,</w:t>
      </w:r>
      <w:r>
        <w:rPr>
          <w:rFonts w:ascii="Courier New" w:hAnsi="Courier New" w:cs="Courier New" w:eastAsia="Courier New"/>
          <w:sz w:val="14"/>
          <w:szCs w:val="14"/>
          <w:color w:val="504DBD"/>
          <w:spacing w:val="0"/>
          <w:w w:val="55"/>
        </w:rPr>
        <w:t>...</w:t>
      </w:r>
      <w:r>
        <w:rPr>
          <w:rFonts w:ascii="Courier New" w:hAnsi="Courier New" w:cs="Courier New" w:eastAsia="Courier New"/>
          <w:sz w:val="14"/>
          <w:szCs w:val="14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5656A3"/>
          <w:spacing w:val="0"/>
          <w:w w:val="146"/>
          <w:i/>
        </w:rPr>
        <w:t>/}</w:t>
      </w:r>
      <w:r>
        <w:rPr>
          <w:rFonts w:ascii="Arial" w:hAnsi="Arial" w:cs="Arial" w:eastAsia="Arial"/>
          <w:sz w:val="11"/>
          <w:szCs w:val="11"/>
          <w:color w:val="5656A3"/>
          <w:spacing w:val="-26"/>
          <w:w w:val="146"/>
          <w:i/>
        </w:rPr>
        <w:t> </w:t>
      </w:r>
      <w:r>
        <w:rPr>
          <w:rFonts w:ascii="Arial" w:hAnsi="Arial" w:cs="Arial" w:eastAsia="Arial"/>
          <w:sz w:val="11"/>
          <w:szCs w:val="11"/>
          <w:color w:val="5656A3"/>
          <w:spacing w:val="0"/>
          <w:w w:val="100"/>
          <w:i/>
        </w:rPr>
        <w:tab/>
      </w:r>
      <w:r>
        <w:rPr>
          <w:rFonts w:ascii="Arial" w:hAnsi="Arial" w:cs="Arial" w:eastAsia="Arial"/>
          <w:sz w:val="11"/>
          <w:szCs w:val="11"/>
          <w:color w:val="5656A3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1"/>
          <w:szCs w:val="21"/>
          <w:color w:val="383699"/>
          <w:spacing w:val="0"/>
          <w:w w:val="146"/>
          <w:b/>
          <w:bCs/>
          <w:i/>
          <w:position w:val="-12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  <w:cols w:num="3" w:equalWidth="0">
            <w:col w:w="495" w:space="2010"/>
            <w:col w:w="164" w:space="681"/>
            <w:col w:w="8050"/>
          </w:cols>
        </w:sectPr>
      </w:pPr>
      <w:rPr/>
    </w:p>
    <w:p>
      <w:pPr>
        <w:spacing w:before="0" w:after="0" w:line="306" w:lineRule="exact"/>
        <w:ind w:left="2245" w:right="-60"/>
        <w:jc w:val="left"/>
        <w:tabs>
          <w:tab w:pos="2760" w:val="left"/>
          <w:tab w:pos="38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7.818239pt;margin-top:36.064758pt;width:562.159568pt;height:796.9221pt;mso-position-horizontal-relative:page;mso-position-vertical-relative:page;z-index:-15384" coordorigin="356,721" coordsize="11243,15938">
            <v:group style="position:absolute;left:562;top:747;width:10988;height:2" coordorigin="562,747" coordsize="10988,2">
              <v:shape style="position:absolute;left:562;top:747;width:10988;height:2" coordorigin="562,747" coordsize="10988,0" path="m562,747l11550,747e" filled="f" stroked="t" strokeweight=".70801pt" strokecolor="#545454">
                <v:path arrowok="t"/>
              </v:shape>
            </v:group>
            <v:group style="position:absolute;left:2388;top:733;width:2;height:1533" coordorigin="2388,733" coordsize="2,1533">
              <v:shape style="position:absolute;left:2388;top:733;width:2;height:1533" coordorigin="2388,733" coordsize="0,1533" path="m2388,2266l2388,733e" filled="f" stroked="t" strokeweight=".70801pt" strokecolor="#484848">
                <v:path arrowok="t"/>
              </v:shape>
            </v:group>
            <v:group style="position:absolute;left:9124;top:743;width:2;height:1528" coordorigin="9124,743" coordsize="2,1528">
              <v:shape style="position:absolute;left:9124;top:743;width:2;height:1528" coordorigin="9124,743" coordsize="0,1528" path="m9124,2271l9124,743e" filled="f" stroked="t" strokeweight=".70801pt" strokecolor="#4F4F4F">
                <v:path arrowok="t"/>
              </v:shape>
            </v:group>
            <v:group style="position:absolute;left:387;top:728;width:2;height:15915" coordorigin="387,728" coordsize="2,15915">
              <v:shape style="position:absolute;left:387;top:728;width:2;height:15915" coordorigin="387,728" coordsize="0,15915" path="m387,16643l387,728e" filled="f" stroked="t" strokeweight=".70801pt" strokecolor="#4F4F4F">
                <v:path arrowok="t"/>
              </v:shape>
            </v:group>
            <v:group style="position:absolute;left:368;top:2257;width:11187;height:2" coordorigin="368,2257" coordsize="11187,2">
              <v:shape style="position:absolute;left:368;top:2257;width:11187;height:2" coordorigin="368,2257" coordsize="11187,0" path="m368,2257l11555,2257e" filled="f" stroked="t" strokeweight=".70801pt" strokecolor="#4F4F4F">
                <v:path arrowok="t"/>
              </v:shape>
            </v:group>
            <v:group style="position:absolute;left:368;top:2495;width:11187;height:2" coordorigin="368,2495" coordsize="11187,2">
              <v:shape style="position:absolute;left:368;top:2495;width:11187;height:2" coordorigin="368,2495" coordsize="11187,0" path="m368,2495l11555,2495e" filled="f" stroked="t" strokeweight=".70801pt" strokecolor="#545454">
                <v:path arrowok="t"/>
              </v:shape>
            </v:group>
            <v:group style="position:absolute;left:11562;top:2785;width:2;height:13868" coordorigin="11562,2785" coordsize="2,13868">
              <v:shape style="position:absolute;left:11562;top:2785;width:2;height:13868" coordorigin="11562,2785" coordsize="0,13868" path="m11562,16653l11562,2785e" filled="f" stroked="t" strokeweight=".70801pt" strokecolor="#606060">
                <v:path arrowok="t"/>
              </v:shape>
            </v:group>
            <v:group style="position:absolute;left:373;top:2737;width:11182;height:2" coordorigin="373,2737" coordsize="11182,2">
              <v:shape style="position:absolute;left:373;top:2737;width:11182;height:2" coordorigin="373,2737" coordsize="11182,0" path="m373,2737l11555,2737e" filled="f" stroked="t" strokeweight=".70801pt" strokecolor="#4F4F4F">
                <v:path arrowok="t"/>
              </v:shape>
            </v:group>
            <v:group style="position:absolute;left:373;top:2975;width:11187;height:2" coordorigin="373,2975" coordsize="11187,2">
              <v:shape style="position:absolute;left:373;top:2975;width:11187;height:2" coordorigin="373,2975" coordsize="11187,0" path="m373,2975l11559,2975e" filled="f" stroked="t" strokeweight=".70801pt" strokecolor="#646464">
                <v:path arrowok="t"/>
              </v:shape>
            </v:group>
            <v:group style="position:absolute;left:368;top:3213;width:11191;height:2" coordorigin="368,3213" coordsize="11191,2">
              <v:shape style="position:absolute;left:368;top:3213;width:11191;height:2" coordorigin="368,3213" coordsize="11191,0" path="m368,3213l11559,3213e" filled="f" stroked="t" strokeweight=".70801pt" strokecolor="#606060">
                <v:path arrowok="t"/>
              </v:shape>
            </v:group>
            <v:group style="position:absolute;left:363;top:3456;width:11191;height:2" coordorigin="363,3456" coordsize="11191,2">
              <v:shape style="position:absolute;left:363;top:3456;width:11191;height:2" coordorigin="363,3456" coordsize="11191,0" path="m363,3456l11555,3456e" filled="f" stroked="t" strokeweight=".70801pt" strokecolor="#545454">
                <v:path arrowok="t"/>
              </v:shape>
            </v:group>
            <v:group style="position:absolute;left:3882;top:3447;width:2;height:1009" coordorigin="3882,3447" coordsize="2,1009">
              <v:shape style="position:absolute;left:3882;top:3447;width:2;height:1009" coordorigin="3882,3447" coordsize="0,1009" path="m3882,4456l3882,3447e" filled="f" stroked="t" strokeweight=".70801pt" strokecolor="#484848">
                <v:path arrowok="t"/>
              </v:shape>
            </v:group>
            <v:group style="position:absolute;left:6967;top:3451;width:2;height:1000" coordorigin="6967,3451" coordsize="2,1000">
              <v:shape style="position:absolute;left:6967;top:3451;width:2;height:1000" coordorigin="6967,3451" coordsize="0,1000" path="m6967,4451l6967,3451e" filled="f" stroked="t" strokeweight=".944013pt" strokecolor="#545454">
                <v:path arrowok="t"/>
              </v:shape>
            </v:group>
            <v:group style="position:absolute;left:6962;top:3825;width:4597;height:2" coordorigin="6962,3825" coordsize="4597,2">
              <v:shape style="position:absolute;left:6962;top:3825;width:4597;height:2" coordorigin="6962,3825" coordsize="4597,0" path="m6962,3825l11559,3825e" filled="f" stroked="t" strokeweight=".70801pt" strokecolor="#545454">
                <v:path arrowok="t"/>
              </v:shape>
            </v:group>
            <v:group style="position:absolute;left:2407;top:4437;width:2;height:12211" coordorigin="2407,4437" coordsize="2,12211">
              <v:shape style="position:absolute;left:2407;top:4437;width:2;height:12211" coordorigin="2407,4437" coordsize="0,12211" path="m2407,16648l2407,4437e" filled="f" stroked="t" strokeweight=".70801pt" strokecolor="#4B4B4B">
                <v:path arrowok="t"/>
              </v:shape>
            </v:group>
            <v:group style="position:absolute;left:373;top:4444;width:11191;height:2" coordorigin="373,4444" coordsize="11191,2">
              <v:shape style="position:absolute;left:373;top:4444;width:11191;height:2" coordorigin="373,4444" coordsize="11191,0" path="m373,4444l11564,4444e" filled="f" stroked="t" strokeweight=".944013pt" strokecolor="#4F4F4F">
                <v:path arrowok="t"/>
              </v:shape>
            </v:group>
            <v:group style="position:absolute;left:2388;top:4961;width:9176;height:2" coordorigin="2388,4961" coordsize="9176,2">
              <v:shape style="position:absolute;left:2388;top:4961;width:9176;height:2" coordorigin="2388,4961" coordsize="9176,0" path="m2388,4961l11564,4961e" filled="f" stroked="t" strokeweight=".70801pt" strokecolor="#4F4F4F">
                <v:path arrowok="t"/>
              </v:shape>
            </v:group>
            <v:group style="position:absolute;left:4940;top:4951;width:2;height:2171" coordorigin="4940,4951" coordsize="2,2171">
              <v:shape style="position:absolute;left:4940;top:4951;width:2;height:2171" coordorigin="4940,4951" coordsize="0,2171" path="m4940,7122l4940,4951e" filled="f" stroked="t" strokeweight=".70801pt" strokecolor="#4B4B4B">
                <v:path arrowok="t"/>
              </v:shape>
            </v:group>
            <v:group style="position:absolute;left:4932;top:5437;width:6632;height:2" coordorigin="4932,5437" coordsize="6632,2">
              <v:shape style="position:absolute;left:4932;top:5437;width:6632;height:2" coordorigin="4932,5437" coordsize="6632,0" path="m4932,5437l11564,5437e" filled="f" stroked="t" strokeweight=".70801pt" strokecolor="#545454">
                <v:path arrowok="t"/>
              </v:shape>
            </v:group>
            <v:group style="position:absolute;left:4928;top:5679;width:6636;height:2" coordorigin="4928,5679" coordsize="6636,2">
              <v:shape style="position:absolute;left:4928;top:5679;width:6636;height:2" coordorigin="4928,5679" coordsize="6636,0" path="m4928,5679l11564,5679e" filled="f" stroked="t" strokeweight=".70801pt" strokecolor="#4B4F4F">
                <v:path arrowok="t"/>
              </v:shape>
            </v:group>
            <v:group style="position:absolute;left:4932;top:5917;width:6632;height:2" coordorigin="4932,5917" coordsize="6632,2">
              <v:shape style="position:absolute;left:4932;top:5917;width:6632;height:2" coordorigin="4932,5917" coordsize="6632,0" path="m4932,5917l11564,5917e" filled="f" stroked="t" strokeweight=".70801pt" strokecolor="#4B4B4B">
                <v:path arrowok="t"/>
              </v:shape>
            </v:group>
            <v:group style="position:absolute;left:2393;top:6160;width:9176;height:2" coordorigin="2393,6160" coordsize="9176,2">
              <v:shape style="position:absolute;left:2393;top:6160;width:9176;height:2" coordorigin="2393,6160" coordsize="9176,0" path="m2393,6160l11569,6160e" filled="f" stroked="t" strokeweight=".70801pt" strokecolor="#4B4F4F">
                <v:path arrowok="t"/>
              </v:shape>
            </v:group>
            <v:group style="position:absolute;left:368;top:4718;width:11196;height:2" coordorigin="368,4718" coordsize="11196,2">
              <v:shape style="position:absolute;left:368;top:4718;width:11196;height:2" coordorigin="368,4718" coordsize="11196,0" path="m368,4718l11564,4718e" filled="f" stroked="t" strokeweight=".70801pt" strokecolor="#4F4F4F">
                <v:path arrowok="t"/>
              </v:shape>
            </v:group>
            <v:group style="position:absolute;left:850;top:6398;width:10719;height:2" coordorigin="850,6398" coordsize="10719,2">
              <v:shape style="position:absolute;left:850;top:6398;width:10719;height:2" coordorigin="850,6398" coordsize="10719,0" path="m850,6398l11569,6398e" filled="f" stroked="t" strokeweight=".70801pt" strokecolor="#4F4F4F">
                <v:path arrowok="t"/>
              </v:shape>
            </v:group>
            <v:group style="position:absolute;left:7826;top:6384;width:2;height:738" coordorigin="7826,6384" coordsize="2,738">
              <v:shape style="position:absolute;left:7826;top:6384;width:2;height:738" coordorigin="7826,6384" coordsize="0,738" path="m7826,7122l7826,6384e" filled="f" stroked="t" strokeweight=".70801pt" strokecolor="#4B4B4B">
                <v:path arrowok="t"/>
              </v:shape>
            </v:group>
            <v:group style="position:absolute;left:2393;top:6874;width:9176;height:2" coordorigin="2393,6874" coordsize="9176,2">
              <v:shape style="position:absolute;left:2393;top:6874;width:9176;height:2" coordorigin="2393,6874" coordsize="9176,0" path="m2393,6874l11569,6874e" filled="f" stroked="t" strokeweight=".70801pt" strokecolor="#4F4F4F">
                <v:path arrowok="t"/>
              </v:shape>
            </v:group>
            <v:group style="position:absolute;left:2393;top:7112;width:9176;height:2" coordorigin="2393,7112" coordsize="9176,2">
              <v:shape style="position:absolute;left:2393;top:7112;width:9176;height:2" coordorigin="2393,7112" coordsize="9176,0" path="m2393,7112l11569,7112e" filled="f" stroked="t" strokeweight=".70801pt" strokecolor="#545454">
                <v:path arrowok="t"/>
              </v:shape>
            </v:group>
            <v:group style="position:absolute;left:378;top:7355;width:11191;height:2" coordorigin="378,7355" coordsize="11191,2">
              <v:shape style="position:absolute;left:378;top:7355;width:11191;height:2" coordorigin="378,7355" coordsize="11191,0" path="m378,7355l11569,7355e" filled="f" stroked="t" strokeweight=".70801pt" strokecolor="#545454">
                <v:path arrowok="t"/>
              </v:shape>
            </v:group>
            <v:group style="position:absolute;left:373;top:7822;width:11196;height:2" coordorigin="373,7822" coordsize="11196,2">
              <v:shape style="position:absolute;left:373;top:7822;width:11196;height:2" coordorigin="373,7822" coordsize="11196,0" path="m373,7822l11569,7822e" filled="f" stroked="t" strokeweight=".70801pt" strokecolor="#4F4F4F">
                <v:path arrowok="t"/>
              </v:shape>
            </v:group>
            <v:group style="position:absolute;left:4942;top:7817;width:2;height:990" coordorigin="4942,7817" coordsize="2,990">
              <v:shape style="position:absolute;left:4942;top:7817;width:2;height:990" coordorigin="4942,7817" coordsize="0,990" path="m4942,8807l4942,7817e" filled="f" stroked="t" strokeweight=".70801pt" strokecolor="#4B4B4B">
                <v:path arrowok="t"/>
              </v:shape>
            </v:group>
            <v:group style="position:absolute;left:4937;top:8064;width:6632;height:2" coordorigin="4937,8064" coordsize="6632,2">
              <v:shape style="position:absolute;left:4937;top:8064;width:6632;height:2" coordorigin="4937,8064" coordsize="6632,0" path="m4937,8064l11569,8064e" filled="f" stroked="t" strokeweight=".70801pt" strokecolor="#4F4F4F">
                <v:path arrowok="t"/>
              </v:shape>
            </v:group>
            <v:group style="position:absolute;left:6858;top:8050;width:2;height:752" coordorigin="6858,8050" coordsize="2,752">
              <v:shape style="position:absolute;left:6858;top:8050;width:2;height:752" coordorigin="6858,8050" coordsize="0,752" path="m6858,8802l6858,8050e" filled="f" stroked="t" strokeweight=".70801pt" strokecolor="#484848">
                <v:path arrowok="t"/>
              </v:shape>
            </v:group>
            <v:group style="position:absolute;left:4937;top:8303;width:6627;height:2" coordorigin="4937,8303" coordsize="6627,2">
              <v:shape style="position:absolute;left:4937;top:8303;width:6627;height:2" coordorigin="4937,8303" coordsize="6627,0" path="m4937,8303l11564,8303e" filled="f" stroked="t" strokeweight=".70801pt" strokecolor="#545454">
                <v:path arrowok="t"/>
              </v:shape>
            </v:group>
            <v:group style="position:absolute;left:8421;top:8050;width:2;height:752" coordorigin="8421,8050" coordsize="2,752">
              <v:shape style="position:absolute;left:8421;top:8050;width:2;height:752" coordorigin="8421,8050" coordsize="0,752" path="m8421,8802l8421,8050e" filled="f" stroked="t" strokeweight=".70801pt" strokecolor="#575757">
                <v:path arrowok="t"/>
              </v:shape>
            </v:group>
            <v:group style="position:absolute;left:378;top:9602;width:11201;height:2" coordorigin="378,9602" coordsize="11201,2">
              <v:shape style="position:absolute;left:378;top:9602;width:11201;height:2" coordorigin="378,9602" coordsize="11201,0" path="m378,9602l11578,9602e" filled="f" stroked="t" strokeweight=".70801pt" strokecolor="#545454">
                <v:path arrowok="t"/>
              </v:shape>
            </v:group>
            <v:group style="position:absolute;left:378;top:8798;width:11196;height:2" coordorigin="378,8798" coordsize="11196,2">
              <v:shape style="position:absolute;left:378;top:8798;width:11196;height:2" coordorigin="378,8798" coordsize="11196,0" path="m378,8798l11574,8798e" filled="f" stroked="t" strokeweight=".70801pt" strokecolor="#4F4F4F">
                <v:path arrowok="t"/>
              </v:shape>
            </v:group>
            <v:group style="position:absolute;left:378;top:10438;width:11201;height:2" coordorigin="378,10438" coordsize="11201,2">
              <v:shape style="position:absolute;left:378;top:10438;width:11201;height:2" coordorigin="378,10438" coordsize="11201,0" path="m378,10438l11578,10438e" filled="f" stroked="t" strokeweight=".70801pt" strokecolor="#4F4F4F">
                <v:path arrowok="t"/>
              </v:shape>
            </v:group>
            <v:group style="position:absolute;left:387;top:11402;width:11187;height:2" coordorigin="387,11402" coordsize="11187,2">
              <v:shape style="position:absolute;left:387;top:11402;width:11187;height:2" coordorigin="387,11402" coordsize="11187,0" path="m387,11402l11574,11402e" filled="f" stroked="t" strokeweight=".70801pt" strokecolor="#575757">
                <v:path arrowok="t"/>
              </v:shape>
            </v:group>
            <v:group style="position:absolute;left:1751;top:11635;width:2;height:5008" coordorigin="1751,11635" coordsize="2,5008">
              <v:shape style="position:absolute;left:1751;top:11635;width:2;height:5008" coordorigin="1751,11635" coordsize="0,5008" path="m1751,16643l1751,11635e" filled="f" stroked="t" strokeweight=".70801pt" strokecolor="#4B4B4B">
                <v:path arrowok="t"/>
              </v:shape>
            </v:group>
            <v:group style="position:absolute;left:382;top:11640;width:11191;height:2" coordorigin="382,11640" coordsize="11191,2">
              <v:shape style="position:absolute;left:382;top:11640;width:11191;height:2" coordorigin="382,11640" coordsize="11191,0" path="m382,11640l11574,11640e" filled="f" stroked="t" strokeweight=".70801pt" strokecolor="#545454">
                <v:path arrowok="t"/>
              </v:shape>
            </v:group>
            <v:group style="position:absolute;left:1182;top:11492;width:2;height:5151" coordorigin="1182,11492" coordsize="2,5151">
              <v:shape style="position:absolute;left:1182;top:11492;width:2;height:5151" coordorigin="1182,11492" coordsize="0,5151" path="m1182,16643l1182,11492e" filled="f" stroked="t" strokeweight=".70801pt" strokecolor="#5B5B5B">
                <v:path arrowok="t"/>
              </v:shape>
            </v:group>
            <v:group style="position:absolute;left:382;top:11878;width:11196;height:2" coordorigin="382,11878" coordsize="11196,2">
              <v:shape style="position:absolute;left:382;top:11878;width:11196;height:2" coordorigin="382,11878" coordsize="11196,0" path="m382,11878l11578,11878e" filled="f" stroked="t" strokeweight=".70801pt" strokecolor="#545454">
                <v:path arrowok="t"/>
              </v:shape>
            </v:group>
            <v:group style="position:absolute;left:387;top:13953;width:2039;height:2" coordorigin="387,13953" coordsize="2039,2">
              <v:shape style="position:absolute;left:387;top:13953;width:2039;height:2" coordorigin="387,13953" coordsize="2039,0" path="m387,13953l2426,13953e" filled="f" stroked="t" strokeweight=".70801pt" strokecolor="#606060">
                <v:path arrowok="t"/>
              </v:shape>
            </v:group>
            <v:group style="position:absolute;left:392;top:16638;width:11201;height:2" coordorigin="392,16638" coordsize="11201,2">
              <v:shape style="position:absolute;left:392;top:16638;width:11201;height:2" coordorigin="392,16638" coordsize="11201,0" path="m392,16638l11592,16638e" filled="f" stroked="t" strokeweight=".70801pt" strokecolor="#545457">
                <v:path arrowok="t"/>
              </v:shape>
            </v:group>
            <v:group style="position:absolute;left:7394;top:11625;width:2;height:5022" coordorigin="7394,11625" coordsize="2,5022">
              <v:shape style="position:absolute;left:7394;top:11625;width:2;height:5022" coordorigin="7394,11625" coordsize="0,5022" path="m7394,16648l7394,11625e" filled="f" stroked="t" strokeweight=".70801pt" strokecolor="#545454">
                <v:path arrowok="t"/>
              </v:shape>
            </v:group>
            <v:group style="position:absolute;left:3908;top:4077;width:415;height:2" coordorigin="3908,4077" coordsize="415,2">
              <v:shape style="position:absolute;left:3908;top:4077;width:415;height:2" coordorigin="3908,4077" coordsize="415,0" path="m3908,4077l4324,4077e" filled="f" stroked="t" strokeweight="1.180016pt" strokecolor="#000000">
                <v:path arrowok="t"/>
              </v:shape>
            </v:group>
            <v:group style="position:absolute;left:6318;top:4103;width:636;height:2" coordorigin="6318,4103" coordsize="636,2">
              <v:shape style="position:absolute;left:6318;top:4103;width:636;height:2" coordorigin="6318,4103" coordsize="636,0" path="m6318,4103l6953,4103e" filled="f" stroked="t" strokeweight=".38pt" strokecolor="#AEAEAE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AFAFAF"/>
          <w:spacing w:val="9"/>
          <w:w w:val="62"/>
          <w:b/>
          <w:bCs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B5B5B"/>
          <w:spacing w:val="3"/>
          <w:w w:val="108"/>
          <w:b/>
          <w:bCs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83"/>
          <w:b/>
          <w:bCs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0"/>
          <w:w w:val="100"/>
          <w:b/>
          <w:bCs/>
        </w:rPr>
        <w:t>erim</w:t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-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0"/>
          <w:w w:val="100"/>
          <w:b/>
          <w:bCs/>
        </w:rPr>
        <w:t>1{</w:t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-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5"/>
          <w:b/>
          <w:bCs/>
        </w:rPr>
        <w:t>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9" w:after="0" w:line="240" w:lineRule="auto"/>
        <w:ind w:left="2245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444444"/>
          <w:spacing w:val="0"/>
          <w:w w:val="67"/>
          <w:i/>
        </w:rPr>
        <w:t>İ</w:t>
      </w:r>
      <w:r>
        <w:rPr>
          <w:rFonts w:ascii="Arial" w:hAnsi="Arial" w:cs="Arial" w:eastAsia="Arial"/>
          <w:sz w:val="10"/>
          <w:szCs w:val="10"/>
          <w:color w:val="444444"/>
          <w:spacing w:val="5"/>
          <w:w w:val="67"/>
          <w:i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tfaiy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7"/>
        </w:rPr>
        <w:t>Kuze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7"/>
        </w:rPr>
        <w:t>y</w:t>
      </w:r>
      <w:r>
        <w:rPr>
          <w:rFonts w:ascii="Arial" w:hAnsi="Arial" w:cs="Arial" w:eastAsia="Arial"/>
          <w:sz w:val="18"/>
          <w:szCs w:val="18"/>
          <w:color w:val="2F2F2F"/>
          <w:spacing w:val="-11"/>
          <w:w w:val="97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F2F2F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173" w:lineRule="exact"/>
        <w:ind w:left="-44" w:right="58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96"/>
          <w:position w:val="-4"/>
        </w:rPr>
        <w:t>SUiey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96"/>
          <w:w w:val="96"/>
          <w:position w:val="-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10" w:right="6071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069A1"/>
          <w:spacing w:val="0"/>
          <w:w w:val="381"/>
          <w:position w:val="1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06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667"/>
          <w:spacing w:val="0"/>
          <w:w w:val="185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40"/>
          <w:cols w:num="2" w:equalWidth="0">
            <w:col w:w="4276" w:space="410"/>
            <w:col w:w="6714"/>
          </w:cols>
        </w:sectPr>
      </w:pPr>
      <w:rPr/>
    </w:p>
    <w:p>
      <w:pPr>
        <w:spacing w:before="0" w:after="0" w:line="476" w:lineRule="exact"/>
        <w:ind w:left="-250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232323"/>
          <w:spacing w:val="-1070"/>
          <w:w w:val="445"/>
          <w:position w:val="-43"/>
        </w:rPr>
        <w:t>!</w:t>
      </w:r>
      <w:r>
        <w:rPr>
          <w:rFonts w:ascii="Arial" w:hAnsi="Arial" w:cs="Arial" w:eastAsia="Arial"/>
          <w:sz w:val="15"/>
          <w:szCs w:val="15"/>
          <w:color w:val="343434"/>
          <w:spacing w:val="5"/>
          <w:w w:val="114"/>
          <w:position w:val="-55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  <w:position w:val="-55"/>
        </w:rPr>
        <w:t>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828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4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6" w:lineRule="exact"/>
        <w:ind w:left="87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7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4" w:lineRule="exact"/>
        <w:ind w:left="486" w:right="441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589" w:right="452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-35" w:right="411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071" w:right="514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0" w:right="160"/>
          <w:cols w:num="2" w:equalWidth="0">
            <w:col w:w="1869" w:space="2119"/>
            <w:col w:w="7772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312.217522" w:type="dxa"/>
      </w:tblPr>
      <w:tblGrid/>
      <w:tr>
        <w:trPr>
          <w:trHeight w:val="220" w:hRule="exact"/>
        </w:trPr>
        <w:tc>
          <w:tcPr>
            <w:tcW w:w="1091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B4B4B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B4B4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B4B4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66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23.0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-1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-2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20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98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46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7"/>
              </w:rPr>
              <w:t>46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44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5" w:lineRule="exact"/>
              <w:ind w:left="3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B4B4B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B4B4B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1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25"/>
                <w:w w:val="11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10"/>
              </w:rPr>
              <w:t>22.15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912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single" w:sz="5.711632" w:space="0" w:color="545454"/>
            </w:tcBorders>
          </w:tcPr>
          <w:p>
            <w:pPr>
              <w:spacing w:before="6" w:after="0" w:line="240" w:lineRule="auto"/>
              <w:ind w:left="20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Tel: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091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Kavıı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66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6E6E6E"/>
                <w:spacing w:val="0"/>
                <w:w w:val="11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E6E6E"/>
                <w:spacing w:val="-3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16"/>
              </w:rPr>
              <w:t>23.05.2017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98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496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0"/>
                <w:w w:val="11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-7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16"/>
              </w:rPr>
              <w:t>3436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44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3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18"/>
                <w:szCs w:val="18"/>
                <w:color w:val="4B4B4B"/>
                <w:w w:val="94"/>
              </w:rPr>
              <w:t>IB</w:t>
            </w:r>
            <w:r>
              <w:rPr>
                <w:rFonts w:ascii="Arial" w:hAnsi="Arial" w:cs="Arial" w:eastAsia="Arial"/>
                <w:sz w:val="18"/>
                <w:szCs w:val="18"/>
                <w:color w:val="4B4B4B"/>
                <w:spacing w:val="-17"/>
                <w:w w:val="95"/>
              </w:rPr>
              <w:t>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90"/>
              </w:rPr>
              <w:t>Id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-11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26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912" w:type="dxa"/>
            <w:tcBorders>
              <w:top w:val="single" w:sz="5.711632" w:space="0" w:color="545454"/>
              <w:bottom w:val="single" w:sz="5.711632" w:space="0" w:color="545454"/>
              <w:left w:val="nil" w:sz="6" w:space="0" w:color="auto"/>
              <w:right w:val="single" w:sz="5.711632" w:space="0" w:color="545454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460" w:bottom="280" w:left="0" w:right="160"/>
        </w:sectPr>
      </w:pPr>
      <w:rPr/>
    </w:p>
    <w:p>
      <w:pPr>
        <w:spacing w:before="0" w:after="0" w:line="192" w:lineRule="exact"/>
        <w:ind w:left="352" w:right="-6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31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637/3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6" w:lineRule="exact"/>
        <w:ind w:left="366" w:right="-70"/>
        <w:jc w:val="left"/>
        <w:tabs>
          <w:tab w:pos="1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1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637/3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6"/>
        </w:rPr>
        <w:t>Ozeri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2" w:after="0" w:line="240" w:lineRule="auto"/>
        <w:ind w:left="366"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Yaııgııu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40" w:lineRule="auto"/>
        <w:ind w:left="36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5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5569pt;margin-top:5.014972pt;width:33.453651pt;height:24pt;mso-position-horizontal-relative:page;mso-position-vertical-relative:paragraph;z-index:-1537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B4B4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11111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Bcıonarnıc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Ka9.i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44" w:lineRule="exact"/>
        <w:ind w:right="342"/>
        <w:jc w:val="righ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ACACAC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5" w:lineRule="auto"/>
        <w:ind w:left="619" w:right="1647" w:firstLine="-18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1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</w:rPr>
        <w:t>Tedbirsizli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2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8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8"/>
        </w:rPr>
        <w:t>Açı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4"/>
        </w:rPr>
        <w:t>Ateş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5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4" w:lineRule="exact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Diger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2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95"/>
          <w:position w:val="1"/>
        </w:rPr>
        <w:t>.....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8"/>
          <w:w w:val="95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88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4"/>
          <w:w w:val="132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7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0"/>
          <w:position w:val="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9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91"/>
          <w:position w:val="1"/>
        </w:rPr>
        <w:t>.........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7"/>
          <w:w w:val="9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"/>
          <w:w w:val="88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14"/>
          <w:w w:val="132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90"/>
          <w:position w:val="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7"/>
          <w:w w:val="9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12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92"/>
          <w:position w:val="1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7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7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88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  <w:position w:val="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94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89"/>
          <w:position w:val="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"/>
          <w:w w:val="89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94"/>
          <w:position w:val="1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12"/>
          <w:w w:val="94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90"/>
          <w:position w:val="1"/>
        </w:rPr>
        <w:t>..........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"/>
          <w:w w:val="9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18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91"/>
          <w:position w:val="1"/>
        </w:rPr>
        <w:t>.................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3"/>
          <w:w w:val="9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1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0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0"/>
          <w:w w:val="78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4"/>
        </w:rPr>
        <w:t>!Ya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8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5"/>
          <w:w w:val="118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</w:rPr>
        <w:t>22.30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  <w:cols w:num="3" w:equalWidth="0">
            <w:col w:w="3477" w:space="440"/>
            <w:col w:w="2334" w:space="198"/>
            <w:col w:w="5311"/>
          </w:cols>
        </w:sectPr>
      </w:pPr>
      <w:rPr/>
    </w:p>
    <w:p>
      <w:pPr>
        <w:spacing w:before="0" w:after="0" w:line="186" w:lineRule="exact"/>
        <w:ind w:left="362" w:right="-20"/>
        <w:jc w:val="left"/>
        <w:tabs>
          <w:tab w:pos="2400" w:val="left"/>
          <w:tab w:pos="6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Kinıcı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7" w:after="0" w:line="192" w:lineRule="exact"/>
        <w:ind w:left="25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259"/>
          <w:position w:val="-1"/>
        </w:rPr>
        <w:t>iri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3"/>
          <w:w w:val="25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2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Öme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  <w:position w:val="-1"/>
        </w:rPr>
        <w:t>ERTOSUN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w w:val="118"/>
        </w:rPr>
        <w:t>pid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1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36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55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0"/>
          <w:w w:val="15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0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55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5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</w:rPr>
        <w:t>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left="44"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47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4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6"/>
          <w:w w:val="1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22.26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  <w:cols w:num="3" w:equalWidth="0">
            <w:col w:w="824" w:space="1650"/>
            <w:col w:w="1762" w:space="742"/>
            <w:col w:w="6782"/>
          </w:cols>
        </w:sectPr>
      </w:pPr>
      <w:rPr/>
    </w:p>
    <w:p>
      <w:pPr>
        <w:spacing w:before="23" w:after="0" w:line="192" w:lineRule="exact"/>
        <w:ind w:left="2423" w:right="-20"/>
        <w:jc w:val="left"/>
        <w:tabs>
          <w:tab w:pos="4960" w:val="left"/>
          <w:tab w:pos="7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-1"/>
        </w:rPr>
        <w:t>Per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onel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</w:sectPr>
      </w:pPr>
      <w:rPr/>
    </w:p>
    <w:p>
      <w:pPr>
        <w:spacing w:before="47" w:after="0" w:line="240" w:lineRule="auto"/>
        <w:ind w:left="357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5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1"/>
          <w:w w:val="12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2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40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!Dönüş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4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left="242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4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</w:rPr>
        <w:t>Perso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  <w:cols w:num="2" w:equalWidth="0">
            <w:col w:w="4364" w:space="596"/>
            <w:col w:w="6800"/>
          </w:cols>
        </w:sectPr>
      </w:pPr>
      <w:rPr/>
    </w:p>
    <w:p>
      <w:pPr>
        <w:spacing w:before="23" w:after="0" w:line="214" w:lineRule="exact"/>
        <w:ind w:left="3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  <w:position w:val="-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-1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16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6"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6"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343434"/>
          <w:spacing w:val="-17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8"/>
          <w:position w:val="-1"/>
        </w:rPr>
        <w:t>yandığı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-1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3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7" w:lineRule="exact"/>
        <w:ind w:left="357" w:right="-66"/>
        <w:jc w:val="left"/>
        <w:tabs>
          <w:tab w:pos="3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6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6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  <w:position w:val="-6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5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108" w:lineRule="exact"/>
        <w:ind w:right="-65"/>
        <w:jc w:val="left"/>
        <w:tabs>
          <w:tab w:pos="1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8"/>
          <w:position w:val="-7"/>
        </w:rPr>
        <w:t>!Su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88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>ıKöpü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  <w:position w:val="-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"/>
          <w:w w:val="101"/>
          <w:position w:val="-7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04"/>
          <w:position w:val="-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08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94"/>
          <w:position w:val="-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4"/>
          <w:w w:val="94"/>
          <w:position w:val="-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4"/>
          <w:position w:val="-7"/>
        </w:rPr>
        <w:t>.K.T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4"/>
          <w:position w:val="-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94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9"/>
          <w:position w:val="-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2"/>
          <w:w w:val="109"/>
          <w:position w:val="-7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30"/>
          <w:position w:val="-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65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343434"/>
          <w:w w:val="83"/>
          <w:position w:val="-8"/>
        </w:rPr>
        <w:t>ıco2</w:t>
      </w:r>
      <w:r>
        <w:rPr>
          <w:rFonts w:ascii="Arial" w:hAnsi="Arial" w:cs="Arial" w:eastAsia="Arial"/>
          <w:sz w:val="23"/>
          <w:szCs w:val="23"/>
          <w:color w:val="343434"/>
          <w:spacing w:val="-2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  <w:position w:val="-8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  <w:cols w:num="4" w:equalWidth="0">
            <w:col w:w="4257" w:space="703"/>
            <w:col w:w="2740" w:space="768"/>
            <w:col w:w="817" w:space="773"/>
            <w:col w:w="1702"/>
          </w:cols>
        </w:sectPr>
      </w:pPr>
      <w:rPr/>
    </w:p>
    <w:p>
      <w:pPr>
        <w:spacing w:before="0" w:after="0" w:line="353" w:lineRule="exact"/>
        <w:ind w:left="5754" w:right="-20"/>
        <w:jc w:val="left"/>
        <w:tabs>
          <w:tab w:pos="6880" w:val="left"/>
          <w:tab w:pos="8460" w:val="left"/>
          <w:tab w:pos="100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2"/>
          <w:szCs w:val="22"/>
          <w:color w:val="343434"/>
          <w:spacing w:val="0"/>
          <w:w w:val="196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43434"/>
          <w:spacing w:val="-52"/>
          <w:w w:val="59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32323"/>
          <w:spacing w:val="-52"/>
          <w:w w:val="59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3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1"/>
        </w:rPr>
        <w:t>!Yo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8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36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5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87" w:lineRule="auto"/>
        <w:ind w:right="70" w:firstLine="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3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ku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9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burada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1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yakmaları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sonucunda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7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5"/>
        </w:rPr>
        <w:t>yangın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-1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-1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-1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  <w:cols w:num="2" w:equalWidth="0">
            <w:col w:w="1847" w:space="562"/>
            <w:col w:w="9351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</w:sectPr>
      </w:pPr>
      <w:rPr/>
    </w:p>
    <w:p>
      <w:pPr>
        <w:spacing w:before="38" w:after="0" w:line="240" w:lineRule="auto"/>
        <w:ind w:left="3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0" w:lineRule="auto"/>
        <w:ind w:left="352" w:right="26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40" w:lineRule="auto"/>
        <w:ind w:left="3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-15"/>
          <w:w w:val="8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6"/>
          <w:w w:val="19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3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0"/>
          <w:w w:val="196"/>
        </w:rPr>
        <w:t>·'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51"/>
          <w:w w:val="1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443" w:right="-66"/>
        <w:jc w:val="left"/>
        <w:tabs>
          <w:tab w:pos="1260" w:val="left"/>
          <w:tab w:pos="1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2"/>
          <w:szCs w:val="12"/>
          <w:color w:val="343434"/>
          <w:spacing w:val="18"/>
          <w:w w:val="299"/>
          <w:i/>
        </w:rPr>
        <w:t>\</w: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299"/>
          <w:i/>
          <w:u w:val="single" w:color="818181"/>
        </w:rPr>
        <w:t> </w:t>
      </w:r>
      <w:r>
        <w:rPr>
          <w:rFonts w:ascii="Arial" w:hAnsi="Arial" w:cs="Arial" w:eastAsia="Arial"/>
          <w:sz w:val="12"/>
          <w:szCs w:val="12"/>
          <w:color w:val="343434"/>
          <w:spacing w:val="-64"/>
          <w:w w:val="299"/>
          <w:i/>
        </w:rPr>
        <w:t> </w:t>
      </w:r>
      <w:r>
        <w:rPr>
          <w:rFonts w:ascii="Arial" w:hAnsi="Arial" w:cs="Arial" w:eastAsia="Arial"/>
          <w:sz w:val="12"/>
          <w:szCs w:val="12"/>
          <w:color w:val="5E5E5E"/>
          <w:spacing w:val="2"/>
          <w:w w:val="100"/>
          <w:i/>
        </w:rPr>
        <w:t>J</w: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100"/>
          <w:i/>
        </w:rPr>
        <w:t>d</w:t>
      </w:r>
      <w:r>
        <w:rPr>
          <w:rFonts w:ascii="Arial" w:hAnsi="Arial" w:cs="Arial" w:eastAsia="Arial"/>
          <w:sz w:val="12"/>
          <w:szCs w:val="12"/>
          <w:color w:val="343434"/>
          <w:spacing w:val="-30"/>
          <w:w w:val="100"/>
          <w:i/>
        </w:rPr>
        <w:t> </w:t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100"/>
          <w:i/>
        </w:rPr>
        <w:tab/>
      </w:r>
      <w:r>
        <w:rPr>
          <w:rFonts w:ascii="Arial" w:hAnsi="Arial" w:cs="Arial" w:eastAsia="Arial"/>
          <w:sz w:val="12"/>
          <w:szCs w:val="12"/>
          <w:color w:val="343434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8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240" w:lineRule="auto"/>
        <w:ind w:left="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2"/>
        </w:rPr>
        <w:t>irkeıi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3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2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3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</w:rPr>
        <w:t>23.05.2017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14" w:lineRule="exact"/>
        <w:ind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GİDE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6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left="723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7"/>
          <w:w w:val="4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Bedeli: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w w:val="90"/>
        </w:rPr>
        <w:t>ISaa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90"/>
        </w:rPr>
        <w:t>ı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50"/>
        </w:rPr>
        <w:t>i</w:t>
      </w:r>
      <w:r>
        <w:rPr>
          <w:rFonts w:ascii="Arial" w:hAnsi="Arial" w:cs="Arial" w:eastAsia="Arial"/>
          <w:sz w:val="18"/>
          <w:szCs w:val="18"/>
          <w:color w:val="4B4B4B"/>
          <w:spacing w:val="-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color w:val="4B4B4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7"/>
        </w:rPr>
        <w:t>22.40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  <w:cols w:num="4" w:equalWidth="0">
            <w:col w:w="2196" w:space="213"/>
            <w:col w:w="2749" w:space="1173"/>
            <w:col w:w="1246" w:space="1414"/>
            <w:col w:w="2769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6.30196pt;margin-top:32.153206pt;width:566.165865pt;height:773.547911pt;mso-position-horizontal-relative:page;mso-position-vertical-relative:page;z-index:-15379" coordorigin="326,643" coordsize="11323,15471">
            <v:group style="position:absolute;left:333;top:660;width:11295;height:2" coordorigin="333,660" coordsize="11295,2">
              <v:shape style="position:absolute;left:333;top:660;width:11295;height:2" coordorigin="333,660" coordsize="11295,0" path="m333,660l11628,660e" filled="f" stroked="t" strokeweight=".713954pt" strokecolor="#545454">
                <v:path arrowok="t"/>
              </v:shape>
            </v:group>
            <v:group style="position:absolute;left:345;top:650;width:2;height:15433" coordorigin="345,650" coordsize="2,15433">
              <v:shape style="position:absolute;left:345;top:650;width:2;height:15433" coordorigin="345,650" coordsize="0,15433" path="m345,16083l345,650e" filled="f" stroked="t" strokeweight=".713954pt" strokecolor="#4B4B4B">
                <v:path arrowok="t"/>
              </v:shape>
            </v:group>
            <v:group style="position:absolute;left:2401;top:655;width:2;height:1511" coordorigin="2401,655" coordsize="2,1511">
              <v:shape style="position:absolute;left:2401;top:655;width:2;height:1511" coordorigin="2401,655" coordsize="0,1511" path="m2401,2166l2401,655e" filled="f" stroked="t" strokeweight=".951939pt" strokecolor="#4F4F4F">
                <v:path arrowok="t"/>
              </v:shape>
            </v:group>
            <v:group style="position:absolute;left:9196;top:655;width:2;height:1501" coordorigin="9196,655" coordsize="2,1501">
              <v:shape style="position:absolute;left:9196;top:655;width:2;height:1501" coordorigin="9196,655" coordsize="0,1501" path="m9196,2156l9196,655e" filled="f" stroked="t" strokeweight=".713954pt" strokecolor="#4F4F4F">
                <v:path arrowok="t"/>
              </v:shape>
            </v:group>
            <v:group style="position:absolute;left:343;top:2806;width:11290;height:2" coordorigin="343,2806" coordsize="11290,2">
              <v:shape style="position:absolute;left:343;top:2806;width:11290;height:2" coordorigin="343,2806" coordsize="11290,0" path="m343,2806l11633,2806e" filled="f" stroked="t" strokeweight=".713954pt" strokecolor="#545454">
                <v:path arrowok="t"/>
              </v:shape>
            </v:group>
            <v:group style="position:absolute;left:338;top:3024;width:11295;height:2" coordorigin="338,3024" coordsize="11295,2">
              <v:shape style="position:absolute;left:338;top:3024;width:11295;height:2" coordorigin="338,3024" coordsize="11295,0" path="m338,3024l11633,3024e" filled="f" stroked="t" strokeweight=".713954pt" strokecolor="#4F4F4F">
                <v:path arrowok="t"/>
              </v:shape>
            </v:group>
            <v:group style="position:absolute;left:338;top:3268;width:11295;height:2" coordorigin="338,3268" coordsize="11295,2">
              <v:shape style="position:absolute;left:338;top:3268;width:11295;height:2" coordorigin="338,3268" coordsize="11295,0" path="m338,3268l11633,3268e" filled="f" stroked="t" strokeweight=".713954pt" strokecolor="#545454">
                <v:path arrowok="t"/>
              </v:shape>
            </v:group>
            <v:group style="position:absolute;left:3903;top:3265;width:2;height:746" coordorigin="3903,3265" coordsize="2,746">
              <v:shape style="position:absolute;left:3903;top:3265;width:2;height:746" coordorigin="3903,3265" coordsize="0,746" path="m3903,4011l3903,3265e" filled="f" stroked="t" strokeweight=".713954pt" strokecolor="#3F3F3F">
                <v:path arrowok="t"/>
              </v:shape>
            </v:group>
            <v:group style="position:absolute;left:7013;top:3261;width:2;height:751" coordorigin="7013,3261" coordsize="2,751">
              <v:shape style="position:absolute;left:7013;top:3261;width:2;height:751" coordorigin="7013,3261" coordsize="0,751" path="m7013,4011l7013,3261e" filled="f" stroked="t" strokeweight=".713954pt" strokecolor="#4B4B4B">
                <v:path arrowok="t"/>
              </v:shape>
            </v:group>
            <v:group style="position:absolute;left:11623;top:650;width:2;height:3356" coordorigin="11623,650" coordsize="2,3356">
              <v:shape style="position:absolute;left:11623;top:650;width:2;height:3356" coordorigin="11623,650" coordsize="0,3356" path="m11623,4006l11623,650e" filled="f" stroked="t" strokeweight=".713954pt" strokecolor="#545454">
                <v:path arrowok="t"/>
              </v:shape>
            </v:group>
            <v:group style="position:absolute;left:2404;top:3992;width:2;height:12096" coordorigin="2404,3992" coordsize="2,12096">
              <v:shape style="position:absolute;left:2404;top:3992;width:2;height:12096" coordorigin="2404,3992" coordsize="0,12096" path="m2404,16088l2404,3992e" filled="f" stroked="t" strokeweight=".713954pt" strokecolor="#4B4B4B">
                <v:path arrowok="t"/>
              </v:shape>
            </v:group>
            <v:group style="position:absolute;left:343;top:4002;width:11290;height:2" coordorigin="343,4002" coordsize="11290,2">
              <v:shape style="position:absolute;left:343;top:4002;width:11290;height:2" coordorigin="343,4002" coordsize="11290,0" path="m343,4002l11633,4002e" filled="f" stroked="t" strokeweight=".713954pt" strokecolor="#4F4F4F">
                <v:path arrowok="t"/>
              </v:shape>
            </v:group>
            <v:group style="position:absolute;left:343;top:4279;width:11290;height:2" coordorigin="343,4279" coordsize="11290,2">
              <v:shape style="position:absolute;left:343;top:4279;width:11290;height:2" coordorigin="343,4279" coordsize="11290,0" path="m343,4279l11633,4279e" filled="f" stroked="t" strokeweight=".713954pt" strokecolor="#545454">
                <v:path arrowok="t"/>
              </v:shape>
            </v:group>
            <v:group style="position:absolute;left:11633;top:4274;width:2;height:11833" coordorigin="11633,4274" coordsize="2,11833">
              <v:shape style="position:absolute;left:11633;top:4274;width:2;height:11833" coordorigin="11633,4274" coordsize="0,11833" path="m11633,16107l11633,4274e" filled="f" stroked="t" strokeweight=".713954pt" strokecolor="#5B5B5B">
                <v:path arrowok="t"/>
              </v:shape>
            </v:group>
            <v:group style="position:absolute;left:2394;top:4499;width:9239;height:2" coordorigin="2394,4499" coordsize="9239,2">
              <v:shape style="position:absolute;left:2394;top:4499;width:9239;height:2" coordorigin="2394,4499" coordsize="9239,0" path="m2394,4499l11633,4499e" filled="f" stroked="t" strokeweight=".713954pt" strokecolor="#4F4F4F">
                <v:path arrowok="t"/>
              </v:shape>
            </v:group>
            <v:group style="position:absolute;left:4964;top:4494;width:2;height:2075" coordorigin="4964,4494" coordsize="2,2075">
              <v:shape style="position:absolute;left:4964;top:4494;width:2;height:2075" coordorigin="4964,4494" coordsize="0,2075" path="m4964,6569l4964,4494e" filled="f" stroked="t" strokeweight=".951939pt" strokecolor="#4B4B4B">
                <v:path arrowok="t"/>
              </v:shape>
            </v:group>
            <v:group style="position:absolute;left:4955;top:4982;width:6683;height:2" coordorigin="4955,4982" coordsize="6683,2">
              <v:shape style="position:absolute;left:4955;top:4982;width:6683;height:2" coordorigin="4955,4982" coordsize="6683,0" path="m4955,4982l11637,4982e" filled="f" stroked="t" strokeweight=".713954pt" strokecolor="#646464">
                <v:path arrowok="t"/>
              </v:shape>
            </v:group>
            <v:group style="position:absolute;left:4955;top:5226;width:6683;height:2" coordorigin="4955,5226" coordsize="6683,2">
              <v:shape style="position:absolute;left:4955;top:5226;width:6683;height:2" coordorigin="4955,5226" coordsize="6683,0" path="m4955,5226l11637,5226e" filled="f" stroked="t" strokeweight=".713954pt" strokecolor="#545454">
                <v:path arrowok="t"/>
              </v:shape>
            </v:group>
            <v:group style="position:absolute;left:4950;top:5465;width:6687;height:2" coordorigin="4950,5465" coordsize="6687,2">
              <v:shape style="position:absolute;left:4950;top:5465;width:6687;height:2" coordorigin="4950,5465" coordsize="6687,0" path="m4950,5465l11637,5465e" filled="f" stroked="t" strokeweight=".713954pt" strokecolor="#545454">
                <v:path arrowok="t"/>
              </v:shape>
            </v:group>
            <v:group style="position:absolute;left:2399;top:5685;width:9239;height:2" coordorigin="2399,5685" coordsize="9239,2">
              <v:shape style="position:absolute;left:2399;top:5685;width:9239;height:2" coordorigin="2399,5685" coordsize="9239,0" path="m2399,5685l11637,5685e" filled="f" stroked="t" strokeweight=".713954pt" strokecolor="#545454">
                <v:path arrowok="t"/>
              </v:shape>
            </v:group>
            <v:group style="position:absolute;left:2394;top:6344;width:9243;height:2" coordorigin="2394,6344" coordsize="9243,2">
              <v:shape style="position:absolute;left:2394;top:6344;width:9243;height:2" coordorigin="2394,6344" coordsize="9243,0" path="m2394,6344l11637,6344e" filled="f" stroked="t" strokeweight=".713954pt" strokecolor="#545454">
                <v:path arrowok="t"/>
              </v:shape>
            </v:group>
            <v:group style="position:absolute;left:7877;top:5909;width:2;height:660" coordorigin="7877,5909" coordsize="2,660">
              <v:shape style="position:absolute;left:7877;top:5909;width:2;height:660" coordorigin="7877,5909" coordsize="0,660" path="m7877,6569l7877,5909e" filled="f" stroked="t" strokeweight=".713954pt" strokecolor="#575757">
                <v:path arrowok="t"/>
              </v:shape>
            </v:group>
            <v:group style="position:absolute;left:343;top:5916;width:11290;height:2" coordorigin="343,5916" coordsize="11290,2">
              <v:shape style="position:absolute;left:343;top:5916;width:11290;height:2" coordorigin="343,5916" coordsize="11290,0" path="m343,5916l11633,5916e" filled="f" stroked="t" strokeweight=".713954pt" strokecolor="#575757">
                <v:path arrowok="t"/>
              </v:shape>
            </v:group>
            <v:group style="position:absolute;left:338;top:6779;width:11300;height:2" coordorigin="338,6779" coordsize="11300,2">
              <v:shape style="position:absolute;left:338;top:6779;width:11300;height:2" coordorigin="338,6779" coordsize="11300,0" path="m338,6779l11637,6779e" filled="f" stroked="t" strokeweight=".713954pt" strokecolor="#575757">
                <v:path arrowok="t"/>
              </v:shape>
            </v:group>
            <v:group style="position:absolute;left:2394;top:6559;width:9243;height:2" coordorigin="2394,6559" coordsize="9243,2">
              <v:shape style="position:absolute;left:2394;top:6559;width:9243;height:2" coordorigin="2394,6559" coordsize="9243,0" path="m2394,6559l11637,6559e" filled="f" stroked="t" strokeweight=".713954pt" strokecolor="#545454">
                <v:path arrowok="t"/>
              </v:shape>
            </v:group>
            <v:group style="position:absolute;left:333;top:7410;width:11300;height:2" coordorigin="333,7410" coordsize="11300,2">
              <v:shape style="position:absolute;left:333;top:7410;width:11300;height:2" coordorigin="333,7410" coordsize="11300,0" path="m333,7410l11633,7410e" filled="f" stroked="t" strokeweight=".713954pt" strokecolor="#575757">
                <v:path arrowok="t"/>
              </v:shape>
            </v:group>
            <v:group style="position:absolute;left:4962;top:7401;width:2;height:679" coordorigin="4962,7401" coordsize="2,679">
              <v:shape style="position:absolute;left:4962;top:7401;width:2;height:679" coordorigin="4962,7401" coordsize="0,679" path="m4962,8080l4962,7401e" filled="f" stroked="t" strokeweight=".951939pt" strokecolor="#484848">
                <v:path arrowok="t"/>
              </v:shape>
            </v:group>
            <v:group style="position:absolute;left:4960;top:7635;width:6678;height:2" coordorigin="4960,7635" coordsize="6678,2">
              <v:shape style="position:absolute;left:4960;top:7635;width:6678;height:2" coordorigin="4960,7635" coordsize="6678,0" path="m4960,7635l11637,7635e" filled="f" stroked="t" strokeweight=".713954pt" strokecolor="#575757">
                <v:path arrowok="t"/>
              </v:shape>
            </v:group>
            <v:group style="position:absolute;left:4955;top:7850;width:6683;height:2" coordorigin="4955,7850" coordsize="6683,2">
              <v:shape style="position:absolute;left:4955;top:7850;width:6683;height:2" coordorigin="4955,7850" coordsize="6683,0" path="m4955,7850l11637,7850e" filled="f" stroked="t" strokeweight=".713954pt" strokecolor="#5B5B5B">
                <v:path arrowok="t"/>
              </v:shape>
            </v:group>
            <v:group style="position:absolute;left:338;top:8070;width:11300;height:2" coordorigin="338,8070" coordsize="11300,2">
              <v:shape style="position:absolute;left:338;top:8070;width:11300;height:2" coordorigin="338,8070" coordsize="11300,0" path="m338,8070l11637,8070e" filled="f" stroked="t" strokeweight=".713954pt" strokecolor="#545454">
                <v:path arrowok="t"/>
              </v:shape>
            </v:group>
            <v:group style="position:absolute;left:333;top:8687;width:11304;height:2" coordorigin="333,8687" coordsize="11304,2">
              <v:shape style="position:absolute;left:333;top:8687;width:11304;height:2" coordorigin="333,8687" coordsize="11304,0" path="m333,8687l11637,8687e" filled="f" stroked="t" strokeweight=".713954pt" strokecolor="#545454">
                <v:path arrowok="t"/>
              </v:shape>
            </v:group>
            <v:group style="position:absolute;left:338;top:9576;width:11300;height:2" coordorigin="338,9576" coordsize="11300,2">
              <v:shape style="position:absolute;left:338;top:9576;width:11300;height:2" coordorigin="338,9576" coordsize="11300,0" path="m338,9576l11637,9576e" filled="f" stroked="t" strokeweight=".713954pt" strokecolor="#575757">
                <v:path arrowok="t"/>
              </v:shape>
            </v:group>
            <v:group style="position:absolute;left:338;top:9916;width:11300;height:2" coordorigin="338,9916" coordsize="11300,2">
              <v:shape style="position:absolute;left:338;top:9916;width:11300;height:2" coordorigin="338,9916" coordsize="11300,0" path="m338,9916l11637,9916e" filled="f" stroked="t" strokeweight=".713954pt" strokecolor="#575757">
                <v:path arrowok="t"/>
              </v:shape>
            </v:group>
            <v:group style="position:absolute;left:338;top:10152;width:11300;height:2" coordorigin="338,10152" coordsize="11300,2">
              <v:shape style="position:absolute;left:338;top:10152;width:11300;height:2" coordorigin="338,10152" coordsize="11300,0" path="m338,10152l11637,10152e" filled="f" stroked="t" strokeweight=".713954pt" strokecolor="#575757">
                <v:path arrowok="t"/>
              </v:shape>
            </v:group>
            <v:group style="position:absolute;left:333;top:10628;width:11309;height:2" coordorigin="333,10628" coordsize="11309,2">
              <v:shape style="position:absolute;left:333;top:10628;width:11309;height:2" coordorigin="333,10628" coordsize="11309,0" path="m333,10628l11642,10628e" filled="f" stroked="t" strokeweight=".713954pt" strokecolor="#545454">
                <v:path arrowok="t"/>
              </v:shape>
            </v:group>
            <v:group style="position:absolute;left:1728;top:10834;width:2;height:5259" coordorigin="1728,10834" coordsize="2,5259">
              <v:shape style="position:absolute;left:1728;top:10834;width:2;height:5259" coordorigin="1728,10834" coordsize="0,5259" path="m1728,16093l1728,10834e" filled="f" stroked="t" strokeweight=".713954pt" strokecolor="#4B4B4B">
                <v:path arrowok="t"/>
              </v:shape>
            </v:group>
            <v:group style="position:absolute;left:338;top:11087;width:11304;height:2" coordorigin="338,11087" coordsize="11304,2">
              <v:shape style="position:absolute;left:338;top:11087;width:11304;height:2" coordorigin="338,11087" coordsize="11304,0" path="m338,11087l11642,11087e" filled="f" stroked="t" strokeweight=".713954pt" strokecolor="#575757">
                <v:path arrowok="t"/>
              </v:shape>
            </v:group>
            <v:group style="position:absolute;left:338;top:13162;width:2075;height:2" coordorigin="338,13162" coordsize="2075,2">
              <v:shape style="position:absolute;left:338;top:13162;width:2075;height:2" coordorigin="338,13162" coordsize="2075,0" path="m338,13162l2413,13162e" filled="f" stroked="t" strokeweight=".713954pt" strokecolor="#606060">
                <v:path arrowok="t"/>
              </v:shape>
            </v:group>
            <v:group style="position:absolute;left:2032;top:16090;width:9610;height:2" coordorigin="2032,16090" coordsize="9610,2">
              <v:shape style="position:absolute;left:2032;top:16090;width:9610;height:2" coordorigin="2032,16090" coordsize="9610,0" path="m2032,16090l11642,16090e" filled="f" stroked="t" strokeweight=".713954pt" strokecolor="#646464">
                <v:path arrowok="t"/>
              </v:shape>
            </v:group>
            <v:group style="position:absolute;left:1142;top:11006;width:2;height:5082" coordorigin="1142,11006" coordsize="2,5082">
              <v:shape style="position:absolute;left:1142;top:11006;width:2;height:5082" coordorigin="1142,11006" coordsize="0,5082" path="m1142,16088l1142,11006e" filled="f" stroked="t" strokeweight=".713954pt" strokecolor="#4B4B4B">
                <v:path arrowok="t"/>
              </v:shape>
            </v:group>
            <v:group style="position:absolute;left:7425;top:10838;width:2;height:5259" coordorigin="7425,10838" coordsize="2,5259">
              <v:shape style="position:absolute;left:7425;top:10838;width:2;height:5259" coordorigin="7425,10838" coordsize="0,5259" path="m7425,16097l7425,10838e" filled="f" stroked="t" strokeweight=".713954pt" strokecolor="#545454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38" w:after="0" w:line="240" w:lineRule="auto"/>
        <w:ind w:left="2507" w:right="5571"/>
        <w:jc w:val="center"/>
        <w:tabs>
          <w:tab w:pos="4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8"/>
          <w:w w:val="10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5003" w:right="586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29.119995pt;margin-top:8.616553pt;width:116.160004pt;height:110.400002pt;mso-position-horizontal-relative:page;mso-position-vertical-relative:paragraph;z-index:-15380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873" w:lineRule="exact"/>
        <w:ind w:left="5013" w:right="5720"/>
        <w:jc w:val="center"/>
        <w:rPr>
          <w:rFonts w:ascii="Arial" w:hAnsi="Arial" w:cs="Arial" w:eastAsia="Arial"/>
          <w:sz w:val="80"/>
          <w:szCs w:val="8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5.651337pt;margin-top:-6.642619pt;width:69.123812pt;height:54.5pt;mso-position-horizontal-relative:page;mso-position-vertical-relative:paragraph;z-index:-15377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4"/>
                    <w:jc w:val="left"/>
                    <w:rPr>
                      <w:rFonts w:ascii="Arial" w:hAnsi="Arial" w:cs="Arial" w:eastAsia="Arial"/>
                      <w:sz w:val="109"/>
                      <w:szCs w:val="109"/>
                    </w:rPr>
                  </w:pPr>
                  <w:rPr/>
                  <w:r>
                    <w:rPr>
                      <w:rFonts w:ascii="Arial" w:hAnsi="Arial" w:cs="Arial" w:eastAsia="Arial"/>
                      <w:sz w:val="109"/>
                      <w:szCs w:val="109"/>
                      <w:color w:val="ACACAC"/>
                      <w:w w:val="21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ACACAC"/>
                      <w:spacing w:val="-227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828282"/>
                      <w:spacing w:val="-302"/>
                      <w:w w:val="22"/>
                      <w:i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4F5689"/>
                      <w:spacing w:val="0"/>
                      <w:w w:val="82"/>
                      <w:i/>
                      <w:position w:val="-1"/>
                    </w:rPr>
                    <w:t>JıJ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0"/>
          <w:szCs w:val="80"/>
          <w:color w:val="1F347C"/>
          <w:spacing w:val="0"/>
          <w:w w:val="51"/>
          <w:i/>
          <w:position w:val="-5"/>
        </w:rPr>
        <w:t>PfJ/;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2718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>hfc</w:t>
      </w:r>
      <w:r>
        <w:rPr>
          <w:rFonts w:ascii="Arial" w:hAnsi="Arial" w:cs="Arial" w:eastAsia="Arial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>iy0</w:t>
      </w:r>
      <w:r>
        <w:rPr>
          <w:rFonts w:ascii="Arial" w:hAnsi="Arial" w:cs="Arial" w:eastAsia="Arial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>Morkez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>Bö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>e</w:t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1"/>
        </w:rPr>
        <w:t>Öme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8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  <w:position w:val="1"/>
        </w:rPr>
        <w:t>ERTOSUN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680" w:right="-20"/>
        <w:jc w:val="left"/>
        <w:tabs>
          <w:tab w:pos="5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1.Post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-1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Grupla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343434"/>
          <w:spacing w:val="2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4B4B4B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İtf.Eri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51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36.320007pt;margin-top:19.199997pt;width:105.599998pt;height:48.959999pt;mso-position-horizontal-relative:page;mso-position-vertical-relative:paragraph;z-index:-15381" type="#_x0000_t75">
            <v:imagedata r:id="rId18" o:title=""/>
          </v:shape>
        </w:pict>
      </w:r>
      <w:r>
        <w:rPr/>
        <w:pict>
          <v:shape style="width:50.880001pt;height:31.68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81" w:lineRule="auto"/>
        <w:ind w:left="5383" w:right="5547" w:firstLine="-35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Fati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ÖKTEN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23" w:right="45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799519pt;margin-top:-15.597951pt;width:23.060251pt;height:45pt;mso-position-horizontal-relative:page;mso-position-vertical-relative:paragraph;z-index:-15374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A2A2A"/>
                      <w:spacing w:val="0"/>
                      <w:w w:val="184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71" w:lineRule="exact"/>
        <w:ind w:left="3935" w:right="47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9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20" w:bottom="280" w:left="0" w:right="0"/>
        </w:sectPr>
      </w:pPr>
      <w:rPr/>
    </w:p>
    <w:p>
      <w:pPr>
        <w:spacing w:before="0" w:after="0" w:line="144" w:lineRule="exact"/>
        <w:ind w:left="956" w:right="23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6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690" w:right="-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8"/>
          <w:position w:val="-1"/>
        </w:rPr>
        <w:t>BÜYÜKSEHIR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2" w:equalWidth="0">
            <w:col w:w="1755" w:space="1711"/>
            <w:col w:w="8454"/>
          </w:cols>
        </w:sectPr>
      </w:pPr>
      <w:rPr/>
    </w:p>
    <w:p>
      <w:pPr>
        <w:spacing w:before="0" w:after="0" w:line="249" w:lineRule="exact"/>
        <w:ind w:left="733" w:right="5408"/>
        <w:jc w:val="center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8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39" w:right="-20"/>
        <w:jc w:val="left"/>
        <w:tabs>
          <w:tab w:pos="1620" w:val="left"/>
          <w:tab w:pos="3300" w:val="left"/>
          <w:tab w:pos="5740" w:val="left"/>
          <w:tab w:pos="77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5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No:45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:21:47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5"/>
          <w:szCs w:val="35"/>
          <w:color w:val="3B3B3B"/>
          <w:spacing w:val="0"/>
          <w:w w:val="62"/>
          <w:position w:val="0"/>
        </w:rPr>
        <w:t>tr</w:t>
      </w:r>
      <w:r>
        <w:rPr>
          <w:rFonts w:ascii="Times New Roman" w:hAnsi="Times New Roman" w:cs="Times New Roman" w:eastAsia="Times New Roman"/>
          <w:sz w:val="35"/>
          <w:szCs w:val="35"/>
          <w:color w:val="3B3B3B"/>
          <w:spacing w:val="12"/>
          <w:w w:val="62"/>
          <w:position w:val="0"/>
        </w:rPr>
        <w:t>e</w:t>
      </w:r>
      <w:r>
        <w:rPr>
          <w:rFonts w:ascii="Arial" w:hAnsi="Arial" w:cs="Arial" w:eastAsia="Arial"/>
          <w:sz w:val="27"/>
          <w:szCs w:val="27"/>
          <w:color w:val="2A2A2A"/>
          <w:spacing w:val="-25"/>
          <w:w w:val="120"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505050"/>
          <w:spacing w:val="0"/>
          <w:w w:val="88"/>
          <w:position w:val="0"/>
        </w:rPr>
        <w:t>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59" w:right="-20"/>
        <w:jc w:val="left"/>
        <w:tabs>
          <w:tab w:pos="1620" w:val="left"/>
          <w:tab w:pos="3320" w:val="left"/>
          <w:tab w:pos="470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96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:3435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  <w:position w:val="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62" w:lineRule="auto"/>
        <w:ind w:left="254" w:right="4726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:Torbalı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nikö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Organize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Mevk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:Torbalı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nikö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Organize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1"/>
        </w:rPr>
        <w:t>Torbalı/İZMİR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39" w:right="-20"/>
        <w:jc w:val="left"/>
        <w:tabs>
          <w:tab w:pos="1620" w:val="left"/>
          <w:tab w:pos="424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IYangı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Ttirtl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8"/>
          <w:position w:val="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52" w:lineRule="exact"/>
        <w:ind w:left="239" w:right="-20"/>
        <w:jc w:val="left"/>
        <w:tabs>
          <w:tab w:pos="382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2"/>
        </w:rPr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96"/>
          <w:position w:val="5"/>
        </w:rPr>
        <w:t>Yapını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96"/>
          <w:position w:val="5"/>
        </w:rPr>
        <w:t>n</w:t>
      </w:r>
      <w:r>
        <w:rPr>
          <w:rFonts w:ascii="Arial" w:hAnsi="Arial" w:cs="Arial" w:eastAsia="Arial"/>
          <w:sz w:val="17"/>
          <w:szCs w:val="17"/>
          <w:color w:val="2A2A2A"/>
          <w:spacing w:val="-4"/>
          <w:w w:val="96"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1"/>
          <w:position w:val="5"/>
        </w:rPr>
        <w:t>Şekl</w:t>
      </w:r>
      <w:r>
        <w:rPr>
          <w:rFonts w:ascii="Arial" w:hAnsi="Arial" w:cs="Arial" w:eastAsia="Arial"/>
          <w:sz w:val="17"/>
          <w:szCs w:val="17"/>
          <w:color w:val="3B3B3B"/>
          <w:spacing w:val="-15"/>
          <w:w w:val="102"/>
          <w:position w:val="5"/>
        </w:rPr>
        <w:t>i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40"/>
          <w:position w:val="5"/>
        </w:rPr>
        <w:t>:</w:t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7"/>
          <w:szCs w:val="17"/>
          <w:color w:val="64646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3797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9.621246pt;margin-top:.219131pt;width:125.849627pt;height:26pt;mso-position-horizontal-relative:page;mso-position-vertical-relative:paragraph;z-index:-1537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840" w:val="left"/>
                      <w:tab w:pos="1440" w:val="left"/>
                      <w:tab w:pos="1960" w:val="left"/>
                      <w:tab w:pos="244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w w:val="99"/>
                      <w:u w:val="thick" w:color="44444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w w:val="100"/>
                      <w:u w:val="thick" w:color="444444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w w:val="100"/>
                      <w:u w:val="thick" w:color="44444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51"/>
                      <w:u w:val="thick" w:color="4444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62"/>
                      <w:w w:val="51"/>
                      <w:u w:val="thick" w:color="44444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100"/>
                      <w:u w:val="thick" w:color="444444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100"/>
                      <w:u w:val="thick" w:color="44444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A2A2A"/>
                      <w:spacing w:val="0"/>
                      <w:w w:val="100"/>
                      <w:u w:val="thick" w:color="44444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05050"/>
                      <w:spacing w:val="0"/>
                      <w:w w:val="51"/>
                      <w:u w:val="thick" w:color="4444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05050"/>
                      <w:spacing w:val="63"/>
                      <w:w w:val="51"/>
                      <w:u w:val="thick" w:color="44444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05050"/>
                      <w:spacing w:val="0"/>
                      <w:w w:val="100"/>
                      <w:u w:val="thick" w:color="444444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05050"/>
                      <w:spacing w:val="0"/>
                      <w:w w:val="100"/>
                      <w:u w:val="thick" w:color="444444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0505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0505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0505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5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51"/>
                      <w:u w:val="thick" w:color="4444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5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B3B3B"/>
          <w:w w:val="99"/>
          <w:position w:val="-3"/>
        </w:rPr>
      </w:r>
      <w:r>
        <w:rPr>
          <w:rFonts w:ascii="Arial" w:hAnsi="Arial" w:cs="Arial" w:eastAsia="Arial"/>
          <w:sz w:val="17"/>
          <w:szCs w:val="17"/>
          <w:color w:val="3B3B3B"/>
          <w:spacing w:val="-23"/>
          <w:w w:val="99"/>
          <w:u w:val="single" w:color="3B3B3B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-23"/>
          <w:w w:val="99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u w:val="single" w:color="3B3B3B"/>
          <w:position w:val="-3"/>
        </w:rPr>
        <w:t>Bet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u w:val="single" w:color="3B3B3B"/>
          <w:position w:val="-3"/>
        </w:rPr>
        <w:t>(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u w:val="single" w:color="3B3B3B"/>
          <w:position w:val="-3"/>
        </w:rPr>
        <w:t>)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u w:val="single" w:color="3B3B3B"/>
          <w:position w:val="-3"/>
        </w:rPr>
        <w:t>narm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u w:val="single" w:color="3B3B3B"/>
          <w:position w:val="-3"/>
        </w:rPr>
        <w:t>c</w:t>
      </w:r>
      <w:r>
        <w:rPr>
          <w:rFonts w:ascii="Arial" w:hAnsi="Arial" w:cs="Arial" w:eastAsia="Arial"/>
          <w:sz w:val="17"/>
          <w:szCs w:val="17"/>
          <w:color w:val="3B3B3B"/>
          <w:spacing w:val="-13"/>
          <w:w w:val="100"/>
          <w:u w:val="single" w:color="3B3B3B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u w:val="single" w:color="3B3B3B"/>
          <w:position w:val="-3"/>
        </w:rPr>
        <w:t>K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2A2A2A"/>
          <w:spacing w:val="-1"/>
          <w:w w:val="100"/>
          <w:u w:val="single" w:color="3B3B3B"/>
          <w:position w:val="-3"/>
        </w:rPr>
        <w:t>a</w:t>
      </w:r>
      <w:r>
        <w:rPr>
          <w:rFonts w:ascii="Arial" w:hAnsi="Arial" w:cs="Arial" w:eastAsia="Arial"/>
          <w:sz w:val="17"/>
          <w:szCs w:val="17"/>
          <w:color w:val="2A2A2A"/>
          <w:spacing w:val="-1"/>
          <w:w w:val="100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2A2A2A"/>
          <w:spacing w:val="-1"/>
          <w:w w:val="100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  <w:u w:val="single" w:color="3B3B3B"/>
          <w:position w:val="-3"/>
        </w:rPr>
        <w:t>gi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  <w:u w:val="single" w:color="3B3B3B"/>
          <w:position w:val="-3"/>
        </w:rPr>
        <w:t>r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  <w:u w:val="single" w:color="3B3B3B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505050"/>
          <w:spacing w:val="21"/>
          <w:w w:val="100"/>
          <w:u w:val="single" w:color="3B3B3B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u w:val="single" w:color="3B3B3B"/>
          <w:position w:val="-3"/>
        </w:rPr>
        <w:t>A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2A2A2A"/>
          <w:spacing w:val="-4"/>
          <w:w w:val="100"/>
          <w:u w:val="single" w:color="3B3B3B"/>
          <w:position w:val="-3"/>
        </w:rPr>
        <w:t>h</w:t>
      </w:r>
      <w:r>
        <w:rPr>
          <w:rFonts w:ascii="Arial" w:hAnsi="Arial" w:cs="Arial" w:eastAsia="Arial"/>
          <w:sz w:val="17"/>
          <w:szCs w:val="17"/>
          <w:color w:val="2A2A2A"/>
          <w:spacing w:val="-4"/>
          <w:w w:val="100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2A2A2A"/>
          <w:spacing w:val="-4"/>
          <w:w w:val="100"/>
          <w:u w:val="single" w:color="3B3B3B"/>
          <w:position w:val="-3"/>
        </w:rPr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  <w:u w:val="single" w:color="3B3B3B"/>
          <w:position w:val="-3"/>
        </w:rPr>
        <w:t>şa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00"/>
          <w:u w:val="single" w:color="3B3B3B"/>
          <w:position w:val="-3"/>
        </w:rPr>
        <w:t>   </w:t>
      </w:r>
      <w:r>
        <w:rPr>
          <w:rFonts w:ascii="Arial" w:hAnsi="Arial" w:cs="Arial" w:eastAsia="Arial"/>
          <w:sz w:val="17"/>
          <w:szCs w:val="17"/>
          <w:color w:val="505050"/>
          <w:spacing w:val="3"/>
          <w:w w:val="100"/>
          <w:u w:val="single" w:color="3B3B3B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505050"/>
          <w:spacing w:val="-37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-3"/>
        </w:rPr>
        <w:t>Çelik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-3"/>
        </w:rPr>
        <w:t>   </w:t>
      </w:r>
      <w:r>
        <w:rPr>
          <w:rFonts w:ascii="Arial" w:hAnsi="Arial" w:cs="Arial" w:eastAsia="Arial"/>
          <w:sz w:val="17"/>
          <w:szCs w:val="17"/>
          <w:color w:val="2A2A2A"/>
          <w:spacing w:val="17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-3"/>
        </w:rPr>
        <w:t>Diğer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10" w:lineRule="exact"/>
        <w:ind w:left="5760" w:right="-20"/>
        <w:jc w:val="left"/>
        <w:tabs>
          <w:tab w:pos="622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5"/>
          <w:szCs w:val="45"/>
          <w:color w:val="C4C4C4"/>
          <w:w w:val="59"/>
          <w:position w:val="1"/>
        </w:rPr>
      </w:r>
      <w:r>
        <w:rPr>
          <w:rFonts w:ascii="Arial" w:hAnsi="Arial" w:cs="Arial" w:eastAsia="Arial"/>
          <w:sz w:val="45"/>
          <w:szCs w:val="45"/>
          <w:color w:val="C4C4C4"/>
          <w:spacing w:val="0"/>
          <w:w w:val="59"/>
          <w:u w:val="thick" w:color="444444"/>
          <w:position w:val="1"/>
        </w:rPr>
        <w:t>ı</w:t>
      </w:r>
      <w:r>
        <w:rPr>
          <w:rFonts w:ascii="Arial" w:hAnsi="Arial" w:cs="Arial" w:eastAsia="Arial"/>
          <w:sz w:val="45"/>
          <w:szCs w:val="45"/>
          <w:color w:val="C4C4C4"/>
          <w:spacing w:val="50"/>
          <w:w w:val="59"/>
          <w:u w:val="thick" w:color="444444"/>
          <w:position w:val="1"/>
        </w:rPr>
        <w:t> </w:t>
      </w:r>
      <w:r>
        <w:rPr>
          <w:rFonts w:ascii="Arial" w:hAnsi="Arial" w:cs="Arial" w:eastAsia="Arial"/>
          <w:sz w:val="45"/>
          <w:szCs w:val="45"/>
          <w:color w:val="C4C4C4"/>
          <w:spacing w:val="0"/>
          <w:w w:val="100"/>
          <w:u w:val="thick" w:color="444444"/>
          <w:position w:val="1"/>
        </w:rPr>
        <w:tab/>
      </w:r>
      <w:r>
        <w:rPr>
          <w:rFonts w:ascii="Arial" w:hAnsi="Arial" w:cs="Arial" w:eastAsia="Arial"/>
          <w:sz w:val="45"/>
          <w:szCs w:val="45"/>
          <w:color w:val="C4C4C4"/>
          <w:spacing w:val="0"/>
          <w:w w:val="100"/>
          <w:u w:val="thick" w:color="444444"/>
          <w:position w:val="1"/>
        </w:rPr>
      </w:r>
      <w:r>
        <w:rPr>
          <w:rFonts w:ascii="Arial" w:hAnsi="Arial" w:cs="Arial" w:eastAsia="Arial"/>
          <w:sz w:val="45"/>
          <w:szCs w:val="45"/>
          <w:color w:val="C4C4C4"/>
          <w:spacing w:val="0"/>
          <w:w w:val="100"/>
          <w:position w:val="1"/>
        </w:rPr>
      </w:r>
      <w:r>
        <w:rPr>
          <w:rFonts w:ascii="Arial" w:hAnsi="Arial" w:cs="Arial" w:eastAsia="Arial"/>
          <w:sz w:val="45"/>
          <w:szCs w:val="45"/>
          <w:color w:val="C4C4C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5"/>
          <w:szCs w:val="45"/>
          <w:color w:val="C4C4C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8"/>
        </w:rPr>
        <w:t>:22:35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239" w:right="-20"/>
        <w:jc w:val="left"/>
        <w:tabs>
          <w:tab w:pos="23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w w:val="7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7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0"/>
          <w:position w:val="1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2"/>
          <w:position w:val="1"/>
        </w:rPr>
        <w:t>jra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2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left="23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3"/>
        </w:rPr>
        <w:t>Aıni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6"/>
          <w:w w:val="9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8"/>
          <w:w w:val="12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USLU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1" w:lineRule="auto"/>
        <w:ind w:left="239" w:right="2503" w:firstLine="2069"/>
        <w:jc w:val="left"/>
        <w:tabs>
          <w:tab w:pos="2300" w:val="left"/>
          <w:tab w:pos="486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8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:47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:59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0"/>
        </w:rPr>
        <w:t>596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59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857" w:right="47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8" w:lineRule="auto"/>
        <w:ind w:left="2308" w:right="4411" w:firstLine="2581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Savısı: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239" w:right="-20"/>
        <w:jc w:val="left"/>
        <w:tabs>
          <w:tab w:pos="486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76"/>
          <w:position w:val="1"/>
        </w:rPr>
        <w:t>!Yı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7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47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5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'lcı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6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3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3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3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7"/>
        </w:rPr>
        <w:t>EIO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254" w:right="3351" w:firstLine="-14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Görtıldüğü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görtıldü.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840" w:right="41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söndürtıcü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2" w:lineRule="exact"/>
        <w:ind w:left="261" w:right="2518"/>
        <w:jc w:val="center"/>
        <w:tabs>
          <w:tab w:pos="2300" w:val="left"/>
          <w:tab w:pos="4820" w:val="left"/>
          <w:tab w:pos="676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0"/>
          <w:position w:val="-2"/>
        </w:rPr>
        <w:t>öndünn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2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3"/>
        </w:rPr>
        <w:t>işlenerek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77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9"/>
          <w:w w:val="17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-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9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8"/>
          <w:w w:val="99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-2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99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9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9"/>
          <w:w w:val="9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8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left="4875" w:right="-20"/>
        <w:jc w:val="left"/>
        <w:tabs>
          <w:tab w:pos="6800" w:val="left"/>
          <w:tab w:pos="8400" w:val="left"/>
          <w:tab w:pos="8980" w:val="left"/>
          <w:tab w:pos="105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C4C4C4"/>
          <w:w w:val="38"/>
          <w:position w:val="5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C4C4C4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C4C4C4"/>
          <w:w w:val="100"/>
          <w:position w:val="5"/>
        </w:rPr>
      </w:r>
      <w:r>
        <w:rPr>
          <w:rFonts w:ascii="Arial" w:hAnsi="Arial" w:cs="Arial" w:eastAsia="Arial"/>
          <w:sz w:val="34"/>
          <w:szCs w:val="34"/>
          <w:color w:val="3B3B3B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B3B3B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B3B3B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A2A2A"/>
          <w:w w:val="4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A2A2A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A2A2A"/>
          <w:w w:val="99"/>
          <w:position w:val="0"/>
        </w:rPr>
      </w:r>
      <w:r>
        <w:rPr>
          <w:rFonts w:ascii="Arial" w:hAnsi="Arial" w:cs="Arial" w:eastAsia="Arial"/>
          <w:sz w:val="34"/>
          <w:szCs w:val="34"/>
          <w:color w:val="2A2A2A"/>
          <w:w w:val="99"/>
          <w:u w:val="single" w:color="282828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2A2A2A"/>
          <w:w w:val="100"/>
          <w:u w:val="single" w:color="282828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A2A2A"/>
          <w:w w:val="100"/>
          <w:u w:val="single" w:color="282828"/>
          <w:position w:val="0"/>
        </w:rPr>
      </w:r>
      <w:r>
        <w:rPr>
          <w:rFonts w:ascii="Arial" w:hAnsi="Arial" w:cs="Arial" w:eastAsia="Arial"/>
          <w:sz w:val="34"/>
          <w:szCs w:val="34"/>
          <w:color w:val="2A2A2A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000000"/>
          <w:w w:val="100"/>
          <w:position w:val="0"/>
        </w:rPr>
      </w:r>
    </w:p>
    <w:p>
      <w:pPr>
        <w:spacing w:before="0" w:after="0" w:line="185" w:lineRule="exact"/>
        <w:ind w:left="2274" w:right="46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7797C"/>
          <w:spacing w:val="0"/>
          <w:w w:val="16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0" w:right="0"/>
        </w:sectPr>
      </w:pPr>
      <w:rPr/>
    </w:p>
    <w:p>
      <w:pPr>
        <w:spacing w:before="25" w:after="0" w:line="240" w:lineRule="auto"/>
        <w:ind w:left="29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</w:rPr>
        <w:t>öndünn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2" w:equalWidth="0">
            <w:col w:w="2006" w:space="479"/>
            <w:col w:w="9435"/>
          </w:cols>
        </w:sectPr>
      </w:pPr>
      <w:rPr/>
    </w:p>
    <w:p>
      <w:pPr>
        <w:spacing w:before="20" w:after="0" w:line="252" w:lineRule="auto"/>
        <w:ind w:left="2404" w:right="-2" w:firstLine="-215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tutuştuımasıyla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8" w:lineRule="auto"/>
        <w:ind w:left="239" w:right="4259" w:firstLine="57"/>
        <w:jc w:val="left"/>
        <w:tabs>
          <w:tab w:pos="230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2"/>
          <w:w w:val="11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2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135"/>
          <w:position w:val="-1"/>
        </w:rPr>
        <w:t>[er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36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3"/>
          <w:w w:val="147"/>
          <w:position w:val="-1"/>
        </w:rPr>
        <w:t>·</w:t>
      </w:r>
      <w:r>
        <w:rPr>
          <w:rFonts w:ascii="Arial" w:hAnsi="Arial" w:cs="Arial" w:eastAsia="Arial"/>
          <w:sz w:val="12"/>
          <w:szCs w:val="12"/>
          <w:color w:val="505050"/>
          <w:spacing w:val="-11"/>
          <w:w w:val="317"/>
          <w:position w:val="-1"/>
        </w:rPr>
        <w:t>'</w:t>
      </w:r>
      <w:r>
        <w:rPr>
          <w:rFonts w:ascii="Arial" w:hAnsi="Arial" w:cs="Arial" w:eastAsia="Arial"/>
          <w:sz w:val="12"/>
          <w:szCs w:val="12"/>
          <w:color w:val="2A2A2A"/>
          <w:spacing w:val="0"/>
          <w:w w:val="166"/>
          <w:position w:val="-1"/>
        </w:rPr>
        <w:t>1</w:t>
      </w:r>
      <w:r>
        <w:rPr>
          <w:rFonts w:ascii="Arial" w:hAnsi="Arial" w:cs="Arial" w:eastAsia="Arial"/>
          <w:sz w:val="12"/>
          <w:szCs w:val="12"/>
          <w:color w:val="2A2A2A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left="23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05050"/>
          <w:spacing w:val="0"/>
          <w:w w:val="233"/>
          <w:position w:val="-3"/>
        </w:rPr>
        <w:t>f-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</w:sectPr>
      </w:pPr>
      <w:rPr/>
    </w:p>
    <w:p>
      <w:pPr>
        <w:spacing w:before="0" w:after="0" w:line="194" w:lineRule="exact"/>
        <w:ind w:left="2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5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9"/>
          <w:w w:val="12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113"/>
        </w:rPr>
        <w:t>.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241"/>
        </w:rPr>
        <w:t>ı</w:t>
      </w:r>
      <w:r>
        <w:rPr>
          <w:rFonts w:ascii="Arial" w:hAnsi="Arial" w:cs="Arial" w:eastAsia="Arial"/>
          <w:sz w:val="18"/>
          <w:szCs w:val="18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23:10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4" w:equalWidth="0">
            <w:col w:w="1433" w:space="875"/>
            <w:col w:w="424" w:space="170"/>
            <w:col w:w="1015" w:space="2337"/>
            <w:col w:w="5666"/>
          </w:cols>
        </w:sectPr>
      </w:pPr>
      <w:rPr/>
    </w:p>
    <w:p>
      <w:pPr>
        <w:spacing w:before="25" w:after="0" w:line="240" w:lineRule="auto"/>
        <w:ind w:left="310" w:right="1604"/>
        <w:jc w:val="center"/>
        <w:tabs>
          <w:tab w:pos="1120" w:val="left"/>
          <w:tab w:pos="1640" w:val="left"/>
          <w:tab w:pos="8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56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0" w:lineRule="exact"/>
        <w:ind w:left="555" w:right="1837"/>
        <w:jc w:val="center"/>
        <w:tabs>
          <w:tab w:pos="5180" w:val="left"/>
          <w:tab w:pos="902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8"/>
        </w:rPr>
        <w:t>'ü</w:t>
      </w:r>
      <w:r>
        <w:rPr>
          <w:rFonts w:ascii="Arial" w:hAnsi="Arial" w:cs="Arial" w:eastAsia="Arial"/>
          <w:sz w:val="18"/>
          <w:szCs w:val="18"/>
          <w:color w:val="3B3B3B"/>
          <w:spacing w:val="-20"/>
          <w:w w:val="100"/>
          <w:position w:val="-8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8"/>
          <w:w w:val="70"/>
          <w:position w:val="-14"/>
        </w:rPr>
        <w:t>2</w:t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70"/>
          <w:position w:val="-14"/>
        </w:rPr>
        <w:t>M</w:t>
      </w:r>
      <w:r>
        <w:rPr>
          <w:rFonts w:ascii="Arial" w:hAnsi="Arial" w:cs="Arial" w:eastAsia="Arial"/>
          <w:sz w:val="29"/>
          <w:szCs w:val="29"/>
          <w:color w:val="2A2A2A"/>
          <w:spacing w:val="2"/>
          <w:w w:val="70"/>
          <w:position w:val="-14"/>
        </w:rPr>
        <w:t> </w:t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70"/>
          <w:position w:val="-14"/>
        </w:rPr>
        <w:t>%1</w:t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70"/>
          <w:position w:val="-14"/>
        </w:rPr>
        <w:t> </w:t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70"/>
          <w:position w:val="-14"/>
        </w:rPr>
        <w:t>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0" w:right="0"/>
        </w:sectPr>
      </w:pPr>
      <w:rPr/>
    </w:p>
    <w:p>
      <w:pPr>
        <w:spacing w:before="0" w:after="0" w:line="346" w:lineRule="exact"/>
        <w:ind w:right="2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124699pt;margin-top:8.028220pt;width:1.059769pt;height:28.5pt;mso-position-horizontal-relative:page;mso-position-vertical-relative:paragraph;z-index:-15372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2A2A2A"/>
                      <w:spacing w:val="-162"/>
                      <w:w w:val="7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-30"/>
          <w:w w:val="91"/>
          <w:i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2"/>
          <w:w w:val="49"/>
          <w:position w:val="15"/>
        </w:rPr>
        <w:t>c</w:t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-127"/>
          <w:w w:val="90"/>
          <w:i/>
          <w:position w:val="0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49"/>
          <w:position w:val="15"/>
        </w:rPr>
        <w:t>ı.ı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right="-12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A2A2A"/>
          <w:w w:val="5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-7"/>
          <w:w w:val="5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54"/>
        </w:rPr>
        <w:t>....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292" w:right="-76"/>
        <w:jc w:val="left"/>
        <w:tabs>
          <w:tab w:pos="10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6.269348pt;margin-top:2.990532pt;width:39.266007pt;height:30.5pt;mso-position-horizontal-relative:page;mso-position-vertical-relative:paragraph;z-index:-15371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2"/>
                    <w:jc w:val="left"/>
                    <w:rPr>
                      <w:rFonts w:ascii="Times New Roman" w:hAnsi="Times New Roman" w:cs="Times New Roman" w:eastAsia="Times New Roman"/>
                      <w:sz w:val="61"/>
                      <w:szCs w:val="6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ACAEAE"/>
                      <w:spacing w:val="8"/>
                      <w:w w:val="13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939395"/>
                      <w:spacing w:val="-55"/>
                      <w:w w:val="65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3B3B3B"/>
                      <w:spacing w:val="-83"/>
                      <w:w w:val="46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505050"/>
                      <w:spacing w:val="-83"/>
                      <w:w w:val="5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505050"/>
                      <w:spacing w:val="-100"/>
                      <w:w w:val="57"/>
                      <w:emboss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505050"/>
                      <w:spacing w:val="-100"/>
                      <w:w w:val="57"/>
                      <w:embos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505050"/>
                      <w:spacing w:val="-100"/>
                      <w:w w:val="5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505050"/>
                      <w:spacing w:val="-100"/>
                      <w:w w:val="5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77797C"/>
                      <w:spacing w:val="-75"/>
                      <w:w w:val="42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77797C"/>
                      <w:spacing w:val="-42"/>
                      <w:w w:val="42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77797C"/>
                      <w:spacing w:val="0"/>
                      <w:w w:val="41"/>
                    </w:rPr>
                    <w:t>ta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77797C"/>
          <w:spacing w:val="0"/>
          <w:w w:val="100"/>
        </w:rPr>
        <w:t>Erdal</w:t>
      </w:r>
      <w:r>
        <w:rPr>
          <w:rFonts w:ascii="Times New Roman" w:hAnsi="Times New Roman" w:cs="Times New Roman" w:eastAsia="Times New Roman"/>
          <w:sz w:val="22"/>
          <w:szCs w:val="22"/>
          <w:color w:val="77797C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779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7797C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46"/>
          <w:position w:val="1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31"/>
          <w:w w:val="146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7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13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1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  <w:position w:val="1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12"/>
          <w:w w:val="125"/>
          <w:position w:val="1"/>
        </w:rPr>
        <w:t>'</w:t>
      </w:r>
      <w:r>
        <w:rPr>
          <w:rFonts w:ascii="Arial" w:hAnsi="Arial" w:cs="Arial" w:eastAsia="Arial"/>
          <w:sz w:val="14"/>
          <w:szCs w:val="14"/>
          <w:color w:val="3B3B3B"/>
          <w:spacing w:val="-16"/>
          <w:w w:val="78"/>
          <w:position w:val="5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80"/>
          <w:position w:val="1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-24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2A2A2A"/>
          <w:spacing w:val="0"/>
          <w:w w:val="291"/>
          <w:position w:val="1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Güney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39395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939395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7797C"/>
          <w:spacing w:val="9"/>
          <w:w w:val="158"/>
        </w:rPr>
        <w:t>w</w:t>
      </w:r>
      <w:r>
        <w:rPr>
          <w:rFonts w:ascii="Times New Roman" w:hAnsi="Times New Roman" w:cs="Times New Roman" w:eastAsia="Times New Roman"/>
          <w:sz w:val="15"/>
          <w:szCs w:val="15"/>
          <w:color w:val="939395"/>
          <w:spacing w:val="0"/>
          <w:w w:val="174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7" w:lineRule="exact"/>
        <w:ind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1A1A1A"/>
          <w:w w:val="128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1A1A1A"/>
          <w:spacing w:val="-32"/>
          <w:w w:val="127"/>
          <w:position w:val="-1"/>
        </w:rPr>
        <w:t>ı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97"/>
          <w:position w:val="-1"/>
        </w:rPr>
        <w:t>fu;y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24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505050"/>
          <w:spacing w:val="-128"/>
          <w:w w:val="264"/>
          <w:position w:val="-1"/>
        </w:rPr>
        <w:t>?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9" w:lineRule="exact"/>
        <w:ind w:right="-20"/>
        <w:jc w:val="left"/>
        <w:tabs>
          <w:tab w:pos="90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37"/>
          <w:szCs w:val="37"/>
          <w:color w:val="939395"/>
          <w:spacing w:val="-4"/>
          <w:w w:val="128"/>
          <w:position w:val="-8"/>
        </w:rPr>
        <w:t>.</w:t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263"/>
          <w:position w:val="-3"/>
        </w:rPr>
        <w:t>;</w:t>
      </w:r>
      <w:r>
        <w:rPr>
          <w:rFonts w:ascii="Arial" w:hAnsi="Arial" w:cs="Arial" w:eastAsia="Arial"/>
          <w:sz w:val="22"/>
          <w:szCs w:val="22"/>
          <w:color w:val="505050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646464"/>
          <w:spacing w:val="-27"/>
          <w:w w:val="141"/>
          <w:position w:val="-3"/>
        </w:rPr>
        <w:t>.</w:t>
      </w:r>
      <w:r>
        <w:rPr>
          <w:rFonts w:ascii="Arial" w:hAnsi="Arial" w:cs="Arial" w:eastAsia="Arial"/>
          <w:sz w:val="37"/>
          <w:szCs w:val="37"/>
          <w:color w:val="505050"/>
          <w:spacing w:val="0"/>
          <w:w w:val="141"/>
          <w:position w:val="-8"/>
        </w:rPr>
        <w:t>.</w:t>
      </w:r>
      <w:r>
        <w:rPr>
          <w:rFonts w:ascii="Arial" w:hAnsi="Arial" w:cs="Arial" w:eastAsia="Arial"/>
          <w:sz w:val="37"/>
          <w:szCs w:val="37"/>
          <w:color w:val="505050"/>
          <w:spacing w:val="-144"/>
          <w:w w:val="141"/>
          <w:position w:val="-8"/>
        </w:rPr>
        <w:t> </w:t>
      </w:r>
      <w:r>
        <w:rPr>
          <w:rFonts w:ascii="Arial" w:hAnsi="Arial" w:cs="Arial" w:eastAsia="Arial"/>
          <w:sz w:val="37"/>
          <w:szCs w:val="37"/>
          <w:color w:val="505050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37"/>
          <w:szCs w:val="37"/>
          <w:color w:val="505050"/>
          <w:spacing w:val="0"/>
          <w:w w:val="100"/>
          <w:position w:val="-8"/>
        </w:rPr>
      </w:r>
      <w:r>
        <w:rPr>
          <w:rFonts w:ascii="Arial" w:hAnsi="Arial" w:cs="Arial" w:eastAsia="Arial"/>
          <w:sz w:val="25"/>
          <w:szCs w:val="25"/>
          <w:color w:val="939395"/>
          <w:spacing w:val="0"/>
          <w:w w:val="52"/>
          <w:position w:val="-8"/>
        </w:rPr>
        <w:t>...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4" w:equalWidth="0">
            <w:col w:w="769" w:space="1826"/>
            <w:col w:w="2074" w:space="4275"/>
            <w:col w:w="605" w:space="194"/>
            <w:col w:w="2177"/>
          </w:cols>
        </w:sectPr>
      </w:pPr>
      <w:rPr/>
    </w:p>
    <w:p>
      <w:pPr>
        <w:spacing w:before="7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7797C"/>
          <w:spacing w:val="0"/>
          <w:w w:val="100"/>
        </w:rPr>
        <w:t>Gr</w:t>
      </w:r>
      <w:r>
        <w:rPr>
          <w:rFonts w:ascii="Times New Roman" w:hAnsi="Times New Roman" w:cs="Times New Roman" w:eastAsia="Times New Roman"/>
          <w:sz w:val="19"/>
          <w:szCs w:val="19"/>
          <w:color w:val="77797C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39395"/>
          <w:spacing w:val="0"/>
          <w:w w:val="128"/>
        </w:rPr>
        <w:t>upl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77797C"/>
          <w:w w:val="124"/>
        </w:rPr>
        <w:t>A</w:t>
      </w:r>
      <w:r>
        <w:rPr>
          <w:rFonts w:ascii="Arial" w:hAnsi="Arial" w:cs="Arial" w:eastAsia="Arial"/>
          <w:sz w:val="17"/>
          <w:szCs w:val="17"/>
          <w:color w:val="77797C"/>
          <w:spacing w:val="-7"/>
          <w:w w:val="125"/>
        </w:rPr>
        <w:t>m</w:t>
      </w:r>
      <w:r>
        <w:rPr>
          <w:rFonts w:ascii="Arial" w:hAnsi="Arial" w:cs="Arial" w:eastAsia="Arial"/>
          <w:sz w:val="20"/>
          <w:szCs w:val="20"/>
          <w:color w:val="77797C"/>
          <w:spacing w:val="-13"/>
          <w:w w:val="162"/>
        </w:rPr>
        <w:t>ı</w:t>
      </w:r>
      <w:r>
        <w:rPr>
          <w:rFonts w:ascii="Arial" w:hAnsi="Arial" w:cs="Arial" w:eastAsia="Arial"/>
          <w:sz w:val="20"/>
          <w:szCs w:val="20"/>
          <w:color w:val="77797C"/>
          <w:spacing w:val="0"/>
          <w:w w:val="121"/>
        </w:rPr>
        <w:t>rı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63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USLU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306" w:right="-20"/>
        <w:jc w:val="left"/>
        <w:tabs>
          <w:tab w:pos="640" w:val="left"/>
          <w:tab w:pos="188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ACAEAE"/>
          <w:spacing w:val="0"/>
          <w:w w:val="145"/>
          <w:i/>
        </w:rPr>
        <w:t>1</w:t>
      </w:r>
      <w:r>
        <w:rPr>
          <w:rFonts w:ascii="Arial" w:hAnsi="Arial" w:cs="Arial" w:eastAsia="Arial"/>
          <w:sz w:val="11"/>
          <w:szCs w:val="11"/>
          <w:color w:val="ACAEAE"/>
          <w:spacing w:val="0"/>
          <w:w w:val="100"/>
          <w:i/>
        </w:rPr>
        <w:tab/>
      </w:r>
      <w:r>
        <w:rPr>
          <w:rFonts w:ascii="Arial" w:hAnsi="Arial" w:cs="Arial" w:eastAsia="Arial"/>
          <w:sz w:val="11"/>
          <w:szCs w:val="11"/>
          <w:color w:val="ACAEAE"/>
          <w:spacing w:val="0"/>
          <w:w w:val="100"/>
          <w:i/>
        </w:rPr>
      </w:r>
      <w:r>
        <w:rPr>
          <w:rFonts w:ascii="Arial" w:hAnsi="Arial" w:cs="Arial" w:eastAsia="Arial"/>
          <w:sz w:val="11"/>
          <w:szCs w:val="11"/>
          <w:color w:val="939395"/>
          <w:spacing w:val="0"/>
          <w:w w:val="76"/>
          <w:i/>
        </w:rPr>
        <w:t>:..</w:t>
      </w:r>
      <w:r>
        <w:rPr>
          <w:rFonts w:ascii="Arial" w:hAnsi="Arial" w:cs="Arial" w:eastAsia="Arial"/>
          <w:sz w:val="11"/>
          <w:szCs w:val="11"/>
          <w:color w:val="939395"/>
          <w:spacing w:val="0"/>
          <w:w w:val="76"/>
          <w:i/>
        </w:rPr>
        <w:t>   </w:t>
      </w:r>
      <w:r>
        <w:rPr>
          <w:rFonts w:ascii="Arial" w:hAnsi="Arial" w:cs="Arial" w:eastAsia="Arial"/>
          <w:sz w:val="11"/>
          <w:szCs w:val="11"/>
          <w:color w:val="939395"/>
          <w:spacing w:val="4"/>
          <w:w w:val="76"/>
          <w:i/>
        </w:rPr>
        <w:t> </w:t>
      </w:r>
      <w:r>
        <w:rPr>
          <w:rFonts w:ascii="Arial" w:hAnsi="Arial" w:cs="Arial" w:eastAsia="Arial"/>
          <w:sz w:val="7"/>
          <w:szCs w:val="7"/>
          <w:color w:val="ACAEAE"/>
          <w:spacing w:val="0"/>
          <w:w w:val="309"/>
        </w:rPr>
        <w:t>ı</w:t>
      </w:r>
      <w:r>
        <w:rPr>
          <w:rFonts w:ascii="Arial" w:hAnsi="Arial" w:cs="Arial" w:eastAsia="Arial"/>
          <w:sz w:val="7"/>
          <w:szCs w:val="7"/>
          <w:color w:val="ACAEAE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ACAEAE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939395"/>
          <w:spacing w:val="0"/>
          <w:w w:val="100"/>
        </w:rPr>
        <w:t>vf.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31" w:after="0" w:line="233" w:lineRule="exact"/>
        <w:ind w:right="-20"/>
        <w:jc w:val="left"/>
        <w:tabs>
          <w:tab w:pos="10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0"/>
          <w:w w:val="100"/>
          <w:position w:val="-6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505050"/>
          <w:spacing w:val="-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39395"/>
          <w:spacing w:val="-59"/>
          <w:w w:val="84"/>
          <w:position w:val="-6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136"/>
          <w:w w:val="134"/>
          <w:position w:val="-6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939395"/>
          <w:spacing w:val="0"/>
          <w:w w:val="84"/>
          <w:position w:val="-6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939395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135"/>
          <w:position w:val="-6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7797C"/>
          <w:spacing w:val="0"/>
          <w:w w:val="136"/>
          <w:position w:val="-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7797C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77797C"/>
          <w:spacing w:val="0"/>
          <w:w w:val="132"/>
          <w:position w:val="-6"/>
        </w:rPr>
        <w:t>:;t</w:t>
      </w:r>
      <w:r>
        <w:rPr>
          <w:rFonts w:ascii="Times New Roman" w:hAnsi="Times New Roman" w:cs="Times New Roman" w:eastAsia="Times New Roman"/>
          <w:sz w:val="26"/>
          <w:szCs w:val="26"/>
          <w:color w:val="77797C"/>
          <w:spacing w:val="0"/>
          <w:w w:val="133"/>
          <w:position w:val="-6"/>
        </w:rPr>
        <w:t>)ŞU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4" w:equalWidth="0">
            <w:col w:w="3538" w:space="206"/>
            <w:col w:w="515" w:space="778"/>
            <w:col w:w="1045" w:space="2738"/>
            <w:col w:w="3100"/>
          </w:cols>
        </w:sectPr>
      </w:pPr>
      <w:rPr/>
    </w:p>
    <w:p>
      <w:pPr>
        <w:spacing w:before="0" w:after="0" w:line="245" w:lineRule="exact"/>
        <w:ind w:left="5195" w:right="-20"/>
        <w:jc w:val="left"/>
        <w:tabs>
          <w:tab w:pos="8800" w:val="left"/>
          <w:tab w:pos="101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162170pt;margin-top:2.110338pt;width:1.719748pt;height:49.5pt;mso-position-horizontal-relative:page;mso-position-vertical-relative:paragraph;z-index:-15370" type="#_x0000_t202" filled="f" stroked="f">
            <v:textbox inset="0,0,0,0">
              <w:txbxContent>
                <w:p>
                  <w:pPr>
                    <w:spacing w:before="0" w:after="0" w:line="990" w:lineRule="exact"/>
                    <w:ind w:right="-188"/>
                    <w:jc w:val="left"/>
                    <w:rPr>
                      <w:rFonts w:ascii="Times New Roman" w:hAnsi="Times New Roman" w:cs="Times New Roman" w:eastAsia="Times New Roman"/>
                      <w:sz w:val="99"/>
                      <w:szCs w:val="9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77797C"/>
                      <w:spacing w:val="-277"/>
                      <w:w w:val="65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9"/>
                      <w:szCs w:val="9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</w:r>
      <w:r>
        <w:rPr>
          <w:rFonts w:ascii="Arial" w:hAnsi="Arial" w:cs="Arial" w:eastAsia="Arial"/>
          <w:sz w:val="23"/>
          <w:szCs w:val="23"/>
          <w:color w:val="77797C"/>
          <w:spacing w:val="0"/>
          <w:w w:val="117"/>
          <w:position w:val="-3"/>
        </w:rPr>
        <w:t>M</w:t>
      </w:r>
      <w:r>
        <w:rPr>
          <w:rFonts w:ascii="Arial" w:hAnsi="Arial" w:cs="Arial" w:eastAsia="Arial"/>
          <w:sz w:val="23"/>
          <w:szCs w:val="23"/>
          <w:color w:val="77797C"/>
          <w:spacing w:val="-15"/>
          <w:w w:val="116"/>
          <w:position w:val="-3"/>
        </w:rPr>
        <w:t>}</w:t>
      </w:r>
      <w:r>
        <w:rPr>
          <w:rFonts w:ascii="Arial" w:hAnsi="Arial" w:cs="Arial" w:eastAsia="Arial"/>
          <w:sz w:val="23"/>
          <w:szCs w:val="23"/>
          <w:color w:val="505050"/>
          <w:spacing w:val="-113"/>
          <w:w w:val="81"/>
          <w:position w:val="-3"/>
        </w:rPr>
        <w:t>@</w:t>
      </w:r>
      <w:r>
        <w:rPr>
          <w:rFonts w:ascii="Arial" w:hAnsi="Arial" w:cs="Arial" w:eastAsia="Arial"/>
          <w:sz w:val="23"/>
          <w:szCs w:val="23"/>
          <w:color w:val="77797C"/>
          <w:spacing w:val="0"/>
          <w:w w:val="266"/>
          <w:position w:val="-3"/>
        </w:rPr>
        <w:t>a</w:t>
      </w:r>
      <w:r>
        <w:rPr>
          <w:rFonts w:ascii="Arial" w:hAnsi="Arial" w:cs="Arial" w:eastAsia="Arial"/>
          <w:sz w:val="23"/>
          <w:szCs w:val="23"/>
          <w:color w:val="77797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77797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646464"/>
          <w:spacing w:val="0"/>
          <w:w w:val="100"/>
          <w:position w:val="-3"/>
        </w:rPr>
        <w:t>_jd</w:t>
      </w:r>
      <w:r>
        <w:rPr>
          <w:rFonts w:ascii="Times New Roman" w:hAnsi="Times New Roman" w:cs="Times New Roman" w:eastAsia="Times New Roman"/>
          <w:sz w:val="28"/>
          <w:szCs w:val="28"/>
          <w:color w:val="64646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646464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46464"/>
          <w:spacing w:val="0"/>
          <w:w w:val="68"/>
          <w:position w:val="-3"/>
        </w:rPr>
        <w:t>...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421" w:lineRule="exact"/>
        <w:ind w:right="865"/>
        <w:jc w:val="right"/>
        <w:rPr>
          <w:rFonts w:ascii="Arial" w:hAnsi="Arial" w:cs="Arial" w:eastAsia="Arial"/>
          <w:sz w:val="73"/>
          <w:szCs w:val="73"/>
        </w:rPr>
      </w:pPr>
      <w:rPr/>
      <w:r>
        <w:rPr/>
        <w:pict>
          <v:group style="position:absolute;margin-left:437.421722pt;margin-top:1.757544pt;width:156.341757pt;height:8.866642pt;mso-position-horizontal-relative:page;mso-position-vertical-relative:paragraph;z-index:-15375" coordorigin="8748,35" coordsize="3127,177">
            <v:group style="position:absolute;left:8763;top:71;width:3098;height:2" coordorigin="8763,71" coordsize="3098,2">
              <v:shape style="position:absolute;left:8763;top:71;width:3098;height:2" coordorigin="8763,71" coordsize="3098,0" path="m8763,71l11861,71e" filled="f" stroked="t" strokeweight="1.436525pt" strokecolor="#646B77">
                <v:path arrowok="t"/>
              </v:shape>
            </v:group>
            <v:group style="position:absolute;left:9041;top:42;width:2;height:163" coordorigin="9041,42" coordsize="2,163">
              <v:shape style="position:absolute;left:9041;top:42;width:2;height:163" coordorigin="9041,42" coordsize="0,163" path="m9041,205l9041,42e" filled="f" stroked="t" strokeweight=".718262pt" strokecolor="#7C879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73"/>
          <w:szCs w:val="73"/>
          <w:color w:val="77797C"/>
          <w:w w:val="93"/>
          <w:i/>
          <w:position w:val="-21"/>
        </w:rPr>
        <w:t>Y!:</w:t>
      </w:r>
      <w:r>
        <w:rPr>
          <w:rFonts w:ascii="Arial" w:hAnsi="Arial" w:cs="Arial" w:eastAsia="Arial"/>
          <w:sz w:val="73"/>
          <w:szCs w:val="73"/>
          <w:color w:val="77797C"/>
          <w:spacing w:val="-1"/>
          <w:w w:val="93"/>
          <w:i/>
          <w:position w:val="-21"/>
        </w:rPr>
        <w:t>!</w:t>
      </w:r>
      <w:r>
        <w:rPr>
          <w:rFonts w:ascii="Arial" w:hAnsi="Arial" w:cs="Arial" w:eastAsia="Arial"/>
          <w:sz w:val="73"/>
          <w:szCs w:val="73"/>
          <w:color w:val="77797C"/>
          <w:spacing w:val="0"/>
          <w:w w:val="94"/>
          <w:i/>
          <w:position w:val="-21"/>
        </w:rPr>
        <w:t>i</w:t>
      </w:r>
      <w:r>
        <w:rPr>
          <w:rFonts w:ascii="Arial" w:hAnsi="Arial" w:cs="Arial" w:eastAsia="Arial"/>
          <w:sz w:val="73"/>
          <w:szCs w:val="73"/>
          <w:color w:val="595D7E"/>
          <w:spacing w:val="0"/>
          <w:w w:val="67"/>
          <w:i/>
          <w:position w:val="-21"/>
        </w:rPr>
        <w:t>ll</w:t>
      </w:r>
      <w:r>
        <w:rPr>
          <w:rFonts w:ascii="Arial" w:hAnsi="Arial" w:cs="Arial" w:eastAsia="Arial"/>
          <w:sz w:val="73"/>
          <w:szCs w:val="73"/>
          <w:color w:val="595D7E"/>
          <w:spacing w:val="-179"/>
          <w:w w:val="66"/>
          <w:i/>
          <w:position w:val="-21"/>
        </w:rPr>
        <w:t>: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74"/>
          <w:position w:val="-4"/>
        </w:rPr>
        <w:t>•</w:t>
      </w:r>
      <w:r>
        <w:rPr>
          <w:rFonts w:ascii="Arial" w:hAnsi="Arial" w:cs="Arial" w:eastAsia="Arial"/>
          <w:sz w:val="26"/>
          <w:szCs w:val="26"/>
          <w:color w:val="505050"/>
          <w:spacing w:val="11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646464"/>
          <w:spacing w:val="0"/>
          <w:w w:val="84"/>
          <w:i/>
          <w:position w:val="-21"/>
        </w:rPr>
        <w:t>l</w:t>
      </w:r>
      <w:r>
        <w:rPr>
          <w:rFonts w:ascii="Arial" w:hAnsi="Arial" w:cs="Arial" w:eastAsia="Arial"/>
          <w:sz w:val="16"/>
          <w:szCs w:val="16"/>
          <w:color w:val="646464"/>
          <w:spacing w:val="-29"/>
          <w:w w:val="100"/>
          <w:i/>
          <w:position w:val="-21"/>
        </w:rPr>
        <w:t> </w:t>
      </w:r>
      <w:r>
        <w:rPr>
          <w:rFonts w:ascii="Arial" w:hAnsi="Arial" w:cs="Arial" w:eastAsia="Arial"/>
          <w:sz w:val="28"/>
          <w:szCs w:val="28"/>
          <w:color w:val="646464"/>
          <w:spacing w:val="0"/>
          <w:w w:val="71"/>
          <w:position w:val="-8"/>
        </w:rPr>
        <w:t>"</w:t>
      </w:r>
      <w:r>
        <w:rPr>
          <w:rFonts w:ascii="Arial" w:hAnsi="Arial" w:cs="Arial" w:eastAsia="Arial"/>
          <w:sz w:val="28"/>
          <w:szCs w:val="28"/>
          <w:color w:val="646464"/>
          <w:spacing w:val="-32"/>
          <w:w w:val="71"/>
          <w:position w:val="-8"/>
        </w:rPr>
        <w:t>'</w:t>
      </w:r>
      <w:r>
        <w:rPr>
          <w:rFonts w:ascii="Arial" w:hAnsi="Arial" w:cs="Arial" w:eastAsia="Arial"/>
          <w:sz w:val="73"/>
          <w:szCs w:val="73"/>
          <w:color w:val="939395"/>
          <w:spacing w:val="-21"/>
          <w:w w:val="98"/>
          <w:i/>
          <w:position w:val="-21"/>
        </w:rPr>
        <w:t>'</w:t>
      </w:r>
      <w:r>
        <w:rPr>
          <w:rFonts w:ascii="Arial" w:hAnsi="Arial" w:cs="Arial" w:eastAsia="Arial"/>
          <w:sz w:val="73"/>
          <w:szCs w:val="73"/>
          <w:color w:val="77797C"/>
          <w:spacing w:val="0"/>
          <w:w w:val="50"/>
          <w:i/>
          <w:position w:val="-21"/>
        </w:rPr>
        <w:t>J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0" w:right="0"/>
        </w:sectPr>
      </w:pPr>
      <w:rPr/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5" w:lineRule="exact"/>
        <w:ind w:right="-15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2A2A2A"/>
          <w:spacing w:val="0"/>
          <w:w w:val="165"/>
          <w:position w:val="-2"/>
        </w:rPr>
        <w:t>oj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51"/>
          <w:position w:val="1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8" w:right="-20"/>
        <w:jc w:val="left"/>
        <w:tabs>
          <w:tab w:pos="104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77797C"/>
          <w:w w:val="165"/>
        </w:rPr>
        <w:t>E</w:t>
      </w:r>
      <w:r>
        <w:rPr>
          <w:rFonts w:ascii="Arial" w:hAnsi="Arial" w:cs="Arial" w:eastAsia="Arial"/>
          <w:sz w:val="26"/>
          <w:szCs w:val="26"/>
          <w:color w:val="77797C"/>
          <w:spacing w:val="-15"/>
          <w:w w:val="165"/>
        </w:rPr>
        <w:t>g</w:t>
      </w:r>
      <w:r>
        <w:rPr>
          <w:rFonts w:ascii="Arial" w:hAnsi="Arial" w:cs="Arial" w:eastAsia="Arial"/>
          <w:sz w:val="20"/>
          <w:szCs w:val="20"/>
          <w:color w:val="939395"/>
          <w:spacing w:val="0"/>
          <w:w w:val="105"/>
          <w:position w:val="6"/>
        </w:rPr>
        <w:t>'"</w:t>
      </w:r>
      <w:r>
        <w:rPr>
          <w:rFonts w:ascii="Arial" w:hAnsi="Arial" w:cs="Arial" w:eastAsia="Arial"/>
          <w:sz w:val="20"/>
          <w:szCs w:val="20"/>
          <w:color w:val="939395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0"/>
          <w:szCs w:val="20"/>
          <w:color w:val="939395"/>
          <w:spacing w:val="0"/>
          <w:w w:val="100"/>
          <w:position w:val="6"/>
        </w:rPr>
      </w:r>
      <w:r>
        <w:rPr>
          <w:rFonts w:ascii="Arial" w:hAnsi="Arial" w:cs="Arial" w:eastAsia="Arial"/>
          <w:sz w:val="26"/>
          <w:szCs w:val="26"/>
          <w:color w:val="77797C"/>
          <w:spacing w:val="0"/>
          <w:w w:val="120"/>
          <w:position w:val="1"/>
        </w:rPr>
        <w:t>KAY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939395"/>
          <w:spacing w:val="1"/>
          <w:w w:val="74"/>
          <w:position w:val="-17"/>
        </w:rPr>
        <w:t>I</w:t>
      </w:r>
      <w:r>
        <w:rPr>
          <w:rFonts w:ascii="Arial" w:hAnsi="Arial" w:cs="Arial" w:eastAsia="Arial"/>
          <w:sz w:val="24"/>
          <w:szCs w:val="24"/>
          <w:color w:val="77797C"/>
          <w:spacing w:val="0"/>
          <w:w w:val="74"/>
          <w:position w:val="-17"/>
        </w:rPr>
        <w:t>tfaiy</w:t>
      </w:r>
      <w:r>
        <w:rPr>
          <w:rFonts w:ascii="Arial" w:hAnsi="Arial" w:cs="Arial" w:eastAsia="Arial"/>
          <w:sz w:val="24"/>
          <w:szCs w:val="24"/>
          <w:color w:val="77797C"/>
          <w:spacing w:val="0"/>
          <w:w w:val="74"/>
          <w:position w:val="-17"/>
        </w:rPr>
        <w:t>e</w:t>
      </w:r>
      <w:r>
        <w:rPr>
          <w:rFonts w:ascii="Arial" w:hAnsi="Arial" w:cs="Arial" w:eastAsia="Arial"/>
          <w:sz w:val="24"/>
          <w:szCs w:val="24"/>
          <w:color w:val="77797C"/>
          <w:spacing w:val="19"/>
          <w:w w:val="74"/>
          <w:position w:val="-17"/>
        </w:rPr>
        <w:t> </w:t>
      </w:r>
      <w:r>
        <w:rPr>
          <w:rFonts w:ascii="Arial" w:hAnsi="Arial" w:cs="Arial" w:eastAsia="Arial"/>
          <w:sz w:val="24"/>
          <w:szCs w:val="24"/>
          <w:color w:val="77797C"/>
          <w:spacing w:val="0"/>
          <w:w w:val="74"/>
          <w:position w:val="-17"/>
        </w:rPr>
        <w:t>Güne</w:t>
      </w:r>
      <w:r>
        <w:rPr>
          <w:rFonts w:ascii="Arial" w:hAnsi="Arial" w:cs="Arial" w:eastAsia="Arial"/>
          <w:sz w:val="24"/>
          <w:szCs w:val="24"/>
          <w:color w:val="77797C"/>
          <w:spacing w:val="0"/>
          <w:w w:val="74"/>
          <w:position w:val="-17"/>
        </w:rPr>
        <w:t>y</w:t>
      </w:r>
      <w:r>
        <w:rPr>
          <w:rFonts w:ascii="Arial" w:hAnsi="Arial" w:cs="Arial" w:eastAsia="Arial"/>
          <w:sz w:val="24"/>
          <w:szCs w:val="24"/>
          <w:color w:val="77797C"/>
          <w:spacing w:val="-8"/>
          <w:w w:val="74"/>
          <w:position w:val="-17"/>
        </w:rPr>
        <w:t> </w:t>
      </w:r>
      <w:r>
        <w:rPr>
          <w:rFonts w:ascii="Arial" w:hAnsi="Arial" w:cs="Arial" w:eastAsia="Arial"/>
          <w:sz w:val="24"/>
          <w:szCs w:val="24"/>
          <w:color w:val="77797C"/>
          <w:spacing w:val="0"/>
          <w:w w:val="76"/>
          <w:position w:val="-17"/>
        </w:rPr>
        <w:t>B</w:t>
      </w:r>
      <w:r>
        <w:rPr>
          <w:rFonts w:ascii="Arial" w:hAnsi="Arial" w:cs="Arial" w:eastAsia="Arial"/>
          <w:sz w:val="24"/>
          <w:szCs w:val="24"/>
          <w:color w:val="77797C"/>
          <w:spacing w:val="-5"/>
          <w:w w:val="77"/>
          <w:position w:val="-17"/>
        </w:rPr>
        <w:t>ö</w:t>
      </w:r>
      <w:r>
        <w:rPr>
          <w:rFonts w:ascii="Arial" w:hAnsi="Arial" w:cs="Arial" w:eastAsia="Arial"/>
          <w:sz w:val="24"/>
          <w:szCs w:val="24"/>
          <w:color w:val="505050"/>
          <w:spacing w:val="0"/>
          <w:w w:val="80"/>
          <w:position w:val="-17"/>
        </w:rPr>
        <w:t>l</w:t>
      </w:r>
      <w:r>
        <w:rPr>
          <w:rFonts w:ascii="Arial" w:hAnsi="Arial" w:cs="Arial" w:eastAsia="Arial"/>
          <w:sz w:val="24"/>
          <w:szCs w:val="24"/>
          <w:color w:val="505050"/>
          <w:spacing w:val="-1"/>
          <w:w w:val="80"/>
          <w:position w:val="-17"/>
        </w:rPr>
        <w:t>g</w:t>
      </w:r>
      <w:r>
        <w:rPr>
          <w:rFonts w:ascii="Arial" w:hAnsi="Arial" w:cs="Arial" w:eastAsia="Arial"/>
          <w:sz w:val="24"/>
          <w:szCs w:val="24"/>
          <w:color w:val="77797C"/>
          <w:spacing w:val="0"/>
          <w:w w:val="75"/>
          <w:position w:val="-17"/>
        </w:rPr>
        <w:t>e</w:t>
      </w:r>
      <w:r>
        <w:rPr>
          <w:rFonts w:ascii="Arial" w:hAnsi="Arial" w:cs="Arial" w:eastAsia="Arial"/>
          <w:sz w:val="24"/>
          <w:szCs w:val="24"/>
          <w:color w:val="77797C"/>
          <w:spacing w:val="-33"/>
          <w:w w:val="100"/>
          <w:position w:val="-17"/>
        </w:rPr>
        <w:t> </w:t>
      </w:r>
      <w:r>
        <w:rPr>
          <w:rFonts w:ascii="Arial" w:hAnsi="Arial" w:cs="Arial" w:eastAsia="Arial"/>
          <w:sz w:val="24"/>
          <w:szCs w:val="24"/>
          <w:color w:val="646464"/>
          <w:spacing w:val="0"/>
          <w:w w:val="79"/>
          <w:position w:val="-17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70" w:lineRule="exact"/>
        <w:ind w:right="-69"/>
        <w:jc w:val="left"/>
        <w:tabs>
          <w:tab w:pos="8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ACAEAE"/>
          <w:spacing w:val="0"/>
          <w:w w:val="50"/>
          <w:position w:val="-12"/>
        </w:rPr>
        <w:t>·</w:t>
      </w:r>
      <w:r>
        <w:rPr>
          <w:rFonts w:ascii="Arial" w:hAnsi="Arial" w:cs="Arial" w:eastAsia="Arial"/>
          <w:sz w:val="19"/>
          <w:szCs w:val="19"/>
          <w:color w:val="ACAEAE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9"/>
          <w:szCs w:val="19"/>
          <w:color w:val="ACAEAE"/>
          <w:spacing w:val="0"/>
          <w:w w:val="100"/>
          <w:position w:val="-12"/>
        </w:rPr>
      </w:r>
      <w:r>
        <w:rPr>
          <w:rFonts w:ascii="Arial" w:hAnsi="Arial" w:cs="Arial" w:eastAsia="Arial"/>
          <w:sz w:val="19"/>
          <w:szCs w:val="19"/>
          <w:color w:val="3F468C"/>
          <w:spacing w:val="0"/>
          <w:w w:val="600"/>
          <w:position w:val="-12"/>
        </w:rPr>
        <w:t>_/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0" w:after="0" w:line="240" w:lineRule="auto"/>
        <w:ind w:right="-84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ACAEAE"/>
          <w:spacing w:val="0"/>
          <w:w w:val="100"/>
        </w:rPr>
        <w:t>f</w:t>
      </w:r>
      <w:r>
        <w:rPr>
          <w:rFonts w:ascii="Arial" w:hAnsi="Arial" w:cs="Arial" w:eastAsia="Arial"/>
          <w:sz w:val="12"/>
          <w:szCs w:val="12"/>
          <w:color w:val="ACAEAE"/>
          <w:spacing w:val="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ACAEAE"/>
          <w:spacing w:val="1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ACAEAE"/>
          <w:spacing w:val="0"/>
          <w:w w:val="73"/>
        </w:rPr>
        <w:t>.</w:t>
      </w:r>
      <w:r>
        <w:rPr>
          <w:rFonts w:ascii="Arial" w:hAnsi="Arial" w:cs="Arial" w:eastAsia="Arial"/>
          <w:sz w:val="12"/>
          <w:szCs w:val="12"/>
          <w:color w:val="ACAEAE"/>
          <w:spacing w:val="4"/>
          <w:w w:val="7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C4C4C4"/>
          <w:spacing w:val="-19"/>
          <w:w w:val="102"/>
          <w:position w:val="-12"/>
        </w:rPr>
        <w:t>.</w:t>
      </w:r>
      <w:r>
        <w:rPr>
          <w:rFonts w:ascii="Arial" w:hAnsi="Arial" w:cs="Arial" w:eastAsia="Arial"/>
          <w:sz w:val="12"/>
          <w:szCs w:val="12"/>
          <w:color w:val="939395"/>
          <w:spacing w:val="0"/>
          <w:w w:val="238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939395"/>
          <w:spacing w:val="-22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939395"/>
          <w:spacing w:val="0"/>
          <w:w w:val="134"/>
          <w:i/>
          <w:position w:val="0"/>
        </w:rPr>
        <w:t>it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763" w:right="1025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646464"/>
          <w:spacing w:val="0"/>
          <w:w w:val="83"/>
          <w:i/>
          <w:position w:val="-2"/>
        </w:rPr>
        <w:t>"'l</w:t>
      </w:r>
      <w:r>
        <w:rPr>
          <w:rFonts w:ascii="Arial" w:hAnsi="Arial" w:cs="Arial" w:eastAsia="Arial"/>
          <w:sz w:val="16"/>
          <w:szCs w:val="16"/>
          <w:color w:val="646464"/>
          <w:spacing w:val="0"/>
          <w:w w:val="83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646464"/>
          <w:spacing w:val="30"/>
          <w:w w:val="83"/>
          <w:i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939395"/>
          <w:spacing w:val="0"/>
          <w:w w:val="177"/>
          <w:i/>
          <w:position w:val="-2"/>
        </w:rPr>
        <w:t>/'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1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77797C"/>
          <w:spacing w:val="-42"/>
          <w:w w:val="85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39395"/>
          <w:spacing w:val="-52"/>
          <w:w w:val="68"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77797C"/>
          <w:spacing w:val="-31"/>
          <w:w w:val="88"/>
          <w:position w:val="12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77797C"/>
          <w:spacing w:val="0"/>
          <w:w w:val="171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7797C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77797C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39395"/>
          <w:spacing w:val="-83"/>
          <w:w w:val="199"/>
          <w:i/>
          <w:position w:val="1"/>
        </w:rPr>
        <w:t>'</w:t>
      </w:r>
      <w:r>
        <w:rPr>
          <w:rFonts w:ascii="Arial" w:hAnsi="Arial" w:cs="Arial" w:eastAsia="Arial"/>
          <w:sz w:val="16"/>
          <w:szCs w:val="16"/>
          <w:color w:val="646464"/>
          <w:spacing w:val="0"/>
          <w:w w:val="63"/>
          <w:position w:val="12"/>
        </w:rPr>
        <w:t>...;</w:t>
      </w:r>
      <w:r>
        <w:rPr>
          <w:rFonts w:ascii="Arial" w:hAnsi="Arial" w:cs="Arial" w:eastAsia="Arial"/>
          <w:sz w:val="16"/>
          <w:szCs w:val="16"/>
          <w:color w:val="646464"/>
          <w:spacing w:val="-9"/>
          <w:w w:val="100"/>
          <w:position w:val="12"/>
        </w:rPr>
        <w:t> </w:t>
      </w:r>
      <w:r>
        <w:rPr>
          <w:rFonts w:ascii="Arial" w:hAnsi="Arial" w:cs="Arial" w:eastAsia="Arial"/>
          <w:sz w:val="16"/>
          <w:szCs w:val="16"/>
          <w:color w:val="505050"/>
          <w:spacing w:val="0"/>
          <w:w w:val="76"/>
          <w:position w:val="12"/>
        </w:rPr>
        <w:t>.</w:t>
      </w:r>
      <w:r>
        <w:rPr>
          <w:rFonts w:ascii="Arial" w:hAnsi="Arial" w:cs="Arial" w:eastAsia="Arial"/>
          <w:sz w:val="16"/>
          <w:szCs w:val="16"/>
          <w:color w:val="505050"/>
          <w:spacing w:val="-8"/>
          <w:w w:val="76"/>
          <w:position w:val="12"/>
        </w:rPr>
        <w:t>.</w:t>
      </w:r>
      <w:r>
        <w:rPr>
          <w:rFonts w:ascii="Arial" w:hAnsi="Arial" w:cs="Arial" w:eastAsia="Arial"/>
          <w:sz w:val="16"/>
          <w:szCs w:val="16"/>
          <w:color w:val="939395"/>
          <w:spacing w:val="0"/>
          <w:w w:val="76"/>
          <w:position w:val="12"/>
        </w:rPr>
        <w:t>..</w:t>
      </w:r>
      <w:r>
        <w:rPr>
          <w:rFonts w:ascii="Arial" w:hAnsi="Arial" w:cs="Arial" w:eastAsia="Arial"/>
          <w:sz w:val="16"/>
          <w:szCs w:val="16"/>
          <w:color w:val="939395"/>
          <w:spacing w:val="0"/>
          <w:w w:val="76"/>
          <w:position w:val="12"/>
        </w:rPr>
        <w:t> </w:t>
      </w:r>
      <w:r>
        <w:rPr>
          <w:rFonts w:ascii="Arial" w:hAnsi="Arial" w:cs="Arial" w:eastAsia="Arial"/>
          <w:sz w:val="16"/>
          <w:szCs w:val="16"/>
          <w:color w:val="939395"/>
          <w:spacing w:val="14"/>
          <w:w w:val="76"/>
          <w:position w:val="12"/>
        </w:rPr>
        <w:t> </w:t>
      </w:r>
      <w:r>
        <w:rPr>
          <w:rFonts w:ascii="Arial" w:hAnsi="Arial" w:cs="Arial" w:eastAsia="Arial"/>
          <w:sz w:val="16"/>
          <w:szCs w:val="16"/>
          <w:color w:val="939395"/>
          <w:spacing w:val="9"/>
          <w:w w:val="142"/>
          <w:i/>
          <w:position w:val="12"/>
        </w:rPr>
        <w:t>/</w:t>
      </w:r>
      <w:r>
        <w:rPr>
          <w:rFonts w:ascii="Arial" w:hAnsi="Arial" w:cs="Arial" w:eastAsia="Arial"/>
          <w:sz w:val="16"/>
          <w:szCs w:val="16"/>
          <w:color w:val="77797C"/>
          <w:spacing w:val="0"/>
          <w:w w:val="44"/>
          <w:i/>
          <w:position w:val="12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1" w:lineRule="exact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39395"/>
          <w:spacing w:val="0"/>
          <w:w w:val="63"/>
        </w:rPr>
        <w:t>-..</w:t>
      </w:r>
      <w:r>
        <w:rPr>
          <w:rFonts w:ascii="Times New Roman" w:hAnsi="Times New Roman" w:cs="Times New Roman" w:eastAsia="Times New Roman"/>
          <w:sz w:val="10"/>
          <w:szCs w:val="10"/>
          <w:color w:val="939395"/>
          <w:spacing w:val="-9"/>
          <w:w w:val="63"/>
        </w:rPr>
        <w:t>H</w:t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0"/>
          <w:w w:val="63"/>
        </w:rPr>
        <w:t>..,.-</w:t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EAE"/>
          <w:spacing w:val="15"/>
          <w:w w:val="6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39395"/>
          <w:spacing w:val="0"/>
          <w:w w:val="100"/>
          <w:i/>
        </w:rPr>
        <w:t>""'</w:t>
      </w:r>
      <w:r>
        <w:rPr>
          <w:rFonts w:ascii="Times New Roman" w:hAnsi="Times New Roman" w:cs="Times New Roman" w:eastAsia="Times New Roman"/>
          <w:sz w:val="9"/>
          <w:szCs w:val="9"/>
          <w:color w:val="939395"/>
          <w:spacing w:val="0"/>
          <w:w w:val="100"/>
          <w:i/>
        </w:rPr>
        <w:t>Q</w:t>
      </w:r>
      <w:r>
        <w:rPr>
          <w:rFonts w:ascii="Times New Roman" w:hAnsi="Times New Roman" w:cs="Times New Roman" w:eastAsia="Times New Roman"/>
          <w:sz w:val="9"/>
          <w:szCs w:val="9"/>
          <w:color w:val="939395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7797C"/>
          <w:spacing w:val="0"/>
          <w:w w:val="80"/>
          <w:i/>
        </w:rPr>
        <w:t>..,..-(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  <w:cols w:num="5" w:equalWidth="0">
            <w:col w:w="805" w:space="1598"/>
            <w:col w:w="2058" w:space="375"/>
            <w:col w:w="3610" w:space="776"/>
            <w:col w:w="410" w:space="59"/>
            <w:col w:w="2229"/>
          </w:cols>
        </w:sectPr>
      </w:pPr>
      <w:rPr/>
    </w:p>
    <w:p>
      <w:pPr>
        <w:spacing w:before="0" w:after="0" w:line="810" w:lineRule="exact"/>
        <w:ind w:left="-4550" w:right="-20"/>
        <w:jc w:val="left"/>
        <w:tabs>
          <w:tab w:pos="4860" w:val="left"/>
          <w:tab w:pos="5780" w:val="left"/>
        </w:tabs>
        <w:rPr>
          <w:rFonts w:ascii="Arial" w:hAnsi="Arial" w:cs="Arial" w:eastAsia="Arial"/>
          <w:sz w:val="79"/>
          <w:szCs w:val="79"/>
        </w:rPr>
      </w:pPr>
      <w:rPr/>
      <w:r>
        <w:rPr/>
        <w:pict>
          <v:group style="position:absolute;margin-left:11.013355pt;margin-top:32.354099pt;width:582.510712pt;height:774.934253pt;mso-position-horizontal-relative:page;mso-position-vertical-relative:page;z-index:-15376" coordorigin="220,647" coordsize="11650,15499">
            <v:group style="position:absolute;left:230;top:661;width:7140;height:2" coordorigin="230,661" coordsize="7140,2">
              <v:shape style="position:absolute;left:230;top:661;width:7140;height:2" coordorigin="230,661" coordsize="7140,0" path="m230,661l7369,661e" filled="f" stroked="t" strokeweight=".718262pt" strokecolor="#545454">
                <v:path arrowok="t"/>
              </v:shape>
            </v:group>
            <v:group style="position:absolute;left:2294;top:652;width:2;height:542" coordorigin="2294,652" coordsize="2,542">
              <v:shape style="position:absolute;left:2294;top:652;width:2;height:542" coordorigin="2294,652" coordsize="0,542" path="m2294,1193l2294,652e" filled="f" stroked="t" strokeweight=".478842pt" strokecolor="#282828">
                <v:path arrowok="t"/>
              </v:shape>
            </v:group>
            <v:group style="position:absolute;left:7312;top:666;width:431;height:2" coordorigin="7312,666" coordsize="431,2">
              <v:shape style="position:absolute;left:7312;top:666;width:431;height:2" coordorigin="7312,666" coordsize="431,0" path="m7312,666l7743,666e" filled="f" stroked="t" strokeweight=".478842pt" strokecolor="#1C1C1C">
                <v:path arrowok="t"/>
              </v:shape>
            </v:group>
            <v:group style="position:absolute;left:7685;top:666;width:642;height:2" coordorigin="7685,666" coordsize="642,2">
              <v:shape style="position:absolute;left:7685;top:666;width:642;height:2" coordorigin="7685,666" coordsize="642,0" path="m7685,666l8327,666e" filled="f" stroked="t" strokeweight=".478842pt" strokecolor="#383838">
                <v:path arrowok="t"/>
              </v:shape>
            </v:group>
            <v:group style="position:absolute;left:9143;top:657;width:2;height:791" coordorigin="9143,657" coordsize="2,791">
              <v:shape style="position:absolute;left:9143;top:657;width:2;height:791" coordorigin="9143,657" coordsize="0,791" path="m9143,1448l9143,657e" filled="f" stroked="t" strokeweight=".718262pt" strokecolor="#3F3F3F">
                <v:path arrowok="t"/>
              </v:shape>
            </v:group>
            <v:group style="position:absolute;left:8255;top:664;width:3587;height:2" coordorigin="8255,664" coordsize="3587,2">
              <v:shape style="position:absolute;left:8255;top:664;width:3587;height:2" coordorigin="8255,664" coordsize="3587,0" path="m8255,664l11842,664e" filled="f" stroked="t" strokeweight=".957683pt" strokecolor="#575757">
                <v:path arrowok="t"/>
              </v:shape>
            </v:group>
            <v:group style="position:absolute;left:2296;top:1136;width:2;height:1031" coordorigin="2296,1136" coordsize="2,1031">
              <v:shape style="position:absolute;left:2296;top:1136;width:2;height:1031" coordorigin="2296,1136" coordsize="0,1031" path="m2296,2167l2296,1136e" filled="f" stroked="t" strokeweight=".718262pt" strokecolor="#3B3B3B">
                <v:path arrowok="t"/>
              </v:shape>
            </v:group>
            <v:group style="position:absolute;left:9151;top:1390;width:2;height:772" coordorigin="9151,1390" coordsize="2,772">
              <v:shape style="position:absolute;left:9151;top:1390;width:2;height:772" coordorigin="9151,1390" coordsize="0,772" path="m9151,2162l9151,1390e" filled="f" stroked="t" strokeweight=".957683pt" strokecolor="#4F4F4F">
                <v:path arrowok="t"/>
              </v:shape>
            </v:group>
            <v:group style="position:absolute;left:235;top:2159;width:11607;height:2" coordorigin="235,2159" coordsize="11607,2">
              <v:shape style="position:absolute;left:235;top:2159;width:11607;height:2" coordorigin="235,2159" coordsize="11607,0" path="m235,2159l11842,2159e" filled="f" stroked="t" strokeweight=".718262pt" strokecolor="#545454">
                <v:path arrowok="t"/>
              </v:shape>
            </v:group>
            <v:group style="position:absolute;left:239;top:1826;width:2;height:1879" coordorigin="239,1826" coordsize="2,1879">
              <v:shape style="position:absolute;left:239;top:1826;width:2;height:1879" coordorigin="239,1826" coordsize="0,1879" path="m239,3705l239,1826e" filled="f" stroked="t" strokeweight=".718262pt" strokecolor="#707070">
                <v:path arrowok="t"/>
              </v:shape>
            </v:group>
            <v:group style="position:absolute;left:2246;top:2162;width:843;height:2" coordorigin="2246,2162" coordsize="843,2">
              <v:shape style="position:absolute;left:2246;top:2162;width:843;height:2" coordorigin="2246,2162" coordsize="843,0" path="m2246,2162l3089,2162e" filled="f" stroked="t" strokeweight=".478842pt" strokecolor="#2B2B2B">
                <v:path arrowok="t"/>
              </v:shape>
            </v:group>
            <v:group style="position:absolute;left:8997;top:2157;width:1518;height:2" coordorigin="8997,2157" coordsize="1518,2">
              <v:shape style="position:absolute;left:8997;top:2157;width:1518;height:2" coordorigin="8997,2157" coordsize="1518,0" path="m8997,2157l10515,2157e" filled="f" stroked="t" strokeweight=".478842pt" strokecolor="#343434">
                <v:path arrowok="t"/>
              </v:shape>
            </v:group>
            <v:group style="position:absolute;left:235;top:2401;width:1393;height:2" coordorigin="235,2401" coordsize="1393,2">
              <v:shape style="position:absolute;left:235;top:2401;width:1393;height:2" coordorigin="235,2401" coordsize="1393,0" path="m235,2401l1628,2401e" filled="f" stroked="t" strokeweight=".957683pt" strokecolor="#5B5B5B">
                <v:path arrowok="t"/>
              </v:shape>
            </v:group>
            <v:group style="position:absolute;left:254;top:2114;width:2;height:336" coordorigin="254,2114" coordsize="2,336">
              <v:shape style="position:absolute;left:254;top:2114;width:2;height:336" coordorigin="254,2114" coordsize="0,336" path="m254,2449l254,2114e" filled="f" stroked="t" strokeweight=".957683pt" strokecolor="#5B5B5B">
                <v:path arrowok="t"/>
              </v:shape>
            </v:group>
            <v:group style="position:absolute;left:1571;top:2401;width:1709;height:2" coordorigin="1571,2401" coordsize="1709,2">
              <v:shape style="position:absolute;left:1571;top:2401;width:1709;height:2" coordorigin="1571,2401" coordsize="1709,0" path="m1571,2401l3280,2401e" filled="f" stroked="t" strokeweight=".478842pt" strokecolor="#2B2B2B">
                <v:path arrowok="t"/>
              </v:shape>
            </v:group>
            <v:group style="position:absolute;left:3223;top:2401;width:2332;height:2" coordorigin="3223,2401" coordsize="2332,2">
              <v:shape style="position:absolute;left:3223;top:2401;width:2332;height:2" coordorigin="3223,2401" coordsize="2332,0" path="m3223,2401l5555,2401e" filled="f" stroked="t" strokeweight=".957683pt" strokecolor="#545454">
                <v:path arrowok="t"/>
              </v:shape>
            </v:group>
            <v:group style="position:absolute;left:5497;top:2401;width:2830;height:2" coordorigin="5497,2401" coordsize="2830,2">
              <v:shape style="position:absolute;left:5497;top:2401;width:2830;height:2" coordorigin="5497,2401" coordsize="2830,0" path="m5497,2401l8327,2401e" filled="f" stroked="t" strokeweight=".478842pt" strokecolor="#3F3F3F">
                <v:path arrowok="t"/>
              </v:shape>
            </v:group>
            <v:group style="position:absolute;left:8270;top:2399;width:3572;height:2" coordorigin="8270,2399" coordsize="3572,2">
              <v:shape style="position:absolute;left:8270;top:2399;width:3572;height:2" coordorigin="8270,2399" coordsize="3572,0" path="m8270,2399l11842,2399e" filled="f" stroked="t" strokeweight=".957683pt" strokecolor="#606060">
                <v:path arrowok="t"/>
              </v:shape>
            </v:group>
            <v:group style="position:absolute;left:235;top:2648;width:4405;height:2" coordorigin="235,2648" coordsize="4405,2">
              <v:shape style="position:absolute;left:235;top:2648;width:4405;height:2" coordorigin="235,2648" coordsize="4405,0" path="m235,2648l4640,2648e" filled="f" stroked="t" strokeweight=".957683pt" strokecolor="#545454">
                <v:path arrowok="t"/>
              </v:shape>
            </v:group>
            <v:group style="position:absolute;left:4583;top:2646;width:972;height:2" coordorigin="4583,2646" coordsize="972,2">
              <v:shape style="position:absolute;left:4583;top:2646;width:972;height:2" coordorigin="4583,2646" coordsize="972,0" path="m4583,2646l5555,2646e" filled="f" stroked="t" strokeweight=".478842pt" strokecolor="#1F1F1F">
                <v:path arrowok="t"/>
              </v:shape>
            </v:group>
            <v:group style="position:absolute;left:5497;top:2646;width:6345;height:2" coordorigin="5497,2646" coordsize="6345,2">
              <v:shape style="position:absolute;left:5497;top:2646;width:6345;height:2" coordorigin="5497,2646" coordsize="6345,0" path="m5497,2646l11842,2646e" filled="f" stroked="t" strokeweight=".718262pt" strokecolor="#4B4B4B">
                <v:path arrowok="t"/>
              </v:shape>
            </v:group>
            <v:group style="position:absolute;left:8997;top:2646;width:2844;height:2" coordorigin="8997,2646" coordsize="2844,2">
              <v:shape style="position:absolute;left:8997;top:2646;width:2844;height:2" coordorigin="8997,2646" coordsize="2844,0" path="m8997,2646l11842,2646e" filled="f" stroked="t" strokeweight=".478842pt" strokecolor="#383838">
                <v:path arrowok="t"/>
              </v:shape>
            </v:group>
            <v:group style="position:absolute;left:235;top:2890;width:7135;height:2" coordorigin="235,2890" coordsize="7135,2">
              <v:shape style="position:absolute;left:235;top:2890;width:7135;height:2" coordorigin="235,2890" coordsize="7135,0" path="m235,2890l7369,2890e" filled="f" stroked="t" strokeweight=".478842pt" strokecolor="#484848">
                <v:path arrowok="t"/>
              </v:shape>
            </v:group>
            <v:group style="position:absolute;left:7312;top:2890;width:431;height:2" coordorigin="7312,2890" coordsize="431,2">
              <v:shape style="position:absolute;left:7312;top:2890;width:431;height:2" coordorigin="7312,2890" coordsize="431,0" path="m7312,2890l7743,2890e" filled="f" stroked="t" strokeweight=".478842pt" strokecolor="#181818">
                <v:path arrowok="t"/>
              </v:shape>
            </v:group>
            <v:group style="position:absolute;left:7685;top:2888;width:1690;height:2" coordorigin="7685,2888" coordsize="1690,2">
              <v:shape style="position:absolute;left:7685;top:2888;width:1690;height:2" coordorigin="7685,2888" coordsize="1690,0" path="m7685,2888l9376,2888e" filled="f" stroked="t" strokeweight=".718262pt" strokecolor="#444444">
                <v:path arrowok="t"/>
              </v:shape>
            </v:group>
            <v:group style="position:absolute;left:9318;top:2885;width:1197;height:2" coordorigin="9318,2885" coordsize="1197,2">
              <v:shape style="position:absolute;left:9318;top:2885;width:1197;height:2" coordorigin="9318,2885" coordsize="1197,0" path="m9318,2885l10515,2885e" filled="f" stroked="t" strokeweight=".478842pt" strokecolor="#232323">
                <v:path arrowok="t"/>
              </v:shape>
            </v:group>
            <v:group style="position:absolute;left:10458;top:2885;width:1389;height:2" coordorigin="10458,2885" coordsize="1389,2">
              <v:shape style="position:absolute;left:10458;top:2885;width:1389;height:2" coordorigin="10458,2885" coordsize="1389,0" path="m10458,2885l11847,2885e" filled="f" stroked="t" strokeweight=".718262pt" strokecolor="#545454">
                <v:path arrowok="t"/>
              </v:shape>
            </v:group>
            <v:group style="position:absolute;left:235;top:3135;width:11617;height:2" coordorigin="235,3135" coordsize="11617,2">
              <v:shape style="position:absolute;left:235;top:3135;width:11617;height:2" coordorigin="235,3135" coordsize="11617,0" path="m235,3135l11851,3135e" filled="f" stroked="t" strokeweight=".957683pt" strokecolor="#545454">
                <v:path arrowok="t"/>
              </v:shape>
            </v:group>
            <v:group style="position:absolute;left:235;top:3379;width:1877;height:2" coordorigin="235,3379" coordsize="1877,2">
              <v:shape style="position:absolute;left:235;top:3379;width:1877;height:2" coordorigin="235,3379" coordsize="1877,0" path="m235,3379l2112,3379e" filled="f" stroked="t" strokeweight=".957683pt" strokecolor="#606060">
                <v:path arrowok="t"/>
              </v:shape>
            </v:group>
            <v:group style="position:absolute;left:1571;top:3379;width:1709;height:2" coordorigin="1571,3379" coordsize="1709,2">
              <v:shape style="position:absolute;left:1571;top:3379;width:1709;height:2" coordorigin="1571,3379" coordsize="1709,0" path="m1571,3379l3280,3379e" filled="f" stroked="t" strokeweight=".478842pt" strokecolor="#3B3B3B">
                <v:path arrowok="t"/>
              </v:shape>
            </v:group>
            <v:group style="position:absolute;left:3223;top:3374;width:8624;height:2" coordorigin="3223,3374" coordsize="8624,2">
              <v:shape style="position:absolute;left:3223;top:3374;width:8624;height:2" coordorigin="3223,3374" coordsize="8624,0" path="m3223,3374l11847,3374e" filled="f" stroked="t" strokeweight=".718262pt" strokecolor="#4F4F4F">
                <v:path arrowok="t"/>
              </v:shape>
            </v:group>
            <v:group style="position:absolute;left:8997;top:3374;width:2849;height:2" coordorigin="8997,3374" coordsize="2849,2">
              <v:shape style="position:absolute;left:8997;top:3374;width:2849;height:2" coordorigin="8997,3374" coordsize="2849,0" path="m8997,3374l11847,3374e" filled="f" stroked="t" strokeweight=".478842pt" strokecolor="#3B3B3B">
                <v:path arrowok="t"/>
              </v:shape>
            </v:group>
            <v:group style="position:absolute;left:3644;top:3350;width:2;height:273" coordorigin="3644,3350" coordsize="2,273">
              <v:shape style="position:absolute;left:3644;top:3350;width:2;height:273" coordorigin="3644,3350" coordsize="0,273" path="m3644,3624l3644,3350e" filled="f" stroked="t" strokeweight=".478842pt" strokecolor="#4F4F4F">
                <v:path arrowok="t"/>
              </v:shape>
            </v:group>
            <v:group style="position:absolute;left:6941;top:3322;width:2;height:800" coordorigin="6941,3322" coordsize="2,800">
              <v:shape style="position:absolute;left:6941;top:3322;width:2;height:800" coordorigin="6941,3322" coordsize="0,800" path="m6941,4122l6941,3322e" filled="f" stroked="t" strokeweight=".957683pt" strokecolor="#575757">
                <v:path arrowok="t"/>
              </v:shape>
            </v:group>
            <v:group style="position:absolute;left:6924;top:3791;width:1374;height:2" coordorigin="6924,3791" coordsize="1374,2">
              <v:shape style="position:absolute;left:6924;top:3791;width:1374;height:2" coordorigin="6924,3791" coordsize="1374,0" path="m6924,3791l8298,3791e" filled="f" stroked="t" strokeweight=".478842pt" strokecolor="#676767">
                <v:path arrowok="t"/>
              </v:shape>
            </v:group>
            <v:group style="position:absolute;left:3644;top:3624;width:2;height:484" coordorigin="3644,3624" coordsize="2,484">
              <v:shape style="position:absolute;left:3644;top:3624;width:2;height:484" coordorigin="3644,3624" coordsize="0,484" path="m3644,4108l3644,3624e" filled="f" stroked="t" strokeweight=".478842pt" strokecolor="#000000">
                <v:path arrowok="t"/>
              </v:shape>
            </v:group>
            <v:group style="position:absolute;left:8298;top:3791;width:3563;height:2" coordorigin="8298,3791" coordsize="3563,2">
              <v:shape style="position:absolute;left:8298;top:3791;width:3563;height:2" coordorigin="8298,3791" coordsize="3563,0" path="m8298,3791l11861,3791e" filled="f" stroked="t" strokeweight=".478842pt" strokecolor="#000000">
                <v:path arrowok="t"/>
              </v:shape>
            </v:group>
            <v:group style="position:absolute;left:235;top:4120;width:1393;height:2" coordorigin="235,4120" coordsize="1393,2">
              <v:shape style="position:absolute;left:235;top:4120;width:1393;height:2" coordorigin="235,4120" coordsize="1393,0" path="m235,4120l1628,4120e" filled="f" stroked="t" strokeweight=".718262pt" strokecolor="#484848">
                <v:path arrowok="t"/>
              </v:shape>
            </v:group>
            <v:group style="position:absolute;left:244;top:3724;width:2;height:484" coordorigin="244,3724" coordsize="2,484">
              <v:shape style="position:absolute;left:244;top:3724;width:2;height:484" coordorigin="244,3724" coordsize="0,484" path="m244,4208l244,3724e" filled="f" stroked="t" strokeweight=".478842pt" strokecolor="#808080">
                <v:path arrowok="t"/>
              </v:shape>
            </v:group>
            <v:group style="position:absolute;left:1571;top:4117;width:2107;height:2" coordorigin="1571,4117" coordsize="2107,2">
              <v:shape style="position:absolute;left:1571;top:4117;width:2107;height:2" coordorigin="1571,4117" coordsize="2107,0" path="m1571,4117l3678,4117e" filled="f" stroked="t" strokeweight=".478842pt" strokecolor="#282828">
                <v:path arrowok="t"/>
              </v:shape>
            </v:group>
            <v:group style="position:absolute;left:6704;top:4113;width:5143;height:2" coordorigin="6704,4113" coordsize="5143,2">
              <v:shape style="position:absolute;left:6704;top:4113;width:5143;height:2" coordorigin="6704,4113" coordsize="5143,0" path="m6704,4113l11847,4113e" filled="f" stroked="t" strokeweight=".718262pt" strokecolor="#444444">
                <v:path arrowok="t"/>
              </v:shape>
            </v:group>
            <v:group style="position:absolute;left:10458;top:4113;width:1389;height:2" coordorigin="10458,4113" coordsize="1389,2">
              <v:shape style="position:absolute;left:10458;top:4113;width:1389;height:2" coordorigin="10458,4113" coordsize="1389,0" path="m10458,4113l11847,4113e" filled="f" stroked="t" strokeweight=".718262pt" strokecolor="#5B5B5B">
                <v:path arrowok="t"/>
              </v:shape>
            </v:group>
            <v:group style="position:absolute;left:230;top:4395;width:1398;height:2" coordorigin="230,4395" coordsize="1398,2">
              <v:shape style="position:absolute;left:230;top:4395;width:1398;height:2" coordorigin="230,4395" coordsize="1398,0" path="m230,4395l1628,4395e" filled="f" stroked="t" strokeweight=".957683pt" strokecolor="#606060">
                <v:path arrowok="t"/>
              </v:shape>
            </v:group>
            <v:group style="position:absolute;left:239;top:3595;width:2;height:2526" coordorigin="239,3595" coordsize="2,2526">
              <v:shape style="position:absolute;left:239;top:3595;width:2;height:2526" coordorigin="239,3595" coordsize="0,2526" path="m239,6121l239,3595e" filled="f" stroked="t" strokeweight=".718262pt" strokecolor="#878787">
                <v:path arrowok="t"/>
              </v:shape>
            </v:group>
            <v:group style="position:absolute;left:1571;top:4395;width:2102;height:2" coordorigin="1571,4395" coordsize="2102,2">
              <v:shape style="position:absolute;left:1571;top:4395;width:2102;height:2" coordorigin="1571,4395" coordsize="2102,0" path="m1571,4395l3673,4395e" filled="f" stroked="t" strokeweight=".478842pt" strokecolor="#2F2F2F">
                <v:path arrowok="t"/>
              </v:shape>
            </v:group>
            <v:group style="position:absolute;left:2298;top:4089;width:2;height:3456" coordorigin="2298,4089" coordsize="2,3456">
              <v:shape style="position:absolute;left:2298;top:4089;width:2;height:3456" coordorigin="2298,4089" coordsize="0,3456" path="m2298,7544l2298,4089e" filled="f" stroked="t" strokeweight=".718262pt" strokecolor="#444444">
                <v:path arrowok="t"/>
              </v:shape>
            </v:group>
            <v:group style="position:absolute;left:3615;top:4393;width:8231;height:2" coordorigin="3615,4393" coordsize="8231,2">
              <v:shape style="position:absolute;left:3615;top:4393;width:8231;height:2" coordorigin="3615,4393" coordsize="8231,0" path="m3615,4393l11847,4393e" filled="f" stroked="t" strokeweight=".957683pt" strokecolor="#575757">
                <v:path arrowok="t"/>
              </v:shape>
            </v:group>
            <v:group style="position:absolute;left:8997;top:4391;width:378;height:2" coordorigin="8997,4391" coordsize="378,2">
              <v:shape style="position:absolute;left:8997;top:4391;width:378;height:2" coordorigin="8997,4391" coordsize="378,0" path="m8997,4391l9376,4391e" filled="f" stroked="t" strokeweight=".478842pt" strokecolor="#3F3F3F">
                <v:path arrowok="t"/>
              </v:shape>
            </v:group>
            <v:group style="position:absolute;left:2289;top:4633;width:9558;height:2" coordorigin="2289,4633" coordsize="9558,2">
              <v:shape style="position:absolute;left:2289;top:4633;width:9558;height:2" coordorigin="2289,4633" coordsize="9558,0" path="m2289,4633l11847,4633e" filled="f" stroked="t" strokeweight=".718262pt" strokecolor="#575757">
                <v:path arrowok="t"/>
              </v:shape>
            </v:group>
            <v:group style="position:absolute;left:7312;top:4635;width:431;height:2" coordorigin="7312,4635" coordsize="431,2">
              <v:shape style="position:absolute;left:7312;top:4635;width:431;height:2" coordorigin="7312,4635" coordsize="431,0" path="m7312,4635l7743,4635e" filled="f" stroked="t" strokeweight=".478842pt" strokecolor="#2B2B2B">
                <v:path arrowok="t"/>
              </v:shape>
            </v:group>
            <v:group style="position:absolute;left:7685;top:4633;width:642;height:2" coordorigin="7685,4633" coordsize="642,2">
              <v:shape style="position:absolute;left:7685;top:4633;width:642;height:2" coordorigin="7685,4633" coordsize="642,0" path="m7685,4633l8327,4633e" filled="f" stroked="t" strokeweight=".478842pt" strokecolor="#444444">
                <v:path arrowok="t"/>
              </v:shape>
            </v:group>
            <v:group style="position:absolute;left:8997;top:4630;width:378;height:2" coordorigin="8997,4630" coordsize="378,2">
              <v:shape style="position:absolute;left:8997;top:4630;width:378;height:2" coordorigin="8997,4630" coordsize="378,0" path="m8997,4630l9376,4630e" filled="f" stroked="t" strokeweight=".478842pt" strokecolor="#2F2F2F">
                <v:path arrowok="t"/>
              </v:shape>
            </v:group>
            <v:group style="position:absolute;left:4870;top:4625;width:2;height:278" coordorigin="4870,4625" coordsize="2,278">
              <v:shape style="position:absolute;left:4870;top:4625;width:2;height:278" coordorigin="4870,4625" coordsize="0,278" path="m4870,4903l4870,4625e" filled="f" stroked="t" strokeweight=".478842pt" strokecolor="#282828">
                <v:path arrowok="t"/>
              </v:shape>
            </v:group>
            <v:group style="position:absolute;left:7714;top:4616;width:2;height:259" coordorigin="7714,4616" coordsize="2,259">
              <v:shape style="position:absolute;left:7714;top:4616;width:2;height:259" coordorigin="7714,4616" coordsize="0,259" path="m7714,4875l7714,4616e" filled="f" stroked="t" strokeweight=".478842pt" strokecolor="#2B2B2B">
                <v:path arrowok="t"/>
              </v:shape>
            </v:group>
            <v:group style="position:absolute;left:4865;top:5121;width:3927;height:2" coordorigin="4865,5121" coordsize="3927,2">
              <v:shape style="position:absolute;left:4865;top:5121;width:3927;height:2" coordorigin="4865,5121" coordsize="3927,0" path="m4865,5121l8792,5121e" filled="f" stroked="t" strokeweight=".957683pt" strokecolor="#545454">
                <v:path arrowok="t"/>
              </v:shape>
            </v:group>
            <v:group style="position:absolute;left:4870;top:4846;width:2;height:288" coordorigin="4870,4846" coordsize="2,288">
              <v:shape style="position:absolute;left:4870;top:4846;width:2;height:288" coordorigin="4870,4846" coordsize="0,288" path="m4870,5133l4870,4846e" filled="f" stroked="t" strokeweight=".478842pt" strokecolor="#131313">
                <v:path arrowok="t"/>
              </v:shape>
            </v:group>
            <v:group style="position:absolute;left:7714;top:4875;width:2;height:240" coordorigin="7714,4875" coordsize="2,240">
              <v:shape style="position:absolute;left:7714;top:4875;width:2;height:240" coordorigin="7714,4875" coordsize="0,240" path="m7714,5114l7714,4875e" filled="f" stroked="t" strokeweight=".478842pt" strokecolor="#6B6B6B">
                <v:path arrowok="t"/>
              </v:shape>
            </v:group>
            <v:group style="position:absolute;left:8734;top:5119;width:1781;height:2" coordorigin="8734,5119" coordsize="1781,2">
              <v:shape style="position:absolute;left:8734;top:5119;width:1781;height:2" coordorigin="8734,5119" coordsize="1781,0" path="m8734,5119l10515,5119e" filled="f" stroked="t" strokeweight=".478842pt" strokecolor="#2F2F2F">
                <v:path arrowok="t"/>
              </v:shape>
            </v:group>
            <v:group style="position:absolute;left:10458;top:5119;width:1398;height:2" coordorigin="10458,5119" coordsize="1398,2">
              <v:shape style="position:absolute;left:10458;top:5119;width:1398;height:2" coordorigin="10458,5119" coordsize="1398,0" path="m10458,5119l11856,5119e" filled="f" stroked="t" strokeweight=".718262pt" strokecolor="#5B5B5B">
                <v:path arrowok="t"/>
              </v:shape>
            </v:group>
            <v:group style="position:absolute;left:4867;top:5076;width:2;height:307" coordorigin="4867,5076" coordsize="2,307">
              <v:shape style="position:absolute;left:4867;top:5076;width:2;height:307" coordorigin="4867,5076" coordsize="0,307" path="m4867,5383l4867,5076e" filled="f" stroked="t" strokeweight=".478842pt" strokecolor="#2F2F2F">
                <v:path arrowok="t"/>
              </v:shape>
            </v:group>
            <v:group style="position:absolute;left:4855;top:5361;width:6991;height:2" coordorigin="4855,5361" coordsize="6991,2">
              <v:shape style="position:absolute;left:4855;top:5361;width:6991;height:2" coordorigin="4855,5361" coordsize="6991,0" path="m4855,5361l11847,5361e" filled="f" stroked="t" strokeweight=".957683pt" strokecolor="#575757">
                <v:path arrowok="t"/>
              </v:shape>
            </v:group>
            <v:group style="position:absolute;left:7312;top:5361;width:431;height:2" coordorigin="7312,5361" coordsize="431,2">
              <v:shape style="position:absolute;left:7312;top:5361;width:431;height:2" coordorigin="7312,5361" coordsize="431,0" path="m7312,5361l7743,5361e" filled="f" stroked="t" strokeweight=".478842pt" strokecolor="#3F3F3F">
                <v:path arrowok="t"/>
              </v:shape>
            </v:group>
            <v:group style="position:absolute;left:4867;top:5325;width:2;height:1486" coordorigin="4867,5325" coordsize="2,1486">
              <v:shape style="position:absolute;left:4867;top:5325;width:2;height:1486" coordorigin="4867,5325" coordsize="0,1486" path="m4867,6811l4867,5325e" filled="f" stroked="t" strokeweight=".957683pt" strokecolor="#575757">
                <v:path arrowok="t"/>
              </v:shape>
            </v:group>
            <v:group style="position:absolute;left:4860;top:5606;width:6991;height:2" coordorigin="4860,5606" coordsize="6991,2">
              <v:shape style="position:absolute;left:4860;top:5606;width:6991;height:2" coordorigin="4860,5606" coordsize="6991,0" path="m4860,5606l11851,5606e" filled="f" stroked="t" strokeweight=".718262pt" strokecolor="#545454">
                <v:path arrowok="t"/>
              </v:shape>
            </v:group>
            <v:group style="position:absolute;left:2289;top:5848;width:546;height:2" coordorigin="2289,5848" coordsize="546,2">
              <v:shape style="position:absolute;left:2289;top:5848;width:546;height:2" coordorigin="2289,5848" coordsize="546,0" path="m2289,5848l2835,5848e" filled="f" stroked="t" strokeweight=".957683pt" strokecolor="#4B4B4B">
                <v:path arrowok="t"/>
              </v:shape>
            </v:group>
            <v:group style="position:absolute;left:2777;top:5852;width:311;height:2" coordorigin="2777,5852" coordsize="311,2">
              <v:shape style="position:absolute;left:2777;top:5852;width:311;height:2" coordorigin="2777,5852" coordsize="311,0" path="m2777,5852l3089,5852e" filled="f" stroked="t" strokeweight=".478842pt" strokecolor="#383838">
                <v:path arrowok="t"/>
              </v:shape>
            </v:group>
            <v:group style="position:absolute;left:3031;top:5850;width:1609;height:2" coordorigin="3031,5850" coordsize="1609,2">
              <v:shape style="position:absolute;left:3031;top:5850;width:1609;height:2" coordorigin="3031,5850" coordsize="1609,0" path="m3031,5850l4640,5850e" filled="f" stroked="t" strokeweight=".718262pt" strokecolor="#4B4B4B">
                <v:path arrowok="t"/>
              </v:shape>
            </v:group>
            <v:group style="position:absolute;left:4583;top:5848;width:311;height:2" coordorigin="4583,5848" coordsize="311,2">
              <v:shape style="position:absolute;left:4583;top:5848;width:311;height:2" coordorigin="4583,5848" coordsize="311,0" path="m4583,5848l4894,5848e" filled="f" stroked="t" strokeweight=".478842pt" strokecolor="#2B2B2B">
                <v:path arrowok="t"/>
              </v:shape>
            </v:group>
            <v:group style="position:absolute;left:4817;top:5848;width:7044;height:2" coordorigin="4817,5848" coordsize="7044,2">
              <v:shape style="position:absolute;left:4817;top:5848;width:7044;height:2" coordorigin="4817,5848" coordsize="7044,0" path="m4817,5848l11861,5848e" filled="f" stroked="t" strokeweight=".718262pt" strokecolor="#4F4F4F">
                <v:path arrowok="t"/>
              </v:shape>
            </v:group>
            <v:group style="position:absolute;left:8734;top:5848;width:1781;height:2" coordorigin="8734,5848" coordsize="1781,2">
              <v:shape style="position:absolute;left:8734;top:5848;width:1781;height:2" coordorigin="8734,5848" coordsize="1781,0" path="m8734,5848l10515,5848e" filled="f" stroked="t" strokeweight=".478842pt" strokecolor="#2F2F2F">
                <v:path arrowok="t"/>
              </v:shape>
            </v:group>
            <v:group style="position:absolute;left:230;top:6092;width:1398;height:2" coordorigin="230,6092" coordsize="1398,2">
              <v:shape style="position:absolute;left:230;top:6092;width:1398;height:2" coordorigin="230,6092" coordsize="1398,0" path="m230,6092l1628,6092e" filled="f" stroked="t" strokeweight=".957683pt" strokecolor="#5B5B5B">
                <v:path arrowok="t"/>
              </v:shape>
            </v:group>
            <v:group style="position:absolute;left:1571;top:6092;width:2102;height:2" coordorigin="1571,6092" coordsize="2102,2">
              <v:shape style="position:absolute;left:1571;top:6092;width:2102;height:2" coordorigin="1571,6092" coordsize="2102,0" path="m1571,6092l3673,6092e" filled="f" stroked="t" strokeweight=".478842pt" strokecolor="#383838">
                <v:path arrowok="t"/>
              </v:shape>
            </v:group>
            <v:group style="position:absolute;left:3524;top:6090;width:8327;height:2" coordorigin="3524,6090" coordsize="8327,2">
              <v:shape style="position:absolute;left:3524;top:6090;width:8327;height:2" coordorigin="3524,6090" coordsize="8327,0" path="m3524,6090l11851,6090e" filled="f" stroked="t" strokeweight=".957683pt" strokecolor="#575757">
                <v:path arrowok="t"/>
              </v:shape>
            </v:group>
            <v:group style="position:absolute;left:7312;top:6092;width:431;height:2" coordorigin="7312,6092" coordsize="431,2">
              <v:shape style="position:absolute;left:7312;top:6092;width:431;height:2" coordorigin="7312,6092" coordsize="431,0" path="m7312,6092l7743,6092e" filled="f" stroked="t" strokeweight=".478842pt" strokecolor="#282828">
                <v:path arrowok="t"/>
              </v:shape>
            </v:group>
            <v:group style="position:absolute;left:7685;top:6092;width:642;height:2" coordorigin="7685,6092" coordsize="642,2">
              <v:shape style="position:absolute;left:7685;top:6092;width:642;height:2" coordorigin="7685,6092" coordsize="642,0" path="m7685,6092l8327,6092e" filled="f" stroked="t" strokeweight=".478842pt" strokecolor="#3F3F3F">
                <v:path arrowok="t"/>
              </v:shape>
            </v:group>
            <v:group style="position:absolute;left:8997;top:6087;width:378;height:2" coordorigin="8997,6087" coordsize="378,2">
              <v:shape style="position:absolute;left:8997;top:6087;width:378;height:2" coordorigin="8997,6087" coordsize="378,0" path="m8997,6087l9376,6087e" filled="f" stroked="t" strokeweight=".478842pt" strokecolor="#2B2B2B">
                <v:path arrowok="t"/>
              </v:shape>
            </v:group>
            <v:group style="position:absolute;left:239;top:4951;width:2;height:1649" coordorigin="239,4951" coordsize="2,1649">
              <v:shape style="position:absolute;left:239;top:4951;width:2;height:1649" coordorigin="239,4951" coordsize="0,1649" path="m239,6600l239,4951e" filled="f" stroked="t" strokeweight=".478842pt" strokecolor="#838383">
                <v:path arrowok="t"/>
              </v:shape>
            </v:group>
            <v:group style="position:absolute;left:7714;top:6078;width:2;height:724" coordorigin="7714,6078" coordsize="2,724">
              <v:shape style="position:absolute;left:7714;top:6078;width:2;height:724" coordorigin="7714,6078" coordsize="0,724" path="m7714,6802l7714,6078e" filled="f" stroked="t" strokeweight=".478842pt" strokecolor="#2F2F2F">
                <v:path arrowok="t"/>
              </v:shape>
            </v:group>
            <v:group style="position:absolute;left:2294;top:6564;width:1791;height:2" coordorigin="2294,6564" coordsize="1791,2">
              <v:shape style="position:absolute;left:2294;top:6564;width:1791;height:2" coordorigin="2294,6564" coordsize="1791,0" path="m2294,6564l4085,6564e" filled="f" stroked="t" strokeweight=".957683pt" strokecolor="#5B5B5B">
                <v:path arrowok="t"/>
              </v:shape>
            </v:group>
            <v:group style="position:absolute;left:3912;top:6567;width:1642;height:2" coordorigin="3912,6567" coordsize="1642,2">
              <v:shape style="position:absolute;left:3912;top:6567;width:1642;height:2" coordorigin="3912,6567" coordsize="1642,0" path="m3912,6567l5555,6567e" filled="f" stroked="t" strokeweight=".478842pt" strokecolor="#2B2B2B">
                <v:path arrowok="t"/>
              </v:shape>
            </v:group>
            <v:group style="position:absolute;left:5497;top:6564;width:1264;height:2" coordorigin="5497,6564" coordsize="1264,2">
              <v:shape style="position:absolute;left:5497;top:6564;width:1264;height:2" coordorigin="5497,6564" coordsize="1264,0" path="m5497,6564l6761,6564e" filled="f" stroked="t" strokeweight=".718262pt" strokecolor="#484848">
                <v:path arrowok="t"/>
              </v:shape>
            </v:group>
            <v:group style="position:absolute;left:6704;top:6562;width:1044;height:2" coordorigin="6704,6562" coordsize="1044,2">
              <v:shape style="position:absolute;left:6704;top:6562;width:1044;height:2" coordorigin="6704,6562" coordsize="1044,0" path="m6704,6562l7748,6562e" filled="f" stroked="t" strokeweight=".478842pt" strokecolor="#232323">
                <v:path arrowok="t"/>
              </v:shape>
            </v:group>
            <v:group style="position:absolute;left:7681;top:6564;width:4175;height:2" coordorigin="7681,6564" coordsize="4175,2">
              <v:shape style="position:absolute;left:7681;top:6564;width:4175;height:2" coordorigin="7681,6564" coordsize="4175,0" path="m7681,6564l11856,6564e" filled="f" stroked="t" strokeweight=".957683pt" strokecolor="#5B5B5B">
                <v:path arrowok="t"/>
              </v:shape>
            </v:group>
            <v:group style="position:absolute;left:239;top:6471;width:2;height:2066" coordorigin="239,6471" coordsize="2,2066">
              <v:shape style="position:absolute;left:239;top:6471;width:2;height:2066" coordorigin="239,6471" coordsize="0,2066" path="m239,8537l239,6471e" filled="f" stroked="t" strokeweight=".718262pt" strokecolor="#676767">
                <v:path arrowok="t"/>
              </v:shape>
            </v:group>
            <v:group style="position:absolute;left:2289;top:6806;width:2605;height:2" coordorigin="2289,6806" coordsize="2605,2">
              <v:shape style="position:absolute;left:2289;top:6806;width:2605;height:2" coordorigin="2289,6806" coordsize="2605,0" path="m2289,6806l4894,6806e" filled="f" stroked="t" strokeweight=".478842pt" strokecolor="#4B4B4B">
                <v:path arrowok="t"/>
              </v:shape>
            </v:group>
            <v:group style="position:absolute;left:4817;top:6806;width:737;height:2" coordorigin="4817,6806" coordsize="737,2">
              <v:shape style="position:absolute;left:4817;top:6806;width:737;height:2" coordorigin="4817,6806" coordsize="737,0" path="m4817,6806l5555,6806e" filled="f" stroked="t" strokeweight=".478842pt" strokecolor="#232323">
                <v:path arrowok="t"/>
              </v:shape>
            </v:group>
            <v:group style="position:absolute;left:5497;top:6806;width:694;height:2" coordorigin="5497,6806" coordsize="694,2">
              <v:shape style="position:absolute;left:5497;top:6806;width:694;height:2" coordorigin="5497,6806" coordsize="694,0" path="m5497,6806l6191,6806e" filled="f" stroked="t" strokeweight=".478842pt" strokecolor="#3B3B3B">
                <v:path arrowok="t"/>
              </v:shape>
            </v:group>
            <v:group style="position:absolute;left:6110;top:6804;width:5741;height:2" coordorigin="6110,6804" coordsize="5741,2">
              <v:shape style="position:absolute;left:6110;top:6804;width:5741;height:2" coordorigin="6110,6804" coordsize="5741,0" path="m6110,6804l11851,6804e" filled="f" stroked="t" strokeweight=".957683pt" strokecolor="#575757">
                <v:path arrowok="t"/>
              </v:shape>
            </v:group>
            <v:group style="position:absolute;left:235;top:7048;width:2236;height:2" coordorigin="235,7048" coordsize="2236,2">
              <v:shape style="position:absolute;left:235;top:7048;width:2236;height:2" coordorigin="235,7048" coordsize="2236,0" path="m235,7048l2471,7048e" filled="f" stroked="t" strokeweight=".957683pt" strokecolor="#5B5B5B">
                <v:path arrowok="t"/>
              </v:shape>
            </v:group>
            <v:group style="position:absolute;left:2246;top:7048;width:2638;height:2" coordorigin="2246,7048" coordsize="2638,2">
              <v:shape style="position:absolute;left:2246;top:7048;width:2638;height:2" coordorigin="2246,7048" coordsize="2638,0" path="m2246,7048l4884,7048e" filled="f" stroked="t" strokeweight=".718262pt" strokecolor="#484848">
                <v:path arrowok="t"/>
              </v:shape>
            </v:group>
            <v:group style="position:absolute;left:4156;top:7048;width:4463;height:2" coordorigin="4156,7048" coordsize="4463,2">
              <v:shape style="position:absolute;left:4156;top:7048;width:4463;height:2" coordorigin="4156,7048" coordsize="4463,0" path="m4156,7048l8619,7048e" filled="f" stroked="t" strokeweight=".957683pt" strokecolor="#5B5B5B">
                <v:path arrowok="t"/>
              </v:shape>
            </v:group>
            <v:group style="position:absolute;left:8270;top:7046;width:3582;height:2" coordorigin="8270,7046" coordsize="3582,2">
              <v:shape style="position:absolute;left:8270;top:7046;width:3582;height:2" coordorigin="8270,7046" coordsize="3582,0" path="m8270,7046l11851,7046e" filled="f" stroked="t" strokeweight=".478842pt" strokecolor="#484848">
                <v:path arrowok="t"/>
              </v:shape>
            </v:group>
            <v:group style="position:absolute;left:8734;top:7046;width:3117;height:2" coordorigin="8734,7046" coordsize="3117,2">
              <v:shape style="position:absolute;left:8734;top:7046;width:3117;height:2" coordorigin="8734,7046" coordsize="3117,0" path="m8734,7046l11851,7046e" filled="f" stroked="t" strokeweight=".478842pt" strokecolor="#3F3F3F">
                <v:path arrowok="t"/>
              </v:shape>
            </v:group>
            <v:group style="position:absolute;left:235;top:7525;width:690;height:2" coordorigin="235,7525" coordsize="690,2">
              <v:shape style="position:absolute;left:235;top:7525;width:690;height:2" coordorigin="235,7525" coordsize="690,0" path="m235,7525l924,7525e" filled="f" stroked="t" strokeweight=".478842pt" strokecolor="#3F3F3F">
                <v:path arrowok="t"/>
              </v:shape>
            </v:group>
            <v:group style="position:absolute;left:867;top:7523;width:5325;height:2" coordorigin="867,7523" coordsize="5325,2">
              <v:shape style="position:absolute;left:867;top:7523;width:5325;height:2" coordorigin="867,7523" coordsize="5325,0" path="m867,7523l6191,7523e" filled="f" stroked="t" strokeweight=".957683pt" strokecolor="#575757">
                <v:path arrowok="t"/>
              </v:shape>
            </v:group>
            <v:group style="position:absolute;left:6134;top:7520;width:2193;height:2" coordorigin="6134,7520" coordsize="2193,2">
              <v:shape style="position:absolute;left:6134;top:7520;width:2193;height:2" coordorigin="6134,7520" coordsize="2193,0" path="m6134,7520l8327,7520e" filled="f" stroked="t" strokeweight=".478842pt" strokecolor="#2F2F2F">
                <v:path arrowok="t"/>
              </v:shape>
            </v:group>
            <v:group style="position:absolute;left:8270;top:7520;width:3582;height:2" coordorigin="8270,7520" coordsize="3582,2">
              <v:shape style="position:absolute;left:8270;top:7520;width:3582;height:2" coordorigin="8270,7520" coordsize="3582,0" path="m8270,7520l11851,7520e" filled="f" stroked="t" strokeweight=".957683pt" strokecolor="#646464">
                <v:path arrowok="t"/>
              </v:shape>
            </v:group>
            <v:group style="position:absolute;left:2301;top:7468;width:2;height:6586" coordorigin="2301,7468" coordsize="2,6586">
              <v:shape style="position:absolute;left:2301;top:7468;width:2;height:6586" coordorigin="2301,7468" coordsize="0,6586" path="m2301,14054l2301,7468e" filled="f" stroked="t" strokeweight=".957683pt" strokecolor="#545454">
                <v:path arrowok="t"/>
              </v:shape>
            </v:group>
            <v:group style="position:absolute;left:4870;top:7511;width:2;height:748" coordorigin="4870,7511" coordsize="2,748">
              <v:shape style="position:absolute;left:4870;top:7511;width:2;height:748" coordorigin="4870,7511" coordsize="0,748" path="m4870,8259l4870,7511e" filled="f" stroked="t" strokeweight=".957683pt" strokecolor="#575757">
                <v:path arrowok="t"/>
              </v:shape>
            </v:group>
            <v:group style="position:absolute;left:4860;top:7763;width:3467;height:2" coordorigin="4860,7763" coordsize="3467,2">
              <v:shape style="position:absolute;left:4860;top:7763;width:3467;height:2" coordorigin="4860,7763" coordsize="3467,0" path="m4860,7763l8327,7763e" filled="f" stroked="t" strokeweight=".478842pt" strokecolor="#484848">
                <v:path arrowok="t"/>
              </v:shape>
            </v:group>
            <v:group style="position:absolute;left:8270;top:7760;width:3587;height:2" coordorigin="8270,7760" coordsize="3587,2">
              <v:shape style="position:absolute;left:8270;top:7760;width:3587;height:2" coordorigin="8270,7760" coordsize="3587,0" path="m8270,7760l11856,7760e" filled="f" stroked="t" strokeweight=".957683pt" strokecolor="#676767">
                <v:path arrowok="t"/>
              </v:shape>
            </v:group>
            <v:group style="position:absolute;left:4860;top:8005;width:694;height:2" coordorigin="4860,8005" coordsize="694,2">
              <v:shape style="position:absolute;left:4860;top:8005;width:694;height:2" coordorigin="4860,8005" coordsize="694,0" path="m4860,8005l5555,8005e" filled="f" stroked="t" strokeweight=".478842pt" strokecolor="#383838">
                <v:path arrowok="t"/>
              </v:shape>
            </v:group>
            <v:group style="position:absolute;left:5497;top:8002;width:6359;height:2" coordorigin="5497,8002" coordsize="6359,2">
              <v:shape style="position:absolute;left:5497;top:8002;width:6359;height:2" coordorigin="5497,8002" coordsize="6359,0" path="m5497,8002l11856,8002e" filled="f" stroked="t" strokeweight=".957683pt" strokecolor="#575757">
                <v:path arrowok="t"/>
              </v:shape>
            </v:group>
            <v:group style="position:absolute;left:235;top:8247;width:1393;height:2" coordorigin="235,8247" coordsize="1393,2">
              <v:shape style="position:absolute;left:235;top:8247;width:1393;height:2" coordorigin="235,8247" coordsize="1393,0" path="m235,8247l1628,8247e" filled="f" stroked="t" strokeweight=".957683pt" strokecolor="#5B5B5B">
                <v:path arrowok="t"/>
              </v:shape>
            </v:group>
            <v:group style="position:absolute;left:1571;top:8249;width:1709;height:2" coordorigin="1571,8249" coordsize="1709,2">
              <v:shape style="position:absolute;left:1571;top:8249;width:1709;height:2" coordorigin="1571,8249" coordsize="1709,0" path="m1571,8249l3280,8249e" filled="f" stroked="t" strokeweight=".478842pt" strokecolor="#2B2B2B">
                <v:path arrowok="t"/>
              </v:shape>
            </v:group>
            <v:group style="position:absolute;left:3223;top:8249;width:450;height:2" coordorigin="3223,8249" coordsize="450,2">
              <v:shape style="position:absolute;left:3223;top:8249;width:450;height:2" coordorigin="3223,8249" coordsize="450,0" path="m3223,8249l3673,8249e" filled="f" stroked="t" strokeweight=".478842pt" strokecolor="#3F3F3F">
                <v:path arrowok="t"/>
              </v:shape>
            </v:group>
            <v:group style="position:absolute;left:3601;top:8247;width:3160;height:2" coordorigin="3601,8247" coordsize="3160,2">
              <v:shape style="position:absolute;left:3601;top:8247;width:3160;height:2" coordorigin="3601,8247" coordsize="3160,0" path="m3601,8247l6761,8247e" filled="f" stroked="t" strokeweight=".957683pt" strokecolor="#5B5B5B">
                <v:path arrowok="t"/>
              </v:shape>
            </v:group>
            <v:group style="position:absolute;left:6704;top:8247;width:259;height:2" coordorigin="6704,8247" coordsize="259,2">
              <v:shape style="position:absolute;left:6704;top:8247;width:259;height:2" coordorigin="6704,8247" coordsize="259,0" path="m6704,8247l6962,8247e" filled="f" stroked="t" strokeweight=".478842pt" strokecolor="#383838">
                <v:path arrowok="t"/>
              </v:shape>
            </v:group>
            <v:group style="position:absolute;left:6905;top:8249;width:838;height:2" coordorigin="6905,8249" coordsize="838,2">
              <v:shape style="position:absolute;left:6905;top:8249;width:838;height:2" coordorigin="6905,8249" coordsize="838,0" path="m6905,8249l7743,8249e" filled="f" stroked="t" strokeweight=".478842pt" strokecolor="#232323">
                <v:path arrowok="t"/>
              </v:shape>
            </v:group>
            <v:group style="position:absolute;left:7685;top:8244;width:4175;height:2" coordorigin="7685,8244" coordsize="4175,2">
              <v:shape style="position:absolute;left:7685;top:8244;width:4175;height:2" coordorigin="7685,8244" coordsize="4175,0" path="m7685,8244l11861,8244e" filled="f" stroked="t" strokeweight=".718262pt" strokecolor="#444444">
                <v:path arrowok="t"/>
              </v:shape>
            </v:group>
            <v:group style="position:absolute;left:239;top:8546;width:2;height:259" coordorigin="239,8546" coordsize="2,259">
              <v:shape style="position:absolute;left:239;top:8546;width:2;height:259" coordorigin="239,8546" coordsize="0,259" path="m239,8805l239,8546e" filled="f" stroked="t" strokeweight=".957683pt" strokecolor="#878787">
                <v:path arrowok="t"/>
              </v:shape>
            </v:group>
            <v:group style="position:absolute;left:2246;top:9064;width:589;height:2" coordorigin="2246,9064" coordsize="589,2">
              <v:shape style="position:absolute;left:2246;top:9064;width:589;height:2" coordorigin="2246,9064" coordsize="589,0" path="m2246,9064l2835,9064e" filled="f" stroked="t" strokeweight=".478842pt" strokecolor="#282828">
                <v:path arrowok="t"/>
              </v:shape>
            </v:group>
            <v:group style="position:absolute;left:2777;top:9061;width:1863;height:2" coordorigin="2777,9061" coordsize="1863,2">
              <v:shape style="position:absolute;left:2777;top:9061;width:1863;height:2" coordorigin="2777,9061" coordsize="1863,0" path="m2777,9061l4640,9061e" filled="f" stroked="t" strokeweight=".718262pt" strokecolor="#444444">
                <v:path arrowok="t"/>
              </v:shape>
            </v:group>
            <v:group style="position:absolute;left:235;top:9059;width:11612;height:2" coordorigin="235,9059" coordsize="11612,2">
              <v:shape style="position:absolute;left:235;top:9059;width:11612;height:2" coordorigin="235,9059" coordsize="11612,0" path="m235,9059l11847,9059e" filled="f" stroked="t" strokeweight=".718262pt" strokecolor="#545454">
                <v:path arrowok="t"/>
              </v:shape>
            </v:group>
            <v:group style="position:absolute;left:8997;top:9059;width:2849;height:2" coordorigin="8997,9059" coordsize="2849,2">
              <v:shape style="position:absolute;left:8997;top:9059;width:2849;height:2" coordorigin="8997,9059" coordsize="2849,0" path="m8997,9059l11847,9059e" filled="f" stroked="t" strokeweight=".478842pt" strokecolor="#3B3B3B">
                <v:path arrowok="t"/>
              </v:shape>
            </v:group>
            <v:group style="position:absolute;left:242;top:8541;width:2;height:7597" coordorigin="242,8541" coordsize="2,7597">
              <v:shape style="position:absolute;left:242;top:8541;width:2;height:7597" coordorigin="242,8541" coordsize="0,7597" path="m242,16139l242,8541e" filled="f" stroked="t" strokeweight=".718262pt" strokecolor="#7C7C7C">
                <v:path arrowok="t"/>
              </v:shape>
            </v:group>
            <v:group style="position:absolute;left:230;top:9912;width:694;height:2" coordorigin="230,9912" coordsize="694,2">
              <v:shape style="position:absolute;left:230;top:9912;width:694;height:2" coordorigin="230,9912" coordsize="694,0" path="m230,9912l924,9912e" filled="f" stroked="t" strokeweight=".478842pt" strokecolor="#343434">
                <v:path arrowok="t"/>
              </v:shape>
            </v:group>
            <v:group style="position:absolute;left:867;top:9912;width:4017;height:2" coordorigin="867,9912" coordsize="4017,2">
              <v:shape style="position:absolute;left:867;top:9912;width:4017;height:2" coordorigin="867,9912" coordsize="4017,0" path="m867,9912l4884,9912e" filled="f" stroked="t" strokeweight=".957683pt" strokecolor="#5B5B5B">
                <v:path arrowok="t"/>
              </v:shape>
            </v:group>
            <v:group style="position:absolute;left:4827;top:9912;width:728;height:2" coordorigin="4827,9912" coordsize="728,2">
              <v:shape style="position:absolute;left:4827;top:9912;width:728;height:2" coordorigin="4827,9912" coordsize="728,0" path="m4827,9912l5555,9912e" filled="f" stroked="t" strokeweight=".478842pt" strokecolor="#2B2B2B">
                <v:path arrowok="t"/>
              </v:shape>
            </v:group>
            <v:group style="position:absolute;left:5497;top:9910;width:1465;height:2" coordorigin="5497,9910" coordsize="1465,2">
              <v:shape style="position:absolute;left:5497;top:9910;width:1465;height:2" coordorigin="5497,9910" coordsize="1465,0" path="m5497,9910l6962,9910e" filled="f" stroked="t" strokeweight=".718262pt" strokecolor="#484848">
                <v:path arrowok="t"/>
              </v:shape>
            </v:group>
            <v:group style="position:absolute;left:6905;top:9907;width:464;height:2" coordorigin="6905,9907" coordsize="464,2">
              <v:shape style="position:absolute;left:6905;top:9907;width:464;height:2" coordorigin="6905,9907" coordsize="464,0" path="m6905,9907l7369,9907e" filled="f" stroked="t" strokeweight=".478842pt" strokecolor="#2F2F2F">
                <v:path arrowok="t"/>
              </v:shape>
            </v:group>
            <v:group style="position:absolute;left:7312;top:9910;width:4539;height:2" coordorigin="7312,9910" coordsize="4539,2">
              <v:shape style="position:absolute;left:7312;top:9910;width:4539;height:2" coordorigin="7312,9910" coordsize="4539,0" path="m7312,9910l11851,9910e" filled="f" stroked="t" strokeweight=".957683pt" strokecolor="#575757">
                <v:path arrowok="t"/>
              </v:shape>
            </v:group>
            <v:group style="position:absolute;left:230;top:10152;width:3773;height:2" coordorigin="230,10152" coordsize="3773,2">
              <v:shape style="position:absolute;left:230;top:10152;width:3773;height:2" coordorigin="230,10152" coordsize="3773,0" path="m230,10152l4003,10152e" filled="f" stroked="t" strokeweight=".957683pt" strokecolor="#606060">
                <v:path arrowok="t"/>
              </v:shape>
            </v:group>
            <v:group style="position:absolute;left:3912;top:10152;width:1642;height:2" coordorigin="3912,10152" coordsize="1642,2">
              <v:shape style="position:absolute;left:3912;top:10152;width:1642;height:2" coordorigin="3912,10152" coordsize="1642,0" path="m3912,10152l5555,10152e" filled="f" stroked="t" strokeweight=".478842pt" strokecolor="#383838">
                <v:path arrowok="t"/>
              </v:shape>
            </v:group>
            <v:group style="position:absolute;left:5497;top:10152;width:6354;height:2" coordorigin="5497,10152" coordsize="6354,2">
              <v:shape style="position:absolute;left:5497;top:10152;width:6354;height:2" coordorigin="5497,10152" coordsize="6354,0" path="m5497,10152l11851,10152e" filled="f" stroked="t" strokeweight=".957683pt" strokecolor="#5B5B5B">
                <v:path arrowok="t"/>
              </v:shape>
            </v:group>
            <v:group style="position:absolute;left:10458;top:10150;width:1393;height:2" coordorigin="10458,10150" coordsize="1393,2">
              <v:shape style="position:absolute;left:10458;top:10150;width:1393;height:2" coordorigin="10458,10150" coordsize="1393,0" path="m10458,10150l11851,10150e" filled="f" stroked="t" strokeweight=".478842pt" strokecolor="#484848">
                <v:path arrowok="t"/>
              </v:shape>
            </v:group>
            <v:group style="position:absolute;left:230;top:10389;width:3773;height:2" coordorigin="230,10389" coordsize="3773,2">
              <v:shape style="position:absolute;left:230;top:10389;width:3773;height:2" coordorigin="230,10389" coordsize="3773,0" path="m230,10389l4003,10389e" filled="f" stroked="t" strokeweight=".957683pt" strokecolor="#5B5B5B">
                <v:path arrowok="t"/>
              </v:shape>
            </v:group>
            <v:group style="position:absolute;left:3912;top:10392;width:728;height:2" coordorigin="3912,10392" coordsize="728,2">
              <v:shape style="position:absolute;left:3912;top:10392;width:728;height:2" coordorigin="3912,10392" coordsize="728,0" path="m3912,10392l4640,10392e" filled="f" stroked="t" strokeweight=".478842pt" strokecolor="#3B3B3B">
                <v:path arrowok="t"/>
              </v:shape>
            </v:group>
            <v:group style="position:absolute;left:4583;top:10392;width:972;height:2" coordorigin="4583,10392" coordsize="972,2">
              <v:shape style="position:absolute;left:4583;top:10392;width:972;height:2" coordorigin="4583,10392" coordsize="972,0" path="m4583,10392l5555,10392e" filled="f" stroked="t" strokeweight=".478842pt" strokecolor="#232323">
                <v:path arrowok="t"/>
              </v:shape>
            </v:group>
            <v:group style="position:absolute;left:5497;top:10392;width:6354;height:2" coordorigin="5497,10392" coordsize="6354,2">
              <v:shape style="position:absolute;left:5497;top:10392;width:6354;height:2" coordorigin="5497,10392" coordsize="6354,0" path="m5497,10392l11851,10392e" filled="f" stroked="t" strokeweight=".957683pt" strokecolor="#545454">
                <v:path arrowok="t"/>
              </v:shape>
            </v:group>
            <v:group style="position:absolute;left:9112;top:10389;width:2739;height:2" coordorigin="9112,10389" coordsize="2739,2">
              <v:shape style="position:absolute;left:9112;top:10389;width:2739;height:2" coordorigin="9112,10389" coordsize="2739,0" path="m9112,10389l11851,10389e" filled="f" stroked="t" strokeweight=".478842pt" strokecolor="#3B3B3B">
                <v:path arrowok="t"/>
              </v:shape>
            </v:group>
            <v:group style="position:absolute;left:795;top:10873;width:1528;height:2" coordorigin="795,10873" coordsize="1528,2">
              <v:shape style="position:absolute;left:795;top:10873;width:1528;height:2" coordorigin="795,10873" coordsize="1528,0" path="m795,10873l2322,10873e" filled="f" stroked="t" strokeweight=".957683pt" strokecolor="#5B5B5B">
                <v:path arrowok="t"/>
              </v:shape>
            </v:group>
            <v:group style="position:absolute;left:2246;top:10876;width:843;height:2" coordorigin="2246,10876" coordsize="843,2">
              <v:shape style="position:absolute;left:2246;top:10876;width:843;height:2" coordorigin="2246,10876" coordsize="843,0" path="m2246,10876l3089,10876e" filled="f" stroked="t" strokeweight=".478842pt" strokecolor="#2F2F2F">
                <v:path arrowok="t"/>
              </v:shape>
            </v:group>
            <v:group style="position:absolute;left:3012;top:10873;width:958;height:2" coordorigin="3012,10873" coordsize="958,2">
              <v:shape style="position:absolute;left:3012;top:10873;width:958;height:2" coordorigin="3012,10873" coordsize="958,0" path="m3012,10873l3970,10873e" filled="f" stroked="t" strokeweight=".718262pt" strokecolor="#444444">
                <v:path arrowok="t"/>
              </v:shape>
            </v:group>
            <v:group style="position:absolute;left:3912;top:10871;width:1642;height:2" coordorigin="3912,10871" coordsize="1642,2">
              <v:shape style="position:absolute;left:3912;top:10871;width:1642;height:2" coordorigin="3912,10871" coordsize="1642,0" path="m3912,10871l5555,10871e" filled="f" stroked="t" strokeweight=".478842pt" strokecolor="#282828">
                <v:path arrowok="t"/>
              </v:shape>
            </v:group>
            <v:group style="position:absolute;left:5454;top:10871;width:3764;height:2" coordorigin="5454,10871" coordsize="3764,2">
              <v:shape style="position:absolute;left:5454;top:10871;width:3764;height:2" coordorigin="5454,10871" coordsize="3764,0" path="m5454,10871l9218,10871e" filled="f" stroked="t" strokeweight=".957683pt" strokecolor="#5B5B5B">
                <v:path arrowok="t"/>
              </v:shape>
            </v:group>
            <v:group style="position:absolute;left:9112;top:10866;width:2749;height:2" coordorigin="9112,10866" coordsize="2749,2">
              <v:shape style="position:absolute;left:9112;top:10866;width:2749;height:2" coordorigin="9112,10866" coordsize="2749,0" path="m9112,10866l11861,10866e" filled="f" stroked="t" strokeweight=".478842pt" strokecolor="#3F3F3F">
                <v:path arrowok="t"/>
              </v:shape>
            </v:group>
            <v:group style="position:absolute;left:9318;top:10871;width:1197;height:2" coordorigin="9318,10871" coordsize="1197,2">
              <v:shape style="position:absolute;left:9318;top:10871;width:1197;height:2" coordorigin="9318,10871" coordsize="1197,0" path="m9318,10871l10515,10871e" filled="f" stroked="t" strokeweight=".478842pt" strokecolor="#282828">
                <v:path arrowok="t"/>
              </v:shape>
            </v:group>
            <v:group style="position:absolute;left:2246;top:11115;width:589;height:2" coordorigin="2246,11115" coordsize="589,2">
              <v:shape style="position:absolute;left:2246;top:11115;width:589;height:2" coordorigin="2246,11115" coordsize="589,0" path="m2246,11115l2835,11115e" filled="f" stroked="t" strokeweight=".478842pt" strokecolor="#232323">
                <v:path arrowok="t"/>
              </v:shape>
            </v:group>
            <v:group style="position:absolute;left:2777;top:11113;width:6129;height:2" coordorigin="2777,11113" coordsize="6129,2">
              <v:shape style="position:absolute;left:2777;top:11113;width:6129;height:2" coordorigin="2777,11113" coordsize="6129,0" path="m2777,11113l8906,11113e" filled="f" stroked="t" strokeweight=".957683pt" strokecolor="#5B5B5B">
                <v:path arrowok="t"/>
              </v:shape>
            </v:group>
            <v:group style="position:absolute;left:230;top:11113;width:2093;height:2" coordorigin="230,11113" coordsize="2093,2">
              <v:shape style="position:absolute;left:230;top:11113;width:2093;height:2" coordorigin="230,11113" coordsize="2093,0" path="m230,11113l2322,11113e" filled="f" stroked="t" strokeweight=".957683pt" strokecolor="#5B5B5B">
                <v:path arrowok="t"/>
              </v:shape>
            </v:group>
            <v:group style="position:absolute;left:8734;top:11106;width:3122;height:2" coordorigin="8734,11106" coordsize="3122,2">
              <v:shape style="position:absolute;left:8734;top:11106;width:3122;height:2" coordorigin="8734,11106" coordsize="3122,0" path="m8734,11106l11856,11106e" filled="f" stroked="t" strokeweight=".718262pt" strokecolor="#484848">
                <v:path arrowok="t"/>
              </v:shape>
            </v:group>
            <v:group style="position:absolute;left:8997;top:11111;width:1518;height:2" coordorigin="8997,11111" coordsize="1518,2">
              <v:shape style="position:absolute;left:8997;top:11111;width:1518;height:2" coordorigin="8997,11111" coordsize="1518,0" path="m8997,11111l10515,11111e" filled="f" stroked="t" strokeweight=".478842pt" strokecolor="#343434">
                <v:path arrowok="t"/>
              </v:shape>
            </v:group>
            <v:group style="position:absolute;left:895;top:11091;width:2;height:259" coordorigin="895,11091" coordsize="2,259">
              <v:shape style="position:absolute;left:895;top:11091;width:2;height:259" coordorigin="895,11091" coordsize="0,259" path="m895,11350l895,11091e" filled="f" stroked="t" strokeweight=".478842pt" strokecolor="#676767">
                <v:path arrowok="t"/>
              </v:shape>
            </v:group>
            <v:group style="position:absolute;left:1616;top:11101;width:2;height:5033" coordorigin="1616,11101" coordsize="2,5033">
              <v:shape style="position:absolute;left:1616;top:11101;width:2;height:5033" coordorigin="1616,11101" coordsize="0,5033" path="m1616,16134l1616,11101e" filled="f" stroked="t" strokeweight=".957683pt" strokecolor="#545454">
                <v:path arrowok="t"/>
              </v:shape>
            </v:group>
            <v:group style="position:absolute;left:235;top:11357;width:5957;height:2" coordorigin="235,11357" coordsize="5957,2">
              <v:shape style="position:absolute;left:235;top:11357;width:5957;height:2" coordorigin="235,11357" coordsize="5957,0" path="m235,11357l6191,11357e" filled="f" stroked="t" strokeweight=".957683pt" strokecolor="#5B5B5B">
                <v:path arrowok="t"/>
              </v:shape>
            </v:group>
            <v:group style="position:absolute;left:6134;top:11355;width:2193;height:2" coordorigin="6134,11355" coordsize="2193,2">
              <v:shape style="position:absolute;left:6134;top:11355;width:2193;height:2" coordorigin="6134,11355" coordsize="2193,0" path="m6134,11355l8327,11355e" filled="f" stroked="t" strokeweight=".478842pt" strokecolor="#343434">
                <v:path arrowok="t"/>
              </v:shape>
            </v:group>
            <v:group style="position:absolute;left:7353;top:11101;width:2;height:5033" coordorigin="7353,11101" coordsize="2,5033">
              <v:shape style="position:absolute;left:7353;top:11101;width:2;height:5033" coordorigin="7353,11101" coordsize="0,5033" path="m7353,16134l7353,11101e" filled="f" stroked="t" strokeweight=".957683pt" strokecolor="#5B5B5B">
                <v:path arrowok="t"/>
              </v:shape>
            </v:group>
            <v:group style="position:absolute;left:8270;top:11353;width:522;height:2" coordorigin="8270,11353" coordsize="522,2">
              <v:shape style="position:absolute;left:8270;top:11353;width:522;height:2" coordorigin="8270,11353" coordsize="522,0" path="m8270,11353l8792,11353e" filled="f" stroked="t" strokeweight=".478842pt" strokecolor="#4F4F4F">
                <v:path arrowok="t"/>
              </v:shape>
            </v:group>
            <v:group style="position:absolute;left:8581;top:11353;width:3280;height:2" coordorigin="8581,11353" coordsize="3280,2">
              <v:shape style="position:absolute;left:8581;top:11353;width:3280;height:2" coordorigin="8581,11353" coordsize="3280,0" path="m8581,11353l11861,11353e" filled="f" stroked="t" strokeweight=".957683pt" strokecolor="#646464">
                <v:path arrowok="t"/>
              </v:shape>
            </v:group>
            <v:group style="position:absolute;left:895;top:11331;width:2;height:513" coordorigin="895,11331" coordsize="2,513">
              <v:shape style="position:absolute;left:895;top:11331;width:2;height:513" coordorigin="895,11331" coordsize="0,513" path="m895,11844l895,11331e" filled="f" stroked="t" strokeweight=".478842pt" strokecolor="#545454">
                <v:path arrowok="t"/>
              </v:shape>
            </v:group>
            <v:group style="position:absolute;left:895;top:11844;width:2;height:1395" coordorigin="895,11844" coordsize="2,1395">
              <v:shape style="position:absolute;left:895;top:11844;width:2;height:1395" coordorigin="895,11844" coordsize="0,1395" path="m895,13239l895,11844e" filled="f" stroked="t" strokeweight=".478842pt" strokecolor="#000000">
                <v:path arrowok="t"/>
              </v:shape>
            </v:group>
            <v:group style="position:absolute;left:225;top:13507;width:675;height:2" coordorigin="225,13507" coordsize="675,2">
              <v:shape style="position:absolute;left:225;top:13507;width:675;height:2" coordorigin="225,13507" coordsize="675,0" path="m225,13507l900,13507e" filled="f" stroked="t" strokeweight=".478842pt" strokecolor="#878787">
                <v:path arrowok="t"/>
              </v:shape>
            </v:group>
            <v:group style="position:absolute;left:895;top:13239;width:2;height:273" coordorigin="895,13239" coordsize="2,273">
              <v:shape style="position:absolute;left:895;top:13239;width:2;height:273" coordorigin="895,13239" coordsize="0,273" path="m895,13512l895,13239e" filled="f" stroked="t" strokeweight=".478842pt" strokecolor="#575757">
                <v:path arrowok="t"/>
              </v:shape>
            </v:group>
            <v:group style="position:absolute;left:891;top:13507;width:1403;height:2" coordorigin="891,13507" coordsize="1403,2">
              <v:shape style="position:absolute;left:891;top:13507;width:1403;height:2" coordorigin="891,13507" coordsize="1403,0" path="m891,13507l2294,13507e" filled="f" stroked="t" strokeweight=".478842pt" strokecolor="#707070">
                <v:path arrowok="t"/>
              </v:shape>
            </v:group>
            <v:group style="position:absolute;left:895;top:13502;width:2;height:1793" coordorigin="895,13502" coordsize="2,1793">
              <v:shape style="position:absolute;left:895;top:13502;width:2;height:1793" coordorigin="895,13502" coordsize="0,1793" path="m895,15295l895,13502e" filled="f" stroked="t" strokeweight=".478842pt" strokecolor="#000000">
                <v:path arrowok="t"/>
              </v:shape>
            </v:group>
            <v:group style="position:absolute;left:2306;top:13459;width:2;height:594" coordorigin="2306,13459" coordsize="2,594">
              <v:shape style="position:absolute;left:2306;top:13459;width:2;height:594" coordorigin="2306,13459" coordsize="0,594" path="m2306,14054l2306,13459e" filled="f" stroked="t" strokeweight="1.197104pt" strokecolor="#676767">
                <v:path arrowok="t"/>
              </v:shape>
            </v:group>
            <v:group style="position:absolute;left:2308;top:13958;width:2;height:187" coordorigin="2308,13958" coordsize="2,187">
              <v:shape style="position:absolute;left:2308;top:13958;width:2;height:187" coordorigin="2308,13958" coordsize="0,187" path="m2308,14145l2308,13958e" filled="f" stroked="t" strokeweight=".718262pt" strokecolor="#4B4B4B">
                <v:path arrowok="t"/>
              </v:shape>
            </v:group>
            <v:group style="position:absolute;left:2303;top:14087;width:2;height:1237" coordorigin="2303,14087" coordsize="2,1237">
              <v:shape style="position:absolute;left:2303;top:14087;width:2;height:1237" coordorigin="2303,14087" coordsize="0,1237" path="m2303,15324l2303,14087e" filled="f" stroked="t" strokeweight=".478842pt" strokecolor="#1C1C1C">
                <v:path arrowok="t"/>
              </v:shape>
            </v:group>
            <v:group style="position:absolute;left:4611;top:15295;width:2739;height:2" coordorigin="4611,15295" coordsize="2739,2">
              <v:shape style="position:absolute;left:4611;top:15295;width:2739;height:2" coordorigin="4611,15295" coordsize="2739,0" path="m4611,15295l7350,15295e" filled="f" stroked="t" strokeweight=".957683pt" strokecolor="#4F5BA0">
                <v:path arrowok="t"/>
              </v:shape>
            </v:group>
            <v:group style="position:absolute;left:895;top:15295;width:2;height:824" coordorigin="895,15295" coordsize="2,824">
              <v:shape style="position:absolute;left:895;top:15295;width:2;height:824" coordorigin="895,15295" coordsize="0,824" path="m895,16119l895,15295e" filled="f" stroked="t" strokeweight=".478842pt" strokecolor="#545454">
                <v:path arrowok="t"/>
              </v:shape>
            </v:group>
            <v:group style="position:absolute;left:239;top:16127;width:2083;height:2" coordorigin="239,16127" coordsize="2083,2">
              <v:shape style="position:absolute;left:239;top:16127;width:2083;height:2" coordorigin="239,16127" coordsize="2083,0" path="m239,16127l2322,16127e" filled="f" stroked="t" strokeweight=".957683pt" strokecolor="#606060">
                <v:path arrowok="t"/>
              </v:shape>
            </v:group>
            <v:group style="position:absolute;left:2301;top:15266;width:2;height:868" coordorigin="2301,15266" coordsize="2,868">
              <v:shape style="position:absolute;left:2301;top:15266;width:2;height:868" coordorigin="2301,15266" coordsize="0,868" path="m2301,16134l2301,15266e" filled="f" stroked="t" strokeweight=".718262pt" strokecolor="#545454">
                <v:path arrowok="t"/>
              </v:shape>
            </v:group>
            <v:group style="position:absolute;left:2246;top:16129;width:589;height:2" coordorigin="2246,16129" coordsize="589,2">
              <v:shape style="position:absolute;left:2246;top:16129;width:589;height:2" coordorigin="2246,16129" coordsize="589,0" path="m2246,16129l2835,16129e" filled="f" stroked="t" strokeweight=".478842pt" strokecolor="#2F2F2F">
                <v:path arrowok="t"/>
              </v:shape>
            </v:group>
            <v:group style="position:absolute;left:2777;top:16127;width:9084;height:2" coordorigin="2777,16127" coordsize="9084,2">
              <v:shape style="position:absolute;left:2777;top:16127;width:9084;height:2" coordorigin="2777,16127" coordsize="9084,0" path="m2777,16127l11861,16127e" filled="f" stroked="t" strokeweight=".718262pt" strokecolor="#545454">
                <v:path arrowok="t"/>
              </v:shape>
            </v:group>
            <v:group style="position:absolute;left:7685;top:16129;width:642;height:2" coordorigin="7685,16129" coordsize="642,2">
              <v:shape style="position:absolute;left:7685;top:16129;width:642;height:2" coordorigin="7685,16129" coordsize="642,0" path="m7685,16129l8327,16129e" filled="f" stroked="t" strokeweight=".478842pt" strokecolor="#484848">
                <v:path arrowok="t"/>
              </v:shape>
            </v:group>
            <v:group style="position:absolute;left:8734;top:16124;width:1781;height:2" coordorigin="8734,16124" coordsize="1781,2">
              <v:shape style="position:absolute;left:8734;top:16124;width:1781;height:2" coordorigin="8734,16124" coordsize="1781,0" path="m8734,16124l10515,16124e" filled="f" stroked="t" strokeweight=".478842pt" strokecolor="#38383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8"/>
          <w:szCs w:val="28"/>
          <w:color w:val="3F468C"/>
          <w:spacing w:val="-899"/>
          <w:w w:val="600"/>
          <w:position w:val="-4"/>
        </w:rPr>
        <w:t>3</w:t>
      </w:r>
      <w:r>
        <w:rPr>
          <w:rFonts w:ascii="Arial" w:hAnsi="Arial" w:cs="Arial" w:eastAsia="Arial"/>
          <w:sz w:val="37"/>
          <w:szCs w:val="37"/>
          <w:color w:val="3F468C"/>
          <w:spacing w:val="0"/>
          <w:w w:val="126"/>
          <w:i/>
          <w:position w:val="-4"/>
        </w:rPr>
        <w:t>.</w:t>
      </w:r>
      <w:r>
        <w:rPr>
          <w:rFonts w:ascii="Arial" w:hAnsi="Arial" w:cs="Arial" w:eastAsia="Arial"/>
          <w:sz w:val="37"/>
          <w:szCs w:val="37"/>
          <w:color w:val="3F468C"/>
          <w:spacing w:val="0"/>
          <w:w w:val="127"/>
          <w:i/>
          <w:position w:val="-4"/>
        </w:rPr>
        <w:t>)</w:t>
      </w:r>
      <w:r>
        <w:rPr>
          <w:rFonts w:ascii="Arial" w:hAnsi="Arial" w:cs="Arial" w:eastAsia="Arial"/>
          <w:sz w:val="37"/>
          <w:szCs w:val="37"/>
          <w:color w:val="3F468C"/>
          <w:spacing w:val="0"/>
          <w:w w:val="126"/>
          <w:i/>
          <w:position w:val="-4"/>
        </w:rPr>
        <w:t>i:</w:t>
      </w:r>
      <w:r>
        <w:rPr>
          <w:rFonts w:ascii="Arial" w:hAnsi="Arial" w:cs="Arial" w:eastAsia="Arial"/>
          <w:sz w:val="37"/>
          <w:szCs w:val="37"/>
          <w:color w:val="3F468C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37"/>
          <w:szCs w:val="37"/>
          <w:color w:val="3F468C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79"/>
          <w:szCs w:val="79"/>
          <w:color w:val="595D7E"/>
          <w:spacing w:val="0"/>
          <w:w w:val="72"/>
          <w:position w:val="1"/>
        </w:rPr>
        <w:t>-</w:t>
      </w:r>
      <w:r>
        <w:rPr>
          <w:rFonts w:ascii="Arial" w:hAnsi="Arial" w:cs="Arial" w:eastAsia="Arial"/>
          <w:sz w:val="79"/>
          <w:szCs w:val="79"/>
          <w:color w:val="595D7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79"/>
          <w:szCs w:val="79"/>
          <w:color w:val="595D7E"/>
          <w:spacing w:val="0"/>
          <w:w w:val="100"/>
          <w:position w:val="1"/>
        </w:rPr>
      </w:r>
      <w:r>
        <w:rPr>
          <w:rFonts w:ascii="Arial" w:hAnsi="Arial" w:cs="Arial" w:eastAsia="Arial"/>
          <w:sz w:val="79"/>
          <w:szCs w:val="79"/>
          <w:color w:val="313156"/>
          <w:spacing w:val="0"/>
          <w:w w:val="72"/>
          <w:i/>
          <w:position w:val="1"/>
        </w:rPr>
        <w:t>'</w:t>
      </w:r>
      <w:r>
        <w:rPr>
          <w:rFonts w:ascii="Arial" w:hAnsi="Arial" w:cs="Arial" w:eastAsia="Arial"/>
          <w:sz w:val="79"/>
          <w:szCs w:val="79"/>
          <w:color w:val="313156"/>
          <w:spacing w:val="34"/>
          <w:w w:val="72"/>
          <w:i/>
          <w:position w:val="1"/>
        </w:rPr>
        <w:t> </w:t>
      </w:r>
      <w:r>
        <w:rPr>
          <w:rFonts w:ascii="Arial" w:hAnsi="Arial" w:cs="Arial" w:eastAsia="Arial"/>
          <w:sz w:val="79"/>
          <w:szCs w:val="79"/>
          <w:color w:val="3F468C"/>
          <w:spacing w:val="0"/>
          <w:w w:val="169"/>
          <w:i/>
          <w:position w:val="1"/>
        </w:rPr>
        <w:t>7</w:t>
      </w:r>
      <w:r>
        <w:rPr>
          <w:rFonts w:ascii="Arial" w:hAnsi="Arial" w:cs="Arial" w:eastAsia="Arial"/>
          <w:sz w:val="79"/>
          <w:szCs w:val="7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0" w:right="0"/>
        </w:sectPr>
      </w:pPr>
      <w:rPr/>
    </w:p>
    <w:p>
      <w:pPr>
        <w:spacing w:before="0" w:after="0" w:line="714" w:lineRule="exact"/>
        <w:ind w:left="859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90"/>
          <w:szCs w:val="90"/>
          <w:color w:val="363636"/>
          <w:spacing w:val="0"/>
          <w:w w:val="184"/>
          <w:position w:val="-27"/>
        </w:rPr>
        <w:t>1</w:t>
      </w:r>
      <w:r>
        <w:rPr>
          <w:rFonts w:ascii="Arial" w:hAnsi="Arial" w:cs="Arial" w:eastAsia="Arial"/>
          <w:sz w:val="90"/>
          <w:szCs w:val="90"/>
          <w:color w:val="363636"/>
          <w:spacing w:val="0"/>
          <w:w w:val="100"/>
          <w:position w:val="-27"/>
        </w:rPr>
        <w:tab/>
      </w:r>
      <w:r>
        <w:rPr>
          <w:rFonts w:ascii="Arial" w:hAnsi="Arial" w:cs="Arial" w:eastAsia="Arial"/>
          <w:sz w:val="90"/>
          <w:szCs w:val="90"/>
          <w:color w:val="363636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7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7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7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280" w:right="220"/>
        </w:sectPr>
      </w:pPr>
      <w:rPr/>
    </w:p>
    <w:p>
      <w:pPr>
        <w:spacing w:before="92" w:after="0" w:line="180" w:lineRule="exact"/>
        <w:ind w:left="814" w:right="221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"/>
          <w:w w:val="135"/>
          <w:position w:val="-1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96"/>
          <w:position w:val="-1"/>
        </w:rPr>
        <w:t>Z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97"/>
          <w:position w:val="-1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5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80"/>
          <w:position w:val="-1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550" w:right="-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91"/>
          <w:position w:val="-3"/>
        </w:rPr>
        <w:t>BÜYÜKf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91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181818"/>
          <w:spacing w:val="7"/>
          <w:w w:val="85"/>
          <w:position w:val="-3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9"/>
          <w:position w:val="-3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3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1599" w:space="2103"/>
            <w:col w:w="7718"/>
          </w:cols>
        </w:sectPr>
      </w:pPr>
      <w:rPr/>
    </w:p>
    <w:p>
      <w:pPr>
        <w:spacing w:before="0" w:after="0" w:line="174" w:lineRule="exact"/>
        <w:ind w:left="627"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1"/>
        </w:rPr>
        <w:t>BEL</w:t>
      </w:r>
      <w:r>
        <w:rPr>
          <w:rFonts w:ascii="Arial" w:hAnsi="Arial" w:cs="Arial" w:eastAsia="Arial"/>
          <w:sz w:val="15"/>
          <w:szCs w:val="15"/>
          <w:color w:val="4F4F4F"/>
          <w:spacing w:val="9"/>
          <w:w w:val="100"/>
          <w:position w:val="1"/>
        </w:rPr>
        <w:t>E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"/>
        </w:rPr>
        <w:t>O</w:t>
      </w:r>
      <w:r>
        <w:rPr>
          <w:rFonts w:ascii="Arial" w:hAnsi="Arial" w:cs="Arial" w:eastAsia="Arial"/>
          <w:sz w:val="15"/>
          <w:szCs w:val="15"/>
          <w:color w:val="363636"/>
          <w:spacing w:val="37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7"/>
          <w:w w:val="95"/>
          <w:position w:val="1"/>
        </w:rPr>
        <w:t>Y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88"/>
          <w:position w:val="1"/>
        </w:rPr>
        <w:t>E</w:t>
      </w:r>
      <w:r>
        <w:rPr>
          <w:rFonts w:ascii="Arial" w:hAnsi="Arial" w:cs="Arial" w:eastAsia="Arial"/>
          <w:sz w:val="15"/>
          <w:szCs w:val="15"/>
          <w:color w:val="4F4F4F"/>
          <w:spacing w:val="-31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"/>
        </w:rPr>
        <w:t>SI</w:t>
      </w:r>
      <w:r>
        <w:rPr>
          <w:rFonts w:ascii="Arial" w:hAnsi="Arial" w:cs="Arial" w:eastAsia="Arial"/>
          <w:sz w:val="15"/>
          <w:szCs w:val="15"/>
          <w:color w:val="363636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9" w:right="-20"/>
        <w:jc w:val="left"/>
        <w:tabs>
          <w:tab w:pos="1320" w:val="left"/>
          <w:tab w:pos="314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"/>
          <w:w w:val="103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3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6"/>
          <w:w w:val="151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  <w:position w:val="0"/>
        </w:rPr>
        <w:t>3.0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7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  <w:position w:val="0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ım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8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8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3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44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1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4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8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18"/>
          <w:position w:val="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2"/>
          <w:w w:val="118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8"/>
          <w:position w:val="0"/>
        </w:rPr>
        <w:t>40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5"/>
          <w:w w:val="115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"/>
          <w:w w:val="117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6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2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793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46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0"/>
        </w:rPr>
        <w:t>75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19" w:right="-20"/>
        <w:jc w:val="left"/>
        <w:tabs>
          <w:tab w:pos="1320" w:val="left"/>
          <w:tab w:pos="3140" w:val="left"/>
          <w:tab w:pos="4360" w:val="left"/>
          <w:tab w:pos="5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w w:val="101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23.05.2017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JKayıtNo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34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5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  <w:position w:val="0"/>
        </w:rPr>
        <w:t>IBildiriı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23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Umüld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w w:val="92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ldiri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oğ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nbe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Deniz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Sonu/Seferibisar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19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9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86"/>
        </w:rPr>
        <w:t>oğ: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1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9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nılı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9"/>
        </w:rPr>
        <w:t>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9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"/>
          <w:w w:val="12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Deniz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Sonu/Seferihisar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19" w:right="-20"/>
        <w:jc w:val="left"/>
        <w:tabs>
          <w:tab w:pos="1540" w:val="left"/>
          <w:tab w:pos="4080" w:val="left"/>
          <w:tab w:pos="5300" w:val="left"/>
          <w:tab w:pos="7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84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9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Yan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rn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  <w:position w:val="0"/>
        </w:rPr>
        <w:t>Yııngı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"/>
          <w:w w:val="15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  <w:position w:val="0"/>
        </w:rPr>
        <w:t>AçıkA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7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6"/>
          <w:position w:val="0"/>
        </w:rPr>
        <w:t>eş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206" w:lineRule="exact"/>
        <w:ind w:left="3641" w:right="3452" w:firstLine="-3522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1.806702pt;margin-top:15.284342pt;width:4.465240pt;height:26pt;mso-position-horizontal-relative:page;mso-position-vertical-relative:paragraph;z-index:-1536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A5A5A7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8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7"/>
        </w:rPr>
        <w:t>Kul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97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Ah$ıtp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7"/>
          <w:w w:val="113"/>
          <w:position w:val="-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93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B5B5B8"/>
          <w:spacing w:val="0"/>
          <w:w w:val="265"/>
          <w:position w:val="-3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4438" w:right="-20"/>
        <w:jc w:val="left"/>
        <w:tabs>
          <w:tab w:pos="5020" w:val="left"/>
          <w:tab w:pos="552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5"/>
          <w:szCs w:val="45"/>
          <w:color w:val="363636"/>
          <w:spacing w:val="0"/>
          <w:w w:val="56"/>
          <w:position w:val="-4"/>
        </w:rPr>
        <w:t>ı</w:t>
      </w:r>
      <w:r>
        <w:rPr>
          <w:rFonts w:ascii="Arial" w:hAnsi="Arial" w:cs="Arial" w:eastAsia="Arial"/>
          <w:sz w:val="45"/>
          <w:szCs w:val="45"/>
          <w:color w:val="363636"/>
          <w:spacing w:val="-66"/>
          <w:w w:val="56"/>
          <w:position w:val="-4"/>
        </w:rPr>
        <w:t> </w:t>
      </w:r>
      <w:r>
        <w:rPr>
          <w:rFonts w:ascii="Arial" w:hAnsi="Arial" w:cs="Arial" w:eastAsia="Arial"/>
          <w:sz w:val="45"/>
          <w:szCs w:val="45"/>
          <w:color w:val="36363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5"/>
          <w:szCs w:val="45"/>
          <w:color w:val="363636"/>
          <w:spacing w:val="0"/>
          <w:w w:val="100"/>
          <w:position w:val="-4"/>
        </w:rPr>
      </w:r>
      <w:r>
        <w:rPr>
          <w:rFonts w:ascii="Arial" w:hAnsi="Arial" w:cs="Arial" w:eastAsia="Arial"/>
          <w:sz w:val="45"/>
          <w:szCs w:val="45"/>
          <w:color w:val="4F4F4F"/>
          <w:spacing w:val="0"/>
          <w:w w:val="56"/>
          <w:position w:val="-4"/>
        </w:rPr>
        <w:t>ı</w:t>
      </w:r>
      <w:r>
        <w:rPr>
          <w:rFonts w:ascii="Arial" w:hAnsi="Arial" w:cs="Arial" w:eastAsia="Arial"/>
          <w:sz w:val="45"/>
          <w:szCs w:val="45"/>
          <w:color w:val="4F4F4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5"/>
          <w:szCs w:val="45"/>
          <w:color w:val="4F4F4F"/>
          <w:spacing w:val="0"/>
          <w:w w:val="100"/>
          <w:position w:val="-4"/>
        </w:rPr>
      </w:r>
      <w:r>
        <w:rPr>
          <w:rFonts w:ascii="Arial" w:hAnsi="Arial" w:cs="Arial" w:eastAsia="Arial"/>
          <w:sz w:val="29"/>
          <w:szCs w:val="29"/>
          <w:color w:val="A5A5A7"/>
          <w:spacing w:val="0"/>
          <w:w w:val="56"/>
          <w:position w:val="2"/>
        </w:rPr>
        <w:t>j</w:t>
      </w:r>
      <w:r>
        <w:rPr>
          <w:rFonts w:ascii="Arial" w:hAnsi="Arial" w:cs="Arial" w:eastAsia="Arial"/>
          <w:sz w:val="29"/>
          <w:szCs w:val="29"/>
          <w:color w:val="A5A5A7"/>
          <w:spacing w:val="-39"/>
          <w:w w:val="56"/>
          <w:position w:val="2"/>
        </w:rPr>
        <w:t> </w:t>
      </w:r>
      <w:r>
        <w:rPr>
          <w:rFonts w:ascii="Arial" w:hAnsi="Arial" w:cs="Arial" w:eastAsia="Arial"/>
          <w:sz w:val="29"/>
          <w:szCs w:val="29"/>
          <w:color w:val="A5A5A7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9"/>
          <w:szCs w:val="29"/>
          <w:color w:val="A5A5A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  <w:t>Ynngını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9"/>
          <w:position w:val="9"/>
        </w:rPr>
        <w:t>KontrolAltınaAlma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4"/>
          <w:w w:val="109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9"/>
          <w:position w:val="9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9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9"/>
          <w:position w:val="9"/>
        </w:rPr>
        <w:t>22:10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119" w:right="-20"/>
        <w:jc w:val="left"/>
        <w:tabs>
          <w:tab w:pos="2180" w:val="left"/>
          <w:tab w:pos="5700" w:val="left"/>
          <w:tab w:pos="111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10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5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53"/>
          <w:position w:val="1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0"/>
          <w:position w:val="1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6"/>
          <w:w w:val="14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40"/>
          <w:position w:val="1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27"/>
          <w:w w:val="14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  <w:position w:val="1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0"/>
          <w:position w:val="1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7"/>
          <w:w w:val="100"/>
          <w:position w:val="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0"/>
        </w:rPr>
        <w:t>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1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"/>
          <w:w w:val="100"/>
          <w:position w:val="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  <w:position w:val="1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"/>
          <w:w w:val="100"/>
          <w:position w:val="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0"/>
        </w:rPr>
        <w:t>di</w:t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  <w:position w:val="9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95"/>
          <w:position w:val="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"/>
          <w:w w:val="110"/>
          <w:position w:val="9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1"/>
          <w:position w:val="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53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9"/>
        </w:rPr>
      </w:r>
      <w:r>
        <w:rPr>
          <w:rFonts w:ascii="Arial" w:hAnsi="Arial" w:cs="Arial" w:eastAsia="Arial"/>
          <w:sz w:val="41"/>
          <w:szCs w:val="41"/>
          <w:color w:val="B5B5B8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2168" w:right="745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6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4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5"/>
          <w:w w:val="14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Cavit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DOGAN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8" w:lineRule="exact"/>
        <w:ind w:left="2207" w:right="-20"/>
        <w:jc w:val="left"/>
        <w:tabs>
          <w:tab w:pos="466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55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1"/>
          <w:w w:val="15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2"/>
          <w:w w:val="153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279"/>
        </w:rPr>
        <w:t>ı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rvık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8"/>
          <w:position w:val="-1"/>
        </w:rPr>
        <w:t>21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:41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3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70"/>
          <w:position w:val="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8"/>
          <w:w w:val="7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4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0"/>
        </w:rPr>
        <w:t>21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0"/>
        </w:rPr>
        <w:t>:48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</w:sectPr>
      </w:pPr>
      <w:rPr/>
    </w:p>
    <w:p>
      <w:pPr>
        <w:spacing w:before="0" w:after="0" w:line="184" w:lineRule="exact"/>
        <w:ind w:left="109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207"/>
          <w:position w:val="-1"/>
        </w:rPr>
        <w:t>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9"/>
          <w:w w:val="20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  <w:position w:val="-1"/>
        </w:rPr>
        <w:t>Plakas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6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6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0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ECB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-1"/>
        </w:rPr>
        <w:t>86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537" w:space="1692"/>
            <w:col w:w="9191"/>
          </w:cols>
        </w:sectPr>
      </w:pPr>
      <w:rPr/>
    </w:p>
    <w:p>
      <w:pPr>
        <w:spacing w:before="0" w:after="0" w:line="287" w:lineRule="exact"/>
        <w:ind w:left="119" w:right="-20"/>
        <w:jc w:val="left"/>
        <w:tabs>
          <w:tab w:pos="4680" w:val="left"/>
          <w:tab w:pos="6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>kibin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6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2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9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4"/>
          <w:w w:val="92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7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6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79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8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6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8"/>
          <w:position w:val="-1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31"/>
          <w:position w:val="-2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664" w:right="474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181818"/>
          <w:w w:val="6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8" w:after="0" w:line="263" w:lineRule="auto"/>
        <w:ind w:left="2155" w:right="4462" w:firstLine="2535"/>
        <w:jc w:val="left"/>
        <w:tabs>
          <w:tab w:pos="4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"/>
          <w:w w:val="9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7"/>
        </w:rPr>
        <w:t>ınııi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4"/>
          <w:w w:val="9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6"/>
          <w:w w:val="245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-Jandarma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14" w:right="-20"/>
        <w:jc w:val="left"/>
        <w:tabs>
          <w:tab w:pos="2140" w:val="left"/>
          <w:tab w:pos="466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:Oönü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w w:val="69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6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rdı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9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7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9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215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6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8"/>
          <w:position w:val="-1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8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-1"/>
        </w:rPr>
        <w:t>Adı-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3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3"/>
          <w:w w:val="103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9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1"/>
        </w:rPr>
        <w:t>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</w:sectPr>
      </w:pPr>
      <w:rPr/>
    </w:p>
    <w:p>
      <w:pPr>
        <w:spacing w:before="18" w:after="0" w:line="240" w:lineRule="auto"/>
        <w:ind w:left="10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-1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15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1951" w:space="204"/>
            <w:col w:w="9265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8" w:after="0" w:line="240" w:lineRule="auto"/>
        <w:ind w:left="4652" w:right="418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0" w:lineRule="exact"/>
        <w:ind w:left="109" w:right="-20"/>
        <w:jc w:val="left"/>
        <w:tabs>
          <w:tab w:pos="2820" w:val="left"/>
          <w:tab w:pos="4680" w:val="left"/>
          <w:tab w:pos="6580" w:val="left"/>
          <w:tab w:pos="8140" w:val="left"/>
          <w:tab w:pos="9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:s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m3</w:t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5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86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98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-1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6"/>
          <w:w w:val="104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5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43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3"/>
          <w:position w:val="-1"/>
        </w:rPr>
        <w:t>K02K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123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5239" w:right="-20"/>
        <w:jc w:val="left"/>
        <w:tabs>
          <w:tab w:pos="6540" w:val="left"/>
          <w:tab w:pos="8140" w:val="left"/>
          <w:tab w:pos="9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363636"/>
          <w:spacing w:val="0"/>
          <w:w w:val="326"/>
          <w:position w:val="3"/>
        </w:rPr>
        <w:t>ı</w:t>
      </w:r>
      <w:r>
        <w:rPr>
          <w:rFonts w:ascii="Arial" w:hAnsi="Arial" w:cs="Arial" w:eastAsia="Arial"/>
          <w:sz w:val="23"/>
          <w:szCs w:val="23"/>
          <w:color w:val="363636"/>
          <w:spacing w:val="-143"/>
          <w:w w:val="326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3"/>
        </w:rPr>
        <w:t>m3</w:t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6"/>
          <w:szCs w:val="26"/>
          <w:color w:val="181818"/>
          <w:spacing w:val="0"/>
          <w:w w:val="57"/>
          <w:position w:val="0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181818"/>
          <w:spacing w:val="-23"/>
          <w:w w:val="57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18181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18181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57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57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6" w:lineRule="exact"/>
        <w:ind w:left="119" w:right="7758" w:firstLine="-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4"/>
        </w:rPr>
        <w:t>Zarar-Ziya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1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4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2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9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bahçe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11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14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4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34" w:lineRule="exact"/>
        <w:ind w:left="2200" w:right="96" w:firstLine="-2081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6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deni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8"/>
          <w:position w:val="0"/>
        </w:rPr>
        <w:t>oruşturmada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8"/>
          <w:position w:val="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8"/>
          <w:position w:val="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yakıla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ateşi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dışına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çıkara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bahçe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kolay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9"/>
          <w:position w:val="0"/>
        </w:rPr>
        <w:t>anıcı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3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17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20" w:lineRule="atLeast"/>
        <w:ind w:left="109" w:right="4059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9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78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7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8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3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76767"/>
          <w:spacing w:val="0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9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3" w:after="0" w:line="193" w:lineRule="exact"/>
        <w:ind w:left="1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7"/>
          <w:w w:val="9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4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2" w:lineRule="exact"/>
        <w:ind w:left="14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</w:rPr>
        <w:t>r</w:t>
      </w:r>
      <w:r>
        <w:rPr>
          <w:rFonts w:ascii="Arial" w:hAnsi="Arial" w:cs="Arial" w:eastAsia="Arial"/>
          <w:sz w:val="22"/>
          <w:szCs w:val="22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1" w:after="0" w:line="240" w:lineRule="auto"/>
        <w:ind w:left="456" w:right="-20"/>
        <w:jc w:val="left"/>
        <w:tabs>
          <w:tab w:pos="2160" w:val="left"/>
          <w:tab w:pos="6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10"/>
          <w:w w:val="10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şU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1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2"/>
          <w:w w:val="10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8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2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40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14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4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92" w:lineRule="exact"/>
        <w:ind w:left="204" w:right="-20"/>
        <w:jc w:val="left"/>
        <w:tabs>
          <w:tab w:pos="1000" w:val="left"/>
          <w:tab w:pos="1500" w:val="left"/>
          <w:tab w:pos="2140" w:val="left"/>
          <w:tab w:pos="8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-1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8"/>
          <w:position w:val="-1"/>
        </w:rPr>
        <w:t>GümüldürGrub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8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l.Posta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</w:sectPr>
      </w:pPr>
      <w:rPr/>
    </w:p>
    <w:p>
      <w:pPr>
        <w:spacing w:before="38" w:after="0" w:line="240" w:lineRule="auto"/>
        <w:ind w:left="2278" w:right="-69"/>
        <w:jc w:val="left"/>
        <w:tabs>
          <w:tab w:pos="4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279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0" w:after="0" w:line="21" w:lineRule="exact"/>
        <w:ind w:left="25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F4F4F"/>
          <w:w w:val="47"/>
          <w:position w:val="-12"/>
        </w:rPr>
        <w:t>"</w:t>
      </w:r>
      <w:r>
        <w:rPr>
          <w:rFonts w:ascii="Arial" w:hAnsi="Arial" w:cs="Arial" w:eastAsia="Arial"/>
          <w:sz w:val="15"/>
          <w:szCs w:val="15"/>
          <w:color w:val="4F4F4F"/>
          <w:spacing w:val="-27"/>
          <w:w w:val="100"/>
          <w:position w:val="-1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36"/>
          <w:position w:val="-12"/>
        </w:rPr>
        <w:t>ü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2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55"/>
          <w:position w:val="-8"/>
        </w:rPr>
        <w:t>3t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55"/>
          <w:position w:val="-8"/>
        </w:rPr>
        <w:t>D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22"/>
          <w:w w:val="55"/>
          <w:position w:val="-8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77"/>
          <w:i/>
          <w:position w:val="-8"/>
        </w:rPr>
        <w:t>tMıu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2"/>
          <w:position w:val="-8"/>
        </w:rPr>
        <w:t>Z0i7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2" w:equalWidth="0">
            <w:col w:w="5840" w:space="3002"/>
            <w:col w:w="2578"/>
          </w:cols>
        </w:sectPr>
      </w:pPr>
      <w:rPr/>
    </w:p>
    <w:p>
      <w:pPr>
        <w:spacing w:before="0" w:after="0" w:line="180" w:lineRule="exact"/>
        <w:ind w:left="299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148346pt;margin-top:2.758546pt;width:7.09343pt;height:14pt;mso-position-horizontal-relative:page;mso-position-vertical-relative:paragraph;z-index:-15367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7C7C7C"/>
                      <w:spacing w:val="-2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676767"/>
                      <w:spacing w:val="-2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676767"/>
                      <w:spacing w:val="0"/>
                      <w:w w:val="100"/>
                      <w:emboss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67676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363636"/>
          <w:spacing w:val="0"/>
          <w:w w:val="100"/>
          <w:position w:val="-5"/>
        </w:rPr>
        <w:t>11)</w:t>
      </w:r>
      <w:r>
        <w:rPr>
          <w:rFonts w:ascii="Arial" w:hAnsi="Arial" w:cs="Arial" w:eastAsia="Arial"/>
          <w:sz w:val="7"/>
          <w:szCs w:val="7"/>
          <w:color w:val="36363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7"/>
          <w:szCs w:val="7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32"/>
          <w:position w:val="-3"/>
        </w:rPr>
        <w:t>.-""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32"/>
          <w:position w:val="-3"/>
        </w:rPr>
        <w:t>      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8"/>
          <w:w w:val="32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9"/>
          <w:w w:val="85"/>
          <w:position w:val="-3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676767"/>
          <w:spacing w:val="0"/>
          <w:w w:val="126"/>
          <w:position w:val="-3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42"/>
          <w:position w:val="-3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2"/>
          <w:w w:val="42"/>
          <w:position w:val="-3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6"/>
          <w:w w:val="111"/>
          <w:position w:val="-3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29"/>
          <w:position w:val="-3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39"/>
          <w:position w:val="-3"/>
        </w:rPr>
        <w:t>....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-17"/>
          <w:w w:val="39"/>
          <w:position w:val="-3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60"/>
          <w:position w:val="-3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261" w:right="-20"/>
        <w:jc w:val="left"/>
        <w:tabs>
          <w:tab w:pos="9460" w:val="left"/>
          <w:tab w:pos="9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i/>
          <w:position w:val="-3"/>
        </w:rPr>
        <w:t>.Q</w:t>
      </w:r>
      <w:r>
        <w:rPr>
          <w:rFonts w:ascii="Arial" w:hAnsi="Arial" w:cs="Arial" w:eastAsia="Arial"/>
          <w:sz w:val="15"/>
          <w:szCs w:val="15"/>
          <w:color w:val="363636"/>
          <w:spacing w:val="-35"/>
          <w:w w:val="100"/>
          <w:i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7"/>
          <w:szCs w:val="7"/>
          <w:color w:val="7C7C7C"/>
          <w:spacing w:val="0"/>
          <w:w w:val="163"/>
          <w:position w:val="3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7C7C7C"/>
          <w:spacing w:val="-27"/>
          <w:w w:val="163"/>
          <w:position w:val="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C7C7C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7C7C7C"/>
          <w:spacing w:val="0"/>
          <w:w w:val="100"/>
          <w:position w:val="3"/>
        </w:rPr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163"/>
          <w:position w:val="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left="233" w:right="-20"/>
        <w:jc w:val="left"/>
        <w:tabs>
          <w:tab w:pos="8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50"/>
          <w:szCs w:val="50"/>
          <w:color w:val="676767"/>
          <w:spacing w:val="-3"/>
          <w:w w:val="19"/>
          <w:position w:val="-3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4"/>
          <w:w w:val="50"/>
          <w:position w:val="-9"/>
        </w:rPr>
        <w:t>&lt;</w:t>
      </w:r>
      <w:r>
        <w:rPr>
          <w:rFonts w:ascii="Times New Roman" w:hAnsi="Times New Roman" w:cs="Times New Roman" w:eastAsia="Times New Roman"/>
          <w:sz w:val="50"/>
          <w:szCs w:val="50"/>
          <w:color w:val="363636"/>
          <w:spacing w:val="-147"/>
          <w:w w:val="98"/>
          <w:position w:val="-32"/>
        </w:rPr>
        <w:t>-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52"/>
          <w:position w:val="-1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-38"/>
          <w:w w:val="52"/>
          <w:position w:val="-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50"/>
          <w:position w:val="-9"/>
        </w:rPr>
        <w:t>l</w:t>
      </w:r>
      <w:r>
        <w:rPr>
          <w:rFonts w:ascii="Arial" w:hAnsi="Arial" w:cs="Arial" w:eastAsia="Arial"/>
          <w:sz w:val="21"/>
          <w:szCs w:val="21"/>
          <w:color w:val="363636"/>
          <w:spacing w:val="-44"/>
          <w:w w:val="52"/>
          <w:position w:val="-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51"/>
          <w:position w:val="-9"/>
        </w:rPr>
        <w:t>S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52"/>
          <w:position w:val="-14"/>
        </w:rPr>
        <w:t>.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  <w:position w:val="-14"/>
        </w:rPr>
      </w:r>
      <w:r>
        <w:rPr>
          <w:rFonts w:ascii="Arial" w:hAnsi="Arial" w:cs="Arial" w:eastAsia="Arial"/>
          <w:sz w:val="33"/>
          <w:szCs w:val="33"/>
          <w:color w:val="4F4F4F"/>
          <w:spacing w:val="11"/>
          <w:w w:val="174"/>
          <w:position w:val="-23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-7"/>
        </w:rPr>
        <w:t>!rfai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-7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2"/>
          <w:position w:val="-7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5"/>
          <w:w w:val="112"/>
          <w:position w:val="-7"/>
        </w:rPr>
        <w:t>e</w:t>
      </w:r>
      <w:r>
        <w:rPr>
          <w:rFonts w:ascii="Arial" w:hAnsi="Arial" w:cs="Arial" w:eastAsia="Arial"/>
          <w:sz w:val="32"/>
          <w:szCs w:val="32"/>
          <w:color w:val="4F4F4F"/>
          <w:spacing w:val="-43"/>
          <w:w w:val="88"/>
          <w:position w:val="-2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13"/>
          <w:position w:val="-7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2"/>
          <w:w w:val="113"/>
          <w:position w:val="-7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9"/>
          <w:position w:val="-7"/>
        </w:rPr>
        <w:t>i'r1ın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80"/>
          <w:position w:val="-7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95"/>
          <w:position w:val="-7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-7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7"/>
        </w:rPr>
        <w:t>irl"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right="1136"/>
        <w:jc w:val="right"/>
        <w:tabs>
          <w:tab w:pos="66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C7C7C"/>
          <w:w w:val="101"/>
          <w:position w:val="-6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7C7C7C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C7C7C"/>
          <w:w w:val="100"/>
          <w:position w:val="-6"/>
        </w:rPr>
      </w:r>
      <w:r>
        <w:rPr>
          <w:rFonts w:ascii="Arial" w:hAnsi="Arial" w:cs="Arial" w:eastAsia="Arial"/>
          <w:sz w:val="32"/>
          <w:szCs w:val="32"/>
          <w:color w:val="363636"/>
          <w:spacing w:val="0"/>
          <w:w w:val="74"/>
          <w:position w:val="-6"/>
        </w:rPr>
        <w:t>·</w:t>
      </w:r>
      <w:r>
        <w:rPr>
          <w:rFonts w:ascii="Arial" w:hAnsi="Arial" w:cs="Arial" w:eastAsia="Arial"/>
          <w:sz w:val="32"/>
          <w:szCs w:val="32"/>
          <w:color w:val="363636"/>
          <w:spacing w:val="0"/>
          <w:w w:val="74"/>
          <w:position w:val="-6"/>
        </w:rPr>
        <w:t> </w:t>
      </w:r>
      <w:r>
        <w:rPr>
          <w:rFonts w:ascii="Arial" w:hAnsi="Arial" w:cs="Arial" w:eastAsia="Arial"/>
          <w:sz w:val="32"/>
          <w:szCs w:val="32"/>
          <w:color w:val="363636"/>
          <w:spacing w:val="27"/>
          <w:w w:val="74"/>
          <w:position w:val="-6"/>
        </w:rPr>
        <w:t> </w:t>
      </w:r>
      <w:r>
        <w:rPr>
          <w:rFonts w:ascii="Arial" w:hAnsi="Arial" w:cs="Arial" w:eastAsia="Arial"/>
          <w:sz w:val="15"/>
          <w:szCs w:val="15"/>
          <w:color w:val="A5A5A7"/>
          <w:spacing w:val="0"/>
          <w:w w:val="58"/>
          <w:position w:val="-6"/>
        </w:rPr>
        <w:t>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80" w:right="220"/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61" w:lineRule="exact"/>
        <w:ind w:right="65"/>
        <w:jc w:val="right"/>
        <w:tabs>
          <w:tab w:pos="4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5.133018pt;margin-top:4.463715pt;width:2.63704pt;height:14pt;mso-position-horizontal-relative:page;mso-position-vertical-relative:paragraph;z-index:-15366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979795"/>
                      <w:spacing w:val="0"/>
                      <w:w w:val="67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6.794258pt;margin-top:10.541075pt;width:5.552339pt;height:6.5pt;mso-position-horizontal-relative:page;mso-position-vertical-relative:paragraph;z-index:-15365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59"/>
                    <w:jc w:val="left"/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A5A5A7"/>
                      <w:spacing w:val="-5"/>
                      <w:w w:val="102"/>
                    </w:rPr>
                    <w:t>,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7C7C7C"/>
                      <w:spacing w:val="0"/>
                      <w:w w:val="218"/>
                    </w:rPr>
                    <w:t>.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B5B5B8"/>
          <w:w w:val="165"/>
          <w:position w:val="-3"/>
        </w:rPr>
        <w:t>'</w:t>
      </w:r>
      <w:r>
        <w:rPr>
          <w:rFonts w:ascii="Arial" w:hAnsi="Arial" w:cs="Arial" w:eastAsia="Arial"/>
          <w:sz w:val="20"/>
          <w:szCs w:val="20"/>
          <w:color w:val="B5B5B8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B5B5B8"/>
          <w:w w:val="100"/>
          <w:position w:val="-3"/>
        </w:rPr>
      </w:r>
      <w:r>
        <w:rPr>
          <w:rFonts w:ascii="Arial" w:hAnsi="Arial" w:cs="Arial" w:eastAsia="Arial"/>
          <w:sz w:val="22"/>
          <w:szCs w:val="22"/>
          <w:color w:val="B5B5B8"/>
          <w:spacing w:val="0"/>
          <w:w w:val="102"/>
          <w:position w:val="0"/>
        </w:rPr>
        <w:t>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right="-20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A5A5A7"/>
          <w:spacing w:val="0"/>
          <w:w w:val="67"/>
          <w:position w:val="-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A5A5A7"/>
          <w:spacing w:val="18"/>
          <w:w w:val="67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7C7C7C"/>
          <w:spacing w:val="0"/>
          <w:w w:val="67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1677" w:right="1339"/>
        <w:jc w:val="center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B5B5B8"/>
          <w:spacing w:val="0"/>
          <w:w w:val="102"/>
        </w:rPr>
        <w:t>·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60" w:lineRule="exact"/>
        <w:ind w:right="-71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979795"/>
          <w:spacing w:val="0"/>
          <w:w w:val="126"/>
          <w:position w:val="-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79795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79795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8"/>
          <w:position w:val="-7"/>
        </w:rPr>
        <w:t>iıra;ye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3"/>
          <w:w w:val="88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3"/>
          <w:position w:val="-7"/>
        </w:rPr>
        <w:t>Ç•wşu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77" w:lineRule="exact"/>
        <w:ind w:left="-401" w:right="-20"/>
        <w:jc w:val="left"/>
        <w:tabs>
          <w:tab w:pos="176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464B6E"/>
          <w:spacing w:val="-364"/>
          <w:w w:val="203"/>
          <w:i/>
          <w:position w:val="-62"/>
        </w:rPr>
        <w:t>w</w:t>
      </w:r>
      <w:r>
        <w:rPr>
          <w:rFonts w:ascii="Arial" w:hAnsi="Arial" w:cs="Arial" w:eastAsia="Arial"/>
          <w:sz w:val="9"/>
          <w:szCs w:val="9"/>
          <w:color w:val="B5B5B8"/>
          <w:spacing w:val="-3"/>
          <w:w w:val="194"/>
          <w:position w:val="44"/>
        </w:rPr>
        <w:t>-</w:t>
      </w:r>
      <w:r>
        <w:rPr>
          <w:rFonts w:ascii="Arial" w:hAnsi="Arial" w:cs="Arial" w:eastAsia="Arial"/>
          <w:sz w:val="9"/>
          <w:szCs w:val="9"/>
          <w:color w:val="212697"/>
          <w:spacing w:val="0"/>
          <w:w w:val="321"/>
          <w:position w:val="44"/>
        </w:rPr>
        <w:t>\</w:t>
      </w:r>
      <w:r>
        <w:rPr>
          <w:rFonts w:ascii="Arial" w:hAnsi="Arial" w:cs="Arial" w:eastAsia="Arial"/>
          <w:sz w:val="9"/>
          <w:szCs w:val="9"/>
          <w:color w:val="212697"/>
          <w:spacing w:val="0"/>
          <w:w w:val="100"/>
          <w:position w:val="44"/>
        </w:rPr>
        <w:t>  </w:t>
      </w:r>
      <w:r>
        <w:rPr>
          <w:rFonts w:ascii="Arial" w:hAnsi="Arial" w:cs="Arial" w:eastAsia="Arial"/>
          <w:sz w:val="9"/>
          <w:szCs w:val="9"/>
          <w:color w:val="212697"/>
          <w:spacing w:val="3"/>
          <w:w w:val="100"/>
          <w:position w:val="44"/>
        </w:rPr>
        <w:t> </w:t>
      </w:r>
      <w:r>
        <w:rPr>
          <w:rFonts w:ascii="Arial" w:hAnsi="Arial" w:cs="Arial" w:eastAsia="Arial"/>
          <w:sz w:val="9"/>
          <w:szCs w:val="9"/>
          <w:color w:val="7E8E6E"/>
          <w:spacing w:val="0"/>
          <w:w w:val="157"/>
          <w:position w:val="44"/>
        </w:rPr>
        <w:t>'</w:t>
      </w:r>
      <w:r>
        <w:rPr>
          <w:rFonts w:ascii="Arial" w:hAnsi="Arial" w:cs="Arial" w:eastAsia="Arial"/>
          <w:sz w:val="9"/>
          <w:szCs w:val="9"/>
          <w:color w:val="7E8E6E"/>
          <w:spacing w:val="0"/>
          <w:w w:val="157"/>
          <w:position w:val="44"/>
        </w:rPr>
        <w:t> </w:t>
      </w:r>
      <w:r>
        <w:rPr>
          <w:rFonts w:ascii="Arial" w:hAnsi="Arial" w:cs="Arial" w:eastAsia="Arial"/>
          <w:sz w:val="9"/>
          <w:szCs w:val="9"/>
          <w:color w:val="7E8E6E"/>
          <w:spacing w:val="33"/>
          <w:w w:val="157"/>
          <w:position w:val="44"/>
        </w:rPr>
        <w:t> </w:t>
      </w:r>
      <w:r>
        <w:rPr>
          <w:rFonts w:ascii="Arial" w:hAnsi="Arial" w:cs="Arial" w:eastAsia="Arial"/>
          <w:sz w:val="9"/>
          <w:szCs w:val="9"/>
          <w:color w:val="464B6E"/>
          <w:spacing w:val="0"/>
          <w:w w:val="100"/>
          <w:position w:val="44"/>
        </w:rPr>
        <w:t>.:_,.</w:t>
      </w:r>
      <w:r>
        <w:rPr>
          <w:rFonts w:ascii="Arial" w:hAnsi="Arial" w:cs="Arial" w:eastAsia="Arial"/>
          <w:sz w:val="9"/>
          <w:szCs w:val="9"/>
          <w:color w:val="464B6E"/>
          <w:spacing w:val="-7"/>
          <w:w w:val="100"/>
          <w:position w:val="44"/>
        </w:rPr>
        <w:t> </w:t>
      </w:r>
      <w:r>
        <w:rPr>
          <w:rFonts w:ascii="Arial" w:hAnsi="Arial" w:cs="Arial" w:eastAsia="Arial"/>
          <w:sz w:val="9"/>
          <w:szCs w:val="9"/>
          <w:color w:val="464B6E"/>
          <w:spacing w:val="0"/>
          <w:w w:val="100"/>
          <w:position w:val="44"/>
        </w:rPr>
        <w:tab/>
      </w:r>
      <w:r>
        <w:rPr>
          <w:rFonts w:ascii="Arial" w:hAnsi="Arial" w:cs="Arial" w:eastAsia="Arial"/>
          <w:sz w:val="9"/>
          <w:szCs w:val="9"/>
          <w:color w:val="464B6E"/>
          <w:spacing w:val="0"/>
          <w:w w:val="100"/>
          <w:position w:val="44"/>
        </w:rPr>
      </w:r>
      <w:r>
        <w:rPr>
          <w:rFonts w:ascii="Arial" w:hAnsi="Arial" w:cs="Arial" w:eastAsia="Arial"/>
          <w:sz w:val="9"/>
          <w:szCs w:val="9"/>
          <w:color w:val="7C7C7C"/>
          <w:spacing w:val="0"/>
          <w:w w:val="107"/>
          <w:position w:val="44"/>
        </w:rPr>
        <w:t>-&lt;;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3" w:equalWidth="0">
            <w:col w:w="1991" w:space="368"/>
            <w:col w:w="3214" w:space="2690"/>
            <w:col w:w="3157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62" w:lineRule="exact"/>
        <w:ind w:right="-20"/>
        <w:jc w:val="righ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648804pt;margin-top:-4.507555pt;width:43.565382pt;height:18.929323pt;mso-position-horizontal-relative:page;mso-position-vertical-relative:paragraph;z-index:-15361" type="#_x0000_t202" filled="f" stroked="f">
            <v:textbox inset="0,0,0,0">
              <w:txbxContent>
                <w:p>
                  <w:pPr>
                    <w:spacing w:before="0" w:after="0" w:line="379" w:lineRule="exact"/>
                    <w:ind w:right="-97"/>
                    <w:jc w:val="left"/>
                    <w:tabs>
                      <w:tab w:pos="800" w:val="left"/>
                    </w:tabs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979795"/>
                      <w:spacing w:val="0"/>
                      <w:w w:val="67"/>
                      <w:position w:val="5"/>
                    </w:rPr>
                    <w:t>-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979795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979795"/>
                      <w:spacing w:val="0"/>
                      <w:w w:val="100"/>
                      <w:position w:val="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A5A5A7"/>
                      <w:spacing w:val="0"/>
                      <w:w w:val="67"/>
                      <w:position w:val="-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"/>
          <w:szCs w:val="6"/>
          <w:color w:val="363636"/>
          <w:w w:val="104"/>
          <w:position w:val="-1"/>
        </w:rPr>
        <w:t>"</w:t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-2"/>
          <w:w w:val="104"/>
          <w:position w:val="-1"/>
        </w:rPr>
        <w:t>"</w:t>
      </w:r>
      <w:r>
        <w:rPr>
          <w:rFonts w:ascii="Times New Roman" w:hAnsi="Times New Roman" w:cs="Times New Roman" w:eastAsia="Times New Roman"/>
          <w:sz w:val="6"/>
          <w:szCs w:val="6"/>
          <w:color w:val="7C7C7C"/>
          <w:spacing w:val="0"/>
          <w:w w:val="240"/>
          <w:position w:val="-1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7C7C7C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0"/>
          <w:w w:val="255"/>
          <w:position w:val="-1"/>
        </w:rPr>
        <w:t>"</w:t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0"/>
          <w:w w:val="255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8"/>
          <w:w w:val="255"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C7C7C"/>
          <w:spacing w:val="0"/>
          <w:w w:val="110"/>
          <w:position w:val="-1"/>
        </w:rPr>
        <w:t>o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right="20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363636"/>
          <w:spacing w:val="-9"/>
          <w:w w:val="104"/>
        </w:rPr>
        <w:t>'</w:t>
      </w:r>
      <w:r>
        <w:rPr>
          <w:rFonts w:ascii="Arial" w:hAnsi="Arial" w:cs="Arial" w:eastAsia="Arial"/>
          <w:sz w:val="9"/>
          <w:szCs w:val="9"/>
          <w:color w:val="676767"/>
          <w:spacing w:val="0"/>
          <w:w w:val="52"/>
        </w:rPr>
        <w:t>'.:.</w:t>
      </w:r>
      <w:r>
        <w:rPr>
          <w:rFonts w:ascii="Arial" w:hAnsi="Arial" w:cs="Arial" w:eastAsia="Arial"/>
          <w:sz w:val="9"/>
          <w:szCs w:val="9"/>
          <w:color w:val="676767"/>
          <w:spacing w:val="0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676767"/>
          <w:spacing w:val="-4"/>
          <w:w w:val="100"/>
        </w:rPr>
        <w:t> </w:t>
      </w:r>
      <w:r>
        <w:rPr>
          <w:rFonts w:ascii="Arial" w:hAnsi="Arial" w:cs="Arial" w:eastAsia="Arial"/>
          <w:sz w:val="9"/>
          <w:szCs w:val="9"/>
          <w:color w:val="D6D6D6"/>
          <w:spacing w:val="5"/>
          <w:w w:val="100"/>
        </w:rPr>
        <w:t>"</w:t>
      </w:r>
      <w:r>
        <w:rPr>
          <w:rFonts w:ascii="Arial" w:hAnsi="Arial" w:cs="Arial" w:eastAsia="Arial"/>
          <w:sz w:val="9"/>
          <w:szCs w:val="9"/>
          <w:color w:val="A5A5A7"/>
          <w:spacing w:val="0"/>
          <w:w w:val="160"/>
        </w:rPr>
        <w:t>1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143" w:lineRule="exact"/>
        <w:ind w:left="161" w:right="269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5A5A7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A5A5A7"/>
          <w:spacing w:val="13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57"/>
          <w:i/>
          <w:position w:val="-3"/>
        </w:rPr>
        <w:t>f</w:t>
      </w:r>
      <w:r>
        <w:rPr>
          <w:rFonts w:ascii="Arial" w:hAnsi="Arial" w:cs="Arial" w:eastAsia="Arial"/>
          <w:sz w:val="18"/>
          <w:szCs w:val="18"/>
          <w:color w:val="363636"/>
          <w:spacing w:val="-32"/>
          <w:w w:val="10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61"/>
          <w:i/>
          <w:position w:val="-3"/>
        </w:rPr>
        <w:t>aij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-36" w:right="221"/>
        <w:jc w:val="center"/>
        <w:tabs>
          <w:tab w:pos="3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128784pt;margin-top:-1.729035pt;width:13.839661pt;height:10pt;mso-position-horizontal-relative:page;mso-position-vertical-relative:paragraph;z-index:-1536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4F4F4F"/>
                      <w:spacing w:val="0"/>
                      <w:w w:val="100"/>
                    </w:rPr>
                    <w:t>l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F4F4F"/>
                      <w:spacing w:val="-1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F4F4F"/>
                      <w:spacing w:val="0"/>
                      <w:w w:val="100"/>
                    </w:rPr>
                    <w:t>Ş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F4F4F"/>
                      <w:spacing w:val="0"/>
                      <w:w w:val="100"/>
                    </w:rPr>
                    <w:t>u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1.412109pt;margin-top:-.918721pt;width:6.28236pt;height:9pt;mso-position-horizontal-relative:page;mso-position-vertical-relative:paragraph;z-index:-15363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4F4F4F"/>
                      <w:spacing w:val="0"/>
                      <w:w w:val="83"/>
                    </w:rPr>
                    <w:t>,,.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72"/>
          <w:position w:val="-3"/>
        </w:rPr>
        <w:t>Mü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-5"/>
          <w:w w:val="183"/>
          <w:position w:val="-3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B5B5B8"/>
          <w:spacing w:val="0"/>
          <w:w w:val="88"/>
          <w:position w:val="-3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B5B5B8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91"/>
          <w:position w:val="-3"/>
        </w:rPr>
        <w:t>!l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3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89"/>
          <w:i/>
          <w:position w:val="7"/>
        </w:rPr>
        <w:t>'</w:t>
      </w:r>
      <w:r>
        <w:rPr>
          <w:rFonts w:ascii="Arial" w:hAnsi="Arial" w:cs="Arial" w:eastAsia="Arial"/>
          <w:sz w:val="18"/>
          <w:szCs w:val="18"/>
          <w:color w:val="4F4F4F"/>
          <w:spacing w:val="43"/>
          <w:w w:val="189"/>
          <w:i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89"/>
          <w:position w:val="7"/>
        </w:rPr>
        <w:t>.;</w:t>
      </w:r>
      <w:r>
        <w:rPr>
          <w:rFonts w:ascii="Arial" w:hAnsi="Arial" w:cs="Arial" w:eastAsia="Arial"/>
          <w:sz w:val="18"/>
          <w:szCs w:val="18"/>
          <w:color w:val="4F4F4F"/>
          <w:spacing w:val="-38"/>
          <w:w w:val="189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78"/>
          <w:position w:val="-6"/>
        </w:rPr>
        <w:t>l"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78"/>
          <w:position w:val="-6"/>
        </w:rPr>
        <w:t>ıf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78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19"/>
          <w:w w:val="78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676767"/>
          <w:spacing w:val="0"/>
          <w:w w:val="108"/>
          <w:position w:val="-6"/>
        </w:rPr>
        <w:t>\ı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3" w:equalWidth="0">
            <w:col w:w="2003" w:space="6279"/>
            <w:col w:w="977" w:space="88"/>
            <w:col w:w="2073"/>
          </w:cols>
        </w:sectPr>
      </w:pPr>
      <w:rPr/>
    </w:p>
    <w:p>
      <w:pPr>
        <w:spacing w:before="0" w:after="0" w:line="336" w:lineRule="exact"/>
        <w:ind w:left="712" w:right="-117"/>
        <w:jc w:val="left"/>
        <w:tabs>
          <w:tab w:pos="110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7"/>
          <w:szCs w:val="37"/>
          <w:color w:val="A5A5A7"/>
          <w:spacing w:val="0"/>
          <w:w w:val="50"/>
          <w:position w:val="-6"/>
        </w:rPr>
        <w:t>.</w:t>
      </w:r>
      <w:r>
        <w:rPr>
          <w:rFonts w:ascii="Arial" w:hAnsi="Arial" w:cs="Arial" w:eastAsia="Arial"/>
          <w:sz w:val="37"/>
          <w:szCs w:val="37"/>
          <w:color w:val="A5A5A7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7"/>
          <w:szCs w:val="37"/>
          <w:color w:val="A5A5A7"/>
          <w:spacing w:val="0"/>
          <w:w w:val="100"/>
          <w:position w:val="-6"/>
        </w:rPr>
      </w:r>
      <w:r>
        <w:rPr>
          <w:rFonts w:ascii="Arial" w:hAnsi="Arial" w:cs="Arial" w:eastAsia="Arial"/>
          <w:sz w:val="46"/>
          <w:szCs w:val="46"/>
          <w:color w:val="B5B5B8"/>
          <w:spacing w:val="-56"/>
          <w:w w:val="51"/>
          <w:position w:val="-16"/>
        </w:rPr>
        <w:t>.</w:t>
      </w:r>
      <w:r>
        <w:rPr>
          <w:rFonts w:ascii="Arial" w:hAnsi="Arial" w:cs="Arial" w:eastAsia="Arial"/>
          <w:sz w:val="35"/>
          <w:szCs w:val="35"/>
          <w:color w:val="B5B5B8"/>
          <w:spacing w:val="-53"/>
          <w:w w:val="107"/>
          <w:position w:val="-2"/>
        </w:rPr>
        <w:t>.</w:t>
      </w:r>
      <w:r>
        <w:rPr>
          <w:rFonts w:ascii="Arial" w:hAnsi="Arial" w:cs="Arial" w:eastAsia="Arial"/>
          <w:sz w:val="35"/>
          <w:szCs w:val="35"/>
          <w:color w:val="979795"/>
          <w:spacing w:val="0"/>
          <w:w w:val="67"/>
          <w:position w:val="-2"/>
        </w:rPr>
        <w:t>.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979795"/>
          <w:spacing w:val="0"/>
          <w:w w:val="22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79795"/>
          <w:spacing w:val="-40"/>
          <w:w w:val="22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5B5B8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5B5B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63636"/>
          <w:spacing w:val="0"/>
          <w:w w:val="118"/>
        </w:rPr>
        <w:t>t•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48" w:after="0" w:line="154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4"/>
          <w:i/>
          <w:position w:val="-5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9" w:after="0" w:line="195" w:lineRule="exact"/>
        <w:ind w:left="-54" w:right="1593"/>
        <w:jc w:val="right"/>
        <w:tabs>
          <w:tab w:pos="680" w:val="left"/>
          <w:tab w:pos="1520" w:val="left"/>
          <w:tab w:pos="6300" w:val="left"/>
          <w:tab w:pos="66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5"/>
          <w:w w:val="130"/>
          <w:position w:val="-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979795"/>
          <w:spacing w:val="-16"/>
          <w:w w:val="97"/>
          <w:position w:val="-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0"/>
          <w:w w:val="127"/>
          <w:position w:val="-6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7C7C7C"/>
          <w:spacing w:val="-41"/>
          <w:w w:val="127"/>
          <w:position w:val="-6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13"/>
          <w:position w:val="-6"/>
        </w:rPr>
        <w:t>AI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A5A5A7"/>
          <w:spacing w:val="0"/>
          <w:w w:val="128"/>
          <w:position w:val="-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5A5A7"/>
          <w:spacing w:val="-17"/>
          <w:w w:val="128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6"/>
        </w:rPr>
      </w:r>
      <w:r>
        <w:rPr>
          <w:rFonts w:ascii="Arial" w:hAnsi="Arial" w:cs="Arial" w:eastAsia="Arial"/>
          <w:sz w:val="20"/>
          <w:szCs w:val="20"/>
          <w:color w:val="7E829A"/>
          <w:spacing w:val="0"/>
          <w:w w:val="118"/>
          <w:position w:val="-6"/>
        </w:rPr>
        <w:t>'</w:t>
      </w:r>
      <w:r>
        <w:rPr>
          <w:rFonts w:ascii="Arial" w:hAnsi="Arial" w:cs="Arial" w:eastAsia="Arial"/>
          <w:sz w:val="20"/>
          <w:szCs w:val="20"/>
          <w:color w:val="7E829A"/>
          <w:spacing w:val="-33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6"/>
        </w:rPr>
        <w:t>tGE</w:t>
      </w:r>
      <w:r>
        <w:rPr>
          <w:rFonts w:ascii="Arial" w:hAnsi="Arial" w:cs="Arial" w:eastAsia="Arial"/>
          <w:sz w:val="20"/>
          <w:szCs w:val="20"/>
          <w:color w:val="4F4F4F"/>
          <w:spacing w:val="-31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7C7C7C"/>
          <w:spacing w:val="0"/>
          <w:w w:val="61"/>
          <w:position w:val="-1"/>
        </w:rPr>
        <w:t>\\</w:t>
      </w:r>
      <w:r>
        <w:rPr>
          <w:rFonts w:ascii="Arial" w:hAnsi="Arial" w:cs="Arial" w:eastAsia="Arial"/>
          <w:sz w:val="18"/>
          <w:szCs w:val="18"/>
          <w:color w:val="7C7C7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7C7C7C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39"/>
          <w:position w:val="-1"/>
        </w:rPr>
        <w:t>-</w:t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39"/>
          <w:position w:val="-1"/>
        </w:rPr>
        <w:t>       </w:t>
      </w:r>
      <w:r>
        <w:rPr>
          <w:rFonts w:ascii="Arial" w:hAnsi="Arial" w:cs="Arial" w:eastAsia="Arial"/>
          <w:sz w:val="18"/>
          <w:szCs w:val="18"/>
          <w:color w:val="B5B5B8"/>
          <w:spacing w:val="10"/>
          <w:w w:val="39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A5A5A7"/>
          <w:spacing w:val="0"/>
          <w:w w:val="39"/>
          <w:position w:val="-1"/>
        </w:rPr>
        <w:t>-</w:t>
      </w:r>
      <w:r>
        <w:rPr>
          <w:rFonts w:ascii="Arial" w:hAnsi="Arial" w:cs="Arial" w:eastAsia="Arial"/>
          <w:sz w:val="18"/>
          <w:szCs w:val="18"/>
          <w:color w:val="A5A5A7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363636"/>
          <w:spacing w:val="-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47"/>
          <w:position w:val="-1"/>
        </w:rPr>
        <w:t>.,..</w:t>
      </w:r>
      <w:r>
        <w:rPr>
          <w:rFonts w:ascii="Arial" w:hAnsi="Arial" w:cs="Arial" w:eastAsia="Arial"/>
          <w:sz w:val="18"/>
          <w:szCs w:val="18"/>
          <w:color w:val="4F4F4F"/>
          <w:spacing w:val="8"/>
          <w:w w:val="47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D60A3"/>
          <w:spacing w:val="-11"/>
          <w:w w:val="100"/>
          <w:i/>
          <w:position w:val="-1"/>
        </w:rPr>
        <w:t>·</w:t>
      </w:r>
      <w:r>
        <w:rPr>
          <w:rFonts w:ascii="Arial" w:hAnsi="Arial" w:cs="Arial" w:eastAsia="Arial"/>
          <w:sz w:val="18"/>
          <w:szCs w:val="18"/>
          <w:color w:val="979795"/>
          <w:spacing w:val="0"/>
          <w:w w:val="100"/>
          <w:i/>
          <w:position w:val="-1"/>
        </w:rPr>
        <w:t>:</w:t>
      </w:r>
      <w:r>
        <w:rPr>
          <w:rFonts w:ascii="Arial" w:hAnsi="Arial" w:cs="Arial" w:eastAsia="Arial"/>
          <w:sz w:val="18"/>
          <w:szCs w:val="18"/>
          <w:color w:val="979795"/>
          <w:spacing w:val="28"/>
          <w:w w:val="100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104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right="1615"/>
        <w:jc w:val="right"/>
        <w:tabs>
          <w:tab w:pos="6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9"/>
          <w:szCs w:val="29"/>
          <w:color w:val="7C7C7C"/>
          <w:w w:val="51"/>
          <w:position w:val="-8"/>
        </w:rPr>
        <w:t>'"'"'</w:t>
      </w:r>
      <w:r>
        <w:rPr>
          <w:rFonts w:ascii="Arial" w:hAnsi="Arial" w:cs="Arial" w:eastAsia="Arial"/>
          <w:sz w:val="29"/>
          <w:szCs w:val="29"/>
          <w:color w:val="7C7C7C"/>
          <w:w w:val="100"/>
          <w:position w:val="-8"/>
        </w:rPr>
        <w:tab/>
      </w:r>
      <w:r>
        <w:rPr>
          <w:rFonts w:ascii="Arial" w:hAnsi="Arial" w:cs="Arial" w:eastAsia="Arial"/>
          <w:sz w:val="29"/>
          <w:szCs w:val="29"/>
          <w:color w:val="7C7C7C"/>
          <w:w w:val="100"/>
          <w:position w:val="-8"/>
        </w:rPr>
      </w:r>
      <w:r>
        <w:rPr>
          <w:rFonts w:ascii="Arial" w:hAnsi="Arial" w:cs="Arial" w:eastAsia="Arial"/>
          <w:sz w:val="23"/>
          <w:szCs w:val="23"/>
          <w:color w:val="7C7C7C"/>
          <w:w w:val="51"/>
          <w:position w:val="-8"/>
        </w:rPr>
        <w:t>;</w:t>
      </w:r>
      <w:r>
        <w:rPr>
          <w:rFonts w:ascii="Arial" w:hAnsi="Arial" w:cs="Arial" w:eastAsia="Arial"/>
          <w:sz w:val="23"/>
          <w:szCs w:val="23"/>
          <w:color w:val="7C7C7C"/>
          <w:w w:val="52"/>
          <w:position w:val="-8"/>
        </w:rPr>
        <w:t>)</w:t>
      </w:r>
      <w:r>
        <w:rPr>
          <w:rFonts w:ascii="Arial" w:hAnsi="Arial" w:cs="Arial" w:eastAsia="Arial"/>
          <w:sz w:val="23"/>
          <w:szCs w:val="23"/>
          <w:color w:val="7C7C7C"/>
          <w:w w:val="51"/>
          <w:position w:val="-8"/>
        </w:rPr>
        <w:t>,.,..</w:t>
      </w:r>
      <w:r>
        <w:rPr>
          <w:rFonts w:ascii="Arial" w:hAnsi="Arial" w:cs="Arial" w:eastAsia="Arial"/>
          <w:sz w:val="23"/>
          <w:szCs w:val="23"/>
          <w:color w:val="00000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80" w:right="220"/>
          <w:cols w:num="3" w:equalWidth="0">
            <w:col w:w="1253" w:space="347"/>
            <w:col w:w="546" w:space="185"/>
            <w:col w:w="908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0" w:lineRule="exact"/>
        <w:ind w:left="26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-11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72" w:lineRule="exact"/>
        <w:ind w:right="-109"/>
        <w:jc w:val="left"/>
        <w:tabs>
          <w:tab w:pos="48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B5B5B8"/>
          <w:spacing w:val="9"/>
          <w:w w:val="148"/>
          <w:position w:val="24"/>
        </w:rPr>
        <w:t>,</w:t>
      </w:r>
      <w:r>
        <w:rPr>
          <w:rFonts w:ascii="Arial" w:hAnsi="Arial" w:cs="Arial" w:eastAsia="Arial"/>
          <w:sz w:val="12"/>
          <w:szCs w:val="12"/>
          <w:color w:val="979795"/>
          <w:spacing w:val="0"/>
          <w:w w:val="148"/>
          <w:position w:val="24"/>
        </w:rPr>
        <w:t>.</w:t>
      </w:r>
      <w:r>
        <w:rPr>
          <w:rFonts w:ascii="Arial" w:hAnsi="Arial" w:cs="Arial" w:eastAsia="Arial"/>
          <w:sz w:val="12"/>
          <w:szCs w:val="12"/>
          <w:color w:val="979795"/>
          <w:spacing w:val="0"/>
          <w:w w:val="100"/>
          <w:position w:val="24"/>
        </w:rPr>
        <w:tab/>
      </w:r>
      <w:r>
        <w:rPr>
          <w:rFonts w:ascii="Arial" w:hAnsi="Arial" w:cs="Arial" w:eastAsia="Arial"/>
          <w:sz w:val="12"/>
          <w:szCs w:val="12"/>
          <w:color w:val="979795"/>
          <w:spacing w:val="0"/>
          <w:w w:val="100"/>
          <w:position w:val="24"/>
        </w:rPr>
      </w:r>
      <w:r>
        <w:rPr>
          <w:rFonts w:ascii="Arial" w:hAnsi="Arial" w:cs="Arial" w:eastAsia="Arial"/>
          <w:sz w:val="32"/>
          <w:szCs w:val="32"/>
          <w:color w:val="D6D6D6"/>
          <w:spacing w:val="0"/>
          <w:w w:val="100"/>
          <w:position w:val="7"/>
        </w:rPr>
        <w:t>.</w:t>
      </w:r>
      <w:r>
        <w:rPr>
          <w:rFonts w:ascii="Arial" w:hAnsi="Arial" w:cs="Arial" w:eastAsia="Arial"/>
          <w:sz w:val="32"/>
          <w:szCs w:val="32"/>
          <w:color w:val="D6D6D6"/>
          <w:spacing w:val="35"/>
          <w:w w:val="100"/>
          <w:position w:val="7"/>
        </w:rPr>
        <w:t> </w:t>
      </w:r>
      <w:r>
        <w:rPr>
          <w:rFonts w:ascii="Arial" w:hAnsi="Arial" w:cs="Arial" w:eastAsia="Arial"/>
          <w:sz w:val="46"/>
          <w:szCs w:val="46"/>
          <w:color w:val="B5B5B8"/>
          <w:spacing w:val="0"/>
          <w:w w:val="61"/>
          <w:position w:val="0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24" w:after="0" w:line="21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B5B5B8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B5B5B8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767"/>
          <w:spacing w:val="0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81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6.664124pt;margin-top:5.417838pt;width:28.361226pt;height:5.5pt;mso-position-horizontal-relative:page;mso-position-vertical-relative:paragraph;z-index:-15362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424B9E"/>
                      <w:spacing w:val="0"/>
                      <w:w w:val="100"/>
                    </w:rPr>
                    <w:t>_A.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424B9E"/>
                      <w:spacing w:val="0"/>
                      <w:w w:val="100"/>
                    </w:rPr>
                    <w:t>    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424B9E"/>
                      <w:spacing w:val="2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D60A3"/>
                      <w:spacing w:val="0"/>
                      <w:w w:val="214"/>
                    </w:rPr>
                    <w:t>,_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B5B5B8"/>
          <w:w w:val="176"/>
          <w:position w:val="1"/>
        </w:rPr>
        <w:t>'</w:t>
      </w:r>
      <w:r>
        <w:rPr>
          <w:rFonts w:ascii="Arial" w:hAnsi="Arial" w:cs="Arial" w:eastAsia="Arial"/>
          <w:sz w:val="19"/>
          <w:szCs w:val="19"/>
          <w:color w:val="B5B5B8"/>
          <w:spacing w:val="9"/>
          <w:w w:val="177"/>
          <w:position w:val="1"/>
        </w:rPr>
        <w:t>v</w:t>
      </w:r>
      <w:r>
        <w:rPr>
          <w:rFonts w:ascii="Arial" w:hAnsi="Arial" w:cs="Arial" w:eastAsia="Arial"/>
          <w:sz w:val="19"/>
          <w:szCs w:val="19"/>
          <w:color w:val="979795"/>
          <w:spacing w:val="3"/>
          <w:w w:val="119"/>
          <w:position w:val="1"/>
        </w:rPr>
        <w:t>h</w:t>
      </w:r>
      <w:r>
        <w:rPr>
          <w:rFonts w:ascii="Arial" w:hAnsi="Arial" w:cs="Arial" w:eastAsia="Arial"/>
          <w:sz w:val="19"/>
          <w:szCs w:val="19"/>
          <w:color w:val="B5B5B8"/>
          <w:spacing w:val="0"/>
          <w:w w:val="94"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B5B5B8"/>
          <w:spacing w:val="7"/>
          <w:w w:val="93"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B5B5B8"/>
          <w:spacing w:val="0"/>
          <w:w w:val="71"/>
          <w:position w:val="1"/>
        </w:rPr>
        <w:t>•</w:t>
      </w:r>
      <w:r>
        <w:rPr>
          <w:rFonts w:ascii="Arial" w:hAnsi="Arial" w:cs="Arial" w:eastAsia="Arial"/>
          <w:sz w:val="19"/>
          <w:szCs w:val="19"/>
          <w:color w:val="B5B5B8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B5B5B8"/>
          <w:spacing w:val="2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7C7C7C"/>
          <w:spacing w:val="0"/>
          <w:w w:val="103"/>
          <w:position w:val="1"/>
        </w:rPr>
        <w:t>BI\Y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18" w:lineRule="exact"/>
        <w:ind w:left="10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  <w:position w:val="-2"/>
        </w:rPr>
        <w:t>RAMİR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27"/>
          <w:position w:val="-2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7C7C7C"/>
          <w:spacing w:val="0"/>
          <w:w w:val="103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  <w:cols w:num="4" w:equalWidth="0">
            <w:col w:w="408" w:space="446"/>
            <w:col w:w="791" w:space="912"/>
            <w:col w:w="1114" w:space="0"/>
            <w:col w:w="7749"/>
          </w:cols>
        </w:sectPr>
      </w:pPr>
      <w:rPr/>
    </w:p>
    <w:p>
      <w:pPr>
        <w:spacing w:before="0" w:after="0" w:line="373" w:lineRule="exact"/>
        <w:ind w:left="2274" w:right="-20"/>
        <w:jc w:val="left"/>
        <w:tabs>
          <w:tab w:pos="5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8.036364pt;margin-top:27.572666pt;width:561.61915pt;height:755.024134pt;mso-position-horizontal-relative:page;mso-position-vertical-relative:page;z-index:-15369" coordorigin="361,551" coordsize="11232,15100">
            <v:group style="position:absolute;left:375;top:568;width:721;height:2" coordorigin="375,568" coordsize="721,2">
              <v:shape style="position:absolute;left:375;top:568;width:721;height:2" coordorigin="375,568" coordsize="721,0" path="m375,568l1096,568e" filled="f" stroked="t" strokeweight=".711962pt" strokecolor="#575757">
                <v:path arrowok="t"/>
              </v:shape>
            </v:group>
            <v:group style="position:absolute;left:1039;top:568;width:589;height:2" coordorigin="1039,568" coordsize="589,2">
              <v:shape style="position:absolute;left:1039;top:568;width:589;height:2" coordorigin="1039,568" coordsize="589,0" path="m1039,568l1628,568e" filled="f" stroked="t" strokeweight=".474641pt" strokecolor="#3F3F3F">
                <v:path arrowok="t"/>
              </v:shape>
            </v:group>
            <v:group style="position:absolute;left:1500;top:571;width:7319;height:2" coordorigin="1500,571" coordsize="7319,2">
              <v:shape style="position:absolute;left:1500;top:571;width:7319;height:2" coordorigin="1500,571" coordsize="7319,0" path="m1500,571l8819,571e" filled="f" stroked="t" strokeweight=".711962pt" strokecolor="#575757">
                <v:path arrowok="t"/>
              </v:shape>
            </v:group>
            <v:group style="position:absolute;left:2414;top:563;width:2;height:1509" coordorigin="2414,563" coordsize="2,1509">
              <v:shape style="position:absolute;left:2414;top:563;width:2;height:1509" coordorigin="2414,563" coordsize="0,1509" path="m2414,2072l2414,563e" filled="f" stroked="t" strokeweight=".711962pt" strokecolor="#444444">
                <v:path arrowok="t"/>
              </v:shape>
            </v:group>
            <v:group style="position:absolute;left:8705;top:573;width:475;height:2" coordorigin="8705,573" coordsize="475,2">
              <v:shape style="position:absolute;left:8705;top:573;width:475;height:2" coordorigin="8705,573" coordsize="475,0" path="m8705,573l9180,573e" filled="f" stroked="t" strokeweight=".474641pt" strokecolor="#383838">
                <v:path arrowok="t"/>
              </v:shape>
            </v:group>
            <v:group style="position:absolute;left:9149;top:568;width:2;height:1117" coordorigin="9149,568" coordsize="2,1117">
              <v:shape style="position:absolute;left:9149;top:568;width:2;height:1117" coordorigin="9149,568" coordsize="0,1117" path="m9149,1685l9149,568e" filled="f" stroked="t" strokeweight=".949282pt" strokecolor="#4F4F4F">
                <v:path arrowok="t"/>
              </v:shape>
            </v:group>
            <v:group style="position:absolute;left:9108;top:573;width:2435;height:2" coordorigin="9108,573" coordsize="2435,2">
              <v:shape style="position:absolute;left:9108;top:573;width:2435;height:2" coordorigin="9108,573" coordsize="2435,0" path="m9108,573l11543,573e" filled="f" stroked="t" strokeweight=".711962pt" strokecolor="#4B4B4B">
                <v:path arrowok="t"/>
              </v:shape>
            </v:group>
            <v:group style="position:absolute;left:11543;top:559;width:2;height:3051" coordorigin="11543,559" coordsize="2,3051">
              <v:shape style="position:absolute;left:11543;top:559;width:2;height:3051" coordorigin="11543,559" coordsize="0,3051" path="m11543,3609l11543,559e" filled="f" stroked="t" strokeweight=".711962pt" strokecolor="#545454">
                <v:path arrowok="t"/>
              </v:shape>
            </v:group>
            <v:group style="position:absolute;left:11539;top:1084;width:2;height:267" coordorigin="11539,1084" coordsize="2,267">
              <v:shape style="position:absolute;left:11539;top:1084;width:2;height:267" coordorigin="11539,1084" coordsize="0,267" path="m11539,1351l11539,1084e" filled="f" stroked="t" strokeweight=".474641pt" strokecolor="#3F3F3F">
                <v:path arrowok="t"/>
              </v:shape>
            </v:group>
            <v:group style="position:absolute;left:11539;top:1294;width:2;height:124" coordorigin="11539,1294" coordsize="2,124">
              <v:shape style="position:absolute;left:11539;top:1294;width:2;height:124" coordorigin="11539,1294" coordsize="0,124" path="m11539,1418l11539,1294e" filled="f" stroked="t" strokeweight=".474641pt" strokecolor="#282828">
                <v:path arrowok="t"/>
              </v:shape>
            </v:group>
            <v:group style="position:absolute;left:380;top:1069;width:2;height:630" coordorigin="380,1069" coordsize="2,630">
              <v:shape style="position:absolute;left:380;top:1069;width:2;height:630" coordorigin="380,1069" coordsize="0,630" path="m380,1700l380,1069e" filled="f" stroked="t" strokeweight=".949282pt" strokecolor="#808080">
                <v:path arrowok="t"/>
              </v:shape>
            </v:group>
            <v:group style="position:absolute;left:375;top:2053;width:1609;height:2" coordorigin="375,2053" coordsize="1609,2">
              <v:shape style="position:absolute;left:375;top:2053;width:1609;height:2" coordorigin="375,2053" coordsize="1609,0" path="m375,2053l1984,2053e" filled="f" stroked="t" strokeweight=".711962pt" strokecolor="#545454">
                <v:path arrowok="t"/>
              </v:shape>
            </v:group>
            <v:group style="position:absolute;left:382;top:1523;width:2;height:773" coordorigin="382,1523" coordsize="2,773">
              <v:shape style="position:absolute;left:382;top:1523;width:2;height:773" coordorigin="382,1523" coordsize="0,773" path="m382,2296l382,1523e" filled="f" stroked="t" strokeweight=".474641pt" strokecolor="#4F4F4F">
                <v:path arrowok="t"/>
              </v:shape>
            </v:group>
            <v:group style="position:absolute;left:1927;top:2055;width:513;height:2" coordorigin="1927,2055" coordsize="513,2">
              <v:shape style="position:absolute;left:1927;top:2055;width:513;height:2" coordorigin="1927,2055" coordsize="513,0" path="m1927,2055l2440,2055e" filled="f" stroked="t" strokeweight=".474641pt" strokecolor="#3F3F3F">
                <v:path arrowok="t"/>
              </v:shape>
            </v:group>
            <v:group style="position:absolute;left:2368;top:2055;width:1035;height:2" coordorigin="2368,2055" coordsize="1035,2">
              <v:shape style="position:absolute;left:2368;top:2055;width:1035;height:2" coordorigin="2368,2055" coordsize="1035,0" path="m2368,2055l3403,2055e" filled="f" stroked="t" strokeweight=".949282pt" strokecolor="#5B5B5B">
                <v:path arrowok="t"/>
              </v:shape>
            </v:group>
            <v:group style="position:absolute;left:3346;top:2058;width:579;height:2" coordorigin="3346,2058" coordsize="579,2">
              <v:shape style="position:absolute;left:3346;top:2058;width:579;height:2" coordorigin="3346,2058" coordsize="579,0" path="m3346,2058l3925,2058e" filled="f" stroked="t" strokeweight=".474641pt" strokecolor="#2F2F2F">
                <v:path arrowok="t"/>
              </v:shape>
            </v:group>
            <v:group style="position:absolute;left:3868;top:2060;width:7680;height:2" coordorigin="3868,2060" coordsize="7680,2">
              <v:shape style="position:absolute;left:3868;top:2060;width:7680;height:2" coordorigin="3868,2060" coordsize="7680,0" path="m3868,2060l11548,2060e" filled="f" stroked="t" strokeweight=".711962pt" strokecolor="#575757">
                <v:path arrowok="t"/>
              </v:shape>
            </v:group>
            <v:group style="position:absolute;left:9153;top:1523;width:2;height:544" coordorigin="9153,1523" coordsize="2,544">
              <v:shape style="position:absolute;left:9153;top:1523;width:2;height:544" coordorigin="9153,1523" coordsize="0,544" path="m9153,2067l9153,1523e" filled="f" stroked="t" strokeweight=".474641pt" strokecolor="#3B3B3B">
                <v:path arrowok="t"/>
              </v:shape>
            </v:group>
            <v:group style="position:absolute;left:370;top:2275;width:11178;height:2" coordorigin="370,2275" coordsize="11178,2">
              <v:shape style="position:absolute;left:370;top:2275;width:11178;height:2" coordorigin="370,2275" coordsize="11178,0" path="m370,2275l11548,2275e" filled="f" stroked="t" strokeweight=".711962pt" strokecolor="#545454">
                <v:path arrowok="t"/>
              </v:shape>
            </v:group>
            <v:group style="position:absolute;left:11543;top:2015;width:2;height:282" coordorigin="11543,2015" coordsize="2,282">
              <v:shape style="position:absolute;left:11543;top:2015;width:2;height:282" coordorigin="11543,2015" coordsize="0,282" path="m11543,2296l11543,2015e" filled="f" stroked="t" strokeweight=".474641pt" strokecolor="#3B3B3B">
                <v:path arrowok="t"/>
              </v:shape>
            </v:group>
            <v:group style="position:absolute;left:370;top:2483;width:935;height:2" coordorigin="370,2483" coordsize="935,2">
              <v:shape style="position:absolute;left:370;top:2483;width:935;height:2" coordorigin="370,2483" coordsize="935,0" path="m370,2483l1305,2483e" filled="f" stroked="t" strokeweight=".474641pt" strokecolor="#3B3B3B">
                <v:path arrowok="t"/>
              </v:shape>
            </v:group>
            <v:group style="position:absolute;left:1248;top:2487;width:7143;height:2" coordorigin="1248,2487" coordsize="7143,2">
              <v:shape style="position:absolute;left:1248;top:2487;width:7143;height:2" coordorigin="1248,2487" coordsize="7143,0" path="m1248,2487l8392,2487e" filled="f" stroked="t" strokeweight=".711962pt" strokecolor="#575757">
                <v:path arrowok="t"/>
              </v:shape>
            </v:group>
            <v:group style="position:absolute;left:8287;top:2487;width:475;height:2" coordorigin="8287,2487" coordsize="475,2">
              <v:shape style="position:absolute;left:8287;top:2487;width:475;height:2" coordorigin="8287,2487" coordsize="475,0" path="m8287,2487l8762,2487e" filled="f" stroked="t" strokeweight=".474641pt" strokecolor="#383838">
                <v:path arrowok="t"/>
              </v:shape>
            </v:group>
            <v:group style="position:absolute;left:8705;top:2487;width:2848;height:2" coordorigin="8705,2487" coordsize="2848,2">
              <v:shape style="position:absolute;left:8705;top:2487;width:2848;height:2" coordorigin="8705,2487" coordsize="2848,0" path="m8705,2487l11553,2487e" filled="f" stroked="t" strokeweight=".711962pt" strokecolor="#4B4B4B">
                <v:path arrowok="t"/>
              </v:shape>
            </v:group>
            <v:group style="position:absolute;left:375;top:2705;width:11178;height:2" coordorigin="375,2705" coordsize="11178,2">
              <v:shape style="position:absolute;left:375;top:2705;width:11178;height:2" coordorigin="375,2705" coordsize="11178,0" path="m375,2705l11553,2705e" filled="f" stroked="t" strokeweight=".711962pt" strokecolor="#545454">
                <v:path arrowok="t"/>
              </v:shape>
            </v:group>
            <v:group style="position:absolute;left:375;top:2919;width:6185;height:2" coordorigin="375,2919" coordsize="6185,2">
              <v:shape style="position:absolute;left:375;top:2919;width:6185;height:2" coordorigin="375,2919" coordsize="6185,0" path="m375,2919l6560,2919e" filled="f" stroked="t" strokeweight=".711962pt" strokecolor="#545454">
                <v:path arrowok="t"/>
              </v:shape>
            </v:group>
            <v:group style="position:absolute;left:380;top:2659;width:2;height:286" coordorigin="380,2659" coordsize="2,286">
              <v:shape style="position:absolute;left:380;top:2659;width:2;height:286" coordorigin="380,2659" coordsize="0,286" path="m380,2946l380,2659e" filled="f" stroked="t" strokeweight=".474641pt" strokecolor="#3F3F3F">
                <v:path arrowok="t"/>
              </v:shape>
            </v:group>
            <v:group style="position:absolute;left:6503;top:2922;width:328;height:2" coordorigin="6503,2922" coordsize="328,2">
              <v:shape style="position:absolute;left:6503;top:2922;width:328;height:2" coordorigin="6503,2922" coordsize="328,0" path="m6503,2922l6830,2922e" filled="f" stroked="t" strokeweight=".474641pt" strokecolor="#2F2F2F">
                <v:path arrowok="t"/>
              </v:shape>
            </v:group>
            <v:group style="position:absolute;left:6773;top:2919;width:4780;height:2" coordorigin="6773,2919" coordsize="4780,2">
              <v:shape style="position:absolute;left:6773;top:2919;width:4780;height:2" coordorigin="6773,2919" coordsize="4780,0" path="m6773,2919l11553,2919e" filled="f" stroked="t" strokeweight=".711962pt" strokecolor="#545454">
                <v:path arrowok="t"/>
              </v:shape>
            </v:group>
            <v:group style="position:absolute;left:375;top:3132;width:930;height:2" coordorigin="375,3132" coordsize="930,2">
              <v:shape style="position:absolute;left:375;top:3132;width:930;height:2" coordorigin="375,3132" coordsize="930,0" path="m375,3132l1305,3132e" filled="f" stroked="t" strokeweight=".474641pt" strokecolor="#484848">
                <v:path arrowok="t"/>
              </v:shape>
            </v:group>
            <v:group style="position:absolute;left:380;top:2874;width:2;height:282" coordorigin="380,2874" coordsize="2,282">
              <v:shape style="position:absolute;left:380;top:2874;width:2;height:282" coordorigin="380,2874" coordsize="0,282" path="m380,3156l380,2874e" filled="f" stroked="t" strokeweight=".474641pt" strokecolor="#282828">
                <v:path arrowok="t"/>
              </v:shape>
            </v:group>
            <v:group style="position:absolute;left:1158;top:3134;width:2245;height:2" coordorigin="1158,3134" coordsize="2245,2">
              <v:shape style="position:absolute;left:1158;top:3134;width:2245;height:2" coordorigin="1158,3134" coordsize="2245,0" path="m1158,3134l3403,3134e" filled="f" stroked="t" strokeweight=".949282pt" strokecolor="#575757">
                <v:path arrowok="t"/>
              </v:shape>
            </v:group>
            <v:group style="position:absolute;left:3346;top:3137;width:365;height:2" coordorigin="3346,3137" coordsize="365,2">
              <v:shape style="position:absolute;left:3346;top:3137;width:365;height:2" coordorigin="3346,3137" coordsize="365,0" path="m3346,3137l3712,3137e" filled="f" stroked="t" strokeweight=".474641pt" strokecolor="#2F2F2F">
                <v:path arrowok="t"/>
              </v:shape>
            </v:group>
            <v:group style="position:absolute;left:3655;top:3134;width:2155;height:2" coordorigin="3655,3134" coordsize="2155,2">
              <v:shape style="position:absolute;left:3655;top:3134;width:2155;height:2" coordorigin="3655,3134" coordsize="2155,0" path="m3655,3134l5810,3134e" filled="f" stroked="t" strokeweight=".711962pt" strokecolor="#545454">
                <v:path arrowok="t"/>
              </v:shape>
            </v:group>
            <v:group style="position:absolute;left:5553;top:3137;width:845;height:2" coordorigin="5553,3137" coordsize="845,2">
              <v:shape style="position:absolute;left:5553;top:3137;width:845;height:2" coordorigin="5553,3137" coordsize="845,0" path="m5553,3137l6398,3137e" filled="f" stroked="t" strokeweight=".474641pt" strokecolor="#444444">
                <v:path arrowok="t"/>
              </v:shape>
            </v:group>
            <v:group style="position:absolute;left:6341;top:3139;width:1087;height:2" coordorigin="6341,3139" coordsize="1087,2">
              <v:shape style="position:absolute;left:6341;top:3139;width:1087;height:2" coordorigin="6341,3139" coordsize="1087,0" path="m6341,3139l7428,3139e" filled="f" stroked="t" strokeweight=".711962pt" strokecolor="#545454">
                <v:path arrowok="t"/>
              </v:shape>
            </v:group>
            <v:group style="position:absolute;left:7371;top:3137;width:2487;height:2" coordorigin="7371,3137" coordsize="2487,2">
              <v:shape style="position:absolute;left:7371;top:3137;width:2487;height:2" coordorigin="7371,3137" coordsize="2487,0" path="m7371,3137l9858,3137e" filled="f" stroked="t" strokeweight=".474641pt" strokecolor="#4F4F4F">
                <v:path arrowok="t"/>
              </v:shape>
            </v:group>
            <v:group style="position:absolute;left:9801;top:3137;width:1756;height:2" coordorigin="9801,3137" coordsize="1756,2">
              <v:shape style="position:absolute;left:9801;top:3137;width:1756;height:2" coordorigin="9801,3137" coordsize="1756,0" path="m9801,3137l11558,3137e" filled="f" stroked="t" strokeweight=".711962pt" strokecolor="#545454">
                <v:path arrowok="t"/>
              </v:shape>
            </v:group>
            <v:group style="position:absolute;left:3902;top:3122;width:2;height:263" coordorigin="3902,3122" coordsize="2,263">
              <v:shape style="position:absolute;left:3902;top:3122;width:2;height:263" coordorigin="3902,3122" coordsize="0,263" path="m3902,3385l3902,3122e" filled="f" stroked="t" strokeweight=".474641pt" strokecolor="#343434">
                <v:path arrowok="t"/>
              </v:shape>
            </v:group>
            <v:group style="position:absolute;left:6996;top:3127;width:2;height:759" coordorigin="6996,3127" coordsize="2,759">
              <v:shape style="position:absolute;left:6996;top:3127;width:2;height:759" coordorigin="6996,3127" coordsize="0,759" path="m6996,3886l6996,3127e" filled="f" stroked="t" strokeweight=".711962pt" strokecolor="#4B4B4B">
                <v:path arrowok="t"/>
              </v:shape>
            </v:group>
            <v:group style="position:absolute;left:3902;top:3328;width:2;height:549" coordorigin="3902,3328" coordsize="2,549">
              <v:shape style="position:absolute;left:3902;top:3328;width:2;height:549" coordorigin="3902,3328" coordsize="0,549" path="m3902,3877l3902,3328e" filled="f" stroked="t" strokeweight=".949282pt" strokecolor="#484848">
                <v:path arrowok="t"/>
              </v:shape>
            </v:group>
            <v:group style="position:absolute;left:3892;top:3559;width:2506;height:2" coordorigin="3892,3559" coordsize="2506,2">
              <v:shape style="position:absolute;left:3892;top:3559;width:2506;height:2" coordorigin="3892,3559" coordsize="2506,0" path="m3892,3559l6398,3559e" filled="f" stroked="t" strokeweight=".474641pt" strokecolor="#606060">
                <v:path arrowok="t"/>
              </v:shape>
            </v:group>
            <v:group style="position:absolute;left:6996;top:3328;width:2;height:559" coordorigin="6996,3328" coordsize="2,559">
              <v:shape style="position:absolute;left:6996;top:3328;width:2;height:559" coordorigin="6996,3328" coordsize="0,559" path="m6996,3886l6996,3328e" filled="f" stroked="t" strokeweight=".949282pt" strokecolor="#4F4F4F">
                <v:path arrowok="t"/>
              </v:shape>
            </v:group>
            <v:group style="position:absolute;left:370;top:3869;width:935;height:2" coordorigin="370,3869" coordsize="935,2">
              <v:shape style="position:absolute;left:370;top:3869;width:935;height:2" coordorigin="370,3869" coordsize="935,0" path="m370,3869l1305,3869e" filled="f" stroked="t" strokeweight=".474641pt" strokecolor="#3B3B3B">
                <v:path arrowok="t"/>
              </v:shape>
            </v:group>
            <v:group style="position:absolute;left:1248;top:3869;width:783;height:2" coordorigin="1248,3869" coordsize="783,2">
              <v:shape style="position:absolute;left:1248;top:3869;width:783;height:2" coordorigin="1248,3869" coordsize="783,0" path="m1248,3869l2031,3869e" filled="f" stroked="t" strokeweight=".949282pt" strokecolor="#5B5B5B">
                <v:path arrowok="t"/>
              </v:shape>
            </v:group>
            <v:group style="position:absolute;left:1927;top:3869;width:911;height:2" coordorigin="1927,3869" coordsize="911,2">
              <v:shape style="position:absolute;left:1927;top:3869;width:911;height:2" coordorigin="1927,3869" coordsize="911,0" path="m1927,3869l2838,3869e" filled="f" stroked="t" strokeweight=".474641pt" strokecolor="#3B3B3B">
                <v:path arrowok="t"/>
              </v:shape>
            </v:group>
            <v:group style="position:absolute;left:2734;top:3874;width:978;height:2" coordorigin="2734,3874" coordsize="978,2">
              <v:shape style="position:absolute;left:2734;top:3874;width:978;height:2" coordorigin="2734,3874" coordsize="978,0" path="m2734,3874l3712,3874e" filled="f" stroked="t" strokeweight=".949282pt" strokecolor="#575757">
                <v:path arrowok="t"/>
              </v:shape>
            </v:group>
            <v:group style="position:absolute;left:3655;top:3872;width:280;height:2" coordorigin="3655,3872" coordsize="280,2">
              <v:shape style="position:absolute;left:3655;top:3872;width:280;height:2" coordorigin="3655,3872" coordsize="280,0" path="m3655,3872l3935,3872e" filled="f" stroked="t" strokeweight=".474641pt" strokecolor="#282828">
                <v:path arrowok="t"/>
              </v:shape>
            </v:group>
            <v:group style="position:absolute;left:3892;top:3869;width:7665;height:2" coordorigin="3892,3869" coordsize="7665,2">
              <v:shape style="position:absolute;left:3892;top:3869;width:7665;height:2" coordorigin="3892,3869" coordsize="7665,0" path="m3892,3869l11558,3869e" filled="f" stroked="t" strokeweight=".949282pt" strokecolor="#4B4B4B">
                <v:path arrowok="t"/>
              </v:shape>
            </v:group>
            <v:group style="position:absolute;left:11548;top:3542;width:2;height:339" coordorigin="11548,3542" coordsize="2,339">
              <v:shape style="position:absolute;left:11548;top:3542;width:2;height:339" coordorigin="11548,3542" coordsize="0,339" path="m11548,3881l11548,3542e" filled="f" stroked="t" strokeweight=".474641pt" strokecolor="#383838">
                <v:path arrowok="t"/>
              </v:shape>
            </v:group>
            <v:group style="position:absolute;left:375;top:4151;width:8453;height:2" coordorigin="375,4151" coordsize="8453,2">
              <v:shape style="position:absolute;left:375;top:4151;width:8453;height:2" coordorigin="375,4151" coordsize="8453,0" path="m375,4151l8828,4151e" filled="f" stroked="t" strokeweight=".711962pt" strokecolor="#545454">
                <v:path arrowok="t"/>
              </v:shape>
            </v:group>
            <v:group style="position:absolute;left:382;top:3829;width:2;height:363" coordorigin="382,3829" coordsize="2,363">
              <v:shape style="position:absolute;left:382;top:3829;width:2;height:363" coordorigin="382,3829" coordsize="0,363" path="m382,4192l382,3829e" filled="f" stroked="t" strokeweight=".474641pt" strokecolor="#3F3F3F">
                <v:path arrowok="t"/>
              </v:shape>
            </v:group>
            <v:group style="position:absolute;left:2418;top:3867;width:2;height:964" coordorigin="2418,3867" coordsize="2,964">
              <v:shape style="position:absolute;left:2418;top:3867;width:2;height:964" coordorigin="2418,3867" coordsize="0,964" path="m2418,4831l2418,3867e" filled="f" stroked="t" strokeweight=".949282pt" strokecolor="#484848">
                <v:path arrowok="t"/>
              </v:shape>
            </v:group>
            <v:group style="position:absolute;left:8705;top:4153;width:465;height:2" coordorigin="8705,4153" coordsize="465,2">
              <v:shape style="position:absolute;left:8705;top:4153;width:465;height:2" coordorigin="8705,4153" coordsize="465,0" path="m8705,4153l9170,4153e" filled="f" stroked="t" strokeweight=".474641pt" strokecolor="#383838">
                <v:path arrowok="t"/>
              </v:shape>
            </v:group>
            <v:group style="position:absolute;left:9113;top:4153;width:2444;height:2" coordorigin="9113,4153" coordsize="2444,2">
              <v:shape style="position:absolute;left:9113;top:4153;width:2444;height:2" coordorigin="9113,4153" coordsize="2444,0" path="m9113,4153l11558,4153e" filled="f" stroked="t" strokeweight=".711962pt" strokecolor="#545454">
                <v:path arrowok="t"/>
              </v:shape>
            </v:group>
            <v:group style="position:absolute;left:380;top:4120;width:2;height:272" coordorigin="380,4120" coordsize="2,272">
              <v:shape style="position:absolute;left:380;top:4120;width:2;height:272" coordorigin="380,4120" coordsize="0,272" path="m380,4392l380,4120e" filled="f" stroked="t" strokeweight=".474641pt" strokecolor="#2B2B2B">
                <v:path arrowok="t"/>
              </v:shape>
            </v:group>
            <v:group style="position:absolute;left:2387;top:4371;width:4172;height:2" coordorigin="2387,4371" coordsize="4172,2">
              <v:shape style="position:absolute;left:2387;top:4371;width:4172;height:2" coordorigin="2387,4371" coordsize="4172,0" path="m2387,4371l6560,4371e" filled="f" stroked="t" strokeweight=".711962pt" strokecolor="#4F4F4F">
                <v:path arrowok="t"/>
              </v:shape>
            </v:group>
            <v:group style="position:absolute;left:6503;top:4373;width:328;height:2" coordorigin="6503,4373" coordsize="328,2">
              <v:shape style="position:absolute;left:6503;top:4373;width:328;height:2" coordorigin="6503,4373" coordsize="328,0" path="m6503,4373l6830,4373e" filled="f" stroked="t" strokeweight=".474641pt" strokecolor="#232323">
                <v:path arrowok="t"/>
              </v:shape>
            </v:group>
            <v:group style="position:absolute;left:6773;top:4371;width:4784;height:2" coordorigin="6773,4371" coordsize="4784,2">
              <v:shape style="position:absolute;left:6773;top:4371;width:4784;height:2" coordorigin="6773,4371" coordsize="4784,0" path="m6773,4371l11558,4371e" filled="f" stroked="t" strokeweight=".711962pt" strokecolor="#545454">
                <v:path arrowok="t"/>
              </v:shape>
            </v:group>
            <v:group style="position:absolute;left:11553;top:4139;width:2;height:7868" coordorigin="11553,4139" coordsize="2,7868">
              <v:shape style="position:absolute;left:11553;top:4139;width:2;height:7868" coordorigin="11553,4139" coordsize="0,7868" path="m11553,12007l11553,4139e" filled="f" stroked="t" strokeweight=".711962pt" strokecolor="#545454">
                <v:path arrowok="t"/>
              </v:shape>
            </v:group>
            <v:group style="position:absolute;left:4948;top:4364;width:2;height:1676" coordorigin="4948,4364" coordsize="2,1676">
              <v:shape style="position:absolute;left:4948;top:4364;width:2;height:1676" coordorigin="4948,4364" coordsize="0,1676" path="m4948,6039l4948,4364e" filled="f" stroked="t" strokeweight=".949282pt" strokecolor="#4B4B4B">
                <v:path arrowok="t"/>
              </v:shape>
            </v:group>
            <v:group style="position:absolute;left:4936;top:4803;width:646;height:2" coordorigin="4936,4803" coordsize="646,2">
              <v:shape style="position:absolute;left:4936;top:4803;width:646;height:2" coordorigin="4936,4803" coordsize="646,0" path="m4936,4803l5582,4803e" filled="f" stroked="t" strokeweight=".237321pt" strokecolor="#5B5B5B">
                <v:path arrowok="t"/>
              </v:shape>
            </v:group>
            <v:group style="position:absolute;left:5582;top:4803;width:1818;height:2" coordorigin="5582,4803" coordsize="1818,2">
              <v:shape style="position:absolute;left:5582;top:4803;width:1818;height:2" coordorigin="5582,4803" coordsize="1818,0" path="m5582,4803l7400,4803e" filled="f" stroked="t" strokeweight=".237321pt" strokecolor="#000000">
                <v:path arrowok="t"/>
              </v:shape>
            </v:group>
            <v:group style="position:absolute;left:7400;top:4803;width:916;height:2" coordorigin="7400,4803" coordsize="916,2">
              <v:shape style="position:absolute;left:7400;top:4803;width:916;height:2" coordorigin="7400,4803" coordsize="916,0" path="m7400,4803l8316,4803e" filled="f" stroked="t" strokeweight=".237321pt" strokecolor="#7C7C7C">
                <v:path arrowok="t"/>
              </v:shape>
            </v:group>
            <v:group style="position:absolute;left:7843;top:4368;width:2;height:468" coordorigin="7843,4368" coordsize="2,468">
              <v:shape style="position:absolute;left:7843;top:4368;width:2;height:468" coordorigin="7843,4368" coordsize="0,468" path="m7843,4836l7843,4368e" filled="f" stroked="t" strokeweight=".949282pt" strokecolor="#707070">
                <v:path arrowok="t"/>
              </v:shape>
            </v:group>
            <v:group style="position:absolute;left:8316;top:4803;width:3223;height:2" coordorigin="8316,4803" coordsize="3223,2">
              <v:shape style="position:absolute;left:8316;top:4803;width:3223;height:2" coordorigin="8316,4803" coordsize="3223,0" path="m8316,4803l11539,4803e" filled="f" stroked="t" strokeweight=".237321pt" strokecolor="#000000">
                <v:path arrowok="t"/>
              </v:shape>
            </v:group>
            <v:group style="position:absolute;left:2416;top:4774;width:2;height:334" coordorigin="2416,4774" coordsize="2,334">
              <v:shape style="position:absolute;left:2416;top:4774;width:2;height:334" coordorigin="2416,4774" coordsize="0,334" path="m2416,5108l2416,4774e" filled="f" stroked="t" strokeweight=".474641pt" strokecolor="#181818">
                <v:path arrowok="t"/>
              </v:shape>
            </v:group>
            <v:group style="position:absolute;left:4941;top:5089;width:1889;height:2" coordorigin="4941,5089" coordsize="1889,2">
              <v:shape style="position:absolute;left:4941;top:5089;width:1889;height:2" coordorigin="4941,5089" coordsize="1889,0" path="m4941,5089l6830,5089e" filled="f" stroked="t" strokeweight=".711962pt" strokecolor="#6B6B6B">
                <v:path arrowok="t"/>
              </v:shape>
            </v:group>
            <v:group style="position:absolute;left:6773;top:5089;width:242;height:2" coordorigin="6773,5089" coordsize="242,2">
              <v:shape style="position:absolute;left:6773;top:5089;width:242;height:2" coordorigin="6773,5089" coordsize="242,0" path="m6773,5089l7015,5089e" filled="f" stroked="t" strokeweight=".474641pt" strokecolor="#575757">
                <v:path arrowok="t"/>
              </v:shape>
            </v:group>
            <v:group style="position:absolute;left:6958;top:5092;width:907;height:2" coordorigin="6958,5092" coordsize="907,2">
              <v:shape style="position:absolute;left:6958;top:5092;width:907;height:2" coordorigin="6958,5092" coordsize="907,0" path="m6958,5092l7865,5092e" filled="f" stroked="t" strokeweight=".711962pt" strokecolor="#777777">
                <v:path arrowok="t"/>
              </v:shape>
            </v:group>
            <v:group style="position:absolute;left:7808;top:5089;width:536;height:2" coordorigin="7808,5089" coordsize="536,2">
              <v:shape style="position:absolute;left:7808;top:5089;width:536;height:2" coordorigin="7808,5089" coordsize="536,0" path="m7808,5089l8344,5089e" filled="f" stroked="t" strokeweight=".474641pt" strokecolor="#676767">
                <v:path arrowok="t"/>
              </v:shape>
            </v:group>
            <v:group style="position:absolute;left:8287;top:5092;width:3275;height:2" coordorigin="8287,5092" coordsize="3275,2">
              <v:shape style="position:absolute;left:8287;top:5092;width:3275;height:2" coordorigin="8287,5092" coordsize="3275,0" path="m8287,5092l11562,5092e" filled="f" stroked="t" strokeweight=".711962pt" strokecolor="#747474">
                <v:path arrowok="t"/>
              </v:shape>
            </v:group>
            <v:group style="position:absolute;left:380;top:559;width:2;height:4788" coordorigin="380,559" coordsize="2,4788">
              <v:shape style="position:absolute;left:380;top:559;width:2;height:4788" coordorigin="380,559" coordsize="0,4788" path="m380,5347l380,559e" filled="f" stroked="t" strokeweight=".711962pt" strokecolor="#575757">
                <v:path arrowok="t"/>
              </v:shape>
            </v:group>
            <v:group style="position:absolute;left:2416;top:5051;width:2;height:773" coordorigin="2416,5051" coordsize="2,773">
              <v:shape style="position:absolute;left:2416;top:5051;width:2;height:773" coordorigin="2416,5051" coordsize="0,773" path="m2416,5824l2416,5051e" filled="f" stroked="t" strokeweight=".949282pt" strokecolor="#4F4F4F">
                <v:path arrowok="t"/>
              </v:shape>
            </v:group>
            <v:group style="position:absolute;left:4941;top:5328;width:2924;height:2" coordorigin="4941,5328" coordsize="2924,2">
              <v:shape style="position:absolute;left:4941;top:5328;width:2924;height:2" coordorigin="4941,5328" coordsize="2924,0" path="m4941,5328l7865,5328e" filled="f" stroked="t" strokeweight=".711962pt" strokecolor="#575757">
                <v:path arrowok="t"/>
              </v:shape>
            </v:group>
            <v:group style="position:absolute;left:7808;top:5328;width:536;height:2" coordorigin="7808,5328" coordsize="536,2">
              <v:shape style="position:absolute;left:7808;top:5328;width:536;height:2" coordorigin="7808,5328" coordsize="536,0" path="m7808,5328l8344,5328e" filled="f" stroked="t" strokeweight=".474641pt" strokecolor="#444444">
                <v:path arrowok="t"/>
              </v:shape>
            </v:group>
            <v:group style="position:absolute;left:8287;top:5330;width:3275;height:2" coordorigin="8287,5330" coordsize="3275,2">
              <v:shape style="position:absolute;left:8287;top:5330;width:3275;height:2" coordorigin="8287,5330" coordsize="3275,0" path="m8287,5330l11562,5330e" filled="f" stroked="t" strokeweight=".711962pt" strokecolor="#545454">
                <v:path arrowok="t"/>
              </v:shape>
            </v:group>
            <v:group style="position:absolute;left:380;top:5290;width:2;height:506" coordorigin="380,5290" coordsize="2,506">
              <v:shape style="position:absolute;left:380;top:5290;width:2;height:506" coordorigin="380,5290" coordsize="0,506" path="m380,5796l380,5290e" filled="f" stroked="t" strokeweight=".474641pt" strokecolor="#2F2F2F">
                <v:path arrowok="t"/>
              </v:shape>
            </v:group>
            <v:group style="position:absolute;left:2406;top:5545;width:432;height:2" coordorigin="2406,5545" coordsize="432,2">
              <v:shape style="position:absolute;left:2406;top:5545;width:432;height:2" coordorigin="2406,5545" coordsize="432,0" path="m2406,5545l2838,5545e" filled="f" stroked="t" strokeweight=".474641pt" strokecolor="#3F3F3F">
                <v:path arrowok="t"/>
              </v:shape>
            </v:group>
            <v:group style="position:absolute;left:2691;top:5545;width:8866;height:2" coordorigin="2691,5545" coordsize="8866,2">
              <v:shape style="position:absolute;left:2691;top:5545;width:8866;height:2" coordorigin="2691,5545" coordsize="8866,0" path="m2691,5545l11558,5545e" filled="f" stroked="t" strokeweight=".711962pt" strokecolor="#545454">
                <v:path arrowok="t"/>
              </v:shape>
            </v:group>
            <v:group style="position:absolute;left:375;top:5772;width:721;height:2" coordorigin="375,5772" coordsize="721,2">
              <v:shape style="position:absolute;left:375;top:5772;width:721;height:2" coordorigin="375,5772" coordsize="721,0" path="m375,5772l1096,5772e" filled="f" stroked="t" strokeweight=".711962pt" strokecolor="#575757">
                <v:path arrowok="t"/>
              </v:shape>
            </v:group>
            <v:group style="position:absolute;left:1039;top:5772;width:266;height:2" coordorigin="1039,5772" coordsize="266,2">
              <v:shape style="position:absolute;left:1039;top:5772;width:266;height:2" coordorigin="1039,5772" coordsize="266,0" path="m1039,5772l1305,5772e" filled="f" stroked="t" strokeweight=".474641pt" strokecolor="#282828">
                <v:path arrowok="t"/>
              </v:shape>
            </v:group>
            <v:group style="position:absolute;left:1248;top:5772;width:380;height:2" coordorigin="1248,5772" coordsize="380,2">
              <v:shape style="position:absolute;left:1248;top:5772;width:380;height:2" coordorigin="1248,5772" coordsize="380,0" path="m1248,5772l1628,5772e" filled="f" stroked="t" strokeweight=".474641pt" strokecolor="#3B3B3B">
                <v:path arrowok="t"/>
              </v:shape>
            </v:group>
            <v:group style="position:absolute;left:1519;top:5774;width:10039;height:2" coordorigin="1519,5774" coordsize="10039,2">
              <v:shape style="position:absolute;left:1519;top:5774;width:10039;height:2" coordorigin="1519,5774" coordsize="10039,0" path="m1519,5774l11558,5774e" filled="f" stroked="t" strokeweight=".711962pt" strokecolor="#545454">
                <v:path arrowok="t"/>
              </v:shape>
            </v:group>
            <v:group style="position:absolute;left:11553;top:5528;width:2;height:267" coordorigin="11553,5528" coordsize="2,267">
              <v:shape style="position:absolute;left:11553;top:5528;width:2;height:267" coordorigin="11553,5528" coordsize="0,267" path="m11553,5796l11553,5528e" filled="f" stroked="t" strokeweight=".474641pt" strokecolor="#343434">
                <v:path arrowok="t"/>
              </v:shape>
            </v:group>
            <v:group style="position:absolute;left:380;top:5724;width:2;height:707" coordorigin="380,5724" coordsize="2,707">
              <v:shape style="position:absolute;left:380;top:5724;width:2;height:707" coordorigin="380,5724" coordsize="0,707" path="m380,6431l380,5724e" filled="f" stroked="t" strokeweight=".949282pt" strokecolor="#575757">
                <v:path arrowok="t"/>
              </v:shape>
            </v:group>
            <v:group style="position:absolute;left:2416;top:5724;width:2;height:315" coordorigin="2416,5724" coordsize="2,315">
              <v:shape style="position:absolute;left:2416;top:5724;width:2;height:315" coordorigin="2416,5724" coordsize="0,315" path="m2416,6039l2416,5724e" filled="f" stroked="t" strokeweight=".711962pt" strokecolor="#383838">
                <v:path arrowok="t"/>
              </v:shape>
            </v:group>
            <v:group style="position:absolute;left:7846;top:5767;width:2;height:272" coordorigin="7846,5767" coordsize="2,272">
              <v:shape style="position:absolute;left:7846;top:5767;width:2;height:272" coordorigin="7846,5767" coordsize="0,272" path="m7846,6039l7846,5767e" filled="f" stroked="t" strokeweight=".474641pt" strokecolor="#545454">
                <v:path arrowok="t"/>
              </v:shape>
            </v:group>
            <v:group style="position:absolute;left:2416;top:5982;width:2;height:239" coordorigin="2416,5982" coordsize="2,239">
              <v:shape style="position:absolute;left:2416;top:5982;width:2;height:239" coordorigin="2416,5982" coordsize="0,239" path="m2416,6221l2416,5982e" filled="f" stroked="t" strokeweight=".474641pt" strokecolor="#1F1F1F">
                <v:path arrowok="t"/>
              </v:shape>
            </v:group>
            <v:group style="position:absolute;left:2411;top:6199;width:4604;height:2" coordorigin="2411,6199" coordsize="4604,2">
              <v:shape style="position:absolute;left:2411;top:6199;width:4604;height:2" coordorigin="2411,6199" coordsize="4604,0" path="m2411,6199l7015,6199e" filled="f" stroked="t" strokeweight=".711962pt" strokecolor="#545454">
                <v:path arrowok="t"/>
              </v:shape>
            </v:group>
            <v:group style="position:absolute;left:4951;top:4364;width:2;height:2062" coordorigin="4951,4364" coordsize="2,2062">
              <v:shape style="position:absolute;left:4951;top:4364;width:2;height:2062" coordorigin="4951,4364" coordsize="0,2062" path="m4951,6426l4951,4364e" filled="f" stroked="t" strokeweight=".711962pt" strokecolor="#3F3F3F">
                <v:path arrowok="t"/>
              </v:shape>
            </v:group>
            <v:group style="position:absolute;left:6958;top:6202;width:470;height:2" coordorigin="6958,6202" coordsize="470,2">
              <v:shape style="position:absolute;left:6958;top:6202;width:470;height:2" coordorigin="6958,6202" coordsize="470,0" path="m6958,6202l7428,6202e" filled="f" stroked="t" strokeweight=".474641pt" strokecolor="#2F2F2F">
                <v:path arrowok="t"/>
              </v:shape>
            </v:group>
            <v:group style="position:absolute;left:7846;top:5982;width:2;height:248" coordorigin="7846,5982" coordsize="2,248">
              <v:shape style="position:absolute;left:7846;top:5982;width:2;height:248" coordorigin="7846,5982" coordsize="0,248" path="m7846,6230l7846,5982e" filled="f" stroked="t" strokeweight=".474641pt" strokecolor="#3F3F3F">
                <v:path arrowok="t"/>
              </v:shape>
            </v:group>
            <v:group style="position:absolute;left:7371;top:6199;width:4191;height:2" coordorigin="7371,6199" coordsize="4191,2">
              <v:shape style="position:absolute;left:7371;top:6199;width:4191;height:2" coordorigin="7371,6199" coordsize="4191,0" path="m7371,6199l11562,6199e" filled="f" stroked="t" strokeweight=".711962pt" strokecolor="#575757">
                <v:path arrowok="t"/>
              </v:shape>
            </v:group>
            <v:group style="position:absolute;left:2411;top:6416;width:2250;height:2" coordorigin="2411,6416" coordsize="2250,2">
              <v:shape style="position:absolute;left:2411;top:6416;width:2250;height:2" coordorigin="2411,6416" coordsize="2250,0" path="m2411,6416l4661,6416e" filled="f" stroked="t" strokeweight=".474641pt" strokecolor="#484848">
                <v:path arrowok="t"/>
              </v:shape>
            </v:group>
            <v:group style="position:absolute;left:4571;top:6419;width:2041;height:2" coordorigin="4571,6419" coordsize="2041,2">
              <v:shape style="position:absolute;left:4571;top:6419;width:2041;height:2" coordorigin="4571,6419" coordsize="2041,0" path="m4571,6419l6612,6419e" filled="f" stroked="t" strokeweight=".711962pt" strokecolor="#545454">
                <v:path arrowok="t"/>
              </v:shape>
            </v:group>
            <v:group style="position:absolute;left:6503;top:6416;width:513;height:2" coordorigin="6503,6416" coordsize="513,2">
              <v:shape style="position:absolute;left:6503;top:6416;width:513;height:2" coordorigin="6503,6416" coordsize="513,0" path="m6503,6416l7015,6416e" filled="f" stroked="t" strokeweight=".474641pt" strokecolor="#383838">
                <v:path arrowok="t"/>
              </v:shape>
            </v:group>
            <v:group style="position:absolute;left:6958;top:6419;width:4604;height:2" coordorigin="6958,6419" coordsize="4604,2">
              <v:shape style="position:absolute;left:6958;top:6419;width:4604;height:2" coordorigin="6958,6419" coordsize="4604,0" path="m6958,6419l11562,6419e" filled="f" stroked="t" strokeweight=".711962pt" strokecolor="#545454">
                <v:path arrowok="t"/>
              </v:shape>
            </v:group>
            <v:group style="position:absolute;left:7851;top:6159;width:2;height:263" coordorigin="7851,6159" coordsize="2,263">
              <v:shape style="position:absolute;left:7851;top:6159;width:2;height:263" coordorigin="7851,6159" coordsize="0,263" path="m7851,6421l7851,6159e" filled="f" stroked="t" strokeweight=".949282pt" strokecolor="#5B5B5B">
                <v:path arrowok="t"/>
              </v:shape>
            </v:group>
            <v:group style="position:absolute;left:375;top:6631;width:721;height:2" coordorigin="375,6631" coordsize="721,2">
              <v:shape style="position:absolute;left:375;top:6631;width:721;height:2" coordorigin="375,6631" coordsize="721,0" path="m375,6631l1096,6631e" filled="f" stroked="t" strokeweight=".949282pt" strokecolor="#646464">
                <v:path arrowok="t"/>
              </v:shape>
            </v:group>
            <v:group style="position:absolute;left:380;top:6373;width:2;height:525" coordorigin="380,6373" coordsize="2,525">
              <v:shape style="position:absolute;left:380;top:6373;width:2;height:525" coordorigin="380,6373" coordsize="0,525" path="m380,6899l380,6373e" filled="f" stroked="t" strokeweight=".474641pt" strokecolor="#343434">
                <v:path arrowok="t"/>
              </v:shape>
            </v:group>
            <v:group style="position:absolute;left:1039;top:6631;width:266;height:2" coordorigin="1039,6631" coordsize="266,2">
              <v:shape style="position:absolute;left:1039;top:6631;width:266;height:2" coordorigin="1039,6631" coordsize="266,0" path="m1039,6631l1305,6631e" filled="f" stroked="t" strokeweight=".474641pt" strokecolor="#2F2F2F">
                <v:path arrowok="t"/>
              </v:shape>
            </v:group>
            <v:group style="position:absolute;left:1248;top:6634;width:3128;height:2" coordorigin="1248,6634" coordsize="3128,2">
              <v:shape style="position:absolute;left:1248;top:6634;width:3128;height:2" coordorigin="1248,6634" coordsize="3128,0" path="m1248,6634l4376,6634e" filled="f" stroked="t" strokeweight=".711962pt" strokecolor="#4B4B4B">
                <v:path arrowok="t"/>
              </v:shape>
            </v:group>
            <v:group style="position:absolute;left:2418;top:6149;width:2;height:5505" coordorigin="2418,6149" coordsize="2,5505">
              <v:shape style="position:absolute;left:2418;top:6149;width:2;height:5505" coordorigin="2418,6149" coordsize="0,5505" path="m2418,11654l2418,6149e" filled="f" stroked="t" strokeweight=".949282pt" strokecolor="#484848">
                <v:path arrowok="t"/>
              </v:shape>
            </v:group>
            <v:group style="position:absolute;left:4319;top:6636;width:342;height:2" coordorigin="4319,6636" coordsize="342,2">
              <v:shape style="position:absolute;left:4319;top:6636;width:342;height:2" coordorigin="4319,6636" coordsize="342,0" path="m4319,6636l4661,6636e" filled="f" stroked="t" strokeweight=".474641pt" strokecolor="#3B3B3B">
                <v:path arrowok="t"/>
              </v:shape>
            </v:group>
            <v:group style="position:absolute;left:4561;top:6638;width:2269;height:2" coordorigin="4561,6638" coordsize="2269,2">
              <v:shape style="position:absolute;left:4561;top:6638;width:2269;height:2" coordorigin="4561,6638" coordsize="2269,0" path="m4561,6638l6830,6638e" filled="f" stroked="t" strokeweight=".711962pt" strokecolor="#545454">
                <v:path arrowok="t"/>
              </v:shape>
            </v:group>
            <v:group style="position:absolute;left:6773;top:6636;width:242;height:2" coordorigin="6773,6636" coordsize="242,2">
              <v:shape style="position:absolute;left:6773;top:6636;width:242;height:2" coordorigin="6773,6636" coordsize="242,0" path="m6773,6636l7015,6636e" filled="f" stroked="t" strokeweight=".474641pt" strokecolor="#3F3F3F">
                <v:path arrowok="t"/>
              </v:shape>
            </v:group>
            <v:group style="position:absolute;left:6958;top:6638;width:4604;height:2" coordorigin="6958,6638" coordsize="4604,2">
              <v:shape style="position:absolute;left:6958;top:6638;width:4604;height:2" coordorigin="6958,6638" coordsize="4604,0" path="m6958,6638l11562,6638e" filled="f" stroked="t" strokeweight=".711962pt" strokecolor="#545454">
                <v:path arrowok="t"/>
              </v:shape>
            </v:group>
            <v:group style="position:absolute;left:370;top:7309;width:778;height:2" coordorigin="370,7309" coordsize="778,2">
              <v:shape style="position:absolute;left:370;top:7309;width:778;height:2" coordorigin="370,7309" coordsize="778,0" path="m370,7309l1149,7309e" filled="f" stroked="t" strokeweight=".949282pt" strokecolor="#646464">
                <v:path arrowok="t"/>
              </v:shape>
            </v:group>
            <v:group style="position:absolute;left:380;top:6841;width:2;height:926" coordorigin="380,6841" coordsize="2,926">
              <v:shape style="position:absolute;left:380;top:6841;width:2;height:926" coordorigin="380,6841" coordsize="0,926" path="m380,7768l380,6841e" filled="f" stroked="t" strokeweight=".711962pt" strokecolor="#545454">
                <v:path arrowok="t"/>
              </v:shape>
            </v:group>
            <v:group style="position:absolute;left:1039;top:7314;width:589;height:2" coordorigin="1039,7314" coordsize="589,2">
              <v:shape style="position:absolute;left:1039;top:7314;width:589;height:2" coordorigin="1039,7314" coordsize="589,0" path="m1039,7314l1628,7314e" filled="f" stroked="t" strokeweight=".711962pt" strokecolor="#4B4B4B">
                <v:path arrowok="t"/>
              </v:shape>
            </v:group>
            <v:group style="position:absolute;left:1571;top:7314;width:413;height:2" coordorigin="1571,7314" coordsize="413,2">
              <v:shape style="position:absolute;left:1571;top:7314;width:413;height:2" coordorigin="1571,7314" coordsize="413,0" path="m1571,7314l1984,7314e" filled="f" stroked="t" strokeweight=".474641pt" strokecolor="#282828">
                <v:path arrowok="t"/>
              </v:shape>
            </v:group>
            <v:group style="position:absolute;left:1927;top:7314;width:9635;height:2" coordorigin="1927,7314" coordsize="9635,2">
              <v:shape style="position:absolute;left:1927;top:7314;width:9635;height:2" coordorigin="1927,7314" coordsize="9635,0" path="m1927,7314l11562,7314e" filled="f" stroked="t" strokeweight=".711962pt" strokecolor="#545454">
                <v:path arrowok="t"/>
              </v:shape>
            </v:group>
            <v:group style="position:absolute;left:4946;top:7538;width:3398;height:2" coordorigin="4946,7538" coordsize="3398,2">
              <v:shape style="position:absolute;left:4946;top:7538;width:3398;height:2" coordorigin="4946,7538" coordsize="3398,0" path="m4946,7538l8344,7538e" filled="f" stroked="t" strokeweight=".711962pt" strokecolor="#575757">
                <v:path arrowok="t"/>
              </v:shape>
            </v:group>
            <v:group style="position:absolute;left:8287;top:7538;width:475;height:2" coordorigin="8287,7538" coordsize="475,2">
              <v:shape style="position:absolute;left:8287;top:7538;width:475;height:2" coordorigin="8287,7538" coordsize="475,0" path="m8287,7538l8762,7538e" filled="f" stroked="t" strokeweight=".474641pt" strokecolor="#3F3F3F">
                <v:path arrowok="t"/>
              </v:shape>
            </v:group>
            <v:group style="position:absolute;left:8653;top:7538;width:2910;height:2" coordorigin="8653,7538" coordsize="2910,2">
              <v:shape style="position:absolute;left:8653;top:7538;width:2910;height:2" coordorigin="8653,7538" coordsize="2910,0" path="m8653,7538l11562,7538e" filled="f" stroked="t" strokeweight=".711962pt" strokecolor="#545454">
                <v:path arrowok="t"/>
              </v:shape>
            </v:group>
            <v:group style="position:absolute;left:11558;top:7271;width:2;height:296" coordorigin="11558,7271" coordsize="2,296">
              <v:shape style="position:absolute;left:11558;top:7271;width:2;height:296" coordorigin="11558,7271" coordsize="0,296" path="m11558,7567l11558,7271e" filled="f" stroked="t" strokeweight=".474641pt" strokecolor="#2F2F2F">
                <v:path arrowok="t"/>
              </v:shape>
            </v:group>
            <v:group style="position:absolute;left:4941;top:7753;width:669;height:2" coordorigin="4941,7753" coordsize="669,2">
              <v:shape style="position:absolute;left:4941;top:7753;width:669;height:2" coordorigin="4941,7753" coordsize="669,0" path="m4941,7753l5610,7753e" filled="f" stroked="t" strokeweight=".474641pt" strokecolor="#575757">
                <v:path arrowok="t"/>
              </v:shape>
            </v:group>
            <v:group style="position:absolute;left:5553;top:7756;width:6009;height:2" coordorigin="5553,7756" coordsize="6009,2">
              <v:shape style="position:absolute;left:5553;top:7756;width:6009;height:2" coordorigin="5553,7756" coordsize="6009,0" path="m5553,7756l11562,7756e" filled="f" stroked="t" strokeweight=".711962pt" strokecolor="#4F4F4F">
                <v:path arrowok="t"/>
              </v:shape>
            </v:group>
            <v:group style="position:absolute;left:365;top:8073;width:702;height:2" coordorigin="365,8073" coordsize="702,2">
              <v:shape style="position:absolute;left:365;top:8073;width:702;height:2" coordorigin="365,8073" coordsize="702,0" path="m365,8073l1068,8073e" filled="f" stroked="t" strokeweight=".237321pt" strokecolor="#2F2F2F">
                <v:path arrowok="t"/>
              </v:shape>
            </v:group>
            <v:group style="position:absolute;left:380;top:7710;width:2;height:396" coordorigin="380,7710" coordsize="2,396">
              <v:shape style="position:absolute;left:380;top:7710;width:2;height:396" coordorigin="380,7710" coordsize="0,396" path="m380,8106l380,7710e" filled="f" stroked="t" strokeweight=".474641pt" strokecolor="#282828">
                <v:path arrowok="t"/>
              </v:shape>
            </v:group>
            <v:group style="position:absolute;left:1068;top:8073;width:888;height:2" coordorigin="1068,8073" coordsize="888,2">
              <v:shape style="position:absolute;left:1068;top:8073;width:888;height:2" coordorigin="1068,8073" coordsize="888,0" path="m1068,8073l1956,8073e" filled="f" stroked="t" strokeweight=".237321pt" strokecolor="#000000">
                <v:path arrowok="t"/>
              </v:shape>
            </v:group>
            <v:group style="position:absolute;left:1956;top:8073;width:456;height:2" coordorigin="1956,8073" coordsize="456,2">
              <v:shape style="position:absolute;left:1956;top:8073;width:456;height:2" coordorigin="1956,8073" coordsize="456,0" path="m1956,8073l2411,8073e" filled="f" stroked="t" strokeweight=".237321pt" strokecolor="#707070">
                <v:path arrowok="t"/>
              </v:shape>
            </v:group>
            <v:group style="position:absolute;left:2397;top:8073;width:413;height:2" coordorigin="2397,8073" coordsize="413,2">
              <v:shape style="position:absolute;left:2397;top:8073;width:413;height:2" coordorigin="2397,8073" coordsize="413,0" path="m2397,8073l2810,8073e" filled="f" stroked="t" strokeweight=".237321pt" strokecolor="#3B3B3B">
                <v:path arrowok="t"/>
              </v:shape>
            </v:group>
            <v:group style="position:absolute;left:2810;top:8073;width:8724;height:2" coordorigin="2810,8073" coordsize="8724,2">
              <v:shape style="position:absolute;left:2810;top:8073;width:8724;height:2" coordorigin="2810,8073" coordsize="8724,0" path="m2810,8073l11534,8073e" filled="f" stroked="t" strokeweight=".237321pt" strokecolor="#000000">
                <v:path arrowok="t"/>
              </v:shape>
            </v:group>
            <v:group style="position:absolute;left:4953;top:7304;width:2;height:678" coordorigin="4953,7304" coordsize="2,678">
              <v:shape style="position:absolute;left:4953;top:7304;width:2;height:678" coordorigin="4953,7304" coordsize="0,678" path="m4953,7982l4953,7304e" filled="f" stroked="t" strokeweight=".949282pt" strokecolor="#4F4F4F">
                <v:path arrowok="t"/>
              </v:shape>
            </v:group>
            <v:group style="position:absolute;left:377;top:8044;width:2;height:401" coordorigin="377,8044" coordsize="2,401">
              <v:shape style="position:absolute;left:377;top:8044;width:2;height:401" coordorigin="377,8044" coordsize="0,401" path="m377,8445l377,8044e" filled="f" stroked="t" strokeweight=".474641pt" strokecolor="#484848">
                <v:path arrowok="t"/>
              </v:shape>
            </v:group>
            <v:group style="position:absolute;left:370;top:8772;width:1258;height:2" coordorigin="370,8772" coordsize="1258,2">
              <v:shape style="position:absolute;left:370;top:8772;width:1258;height:2" coordorigin="370,8772" coordsize="1258,0" path="m370,8772l1628,8772e" filled="f" stroked="t" strokeweight=".949282pt" strokecolor="#606060">
                <v:path arrowok="t"/>
              </v:shape>
            </v:group>
            <v:group style="position:absolute;left:380;top:8359;width:2;height:664" coordorigin="380,8359" coordsize="2,664">
              <v:shape style="position:absolute;left:380;top:8359;width:2;height:664" coordorigin="380,8359" coordsize="0,664" path="m380,9023l380,8359e" filled="f" stroked="t" strokeweight=".949282pt" strokecolor="#606060">
                <v:path arrowok="t"/>
              </v:shape>
            </v:group>
            <v:group style="position:absolute;left:1571;top:8775;width:413;height:2" coordorigin="1571,8775" coordsize="413,2">
              <v:shape style="position:absolute;left:1571;top:8775;width:413;height:2" coordorigin="1571,8775" coordsize="413,0" path="m1571,8775l1984,8775e" filled="f" stroked="t" strokeweight=".474641pt" strokecolor="#343434">
                <v:path arrowok="t"/>
              </v:shape>
            </v:group>
            <v:group style="position:absolute;left:1927;top:8775;width:2022;height:2" coordorigin="1927,8775" coordsize="2022,2">
              <v:shape style="position:absolute;left:1927;top:8775;width:2022;height:2" coordorigin="1927,8775" coordsize="2022,0" path="m1927,8775l3949,8775e" filled="f" stroked="t" strokeweight=".711962pt" strokecolor="#545454">
                <v:path arrowok="t"/>
              </v:shape>
            </v:group>
            <v:group style="position:absolute;left:3868;top:8775;width:793;height:2" coordorigin="3868,8775" coordsize="793,2">
              <v:shape style="position:absolute;left:3868;top:8775;width:793;height:2" coordorigin="3868,8775" coordsize="793,0" path="m3868,8775l4661,8775e" filled="f" stroked="t" strokeweight=".474641pt" strokecolor="#383838">
                <v:path arrowok="t"/>
              </v:shape>
            </v:group>
            <v:group style="position:absolute;left:4561;top:8777;width:2269;height:2" coordorigin="4561,8777" coordsize="2269,2">
              <v:shape style="position:absolute;left:4561;top:8777;width:2269;height:2" coordorigin="4561,8777" coordsize="2269,0" path="m4561,8777l6830,8777e" filled="f" stroked="t" strokeweight=".711962pt" strokecolor="#575757">
                <v:path arrowok="t"/>
              </v:shape>
            </v:group>
            <v:group style="position:absolute;left:6773;top:8775;width:242;height:2" coordorigin="6773,8775" coordsize="242,2">
              <v:shape style="position:absolute;left:6773;top:8775;width:242;height:2" coordorigin="6773,8775" coordsize="242,0" path="m6773,8775l7015,8775e" filled="f" stroked="t" strokeweight=".474641pt" strokecolor="#444444">
                <v:path arrowok="t"/>
              </v:shape>
            </v:group>
            <v:group style="position:absolute;left:6958;top:8775;width:4604;height:2" coordorigin="6958,8775" coordsize="4604,2">
              <v:shape style="position:absolute;left:6958;top:8775;width:4604;height:2" coordorigin="6958,8775" coordsize="4604,0" path="m6958,8775l11562,8775e" filled="f" stroked="t" strokeweight=".711962pt" strokecolor="#575757">
                <v:path arrowok="t"/>
              </v:shape>
            </v:group>
            <v:group style="position:absolute;left:377;top:8727;width:2;height:2077" coordorigin="377,8727" coordsize="2,2077">
              <v:shape style="position:absolute;left:377;top:8727;width:2;height:2077" coordorigin="377,8727" coordsize="0,2077" path="m377,10804l377,8727e" filled="f" stroked="t" strokeweight=".711962pt" strokecolor="#4B4B4B">
                <v:path arrowok="t"/>
              </v:shape>
            </v:group>
            <v:group style="position:absolute;left:380;top:8990;width:2;height:320" coordorigin="380,8990" coordsize="2,320">
              <v:shape style="position:absolute;left:380;top:8990;width:2;height:320" coordorigin="380,8990" coordsize="0,320" path="m380,9310l380,8990e" filled="f" stroked="t" strokeweight=".474641pt" strokecolor="#232323">
                <v:path arrowok="t"/>
              </v:shape>
            </v:group>
            <v:group style="position:absolute;left:370;top:9680;width:1258;height:2" coordorigin="370,9680" coordsize="1258,2">
              <v:shape style="position:absolute;left:370;top:9680;width:1258;height:2" coordorigin="370,9680" coordsize="1258,0" path="m370,9680l1628,9680e" filled="f" stroked="t" strokeweight=".949282pt" strokecolor="#5B5B5B">
                <v:path arrowok="t"/>
              </v:shape>
            </v:group>
            <v:group style="position:absolute;left:1571;top:9682;width:413;height:2" coordorigin="1571,9682" coordsize="413,2">
              <v:shape style="position:absolute;left:1571;top:9682;width:413;height:2" coordorigin="1571,9682" coordsize="413,0" path="m1571,9682l1984,9682e" filled="f" stroked="t" strokeweight=".474641pt" strokecolor="#2B2B2B">
                <v:path arrowok="t"/>
              </v:shape>
            </v:group>
            <v:group style="position:absolute;left:1927;top:9682;width:9640;height:2" coordorigin="1927,9682" coordsize="9640,2">
              <v:shape style="position:absolute;left:1927;top:9682;width:9640;height:2" coordorigin="1927,9682" coordsize="9640,0" path="m1927,9682l11567,9682e" filled="f" stroked="t" strokeweight=".711962pt" strokecolor="#575757">
                <v:path arrowok="t"/>
              </v:shape>
            </v:group>
            <v:group style="position:absolute;left:370;top:10023;width:6028;height:2" coordorigin="370,10023" coordsize="6028,2">
              <v:shape style="position:absolute;left:370;top:10023;width:6028;height:2" coordorigin="370,10023" coordsize="6028,0" path="m370,10023l6398,10023e" filled="f" stroked="t" strokeweight=".711962pt" strokecolor="#575757">
                <v:path arrowok="t"/>
              </v:shape>
            </v:group>
            <v:group style="position:absolute;left:6341;top:10026;width:218;height:2" coordorigin="6341,10026" coordsize="218,2">
              <v:shape style="position:absolute;left:6341;top:10026;width:218;height:2" coordorigin="6341,10026" coordsize="218,0" path="m6341,10026l6560,10026e" filled="f" stroked="t" strokeweight=".474641pt" strokecolor="#3F3F3F">
                <v:path arrowok="t"/>
              </v:shape>
            </v:group>
            <v:group style="position:absolute;left:6503;top:10026;width:328;height:2" coordorigin="6503,10026" coordsize="328,2">
              <v:shape style="position:absolute;left:6503;top:10026;width:328;height:2" coordorigin="6503,10026" coordsize="328,0" path="m6503,10026l6830,10026e" filled="f" stroked="t" strokeweight=".474641pt" strokecolor="#282828">
                <v:path arrowok="t"/>
              </v:shape>
            </v:group>
            <v:group style="position:absolute;left:6773;top:10023;width:4789;height:2" coordorigin="6773,10023" coordsize="4789,2">
              <v:shape style="position:absolute;left:6773;top:10023;width:4789;height:2" coordorigin="6773,10023" coordsize="4789,0" path="m6773,10023l11562,10023e" filled="f" stroked="t" strokeweight=".711962pt" strokecolor="#575757">
                <v:path arrowok="t"/>
              </v:shape>
            </v:group>
            <v:group style="position:absolute;left:375;top:10260;width:1751;height:2" coordorigin="375,10260" coordsize="1751,2">
              <v:shape style="position:absolute;left:375;top:10260;width:1751;height:2" coordorigin="375,10260" coordsize="1751,0" path="m375,10260l2126,10260e" filled="f" stroked="t" strokeweight=".711962pt" strokecolor="#5B5B5B">
                <v:path arrowok="t"/>
              </v:shape>
            </v:group>
            <v:group style="position:absolute;left:1927;top:10257;width:513;height:2" coordorigin="1927,10257" coordsize="513,2">
              <v:shape style="position:absolute;left:1927;top:10257;width:513;height:2" coordorigin="1927,10257" coordsize="513,0" path="m1927,10257l2440,10257e" filled="f" stroked="t" strokeweight=".474641pt" strokecolor="#444444">
                <v:path arrowok="t"/>
              </v:shape>
            </v:group>
            <v:group style="position:absolute;left:2368;top:10257;width:1049;height:2" coordorigin="2368,10257" coordsize="1049,2">
              <v:shape style="position:absolute;left:2368;top:10257;width:1049;height:2" coordorigin="2368,10257" coordsize="1049,0" path="m2368,10257l3417,10257e" filled="f" stroked="t" strokeweight=".949282pt" strokecolor="#606060">
                <v:path arrowok="t"/>
              </v:shape>
            </v:group>
            <v:group style="position:absolute;left:3346;top:10260;width:579;height:2" coordorigin="3346,10260" coordsize="579,2">
              <v:shape style="position:absolute;left:3346;top:10260;width:579;height:2" coordorigin="3346,10260" coordsize="579,0" path="m3346,10260l3925,10260e" filled="f" stroked="t" strokeweight=".474641pt" strokecolor="#3B3B3B">
                <v:path arrowok="t"/>
              </v:shape>
            </v:group>
            <v:group style="position:absolute;left:3835;top:10260;width:826;height:2" coordorigin="3835,10260" coordsize="826,2">
              <v:shape style="position:absolute;left:3835;top:10260;width:826;height:2" coordorigin="3835,10260" coordsize="826,0" path="m3835,10260l4661,10260e" filled="f" stroked="t" strokeweight=".711962pt" strokecolor="#5B5B5B">
                <v:path arrowok="t"/>
              </v:shape>
            </v:group>
            <v:group style="position:absolute;left:4604;top:10260;width:365;height:2" coordorigin="4604,10260" coordsize="365,2">
              <v:shape style="position:absolute;left:4604;top:10260;width:365;height:2" coordorigin="4604,10260" coordsize="365,0" path="m4604,10260l4969,10260e" filled="f" stroked="t" strokeweight=".474641pt" strokecolor="#3B3B3B">
                <v:path arrowok="t"/>
              </v:shape>
            </v:group>
            <v:group style="position:absolute;left:4913;top:10257;width:2103;height:2" coordorigin="4913,10257" coordsize="2103,2">
              <v:shape style="position:absolute;left:4913;top:10257;width:2103;height:2" coordorigin="4913,10257" coordsize="2103,0" path="m4913,10257l7015,10257e" filled="f" stroked="t" strokeweight=".949282pt" strokecolor="#5B5B5B">
                <v:path arrowok="t"/>
              </v:shape>
            </v:group>
            <v:group style="position:absolute;left:6958;top:10260;width:470;height:2" coordorigin="6958,10260" coordsize="470,2">
              <v:shape style="position:absolute;left:6958;top:10260;width:470;height:2" coordorigin="6958,10260" coordsize="470,0" path="m6958,10260l7428,10260e" filled="f" stroked="t" strokeweight=".474641pt" strokecolor="#343434">
                <v:path arrowok="t"/>
              </v:shape>
            </v:group>
            <v:group style="position:absolute;left:7371;top:10257;width:4191;height:2" coordorigin="7371,10257" coordsize="4191,2">
              <v:shape style="position:absolute;left:7371;top:10257;width:4191;height:2" coordorigin="7371,10257" coordsize="4191,0" path="m7371,10257l11562,10257e" filled="f" stroked="t" strokeweight=".711962pt" strokecolor="#575757">
                <v:path arrowok="t"/>
              </v:shape>
            </v:group>
            <v:group style="position:absolute;left:380;top:10212;width:2;height:306" coordorigin="380,10212" coordsize="2,306">
              <v:shape style="position:absolute;left:380;top:10212;width:2;height:306" coordorigin="380,10212" coordsize="0,306" path="m380,10517l380,10212e" filled="f" stroked="t" strokeweight=".474641pt" strokecolor="#282828">
                <v:path arrowok="t"/>
              </v:shape>
            </v:group>
            <v:group style="position:absolute;left:11560;top:10212;width:2;height:306" coordorigin="11560,10212" coordsize="2,306">
              <v:shape style="position:absolute;left:11560;top:10212;width:2;height:306" coordorigin="11560,10212" coordsize="0,306" path="m11560,10517l11560,10212e" filled="f" stroked="t" strokeweight=".711962pt" strokecolor="#3B3B3B">
                <v:path arrowok="t"/>
              </v:shape>
            </v:group>
            <v:group style="position:absolute;left:702;top:10737;width:926;height:2" coordorigin="702,10737" coordsize="926,2">
              <v:shape style="position:absolute;left:702;top:10737;width:926;height:2" coordorigin="702,10737" coordsize="926,0" path="m702,10737l1628,10737e" filled="f" stroked="t" strokeweight=".474641pt" strokecolor="#444444">
                <v:path arrowok="t"/>
              </v:shape>
            </v:group>
            <v:group style="position:absolute;left:380;top:10460;width:2;height:301" coordorigin="380,10460" coordsize="2,301">
              <v:shape style="position:absolute;left:380;top:10460;width:2;height:301" coordorigin="380,10460" coordsize="0,301" path="m380,10761l380,10460e" filled="f" stroked="t" strokeweight=".474641pt" strokecolor="#3F3F3F">
                <v:path arrowok="t"/>
              </v:shape>
            </v:group>
            <v:group style="position:absolute;left:702;top:10737;width:2701;height:2" coordorigin="702,10737" coordsize="2701,2">
              <v:shape style="position:absolute;left:702;top:10737;width:2701;height:2" coordorigin="702,10737" coordsize="2701,0" path="m702,10737l3403,10737e" filled="f" stroked="t" strokeweight=".711962pt" strokecolor="#545454">
                <v:path arrowok="t"/>
              </v:shape>
            </v:group>
            <v:group style="position:absolute;left:3346;top:10737;width:579;height:2" coordorigin="3346,10737" coordsize="579,2">
              <v:shape style="position:absolute;left:3346;top:10737;width:579;height:2" coordorigin="3346,10737" coordsize="579,0" path="m3346,10737l3925,10737e" filled="f" stroked="t" strokeweight=".474641pt" strokecolor="#444444">
                <v:path arrowok="t"/>
              </v:shape>
            </v:group>
            <v:group style="position:absolute;left:3835;top:10737;width:826;height:2" coordorigin="3835,10737" coordsize="826,2">
              <v:shape style="position:absolute;left:3835;top:10737;width:826;height:2" coordorigin="3835,10737" coordsize="826,0" path="m3835,10737l4661,10737e" filled="f" stroked="t" strokeweight=".949282pt" strokecolor="#5B5B5B">
                <v:path arrowok="t"/>
              </v:shape>
            </v:group>
            <v:group style="position:absolute;left:4604;top:10737;width:365;height:2" coordorigin="4604,10737" coordsize="365,2">
              <v:shape style="position:absolute;left:4604;top:10737;width:365;height:2" coordorigin="4604,10737" coordsize="365,0" path="m4604,10737l4969,10737e" filled="f" stroked="t" strokeweight=".474641pt" strokecolor="#343434">
                <v:path arrowok="t"/>
              </v:shape>
            </v:group>
            <v:group style="position:absolute;left:4913;top:10737;width:2103;height:2" coordorigin="4913,10737" coordsize="2103,2">
              <v:shape style="position:absolute;left:4913;top:10737;width:2103;height:2" coordorigin="4913,10737" coordsize="2103,0" path="m4913,10737l7015,10737e" filled="f" stroked="t" strokeweight=".711962pt" strokecolor="#5B5B5B">
                <v:path arrowok="t"/>
              </v:shape>
            </v:group>
            <v:group style="position:absolute;left:6958;top:10737;width:470;height:2" coordorigin="6958,10737" coordsize="470,2">
              <v:shape style="position:absolute;left:6958;top:10737;width:470;height:2" coordorigin="6958,10737" coordsize="470,0" path="m6958,10737l7428,10737e" filled="f" stroked="t" strokeweight=".474641pt" strokecolor="#3B3B3B">
                <v:path arrowok="t"/>
              </v:shape>
            </v:group>
            <v:group style="position:absolute;left:7371;top:10735;width:4191;height:2" coordorigin="7371,10735" coordsize="4191,2">
              <v:shape style="position:absolute;left:7371;top:10735;width:4191;height:2" coordorigin="7371,10735" coordsize="4191,0" path="m7371,10735l11562,10735e" filled="f" stroked="t" strokeweight=".711962pt" strokecolor="#545454">
                <v:path arrowok="t"/>
              </v:shape>
            </v:group>
            <v:group style="position:absolute;left:11560;top:4149;width:2;height:11396" coordorigin="11560,4149" coordsize="2,11396">
              <v:shape style="position:absolute;left:11560;top:4149;width:2;height:11396" coordorigin="11560,4149" coordsize="0,11396" path="m11560,15545l11560,4149e" filled="f" stroked="t" strokeweight=".949282pt" strokecolor="#4F4F4F">
                <v:path arrowok="t"/>
              </v:shape>
            </v:group>
            <v:group style="position:absolute;left:669;top:10952;width:959;height:2" coordorigin="669,10952" coordsize="959,2">
              <v:shape style="position:absolute;left:669;top:10952;width:959;height:2" coordorigin="669,10952" coordsize="959,0" path="m669,10952l1628,10952e" filled="f" stroked="t" strokeweight=".949282pt" strokecolor="#646464">
                <v:path arrowok="t"/>
              </v:shape>
            </v:group>
            <v:group style="position:absolute;left:380;top:10689;width:2;height:559" coordorigin="380,10689" coordsize="2,559">
              <v:shape style="position:absolute;left:380;top:10689;width:2;height:559" coordorigin="380,10689" coordsize="0,559" path="m380,11248l380,10689e" filled="f" stroked="t" strokeweight=".949282pt" strokecolor="#606060">
                <v:path arrowok="t"/>
              </v:shape>
            </v:group>
            <v:group style="position:absolute;left:1571;top:10952;width:413;height:2" coordorigin="1571,10952" coordsize="413,2">
              <v:shape style="position:absolute;left:1571;top:10952;width:413;height:2" coordorigin="1571,10952" coordsize="413,0" path="m1571,10952l1984,10952e" filled="f" stroked="t" strokeweight=".474641pt" strokecolor="#3F3F3F">
                <v:path arrowok="t"/>
              </v:shape>
            </v:group>
            <v:group style="position:absolute;left:1927;top:10952;width:1998;height:2" coordorigin="1927,10952" coordsize="1998,2">
              <v:shape style="position:absolute;left:1927;top:10952;width:1998;height:2" coordorigin="1927,10952" coordsize="1998,0" path="m1927,10952l3925,10952e" filled="f" stroked="t" strokeweight=".711962pt" strokecolor="#545454">
                <v:path arrowok="t"/>
              </v:shape>
            </v:group>
            <v:group style="position:absolute;left:3868;top:10952;width:793;height:2" coordorigin="3868,10952" coordsize="793,2">
              <v:shape style="position:absolute;left:3868;top:10952;width:793;height:2" coordorigin="3868,10952" coordsize="793,0" path="m3868,10952l4661,10952e" filled="f" stroked="t" strokeweight=".474641pt" strokecolor="#484848">
                <v:path arrowok="t"/>
              </v:shape>
            </v:group>
            <v:group style="position:absolute;left:4561;top:10949;width:7001;height:2" coordorigin="4561,10949" coordsize="7001,2">
              <v:shape style="position:absolute;left:4561;top:10949;width:7001;height:2" coordorigin="4561,10949" coordsize="7001,0" path="m4561,10949l11562,10949e" filled="f" stroked="t" strokeweight=".711962pt" strokecolor="#575757">
                <v:path arrowok="t"/>
              </v:shape>
            </v:group>
            <v:group style="position:absolute;left:370;top:11186;width:731;height:2" coordorigin="370,11186" coordsize="731,2">
              <v:shape style="position:absolute;left:370;top:11186;width:731;height:2" coordorigin="370,11186" coordsize="731,0" path="m370,11186l1101,11186e" filled="f" stroked="t" strokeweight=".711962pt" strokecolor="#5B5B5B">
                <v:path arrowok="t"/>
              </v:shape>
            </v:group>
            <v:group style="position:absolute;left:1068;top:10947;width:2;height:239" coordorigin="1068,10947" coordsize="2,239">
              <v:shape style="position:absolute;left:1068;top:10947;width:2;height:239" coordorigin="1068,10947" coordsize="0,239" path="m1068,11186l1068,10947e" filled="f" stroked="t" strokeweight=".237321pt" strokecolor="#4F4F4F">
                <v:path arrowok="t"/>
              </v:shape>
            </v:group>
            <v:group style="position:absolute;left:1039;top:11186;width:593;height:2" coordorigin="1039,11186" coordsize="593,2">
              <v:shape style="position:absolute;left:1039;top:11186;width:593;height:2" coordorigin="1039,11186" coordsize="593,0" path="m1039,11186l1633,11186e" filled="f" stroked="t" strokeweight=".474641pt" strokecolor="#3F3F3F">
                <v:path arrowok="t"/>
              </v:shape>
            </v:group>
            <v:group style="position:absolute;left:1600;top:10947;width:2;height:678" coordorigin="1600,10947" coordsize="2,678">
              <v:shape style="position:absolute;left:1600;top:10947;width:2;height:678" coordorigin="1600,10947" coordsize="0,678" path="m1600,11625l1600,10947e" filled="f" stroked="t" strokeweight=".237321pt" strokecolor="#676767">
                <v:path arrowok="t"/>
              </v:shape>
            </v:group>
            <v:group style="position:absolute;left:1571;top:11186;width:5444;height:2" coordorigin="1571,11186" coordsize="5444,2">
              <v:shape style="position:absolute;left:1571;top:11186;width:5444;height:2" coordorigin="1571,11186" coordsize="5444,0" path="m1571,11186l7015,11186e" filled="f" stroked="t" strokeweight=".711962pt" strokecolor="#575757">
                <v:path arrowok="t"/>
              </v:shape>
            </v:group>
            <v:group style="position:absolute;left:6958;top:11186;width:479;height:2" coordorigin="6958,11186" coordsize="479,2">
              <v:shape style="position:absolute;left:6958;top:11186;width:479;height:2" coordorigin="6958,11186" coordsize="479,0" path="m6958,11186l7438,11186e" filled="f" stroked="t" strokeweight=".474641pt" strokecolor="#3B3B3B">
                <v:path arrowok="t"/>
              </v:shape>
            </v:group>
            <v:group style="position:absolute;left:7407;top:10942;width:2;height:1241" coordorigin="7407,10942" coordsize="2,1241">
              <v:shape style="position:absolute;left:7407;top:10942;width:2;height:1241" coordorigin="7407,10942" coordsize="0,1241" path="m7407,12184l7407,10942e" filled="f" stroked="t" strokeweight=".949282pt" strokecolor="#545454">
                <v:path arrowok="t"/>
              </v:shape>
            </v:group>
            <v:group style="position:absolute;left:7343;top:11183;width:4220;height:2" coordorigin="7343,11183" coordsize="4220,2">
              <v:shape style="position:absolute;left:7343;top:11183;width:4220;height:2" coordorigin="7343,11183" coordsize="4220,0" path="m7343,11183l11562,11183e" filled="f" stroked="t" strokeweight=".711962pt" strokecolor="#545454">
                <v:path arrowok="t"/>
              </v:shape>
            </v:group>
            <v:group style="position:absolute;left:380;top:11143;width:2;height:759" coordorigin="380,11143" coordsize="2,759">
              <v:shape style="position:absolute;left:380;top:11143;width:2;height:759" coordorigin="380,11143" coordsize="0,759" path="m380,11902l380,11143e" filled="f" stroked="t" strokeweight=".474641pt" strokecolor="#3B3B3B">
                <v:path arrowok="t"/>
              </v:shape>
            </v:group>
            <v:group style="position:absolute;left:1068;top:11171;width:2;height:454" coordorigin="1068,11171" coordsize="2,454">
              <v:shape style="position:absolute;left:1068;top:11171;width:2;height:454" coordorigin="1068,11171" coordsize="0,454" path="m1068,11625l1068,11171e" filled="f" stroked="t" strokeweight=".237321pt" strokecolor="#2B2B2B">
                <v:path arrowok="t"/>
              </v:shape>
            </v:group>
            <v:group style="position:absolute;left:11560;top:11143;width:2;height:4402" coordorigin="11560,11143" coordsize="2,4402">
              <v:shape style="position:absolute;left:11560;top:11143;width:2;height:4402" coordorigin="11560,11143" coordsize="0,4402" path="m11560,15545l11560,11143e" filled="f" stroked="t" strokeweight=".711962pt" strokecolor="#6B6B6B">
                <v:path arrowok="t"/>
              </v:shape>
            </v:group>
            <v:group style="position:absolute;left:1068;top:11625;width:2;height:955" coordorigin="1068,11625" coordsize="2,955">
              <v:shape style="position:absolute;left:1068;top:11625;width:2;height:955" coordorigin="1068,11625" coordsize="0,955" path="m1068,12580l1068,11625e" filled="f" stroked="t" strokeweight=".237321pt" strokecolor="#000000">
                <v:path arrowok="t"/>
              </v:shape>
            </v:group>
            <v:group style="position:absolute;left:1600;top:11625;width:2;height:1065" coordorigin="1600,11625" coordsize="2,1065">
              <v:shape style="position:absolute;left:1600;top:11625;width:2;height:1065" coordorigin="1600,11625" coordsize="0,1065" path="m1600,12690l1600,11625e" filled="f" stroked="t" strokeweight=".237321pt" strokecolor="#000000">
                <v:path arrowok="t"/>
              </v:shape>
            </v:group>
            <v:group style="position:absolute;left:2421;top:11596;width:2;height:306" coordorigin="2421,11596" coordsize="2,306">
              <v:shape style="position:absolute;left:2421;top:11596;width:2;height:306" coordorigin="2421,11596" coordsize="0,306" path="m2421,11902l2421,11596e" filled="f" stroked="t" strokeweight=".474641pt" strokecolor="#1C1C1C">
                <v:path arrowok="t"/>
              </v:shape>
            </v:group>
            <v:group style="position:absolute;left:380;top:11830;width:2;height:778" coordorigin="380,11830" coordsize="2,778">
              <v:shape style="position:absolute;left:380;top:11830;width:2;height:778" coordorigin="380,11830" coordsize="0,778" path="m380,12608l380,11830e" filled="f" stroked="t" strokeweight=".711962pt" strokecolor="#575757">
                <v:path arrowok="t"/>
              </v:shape>
            </v:group>
            <v:group style="position:absolute;left:2421;top:11845;width:2;height:764" coordorigin="2421,11845" coordsize="2,764">
              <v:shape style="position:absolute;left:2421;top:11845;width:2;height:764" coordorigin="2421,11845" coordsize="0,764" path="m2421,12608l2421,11845e" filled="f" stroked="t" strokeweight=".949282pt" strokecolor="#4B4B4B">
                <v:path arrowok="t"/>
              </v:shape>
            </v:group>
            <v:group style="position:absolute;left:11529;top:12050;width:2;height:3060" coordorigin="11529,12050" coordsize="2,3060">
              <v:shape style="position:absolute;left:11529;top:12050;width:2;height:3060" coordorigin="11529,12050" coordsize="0,3060" path="m11529,15110l11529,12050e" filled="f" stroked="t" strokeweight=".237321pt" strokecolor="#000000">
                <v:path arrowok="t"/>
              </v:shape>
            </v:group>
            <v:group style="position:absolute;left:7409;top:12126;width:2;height:401" coordorigin="7409,12126" coordsize="2,401">
              <v:shape style="position:absolute;left:7409;top:12126;width:2;height:401" coordorigin="7409,12126" coordsize="0,401" path="m7409,12527l7409,12126e" filled="f" stroked="t" strokeweight=".474641pt" strokecolor="#282828">
                <v:path arrowok="t"/>
              </v:shape>
            </v:group>
            <v:group style="position:absolute;left:8733;top:12499;width:2;height:81" coordorigin="8733,12499" coordsize="2,81">
              <v:shape style="position:absolute;left:8733;top:12499;width:2;height:81" coordorigin="8733,12499" coordsize="0,81" path="m8733,12580l8733,12499e" filled="f" stroked="t" strokeweight="1.186603pt" strokecolor="#000000">
                <v:path arrowok="t"/>
              </v:shape>
            </v:group>
            <v:group style="position:absolute;left:380;top:12551;width:2;height:358" coordorigin="380,12551" coordsize="2,358">
              <v:shape style="position:absolute;left:380;top:12551;width:2;height:358" coordorigin="380,12551" coordsize="0,358" path="m380,12909l380,12551e" filled="f" stroked="t" strokeweight=".474641pt" strokecolor="#2F2F2F">
                <v:path arrowok="t"/>
              </v:shape>
            </v:group>
            <v:group style="position:absolute;left:1068;top:12580;width:2;height:301" coordorigin="1068,12580" coordsize="2,301">
              <v:shape style="position:absolute;left:1068;top:12580;width:2;height:301" coordorigin="1068,12580" coordsize="0,301" path="m1068,12881l1068,12580e" filled="f" stroked="t" strokeweight=".237321pt" strokecolor="#E4E4E4">
                <v:path arrowok="t"/>
              </v:shape>
            </v:group>
            <v:group style="position:absolute;left:2421;top:12551;width:2;height:520" coordorigin="2421,12551" coordsize="2,520">
              <v:shape style="position:absolute;left:2421;top:12551;width:2;height:520" coordorigin="2421,12551" coordsize="0,520" path="m2421,13072l2421,12551e" filled="f" stroked="t" strokeweight=".474641pt" strokecolor="#282828">
                <v:path arrowok="t"/>
              </v:shape>
            </v:group>
            <v:group style="position:absolute;left:7412;top:12470;width:2;height:1633" coordorigin="7412,12470" coordsize="2,1633">
              <v:shape style="position:absolute;left:7412;top:12470;width:2;height:1633" coordorigin="7412,12470" coordsize="0,1633" path="m7412,14103l7412,12470e" filled="f" stroked="t" strokeweight=".949282pt" strokecolor="#545454">
                <v:path arrowok="t"/>
              </v:shape>
            </v:group>
            <v:group style="position:absolute;left:8755;top:12599;width:2;height:119" coordorigin="8755,12599" coordsize="2,119">
              <v:shape style="position:absolute;left:8755;top:12599;width:2;height:119" coordorigin="8755,12599" coordsize="0,119" path="m8755,12718l8755,12599e" filled="f" stroked="t" strokeweight="1.661244pt" strokecolor="#4F4F4F">
                <v:path arrowok="t"/>
              </v:shape>
            </v:group>
            <v:group style="position:absolute;left:1600;top:12690;width:2;height:191" coordorigin="1600,12690" coordsize="2,191">
              <v:shape style="position:absolute;left:1600;top:12690;width:2;height:191" coordorigin="1600,12690" coordsize="0,191" path="m1600,12881l1600,12690e" filled="f" stroked="t" strokeweight=".237321pt" strokecolor="#CCCCCC">
                <v:path arrowok="t"/>
              </v:shape>
            </v:group>
            <v:group style="position:absolute;left:1068;top:12881;width:2;height:286" coordorigin="1068,12881" coordsize="2,286">
              <v:shape style="position:absolute;left:1068;top:12881;width:2;height:286" coordorigin="1068,12881" coordsize="0,286" path="m1068,13167l1068,12881e" filled="f" stroked="t" strokeweight=".237321pt" strokecolor="#000000">
                <v:path arrowok="t"/>
              </v:shape>
            </v:group>
            <v:group style="position:absolute;left:1600;top:12881;width:2;height:286" coordorigin="1600,12881" coordsize="2,286">
              <v:shape style="position:absolute;left:1600;top:12881;width:2;height:286" coordorigin="1600,12881" coordsize="0,286" path="m1600,13167l1600,12881e" filled="f" stroked="t" strokeweight=".237321pt" strokecolor="#000000">
                <v:path arrowok="t"/>
              </v:shape>
            </v:group>
            <v:group style="position:absolute;left:2423;top:13014;width:2;height:902" coordorigin="2423,13014" coordsize="2,902">
              <v:shape style="position:absolute;left:2423;top:13014;width:2;height:902" coordorigin="2423,13014" coordsize="0,902" path="m2423,13917l2423,13014e" filled="f" stroked="t" strokeweight=".711962pt" strokecolor="#4B4B4B">
                <v:path arrowok="t"/>
              </v:shape>
            </v:group>
            <v:group style="position:absolute;left:370;top:13267;width:731;height:2" coordorigin="370,13267" coordsize="731,2">
              <v:shape style="position:absolute;left:370;top:13267;width:731;height:2" coordorigin="370,13267" coordsize="731,0" path="m370,13267l1101,13267e" filled="f" stroked="t" strokeweight=".711962pt" strokecolor="#5B5B5B">
                <v:path arrowok="t"/>
              </v:shape>
            </v:group>
            <v:group style="position:absolute;left:382;top:12852;width:2;height:2793" coordorigin="382,12852" coordsize="2,2793">
              <v:shape style="position:absolute;left:382;top:12852;width:2;height:2793" coordorigin="382,12852" coordsize="0,2793" path="m382,15645l382,12852e" filled="f" stroked="t" strokeweight=".711962pt" strokecolor="#545454">
                <v:path arrowok="t"/>
              </v:shape>
            </v:group>
            <v:group style="position:absolute;left:1068;top:13167;width:2;height:100" coordorigin="1068,13167" coordsize="2,100">
              <v:shape style="position:absolute;left:1068;top:13167;width:2;height:100" coordorigin="1068,13167" coordsize="0,100" path="m1068,13267l1068,13167e" filled="f" stroked="t" strokeweight=".237321pt" strokecolor="#3B3B3B">
                <v:path arrowok="t"/>
              </v:shape>
            </v:group>
            <v:group style="position:absolute;left:1039;top:13267;width:593;height:2" coordorigin="1039,13267" coordsize="593,2">
              <v:shape style="position:absolute;left:1039;top:13267;width:593;height:2" coordorigin="1039,13267" coordsize="593,0" path="m1039,13267l1633,13267e" filled="f" stroked="t" strokeweight=".474641pt" strokecolor="#3B3B3B">
                <v:path arrowok="t"/>
              </v:shape>
            </v:group>
            <v:group style="position:absolute;left:1600;top:13167;width:2;height:220" coordorigin="1600,13167" coordsize="2,220">
              <v:shape style="position:absolute;left:1600;top:13167;width:2;height:220" coordorigin="1600,13167" coordsize="0,220" path="m1600,13387l1600,13167e" filled="f" stroked="t" strokeweight=".237321pt" strokecolor="#4F4F4F">
                <v:path arrowok="t"/>
              </v:shape>
            </v:group>
            <v:group style="position:absolute;left:1519;top:13267;width:911;height:2" coordorigin="1519,13267" coordsize="911,2">
              <v:shape style="position:absolute;left:1519;top:13267;width:911;height:2" coordorigin="1519,13267" coordsize="911,0" path="m1519,13267l2430,13267e" filled="f" stroked="t" strokeweight=".711962pt" strokecolor="#545454">
                <v:path arrowok="t"/>
              </v:shape>
            </v:group>
            <v:group style="position:absolute;left:8750;top:13148;width:2;height:134" coordorigin="8750,13148" coordsize="2,134">
              <v:shape style="position:absolute;left:8750;top:13148;width:2;height:134" coordorigin="8750,13148" coordsize="0,134" path="m8750,13282l8750,13148e" filled="f" stroked="t" strokeweight="2.610526pt" strokecolor="#64676B">
                <v:path arrowok="t"/>
              </v:shape>
            </v:group>
            <v:group style="position:absolute;left:1068;top:13253;width:2;height:134" coordorigin="1068,13253" coordsize="2,134">
              <v:shape style="position:absolute;left:1068;top:13253;width:2;height:134" coordorigin="1068,13253" coordsize="0,134" path="m1068,13387l1068,13253e" filled="f" stroked="t" strokeweight=".237321pt" strokecolor="#838383">
                <v:path arrowok="t"/>
              </v:shape>
            </v:group>
            <v:group style="position:absolute;left:8755;top:13229;width:2;height:57" coordorigin="8755,13229" coordsize="2,57">
              <v:shape style="position:absolute;left:8755;top:13229;width:2;height:57" coordorigin="8755,13229" coordsize="0,57" path="m8755,13286l8755,13229e" filled="f" stroked="t" strokeweight="1.186603pt" strokecolor="#54575B">
                <v:path arrowok="t"/>
              </v:shape>
            </v:group>
            <v:group style="position:absolute;left:1068;top:13387;width:2;height:105" coordorigin="1068,13387" coordsize="2,105">
              <v:shape style="position:absolute;left:1068;top:13387;width:2;height:105" coordorigin="1068,13387" coordsize="0,105" path="m1068,13492l1068,13387e" filled="f" stroked="t" strokeweight=".237321pt" strokecolor="#B8B8B8">
                <v:path arrowok="t"/>
              </v:shape>
            </v:group>
            <v:group style="position:absolute;left:1600;top:13387;width:2;height:2230" coordorigin="1600,13387" coordsize="2,2230">
              <v:shape style="position:absolute;left:1600;top:13387;width:2;height:2230" coordorigin="1600,13387" coordsize="0,2230" path="m1600,15616l1600,13387e" filled="f" stroked="t" strokeweight=".237321pt" strokecolor="#000000">
                <v:path arrowok="t"/>
              </v:shape>
            </v:group>
            <v:group style="position:absolute;left:384;top:13463;width:2;height:138" coordorigin="384,13463" coordsize="2,138">
              <v:shape style="position:absolute;left:384;top:13463;width:2;height:138" coordorigin="384,13463" coordsize="0,138" path="m384,13601l384,13463e" filled="f" stroked="t" strokeweight=".474641pt" strokecolor="#1C1C1C">
                <v:path arrowok="t"/>
              </v:shape>
            </v:group>
            <v:group style="position:absolute;left:1068;top:13492;width:2;height:81" coordorigin="1068,13492" coordsize="2,81">
              <v:shape style="position:absolute;left:1068;top:13492;width:2;height:81" coordorigin="1068,13492" coordsize="0,81" path="m1068,13573l1068,13492e" filled="f" stroked="t" strokeweight=".237321pt" strokecolor="#000000">
                <v:path arrowok="t"/>
              </v:shape>
            </v:group>
            <v:group style="position:absolute;left:384;top:13544;width:2;height:243" coordorigin="384,13544" coordsize="2,243">
              <v:shape style="position:absolute;left:384;top:13544;width:2;height:243" coordorigin="384,13544" coordsize="0,243" path="m384,13788l384,13544e" filled="f" stroked="t" strokeweight=".474641pt" strokecolor="#3B3B3B">
                <v:path arrowok="t"/>
              </v:shape>
            </v:group>
            <v:group style="position:absolute;left:1068;top:13573;width:2;height:315" coordorigin="1068,13573" coordsize="2,315">
              <v:shape style="position:absolute;left:1068;top:13573;width:2;height:315" coordorigin="1068,13573" coordsize="0,315" path="m1068,13888l1068,13573e" filled="f" stroked="t" strokeweight=".237321pt" strokecolor="#A3A3A3">
                <v:path arrowok="t"/>
              </v:shape>
            </v:group>
            <v:group style="position:absolute;left:1068;top:13888;width:2;height:1733" coordorigin="1068,13888" coordsize="2,1733">
              <v:shape style="position:absolute;left:1068;top:13888;width:2;height:1733" coordorigin="1068,13888" coordsize="0,1733" path="m1068,15621l1068,13888e" filled="f" stroked="t" strokeweight=".237321pt" strokecolor="#000000">
                <v:path arrowok="t"/>
              </v:shape>
            </v:group>
            <v:group style="position:absolute;left:2421;top:13859;width:2;height:243" coordorigin="2421,13859" coordsize="2,243">
              <v:shape style="position:absolute;left:2421;top:13859;width:2;height:243" coordorigin="2421,13859" coordsize="0,243" path="m2421,14103l2421,13859e" filled="f" stroked="t" strokeweight=".474641pt" strokecolor="#282828">
                <v:path arrowok="t"/>
              </v:shape>
            </v:group>
            <v:group style="position:absolute;left:2425;top:14045;width:2;height:215" coordorigin="2425,14045" coordsize="2,215">
              <v:shape style="position:absolute;left:2425;top:14045;width:2;height:215" coordorigin="2425,14045" coordsize="0,215" path="m2425,14260l2425,14045e" filled="f" stroked="t" strokeweight=".711962pt" strokecolor="#3B3B3B">
                <v:path arrowok="t"/>
              </v:shape>
            </v:group>
            <v:group style="position:absolute;left:7414;top:14045;width:2;height:215" coordorigin="7414,14045" coordsize="2,215">
              <v:shape style="position:absolute;left:7414;top:14045;width:2;height:215" coordorigin="7414,14045" coordsize="0,215" path="m7414,14260l7414,14045e" filled="f" stroked="t" strokeweight=".474641pt" strokecolor="#181818">
                <v:path arrowok="t"/>
              </v:shape>
            </v:group>
            <v:group style="position:absolute;left:2397;top:14341;width:413;height:2" coordorigin="2397,14341" coordsize="413,2">
              <v:shape style="position:absolute;left:2397;top:14341;width:413;height:2" coordorigin="2397,14341" coordsize="413,0" path="m2397,14341l2810,14341e" filled="f" stroked="t" strokeweight=".711962pt" strokecolor="#4B4F83">
                <v:path arrowok="t"/>
              </v:shape>
            </v:group>
            <v:group style="position:absolute;left:2767;top:14361;width:1206;height:2" coordorigin="2767,14361" coordsize="1206,2">
              <v:shape style="position:absolute;left:2767;top:14361;width:1206;height:2" coordorigin="2767,14361" coordsize="1206,0" path="m2767,14361l3973,14361e" filled="f" stroked="t" strokeweight="1.661244pt" strokecolor="#4B5BAC">
                <v:path arrowok="t"/>
              </v:shape>
            </v:group>
            <v:group style="position:absolute;left:3868;top:14375;width:370;height:2" coordorigin="3868,14375" coordsize="370,2">
              <v:shape style="position:absolute;left:3868;top:14375;width:370;height:2" coordorigin="3868,14375" coordsize="370,0" path="m3868,14375l4239,14375e" filled="f" stroked="t" strokeweight=".949282pt" strokecolor="#4B5BB8">
                <v:path arrowok="t"/>
              </v:shape>
            </v:group>
            <v:group style="position:absolute;left:4348;top:14341;width:285;height:2" coordorigin="4348,14341" coordsize="285,2">
              <v:shape style="position:absolute;left:4348;top:14341;width:285;height:2" coordorigin="4348,14341" coordsize="285,0" path="m4348,14341l4632,14341e" filled="f" stroked="t" strokeweight=".237321pt" strokecolor="#000000">
                <v:path arrowok="t"/>
              </v:shape>
            </v:group>
            <v:group style="position:absolute;left:2423;top:14155;width:2;height:654" coordorigin="2423,14155" coordsize="2,654">
              <v:shape style="position:absolute;left:2423;top:14155;width:2;height:654" coordorigin="2423,14155" coordsize="0,654" path="m2423,14809l2423,14155e" filled="f" stroked="t" strokeweight=".949282pt" strokecolor="#4B4F57">
                <v:path arrowok="t"/>
              </v:shape>
            </v:group>
            <v:group style="position:absolute;left:7416;top:14203;width:2;height:1427" coordorigin="7416,14203" coordsize="2,1427">
              <v:shape style="position:absolute;left:7416;top:14203;width:2;height:1427" coordorigin="7416,14203" coordsize="0,1427" path="m7416,15630l7416,14203e" filled="f" stroked="t" strokeweight=".949282pt" strokecolor="#545454">
                <v:path arrowok="t"/>
              </v:shape>
            </v:group>
            <v:group style="position:absolute;left:384;top:14752;width:2;height:191" coordorigin="384,14752" coordsize="2,191">
              <v:shape style="position:absolute;left:384;top:14752;width:2;height:191" coordorigin="384,14752" coordsize="0,191" path="m384,14943l384,14752e" filled="f" stroked="t" strokeweight=".474641pt" strokecolor="#383838">
                <v:path arrowok="t"/>
              </v:shape>
            </v:group>
            <v:group style="position:absolute;left:2425;top:14752;width:2;height:191" coordorigin="2425,14752" coordsize="2,191">
              <v:shape style="position:absolute;left:2425;top:14752;width:2;height:191" coordorigin="2425,14752" coordsize="0,191" path="m2425,14943l2425,14752e" filled="f" stroked="t" strokeweight=".474641pt" strokecolor="#2F2F2F">
                <v:path arrowok="t"/>
              </v:shape>
            </v:group>
            <v:group style="position:absolute;left:2425;top:14886;width:2;height:754" coordorigin="2425,14886" coordsize="2,754">
              <v:shape style="position:absolute;left:2425;top:14886;width:2;height:754" coordorigin="2425,14886" coordsize="0,754" path="m2425,15640l2425,14886e" filled="f" stroked="t" strokeweight=".949282pt" strokecolor="#545454">
                <v:path arrowok="t"/>
              </v:shape>
            </v:group>
            <v:group style="position:absolute;left:380;top:15635;width:721;height:2" coordorigin="380,15635" coordsize="721,2">
              <v:shape style="position:absolute;left:380;top:15635;width:721;height:2" coordorigin="380,15635" coordsize="721,0" path="m380,15635l1101,15635e" filled="f" stroked="t" strokeweight=".711962pt" strokecolor="#6B6B6B">
                <v:path arrowok="t"/>
              </v:shape>
            </v:group>
            <v:group style="position:absolute;left:1039;top:15635;width:593;height:2" coordorigin="1039,15635" coordsize="593,2">
              <v:shape style="position:absolute;left:1039;top:15635;width:593;height:2" coordorigin="1039,15635" coordsize="593,0" path="m1039,15635l1633,15635e" filled="f" stroked="t" strokeweight=".474641pt" strokecolor="#444444">
                <v:path arrowok="t"/>
              </v:shape>
            </v:group>
            <v:group style="position:absolute;left:1519;top:15633;width:8904;height:2" coordorigin="1519,15633" coordsize="8904,2">
              <v:shape style="position:absolute;left:1519;top:15633;width:8904;height:2" coordorigin="1519,15633" coordsize="8904,0" path="m1519,15633l10423,15633e" filled="f" stroked="t" strokeweight=".474641pt" strokecolor="#646464">
                <v:path arrowok="t"/>
              </v:shape>
            </v:group>
            <v:group style="position:absolute;left:8705;top:15621;width:465;height:2" coordorigin="8705,15621" coordsize="465,2">
              <v:shape style="position:absolute;left:8705;top:15621;width:465;height:2" coordorigin="8705,15621" coordsize="465,0" path="m8705,15621l9170,15621e" filled="f" stroked="t" strokeweight=".474641pt" strokecolor="#444444">
                <v:path arrowok="t"/>
              </v:shape>
            </v:group>
            <v:group style="position:absolute;left:4319;top:15621;width:7267;height:2" coordorigin="4319,15621" coordsize="7267,2">
              <v:shape style="position:absolute;left:4319;top:15621;width:7267;height:2" coordorigin="4319,15621" coordsize="7267,0" path="m4319,15621l11586,15621e" filled="f" stroked="t" strokeweight=".711962pt" strokecolor="#646464">
                <v:path arrowok="t"/>
              </v:shape>
            </v:group>
            <v:group style="position:absolute;left:11529;top:15110;width:2;height:511" coordorigin="11529,15110" coordsize="2,511">
              <v:shape style="position:absolute;left:11529;top:15110;width:2;height:511" coordorigin="11529,15110" coordsize="0,511" path="m11529,15621l11529,15110e" filled="f" stroked="t" strokeweight=".237321pt" strokecolor="#484848">
                <v:path arrowok="t"/>
              </v:shape>
            </v:group>
            <v:group style="position:absolute;left:9464;top:11995;width:2;height:273" coordorigin="9464,11995" coordsize="2,273">
              <v:shape style="position:absolute;left:9464;top:11995;width:2;height:273" coordorigin="9464,11995" coordsize="0,273" path="m9464,11995l9464,12268,9464,11995xe" filled="t" fillcolor="#EBEBEB" stroked="f">
                <v:path arrowok="t"/>
                <v:fill/>
              </v:shape>
            </v:group>
            <v:group style="position:absolute;left:10509;top:12438;width:2;height:205" coordorigin="10509,12438" coordsize="2,205">
              <v:shape style="position:absolute;left:10509;top:12438;width:2;height:205" coordorigin="10509,12438" coordsize="0,205" path="m10509,12643l10509,12438e" filled="f" stroked="t" strokeweight="1.54855pt" strokecolor="#CFD4D8">
                <v:path arrowok="t"/>
              </v:shape>
            </v:group>
            <v:group style="position:absolute;left:8772;top:13223;width:2;height:246" coordorigin="8772,13223" coordsize="2,246">
              <v:shape style="position:absolute;left:8772;top:13223;width:2;height:246" coordorigin="8772,13223" coordsize="0,246" path="m8772,13469l8772,13223e" filled="f" stroked="t" strokeweight="2.71765pt" strokecolor="#EBEBEB">
                <v:path arrowok="t"/>
              </v:shape>
            </v:group>
            <v:group style="position:absolute;left:2280;top:13408;width:2;height:123" coordorigin="2280,13408" coordsize="2,123">
              <v:shape style="position:absolute;left:2280;top:13408;width:2;height:123" coordorigin="2280,13408" coordsize="0,123" path="m2280,13530l2280,13408e" filled="f" stroked="t" strokeweight="4.1032pt" strokecolor="#EBEBEB">
                <v:path arrowok="t"/>
              </v:shape>
            </v:group>
            <v:group style="position:absolute;left:9053;top:13316;width:2;height:283" coordorigin="9053,13316" coordsize="2,283">
              <v:shape style="position:absolute;left:9053;top:13316;width:2;height:283" coordorigin="9053,13316" coordsize="0,283" path="m9053,13599l9053,13316e" filled="f" stroked="t" strokeweight="3.17692pt" strokecolor="#EBEBEB">
                <v:path arrowok="t"/>
              </v:shape>
            </v:group>
            <v:group style="position:absolute;left:3373;top:13577;width:2;height:242" coordorigin="3373,13577" coordsize="2,242">
              <v:shape style="position:absolute;left:3373;top:13577;width:2;height:242" coordorigin="3373,13577" coordsize="0,242" path="m3373,13819l3373,13577e" filled="f" stroked="t" strokeweight="3.93616pt" strokecolor="#CFD4D8">
                <v:path arrowok="t"/>
              </v:shape>
            </v:group>
            <v:group style="position:absolute;left:9347;top:13534;width:2;height:246" coordorigin="9347,13534" coordsize="2,246">
              <v:shape style="position:absolute;left:9347;top:13534;width:2;height:246" coordorigin="9347,13534" coordsize="0,246" path="m9347,13779l9347,13534e" filled="f" stroked="t" strokeweight="1.268830pt" strokecolor="#EBEBEB">
                <v:path arrowok="t"/>
              </v:shape>
            </v:group>
            <v:group style="position:absolute;left:1387;top:13452;width:105;height:477" coordorigin="1387,13452" coordsize="105,477">
              <v:shape style="position:absolute;left:1387;top:13452;width:105;height:477" coordorigin="1387,13452" coordsize="105,477" path="m1387,13452l1492,13452,1492,13930,1387,13930,1387,13452e" filled="t" fillcolor="#EBEBEB" stroked="f">
                <v:path arrowok="t"/>
                <v:fill/>
              </v:shape>
            </v:group>
            <v:group style="position:absolute;left:1149;top:13878;width:2;height:164" coordorigin="1149,13878" coordsize="2,164">
              <v:shape style="position:absolute;left:1149;top:13878;width:2;height:164" coordorigin="1149,13878" coordsize="0,164" path="m1149,14041l1149,13878e" filled="f" stroked="t" strokeweight="2.57638pt" strokecolor="#EBEBEB">
                <v:path arrowok="t"/>
              </v:shape>
            </v:group>
            <v:group style="position:absolute;left:3412;top:14044;width:2;height:259" coordorigin="3412,14044" coordsize="2,259">
              <v:shape style="position:absolute;left:3412;top:14044;width:2;height:259" coordorigin="3412,14044" coordsize="0,259" path="m3412,14303l3412,14044e" filled="f" stroked="t" strokeweight="2.46075pt" strokecolor="#EBEBEB">
                <v:path arrowok="t"/>
              </v:shape>
            </v:group>
            <v:group style="position:absolute;left:9623;top:12622;width:141;height:2" coordorigin="9623,12622" coordsize="141,2">
              <v:shape style="position:absolute;left:9623;top:12622;width:141;height:2" coordorigin="9623,12622" coordsize="141,0" path="m9623,12622l9765,12622e" filled="f" stroked="t" strokeweight=".280pt" strokecolor="#7B7B7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0"/>
          <w:w w:val="100"/>
          <w:position w:val="-2"/>
        </w:rPr>
        <w:t>ısmail</w: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5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00"/>
          <w:position w:val="-2"/>
        </w:rPr>
        <w:t>YAPI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39"/>
          <w:szCs w:val="39"/>
          <w:color w:val="363636"/>
          <w:spacing w:val="0"/>
          <w:w w:val="129"/>
          <w:position w:val="-2"/>
        </w:rPr>
        <w:t>(i</w:t>
      </w:r>
      <w:r>
        <w:rPr>
          <w:rFonts w:ascii="Arial" w:hAnsi="Arial" w:cs="Arial" w:eastAsia="Arial"/>
          <w:sz w:val="39"/>
          <w:szCs w:val="39"/>
          <w:color w:val="363636"/>
          <w:spacing w:val="-1"/>
          <w:w w:val="129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9"/>
          <w:position w:val="-2"/>
        </w:rPr>
        <w:t>zaf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29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9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9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29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-21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4"/>
          <w:szCs w:val="24"/>
          <w:color w:val="7C7C7C"/>
          <w:spacing w:val="0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7C7C7C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C7C7C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4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84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0"/>
          <w:position w:val="-2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2207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2"/>
          <w:szCs w:val="22"/>
          <w:color w:val="363636"/>
          <w:spacing w:val="0"/>
          <w:w w:val="94"/>
          <w:position w:val="8"/>
        </w:rPr>
        <w:t>Itfaiy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94"/>
          <w:position w:val="8"/>
        </w:rPr>
        <w:t>e</w:t>
      </w:r>
      <w:r>
        <w:rPr>
          <w:rFonts w:ascii="Arial" w:hAnsi="Arial" w:cs="Arial" w:eastAsia="Arial"/>
          <w:sz w:val="22"/>
          <w:szCs w:val="22"/>
          <w:color w:val="363636"/>
          <w:spacing w:val="-8"/>
          <w:w w:val="94"/>
          <w:position w:val="8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93"/>
          <w:position w:val="8"/>
        </w:rPr>
        <w:t>Ba</w:t>
      </w:r>
      <w:r>
        <w:rPr>
          <w:rFonts w:ascii="Arial" w:hAnsi="Arial" w:cs="Arial" w:eastAsia="Arial"/>
          <w:sz w:val="22"/>
          <w:szCs w:val="22"/>
          <w:color w:val="363636"/>
          <w:spacing w:val="-13"/>
          <w:w w:val="93"/>
          <w:position w:val="8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82"/>
          <w:i/>
          <w:position w:val="8"/>
        </w:rPr>
        <w:t>Bö</w:t>
      </w:r>
      <w:r>
        <w:rPr>
          <w:rFonts w:ascii="Arial" w:hAnsi="Arial" w:cs="Arial" w:eastAsia="Arial"/>
          <w:sz w:val="25"/>
          <w:szCs w:val="25"/>
          <w:color w:val="363636"/>
          <w:spacing w:val="-2"/>
          <w:w w:val="82"/>
          <w:i/>
          <w:position w:val="8"/>
        </w:rPr>
        <w:t>l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2"/>
          <w:i/>
          <w:position w:val="-2"/>
        </w:rPr>
        <w:t>geAm</w:t>
      </w:r>
      <w:r>
        <w:rPr>
          <w:rFonts w:ascii="Arial" w:hAnsi="Arial" w:cs="Arial" w:eastAsia="Arial"/>
          <w:sz w:val="23"/>
          <w:szCs w:val="23"/>
          <w:color w:val="363636"/>
          <w:spacing w:val="-32"/>
          <w:w w:val="82"/>
          <w:i/>
          <w:position w:val="-2"/>
        </w:rPr>
        <w:t>•</w:t>
      </w:r>
      <w:r>
        <w:rPr>
          <w:rFonts w:ascii="Arial" w:hAnsi="Arial" w:cs="Arial" w:eastAsia="Arial"/>
          <w:sz w:val="25"/>
          <w:szCs w:val="25"/>
          <w:color w:val="363636"/>
          <w:spacing w:val="-27"/>
          <w:w w:val="82"/>
          <w:position w:val="8"/>
        </w:rPr>
        <w:t>.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82"/>
          <w:i/>
          <w:position w:val="-2"/>
        </w:rPr>
        <w:t>r</w:t>
      </w:r>
      <w:r>
        <w:rPr>
          <w:rFonts w:ascii="Arial" w:hAnsi="Arial" w:cs="Arial" w:eastAsia="Arial"/>
          <w:sz w:val="23"/>
          <w:szCs w:val="23"/>
          <w:color w:val="363636"/>
          <w:spacing w:val="-27"/>
          <w:w w:val="82"/>
          <w:i/>
          <w:position w:val="-2"/>
        </w:rPr>
        <w:t>ı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82"/>
          <w:position w:val="8"/>
        </w:rPr>
        <w:t>.</w:t>
      </w:r>
      <w:r>
        <w:rPr>
          <w:rFonts w:ascii="Arial" w:hAnsi="Arial" w:cs="Arial" w:eastAsia="Arial"/>
          <w:sz w:val="25"/>
          <w:szCs w:val="25"/>
          <w:color w:val="4F4F4F"/>
          <w:spacing w:val="-48"/>
          <w:w w:val="82"/>
          <w:position w:val="8"/>
        </w:rPr>
        <w:t> </w:t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8"/>
        </w:rPr>
        <w:t>Itfaıye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5"/>
          <w:position w:val="8"/>
        </w:rPr>
        <w:t>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508" w:right="-20"/>
        <w:jc w:val="left"/>
        <w:rPr>
          <w:rFonts w:ascii="Times New Roman" w:hAnsi="Times New Roman" w:cs="Times New Roman" w:eastAsia="Times New Roman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46"/>
          <w:szCs w:val="46"/>
          <w:color w:val="2D3DA8"/>
          <w:w w:val="120"/>
        </w:rPr>
        <w:t>\</w:t>
      </w:r>
      <w:r>
        <w:rPr>
          <w:rFonts w:ascii="Times New Roman" w:hAnsi="Times New Roman" w:cs="Times New Roman" w:eastAsia="Times New Roman"/>
          <w:sz w:val="46"/>
          <w:szCs w:val="46"/>
          <w:color w:val="2D3DA8"/>
          <w:w w:val="121"/>
        </w:rPr>
        <w:t>.or-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220"/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6" w:lineRule="exact"/>
        <w:ind w:left="3668" w:right="42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560707pt;margin-top:-12.863283pt;width:38.069322pt;height:41pt;mso-position-horizontal-relative:page;mso-position-vertical-relative:paragraph;z-index:-15359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43434"/>
                      <w:spacing w:val="0"/>
                      <w:w w:val="167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8" w:lineRule="exact"/>
        <w:ind w:left="3812" w:right="-20"/>
        <w:jc w:val="left"/>
        <w:tabs>
          <w:tab w:pos="100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606094pt;margin-top:10.102636pt;width:23.410591pt;height:7pt;mso-position-horizontal-relative:page;mso-position-vertical-relative:paragraph;z-index:-15358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43434"/>
                      <w:spacing w:val="0"/>
                      <w:w w:val="122"/>
                    </w:rPr>
                    <w:t>IZMIR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14"/>
          <w:position w:val="-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4"/>
          <w:position w:val="-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78"/>
          <w:position w:val="-2"/>
        </w:rPr>
        <w:t>GI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42"/>
          <w:position w:val="-6"/>
        </w:rPr>
        <w:t>'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42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21"/>
          <w:w w:val="142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42"/>
          <w:position w:val="-6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605" w:right="-20"/>
        <w:jc w:val="left"/>
        <w:tabs>
          <w:tab w:pos="3300" w:val="left"/>
          <w:tab w:pos="101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3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51"/>
          <w:position w:val="5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48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37" w:right="3428" w:firstLine="-24"/>
        <w:jc w:val="left"/>
        <w:tabs>
          <w:tab w:pos="1500" w:val="left"/>
          <w:tab w:pos="3200" w:val="left"/>
          <w:tab w:pos="454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  <w:position w:val="1"/>
        </w:rPr>
        <w:t>23.05.20ı7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43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21:38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444444"/>
          <w:spacing w:val="0"/>
          <w:w w:val="100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444444"/>
          <w:spacing w:val="-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  <w:position w:val="0"/>
        </w:rPr>
        <w:t>23.05.20ı7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Kay.ıtNo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3433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Doğanla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ı530/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3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</w:rPr>
        <w:t>:Bornova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Doğanla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1530/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exact"/>
        <w:ind w:left="137" w:right="710"/>
        <w:jc w:val="left"/>
        <w:tabs>
          <w:tab w:pos="1500" w:val="left"/>
          <w:tab w:pos="3660" w:val="left"/>
          <w:tab w:pos="4440" w:val="left"/>
          <w:tab w:pos="678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240" w:right="220"/>
        </w:sectPr>
      </w:pPr>
      <w:rPr/>
    </w:p>
    <w:p>
      <w:pPr>
        <w:spacing w:before="0" w:after="0" w:line="520" w:lineRule="exact"/>
        <w:ind w:left="3664" w:right="-12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89"/>
          <w:position w:val="27"/>
        </w:rPr>
        <w:t>13etouarıne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8"/>
          <w:w w:val="100"/>
          <w:position w:val="27"/>
        </w:rPr>
        <w:t> </w:t>
      </w:r>
      <w:r>
        <w:rPr>
          <w:rFonts w:ascii="Arial" w:hAnsi="Arial" w:cs="Arial" w:eastAsia="Arial"/>
          <w:sz w:val="52"/>
          <w:szCs w:val="52"/>
          <w:color w:val="444444"/>
          <w:spacing w:val="22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  <w:position w:val="27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6"/>
          <w:position w:val="2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8"/>
          <w:w w:val="98"/>
          <w:position w:val="27"/>
        </w:rPr>
        <w:t>A</w:t>
      </w:r>
      <w:r>
        <w:rPr>
          <w:rFonts w:ascii="Arial" w:hAnsi="Arial" w:cs="Arial" w:eastAsia="Arial"/>
          <w:sz w:val="52"/>
          <w:szCs w:val="52"/>
          <w:color w:val="5B5B5B"/>
          <w:spacing w:val="15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27"/>
        </w:rPr>
        <w:t>hşa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  <w:position w:val="27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5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ACAEAC"/>
          <w:spacing w:val="14"/>
          <w:w w:val="56"/>
          <w:position w:val="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2"/>
          <w:w w:val="101"/>
          <w:position w:val="27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1"/>
          <w:position w:val="27"/>
        </w:rPr>
        <w:t>elik</w:t>
      </w:r>
      <w:r>
        <w:rPr>
          <w:rFonts w:ascii="Arial" w:hAnsi="Arial" w:cs="Arial" w:eastAsia="Arial"/>
          <w:sz w:val="55"/>
          <w:szCs w:val="55"/>
          <w:color w:val="343434"/>
          <w:spacing w:val="0"/>
          <w:w w:val="48"/>
          <w:position w:val="0"/>
        </w:rPr>
        <w:t>ı</w:t>
      </w:r>
      <w:r>
        <w:rPr>
          <w:rFonts w:ascii="Arial" w:hAnsi="Arial" w:cs="Arial" w:eastAsia="Arial"/>
          <w:sz w:val="55"/>
          <w:szCs w:val="55"/>
          <w:color w:val="343434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7"/>
        </w:rPr>
        <w:t>D!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21:50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20"/>
          <w:cols w:num="2" w:equalWidth="0">
            <w:col w:w="6403" w:space="388"/>
            <w:col w:w="4669"/>
          </w:cols>
        </w:sectPr>
      </w:pPr>
      <w:rPr/>
    </w:p>
    <w:p>
      <w:pPr>
        <w:spacing w:before="0" w:after="0" w:line="214" w:lineRule="exact"/>
        <w:ind w:left="132" w:right="-20"/>
        <w:jc w:val="left"/>
        <w:tabs>
          <w:tab w:pos="220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6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9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775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5777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3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7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2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57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Özka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BAŞBOS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ANCI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1" w:lineRule="auto"/>
        <w:ind w:left="113" w:right="2262" w:firstLine="2118"/>
        <w:jc w:val="left"/>
        <w:tabs>
          <w:tab w:pos="2140" w:val="left"/>
          <w:tab w:pos="47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57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9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21:39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  <w:position w:val="1"/>
        </w:rPr>
        <w:t>21:44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ind w:left="4738" w:right="3398" w:firstLine="-4596"/>
        <w:jc w:val="both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4"/>
          <w:position w:val="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4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5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775"/>
          <w:spacing w:val="-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nıniyet-Jandanna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775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775"/>
          <w:spacing w:val="-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2170" w:right="-20"/>
        <w:jc w:val="left"/>
        <w:tabs>
          <w:tab w:pos="472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1" w:lineRule="auto"/>
        <w:ind w:left="2170" w:right="2465" w:firstLine="-2033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'1mcı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2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42" w:right="2524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4699" w:right="38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80" w:lineRule="exact"/>
        <w:ind w:left="132" w:right="-20"/>
        <w:jc w:val="left"/>
        <w:tabs>
          <w:tab w:pos="2820" w:val="left"/>
          <w:tab w:pos="4720" w:val="left"/>
          <w:tab w:pos="660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27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4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5674" w:right="-20"/>
        <w:jc w:val="left"/>
        <w:tabs>
          <w:tab w:pos="6640" w:val="left"/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179" w:right="15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40" w:right="220"/>
        </w:sectPr>
      </w:pPr>
      <w:rPr/>
    </w:p>
    <w:p>
      <w:pPr>
        <w:spacing w:before="25" w:after="0" w:line="240" w:lineRule="auto"/>
        <w:ind w:left="13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20"/>
          <w:cols w:num="2" w:equalWidth="0">
            <w:col w:w="1851" w:space="439"/>
            <w:col w:w="9170"/>
          </w:cols>
        </w:sectPr>
      </w:pPr>
      <w:rPr/>
    </w:p>
    <w:p>
      <w:pPr>
        <w:spacing w:before="25" w:after="0" w:line="252" w:lineRule="auto"/>
        <w:ind w:left="2175" w:right="51" w:firstLine="-202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kişileı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düşür!ile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kanaa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3" w:lineRule="auto"/>
        <w:ind w:left="132" w:right="3950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32"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444444"/>
          <w:spacing w:val="0"/>
          <w:w w:val="100"/>
        </w:rPr>
        <w:t>rı</w:t>
      </w:r>
      <w:r>
        <w:rPr>
          <w:rFonts w:ascii="Arial" w:hAnsi="Arial" w:cs="Arial" w:eastAsia="Arial"/>
          <w:sz w:val="27"/>
          <w:szCs w:val="27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47" w:right="-20"/>
        <w:jc w:val="left"/>
        <w:tabs>
          <w:tab w:pos="216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EKıbi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5"/>
        </w:rPr>
        <w:t>23.0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2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5"/>
        </w:rPr>
        <w:t>.20ı7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5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22:03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42" w:right="-20"/>
        <w:jc w:val="left"/>
        <w:tabs>
          <w:tab w:pos="1040" w:val="left"/>
          <w:tab w:pos="154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2" w:lineRule="exact"/>
        <w:ind w:left="2318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443" w:right="1581"/>
        <w:jc w:val="center"/>
        <w:tabs>
          <w:tab w:pos="5020" w:val="left"/>
          <w:tab w:pos="8580" w:val="left"/>
        </w:tabs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Arial" w:hAnsi="Arial" w:cs="Arial" w:eastAsia="Arial"/>
          <w:sz w:val="25"/>
          <w:szCs w:val="25"/>
          <w:color w:val="444444"/>
          <w:spacing w:val="0"/>
          <w:w w:val="79"/>
          <w:position w:val="-10"/>
        </w:rPr>
        <w:t>·u</w:t>
      </w:r>
      <w:r>
        <w:rPr>
          <w:rFonts w:ascii="Arial" w:hAnsi="Arial" w:cs="Arial" w:eastAsia="Arial"/>
          <w:sz w:val="25"/>
          <w:szCs w:val="25"/>
          <w:color w:val="444444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5"/>
          <w:szCs w:val="25"/>
          <w:color w:val="444444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242424"/>
          <w:spacing w:val="0"/>
          <w:w w:val="60"/>
          <w:position w:val="-13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42424"/>
          <w:spacing w:val="26"/>
          <w:w w:val="60"/>
          <w:position w:val="-1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0"/>
          <w:position w:val="-13"/>
        </w:rPr>
        <w:t>9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33"/>
          <w:w w:val="60"/>
          <w:position w:val="-1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0"/>
          <w:position w:val="-13"/>
        </w:rPr>
        <w:t>raY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0"/>
          <w:position w:val="-13"/>
        </w:rPr>
        <w:t>)s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5"/>
          <w:w w:val="60"/>
          <w:position w:val="-13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343434"/>
          <w:spacing w:val="0"/>
          <w:w w:val="58"/>
          <w:position w:val="-13"/>
        </w:rPr>
        <w:t>l</w:t>
      </w:r>
      <w:r>
        <w:rPr>
          <w:rFonts w:ascii="Times New Roman" w:hAnsi="Times New Roman" w:cs="Times New Roman" w:eastAsia="Times New Roman"/>
          <w:sz w:val="49"/>
          <w:szCs w:val="49"/>
          <w:color w:val="343434"/>
          <w:spacing w:val="-5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343434"/>
          <w:spacing w:val="0"/>
          <w:w w:val="59"/>
          <w:position w:val="-13"/>
        </w:rPr>
        <w:t>V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40" w:right="220"/>
        </w:sectPr>
      </w:pPr>
      <w:rPr/>
    </w:p>
    <w:p>
      <w:pPr>
        <w:spacing w:before="49" w:after="0" w:line="240" w:lineRule="auto"/>
        <w:ind w:left="543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229832pt;margin-top:3.287341pt;width:1.452607pt;height:33.917308pt;mso-position-horizontal-relative:page;mso-position-vertical-relative:paragraph;z-index:-15357" type="#_x0000_t202" filled="f" stroked="f">
            <v:textbox inset="0,0,0,0">
              <w:txbxContent>
                <w:p>
                  <w:pPr>
                    <w:spacing w:before="0" w:after="0" w:line="678" w:lineRule="exact"/>
                    <w:ind w:right="-142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444444"/>
                      <w:spacing w:val="-92"/>
                      <w:w w:val="124"/>
                      <w:position w:val="29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343434"/>
                      <w:spacing w:val="-171"/>
                      <w:w w:val="77"/>
                      <w:position w:val="-3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</w:rPr>
        <w:t>&lt;!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7" w:lineRule="exact"/>
        <w:ind w:left="4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-4"/>
        </w:rPr>
        <w:t>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29" w:lineRule="exact"/>
        <w:ind w:right="-20"/>
        <w:jc w:val="right"/>
        <w:rPr>
          <w:rFonts w:ascii="Times New Roman" w:hAnsi="Times New Roman" w:cs="Times New Roman" w:eastAsia="Times New Roman"/>
          <w:sz w:val="107"/>
          <w:szCs w:val="107"/>
        </w:rPr>
      </w:pPr>
      <w:rPr/>
      <w:r>
        <w:rPr>
          <w:rFonts w:ascii="Times New Roman" w:hAnsi="Times New Roman" w:cs="Times New Roman" w:eastAsia="Times New Roman"/>
          <w:sz w:val="107"/>
          <w:szCs w:val="107"/>
          <w:color w:val="3B4160"/>
          <w:spacing w:val="0"/>
          <w:w w:val="144"/>
          <w:position w:val="-16"/>
        </w:rPr>
        <w:t>l</w:t>
      </w:r>
      <w:r>
        <w:rPr>
          <w:rFonts w:ascii="Times New Roman" w:hAnsi="Times New Roman" w:cs="Times New Roman" w:eastAsia="Times New Roman"/>
          <w:sz w:val="107"/>
          <w:szCs w:val="10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200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exact"/>
        <w:ind w:left="38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2.391998pt;margin-top:11.980415pt;width:44.860403pt;height:39pt;mso-position-horizontal-relative:page;mso-position-vertical-relative:paragraph;z-index:-15356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rPr>
                      <w:rFonts w:ascii="Arial" w:hAnsi="Arial" w:cs="Arial" w:eastAsia="Arial"/>
                      <w:sz w:val="78"/>
                      <w:szCs w:val="78"/>
                    </w:rPr>
                  </w:pPr>
                  <w:rPr/>
                  <w:r>
                    <w:rPr>
                      <w:rFonts w:ascii="Arial" w:hAnsi="Arial" w:cs="Arial" w:eastAsia="Arial"/>
                      <w:sz w:val="78"/>
                      <w:szCs w:val="78"/>
                      <w:color w:val="313680"/>
                      <w:spacing w:val="-29"/>
                      <w:w w:val="174"/>
                      <w:position w:val="-1"/>
                    </w:rPr>
                    <w:t>ô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343434"/>
                      <w:spacing w:val="-83"/>
                      <w:w w:val="64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5B5B5B"/>
                      <w:spacing w:val="-314"/>
                      <w:w w:val="42"/>
                      <w:position w:val="-1"/>
                    </w:rPr>
                    <w:t>B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43434"/>
          <w:spacing w:val="-15"/>
          <w:w w:val="141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-2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7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17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ACAEAC"/>
          <w:spacing w:val="-22"/>
          <w:w w:val="98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2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8"/>
          <w:position w:val="-2"/>
        </w:rPr>
        <w:t>ji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9"/>
          <w:position w:val="-2"/>
        </w:rPr>
        <w:t>(1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0"/>
          <w:w w:val="119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2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left="3904" w:right="-20"/>
        <w:jc w:val="left"/>
        <w:tabs>
          <w:tab w:pos="4880" w:val="left"/>
          <w:tab w:pos="538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B5B5B"/>
          <w:w w:val="138"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-2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243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243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12"/>
          <w:w w:val="243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74"/>
          <w:i/>
          <w:position w:val="1"/>
        </w:rPr>
        <w:t>ol</w:t>
      </w:r>
      <w:r>
        <w:rPr>
          <w:rFonts w:ascii="Arial" w:hAnsi="Arial" w:cs="Arial" w:eastAsia="Arial"/>
          <w:sz w:val="13"/>
          <w:szCs w:val="13"/>
          <w:color w:val="5B5B5B"/>
          <w:spacing w:val="-6"/>
          <w:w w:val="74"/>
          <w:i/>
          <w:position w:val="1"/>
        </w:rPr>
        <w:t>(</w:t>
      </w:r>
      <w:r>
        <w:rPr>
          <w:rFonts w:ascii="Arial" w:hAnsi="Arial" w:cs="Arial" w:eastAsia="Arial"/>
          <w:sz w:val="13"/>
          <w:szCs w:val="13"/>
          <w:color w:val="757775"/>
          <w:spacing w:val="0"/>
          <w:w w:val="74"/>
          <w:i/>
          <w:position w:val="1"/>
        </w:rPr>
        <w:t>!.</w:t>
      </w:r>
      <w:r>
        <w:rPr>
          <w:rFonts w:ascii="Arial" w:hAnsi="Arial" w:cs="Arial" w:eastAsia="Arial"/>
          <w:sz w:val="13"/>
          <w:szCs w:val="13"/>
          <w:color w:val="757775"/>
          <w:spacing w:val="3"/>
          <w:w w:val="74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ACAEAC"/>
          <w:spacing w:val="-11"/>
          <w:w w:val="137"/>
          <w:i/>
          <w:position w:val="1"/>
        </w:rPr>
        <w:t>'</w:t>
      </w:r>
      <w:r>
        <w:rPr>
          <w:rFonts w:ascii="Arial" w:hAnsi="Arial" w:cs="Arial" w:eastAsia="Arial"/>
          <w:sz w:val="13"/>
          <w:szCs w:val="13"/>
          <w:color w:val="ACAEAC"/>
          <w:spacing w:val="-23"/>
          <w:w w:val="137"/>
          <w:i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ACAEAC"/>
          <w:spacing w:val="0"/>
          <w:w w:val="137"/>
          <w:i/>
          <w:position w:val="1"/>
        </w:rPr>
        <w:t>,;.</w:t>
      </w:r>
      <w:r>
        <w:rPr>
          <w:rFonts w:ascii="Arial" w:hAnsi="Arial" w:cs="Arial" w:eastAsia="Arial"/>
          <w:sz w:val="13"/>
          <w:szCs w:val="13"/>
          <w:color w:val="ACAEAC"/>
          <w:spacing w:val="-9"/>
          <w:w w:val="137"/>
          <w:i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81"/>
          <w:i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3"/>
          <w:szCs w:val="13"/>
          <w:color w:val="444444"/>
          <w:spacing w:val="0"/>
          <w:w w:val="292"/>
          <w:position w:val="1"/>
        </w:rPr>
        <w:t>.</w:t>
      </w:r>
      <w:r>
        <w:rPr>
          <w:rFonts w:ascii="Arial" w:hAnsi="Arial" w:cs="Arial" w:eastAsia="Arial"/>
          <w:sz w:val="13"/>
          <w:szCs w:val="13"/>
          <w:color w:val="444444"/>
          <w:spacing w:val="-77"/>
          <w:w w:val="292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44"/>
          <w:position w:val="1"/>
        </w:rPr>
        <w:t>•</w:t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757775"/>
          <w:spacing w:val="0"/>
          <w:w w:val="107"/>
          <w:position w:val="1"/>
        </w:rPr>
        <w:t>.,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4" w:lineRule="exact"/>
        <w:ind w:right="-20"/>
        <w:jc w:val="left"/>
        <w:tabs>
          <w:tab w:pos="3840" w:val="left"/>
          <w:tab w:pos="55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Özka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BAŞBOS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ANCI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5"/>
          <w:w w:val="79"/>
          <w:position w:val="-1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79"/>
          <w:position w:val="-1"/>
        </w:rPr>
        <w:t>'li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79"/>
          <w:position w:val="-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27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94"/>
          <w:position w:val="-1"/>
        </w:rPr>
        <w:t>R..ı;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-12"/>
          <w:w w:val="94"/>
          <w:position w:val="-1"/>
        </w:rPr>
        <w:t>_</w:t>
      </w:r>
      <w:r>
        <w:rPr>
          <w:rFonts w:ascii="Times New Roman" w:hAnsi="Times New Roman" w:cs="Times New Roman" w:eastAsia="Times New Roman"/>
          <w:sz w:val="15"/>
          <w:szCs w:val="15"/>
          <w:color w:val="757775"/>
          <w:spacing w:val="-42"/>
          <w:w w:val="55"/>
          <w:position w:val="-1"/>
        </w:rPr>
        <w:t>_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-2"/>
          <w:w w:val="95"/>
          <w:position w:val="-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ACAEAC"/>
          <w:spacing w:val="0"/>
          <w:w w:val="152"/>
          <w:position w:val="-1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ACAEA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CAEA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8E90AA"/>
          <w:spacing w:val="0"/>
          <w:w w:val="177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75" w:lineRule="exact"/>
        <w:ind w:left="3857" w:right="-20"/>
        <w:jc w:val="left"/>
        <w:tabs>
          <w:tab w:pos="4520" w:val="left"/>
          <w:tab w:pos="53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2"/>
          <w:szCs w:val="12"/>
          <w:color w:val="343434"/>
          <w:w w:val="121"/>
          <w:position w:val="-2"/>
        </w:rPr>
        <w:t>ll</w:t>
      </w:r>
      <w:r>
        <w:rPr>
          <w:rFonts w:ascii="Arial" w:hAnsi="Arial" w:cs="Arial" w:eastAsia="Arial"/>
          <w:sz w:val="12"/>
          <w:szCs w:val="12"/>
          <w:color w:val="343434"/>
          <w:spacing w:val="-17"/>
          <w:w w:val="120"/>
          <w:position w:val="-2"/>
        </w:rPr>
        <w:t>'</w:t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276"/>
          <w:position w:val="-2"/>
        </w:rPr>
        <w:t>'</w:t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2"/>
          <w:szCs w:val="12"/>
          <w:color w:val="5B5B5B"/>
          <w:spacing w:val="-15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5B5B5B"/>
          <w:spacing w:val="-20"/>
          <w:w w:val="100"/>
          <w:position w:val="0"/>
        </w:rPr>
        <w:t>1</w:t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100"/>
          <w:position w:val="0"/>
        </w:rPr>
        <w:t>"'</w:t>
      </w:r>
      <w:r>
        <w:rPr>
          <w:rFonts w:ascii="Arial" w:hAnsi="Arial" w:cs="Arial" w:eastAsia="Arial"/>
          <w:sz w:val="12"/>
          <w:szCs w:val="12"/>
          <w:color w:val="5B5B5B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100"/>
          <w:position w:val="0"/>
        </w:rPr>
      </w:r>
      <w:r>
        <w:rPr>
          <w:rFonts w:ascii="Arial" w:hAnsi="Arial" w:cs="Arial" w:eastAsia="Arial"/>
          <w:sz w:val="12"/>
          <w:szCs w:val="12"/>
          <w:color w:val="3B4160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3B4160"/>
          <w:spacing w:val="-27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3B416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3B416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0"/>
          <w:position w:val="-2"/>
        </w:rPr>
        <w:t>v:&lt;'/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B5B5B"/>
          <w:spacing w:val="0"/>
          <w:w w:val="109"/>
          <w:position w:val="-2"/>
        </w:rPr>
        <w:t>Cll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20"/>
          <w:cols w:num="2" w:equalWidth="0">
            <w:col w:w="2777" w:space="2018"/>
            <w:col w:w="6665"/>
          </w:cols>
        </w:sectPr>
      </w:pPr>
      <w:rPr/>
    </w:p>
    <w:p>
      <w:pPr>
        <w:spacing w:before="0" w:after="0" w:line="216" w:lineRule="exact"/>
        <w:ind w:right="966"/>
        <w:jc w:val="right"/>
        <w:tabs>
          <w:tab w:pos="2980" w:val="left"/>
          <w:tab w:pos="61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8"/>
          <w:position w:val="-3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1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8"/>
          <w:position w:val="-3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8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5"/>
          <w:w w:val="11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7"/>
          <w:szCs w:val="27"/>
          <w:color w:val="2F2FB5"/>
          <w:spacing w:val="-32"/>
          <w:w w:val="56"/>
          <w:position w:val="-6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3B4160"/>
          <w:spacing w:val="-112"/>
          <w:w w:val="64"/>
          <w:position w:val="-6"/>
        </w:rPr>
        <w:t>p</w:t>
      </w:r>
      <w:r>
        <w:rPr>
          <w:rFonts w:ascii="Times New Roman" w:hAnsi="Times New Roman" w:cs="Times New Roman" w:eastAsia="Times New Roman"/>
          <w:sz w:val="27"/>
          <w:szCs w:val="27"/>
          <w:color w:val="ACAEAC"/>
          <w:spacing w:val="0"/>
          <w:w w:val="49"/>
          <w:position w:val="-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CAEAC"/>
          <w:spacing w:val="-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100"/>
          <w:position w:val="-6"/>
        </w:rPr>
        <w:t>vıqp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6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100"/>
          <w:position w:val="-6"/>
        </w:rPr>
        <w:t>:PJ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4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100"/>
          <w:position w:val="-6"/>
        </w:rPr>
        <w:t>\id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4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100"/>
          <w:position w:val="-6"/>
        </w:rPr>
        <w:t>rü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2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38"/>
          <w:position w:val="-6"/>
        </w:rPr>
        <w:t>V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968"/>
        <w:jc w:val="right"/>
        <w:tabs>
          <w:tab w:pos="68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3"/>
          <w:szCs w:val="33"/>
          <w:color w:val="4F5683"/>
          <w:w w:val="87"/>
          <w:position w:val="-11"/>
        </w:rPr>
        <w:t>(</w:t>
      </w:r>
      <w:r>
        <w:rPr>
          <w:rFonts w:ascii="Arial" w:hAnsi="Arial" w:cs="Arial" w:eastAsia="Arial"/>
          <w:sz w:val="33"/>
          <w:szCs w:val="33"/>
          <w:color w:val="4F5683"/>
          <w:spacing w:val="-95"/>
          <w:w w:val="87"/>
          <w:position w:val="-11"/>
        </w:rPr>
        <w:t>6</w:t>
      </w:r>
      <w:r>
        <w:rPr>
          <w:rFonts w:ascii="Arial" w:hAnsi="Arial" w:cs="Arial" w:eastAsia="Arial"/>
          <w:sz w:val="33"/>
          <w:szCs w:val="33"/>
          <w:color w:val="9C9C9C"/>
          <w:spacing w:val="0"/>
          <w:w w:val="48"/>
          <w:position w:val="-11"/>
        </w:rPr>
        <w:t>..</w:t>
      </w:r>
      <w:r>
        <w:rPr>
          <w:rFonts w:ascii="Arial" w:hAnsi="Arial" w:cs="Arial" w:eastAsia="Arial"/>
          <w:sz w:val="33"/>
          <w:szCs w:val="33"/>
          <w:color w:val="9C9C9C"/>
          <w:spacing w:val="14"/>
          <w:w w:val="48"/>
          <w:position w:val="-11"/>
        </w:rPr>
        <w:t>.</w:t>
      </w:r>
      <w:r>
        <w:rPr>
          <w:rFonts w:ascii="Arial" w:hAnsi="Arial" w:cs="Arial" w:eastAsia="Arial"/>
          <w:sz w:val="33"/>
          <w:szCs w:val="33"/>
          <w:color w:val="5B5B5B"/>
          <w:spacing w:val="0"/>
          <w:w w:val="86"/>
          <w:position w:val="-11"/>
        </w:rPr>
        <w:t>'</w:t>
      </w:r>
      <w:r>
        <w:rPr>
          <w:rFonts w:ascii="Arial" w:hAnsi="Arial" w:cs="Arial" w:eastAsia="Arial"/>
          <w:sz w:val="33"/>
          <w:szCs w:val="33"/>
          <w:color w:val="5B5B5B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33"/>
          <w:szCs w:val="33"/>
          <w:color w:val="5B5B5B"/>
          <w:spacing w:val="0"/>
          <w:w w:val="100"/>
          <w:position w:val="-11"/>
        </w:rPr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0"/>
          <w:i/>
          <w:position w:val="-11"/>
        </w:rPr>
        <w:t>ll</w:t>
      </w:r>
      <w:r>
        <w:rPr>
          <w:rFonts w:ascii="Arial" w:hAnsi="Arial" w:cs="Arial" w:eastAsia="Arial"/>
          <w:sz w:val="16"/>
          <w:szCs w:val="16"/>
          <w:color w:val="5B5B5B"/>
          <w:spacing w:val="24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-2"/>
          <w:w w:val="100"/>
          <w:position w:val="-1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757775"/>
          <w:spacing w:val="0"/>
          <w:w w:val="100"/>
          <w:position w:val="-11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757775"/>
          <w:spacing w:val="0"/>
          <w:w w:val="100"/>
          <w:position w:val="-11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757775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69"/>
          <w:position w:val="-11"/>
        </w:rPr>
        <w:t>')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69"/>
          <w:position w:val="-1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9"/>
          <w:w w:val="169"/>
          <w:position w:val="-1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-29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00"/>
          <w:position w:val="-1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00"/>
          <w:position w:val="-11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14"/>
          <w:w w:val="100"/>
          <w:position w:val="-11"/>
        </w:rPr>
        <w:t> </w:t>
      </w:r>
      <w:r>
        <w:rPr>
          <w:rFonts w:ascii="Arial" w:hAnsi="Arial" w:cs="Arial" w:eastAsia="Arial"/>
          <w:sz w:val="36"/>
          <w:szCs w:val="36"/>
          <w:color w:val="5B5B5B"/>
          <w:spacing w:val="0"/>
          <w:w w:val="112"/>
          <w:i/>
          <w:position w:val="-11"/>
        </w:rPr>
        <w:t>1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40" w:right="220"/>
        </w:sectPr>
      </w:pPr>
      <w:rPr/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64" w:lineRule="atLeas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44444"/>
          <w:spacing w:val="0"/>
          <w:w w:val="51"/>
        </w:rPr>
        <w:t>...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09" w:lineRule="exact"/>
        <w:ind w:right="-20"/>
        <w:jc w:val="left"/>
        <w:rPr>
          <w:rFonts w:ascii="Arial" w:hAnsi="Arial" w:cs="Arial" w:eastAsia="Arial"/>
          <w:sz w:val="50"/>
          <w:szCs w:val="50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444444"/>
          <w:spacing w:val="0"/>
          <w:w w:val="145"/>
          <w:position w:val="-39"/>
        </w:rPr>
        <w:t>.,.</w:t>
      </w:r>
      <w:r>
        <w:rPr>
          <w:rFonts w:ascii="Arial" w:hAnsi="Arial" w:cs="Arial" w:eastAsia="Arial"/>
          <w:sz w:val="7"/>
          <w:szCs w:val="7"/>
          <w:color w:val="444444"/>
          <w:spacing w:val="0"/>
          <w:w w:val="145"/>
          <w:position w:val="-39"/>
        </w:rPr>
        <w:t>    </w:t>
      </w:r>
      <w:r>
        <w:rPr>
          <w:rFonts w:ascii="Arial" w:hAnsi="Arial" w:cs="Arial" w:eastAsia="Arial"/>
          <w:sz w:val="7"/>
          <w:szCs w:val="7"/>
          <w:color w:val="444444"/>
          <w:spacing w:val="13"/>
          <w:w w:val="145"/>
          <w:position w:val="-39"/>
        </w:rPr>
        <w:t> </w:t>
      </w:r>
      <w:r>
        <w:rPr>
          <w:rFonts w:ascii="Arial" w:hAnsi="Arial" w:cs="Arial" w:eastAsia="Arial"/>
          <w:sz w:val="7"/>
          <w:szCs w:val="7"/>
          <w:color w:val="8C8C8C"/>
          <w:spacing w:val="0"/>
          <w:w w:val="69"/>
          <w:b/>
          <w:bCs/>
          <w:i/>
          <w:position w:val="-39"/>
        </w:rPr>
        <w:t>1*</w:t>
      </w:r>
      <w:r>
        <w:rPr>
          <w:rFonts w:ascii="Arial" w:hAnsi="Arial" w:cs="Arial" w:eastAsia="Arial"/>
          <w:sz w:val="7"/>
          <w:szCs w:val="7"/>
          <w:color w:val="8C8C8C"/>
          <w:spacing w:val="-8"/>
          <w:w w:val="100"/>
          <w:b/>
          <w:bCs/>
          <w:i/>
          <w:position w:val="-39"/>
        </w:rPr>
        <w:t> </w:t>
      </w:r>
      <w:r>
        <w:rPr>
          <w:rFonts w:ascii="Arial" w:hAnsi="Arial" w:cs="Arial" w:eastAsia="Arial"/>
          <w:sz w:val="7"/>
          <w:szCs w:val="7"/>
          <w:color w:val="5B5B5B"/>
          <w:spacing w:val="0"/>
          <w:w w:val="334"/>
          <w:b/>
          <w:bCs/>
          <w:i/>
          <w:position w:val="-39"/>
        </w:rPr>
        <w:t>,</w:t>
      </w:r>
      <w:r>
        <w:rPr>
          <w:rFonts w:ascii="Arial" w:hAnsi="Arial" w:cs="Arial" w:eastAsia="Arial"/>
          <w:sz w:val="7"/>
          <w:szCs w:val="7"/>
          <w:color w:val="5B5B5B"/>
          <w:spacing w:val="-50"/>
          <w:w w:val="334"/>
          <w:b/>
          <w:bCs/>
          <w:i/>
          <w:position w:val="-39"/>
        </w:rPr>
        <w:t> </w:t>
      </w:r>
      <w:r>
        <w:rPr>
          <w:rFonts w:ascii="Arial" w:hAnsi="Arial" w:cs="Arial" w:eastAsia="Arial"/>
          <w:sz w:val="7"/>
          <w:szCs w:val="7"/>
          <w:color w:val="444444"/>
          <w:spacing w:val="0"/>
          <w:w w:val="160"/>
          <w:b/>
          <w:bCs/>
          <w:i/>
          <w:position w:val="-39"/>
        </w:rPr>
        <w:t>..</w:t>
      </w:r>
      <w:r>
        <w:rPr>
          <w:rFonts w:ascii="Arial" w:hAnsi="Arial" w:cs="Arial" w:eastAsia="Arial"/>
          <w:sz w:val="7"/>
          <w:szCs w:val="7"/>
          <w:color w:val="444444"/>
          <w:spacing w:val="-3"/>
          <w:w w:val="160"/>
          <w:b/>
          <w:bCs/>
          <w:i/>
          <w:position w:val="-39"/>
        </w:rPr>
        <w:t>.</w:t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66"/>
          <w:b/>
          <w:bCs/>
          <w:i/>
          <w:position w:val="-39"/>
        </w:rPr>
        <w:t>-....JII"'</w:t>
      </w:r>
      <w:r>
        <w:rPr>
          <w:rFonts w:ascii="Arial" w:hAnsi="Arial" w:cs="Arial" w:eastAsia="Arial"/>
          <w:sz w:val="12"/>
          <w:szCs w:val="12"/>
          <w:color w:val="5B5B5B"/>
          <w:spacing w:val="-4"/>
          <w:w w:val="100"/>
          <w:b/>
          <w:bCs/>
          <w:i/>
          <w:position w:val="-39"/>
        </w:rPr>
        <w:t> </w:t>
      </w:r>
      <w:r>
        <w:rPr>
          <w:rFonts w:ascii="Arial" w:hAnsi="Arial" w:cs="Arial" w:eastAsia="Arial"/>
          <w:sz w:val="50"/>
          <w:szCs w:val="50"/>
          <w:color w:val="444444"/>
          <w:spacing w:val="0"/>
          <w:w w:val="152"/>
          <w:position w:val="-32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20"/>
          <w:cols w:num="2" w:equalWidth="0">
            <w:col w:w="9047" w:space="101"/>
            <w:col w:w="2312"/>
          </w:cols>
        </w:sectPr>
      </w:pPr>
      <w:rPr/>
    </w:p>
    <w:p>
      <w:pPr>
        <w:spacing w:before="0" w:after="0" w:line="257" w:lineRule="atLeast"/>
        <w:ind w:right="1153"/>
        <w:jc w:val="right"/>
        <w:tabs>
          <w:tab w:pos="500" w:val="left"/>
          <w:tab w:pos="112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0.000977pt;margin-top:1.68425pt;width:11.128401pt;height:10pt;mso-position-horizontal-relative:page;mso-position-vertical-relative:paragraph;z-index:-1535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B5B5B"/>
                      <w:spacing w:val="0"/>
                      <w:w w:val="100"/>
                      <w:i/>
                    </w:rPr>
                    <w:t>tl'./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757775"/>
          <w:w w:val="126"/>
          <w:b/>
          <w:bCs/>
        </w:rPr>
        <w:t>-Ç</w:t>
      </w:r>
      <w:r>
        <w:rPr>
          <w:rFonts w:ascii="Times New Roman" w:hAnsi="Times New Roman" w:cs="Times New Roman" w:eastAsia="Times New Roman"/>
          <w:sz w:val="7"/>
          <w:szCs w:val="7"/>
          <w:color w:val="757775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757775"/>
          <w:w w:val="100"/>
          <w:b/>
          <w:bCs/>
        </w:rPr>
      </w:r>
      <w:r>
        <w:rPr>
          <w:rFonts w:ascii="Times New Roman" w:hAnsi="Times New Roman" w:cs="Times New Roman" w:eastAsia="Times New Roman"/>
          <w:sz w:val="7"/>
          <w:szCs w:val="7"/>
          <w:color w:val="5B5B5B"/>
          <w:w w:val="139"/>
        </w:rPr>
        <w:t>'"'</w:t>
      </w:r>
      <w:r>
        <w:rPr>
          <w:rFonts w:ascii="Times New Roman" w:hAnsi="Times New Roman" w:cs="Times New Roman" w:eastAsia="Times New Roman"/>
          <w:sz w:val="7"/>
          <w:szCs w:val="7"/>
          <w:color w:val="5B5B5B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5B5B5B"/>
          <w:spacing w:val="0"/>
          <w:w w:val="393"/>
        </w:rPr>
        <w:t>"')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147" w:lineRule="exact"/>
        <w:ind w:right="1633"/>
        <w:jc w:val="right"/>
        <w:tabs>
          <w:tab w:pos="9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100"/>
        </w:rPr>
        <w:t>'•"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17"/>
          <w:w w:val="207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207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20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1"/>
          <w:w w:val="20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87"/>
          <w:i/>
        </w:rPr>
        <w:t>G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78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20"/>
        </w:sectPr>
      </w:pPr>
      <w:rPr/>
    </w:p>
    <w:p>
      <w:pPr>
        <w:spacing w:before="22" w:after="0" w:line="240" w:lineRule="auto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w w:val="5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33"/>
          <w:w w:val="5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76"/>
          <w:w w:val="71"/>
          <w:position w:val="4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52"/>
          <w:position w:val="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2"/>
          <w:w w:val="51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36"/>
          <w:w w:val="71"/>
          <w:position w:val="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51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340" w:lineRule="exact"/>
        <w:ind w:right="-20"/>
        <w:jc w:val="left"/>
        <w:tabs>
          <w:tab w:pos="1200" w:val="left"/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31"/>
          <w:szCs w:val="31"/>
          <w:color w:val="5B5B5B"/>
          <w:spacing w:val="0"/>
          <w:w w:val="68"/>
          <w:b/>
          <w:bCs/>
          <w:position w:val="-9"/>
        </w:rPr>
        <w:t>Abd</w:t>
      </w:r>
      <w:r>
        <w:rPr>
          <w:rFonts w:ascii="Courier New" w:hAnsi="Courier New" w:cs="Courier New" w:eastAsia="Courier New"/>
          <w:sz w:val="31"/>
          <w:szCs w:val="31"/>
          <w:color w:val="5B5B5B"/>
          <w:spacing w:val="0"/>
          <w:w w:val="100"/>
          <w:b/>
          <w:bCs/>
          <w:position w:val="-9"/>
        </w:rPr>
        <w:tab/>
      </w:r>
      <w:r>
        <w:rPr>
          <w:rFonts w:ascii="Courier New" w:hAnsi="Courier New" w:cs="Courier New" w:eastAsia="Courier New"/>
          <w:sz w:val="31"/>
          <w:szCs w:val="31"/>
          <w:color w:val="5B5B5B"/>
          <w:spacing w:val="0"/>
          <w:w w:val="100"/>
          <w:b/>
          <w:bCs/>
          <w:position w:val="-9"/>
        </w:rPr>
      </w:r>
      <w:r>
        <w:rPr>
          <w:rFonts w:ascii="Arial" w:hAnsi="Arial" w:cs="Arial" w:eastAsia="Arial"/>
          <w:sz w:val="20"/>
          <w:szCs w:val="20"/>
          <w:color w:val="3B4160"/>
          <w:spacing w:val="0"/>
          <w:w w:val="106"/>
          <w:position w:val="2"/>
        </w:rPr>
        <w:t>I</w:t>
      </w:r>
      <w:r>
        <w:rPr>
          <w:rFonts w:ascii="Arial" w:hAnsi="Arial" w:cs="Arial" w:eastAsia="Arial"/>
          <w:sz w:val="20"/>
          <w:szCs w:val="20"/>
          <w:color w:val="3B4160"/>
          <w:spacing w:val="13"/>
          <w:w w:val="106"/>
          <w:position w:val="2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74"/>
          <w:b/>
          <w:bCs/>
          <w:position w:val="2"/>
        </w:rPr>
        <w:t>TOPÇ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2"/>
          <w:position w:val="2"/>
        </w:rPr>
        <w:t>Tdrıs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1"/>
          <w:w w:val="83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6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4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2"/>
        </w:rPr>
        <w:t>ERE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20"/>
          <w:cols w:num="2" w:equalWidth="0">
            <w:col w:w="701" w:space="1947"/>
            <w:col w:w="8812"/>
          </w:cols>
        </w:sectPr>
      </w:pPr>
      <w:rPr/>
    </w:p>
    <w:p>
      <w:pPr>
        <w:spacing w:before="0" w:after="0" w:line="340" w:lineRule="exact"/>
        <w:ind w:left="2657" w:right="-91"/>
        <w:jc w:val="left"/>
        <w:tabs>
          <w:tab w:pos="3340" w:val="left"/>
          <w:tab w:pos="43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6.705694pt;margin-top:32.317776pt;width:564.055825pt;height:779.796407pt;mso-position-horizontal-relative:page;mso-position-vertical-relative:page;z-index:-15360" coordorigin="334,646" coordsize="11281,15596">
            <v:group style="position:absolute;left:353;top:651;width:2;height:1154" coordorigin="353,651" coordsize="2,1154">
              <v:shape style="position:absolute;left:353;top:651;width:2;height:1154" coordorigin="353,651" coordsize="0,1154" path="m353,1805l353,651e" filled="f" stroked="t" strokeweight=".477306pt" strokecolor="#707070">
                <v:path arrowok="t"/>
              </v:shape>
            </v:group>
            <v:group style="position:absolute;left:611;top:670;width:444;height:2" coordorigin="611,670" coordsize="444,2">
              <v:shape style="position:absolute;left:611;top:670;width:444;height:2" coordorigin="611,670" coordsize="444,0" path="m611,670l1055,670e" filled="f" stroked="t" strokeweight=".477306pt" strokecolor="#646464">
                <v:path arrowok="t"/>
              </v:shape>
            </v:group>
            <v:group style="position:absolute;left:344;top:670;width:11231;height:2" coordorigin="344,670" coordsize="11231,2">
              <v:shape style="position:absolute;left:344;top:670;width:11231;height:2" coordorigin="344,670" coordsize="11231,0" path="m344,670l11575,670e" filled="f" stroked="t" strokeweight=".715958pt" strokecolor="#606060">
                <v:path arrowok="t"/>
              </v:shape>
            </v:group>
            <v:group style="position:absolute;left:1441;top:670;width:1599;height:2" coordorigin="1441,670" coordsize="1599,2">
              <v:shape style="position:absolute;left:1441;top:670;width:1599;height:2" coordorigin="1441,670" coordsize="1599,0" path="m1441,670l3040,670e" filled="f" stroked="t" strokeweight=".954611pt" strokecolor="#777777">
                <v:path arrowok="t"/>
              </v:shape>
            </v:group>
            <v:group style="position:absolute;left:2387;top:661;width:2;height:1029" coordorigin="2387,661" coordsize="2,1029">
              <v:shape style="position:absolute;left:2387;top:661;width:2;height:1029" coordorigin="2387,661" coordsize="0,1029" path="m2387,1690l2387,661e" filled="f" stroked="t" strokeweight=".477306pt" strokecolor="#2B2B2B">
                <v:path arrowok="t"/>
              </v:shape>
            </v:group>
            <v:group style="position:absolute;left:3026;top:670;width:897;height:2" coordorigin="3026,670" coordsize="897,2">
              <v:shape style="position:absolute;left:3026;top:670;width:897;height:2" coordorigin="3026,670" coordsize="897,0" path="m3026,670l3923,670e" filled="f" stroked="t" strokeweight=".477306pt" strokecolor="#3B3B3B">
                <v:path arrowok="t"/>
              </v:shape>
            </v:group>
            <v:group style="position:absolute;left:8334;top:670;width:883;height:2" coordorigin="8334,670" coordsize="883,2">
              <v:shape style="position:absolute;left:8334;top:670;width:883;height:2" coordorigin="8334,670" coordsize="883,0" path="m8334,670l9217,670e" filled="f" stroked="t" strokeweight=".477306pt" strokecolor="#383838">
                <v:path arrowok="t"/>
              </v:shape>
            </v:group>
            <v:group style="position:absolute;left:9188;top:665;width:2;height:546" coordorigin="9188,665" coordsize="2,546">
              <v:shape style="position:absolute;left:9188;top:665;width:2;height:546" coordorigin="9188,665" coordsize="0,546" path="m9188,1211l9188,665e" filled="f" stroked="t" strokeweight=".954611pt" strokecolor="#6B6B6B">
                <v:path arrowok="t"/>
              </v:shape>
            </v:group>
            <v:group style="position:absolute;left:9193;top:1154;width:2;height:536" coordorigin="9193,1154" coordsize="2,536">
              <v:shape style="position:absolute;left:9193;top:1154;width:2;height:536" coordorigin="9193,1154" coordsize="0,536" path="m9193,1690l9193,1154e" filled="f" stroked="t" strokeweight=".477306pt" strokecolor="#3F3F3F">
                <v:path arrowok="t"/>
              </v:shape>
            </v:group>
            <v:group style="position:absolute;left:11568;top:665;width:2;height:2035" coordorigin="11568,665" coordsize="2,2035">
              <v:shape style="position:absolute;left:11568;top:665;width:2;height:2035" coordorigin="11568,665" coordsize="0,2035" path="m11568,2700l11568,665e" filled="f" stroked="t" strokeweight=".715958pt" strokecolor="#646464">
                <v:path arrowok="t"/>
              </v:shape>
            </v:group>
            <v:group style="position:absolute;left:11570;top:1460;width:2;height:230" coordorigin="11570,1460" coordsize="2,230">
              <v:shape style="position:absolute;left:11570;top:1460;width:2;height:230" coordorigin="11570,1460" coordsize="0,230" path="m11570,1690l11570,1460e" filled="f" stroked="t" strokeweight=".477306pt" strokecolor="#383838">
                <v:path arrowok="t"/>
              </v:shape>
            </v:group>
            <v:group style="position:absolute;left:344;top:2193;width:2740;height:2" coordorigin="344,2193" coordsize="2740,2">
              <v:shape style="position:absolute;left:344;top:2193;width:2740;height:2" coordorigin="344,2193" coordsize="2740,0" path="m344,2193l3083,2193e" filled="f" stroked="t" strokeweight=".715958pt" strokecolor="#575757">
                <v:path arrowok="t"/>
              </v:shape>
            </v:group>
            <v:group style="position:absolute;left:353;top:1633;width:2;height:838" coordorigin="353,1633" coordsize="2,838">
              <v:shape style="position:absolute;left:353;top:1633;width:2;height:838" coordorigin="353,1633" coordsize="0,838" path="m353,2470l353,1633e" filled="f" stroked="t" strokeweight=".954611pt" strokecolor="#676767">
                <v:path arrowok="t"/>
              </v:shape>
            </v:group>
            <v:group style="position:absolute;left:2387;top:1633;width:2;height:570" coordorigin="2387,1633" coordsize="2,570">
              <v:shape style="position:absolute;left:2387;top:1633;width:2;height:570" coordorigin="2387,1633" coordsize="0,570" path="m2387,2202l2387,1633e" filled="f" stroked="t" strokeweight=".715958pt" strokecolor="#4F4F4F">
                <v:path arrowok="t"/>
              </v:shape>
            </v:group>
            <v:group style="position:absolute;left:3026;top:2193;width:415;height:2" coordorigin="3026,2193" coordsize="415,2">
              <v:shape style="position:absolute;left:3026;top:2193;width:415;height:2" coordorigin="3026,2193" coordsize="415,0" path="m3026,2193l3441,2193e" filled="f" stroked="t" strokeweight=".477306pt" strokecolor="#3F3F3F">
                <v:path arrowok="t"/>
              </v:shape>
            </v:group>
            <v:group style="position:absolute;left:3384;top:2193;width:726;height:2" coordorigin="3384,2193" coordsize="726,2">
              <v:shape style="position:absolute;left:3384;top:2193;width:726;height:2" coordorigin="3384,2193" coordsize="726,0" path="m3384,2193l4110,2193e" filled="f" stroked="t" strokeweight=".477306pt" strokecolor="#2B2B2B">
                <v:path arrowok="t"/>
              </v:shape>
            </v:group>
            <v:group style="position:absolute;left:4052;top:2193;width:248;height:2" coordorigin="4052,2193" coordsize="248,2">
              <v:shape style="position:absolute;left:4052;top:2193;width:248;height:2" coordorigin="4052,2193" coordsize="248,0" path="m4052,2193l4301,2193e" filled="f" stroked="t" strokeweight=".477306pt" strokecolor="#4B4B4B">
                <v:path arrowok="t"/>
              </v:shape>
            </v:group>
            <v:group style="position:absolute;left:4243;top:2193;width:4148;height:2" coordorigin="4243,2193" coordsize="4148,2">
              <v:shape style="position:absolute;left:4243;top:2193;width:4148;height:2" coordorigin="4243,2193" coordsize="4148,0" path="m4243,2193l8391,2193e" filled="f" stroked="t" strokeweight=".715958pt" strokecolor="#606060">
                <v:path arrowok="t"/>
              </v:shape>
            </v:group>
            <v:group style="position:absolute;left:8334;top:2193;width:883;height:2" coordorigin="8334,2193" coordsize="883,2">
              <v:shape style="position:absolute;left:8334;top:2193;width:883;height:2" coordorigin="8334,2193" coordsize="883,0" path="m8334,2193l9217,2193e" filled="f" stroked="t" strokeweight=".477306pt" strokecolor="#4B4B4B">
                <v:path arrowok="t"/>
              </v:shape>
            </v:group>
            <v:group style="position:absolute;left:9193;top:1633;width:2;height:570" coordorigin="9193,1633" coordsize="2,570">
              <v:shape style="position:absolute;left:9193;top:1633;width:2;height:570" coordorigin="9193,1633" coordsize="0,570" path="m9193,2202l9193,1633e" filled="f" stroked="t" strokeweight=".715958pt" strokecolor="#676767">
                <v:path arrowok="t"/>
              </v:shape>
            </v:group>
            <v:group style="position:absolute;left:9145;top:2195;width:2434;height:2" coordorigin="9145,2195" coordsize="2434,2">
              <v:shape style="position:absolute;left:9145;top:2195;width:2434;height:2" coordorigin="9145,2195" coordsize="2434,0" path="m9145,2195l11579,2195e" filled="f" stroked="t" strokeweight=".954611pt" strokecolor="#676767">
                <v:path arrowok="t"/>
              </v:shape>
            </v:group>
            <v:group style="position:absolute;left:344;top:2432;width:1413;height:2" coordorigin="344,2432" coordsize="1413,2">
              <v:shape style="position:absolute;left:344;top:2432;width:1413;height:2" coordorigin="344,2432" coordsize="1413,0" path="m344,2432l1756,2432e" filled="f" stroked="t" strokeweight=".477306pt" strokecolor="#4B4B4B">
                <v:path arrowok="t"/>
              </v:shape>
            </v:group>
            <v:group style="position:absolute;left:1699;top:2432;width:1384;height:2" coordorigin="1699,2432" coordsize="1384,2">
              <v:shape style="position:absolute;left:1699;top:2432;width:1384;height:2" coordorigin="1699,2432" coordsize="1384,0" path="m1699,2432l3083,2432e" filled="f" stroked="t" strokeweight=".954611pt" strokecolor="#646464">
                <v:path arrowok="t"/>
              </v:shape>
            </v:group>
            <v:group style="position:absolute;left:3026;top:2432;width:425;height:2" coordorigin="3026,2432" coordsize="425,2">
              <v:shape style="position:absolute;left:3026;top:2432;width:425;height:2" coordorigin="3026,2432" coordsize="425,0" path="m3026,2432l3451,2432e" filled="f" stroked="t" strokeweight=".477306pt" strokecolor="#3B3B3B">
                <v:path arrowok="t"/>
              </v:shape>
            </v:group>
            <v:group style="position:absolute;left:3432;top:2188;width:2;height:268" coordorigin="3432,2188" coordsize="2,268">
              <v:shape style="position:absolute;left:3432;top:2188;width:2;height:268" coordorigin="3432,2188" coordsize="0,268" path="m3432,2456l3432,2188e" filled="f" stroked="t" strokeweight=".477306pt" strokecolor="#444444">
                <v:path arrowok="t"/>
              </v:shape>
            </v:group>
            <v:group style="position:absolute;left:3379;top:2432;width:4439;height:2" coordorigin="3379,2432" coordsize="4439,2">
              <v:shape style="position:absolute;left:3379;top:2432;width:4439;height:2" coordorigin="3379,2432" coordsize="4439,0" path="m3379,2432l7818,2432e" filled="f" stroked="t" strokeweight=".715958pt" strokecolor="#575757">
                <v:path arrowok="t"/>
              </v:shape>
            </v:group>
            <v:group style="position:absolute;left:7761;top:2432;width:630;height:2" coordorigin="7761,2432" coordsize="630,2">
              <v:shape style="position:absolute;left:7761;top:2432;width:630;height:2" coordorigin="7761,2432" coordsize="630,0" path="m7761,2432l8391,2432e" filled="f" stroked="t" strokeweight=".477306pt" strokecolor="#4F4F4F">
                <v:path arrowok="t"/>
              </v:shape>
            </v:group>
            <v:group style="position:absolute;left:8334;top:2432;width:873;height:2" coordorigin="8334,2432" coordsize="873,2">
              <v:shape style="position:absolute;left:8334;top:2432;width:873;height:2" coordorigin="8334,2432" coordsize="873,0" path="m8334,2432l9207,2432e" filled="f" stroked="t" strokeweight=".477306pt" strokecolor="#383838">
                <v:path arrowok="t"/>
              </v:shape>
            </v:group>
            <v:group style="position:absolute;left:7885;top:2435;width:3694;height:2" coordorigin="7885,2435" coordsize="3694,2">
              <v:shape style="position:absolute;left:7885;top:2435;width:3694;height:2" coordorigin="7885,2435" coordsize="3694,0" path="m7885,2435l11579,2435e" filled="f" stroked="t" strokeweight=".715958pt" strokecolor="#5B5B5B">
                <v:path arrowok="t"/>
              </v:shape>
            </v:group>
            <v:group style="position:absolute;left:353;top:2674;width:7589;height:2" coordorigin="353,2674" coordsize="7589,2">
              <v:shape style="position:absolute;left:353;top:2674;width:7589;height:2" coordorigin="353,2674" coordsize="7589,0" path="m353,2674l7942,2674e" filled="f" stroked="t" strokeweight=".715958pt" strokecolor="#5B5B5B">
                <v:path arrowok="t"/>
              </v:shape>
            </v:group>
            <v:group style="position:absolute;left:3437;top:2370;width:2;height:306" coordorigin="3437,2370" coordsize="2,306">
              <v:shape style="position:absolute;left:3437;top:2370;width:2;height:306" coordorigin="3437,2370" coordsize="0,306" path="m3437,2676l3437,2370e" filled="f" stroked="t" strokeweight=".954611pt" strokecolor="#5B5B5B">
                <v:path arrowok="t"/>
              </v:shape>
            </v:group>
            <v:group style="position:absolute;left:7761;top:2672;width:1446;height:2" coordorigin="7761,2672" coordsize="1446,2">
              <v:shape style="position:absolute;left:7761;top:2672;width:1446;height:2" coordorigin="7761,2672" coordsize="1446,0" path="m7761,2672l9207,2672e" filled="f" stroked="t" strokeweight=".477306pt" strokecolor="#3F3F3F">
                <v:path arrowok="t"/>
              </v:shape>
            </v:group>
            <v:group style="position:absolute;left:9150;top:2674;width:1365;height:2" coordorigin="9150,2674" coordsize="1365,2">
              <v:shape style="position:absolute;left:9150;top:2674;width:1365;height:2" coordorigin="9150,2674" coordsize="1365,0" path="m9150,2674l10515,2674e" filled="f" stroked="t" strokeweight=".715958pt" strokecolor="#575757">
                <v:path arrowok="t"/>
              </v:shape>
            </v:group>
            <v:group style="position:absolute;left:10396;top:2676;width:1184;height:2" coordorigin="10396,2676" coordsize="1184,2">
              <v:shape style="position:absolute;left:10396;top:2676;width:1184;height:2" coordorigin="10396,2676" coordsize="1184,0" path="m10396,2676l11579,2676e" filled="f" stroked="t" strokeweight=".954611pt" strokecolor="#707070">
                <v:path arrowok="t"/>
              </v:shape>
            </v:group>
            <v:group style="position:absolute;left:348;top:2913;width:8859;height:2" coordorigin="348,2913" coordsize="8859,2">
              <v:shape style="position:absolute;left:348;top:2913;width:8859;height:2" coordorigin="348,2913" coordsize="8859,0" path="m348,2913l9207,2913e" filled="f" stroked="t" strokeweight=".715958pt" strokecolor="#606060">
                <v:path arrowok="t"/>
              </v:shape>
            </v:group>
            <v:group style="position:absolute;left:9150;top:2916;width:1365;height:2" coordorigin="9150,2916" coordsize="1365,2">
              <v:shape style="position:absolute;left:9150;top:2916;width:1365;height:2" coordorigin="9150,2916" coordsize="1365,0" path="m9150,2916l10515,2916e" filled="f" stroked="t" strokeweight=".477306pt" strokecolor="#3F3F3F">
                <v:path arrowok="t"/>
              </v:shape>
            </v:group>
            <v:group style="position:absolute;left:10396;top:2916;width:1184;height:2" coordorigin="10396,2916" coordsize="1184,2">
              <v:shape style="position:absolute;left:10396;top:2916;width:1184;height:2" coordorigin="10396,2916" coordsize="1184,0" path="m10396,2916l11579,2916e" filled="f" stroked="t" strokeweight=".954611pt" strokecolor="#6B6B6B">
                <v:path arrowok="t"/>
              </v:shape>
            </v:group>
            <v:group style="position:absolute;left:11575;top:2628;width:2;height:311" coordorigin="11575,2628" coordsize="2,311">
              <v:shape style="position:absolute;left:11575;top:2628;width:2;height:311" coordorigin="11575,2628" coordsize="0,311" path="m11575,2940l11575,2628e" filled="f" stroked="t" strokeweight=".477306pt" strokecolor="#3B3B3B">
                <v:path arrowok="t"/>
              </v:shape>
            </v:group>
            <v:group style="position:absolute;left:348;top:3155;width:6439;height:2" coordorigin="348,3155" coordsize="6439,2">
              <v:shape style="position:absolute;left:348;top:3155;width:6439;height:2" coordorigin="348,3155" coordsize="6439,0" path="m348,3155l6787,3155e" filled="f" stroked="t" strokeweight=".715958pt" strokecolor="#5B5B5B">
                <v:path arrowok="t"/>
              </v:shape>
            </v:group>
            <v:group style="position:absolute;left:6730;top:3155;width:730;height:2" coordorigin="6730,3155" coordsize="730,2">
              <v:shape style="position:absolute;left:6730;top:3155;width:730;height:2" coordorigin="6730,3155" coordsize="730,0" path="m6730,3155l7460,3155e" filled="f" stroked="t" strokeweight=".477306pt" strokecolor="#444444">
                <v:path arrowok="t"/>
              </v:shape>
            </v:group>
            <v:group style="position:absolute;left:7403;top:3155;width:4181;height:2" coordorigin="7403,3155" coordsize="4181,2">
              <v:shape style="position:absolute;left:7403;top:3155;width:4181;height:2" coordorigin="7403,3155" coordsize="4181,0" path="m7403,3155l11584,3155e" filled="f" stroked="t" strokeweight=".954611pt" strokecolor="#676767">
                <v:path arrowok="t"/>
              </v:shape>
            </v:group>
            <v:group style="position:absolute;left:348;top:3399;width:2811;height:2" coordorigin="348,3399" coordsize="2811,2">
              <v:shape style="position:absolute;left:348;top:3399;width:2811;height:2" coordorigin="348,3399" coordsize="2811,0" path="m348,3399l3160,3399e" filled="f" stroked="t" strokeweight=".715958pt" strokecolor="#5B5B5B">
                <v:path arrowok="t"/>
              </v:shape>
            </v:group>
            <v:group style="position:absolute;left:3026;top:3399;width:415;height:2" coordorigin="3026,3399" coordsize="415,2">
              <v:shape style="position:absolute;left:3026;top:3399;width:415;height:2" coordorigin="3026,3399" coordsize="415,0" path="m3026,3399l3441,3399e" filled="f" stroked="t" strokeweight=".477306pt" strokecolor="#4F4F4F">
                <v:path arrowok="t"/>
              </v:shape>
            </v:group>
            <v:group style="position:absolute;left:3384;top:3397;width:8200;height:2" coordorigin="3384,3397" coordsize="8200,2">
              <v:shape style="position:absolute;left:3384;top:3397;width:8200;height:2" coordorigin="3384,3397" coordsize="8200,0" path="m3384,3397l11584,3397e" filled="f" stroked="t" strokeweight=".715958pt" strokecolor="#5B5B5B">
                <v:path arrowok="t"/>
              </v:shape>
            </v:group>
            <v:group style="position:absolute;left:11575;top:2868;width:2;height:776" coordorigin="11575,2868" coordsize="2,776">
              <v:shape style="position:absolute;left:11575;top:2868;width:2;height:776" coordorigin="11575,2868" coordsize="0,776" path="m11575,3643l11575,2868e" filled="f" stroked="t" strokeweight=".715958pt" strokecolor="#676767">
                <v:path arrowok="t"/>
              </v:shape>
            </v:group>
            <v:group style="position:absolute;left:3897;top:3385;width:2;height:479" coordorigin="3897,3385" coordsize="2,479">
              <v:shape style="position:absolute;left:3897;top:3385;width:2;height:479" coordorigin="3897,3385" coordsize="0,479" path="m3897,3864l3897,3385e" filled="f" stroked="t" strokeweight=".477306pt" strokecolor="#3F3F3F">
                <v:path arrowok="t"/>
              </v:shape>
            </v:group>
            <v:group style="position:absolute;left:7012;top:3390;width:2;height:484" coordorigin="7012,3390" coordsize="2,484">
              <v:shape style="position:absolute;left:7012;top:3390;width:2;height:484" coordorigin="7012,3390" coordsize="0,484" path="m7012,3873l7012,3390e" filled="f" stroked="t" strokeweight=".954611pt" strokecolor="#575757">
                <v:path arrowok="t"/>
              </v:shape>
            </v:group>
            <v:group style="position:absolute;left:6993;top:3835;width:1370;height:2" coordorigin="6993,3835" coordsize="1370,2">
              <v:shape style="position:absolute;left:6993;top:3835;width:1370;height:2" coordorigin="6993,3835" coordsize="1370,0" path="m6993,3835l8362,3835e" filled="f" stroked="t" strokeweight=".238653pt" strokecolor="#646464">
                <v:path arrowok="t"/>
              </v:shape>
            </v:group>
            <v:group style="position:absolute;left:3890;top:3818;width:3131;height:2" coordorigin="3890,3818" coordsize="3131,2">
              <v:shape style="position:absolute;left:3890;top:3818;width:3131;height:2" coordorigin="3890,3818" coordsize="3131,0" path="m3890,3818l7021,3818e" filled="f" stroked="t" strokeweight=".954611pt" strokecolor="#878787">
                <v:path arrowok="t"/>
              </v:shape>
            </v:group>
            <v:group style="position:absolute;left:8362;top:3835;width:2124;height:2" coordorigin="8362,3835" coordsize="2124,2">
              <v:shape style="position:absolute;left:8362;top:3835;width:2124;height:2" coordorigin="8362,3835" coordsize="2124,0" path="m8362,3835l10486,3835e" filled="f" stroked="t" strokeweight=".238653pt" strokecolor="#000000">
                <v:path arrowok="t"/>
              </v:shape>
            </v:group>
            <v:group style="position:absolute;left:10486;top:3835;width:1098;height:2" coordorigin="10486,3835" coordsize="1098,2">
              <v:shape style="position:absolute;left:10486;top:3835;width:1098;height:2" coordorigin="10486,3835" coordsize="1098,0" path="m10486,3835l11584,3835e" filled="f" stroked="t" strokeweight=".238653pt" strokecolor="#3B3B3B">
                <v:path arrowok="t"/>
              </v:shape>
            </v:group>
            <v:group style="position:absolute;left:11579;top:3586;width:2;height:575" coordorigin="11579,3586" coordsize="2,575">
              <v:shape style="position:absolute;left:11579;top:3586;width:2;height:575" coordorigin="11579,3586" coordsize="0,575" path="m11579,4161l11579,3586e" filled="f" stroked="t" strokeweight=".477306pt" strokecolor="#3F3F3F">
                <v:path arrowok="t"/>
              </v:shape>
            </v:group>
            <v:group style="position:absolute;left:348;top:4134;width:706;height:2" coordorigin="348,4134" coordsize="706,2">
              <v:shape style="position:absolute;left:348;top:4134;width:706;height:2" coordorigin="348,4134" coordsize="706,0" path="m348,4134l1055,4134e" filled="f" stroked="t" strokeweight=".477306pt" strokecolor="#606060">
                <v:path arrowok="t"/>
              </v:shape>
            </v:group>
            <v:group style="position:absolute;left:998;top:4134;width:1408;height:2" coordorigin="998,4134" coordsize="1408,2">
              <v:shape style="position:absolute;left:998;top:4134;width:1408;height:2" coordorigin="998,4134" coordsize="1408,0" path="m998,4134l2406,4134e" filled="f" stroked="t" strokeweight=".954611pt" strokecolor="#777777">
                <v:path arrowok="t"/>
              </v:shape>
            </v:group>
            <v:group style="position:absolute;left:2348;top:4132;width:539;height:2" coordorigin="2348,4132" coordsize="539,2">
              <v:shape style="position:absolute;left:2348;top:4132;width:539;height:2" coordorigin="2348,4132" coordsize="539,0" path="m2348,4132l2888,4132e" filled="f" stroked="t" strokeweight=".477306pt" strokecolor="#484848">
                <v:path arrowok="t"/>
              </v:shape>
            </v:group>
            <v:group style="position:absolute;left:2830;top:4132;width:253;height:2" coordorigin="2830,4132" coordsize="253,2">
              <v:shape style="position:absolute;left:2830;top:4132;width:253;height:2" coordorigin="2830,4132" coordsize="253,0" path="m2830,4132l3083,4132e" filled="f" stroked="t" strokeweight=".477306pt" strokecolor="#6B6B6B">
                <v:path arrowok="t"/>
              </v:shape>
            </v:group>
            <v:group style="position:absolute;left:3900;top:3806;width:2;height:335" coordorigin="3900,3806" coordsize="2,335">
              <v:shape style="position:absolute;left:3900;top:3806;width:2;height:335" coordorigin="3900,3806" coordsize="0,335" path="m3900,4141l3900,3806e" filled="f" stroked="t" strokeweight=".954611pt" strokecolor="#575757">
                <v:path arrowok="t"/>
              </v:shape>
            </v:group>
            <v:group style="position:absolute;left:3026;top:4127;width:1083;height:2" coordorigin="3026,4127" coordsize="1083,2">
              <v:shape style="position:absolute;left:3026;top:4127;width:1083;height:2" coordorigin="3026,4127" coordsize="1083,0" path="m3026,4127l4110,4127e" filled="f" stroked="t" strokeweight=".954611pt" strokecolor="#6B6B6B">
                <v:path arrowok="t"/>
              </v:shape>
            </v:group>
            <v:group style="position:absolute;left:4052;top:4127;width:2902;height:2" coordorigin="4052,4127" coordsize="2902,2">
              <v:shape style="position:absolute;left:4052;top:4127;width:2902;height:2" coordorigin="4052,4127" coordsize="2902,0" path="m4052,4127l6954,4127e" filled="f" stroked="t" strokeweight=".954611pt" strokecolor="#545454">
                <v:path arrowok="t"/>
              </v:shape>
            </v:group>
            <v:group style="position:absolute;left:6730;top:4129;width:3785;height:2" coordorigin="6730,4129" coordsize="3785,2">
              <v:shape style="position:absolute;left:6730;top:4129;width:3785;height:2" coordorigin="6730,4129" coordsize="3785,0" path="m6730,4129l10515,4129e" filled="f" stroked="t" strokeweight=".715958pt" strokecolor="#646464">
                <v:path arrowok="t"/>
              </v:shape>
            </v:group>
            <v:group style="position:absolute;left:7016;top:3806;width:2;height:330" coordorigin="7016,3806" coordsize="2,330">
              <v:shape style="position:absolute;left:7016;top:3806;width:2;height:330" coordorigin="7016,3806" coordsize="0,330" path="m7016,4137l7016,3806e" filled="f" stroked="t" strokeweight=".477306pt" strokecolor="#383838">
                <v:path arrowok="t"/>
              </v:shape>
            </v:group>
            <v:group style="position:absolute;left:10400;top:4132;width:1184;height:2" coordorigin="10400,4132" coordsize="1184,2">
              <v:shape style="position:absolute;left:10400;top:4132;width:1184;height:2" coordorigin="10400,4132" coordsize="1184,0" path="m10400,4132l11584,4132e" filled="f" stroked="t" strokeweight=".954611pt" strokecolor="#808080">
                <v:path arrowok="t"/>
              </v:shape>
            </v:group>
            <v:group style="position:absolute;left:344;top:4409;width:1465;height:2" coordorigin="344,4409" coordsize="1465,2">
              <v:shape style="position:absolute;left:344;top:4409;width:1465;height:2" coordorigin="344,4409" coordsize="1465,0" path="m344,4409l1809,4409e" filled="f" stroked="t" strokeweight=".954611pt" strokecolor="#747474">
                <v:path arrowok="t"/>
              </v:shape>
            </v:group>
            <v:group style="position:absolute;left:363;top:1819;width:2;height:14416" coordorigin="363,1819" coordsize="2,14416">
              <v:shape style="position:absolute;left:363;top:1819;width:2;height:14416" coordorigin="363,1819" coordsize="0,14416" path="m363,16235l363,1819e" filled="f" stroked="t" strokeweight=".715958pt" strokecolor="#575757">
                <v:path arrowok="t"/>
              </v:shape>
            </v:group>
            <v:group style="position:absolute;left:1699;top:4409;width:716;height:2" coordorigin="1699,4409" coordsize="716,2">
              <v:shape style="position:absolute;left:1699;top:4409;width:716;height:2" coordorigin="1699,4409" coordsize="716,0" path="m1699,4409l2415,4409e" filled="f" stroked="t" strokeweight=".477306pt" strokecolor="#5B5B5B">
                <v:path arrowok="t"/>
              </v:shape>
            </v:group>
            <v:group style="position:absolute;left:2391;top:4127;width:2;height:306" coordorigin="2391,4127" coordsize="2,306">
              <v:shape style="position:absolute;left:2391;top:4127;width:2;height:306" coordorigin="2391,4127" coordsize="0,306" path="m2391,4433l2391,4127e" filled="f" stroked="t" strokeweight=".715958pt" strokecolor="#4F4F4F">
                <v:path arrowok="t"/>
              </v:shape>
            </v:group>
            <v:group style="position:absolute;left:2344;top:4409;width:740;height:2" coordorigin="2344,4409" coordsize="740,2">
              <v:shape style="position:absolute;left:2344;top:4409;width:740;height:2" coordorigin="2344,4409" coordsize="740,0" path="m2344,4409l3083,4409e" filled="f" stroked="t" strokeweight=".477306pt" strokecolor="#484848">
                <v:path arrowok="t"/>
              </v:shape>
            </v:group>
            <v:group style="position:absolute;left:4052;top:4405;width:248;height:2" coordorigin="4052,4405" coordsize="248,2">
              <v:shape style="position:absolute;left:4052;top:4405;width:248;height:2" coordorigin="4052,4405" coordsize="248,0" path="m4052,4405l4301,4405e" filled="f" stroked="t" strokeweight=".477306pt" strokecolor="#676767">
                <v:path arrowok="t"/>
              </v:shape>
            </v:group>
            <v:group style="position:absolute;left:3026;top:4407;width:8563;height:2" coordorigin="3026,4407" coordsize="8563,2">
              <v:shape style="position:absolute;left:3026;top:4407;width:8563;height:2" coordorigin="3026,4407" coordsize="8563,0" path="m3026,4407l11589,4407e" filled="f" stroked="t" strokeweight=".715958pt" strokecolor="#747474">
                <v:path arrowok="t"/>
              </v:shape>
            </v:group>
            <v:group style="position:absolute;left:8334;top:4405;width:873;height:2" coordorigin="8334,4405" coordsize="873,2">
              <v:shape style="position:absolute;left:8334;top:4405;width:873;height:2" coordorigin="8334,4405" coordsize="873,0" path="m8334,4405l9207,4405e" filled="f" stroked="t" strokeweight=".477306pt" strokecolor="#545454">
                <v:path arrowok="t"/>
              </v:shape>
            </v:group>
            <v:group style="position:absolute;left:2391;top:4362;width:2;height:575" coordorigin="2391,4362" coordsize="2,575">
              <v:shape style="position:absolute;left:2391;top:4362;width:2;height:575" coordorigin="2391,4362" coordsize="0,575" path="m2391,4936l2391,4362e" filled="f" stroked="t" strokeweight=".477306pt" strokecolor="#2F2F2F">
                <v:path arrowok="t"/>
              </v:shape>
            </v:group>
            <v:group style="position:absolute;left:2387;top:4651;width:5074;height:2" coordorigin="2387,4651" coordsize="5074,2">
              <v:shape style="position:absolute;left:2387;top:4651;width:5074;height:2" coordorigin="2387,4651" coordsize="5074,0" path="m2387,4651l7460,4651e" filled="f" stroked="t" strokeweight=".715958pt" strokecolor="#545454">
                <v:path arrowok="t"/>
              </v:shape>
            </v:group>
            <v:group style="position:absolute;left:7403;top:4649;width:415;height:2" coordorigin="7403,4649" coordsize="415,2">
              <v:shape style="position:absolute;left:7403;top:4649;width:415;height:2" coordorigin="7403,4649" coordsize="415,0" path="m7403,4649l7818,4649e" filled="f" stroked="t" strokeweight=".477306pt" strokecolor="#383838">
                <v:path arrowok="t"/>
              </v:shape>
            </v:group>
            <v:group style="position:absolute;left:7761;top:4651;width:3828;height:2" coordorigin="7761,4651" coordsize="3828,2">
              <v:shape style="position:absolute;left:7761;top:4651;width:3828;height:2" coordorigin="7761,4651" coordsize="3828,0" path="m7761,4651l11589,4651e" filled="f" stroked="t" strokeweight=".715958pt" strokecolor="#606060">
                <v:path arrowok="t"/>
              </v:shape>
            </v:group>
            <v:group style="position:absolute;left:11584;top:4089;width:2;height:4122" coordorigin="11584,4089" coordsize="2,4122">
              <v:shape style="position:absolute;left:11584;top:4089;width:2;height:4122" coordorigin="11584,4089" coordsize="0,4122" path="m11584,8211l11584,4089e" filled="f" stroked="t" strokeweight=".954611pt" strokecolor="#646464">
                <v:path arrowok="t"/>
              </v:shape>
            </v:group>
            <v:group style="position:absolute;left:358;top:4611;width:2;height:326" coordorigin="358,4611" coordsize="2,326">
              <v:shape style="position:absolute;left:358;top:4611;width:2;height:326" coordorigin="358,4611" coordsize="0,326" path="m358,4936l358,4611e" filled="f" stroked="t" strokeweight=".477306pt" strokecolor="#2F2F2F">
                <v:path arrowok="t"/>
              </v:shape>
            </v:group>
            <v:group style="position:absolute;left:4959;top:4644;width:2;height:752" coordorigin="4959,4644" coordsize="2,752">
              <v:shape style="position:absolute;left:4959;top:4644;width:2;height:752" coordorigin="4959,4644" coordsize="0,752" path="m4959,5396l4959,4644e" filled="f" stroked="t" strokeweight=".477306pt" strokecolor="#3F3F3F">
                <v:path arrowok="t"/>
              </v:shape>
            </v:group>
            <v:group style="position:absolute;left:4954;top:5132;width:2892;height:2" coordorigin="4954,5132" coordsize="2892,2">
              <v:shape style="position:absolute;left:4954;top:5132;width:2892;height:2" coordorigin="4954,5132" coordsize="2892,0" path="m4954,5132l7847,5132e" filled="f" stroked="t" strokeweight=".715958pt" strokecolor="#606060">
                <v:path arrowok="t"/>
              </v:shape>
            </v:group>
            <v:group style="position:absolute;left:7790;top:4635;width:2;height:273" coordorigin="7790,4635" coordsize="2,273">
              <v:shape style="position:absolute;left:7790;top:4635;width:2;height:273" coordorigin="7790,4635" coordsize="0,273" path="m7790,4907l7790,4635e" filled="f" stroked="t" strokeweight=".238653pt" strokecolor="#3B3B3B">
                <v:path arrowok="t"/>
              </v:shape>
            </v:group>
            <v:group style="position:absolute;left:7790;top:4907;width:2;height:244" coordorigin="7790,4907" coordsize="2,244">
              <v:shape style="position:absolute;left:7790;top:4907;width:2;height:244" coordorigin="7790,4907" coordsize="0,244" path="m7790,5152l7790,4907e" filled="f" stroked="t" strokeweight=".238653pt" strokecolor="#5B5B5B">
                <v:path arrowok="t"/>
              </v:shape>
            </v:group>
            <v:group style="position:absolute;left:7761;top:5132;width:1446;height:2" coordorigin="7761,5132" coordsize="1446,2">
              <v:shape style="position:absolute;left:7761;top:5132;width:1446;height:2" coordorigin="7761,5132" coordsize="1446,0" path="m7761,5132l9207,5132e" filled="f" stroked="t" strokeweight=".477306pt" strokecolor="#3B3B3B">
                <v:path arrowok="t"/>
              </v:shape>
            </v:group>
            <v:group style="position:absolute;left:9150;top:5132;width:2439;height:2" coordorigin="9150,5132" coordsize="2439,2">
              <v:shape style="position:absolute;left:9150;top:5132;width:2439;height:2" coordorigin="9150,5132" coordsize="2439,0" path="m9150,5132l11589,5132e" filled="f" stroked="t" strokeweight=".715958pt" strokecolor="#606060">
                <v:path arrowok="t"/>
              </v:shape>
            </v:group>
            <v:group style="position:absolute;left:4954;top:5374;width:6635;height:2" coordorigin="4954,5374" coordsize="6635,2">
              <v:shape style="position:absolute;left:4954;top:5374;width:6635;height:2" coordorigin="4954,5374" coordsize="6635,0" path="m4954,5374l11589,5374e" filled="f" stroked="t" strokeweight=".715958pt" strokecolor="#606060">
                <v:path arrowok="t"/>
              </v:shape>
            </v:group>
            <v:group style="position:absolute;left:4962;top:5338;width:2;height:1427" coordorigin="4962,5338" coordsize="2,1427">
              <v:shape style="position:absolute;left:4962;top:5338;width:2;height:1427" coordorigin="4962,5338" coordsize="0,1427" path="m4962,6765l4962,5338e" filled="f" stroked="t" strokeweight=".954611pt" strokecolor="#646464">
                <v:path arrowok="t"/>
              </v:shape>
            </v:group>
            <v:group style="position:absolute;left:4950;top:5618;width:6639;height:2" coordorigin="4950,5618" coordsize="6639,2">
              <v:shape style="position:absolute;left:4950;top:5618;width:6639;height:2" coordorigin="4950,5618" coordsize="6639,0" path="m4950,5618l11589,5618e" filled="f" stroked="t" strokeweight=".715958pt" strokecolor="#5B5B5B">
                <v:path arrowok="t"/>
              </v:shape>
            </v:group>
            <v:group style="position:absolute;left:2382;top:5865;width:506;height:2" coordorigin="2382,5865" coordsize="506,2">
              <v:shape style="position:absolute;left:2382;top:5865;width:506;height:2" coordorigin="2382,5865" coordsize="506,0" path="m2382,5865l2888,5865e" filled="f" stroked="t" strokeweight=".477306pt" strokecolor="#383838">
                <v:path arrowok="t"/>
              </v:shape>
            </v:group>
            <v:group style="position:absolute;left:3384;top:5860;width:726;height:2" coordorigin="3384,5860" coordsize="726,2">
              <v:shape style="position:absolute;left:3384;top:5860;width:726;height:2" coordorigin="3384,5860" coordsize="726,0" path="m3384,5860l4110,5860e" filled="f" stroked="t" strokeweight=".477306pt" strokecolor="#343434">
                <v:path arrowok="t"/>
              </v:shape>
            </v:group>
            <v:group style="position:absolute;left:2410;top:5860;width:9150;height:2" coordorigin="2410,5860" coordsize="9150,2">
              <v:shape style="position:absolute;left:2410;top:5860;width:9150;height:2" coordorigin="2410,5860" coordsize="9150,0" path="m2410,5860l11560,5860e" filled="f" stroked="t" strokeweight=".715958pt" strokecolor="#575757">
                <v:path arrowok="t"/>
              </v:shape>
            </v:group>
            <v:group style="position:absolute;left:10458;top:5860;width:1126;height:2" coordorigin="10458,5860" coordsize="1126,2">
              <v:shape style="position:absolute;left:10458;top:5860;width:1126;height:2" coordorigin="10458,5860" coordsize="1126,0" path="m10458,5860l11584,5860e" filled="f" stroked="t" strokeweight=".477306pt" strokecolor="#4F4F4F">
                <v:path arrowok="t"/>
              </v:shape>
            </v:group>
            <v:group style="position:absolute;left:348;top:6104;width:320;height:2" coordorigin="348,6104" coordsize="320,2">
              <v:shape style="position:absolute;left:348;top:6104;width:320;height:2" coordorigin="348,6104" coordsize="320,0" path="m348,6104l668,6104e" filled="f" stroked="t" strokeweight=".477306pt" strokecolor="#545454">
                <v:path arrowok="t"/>
              </v:shape>
            </v:group>
            <v:group style="position:absolute;left:611;top:6104;width:1203;height:2" coordorigin="611,6104" coordsize="1203,2">
              <v:shape style="position:absolute;left:611;top:6104;width:1203;height:2" coordorigin="611,6104" coordsize="1203,0" path="m611,6104l1814,6104e" filled="f" stroked="t" strokeweight=".954611pt" strokecolor="#676767">
                <v:path arrowok="t"/>
              </v:shape>
            </v:group>
            <v:group style="position:absolute;left:1699;top:6104;width:716;height:2" coordorigin="1699,6104" coordsize="716,2">
              <v:shape style="position:absolute;left:1699;top:6104;width:716;height:2" coordorigin="1699,6104" coordsize="716,0" path="m1699,6104l2415,6104e" filled="f" stroked="t" strokeweight=".477306pt" strokecolor="#444444">
                <v:path arrowok="t"/>
              </v:shape>
            </v:group>
            <v:group style="position:absolute;left:2344;top:6104;width:2649;height:2" coordorigin="2344,6104" coordsize="2649,2">
              <v:shape style="position:absolute;left:2344;top:6104;width:2649;height:2" coordorigin="2344,6104" coordsize="2649,0" path="m2344,6104l4993,6104e" filled="f" stroked="t" strokeweight=".715958pt" strokecolor="#4B4B4B">
                <v:path arrowok="t"/>
              </v:shape>
            </v:group>
            <v:group style="position:absolute;left:4921;top:6102;width:6668;height:2" coordorigin="4921,6102" coordsize="6668,2">
              <v:shape style="position:absolute;left:4921;top:6102;width:6668;height:2" coordorigin="4921,6102" coordsize="6668,0" path="m4921,6102l11589,6102e" filled="f" stroked="t" strokeweight=".954611pt" strokecolor="#606060">
                <v:path arrowok="t"/>
              </v:shape>
            </v:group>
            <v:group style="position:absolute;left:2394;top:4879;width:2;height:1532" coordorigin="2394,4879" coordsize="2,1532">
              <v:shape style="position:absolute;left:2394;top:4879;width:2;height:1532" coordorigin="2394,4879" coordsize="0,1532" path="m2394,6411l2394,4879e" filled="f" stroked="t" strokeweight=".954611pt" strokecolor="#5B5B5B">
                <v:path arrowok="t"/>
              </v:shape>
            </v:group>
            <v:group style="position:absolute;left:7790;top:6090;width:2;height:292" coordorigin="7790,6090" coordsize="2,292">
              <v:shape style="position:absolute;left:7790;top:6090;width:2;height:292" coordorigin="7790,6090" coordsize="0,292" path="m7790,6382l7790,6090e" filled="f" stroked="t" strokeweight=".238653pt" strokecolor="#676767">
                <v:path arrowok="t"/>
              </v:shape>
            </v:group>
            <v:group style="position:absolute;left:2391;top:6576;width:1341;height:2" coordorigin="2391,6576" coordsize="1341,2">
              <v:shape style="position:absolute;left:2391;top:6576;width:1341;height:2" coordorigin="2391,6576" coordsize="1341,0" path="m2391,6576l3733,6576e" filled="f" stroked="t" strokeweight=".715958pt" strokecolor="#4F4F4F">
                <v:path arrowok="t"/>
              </v:shape>
            </v:group>
            <v:group style="position:absolute;left:3556;top:6574;width:921;height:2" coordorigin="3556,6574" coordsize="921,2">
              <v:shape style="position:absolute;left:3556;top:6574;width:921;height:2" coordorigin="3556,6574" coordsize="921,0" path="m3556,6574l4477,6574e" filled="f" stroked="t" strokeweight=".954611pt" strokecolor="#646464">
                <v:path arrowok="t"/>
              </v:shape>
            </v:group>
            <v:group style="position:absolute;left:4243;top:6574;width:1088;height:2" coordorigin="4243,6574" coordsize="1088,2">
              <v:shape style="position:absolute;left:4243;top:6574;width:1088;height:2" coordorigin="4243,6574" coordsize="1088,0" path="m4243,6574l5332,6574e" filled="f" stroked="t" strokeweight=".477306pt" strokecolor="#3B3B3B">
                <v:path arrowok="t"/>
              </v:shape>
            </v:group>
            <v:group style="position:absolute;left:5274;top:6574;width:5289;height:2" coordorigin="5274,6574" coordsize="5289,2">
              <v:shape style="position:absolute;left:5274;top:6574;width:5289;height:2" coordorigin="5274,6574" coordsize="5289,0" path="m5274,6574l10563,6574e" filled="f" stroked="t" strokeweight=".715958pt" strokecolor="#545454">
                <v:path arrowok="t"/>
              </v:shape>
            </v:group>
            <v:group style="position:absolute;left:6730;top:6574;width:1131;height:2" coordorigin="6730,6574" coordsize="1131,2">
              <v:shape style="position:absolute;left:6730;top:6574;width:1131;height:2" coordorigin="6730,6574" coordsize="1131,0" path="m6730,6574l7861,6574e" filled="f" stroked="t" strokeweight=".477306pt" strokecolor="#343434">
                <v:path arrowok="t"/>
              </v:shape>
            </v:group>
            <v:group style="position:absolute;left:7790;top:6382;width:2;height:431" coordorigin="7790,6382" coordsize="2,431">
              <v:shape style="position:absolute;left:7790;top:6382;width:2;height:431" coordorigin="7790,6382" coordsize="0,431" path="m7790,6813l7790,6382e" filled="f" stroked="t" strokeweight=".238653pt" strokecolor="#343434">
                <v:path arrowok="t"/>
              </v:shape>
            </v:group>
            <v:group style="position:absolute;left:10396;top:6574;width:1198;height:2" coordorigin="10396,6574" coordsize="1198,2">
              <v:shape style="position:absolute;left:10396;top:6574;width:1198;height:2" coordorigin="10396,6574" coordsize="1198,0" path="m10396,6574l11594,6574e" filled="f" stroked="t" strokeweight=".954611pt" strokecolor="#676767">
                <v:path arrowok="t"/>
              </v:shape>
            </v:group>
            <v:group style="position:absolute;left:2394;top:6353;width:2;height:479" coordorigin="2394,6353" coordsize="2,479">
              <v:shape style="position:absolute;left:2394;top:6353;width:2;height:479" coordorigin="2394,6353" coordsize="0,479" path="m2394,6832l2394,6353e" filled="f" stroked="t" strokeweight=".715958pt" strokecolor="#444444">
                <v:path arrowok="t"/>
              </v:shape>
            </v:group>
            <v:group style="position:absolute;left:2387;top:6818;width:2606;height:2" coordorigin="2387,6818" coordsize="2606,2">
              <v:shape style="position:absolute;left:2387;top:6818;width:2606;height:2" coordorigin="2387,6818" coordsize="2606,0" path="m2387,6818l4993,6818e" filled="f" stroked="t" strokeweight=".715958pt" strokecolor="#5B5B5B">
                <v:path arrowok="t"/>
              </v:shape>
            </v:group>
            <v:group style="position:absolute;left:4964;top:6564;width:2;height:254" coordorigin="4964,6564" coordsize="2,254">
              <v:shape style="position:absolute;left:4964;top:6564;width:2;height:254" coordorigin="4964,6564" coordsize="0,254" path="m4964,6818l4964,6564e" filled="f" stroked="t" strokeweight=".477306pt" strokecolor="#4B4B4B">
                <v:path arrowok="t"/>
              </v:shape>
            </v:group>
            <v:group style="position:absolute;left:4921;top:6813;width:410;height:2" coordorigin="4921,6813" coordsize="410,2">
              <v:shape style="position:absolute;left:4921;top:6813;width:410;height:2" coordorigin="4921,6813" coordsize="410,0" path="m4921,6813l5332,6813e" filled="f" stroked="t" strokeweight=".477306pt" strokecolor="#383838">
                <v:path arrowok="t"/>
              </v:shape>
            </v:group>
            <v:group style="position:absolute;left:5274;top:6815;width:1752;height:2" coordorigin="5274,6815" coordsize="1752,2">
              <v:shape style="position:absolute;left:5274;top:6815;width:1752;height:2" coordorigin="5274,6815" coordsize="1752,0" path="m5274,6815l7026,6815e" filled="f" stroked="t" strokeweight=".715958pt" strokecolor="#5B5B5B">
                <v:path arrowok="t"/>
              </v:shape>
            </v:group>
            <v:group style="position:absolute;left:6969;top:6813;width:854;height:2" coordorigin="6969,6813" coordsize="854,2">
              <v:shape style="position:absolute;left:6969;top:6813;width:854;height:2" coordorigin="6969,6813" coordsize="854,0" path="m6969,6813l7823,6813e" filled="f" stroked="t" strokeweight=".477306pt" strokecolor="#343434">
                <v:path arrowok="t"/>
              </v:shape>
            </v:group>
            <v:group style="position:absolute;left:7761;top:6813;width:2754;height:2" coordorigin="7761,6813" coordsize="2754,2">
              <v:shape style="position:absolute;left:7761;top:6813;width:2754;height:2" coordorigin="7761,6813" coordsize="2754,0" path="m7761,6813l10515,6813e" filled="f" stroked="t" strokeweight=".715958pt" strokecolor="#575757">
                <v:path arrowok="t"/>
              </v:shape>
            </v:group>
            <v:group style="position:absolute;left:10458;top:6818;width:1136;height:2" coordorigin="10458,6818" coordsize="1136,2">
              <v:shape style="position:absolute;left:10458;top:6818;width:1136;height:2" coordorigin="10458,6818" coordsize="1136,0" path="m10458,6818l11594,6818e" filled="f" stroked="t" strokeweight=".477306pt" strokecolor="#484848">
                <v:path arrowok="t"/>
              </v:shape>
            </v:group>
            <v:group style="position:absolute;left:353;top:7062;width:315;height:2" coordorigin="353,7062" coordsize="315,2">
              <v:shape style="position:absolute;left:353;top:7062;width:315;height:2" coordorigin="353,7062" coordsize="315,0" path="m353,7062l668,7062e" filled="f" stroked="t" strokeweight=".477306pt" strokecolor="#5B5B5B">
                <v:path arrowok="t"/>
              </v:shape>
            </v:group>
            <v:group style="position:absolute;left:1699;top:7062;width:716;height:2" coordorigin="1699,7062" coordsize="716,2">
              <v:shape style="position:absolute;left:1699;top:7062;width:716;height:2" coordorigin="1699,7062" coordsize="716,0" path="m1699,7062l2415,7062e" filled="f" stroked="t" strokeweight=".477306pt" strokecolor="#4F4F4F">
                <v:path arrowok="t"/>
              </v:shape>
            </v:group>
            <v:group style="position:absolute;left:2396;top:6712;width:2;height:1336" coordorigin="2396,6712" coordsize="2,1336">
              <v:shape style="position:absolute;left:2396;top:6712;width:2;height:1336" coordorigin="2396,6712" coordsize="0,1336" path="m2396,8048l2396,6712e" filled="f" stroked="t" strokeweight=".954611pt" strokecolor="#575757">
                <v:path arrowok="t"/>
              </v:shape>
            </v:group>
            <v:group style="position:absolute;left:7761;top:7057;width:630;height:2" coordorigin="7761,7057" coordsize="630,2">
              <v:shape style="position:absolute;left:7761;top:7057;width:630;height:2" coordorigin="7761,7057" coordsize="630,0" path="m7761,7057l8391,7057e" filled="f" stroked="t" strokeweight=".477306pt" strokecolor="#4F4F4F">
                <v:path arrowok="t"/>
              </v:shape>
            </v:group>
            <v:group style="position:absolute;left:382;top:7057;width:9446;height:2" coordorigin="382,7057" coordsize="9446,2">
              <v:shape style="position:absolute;left:382;top:7057;width:9446;height:2" coordorigin="382,7057" coordsize="9446,0" path="m382,7057l9828,7057e" filled="f" stroked="t" strokeweight=".715958pt" strokecolor="#5B5B5B">
                <v:path arrowok="t"/>
              </v:shape>
            </v:group>
            <v:group style="position:absolute;left:10458;top:7057;width:1136;height:2" coordorigin="10458,7057" coordsize="1136,2">
              <v:shape style="position:absolute;left:10458;top:7057;width:1136;height:2" coordorigin="10458,7057" coordsize="1136,0" path="m10458,7057l11594,7057e" filled="f" stroked="t" strokeweight=".477306pt" strokecolor="#444444">
                <v:path arrowok="t"/>
              </v:shape>
            </v:group>
            <v:group style="position:absolute;left:353;top:7536;width:702;height:2" coordorigin="353,7536" coordsize="702,2">
              <v:shape style="position:absolute;left:353;top:7536;width:702;height:2" coordorigin="353,7536" coordsize="702,0" path="m353,7536l1055,7536e" filled="f" stroked="t" strokeweight=".477306pt" strokecolor="#5B5B5B">
                <v:path arrowok="t"/>
              </v:shape>
            </v:group>
            <v:group style="position:absolute;left:998;top:7533;width:3303;height:2" coordorigin="998,7533" coordsize="3303,2">
              <v:shape style="position:absolute;left:998;top:7533;width:3303;height:2" coordorigin="998,7533" coordsize="3303,0" path="m998,7533l4301,7533e" filled="f" stroked="t" strokeweight=".715958pt" strokecolor="#646464">
                <v:path arrowok="t"/>
              </v:shape>
            </v:group>
            <v:group style="position:absolute;left:4243;top:7531;width:740;height:2" coordorigin="4243,7531" coordsize="740,2">
              <v:shape style="position:absolute;left:4243;top:7531;width:740;height:2" coordorigin="4243,7531" coordsize="740,0" path="m4243,7531l4983,7531e" filled="f" stroked="t" strokeweight=".477306pt" strokecolor="#444444">
                <v:path arrowok="t"/>
              </v:shape>
            </v:group>
            <v:group style="position:absolute;left:4926;top:7529;width:6673;height:2" coordorigin="4926,7529" coordsize="6673,2">
              <v:shape style="position:absolute;left:4926;top:7529;width:6673;height:2" coordorigin="4926,7529" coordsize="6673,0" path="m4926,7529l11599,7529e" filled="f" stroked="t" strokeweight=".715958pt" strokecolor="#606060">
                <v:path arrowok="t"/>
              </v:shape>
            </v:group>
            <v:group style="position:absolute;left:8334;top:7526;width:873;height:2" coordorigin="8334,7526" coordsize="873,2">
              <v:shape style="position:absolute;left:8334;top:7526;width:873;height:2" coordorigin="8334,7526" coordsize="873,0" path="m8334,7526l9207,7526e" filled="f" stroked="t" strokeweight=".477306pt" strokecolor="#444444">
                <v:path arrowok="t"/>
              </v:shape>
            </v:group>
            <v:group style="position:absolute;left:4976;top:7517;width:2;height:268" coordorigin="4976,7517" coordsize="2,268">
              <v:shape style="position:absolute;left:4976;top:7517;width:2;height:268" coordorigin="4976,7517" coordsize="0,268" path="m4976,7785l4976,7517e" filled="f" stroked="t" strokeweight="1.431917pt" strokecolor="#676767">
                <v:path arrowok="t"/>
              </v:shape>
            </v:group>
            <v:group style="position:absolute;left:4959;top:7770;width:4262;height:2" coordorigin="4959,7770" coordsize="4262,2">
              <v:shape style="position:absolute;left:4959;top:7770;width:4262;height:2" coordorigin="4959,7770" coordsize="4262,0" path="m4959,7770l9222,7770e" filled="f" stroked="t" strokeweight=".715958pt" strokecolor="#646464">
                <v:path arrowok="t"/>
              </v:shape>
            </v:group>
            <v:group style="position:absolute;left:9150;top:7770;width:1365;height:2" coordorigin="9150,7770" coordsize="1365,2">
              <v:shape style="position:absolute;left:9150;top:7770;width:1365;height:2" coordorigin="9150,7770" coordsize="1365,0" path="m9150,7770l10515,7770e" filled="f" stroked="t" strokeweight=".477306pt" strokecolor="#4F4F4F">
                <v:path arrowok="t"/>
              </v:shape>
            </v:group>
            <v:group style="position:absolute;left:10400;top:7770;width:1198;height:2" coordorigin="10400,7770" coordsize="1198,2">
              <v:shape style="position:absolute;left:10400;top:7770;width:1198;height:2" coordorigin="10400,7770" coordsize="1198,0" path="m10400,7770l11599,7770e" filled="f" stroked="t" strokeweight=".954611pt" strokecolor="#747474">
                <v:path arrowok="t"/>
              </v:shape>
            </v:group>
            <v:group style="position:absolute;left:4959;top:8010;width:1928;height:2" coordorigin="4959,8010" coordsize="1928,2">
              <v:shape style="position:absolute;left:4959;top:8010;width:1928;height:2" coordorigin="4959,8010" coordsize="1928,0" path="m4959,8010l6888,8010e" filled="f" stroked="t" strokeweight=".715958pt" strokecolor="#606060">
                <v:path arrowok="t"/>
              </v:shape>
            </v:group>
            <v:group style="position:absolute;left:6730;top:8010;width:1088;height:2" coordorigin="6730,8010" coordsize="1088,2">
              <v:shape style="position:absolute;left:6730;top:8010;width:1088;height:2" coordorigin="6730,8010" coordsize="1088,0" path="m6730,8010l7818,8010e" filled="f" stroked="t" strokeweight=".477306pt" strokecolor="#4F4F4F">
                <v:path arrowok="t"/>
              </v:shape>
            </v:group>
            <v:group style="position:absolute;left:7737;top:8010;width:3861;height:2" coordorigin="7737,8010" coordsize="3861,2">
              <v:shape style="position:absolute;left:7737;top:8010;width:3861;height:2" coordorigin="7737,8010" coordsize="3861,0" path="m7737,8010l11599,8010e" filled="f" stroked="t" strokeweight=".715958pt" strokecolor="#646464">
                <v:path arrowok="t"/>
              </v:shape>
            </v:group>
            <v:group style="position:absolute;left:358;top:8256;width:1437;height:2" coordorigin="358,8256" coordsize="1437,2">
              <v:shape style="position:absolute;left:358;top:8256;width:1437;height:2" coordorigin="358,8256" coordsize="1437,0" path="m358,8256l1795,8256e" filled="f" stroked="t" strokeweight=".954611pt" strokecolor="#646464">
                <v:path arrowok="t"/>
              </v:shape>
            </v:group>
            <v:group style="position:absolute;left:1699;top:8256;width:716;height:2" coordorigin="1699,8256" coordsize="716,2">
              <v:shape style="position:absolute;left:1699;top:8256;width:716;height:2" coordorigin="1699,8256" coordsize="716,0" path="m1699,8256l2415,8256e" filled="f" stroked="t" strokeweight=".477306pt" strokecolor="#4B4B4B">
                <v:path arrowok="t"/>
              </v:shape>
            </v:group>
            <v:group style="position:absolute;left:2396;top:7991;width:2;height:287" coordorigin="2396,7991" coordsize="2,287">
              <v:shape style="position:absolute;left:2396;top:7991;width:2;height:287" coordorigin="2396,7991" coordsize="0,287" path="m2396,8278l2396,7991e" filled="f" stroked="t" strokeweight=".477306pt" strokecolor="#444444">
                <v:path arrowok="t"/>
              </v:shape>
            </v:group>
            <v:group style="position:absolute;left:2344;top:8254;width:754;height:2" coordorigin="2344,8254" coordsize="754,2">
              <v:shape style="position:absolute;left:2344;top:8254;width:754;height:2" coordorigin="2344,8254" coordsize="754,0" path="m2344,8254l3098,8254e" filled="f" stroked="t" strokeweight=".954611pt" strokecolor="#606060">
                <v:path arrowok="t"/>
              </v:shape>
            </v:group>
            <v:group style="position:absolute;left:3026;top:8254;width:415;height:2" coordorigin="3026,8254" coordsize="415,2">
              <v:shape style="position:absolute;left:3026;top:8254;width:415;height:2" coordorigin="3026,8254" coordsize="415,0" path="m3026,8254l3441,8254e" filled="f" stroked="t" strokeweight=".477306pt" strokecolor="#3B3B3B">
                <v:path arrowok="t"/>
              </v:shape>
            </v:group>
            <v:group style="position:absolute;left:3384;top:8254;width:726;height:2" coordorigin="3384,8254" coordsize="726,2">
              <v:shape style="position:absolute;left:3384;top:8254;width:726;height:2" coordorigin="3384,8254" coordsize="726,0" path="m3384,8254l4110,8254e" filled="f" stroked="t" strokeweight=".477306pt" strokecolor="#282828">
                <v:path arrowok="t"/>
              </v:shape>
            </v:group>
            <v:group style="position:absolute;left:4052;top:8252;width:2974;height:2" coordorigin="4052,8252" coordsize="2974,2">
              <v:shape style="position:absolute;left:4052;top:8252;width:2974;height:2" coordorigin="4052,8252" coordsize="2974,0" path="m4052,8252l7026,8252e" filled="f" stroked="t" strokeweight=".715958pt" strokecolor="#575757">
                <v:path arrowok="t"/>
              </v:shape>
            </v:group>
            <v:group style="position:absolute;left:4966;top:7732;width:2;height:522" coordorigin="4966,7732" coordsize="2,522">
              <v:shape style="position:absolute;left:4966;top:7732;width:2;height:522" coordorigin="4966,7732" coordsize="0,522" path="m4966,8254l4966,7732e" filled="f" stroked="t" strokeweight=".477306pt" strokecolor="#575757">
                <v:path arrowok="t"/>
              </v:shape>
            </v:group>
            <v:group style="position:absolute;left:6969;top:8249;width:492;height:2" coordorigin="6969,8249" coordsize="492,2">
              <v:shape style="position:absolute;left:6969;top:8249;width:492;height:2" coordorigin="6969,8249" coordsize="492,0" path="m6969,8249l7460,8249e" filled="f" stroked="t" strokeweight=".477306pt" strokecolor="#282828">
                <v:path arrowok="t"/>
              </v:shape>
            </v:group>
            <v:group style="position:absolute;left:7403;top:8247;width:3112;height:2" coordorigin="7403,8247" coordsize="3112,2">
              <v:shape style="position:absolute;left:7403;top:8247;width:3112;height:2" coordorigin="7403,8247" coordsize="3112,0" path="m7403,8247l10515,8247e" filled="f" stroked="t" strokeweight=".715958pt" strokecolor="#5B5B5B">
                <v:path arrowok="t"/>
              </v:shape>
            </v:group>
            <v:group style="position:absolute;left:10114;top:8249;width:1480;height:2" coordorigin="10114,8249" coordsize="1480,2">
              <v:shape style="position:absolute;left:10114;top:8249;width:1480;height:2" coordorigin="10114,8249" coordsize="1480,0" path="m10114,8249l11594,8249e" filled="f" stroked="t" strokeweight=".954611pt" strokecolor="#707070">
                <v:path arrowok="t"/>
              </v:shape>
            </v:group>
            <v:group style="position:absolute;left:2401;top:8206;width:2;height:1139" coordorigin="2401,8206" coordsize="2,1139">
              <v:shape style="position:absolute;left:2401;top:8206;width:2;height:1139" coordorigin="2401,8206" coordsize="0,1139" path="m2401,9346l2401,8206e" filled="f" stroked="t" strokeweight=".954611pt" strokecolor="#545454">
                <v:path arrowok="t"/>
              </v:shape>
            </v:group>
            <v:group style="position:absolute;left:11589;top:8206;width:2;height:575" coordorigin="11589,8206" coordsize="2,575">
              <v:shape style="position:absolute;left:11589;top:8206;width:2;height:575" coordorigin="11589,8206" coordsize="0,575" path="m11589,8781l11589,8206e" filled="f" stroked="t" strokeweight=".477306pt" strokecolor="#444444">
                <v:path arrowok="t"/>
              </v:shape>
            </v:group>
            <v:group style="position:absolute;left:358;top:9063;width:1742;height:2" coordorigin="358,9063" coordsize="1742,2">
              <v:shape style="position:absolute;left:358;top:9063;width:1742;height:2" coordorigin="358,9063" coordsize="1742,0" path="m358,9063l2100,9063e" filled="f" stroked="t" strokeweight=".715958pt" strokecolor="#676767">
                <v:path arrowok="t"/>
              </v:shape>
            </v:group>
            <v:group style="position:absolute;left:2344;top:9063;width:544;height:2" coordorigin="2344,9063" coordsize="544,2">
              <v:shape style="position:absolute;left:2344;top:9063;width:544;height:2" coordorigin="2344,9063" coordsize="544,0" path="m2344,9063l2888,9063e" filled="f" stroked="t" strokeweight=".477306pt" strokecolor="#3F3F3F">
                <v:path arrowok="t"/>
              </v:shape>
            </v:group>
            <v:group style="position:absolute;left:2850;top:9063;width:716;height:2" coordorigin="2850,9063" coordsize="716,2">
              <v:shape style="position:absolute;left:2850;top:9063;width:716;height:2" coordorigin="2850,9063" coordsize="716,0" path="m2850,9063l3565,9063e" filled="f" stroked="t" strokeweight=".954611pt" strokecolor="#6B6B6B">
                <v:path arrowok="t"/>
              </v:shape>
            </v:group>
            <v:group style="position:absolute;left:3384;top:9063;width:7035;height:2" coordorigin="3384,9063" coordsize="7035,2">
              <v:shape style="position:absolute;left:3384;top:9063;width:7035;height:2" coordorigin="3384,9063" coordsize="7035,0" path="m3384,9063l10420,9063e" filled="f" stroked="t" strokeweight=".715958pt" strokecolor="#575757">
                <v:path arrowok="t"/>
              </v:shape>
            </v:group>
            <v:group style="position:absolute;left:3675;top:9058;width:434;height:2" coordorigin="3675,9058" coordsize="434,2">
              <v:shape style="position:absolute;left:3675;top:9058;width:434;height:2" coordorigin="3675,9058" coordsize="434,0" path="m3675,9058l4110,9058e" filled="f" stroked="t" strokeweight=".477306pt" strokecolor="#383838">
                <v:path arrowok="t"/>
              </v:shape>
            </v:group>
            <v:group style="position:absolute;left:4052;top:9058;width:248;height:2" coordorigin="4052,9058" coordsize="248,2">
              <v:shape style="position:absolute;left:4052;top:9058;width:248;height:2" coordorigin="4052,9058" coordsize="248,0" path="m4052,9058l4301,9058e" filled="f" stroked="t" strokeweight=".477306pt" strokecolor="#4B4B4B">
                <v:path arrowok="t"/>
              </v:shape>
            </v:group>
            <v:group style="position:absolute;left:4281;top:9056;width:3155;height:2" coordorigin="4281,9056" coordsize="3155,2">
              <v:shape style="position:absolute;left:4281;top:9056;width:3155;height:2" coordorigin="4281,9056" coordsize="3155,0" path="m4281,9056l7436,9056e" filled="f" stroked="t" strokeweight=".477306pt" strokecolor="#606060">
                <v:path arrowok="t"/>
              </v:shape>
            </v:group>
            <v:group style="position:absolute;left:7403;top:9054;width:415;height:2" coordorigin="7403,9054" coordsize="415,2">
              <v:shape style="position:absolute;left:7403;top:9054;width:415;height:2" coordorigin="7403,9054" coordsize="415,0" path="m7403,9054l7818,9054e" filled="f" stroked="t" strokeweight=".477306pt" strokecolor="#444444">
                <v:path arrowok="t"/>
              </v:shape>
            </v:group>
            <v:group style="position:absolute;left:1699;top:9061;width:8816;height:2" coordorigin="1699,9061" coordsize="8816,2">
              <v:shape style="position:absolute;left:1699;top:9061;width:8816;height:2" coordorigin="1699,9061" coordsize="8816,0" path="m1699,9061l10515,9061e" filled="f" stroked="t" strokeweight=".715958pt" strokecolor="#606060">
                <v:path arrowok="t"/>
              </v:shape>
            </v:group>
            <v:group style="position:absolute;left:10439;top:9054;width:1165;height:2" coordorigin="10439,9054" coordsize="1165,2">
              <v:shape style="position:absolute;left:10439;top:9054;width:1165;height:2" coordorigin="10439,9054" coordsize="1165,0" path="m10439,9054l11603,9054e" filled="f" stroked="t" strokeweight=".954611pt" strokecolor="#707070">
                <v:path arrowok="t"/>
              </v:shape>
            </v:group>
            <v:group style="position:absolute;left:11599;top:2959;width:2;height:9293" coordorigin="11599,2959" coordsize="2,9293">
              <v:shape style="position:absolute;left:11599;top:2959;width:2;height:9293" coordorigin="11599,2959" coordsize="0,9293" path="m11599,12252l11599,2959e" filled="f" stroked="t" strokeweight=".954611pt" strokecolor="#606060">
                <v:path arrowok="t"/>
              </v:shape>
            </v:group>
            <v:group style="position:absolute;left:365;top:8910;width:2;height:838" coordorigin="365,8910" coordsize="2,838">
              <v:shape style="position:absolute;left:365;top:8910;width:2;height:838" coordorigin="365,8910" coordsize="0,838" path="m365,9748l365,8910e" filled="f" stroked="t" strokeweight=".954611pt" strokecolor="#6B6B6B">
                <v:path arrowok="t"/>
              </v:shape>
            </v:group>
            <v:group style="position:absolute;left:2403;top:9288;width:2;height:761" coordorigin="2403,9288" coordsize="2,761">
              <v:shape style="position:absolute;left:2403;top:9288;width:2;height:761" coordorigin="2403,9288" coordsize="0,761" path="m2403,10049l2403,9288e" filled="f" stroked="t" strokeweight=".477306pt" strokecolor="#383838">
                <v:path arrowok="t"/>
              </v:shape>
            </v:group>
            <v:group style="position:absolute;left:11591;top:9288;width:2;height:311" coordorigin="11591,9288" coordsize="2,311">
              <v:shape style="position:absolute;left:11591;top:9288;width:2;height:311" coordorigin="11591,9288" coordsize="0,311" path="m11591,9599l11591,9288e" filled="f" stroked="t" strokeweight=".715958pt" strokecolor="#5B5B5B">
                <v:path arrowok="t"/>
              </v:shape>
            </v:group>
            <v:group style="position:absolute;left:11594;top:9542;width:2;height:747" coordorigin="11594,9542" coordsize="2,747">
              <v:shape style="position:absolute;left:11594;top:9542;width:2;height:747" coordorigin="11594,9542" coordsize="0,747" path="m11594,10289l11594,9542e" filled="f" stroked="t" strokeweight=".477306pt" strokecolor="#3F3F3F">
                <v:path arrowok="t"/>
              </v:shape>
            </v:group>
            <v:group style="position:absolute;left:363;top:10004;width:692;height:2" coordorigin="363,10004" coordsize="692,2">
              <v:shape style="position:absolute;left:363;top:10004;width:692;height:2" coordorigin="363,10004" coordsize="692,0" path="m363,10004l1055,10004e" filled="f" stroked="t" strokeweight=".477306pt" strokecolor="#4F4F4F">
                <v:path arrowok="t"/>
              </v:shape>
            </v:group>
            <v:group style="position:absolute;left:1069;top:10004;width:1341;height:2" coordorigin="1069,10004" coordsize="1341,2">
              <v:shape style="position:absolute;left:1069;top:10004;width:1341;height:2" coordorigin="1069,10004" coordsize="1341,0" path="m1069,10004l2410,10004e" filled="f" stroked="t" strokeweight=".477306pt" strokecolor="#5B5B5B">
                <v:path arrowok="t"/>
              </v:shape>
            </v:group>
            <v:group style="position:absolute;left:7403;top:9992;width:415;height:2" coordorigin="7403,9992" coordsize="415,2">
              <v:shape style="position:absolute;left:7403;top:9992;width:415;height:2" coordorigin="7403,9992" coordsize="415,0" path="m7403,9992l7818,9992e" filled="f" stroked="t" strokeweight=".477306pt" strokecolor="#3F3F3F">
                <v:path arrowok="t"/>
              </v:shape>
            </v:group>
            <v:group style="position:absolute;left:377;top:9997;width:11221;height:2" coordorigin="377,9997" coordsize="11221,2">
              <v:shape style="position:absolute;left:377;top:9997;width:11221;height:2" coordorigin="377,9997" coordsize="11221,0" path="m377,9997l11599,9997e" filled="f" stroked="t" strokeweight=".715958pt" strokecolor="#5B5B5B">
                <v:path arrowok="t"/>
              </v:shape>
            </v:group>
            <v:group style="position:absolute;left:358;top:10246;width:2052;height:2" coordorigin="358,10246" coordsize="2052,2">
              <v:shape style="position:absolute;left:358;top:10246;width:2052;height:2" coordorigin="358,10246" coordsize="2052,0" path="m358,10246l2410,10246e" filled="f" stroked="t" strokeweight=".715958pt" strokecolor="#606060">
                <v:path arrowok="t"/>
              </v:shape>
            </v:group>
            <v:group style="position:absolute;left:4052;top:10239;width:248;height:2" coordorigin="4052,10239" coordsize="248,2">
              <v:shape style="position:absolute;left:4052;top:10239;width:248;height:2" coordorigin="4052,10239" coordsize="248,0" path="m4052,10239l4301,10239e" filled="f" stroked="t" strokeweight=".715958pt" strokecolor="#545454">
                <v:path arrowok="t"/>
              </v:shape>
            </v:group>
            <v:group style="position:absolute;left:4243;top:10241;width:740;height:2" coordorigin="4243,10241" coordsize="740,2">
              <v:shape style="position:absolute;left:4243;top:10241;width:740;height:2" coordorigin="4243,10241" coordsize="740,0" path="m4243,10241l4983,10241e" filled="f" stroked="t" strokeweight=".477306pt" strokecolor="#343434">
                <v:path arrowok="t"/>
              </v:shape>
            </v:group>
            <v:group style="position:absolute;left:2348;top:10236;width:8167;height:2" coordorigin="2348,10236" coordsize="8167,2">
              <v:shape style="position:absolute;left:2348;top:10236;width:8167;height:2" coordorigin="2348,10236" coordsize="8167,0" path="m2348,10236l10515,10236e" filled="f" stroked="t" strokeweight=".715958pt" strokecolor="#575757">
                <v:path arrowok="t"/>
              </v:shape>
            </v:group>
            <v:group style="position:absolute;left:10458;top:10236;width:1141;height:2" coordorigin="10458,10236" coordsize="1141,2">
              <v:shape style="position:absolute;left:10458;top:10236;width:1141;height:2" coordorigin="10458,10236" coordsize="1141,0" path="m10458,10236l11599,10236e" filled="f" stroked="t" strokeweight=".477306pt" strokecolor="#4B4B4B">
                <v:path arrowok="t"/>
              </v:shape>
            </v:group>
            <v:group style="position:absolute;left:2401;top:9978;width:2;height:1001" coordorigin="2401,9978" coordsize="2,1001">
              <v:shape style="position:absolute;left:2401;top:9978;width:2;height:1001" coordorigin="2401,9978" coordsize="0,1001" path="m2401,10978l2401,9978e" filled="f" stroked="t" strokeweight=".715958pt" strokecolor="#575757">
                <v:path arrowok="t"/>
              </v:shape>
            </v:group>
            <v:group style="position:absolute;left:358;top:10483;width:3943;height:2" coordorigin="358,10483" coordsize="3943,2">
              <v:shape style="position:absolute;left:358;top:10483;width:3943;height:2" coordorigin="358,10483" coordsize="3943,0" path="m358,10483l4301,10483e" filled="f" stroked="t" strokeweight=".715958pt" strokecolor="#5B5B5B">
                <v:path arrowok="t"/>
              </v:shape>
            </v:group>
            <v:group style="position:absolute;left:4243;top:10480;width:740;height:2" coordorigin="4243,10480" coordsize="740,2">
              <v:shape style="position:absolute;left:4243;top:10480;width:740;height:2" coordorigin="4243,10480" coordsize="740,0" path="m4243,10480l4983,10480e" filled="f" stroked="t" strokeweight=".477306pt" strokecolor="#343434">
                <v:path arrowok="t"/>
              </v:shape>
            </v:group>
            <v:group style="position:absolute;left:4926;top:10478;width:6682;height:2" coordorigin="4926,10478" coordsize="6682,2">
              <v:shape style="position:absolute;left:4926;top:10478;width:6682;height:2" coordorigin="4926,10478" coordsize="6682,0" path="m4926,10478l11608,10478e" filled="f" stroked="t" strokeweight=".715958pt" strokecolor="#575757">
                <v:path arrowok="t"/>
              </v:shape>
            </v:group>
            <v:group style="position:absolute;left:365;top:9738;width:2;height:6200" coordorigin="365,9738" coordsize="2,6200">
              <v:shape style="position:absolute;left:365;top:9738;width:2;height:6200" coordorigin="365,9738" coordsize="0,6200" path="m365,15938l365,9738e" filled="f" stroked="t" strokeweight=".477306pt" strokecolor="#545454">
                <v:path arrowok="t"/>
              </v:shape>
            </v:group>
            <v:group style="position:absolute;left:764;top:10954;width:2391;height:2" coordorigin="764,10954" coordsize="2391,2">
              <v:shape style="position:absolute;left:764;top:10954;width:2391;height:2" coordorigin="764,10954" coordsize="2391,0" path="m764,10954l3155,10954e" filled="f" stroked="t" strokeweight=".715958pt" strokecolor="#5B5B5B">
                <v:path arrowok="t"/>
              </v:shape>
            </v:group>
            <v:group style="position:absolute;left:3026;top:10954;width:415;height:2" coordorigin="3026,10954" coordsize="415,2">
              <v:shape style="position:absolute;left:3026;top:10954;width:415;height:2" coordorigin="3026,10954" coordsize="415,0" path="m3026,10954l3441,10954e" filled="f" stroked="t" strokeweight=".477306pt" strokecolor="#4B4B4B">
                <v:path arrowok="t"/>
              </v:shape>
            </v:group>
            <v:group style="position:absolute;left:3384;top:10954;width:348;height:2" coordorigin="3384,10954" coordsize="348,2">
              <v:shape style="position:absolute;left:3384;top:10954;width:348;height:2" coordorigin="3384,10954" coordsize="348,0" path="m3384,10954l3733,10954e" filled="f" stroked="t" strokeweight=".477306pt" strokecolor="#2F2F2F">
                <v:path arrowok="t"/>
              </v:shape>
            </v:group>
            <v:group style="position:absolute;left:3675;top:10952;width:1308;height:2" coordorigin="3675,10952" coordsize="1308,2">
              <v:shape style="position:absolute;left:3675;top:10952;width:1308;height:2" coordorigin="3675,10952" coordsize="1308,0" path="m3675,10952l4983,10952e" filled="f" stroked="t" strokeweight=".954611pt" strokecolor="#5B5B5B">
                <v:path arrowok="t"/>
              </v:shape>
            </v:group>
            <v:group style="position:absolute;left:4926;top:10949;width:406;height:2" coordorigin="4926,10949" coordsize="406,2">
              <v:shape style="position:absolute;left:4926;top:10949;width:406;height:2" coordorigin="4926,10949" coordsize="406,0" path="m4926,10949l5332,10949e" filled="f" stroked="t" strokeweight=".477306pt" strokecolor="#343434">
                <v:path arrowok="t"/>
              </v:shape>
            </v:group>
            <v:group style="position:absolute;left:5274;top:10949;width:1513;height:2" coordorigin="5274,10949" coordsize="1513,2">
              <v:shape style="position:absolute;left:5274;top:10949;width:1513;height:2" coordorigin="5274,10949" coordsize="1513,0" path="m5274,10949l6787,10949e" filled="f" stroked="t" strokeweight=".715958pt" strokecolor="#575757">
                <v:path arrowok="t"/>
              </v:shape>
            </v:group>
            <v:group style="position:absolute;left:6730;top:10949;width:296;height:2" coordorigin="6730,10949" coordsize="296,2">
              <v:shape style="position:absolute;left:6730;top:10949;width:296;height:2" coordorigin="6730,10949" coordsize="296,0" path="m6730,10949l7026,10949e" filled="f" stroked="t" strokeweight=".477306pt" strokecolor="#3F3F3F">
                <v:path arrowok="t"/>
              </v:shape>
            </v:group>
            <v:group style="position:absolute;left:6969;top:10949;width:492;height:2" coordorigin="6969,10949" coordsize="492,2">
              <v:shape style="position:absolute;left:6969;top:10949;width:492;height:2" coordorigin="6969,10949" coordsize="492,0" path="m6969,10949l7460,10949e" filled="f" stroked="t" strokeweight=".477306pt" strokecolor="#2B2B2B">
                <v:path arrowok="t"/>
              </v:shape>
            </v:group>
            <v:group style="position:absolute;left:7403;top:10947;width:4200;height:2" coordorigin="7403,10947" coordsize="4200,2">
              <v:shape style="position:absolute;left:7403;top:10947;width:4200;height:2" coordorigin="7403,10947" coordsize="4200,0" path="m7403,10947l11603,10947e" filled="f" stroked="t" strokeweight=".715958pt" strokecolor="#5B5B5B">
                <v:path arrowok="t"/>
              </v:shape>
            </v:group>
            <v:group style="position:absolute;left:2406;top:10906;width:2;height:551" coordorigin="2406,10906" coordsize="2,551">
              <v:shape style="position:absolute;left:2406;top:10906;width:2;height:551" coordorigin="2406,10906" coordsize="0,551" path="m2406,11457l2406,10906e" filled="f" stroked="t" strokeweight=".477306pt" strokecolor="#343434">
                <v:path arrowok="t"/>
              </v:shape>
            </v:group>
            <v:group style="position:absolute;left:358;top:11191;width:11245;height:2" coordorigin="358,11191" coordsize="11245,2">
              <v:shape style="position:absolute;left:358;top:11191;width:11245;height:2" coordorigin="358,11191" coordsize="11245,0" path="m358,11191l11603,11191e" filled="f" stroked="t" strokeweight=".715958pt" strokecolor="#5B5B5B">
                <v:path arrowok="t"/>
              </v:shape>
            </v:group>
            <v:group style="position:absolute;left:11599;top:10906;width:2;height:551" coordorigin="11599,10906" coordsize="2,551">
              <v:shape style="position:absolute;left:11599;top:10906;width:2;height:551" coordorigin="11599,10906" coordsize="0,551" path="m11599,11457l11599,10906e" filled="f" stroked="t" strokeweight=".477306pt" strokecolor="#444444">
                <v:path arrowok="t"/>
              </v:shape>
            </v:group>
            <v:group style="position:absolute;left:363;top:11438;width:1637;height:2" coordorigin="363,11438" coordsize="1637,2">
              <v:shape style="position:absolute;left:363;top:11438;width:1637;height:2" coordorigin="363,11438" coordsize="1637,0" path="m363,11438l2000,11438e" filled="f" stroked="t" strokeweight=".954611pt" strokecolor="#676767">
                <v:path arrowok="t"/>
              </v:shape>
            </v:group>
            <v:group style="position:absolute;left:1026;top:11194;width:2;height:728" coordorigin="1026,11194" coordsize="2,728">
              <v:shape style="position:absolute;left:1026;top:11194;width:2;height:728" coordorigin="1026,11194" coordsize="0,728" path="m1026,11921l1026,11194e" filled="f" stroked="t" strokeweight=".238653pt" strokecolor="#6B6B6B">
                <v:path arrowok="t"/>
              </v:shape>
            </v:group>
            <v:group style="position:absolute;left:1737;top:11189;width:2;height:268" coordorigin="1737,11189" coordsize="2,268">
              <v:shape style="position:absolute;left:1737;top:11189;width:2;height:268" coordorigin="1737,11189" coordsize="0,268" path="m1737,11457l1737,11189e" filled="f" stroked="t" strokeweight=".477306pt" strokecolor="#343434">
                <v:path arrowok="t"/>
              </v:shape>
            </v:group>
            <v:group style="position:absolute;left:1694;top:11438;width:716;height:2" coordorigin="1694,11438" coordsize="716,2">
              <v:shape style="position:absolute;left:1694;top:11438;width:716;height:2" coordorigin="1694,11438" coordsize="716,0" path="m1694,11438l2410,11438e" filled="f" stroked="t" strokeweight=".477306pt" strokecolor="#4F4F4F">
                <v:path arrowok="t"/>
              </v:shape>
            </v:group>
            <v:group style="position:absolute;left:2348;top:11431;width:5121;height:2" coordorigin="2348,11431" coordsize="5121,2">
              <v:shape style="position:absolute;left:2348;top:11431;width:5121;height:2" coordorigin="2348,11431" coordsize="5121,0" path="m2348,11431l7470,11431e" filled="f" stroked="t" strokeweight=".715958pt" strokecolor="#5B5B5B">
                <v:path arrowok="t"/>
              </v:shape>
            </v:group>
            <v:group style="position:absolute;left:7436;top:11175;width:2;height:3658" coordorigin="7436,11175" coordsize="2,3658">
              <v:shape style="position:absolute;left:7436;top:11175;width:2;height:3658" coordorigin="7436,11175" coordsize="0,3658" path="m7436,14832l7436,11175e" filled="f" stroked="t" strokeweight=".477306pt" strokecolor="#575757">
                <v:path arrowok="t"/>
              </v:shape>
            </v:group>
            <v:group style="position:absolute;left:7398;top:11428;width:420;height:2" coordorigin="7398,11428" coordsize="420,2">
              <v:shape style="position:absolute;left:7398;top:11428;width:420;height:2" coordorigin="7398,11428" coordsize="420,0" path="m7398,11428l7818,11428e" filled="f" stroked="t" strokeweight=".477306pt" strokecolor="#484848">
                <v:path arrowok="t"/>
              </v:shape>
            </v:group>
            <v:group style="position:absolute;left:7761;top:11428;width:3847;height:2" coordorigin="7761,11428" coordsize="3847,2">
              <v:shape style="position:absolute;left:7761;top:11428;width:3847;height:2" coordorigin="7761,11428" coordsize="3847,0" path="m7761,11428l11608,11428e" filled="f" stroked="t" strokeweight=".715958pt" strokecolor="#646464">
                <v:path arrowok="t"/>
              </v:shape>
            </v:group>
            <v:group style="position:absolute;left:1740;top:11385;width:2;height:2849" coordorigin="1740,11385" coordsize="2,2849">
              <v:shape style="position:absolute;left:1740;top:11385;width:2;height:2849" coordorigin="1740,11385" coordsize="0,2849" path="m1740,14234l1740,11385e" filled="f" stroked="t" strokeweight=".715958pt" strokecolor="#545454">
                <v:path arrowok="t"/>
              </v:shape>
            </v:group>
            <v:group style="position:absolute;left:2403;top:11385;width:2;height:2710" coordorigin="2403,11385" coordsize="2,2710">
              <v:shape style="position:absolute;left:2403;top:11385;width:2;height:2710" coordorigin="2403,11385" coordsize="0,2710" path="m2403,14095l2403,11385e" filled="f" stroked="t" strokeweight=".477306pt" strokecolor="#545454">
                <v:path arrowok="t"/>
              </v:shape>
            </v:group>
            <v:group style="position:absolute;left:7436;top:11385;width:2;height:977" coordorigin="7436,11385" coordsize="2,977">
              <v:shape style="position:absolute;left:7436;top:11385;width:2;height:977" coordorigin="7436,11385" coordsize="0,977" path="m7436,12362l7436,11385e" filled="f" stroked="t" strokeweight=".715958pt" strokecolor="#5B5B5B">
                <v:path arrowok="t"/>
              </v:shape>
            </v:group>
            <v:group style="position:absolute;left:11601;top:11385;width:2;height:565" coordorigin="11601,11385" coordsize="2,565">
              <v:shape style="position:absolute;left:11601;top:11385;width:2;height:565" coordorigin="11601,11385" coordsize="0,565" path="m11601,11950l11601,11385e" filled="f" stroked="t" strokeweight=".715958pt" strokecolor="#6B6B6B">
                <v:path arrowok="t"/>
              </v:shape>
            </v:group>
            <v:group style="position:absolute;left:368;top:11893;width:2;height:445" coordorigin="368,11893" coordsize="2,445">
              <v:shape style="position:absolute;left:368;top:11893;width:2;height:445" coordorigin="368,11893" coordsize="0,445" path="m368,12338l368,11893e" filled="f" stroked="t" strokeweight=".477306pt" strokecolor="#2F2F2F">
                <v:path arrowok="t"/>
              </v:shape>
            </v:group>
            <v:group style="position:absolute;left:1026;top:11921;width:2;height:1522" coordorigin="1026,11921" coordsize="2,1522">
              <v:shape style="position:absolute;left:1026;top:11921;width:2;height:1522" coordorigin="1026,11921" coordsize="0,1522" path="m1026,13444l1026,11921e" filled="f" stroked="t" strokeweight=".238653pt" strokecolor="#000000">
                <v:path arrowok="t"/>
              </v:shape>
            </v:group>
            <v:group style="position:absolute;left:3704;top:12223;width:2;height:455" coordorigin="3704,12223" coordsize="2,455">
              <v:shape style="position:absolute;left:3704;top:12223;width:2;height:455" coordorigin="3704,12223" coordsize="0,455" path="m3704,12678l3704,12223e" filled="f" stroked="t" strokeweight=".715958pt" strokecolor="#5B64A0">
                <v:path arrowok="t"/>
              </v:shape>
            </v:group>
            <v:group style="position:absolute;left:11603;top:12194;width:2;height:512" coordorigin="11603,12194" coordsize="2,512">
              <v:shape style="position:absolute;left:11603;top:12194;width:2;height:512" coordorigin="11603,12194" coordsize="0,512" path="m11603,12707l11603,12194e" filled="f" stroked="t" strokeweight=".477306pt" strokecolor="#3B3B3B">
                <v:path arrowok="t"/>
              </v:shape>
            </v:group>
            <v:group style="position:absolute;left:7436;top:12280;width:2;height:211" coordorigin="7436,12280" coordsize="2,211">
              <v:shape style="position:absolute;left:7436;top:12280;width:2;height:211" coordorigin="7436,12280" coordsize="0,211" path="m7436,12491l7436,12280e" filled="f" stroked="t" strokeweight=".715958pt" strokecolor="#3F3F3F">
                <v:path arrowok="t"/>
              </v:shape>
            </v:group>
            <v:group style="position:absolute;left:7441;top:12434;width:2;height:273" coordorigin="7441,12434" coordsize="2,273">
              <v:shape style="position:absolute;left:7441;top:12434;width:2;height:273" coordorigin="7441,12434" coordsize="0,273" path="m7441,12707l7441,12434e" filled="f" stroked="t" strokeweight=".477306pt" strokecolor="#2F2F2F">
                <v:path arrowok="t"/>
              </v:shape>
            </v:group>
            <v:group style="position:absolute;left:3086;top:12582;width:2;height:249" coordorigin="3086,12582" coordsize="2,249">
              <v:shape style="position:absolute;left:3086;top:12582;width:2;height:249" coordorigin="3086,12582" coordsize="0,249" path="m3086,12831l3086,12582e" filled="f" stroked="t" strokeweight=".715958pt" strokecolor="#44549C">
                <v:path arrowok="t"/>
              </v:shape>
            </v:group>
            <v:group style="position:absolute;left:3394;top:12582;width:2;height:268" coordorigin="3394,12582" coordsize="2,268">
              <v:shape style="position:absolute;left:3394;top:12582;width:2;height:268" coordorigin="3394,12582" coordsize="0,268" path="m3394,12850l3394,12582e" filled="f" stroked="t" strokeweight="1.909222pt" strokecolor="#4B5BA0">
                <v:path arrowok="t"/>
              </v:shape>
            </v:group>
            <v:group style="position:absolute;left:7441;top:12649;width:2;height:177" coordorigin="7441,12649" coordsize="2,177">
              <v:shape style="position:absolute;left:7441;top:12649;width:2;height:177" coordorigin="7441,12649" coordsize="0,177" path="m7441,12826l7441,12649e" filled="f" stroked="t" strokeweight=".477306pt" strokecolor="#444444">
                <v:path arrowok="t"/>
              </v:shape>
            </v:group>
            <v:group style="position:absolute;left:370;top:12434;width:2;height:665" coordorigin="370,12434" coordsize="2,665">
              <v:shape style="position:absolute;left:370;top:12434;width:2;height:665" coordorigin="370,12434" coordsize="0,665" path="m370,13099l370,12434e" filled="f" stroked="t" strokeweight=".954611pt" strokecolor="#707070">
                <v:path arrowok="t"/>
              </v:shape>
            </v:group>
            <v:group style="position:absolute;left:7441;top:12769;width:2;height:891" coordorigin="7441,12769" coordsize="2,891">
              <v:shape style="position:absolute;left:7441;top:12769;width:2;height:891" coordorigin="7441,12769" coordsize="0,891" path="m7441,13659l7441,12769e" filled="f" stroked="t" strokeweight=".954611pt" strokecolor="#606060">
                <v:path arrowok="t"/>
              </v:shape>
            </v:group>
            <v:group style="position:absolute;left:372;top:13305;width:2;height:278" coordorigin="372,13305" coordsize="2,278">
              <v:shape style="position:absolute;left:372;top:13305;width:2;height:278" coordorigin="372,13305" coordsize="0,278" path="m372,13583l372,13305e" filled="f" stroked="t" strokeweight=".477306pt" strokecolor="#232323">
                <v:path arrowok="t"/>
              </v:shape>
            </v:group>
            <v:group style="position:absolute;left:11601;top:12649;width:2;height:2719" coordorigin="11601,12649" coordsize="2,2719">
              <v:shape style="position:absolute;left:11601;top:12649;width:2;height:2719" coordorigin="11601,12649" coordsize="0,2719" path="m11601,15369l11601,12649e" filled="f" stroked="t" strokeweight=".477306pt" strokecolor="#676767">
                <v:path arrowok="t"/>
              </v:shape>
            </v:group>
            <v:group style="position:absolute;left:1026;top:13444;width:2;height:110" coordorigin="1026,13444" coordsize="2,110">
              <v:shape style="position:absolute;left:1026;top:13444;width:2;height:110" coordorigin="1026,13444" coordsize="0,110" path="m1026,13554l1026,13444e" filled="f" stroked="t" strokeweight=".238653pt" strokecolor="#3B3B3B">
                <v:path arrowok="t"/>
              </v:shape>
            </v:group>
            <v:group style="position:absolute;left:368;top:13525;width:2043;height:2" coordorigin="368,13525" coordsize="2043,2">
              <v:shape style="position:absolute;left:368;top:13525;width:2043;height:2" coordorigin="368,13525" coordsize="2043,0" path="m368,13525l2410,13525e" filled="f" stroked="t" strokeweight=".715958pt" strokecolor="#575757">
                <v:path arrowok="t"/>
              </v:shape>
            </v:group>
            <v:group style="position:absolute;left:8362;top:13544;width:3217;height:2" coordorigin="8362,13544" coordsize="3217,2">
              <v:shape style="position:absolute;left:8362;top:13544;width:3217;height:2" coordorigin="8362,13544" coordsize="3217,0" path="m8362,13544l11579,13544e" filled="f" stroked="t" strokeweight="1.670569pt" strokecolor="#4B546B">
                <v:path arrowok="t"/>
              </v:shape>
            </v:group>
            <v:group style="position:absolute;left:377;top:13511;width:2;height:2724" coordorigin="377,13511" coordsize="2,2724">
              <v:shape style="position:absolute;left:377;top:13511;width:2;height:2724" coordorigin="377,13511" coordsize="0,2724" path="m377,16235l377,13511e" filled="f" stroked="t" strokeweight=".715958pt" strokecolor="#606060">
                <v:path arrowok="t"/>
              </v:shape>
            </v:group>
            <v:group style="position:absolute;left:1026;top:13540;width:2;height:2020" coordorigin="1026,13540" coordsize="2,2020">
              <v:shape style="position:absolute;left:1026;top:13540;width:2;height:2020" coordorigin="1026,13540" coordsize="0,2020" path="m1026,15560l1026,13540e" filled="f" stroked="t" strokeweight=".238653pt" strokecolor="#000000">
                <v:path arrowok="t"/>
              </v:shape>
            </v:group>
            <v:group style="position:absolute;left:7441;top:13516;width:2;height:302" coordorigin="7441,13516" coordsize="2,302">
              <v:shape style="position:absolute;left:7441;top:13516;width:2;height:302" coordorigin="7441,13516" coordsize="0,302" path="m7441,13817l7441,13516e" filled="f" stroked="t" strokeweight=".715958pt" strokecolor="#4B4B4B">
                <v:path arrowok="t"/>
              </v:shape>
            </v:group>
            <v:group style="position:absolute;left:7446;top:13760;width:2;height:335" coordorigin="7446,13760" coordsize="2,335">
              <v:shape style="position:absolute;left:7446;top:13760;width:2;height:335" coordorigin="7446,13760" coordsize="0,335" path="m7446,14095l7446,13760e" filled="f" stroked="t" strokeweight=".477306pt" strokecolor="#383838">
                <v:path arrowok="t"/>
              </v:shape>
            </v:group>
            <v:group style="position:absolute;left:2408;top:14038;width:2;height:977" coordorigin="2408,14038" coordsize="2,977">
              <v:shape style="position:absolute;left:2408;top:14038;width:2;height:977" coordorigin="2408,14038" coordsize="0,977" path="m2408,15014l2408,14038e" filled="f" stroked="t" strokeweight=".238653pt" strokecolor="#2F2F2F">
                <v:path arrowok="t"/>
              </v:shape>
            </v:group>
            <v:group style="position:absolute;left:7446;top:14038;width:2;height:795" coordorigin="7446,14038" coordsize="2,795">
              <v:shape style="position:absolute;left:7446;top:14038;width:2;height:795" coordorigin="7446,14038" coordsize="0,795" path="m7446,14832l7446,14038e" filled="f" stroked="t" strokeweight=".954611pt" strokecolor="#5B5B5B">
                <v:path arrowok="t"/>
              </v:shape>
            </v:group>
            <v:group style="position:absolute;left:1742;top:14176;width:2;height:838" coordorigin="1742,14176" coordsize="2,838">
              <v:shape style="position:absolute;left:1742;top:14176;width:2;height:838" coordorigin="1742,14176" coordsize="0,838" path="m1742,15014l1742,14176e" filled="f" stroked="t" strokeweight=".477306pt" strokecolor="#282828">
                <v:path arrowok="t"/>
              </v:shape>
            </v:group>
            <v:group style="position:absolute;left:4067;top:14684;width:2;height:91" coordorigin="4067,14684" coordsize="2,91">
              <v:shape style="position:absolute;left:4067;top:14684;width:2;height:91" coordorigin="4067,14684" coordsize="0,91" path="m4067,14775l4067,14684e" filled="f" stroked="t" strokeweight="1.193264pt" strokecolor="#2328A0">
                <v:path arrowok="t"/>
              </v:shape>
            </v:group>
            <v:group style="position:absolute;left:4086;top:14689;width:2;height:326" coordorigin="4086,14689" coordsize="2,326">
              <v:shape style="position:absolute;left:4086;top:14689;width:2;height:326" coordorigin="4086,14689" coordsize="0,326" path="m4086,15014l4086,14689e" filled="f" stroked="t" strokeweight="1.193264pt" strokecolor="#282FA0">
                <v:path arrowok="t"/>
              </v:shape>
            </v:group>
            <v:group style="position:absolute;left:7448;top:14746;width:2;height:622" coordorigin="7448,14746" coordsize="2,622">
              <v:shape style="position:absolute;left:7448;top:14746;width:2;height:622" coordorigin="7448,14746" coordsize="0,622" path="m7448,15369l7448,14746e" filled="f" stroked="t" strokeweight=".477306pt" strokecolor="#444444">
                <v:path arrowok="t"/>
              </v:shape>
            </v:group>
            <v:group style="position:absolute;left:377;top:14957;width:2;height:273" coordorigin="377,14957" coordsize="2,273">
              <v:shape style="position:absolute;left:377;top:14957;width:2;height:273" coordorigin="377,14957" coordsize="0,273" path="m377,15230l377,14957e" filled="f" stroked="t" strokeweight=".477306pt" strokecolor="#3B3B3B">
                <v:path arrowok="t"/>
              </v:shape>
            </v:group>
            <v:group style="position:absolute;left:2408;top:14957;width:2;height:273" coordorigin="2408,14957" coordsize="2,273">
              <v:shape style="position:absolute;left:2408;top:14957;width:2;height:273" coordorigin="2408,14957" coordsize="0,273" path="m2408,15230l2408,14957e" filled="f" stroked="t" strokeweight=".238653pt" strokecolor="#444444">
                <v:path arrowok="t"/>
              </v:shape>
            </v:group>
            <v:group style="position:absolute;left:3384;top:15189;width:539;height:2" coordorigin="3384,15189" coordsize="539,2">
              <v:shape style="position:absolute;left:3384;top:15189;width:539;height:2" coordorigin="3384,15189" coordsize="539,0" path="m3384,15189l3923,15189e" filled="f" stroked="t" strokeweight="2.386528pt" strokecolor="#4B5460">
                <v:path arrowok="t"/>
              </v:shape>
            </v:group>
            <v:group style="position:absolute;left:3866;top:15191;width:263;height:2" coordorigin="3866,15191" coordsize="263,2">
              <v:shape style="position:absolute;left:3866;top:15191;width:263;height:2" coordorigin="3866,15191" coordsize="263,0" path="m3866,15191l4129,15191e" filled="f" stroked="t" strokeweight="1.431917pt" strokecolor="#444F64">
                <v:path arrowok="t"/>
              </v:shape>
            </v:group>
            <v:group style="position:absolute;left:4095;top:14957;width:2;height:297" coordorigin="4095,14957" coordsize="2,297">
              <v:shape style="position:absolute;left:4095;top:14957;width:2;height:297" coordorigin="4095,14957" coordsize="0,297" path="m4095,15254l4095,14957e" filled="f" stroked="t" strokeweight=".715958pt" strokecolor="#343F74">
                <v:path arrowok="t"/>
              </v:shape>
            </v:group>
            <v:group style="position:absolute;left:1745;top:14957;width:2;height:919" coordorigin="1745,14957" coordsize="2,919">
              <v:shape style="position:absolute;left:1745;top:14957;width:2;height:919" coordorigin="1745,14957" coordsize="0,919" path="m1745,15876l1745,14957e" filled="f" stroked="t" strokeweight=".954611pt" strokecolor="#676767">
                <v:path arrowok="t"/>
              </v:shape>
            </v:group>
            <v:group style="position:absolute;left:2406;top:15172;width:2;height:321" coordorigin="2406,15172" coordsize="2,321">
              <v:shape style="position:absolute;left:2406;top:15172;width:2;height:321" coordorigin="2406,15172" coordsize="0,321" path="m2406,15493l2406,15172e" filled="f" stroked="t" strokeweight=".238653pt" strokecolor="#676767">
                <v:path arrowok="t"/>
              </v:shape>
            </v:group>
            <v:group style="position:absolute;left:7451;top:15311;width:2;height:278" coordorigin="7451,15311" coordsize="2,278">
              <v:shape style="position:absolute;left:7451;top:15311;width:2;height:278" coordorigin="7451,15311" coordsize="0,278" path="m7451,15589l7451,15311e" filled="f" stroked="t" strokeweight=".715958pt" strokecolor="#606060">
                <v:path arrowok="t"/>
              </v:shape>
            </v:group>
            <v:group style="position:absolute;left:11606;top:15311;width:2;height:278" coordorigin="11606,15311" coordsize="2,278">
              <v:shape style="position:absolute;left:11606;top:15311;width:2;height:278" coordorigin="11606,15311" coordsize="0,278" path="m11606,15589l11606,15311e" filled="f" stroked="t" strokeweight=".238653pt" strokecolor="#606060">
                <v:path arrowok="t"/>
              </v:shape>
            </v:group>
            <v:group style="position:absolute;left:9550;top:12586;width:2;height:256" coordorigin="9550,12586" coordsize="2,256">
              <v:shape style="position:absolute;left:9550;top:12586;width:2;height:256" coordorigin="9550,12586" coordsize="0,256" path="m9550,12841l9550,12586e" filled="f" stroked="t" strokeweight="3.20023pt" strokecolor="#DDDDDF">
                <v:path arrowok="t"/>
              </v:shape>
            </v:group>
            <v:group style="position:absolute;left:9461;top:12764;width:2;height:172" coordorigin="9461,12764" coordsize="2,172">
              <v:shape style="position:absolute;left:9461;top:12764;width:2;height:172" coordorigin="9461,12764" coordsize="0,172" path="m9461,12936l9461,12764e" filled="f" stroked="t" strokeweight="2.83676pt" strokecolor="#DDDDD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81"/>
          <w:position w:val="-2"/>
        </w:rPr>
        <w:t>ltfaiy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1"/>
        </w:rPr>
        <w:t>er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1"/>
        </w:rPr>
        <w:t>Am</w:t>
      </w:r>
      <w:r>
        <w:rPr>
          <w:rFonts w:ascii="Arial" w:hAnsi="Arial" w:cs="Arial" w:eastAsia="Arial"/>
          <w:sz w:val="21"/>
          <w:szCs w:val="21"/>
          <w:color w:val="444444"/>
          <w:spacing w:val="-35"/>
          <w:w w:val="100"/>
          <w:position w:val="1"/>
        </w:rPr>
        <w:t>ı</w:t>
      </w:r>
      <w:r>
        <w:rPr>
          <w:rFonts w:ascii="Arial" w:hAnsi="Arial" w:cs="Arial" w:eastAsia="Arial"/>
          <w:sz w:val="21"/>
          <w:szCs w:val="21"/>
          <w:color w:val="5B5B5B"/>
          <w:spacing w:val="-31"/>
          <w:w w:val="100"/>
          <w:position w:val="10"/>
        </w:rPr>
        <w:t>.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</w:rPr>
        <w:t>Itf.En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20"/>
          <w:cols w:num="2" w:equalWidth="0">
            <w:col w:w="4695" w:space="612"/>
            <w:col w:w="615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9" w:lineRule="auto"/>
        <w:ind w:left="3544" w:right="4557" w:firstLine="-10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5"/>
        </w:rPr>
        <w:t>BAŞKANLlCil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2" w:lineRule="exact"/>
        <w:ind w:left="952" w:right="-20"/>
        <w:jc w:val="left"/>
        <w:tabs>
          <w:tab w:pos="3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5"/>
          <w:position w:val="-2"/>
        </w:rPr>
        <w:t>IZM</w:t>
      </w:r>
      <w:r>
        <w:rPr>
          <w:rFonts w:ascii="Arial" w:hAnsi="Arial" w:cs="Arial" w:eastAsia="Arial"/>
          <w:sz w:val="14"/>
          <w:szCs w:val="14"/>
          <w:color w:val="2D2D2D"/>
          <w:spacing w:val="-1"/>
          <w:w w:val="115"/>
          <w:position w:val="-2"/>
        </w:rPr>
        <w:t>I</w:t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115"/>
          <w:position w:val="-2"/>
        </w:rPr>
        <w:t>R</w:t>
      </w:r>
      <w:r>
        <w:rPr>
          <w:rFonts w:ascii="Arial" w:hAnsi="Arial" w:cs="Arial" w:eastAsia="Arial"/>
          <w:sz w:val="14"/>
          <w:szCs w:val="14"/>
          <w:color w:val="4F4F4F"/>
          <w:spacing w:val="-43"/>
          <w:w w:val="115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8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8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658" w:right="5387"/>
        <w:jc w:val="center"/>
        <w:tabs>
          <w:tab w:pos="4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601913pt;margin-top:-54.163921pt;width:499.61953pt;height:72pt;mso-position-horizontal-relative:page;mso-position-vertical-relative:paragraph;z-index:-1535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600" w:val="left"/>
                    </w:tabs>
                    <w:rPr>
                      <w:rFonts w:ascii="Courier New" w:hAnsi="Courier New" w:cs="Courier New" w:eastAsia="Courier New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D2D2D"/>
                      <w:spacing w:val="0"/>
                      <w:w w:val="205"/>
                      <w:i/>
                      <w:position w:val="22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D2D2D"/>
                      <w:spacing w:val="0"/>
                      <w:w w:val="100"/>
                      <w:i/>
                      <w:position w:val="22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D2D2D"/>
                      <w:spacing w:val="0"/>
                      <w:w w:val="100"/>
                      <w:i/>
                      <w:position w:val="22"/>
                    </w:rPr>
                  </w:r>
                  <w:r>
                    <w:rPr>
                      <w:rFonts w:ascii="Courier New" w:hAnsi="Courier New" w:cs="Courier New" w:eastAsia="Courier New"/>
                      <w:sz w:val="144"/>
                      <w:szCs w:val="144"/>
                      <w:color w:val="2D2D2D"/>
                      <w:spacing w:val="0"/>
                      <w:w w:val="80"/>
                      <w:position w:val="9"/>
                    </w:rPr>
                    <w:t>,.</w:t>
                  </w:r>
                  <w:r>
                    <w:rPr>
                      <w:rFonts w:ascii="Courier New" w:hAnsi="Courier New" w:cs="Courier New" w:eastAsia="Courier New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922489pt;margin-top:8.116184pt;width:45.283004pt;height:7pt;mso-position-horizontal-relative:page;mso-position-vertical-relative:paragraph;z-index:-15352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D2D2D"/>
                      <w:spacing w:val="4"/>
                      <w:w w:val="106"/>
                    </w:rPr>
                    <w:t>B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4F4F4F"/>
                      <w:spacing w:val="0"/>
                      <w:w w:val="101"/>
                    </w:rPr>
                    <w:t>E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4F4F4F"/>
                      <w:spacing w:val="-2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D2D2D"/>
                      <w:spacing w:val="2"/>
                      <w:w w:val="100"/>
                    </w:rPr>
                    <w:t>L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4F4F4F"/>
                      <w:spacing w:val="0"/>
                      <w:w w:val="100"/>
                    </w:rPr>
                    <w:t>E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4F4F4F"/>
                      <w:spacing w:val="0"/>
                      <w:w w:val="100"/>
                    </w:rPr>
                    <w:t>D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4F4F4F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4F4F4F"/>
                      <w:spacing w:val="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D2D2D"/>
                      <w:spacing w:val="7"/>
                      <w:w w:val="82"/>
                    </w:rPr>
                    <w:t>Y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4F4F4F"/>
                      <w:spacing w:val="6"/>
                      <w:w w:val="94"/>
                    </w:rPr>
                    <w:t>E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D2D2D"/>
                      <w:spacing w:val="3"/>
                      <w:w w:val="106"/>
                    </w:rPr>
                    <w:t>S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4F4F4F"/>
                      <w:spacing w:val="0"/>
                      <w:w w:val="142"/>
                    </w:rPr>
                    <w:t>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  <w:position w:val="4"/>
        </w:rPr>
        <w:t>BÜYÜKf.EHIR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  <w:position w:val="0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5" w:after="0" w:line="238" w:lineRule="exact"/>
        <w:ind w:left="112" w:right="2539" w:firstLine="-5"/>
        <w:jc w:val="left"/>
        <w:tabs>
          <w:tab w:pos="1480" w:val="left"/>
          <w:tab w:pos="2900" w:val="left"/>
          <w:tab w:pos="520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:23.05.2017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42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21.22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tfel:782747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5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:23.05.2017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3432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0"/>
          <w:w w:val="100"/>
          <w:position w:val="1"/>
        </w:rPr>
        <w:t>jBildirim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9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7"/>
          <w:w w:val="100"/>
        </w:rPr>
        <w:t>K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>öy</w:t>
      </w:r>
      <w:r>
        <w:rPr>
          <w:rFonts w:ascii="Arial" w:hAnsi="Arial" w:cs="Arial" w:eastAsia="Arial"/>
          <w:sz w:val="18"/>
          <w:szCs w:val="18"/>
          <w:color w:val="4F4F4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Pirente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72" w:lineRule="exact"/>
        <w:ind w:left="112" w:right="-20"/>
        <w:jc w:val="left"/>
        <w:tabs>
          <w:tab w:pos="1480" w:val="left"/>
          <w:tab w:pos="97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100"/>
          <w:position w:val="3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Köy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Mevkii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B6B8B8"/>
          <w:spacing w:val="0"/>
          <w:w w:val="130"/>
          <w:position w:val="-3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07" w:right="-20"/>
        <w:jc w:val="left"/>
        <w:tabs>
          <w:tab w:pos="1660" w:val="left"/>
          <w:tab w:pos="4500" w:val="left"/>
          <w:tab w:pos="7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w w:val="106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w w:val="105"/>
          <w:position w:val="1"/>
        </w:rPr>
        <w:t>'a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"/>
          <w:w w:val="116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Arazi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"/>
          <w:w w:val="93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88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7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8"/>
          <w:position w:val="1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"/>
          <w:w w:val="98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29" w:lineRule="exact"/>
        <w:ind w:left="107" w:right="-20"/>
        <w:jc w:val="left"/>
        <w:tabs>
          <w:tab w:pos="3360" w:val="left"/>
          <w:tab w:pos="6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0"/>
          <w:position w:val="1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1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0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3373" w:right="-20"/>
        <w:jc w:val="left"/>
        <w:tabs>
          <w:tab w:pos="5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"/>
          <w:w w:val="104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"/>
          <w:w w:val="77"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"/>
          <w:w w:val="110"/>
          <w:position w:val="-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7"/>
          <w:w w:val="81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6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"/>
          <w:w w:val="100"/>
          <w:position w:val="-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92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2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4"/>
          <w:w w:val="92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2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2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2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8"/>
          <w:position w:val="-3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4"/>
          <w:w w:val="98"/>
          <w:position w:val="-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6"/>
          <w:position w:val="-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"/>
          <w:w w:val="96"/>
          <w:position w:val="-3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5"/>
          <w:position w:val="-3"/>
        </w:rPr>
        <w:t>eli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1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8"/>
          <w:w w:val="9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72"/>
          <w:position w:val="-2"/>
        </w:rPr>
        <w:t>ll,e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79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4199" w:right="-20"/>
        <w:jc w:val="left"/>
        <w:tabs>
          <w:tab w:pos="4780" w:val="left"/>
          <w:tab w:pos="5280" w:val="left"/>
          <w:tab w:pos="5760" w:val="left"/>
          <w:tab w:pos="6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2D2D2D"/>
          <w:spacing w:val="0"/>
          <w:w w:val="50"/>
          <w:position w:val="-8"/>
        </w:rPr>
        <w:t>ı</w:t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50"/>
          <w:position w:val="-8"/>
        </w:rPr>
        <w:t>ı</w:t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100"/>
          <w:position w:val="-8"/>
        </w:rPr>
      </w:r>
      <w:r>
        <w:rPr>
          <w:rFonts w:ascii="Arial" w:hAnsi="Arial" w:cs="Arial" w:eastAsia="Arial"/>
          <w:sz w:val="42"/>
          <w:szCs w:val="42"/>
          <w:color w:val="696D70"/>
          <w:spacing w:val="0"/>
          <w:w w:val="50"/>
          <w:position w:val="-8"/>
        </w:rPr>
        <w:t>ı</w:t>
      </w:r>
      <w:r>
        <w:rPr>
          <w:rFonts w:ascii="Arial" w:hAnsi="Arial" w:cs="Arial" w:eastAsia="Arial"/>
          <w:sz w:val="42"/>
          <w:szCs w:val="42"/>
          <w:color w:val="696D70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42"/>
          <w:szCs w:val="42"/>
          <w:color w:val="696D70"/>
          <w:spacing w:val="0"/>
          <w:w w:val="100"/>
          <w:position w:val="-8"/>
        </w:rPr>
      </w:r>
      <w:r>
        <w:rPr>
          <w:rFonts w:ascii="Arial" w:hAnsi="Arial" w:cs="Arial" w:eastAsia="Arial"/>
          <w:sz w:val="42"/>
          <w:szCs w:val="42"/>
          <w:color w:val="181818"/>
          <w:spacing w:val="0"/>
          <w:w w:val="50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18181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18181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Alınma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1"/>
          <w:position w:val="3"/>
        </w:rPr>
        <w:t>21.40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107" w:right="-20"/>
        <w:jc w:val="left"/>
        <w:tabs>
          <w:tab w:pos="1880" w:val="left"/>
          <w:tab w:pos="5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-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100"/>
          <w:position w:val="2"/>
        </w:rPr>
      </w:r>
      <w:r>
        <w:rPr>
          <w:rFonts w:ascii="Arial" w:hAnsi="Arial" w:cs="Arial" w:eastAsia="Arial"/>
          <w:sz w:val="42"/>
          <w:szCs w:val="42"/>
          <w:color w:val="2D2D2D"/>
          <w:spacing w:val="17"/>
          <w:w w:val="50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2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89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9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2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6"/>
          <w:w w:val="10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Yaşa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KAYIKÇI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965" w:right="-20"/>
        <w:jc w:val="left"/>
        <w:tabs>
          <w:tab w:pos="450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46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1"/>
          <w:w w:val="14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4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:21.22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1"/>
        </w:rPr>
        <w:t>21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.29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07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8"/>
          <w:position w:val="0"/>
        </w:rPr>
        <w:t>lA.raç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6155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17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-1"/>
        </w:rPr>
        <w:t>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69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4432" w:right="476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9" w:lineRule="auto"/>
        <w:ind w:left="1906" w:right="4387" w:firstLine="2549"/>
        <w:jc w:val="left"/>
        <w:tabs>
          <w:tab w:pos="4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9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9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9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8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88"/>
        </w:rPr>
        <w:t>l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8"/>
        </w:rPr>
        <w:t>lı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8"/>
        </w:rPr>
        <w:t>_</w:t>
      </w:r>
      <w:r>
        <w:rPr>
          <w:rFonts w:ascii="Arial" w:hAnsi="Arial" w:cs="Arial" w:eastAsia="Arial"/>
          <w:sz w:val="19"/>
          <w:szCs w:val="19"/>
          <w:color w:val="2D2D2D"/>
          <w:spacing w:val="-1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4" w:lineRule="auto"/>
        <w:ind w:left="107" w:right="2740"/>
        <w:jc w:val="left"/>
        <w:tabs>
          <w:tab w:pos="1880" w:val="left"/>
          <w:tab w:pos="4440" w:val="left"/>
          <w:tab w:pos="7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2"/>
        </w:rPr>
        <w:t>k;:ıkı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89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[Yardıma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9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9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30" w:lineRule="exact"/>
        <w:ind w:left="117" w:right="2811" w:firstLine="-9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00" w:bottom="280" w:left="320" w:right="160"/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07" w:right="-71"/>
        <w:jc w:val="left"/>
        <w:tabs>
          <w:tab w:pos="23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2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6"/>
          <w:position w:val="4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183" w:lineRule="exact"/>
        <w:ind w:right="-20"/>
        <w:jc w:val="left"/>
        <w:tabs>
          <w:tab w:pos="1920" w:val="left"/>
          <w:tab w:pos="3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2"/>
          <w:position w:val="-4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82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-4"/>
        </w:rPr>
        <w:t>IK.K.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91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9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right="-20"/>
        <w:jc w:val="left"/>
        <w:tabs>
          <w:tab w:pos="1920" w:val="left"/>
          <w:tab w:pos="34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2D2D2D"/>
          <w:spacing w:val="0"/>
          <w:w w:val="56"/>
          <w:position w:val="-1"/>
        </w:rPr>
        <w:t>l3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2" w:equalWidth="0">
            <w:col w:w="2701" w:space="1735"/>
            <w:col w:w="7004"/>
          </w:cols>
        </w:sectPr>
      </w:pPr>
      <w:rPr/>
    </w:p>
    <w:p>
      <w:pPr>
        <w:spacing w:before="0" w:after="0" w:line="204" w:lineRule="exact"/>
        <w:ind w:left="19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Tarla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henüz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hasat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edilmemi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:2000Tl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6" w:lineRule="exact"/>
        <w:ind w:left="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91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Pirentepe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mevkiinde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henüz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hasat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edilmemi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tarlasında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4" w:lineRule="auto"/>
        <w:ind w:left="1892" w:right="47" w:firstLine="-178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pduğu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araştırına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;kimliği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yakmı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ateşin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ı&lt;ontrolde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tarlasına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sirayetiyle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112" w:right="4243"/>
        <w:jc w:val="left"/>
        <w:tabs>
          <w:tab w:pos="188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7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2"/>
        </w:rPr>
        <w:t>Aray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152" w:lineRule="exact"/>
        <w:ind w:left="107" w:right="-20"/>
        <w:jc w:val="left"/>
        <w:tabs>
          <w:tab w:pos="1880" w:val="left"/>
          <w:tab w:pos="5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0"/>
          <w:w w:val="157"/>
          <w:position w:val="-6"/>
        </w:rPr>
        <w:t>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7"/>
          <w:position w:val="-6"/>
        </w:rPr>
        <w:t>Jt:ı..i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8"/>
          <w:position w:val="-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-6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93"/>
          <w:position w:val="-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93"/>
          <w:position w:val="-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-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2"/>
          <w:w w:val="93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8"/>
        </w:rPr>
        <w:t>rrarih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13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-30"/>
          <w:w w:val="13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7"/>
        </w:rPr>
        <w:t>23.05.2017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4"/>
          <w:position w:val="-7"/>
        </w:rPr>
        <w:t>!S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83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2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1"/>
          <w:position w:val="-7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9"/>
          <w:w w:val="81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8"/>
          <w:position w:val="-7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4"/>
          <w:position w:val="-7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7"/>
        </w:rPr>
        <w:t>.57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</w:sectPr>
      </w:pPr>
      <w:rPr/>
    </w:p>
    <w:p>
      <w:pPr>
        <w:spacing w:before="92" w:after="0" w:line="226" w:lineRule="exact"/>
        <w:ind w:left="25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5"/>
          <w:w w:val="13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right="-88"/>
        <w:jc w:val="left"/>
        <w:tabs>
          <w:tab w:pos="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4"/>
          <w:w w:val="118"/>
          <w:position w:val="6"/>
        </w:rPr>
        <w:t>ö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18"/>
          <w:position w:val="-2"/>
        </w:rPr>
        <w:t>lü</w:t>
      </w:r>
      <w:r>
        <w:rPr>
          <w:rFonts w:ascii="Arial" w:hAnsi="Arial" w:cs="Arial" w:eastAsia="Arial"/>
          <w:sz w:val="18"/>
          <w:szCs w:val="18"/>
          <w:color w:val="2D2D2D"/>
          <w:spacing w:val="-57"/>
          <w:w w:val="118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2" w:after="0" w:line="226" w:lineRule="exact"/>
        <w:ind w:right="-20"/>
        <w:jc w:val="left"/>
        <w:tabs>
          <w:tab w:pos="6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-1"/>
        </w:rPr>
        <w:t>lGiDE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7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.Posta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3" w:equalWidth="0">
            <w:col w:w="588" w:space="174"/>
            <w:col w:w="1002" w:space="128"/>
            <w:col w:w="9548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40" w:lineRule="auto"/>
        <w:ind w:left="2048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63" w:lineRule="exact"/>
        <w:ind w:left="245" w:right="-20"/>
        <w:jc w:val="left"/>
        <w:tabs>
          <w:tab w:pos="4800" w:val="left"/>
          <w:tab w:pos="86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614355pt;margin-top:9.160663pt;width:5.3594pt;height:4pt;mso-position-horizontal-relative:page;mso-position-vertical-relative:paragraph;z-index:-15351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2D2D2D"/>
                      <w:spacing w:val="0"/>
                      <w:w w:val="127"/>
                    </w:rPr>
                    <w:t>Q)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5"/>
        </w:rPr>
        <w:t>"ü</w:t>
      </w:r>
      <w:r>
        <w:rPr>
          <w:rFonts w:ascii="Arial" w:hAnsi="Arial" w:cs="Arial" w:eastAsia="Arial"/>
          <w:sz w:val="17"/>
          <w:szCs w:val="17"/>
          <w:color w:val="2D2D2D"/>
          <w:spacing w:val="-40"/>
          <w:w w:val="100"/>
          <w:position w:val="5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67"/>
          <w:position w:val="-6"/>
        </w:rPr>
        <w:t>3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67"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43"/>
          <w:position w:val="-6"/>
        </w:rPr>
        <w:t>O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43"/>
          <w:position w:val="-6"/>
        </w:rPr>
        <w:t>  </w:t>
      </w:r>
      <w:r>
        <w:rPr>
          <w:rFonts w:ascii="Arial" w:hAnsi="Arial" w:cs="Arial" w:eastAsia="Arial"/>
          <w:sz w:val="27"/>
          <w:szCs w:val="27"/>
          <w:color w:val="2D2D2D"/>
          <w:spacing w:val="12"/>
          <w:w w:val="4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9"/>
          <w:position w:val="-6"/>
        </w:rPr>
        <w:t>MaYIS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9"/>
          <w:position w:val="-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59"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9"/>
          <w:position w:val="-6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292" w:right="-20"/>
        <w:jc w:val="left"/>
        <w:tabs>
          <w:tab w:pos="87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2D2D2D"/>
          <w:spacing w:val="0"/>
          <w:w w:val="156"/>
          <w:position w:val="5"/>
        </w:rPr>
        <w:t>»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position w:val="5"/>
        </w:rPr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83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83"/>
          <w:i/>
          <w:position w:val="0"/>
        </w:rPr>
        <w:t>  </w:t>
      </w:r>
      <w:r>
        <w:rPr>
          <w:rFonts w:ascii="Arial" w:hAnsi="Arial" w:cs="Arial" w:eastAsia="Arial"/>
          <w:sz w:val="19"/>
          <w:szCs w:val="19"/>
          <w:color w:val="4F4F4F"/>
          <w:spacing w:val="32"/>
          <w:w w:val="83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83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F4F4F"/>
          <w:spacing w:val="-5"/>
          <w:w w:val="83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  <w:position w:val="0"/>
        </w:rPr>
        <w:t>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76" w:lineRule="exact"/>
        <w:ind w:left="22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80"/>
          <w:position w:val="-10"/>
        </w:rPr>
        <w:t>.;:::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0" w:lineRule="exact"/>
        <w:ind w:left="2091" w:right="-20"/>
        <w:jc w:val="left"/>
        <w:tabs>
          <w:tab w:pos="9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position w:val="-2"/>
        </w:rPr>
        <w:t>Er</w:t>
      </w:r>
      <w:r>
        <w:rPr>
          <w:rFonts w:ascii="Arial" w:hAnsi="Arial" w:cs="Arial" w:eastAsia="Arial"/>
          <w:sz w:val="21"/>
          <w:szCs w:val="21"/>
          <w:color w:val="2D2D2D"/>
          <w:spacing w:val="-8"/>
          <w:w w:val="100"/>
          <w:position w:val="-2"/>
        </w:rPr>
        <w:t>d</w:t>
      </w:r>
      <w:r>
        <w:rPr>
          <w:rFonts w:ascii="Arial" w:hAnsi="Arial" w:cs="Arial" w:eastAsia="Arial"/>
          <w:sz w:val="21"/>
          <w:szCs w:val="21"/>
          <w:color w:val="89898A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21"/>
          <w:szCs w:val="21"/>
          <w:color w:val="89898A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89898A"/>
          <w:spacing w:val="37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89898A"/>
          <w:spacing w:val="0"/>
          <w:w w:val="158"/>
          <w:position w:val="-2"/>
        </w:rPr>
        <w:t>·</w:t>
      </w:r>
      <w:r>
        <w:rPr>
          <w:rFonts w:ascii="Arial" w:hAnsi="Arial" w:cs="Arial" w:eastAsia="Arial"/>
          <w:sz w:val="21"/>
          <w:szCs w:val="21"/>
          <w:color w:val="89898A"/>
          <w:spacing w:val="-46"/>
          <w:w w:val="158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696D70"/>
          <w:spacing w:val="-5"/>
          <w:w w:val="189"/>
          <w:position w:val="-2"/>
        </w:rPr>
        <w:t>I</w:t>
      </w:r>
      <w:r>
        <w:rPr>
          <w:rFonts w:ascii="Arial" w:hAnsi="Arial" w:cs="Arial" w:eastAsia="Arial"/>
          <w:sz w:val="21"/>
          <w:szCs w:val="21"/>
          <w:color w:val="89898A"/>
          <w:spacing w:val="-16"/>
          <w:w w:val="131"/>
          <w:position w:val="-2"/>
        </w:rPr>
        <w:t>L</w:t>
      </w:r>
      <w:r>
        <w:rPr>
          <w:rFonts w:ascii="Arial" w:hAnsi="Arial" w:cs="Arial" w:eastAsia="Arial"/>
          <w:sz w:val="21"/>
          <w:szCs w:val="21"/>
          <w:color w:val="696D70"/>
          <w:spacing w:val="0"/>
          <w:w w:val="105"/>
          <w:position w:val="-2"/>
        </w:rPr>
        <w:t>D!RI</w:t>
      </w:r>
      <w:r>
        <w:rPr>
          <w:rFonts w:ascii="Arial" w:hAnsi="Arial" w:cs="Arial" w:eastAsia="Arial"/>
          <w:sz w:val="21"/>
          <w:szCs w:val="21"/>
          <w:color w:val="696D70"/>
          <w:spacing w:val="0"/>
          <w:w w:val="106"/>
          <w:position w:val="-2"/>
        </w:rPr>
        <w:t>M</w:t>
      </w:r>
      <w:r>
        <w:rPr>
          <w:rFonts w:ascii="Arial" w:hAnsi="Arial" w:cs="Arial" w:eastAsia="Arial"/>
          <w:sz w:val="21"/>
          <w:szCs w:val="21"/>
          <w:color w:val="696D70"/>
          <w:spacing w:val="29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696D70"/>
          <w:spacing w:val="0"/>
          <w:w w:val="68"/>
          <w:position w:val="-2"/>
        </w:rPr>
        <w:t>·</w:t>
      </w:r>
      <w:r>
        <w:rPr>
          <w:rFonts w:ascii="Arial" w:hAnsi="Arial" w:cs="Arial" w:eastAsia="Arial"/>
          <w:sz w:val="21"/>
          <w:szCs w:val="21"/>
          <w:color w:val="696D7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696D7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B6B8B8"/>
          <w:spacing w:val="0"/>
          <w:w w:val="213"/>
          <w:position w:val="9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167" w:lineRule="exact"/>
        <w:ind w:left="1821" w:right="-20"/>
        <w:jc w:val="left"/>
        <w:tabs>
          <w:tab w:pos="2640" w:val="left"/>
          <w:tab w:pos="84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20"/>
          <w:szCs w:val="20"/>
          <w:color w:val="A3A3A8"/>
          <w:w w:val="54"/>
          <w:position w:val="-8"/>
        </w:rPr>
        <w:t>&lt;</w:t>
      </w:r>
      <w:r>
        <w:rPr>
          <w:rFonts w:ascii="Arial" w:hAnsi="Arial" w:cs="Arial" w:eastAsia="Arial"/>
          <w:sz w:val="20"/>
          <w:szCs w:val="20"/>
          <w:color w:val="A3A3A8"/>
          <w:spacing w:val="-35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696D70"/>
          <w:spacing w:val="0"/>
          <w:w w:val="100"/>
          <w:position w:val="-8"/>
        </w:rPr>
        <w:t>;üne</w:t>
      </w:r>
      <w:r>
        <w:rPr>
          <w:rFonts w:ascii="Arial" w:hAnsi="Arial" w:cs="Arial" w:eastAsia="Arial"/>
          <w:sz w:val="20"/>
          <w:szCs w:val="20"/>
          <w:color w:val="696D70"/>
          <w:spacing w:val="-17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696D70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696D70"/>
          <w:spacing w:val="0"/>
          <w:w w:val="100"/>
          <w:position w:val="-8"/>
        </w:rPr>
      </w:r>
      <w:r>
        <w:rPr>
          <w:rFonts w:ascii="Arial" w:hAnsi="Arial" w:cs="Arial" w:eastAsia="Arial"/>
          <w:sz w:val="20"/>
          <w:szCs w:val="20"/>
          <w:color w:val="89898A"/>
          <w:spacing w:val="-20"/>
          <w:w w:val="166"/>
          <w:position w:val="-8"/>
        </w:rPr>
        <w:t>·</w:t>
      </w:r>
      <w:r>
        <w:rPr>
          <w:rFonts w:ascii="Arial" w:hAnsi="Arial" w:cs="Arial" w:eastAsia="Arial"/>
          <w:sz w:val="20"/>
          <w:szCs w:val="20"/>
          <w:color w:val="696D70"/>
          <w:spacing w:val="0"/>
          <w:w w:val="95"/>
          <w:position w:val="-8"/>
        </w:rPr>
        <w:t>·</w:t>
      </w:r>
      <w:r>
        <w:rPr>
          <w:rFonts w:ascii="Arial" w:hAnsi="Arial" w:cs="Arial" w:eastAsia="Arial"/>
          <w:sz w:val="20"/>
          <w:szCs w:val="20"/>
          <w:color w:val="696D70"/>
          <w:spacing w:val="17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696D70"/>
          <w:spacing w:val="-8"/>
          <w:w w:val="100"/>
          <w:position w:val="-8"/>
        </w:rPr>
        <w:t>g</w:t>
      </w:r>
      <w:r>
        <w:rPr>
          <w:rFonts w:ascii="Arial" w:hAnsi="Arial" w:cs="Arial" w:eastAsia="Arial"/>
          <w:sz w:val="20"/>
          <w:szCs w:val="20"/>
          <w:color w:val="89898A"/>
          <w:spacing w:val="0"/>
          <w:w w:val="100"/>
          <w:position w:val="-8"/>
        </w:rPr>
        <w:t>e</w:t>
      </w:r>
      <w:r>
        <w:rPr>
          <w:rFonts w:ascii="Arial" w:hAnsi="Arial" w:cs="Arial" w:eastAsia="Arial"/>
          <w:sz w:val="20"/>
          <w:szCs w:val="20"/>
          <w:color w:val="89898A"/>
          <w:spacing w:val="-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96D70"/>
          <w:spacing w:val="0"/>
          <w:w w:val="100"/>
          <w:position w:val="-8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696D70"/>
          <w:spacing w:val="26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696D70"/>
          <w:spacing w:val="0"/>
          <w:w w:val="100"/>
          <w:position w:val="-8"/>
        </w:rPr>
        <w:t>Posta</w:t>
      </w:r>
      <w:r>
        <w:rPr>
          <w:rFonts w:ascii="Arial" w:hAnsi="Arial" w:cs="Arial" w:eastAsia="Arial"/>
          <w:sz w:val="20"/>
          <w:szCs w:val="20"/>
          <w:color w:val="696D70"/>
          <w:spacing w:val="-20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696D70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696D70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47"/>
          <w:position w:val="-8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24"/>
          <w:w w:val="47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6B8B8"/>
          <w:spacing w:val="0"/>
          <w:w w:val="113"/>
          <w:position w:val="-8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</w:sectPr>
      </w:pPr>
      <w:rPr/>
    </w:p>
    <w:p>
      <w:pPr>
        <w:spacing w:before="77" w:after="0" w:line="228" w:lineRule="exact"/>
        <w:ind w:left="2215" w:right="-91"/>
        <w:jc w:val="left"/>
        <w:tabs>
          <w:tab w:pos="5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3"/>
          <w:szCs w:val="33"/>
          <w:color w:val="696D70"/>
          <w:spacing w:val="0"/>
          <w:w w:val="100"/>
          <w:position w:val="-13"/>
        </w:rPr>
        <w:t>G'J'rAmiri</w:t>
      </w:r>
      <w:r>
        <w:rPr>
          <w:rFonts w:ascii="Arial" w:hAnsi="Arial" w:cs="Arial" w:eastAsia="Arial"/>
          <w:sz w:val="33"/>
          <w:szCs w:val="33"/>
          <w:color w:val="696D70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33"/>
          <w:szCs w:val="33"/>
          <w:color w:val="696D70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Yaşa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-1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YIKÇI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right="-112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A3A3A8"/>
          <w:spacing w:val="0"/>
          <w:w w:val="100"/>
          <w:position w:val="-13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A3A3A8"/>
          <w:spacing w:val="41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B6B8B8"/>
          <w:spacing w:val="0"/>
          <w:w w:val="20"/>
          <w:position w:val="-14"/>
        </w:rPr>
        <w:t>-</w:t>
      </w:r>
      <w:r>
        <w:rPr>
          <w:rFonts w:ascii="Times New Roman" w:hAnsi="Times New Roman" w:cs="Times New Roman" w:eastAsia="Times New Roman"/>
          <w:sz w:val="48"/>
          <w:szCs w:val="48"/>
          <w:color w:val="B6B8B8"/>
          <w:spacing w:val="-78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4F4F4F"/>
          <w:spacing w:val="3"/>
          <w:w w:val="65"/>
          <w:position w:val="-14"/>
        </w:rPr>
        <w:t>n</w:t>
      </w:r>
      <w:r>
        <w:rPr>
          <w:rFonts w:ascii="Times New Roman" w:hAnsi="Times New Roman" w:cs="Times New Roman" w:eastAsia="Times New Roman"/>
          <w:sz w:val="48"/>
          <w:szCs w:val="48"/>
          <w:color w:val="696D70"/>
          <w:spacing w:val="-13"/>
          <w:w w:val="83"/>
          <w:position w:val="-14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-37"/>
          <w:w w:val="119"/>
          <w:position w:val="-13"/>
        </w:rPr>
        <w:t>e</w:t>
      </w:r>
      <w:r>
        <w:rPr>
          <w:rFonts w:ascii="Times New Roman" w:hAnsi="Times New Roman" w:cs="Times New Roman" w:eastAsia="Times New Roman"/>
          <w:sz w:val="48"/>
          <w:szCs w:val="48"/>
          <w:color w:val="B6B8B8"/>
          <w:spacing w:val="-65"/>
          <w:w w:val="58"/>
          <w:position w:val="-14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0"/>
          <w:w w:val="120"/>
          <w:position w:val="-13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-5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B6B8B8"/>
          <w:spacing w:val="0"/>
          <w:w w:val="48"/>
          <w:position w:val="-14"/>
        </w:rPr>
        <w:t>·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right="-20"/>
        <w:jc w:val="left"/>
        <w:tabs>
          <w:tab w:pos="28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A3A3A8"/>
          <w:spacing w:val="0"/>
          <w:w w:val="47"/>
          <w:position w:val="-1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A3A3A8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A3A3A8"/>
          <w:spacing w:val="0"/>
          <w:w w:val="100"/>
          <w:position w:val="-13"/>
        </w:rPr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30"/>
          <w:position w:val="-13"/>
        </w:rPr>
        <w:t>Qı;t</w:t>
      </w:r>
      <w:r>
        <w:rPr>
          <w:rFonts w:ascii="Arial" w:hAnsi="Arial" w:cs="Arial" w:eastAsia="Arial"/>
          <w:sz w:val="17"/>
          <w:szCs w:val="17"/>
          <w:color w:val="2D2D2D"/>
          <w:spacing w:val="41"/>
          <w:w w:val="130"/>
          <w:position w:val="-13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89898A"/>
          <w:spacing w:val="-119"/>
          <w:w w:val="100"/>
          <w:position w:val="-14"/>
        </w:rPr>
        <w:t>·</w:t>
      </w:r>
      <w:r>
        <w:rPr>
          <w:rFonts w:ascii="Arial" w:hAnsi="Arial" w:cs="Arial" w:eastAsia="Arial"/>
          <w:sz w:val="17"/>
          <w:szCs w:val="17"/>
          <w:color w:val="B6B8B8"/>
          <w:spacing w:val="0"/>
          <w:w w:val="100"/>
          <w:position w:val="-13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3" w:equalWidth="0">
            <w:col w:w="6400" w:space="2075"/>
            <w:col w:w="906" w:space="191"/>
            <w:col w:w="1868"/>
          </w:cols>
        </w:sectPr>
      </w:pPr>
      <w:rPr/>
    </w:p>
    <w:p>
      <w:pPr>
        <w:spacing w:before="8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9"/>
        </w:rPr>
        <w:t>Çavuş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09" w:lineRule="exact"/>
        <w:ind w:left="116" w:right="947"/>
        <w:jc w:val="center"/>
        <w:tabs>
          <w:tab w:pos="176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2"/>
          <w:w w:val="8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B4487"/>
          <w:spacing w:val="-6"/>
          <w:w w:val="5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</w:rPr>
        <w:t>tt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5"/>
          <w:szCs w:val="5"/>
          <w:color w:val="A3A3A8"/>
          <w:spacing w:val="0"/>
          <w:w w:val="132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A3A3A8"/>
          <w:spacing w:val="0"/>
          <w:w w:val="132"/>
        </w:rPr>
        <w:t>    </w:t>
      </w:r>
      <w:r>
        <w:rPr>
          <w:rFonts w:ascii="Times New Roman" w:hAnsi="Times New Roman" w:cs="Times New Roman" w:eastAsia="Times New Roman"/>
          <w:sz w:val="5"/>
          <w:szCs w:val="5"/>
          <w:color w:val="A3A3A8"/>
          <w:spacing w:val="8"/>
          <w:w w:val="13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6B8B8"/>
          <w:spacing w:val="-14"/>
          <w:w w:val="19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696D70"/>
          <w:spacing w:val="0"/>
          <w:w w:val="73"/>
        </w:rPr>
        <w:t>arı</w:t>
      </w:r>
      <w:r>
        <w:rPr>
          <w:rFonts w:ascii="Times New Roman" w:hAnsi="Times New Roman" w:cs="Times New Roman" w:eastAsia="Times New Roman"/>
          <w:sz w:val="24"/>
          <w:szCs w:val="24"/>
          <w:color w:val="696D7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96D7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0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D70"/>
          <w:spacing w:val="16"/>
          <w:w w:val="41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3A3A8"/>
          <w:spacing w:val="0"/>
          <w:w w:val="158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A3A3A8"/>
          <w:spacing w:val="0"/>
          <w:w w:val="158"/>
        </w:rPr>
        <w:t>  </w:t>
      </w:r>
      <w:r>
        <w:rPr>
          <w:rFonts w:ascii="Times New Roman" w:hAnsi="Times New Roman" w:cs="Times New Roman" w:eastAsia="Times New Roman"/>
          <w:sz w:val="5"/>
          <w:szCs w:val="5"/>
          <w:color w:val="A3A3A8"/>
          <w:spacing w:val="10"/>
          <w:w w:val="158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6B8B8"/>
          <w:spacing w:val="0"/>
          <w:w w:val="158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B6B8B8"/>
          <w:spacing w:val="0"/>
          <w:w w:val="158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6B8B8"/>
          <w:spacing w:val="18"/>
          <w:w w:val="158"/>
        </w:rPr>
        <w:t> </w:t>
      </w:r>
      <w:r>
        <w:rPr>
          <w:rFonts w:ascii="Arial" w:hAnsi="Arial" w:cs="Arial" w:eastAsia="Arial"/>
          <w:sz w:val="17"/>
          <w:szCs w:val="17"/>
          <w:color w:val="A3A3A8"/>
          <w:spacing w:val="0"/>
          <w:w w:val="61"/>
          <w:i/>
        </w:rPr>
        <w:t>&lt;:</w:t>
      </w:r>
      <w:r>
        <w:rPr>
          <w:rFonts w:ascii="Arial" w:hAnsi="Arial" w:cs="Arial" w:eastAsia="Arial"/>
          <w:sz w:val="17"/>
          <w:szCs w:val="17"/>
          <w:color w:val="A3A3A8"/>
          <w:spacing w:val="-15"/>
          <w:w w:val="62"/>
          <w:i/>
        </w:rPr>
        <w:t>·</w:t>
      </w:r>
      <w:r>
        <w:rPr>
          <w:rFonts w:ascii="Arial" w:hAnsi="Arial" w:cs="Arial" w:eastAsia="Arial"/>
          <w:sz w:val="17"/>
          <w:szCs w:val="17"/>
          <w:color w:val="89898A"/>
          <w:spacing w:val="0"/>
          <w:w w:val="106"/>
          <w:i/>
        </w:rPr>
        <w:t>:</w:t>
      </w:r>
      <w:r>
        <w:rPr>
          <w:rFonts w:ascii="Arial" w:hAnsi="Arial" w:cs="Arial" w:eastAsia="Arial"/>
          <w:sz w:val="17"/>
          <w:szCs w:val="17"/>
          <w:color w:val="89898A"/>
          <w:spacing w:val="0"/>
          <w:w w:val="100"/>
          <w:i/>
        </w:rPr>
        <w:tab/>
      </w:r>
      <w:r>
        <w:rPr>
          <w:rFonts w:ascii="Arial" w:hAnsi="Arial" w:cs="Arial" w:eastAsia="Arial"/>
          <w:sz w:val="17"/>
          <w:szCs w:val="17"/>
          <w:color w:val="89898A"/>
          <w:spacing w:val="0"/>
          <w:w w:val="100"/>
          <w:i/>
        </w:rPr>
      </w:r>
      <w:r>
        <w:rPr>
          <w:rFonts w:ascii="Arial" w:hAnsi="Arial" w:cs="Arial" w:eastAsia="Arial"/>
          <w:sz w:val="40"/>
          <w:szCs w:val="40"/>
          <w:color w:val="696D70"/>
          <w:spacing w:val="0"/>
          <w:w w:val="64"/>
          <w:i/>
        </w:rPr>
        <w:t>r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</w:rPr>
      </w:r>
    </w:p>
    <w:p>
      <w:pPr>
        <w:spacing w:before="0" w:after="0" w:line="187" w:lineRule="exact"/>
        <w:ind w:left="-33" w:right="960"/>
        <w:jc w:val="center"/>
        <w:tabs>
          <w:tab w:pos="11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18"/>
          <w:szCs w:val="18"/>
          <w:color w:val="4F4F4F"/>
          <w:spacing w:val="-1"/>
          <w:w w:val="89"/>
        </w:rPr>
        <w:t>M</w:t>
      </w:r>
      <w:r>
        <w:rPr>
          <w:rFonts w:ascii="Arial" w:hAnsi="Arial" w:cs="Arial" w:eastAsia="Arial"/>
          <w:sz w:val="18"/>
          <w:szCs w:val="18"/>
          <w:color w:val="2D2D2D"/>
          <w:spacing w:val="-45"/>
          <w:w w:val="119"/>
        </w:rPr>
        <w:t>l</w:t>
      </w:r>
      <w:r>
        <w:rPr>
          <w:rFonts w:ascii="Arial" w:hAnsi="Arial" w:cs="Arial" w:eastAsia="Arial"/>
          <w:sz w:val="18"/>
          <w:szCs w:val="18"/>
          <w:color w:val="696D70"/>
          <w:spacing w:val="0"/>
          <w:w w:val="87"/>
        </w:rPr>
        <w:t>i</w:t>
      </w:r>
      <w:r>
        <w:rPr>
          <w:rFonts w:ascii="Arial" w:hAnsi="Arial" w:cs="Arial" w:eastAsia="Arial"/>
          <w:sz w:val="18"/>
          <w:szCs w:val="18"/>
          <w:color w:val="696D70"/>
          <w:spacing w:val="-76"/>
          <w:w w:val="87"/>
        </w:rPr>
        <w:t>J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19"/>
        </w:rPr>
        <w:t>l</w:t>
      </w:r>
      <w:r>
        <w:rPr>
          <w:rFonts w:ascii="Arial" w:hAnsi="Arial" w:cs="Arial" w:eastAsia="Arial"/>
          <w:sz w:val="18"/>
          <w:szCs w:val="18"/>
          <w:color w:val="2D2D2D"/>
          <w:spacing w:val="-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6"/>
          <w:w w:val="94"/>
        </w:rPr>
        <w:t>h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64"/>
        </w:rPr>
        <w:t>aJ</w:t>
      </w:r>
      <w:r>
        <w:rPr>
          <w:rFonts w:ascii="Arial" w:hAnsi="Arial" w:cs="Arial" w:eastAsia="Arial"/>
          <w:sz w:val="18"/>
          <w:szCs w:val="18"/>
          <w:color w:val="696D70"/>
          <w:spacing w:val="0"/>
          <w:w w:val="94"/>
        </w:rPr>
        <w:t>e</w:t>
      </w:r>
      <w:r>
        <w:rPr>
          <w:rFonts w:ascii="Arial" w:hAnsi="Arial" w:cs="Arial" w:eastAsia="Arial"/>
          <w:sz w:val="18"/>
          <w:szCs w:val="18"/>
          <w:color w:val="696D70"/>
          <w:spacing w:val="-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B6B8B8"/>
          <w:spacing w:val="-20"/>
          <w:w w:val="157"/>
        </w:rPr>
        <w:t>.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99"/>
        </w:rPr>
        <w:t>'-'"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A3A3A8"/>
          <w:spacing w:val="0"/>
          <w:w w:val="39"/>
        </w:rPr>
        <w:t>-</w:t>
      </w:r>
      <w:r>
        <w:rPr>
          <w:rFonts w:ascii="Arial" w:hAnsi="Arial" w:cs="Arial" w:eastAsia="Arial"/>
          <w:sz w:val="18"/>
          <w:szCs w:val="18"/>
          <w:color w:val="A3A3A8"/>
          <w:spacing w:val="0"/>
          <w:w w:val="39"/>
        </w:rPr>
        <w:t> </w:t>
      </w:r>
      <w:r>
        <w:rPr>
          <w:rFonts w:ascii="Arial" w:hAnsi="Arial" w:cs="Arial" w:eastAsia="Arial"/>
          <w:sz w:val="18"/>
          <w:szCs w:val="18"/>
          <w:color w:val="A3A3A8"/>
          <w:spacing w:val="4"/>
          <w:w w:val="39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96D70"/>
          <w:spacing w:val="0"/>
          <w:w w:val="100"/>
          <w:i/>
        </w:rPr>
        <w:t>;-'Ç"</w:t>
      </w:r>
      <w:r>
        <w:rPr>
          <w:rFonts w:ascii="Times New Roman" w:hAnsi="Times New Roman" w:cs="Times New Roman" w:eastAsia="Times New Roman"/>
          <w:sz w:val="10"/>
          <w:szCs w:val="10"/>
          <w:color w:val="696D70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96D70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136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9898A"/>
          <w:spacing w:val="0"/>
          <w:w w:val="77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89898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3A3A8"/>
          <w:spacing w:val="0"/>
          <w:w w:val="13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3A3A8"/>
          <w:spacing w:val="-7"/>
          <w:w w:val="13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6B8B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9898A"/>
          <w:spacing w:val="0"/>
          <w:w w:val="600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17" w:lineRule="exact"/>
        <w:ind w:left="821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3A3A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3A3A8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1"/>
          <w:szCs w:val="11"/>
          <w:color w:val="A3A3A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3A3A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36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00"/>
        </w:rPr>
        <w:t>-:,</w:t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96D70"/>
          <w:spacing w:val="0"/>
          <w:w w:val="133"/>
          <w:i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2" w:equalWidth="0">
            <w:col w:w="6197" w:space="2297"/>
            <w:col w:w="294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72" w:lineRule="exact"/>
        <w:ind w:left="250" w:right="-90"/>
        <w:jc w:val="left"/>
        <w:tabs>
          <w:tab w:pos="5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55"/>
          <w:position w:val="-5"/>
        </w:rPr>
        <w:t>..&gt;&lt;: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BiTER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250" w:right="-20"/>
        <w:jc w:val="left"/>
        <w:tabs>
          <w:tab w:pos="2320" w:val="left"/>
          <w:tab w:pos="5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71579pt;margin-top:5.422431pt;width:8.08563pt;height:10.5pt;mso-position-horizontal-relative:page;mso-position-vertical-relative:paragraph;z-index:-15350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D2D2D"/>
                      <w:spacing w:val="0"/>
                      <w:w w:val="138"/>
                    </w:rPr>
                    <w:t>:t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26"/>
          <w:position w:val="11"/>
        </w:rPr>
        <w:t>"(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26"/>
          <w:position w:val="11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-40"/>
          <w:w w:val="126"/>
          <w:position w:val="1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0"/>
          <w:w w:val="85"/>
          <w:position w:val="1"/>
        </w:rPr>
        <w:t>E:nvgü</w:t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17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0"/>
          <w:w w:val="100"/>
          <w:position w:val="1"/>
        </w:rPr>
        <w:t>KA</w:t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-5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96D70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7"/>
        </w:rPr>
        <w:t>İtf.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3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7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7" w:lineRule="exac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B6B8B8"/>
          <w:spacing w:val="0"/>
          <w:w w:val="112"/>
          <w:position w:val="-1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62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3A3A8"/>
          <w:spacing w:val="0"/>
          <w:w w:val="82"/>
          <w:i/>
        </w:rPr>
        <w:t>,1</w:t>
      </w:r>
      <w:r>
        <w:rPr>
          <w:rFonts w:ascii="Times New Roman" w:hAnsi="Times New Roman" w:cs="Times New Roman" w:eastAsia="Times New Roman"/>
          <w:sz w:val="12"/>
          <w:szCs w:val="12"/>
          <w:color w:val="A3A3A8"/>
          <w:spacing w:val="0"/>
          <w:w w:val="82"/>
          <w:i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A3A3A8"/>
          <w:spacing w:val="9"/>
          <w:w w:val="82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96D70"/>
          <w:spacing w:val="-19"/>
          <w:w w:val="155"/>
          <w:i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B6B8B8"/>
          <w:spacing w:val="0"/>
          <w:w w:val="96"/>
          <w:i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B6B8B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6B8B8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6B8B8"/>
          <w:spacing w:val="-11"/>
          <w:w w:val="163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B6B8B8"/>
          <w:spacing w:val="0"/>
          <w:w w:val="97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6B8B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B6B8B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6B8B8"/>
          <w:spacing w:val="0"/>
          <w:w w:val="63"/>
        </w:rPr>
        <w:t>._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61" w:after="0" w:line="240" w:lineRule="auto"/>
        <w:ind w:left="57" w:right="-56"/>
        <w:jc w:val="left"/>
        <w:tabs>
          <w:tab w:pos="62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B6B8B8"/>
          <w:spacing w:val="0"/>
          <w:w w:val="192"/>
        </w:rPr>
        <w:t>"'f;,</w:t>
      </w:r>
      <w:r>
        <w:rPr>
          <w:rFonts w:ascii="Times New Roman" w:hAnsi="Times New Roman" w:cs="Times New Roman" w:eastAsia="Times New Roman"/>
          <w:sz w:val="7"/>
          <w:szCs w:val="7"/>
          <w:color w:val="B6B8B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6B8B8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89898A"/>
          <w:spacing w:val="0"/>
          <w:w w:val="115"/>
          <w:i/>
          <w:position w:val="2"/>
        </w:rPr>
        <w:t>•If'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356" w:lineRule="exact"/>
        <w:ind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B6B8B8"/>
          <w:spacing w:val="0"/>
          <w:w w:val="63"/>
          <w:i/>
          <w:position w:val="4"/>
        </w:rPr>
        <w:t>,..'!*'</w:t>
      </w:r>
      <w:r>
        <w:rPr>
          <w:rFonts w:ascii="Arial" w:hAnsi="Arial" w:cs="Arial" w:eastAsia="Arial"/>
          <w:sz w:val="12"/>
          <w:szCs w:val="12"/>
          <w:color w:val="B6B8B8"/>
          <w:spacing w:val="15"/>
          <w:w w:val="63"/>
          <w:i/>
          <w:position w:val="4"/>
        </w:rPr>
        <w:t> </w:t>
      </w:r>
      <w:r>
        <w:rPr>
          <w:rFonts w:ascii="Arial" w:hAnsi="Arial" w:cs="Arial" w:eastAsia="Arial"/>
          <w:sz w:val="33"/>
          <w:szCs w:val="33"/>
          <w:color w:val="89898A"/>
          <w:spacing w:val="0"/>
          <w:w w:val="100"/>
          <w:position w:val="0"/>
        </w:rPr>
        <w:t>"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3" w:equalWidth="0">
            <w:col w:w="6397" w:space="2648"/>
            <w:col w:w="749" w:space="62"/>
            <w:col w:w="1584"/>
          </w:cols>
        </w:sectPr>
      </w:pPr>
      <w:rPr/>
    </w:p>
    <w:p>
      <w:pPr>
        <w:spacing w:before="0" w:after="0" w:line="260" w:lineRule="exact"/>
        <w:ind w:left="214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9.697609pt;margin-top:30.795895pt;width:564.111016pt;height:766.241948pt;mso-position-horizontal-relative:page;mso-position-vertical-relative:page;z-index:-15354" coordorigin="394,616" coordsize="11282,15325">
            <v:group style="position:absolute;left:403;top:647;width:2606;height:2" coordorigin="403,647" coordsize="2606,2">
              <v:shape style="position:absolute;left:403;top:647;width:2606;height:2" coordorigin="403,647" coordsize="2606,0" path="m403,647l3009,647e" filled="f" stroked="t" strokeweight=".949282pt" strokecolor="#606060">
                <v:path arrowok="t"/>
              </v:shape>
            </v:group>
            <v:group style="position:absolute;left:2202;top:640;width:2;height:730" coordorigin="2202,640" coordsize="2,730">
              <v:shape style="position:absolute;left:2202;top:640;width:2;height:730" coordorigin="2202,640" coordsize="0,730" path="m2202,1370l2202,640e" filled="f" stroked="t" strokeweight=".711962pt" strokecolor="#6B6B6B">
                <v:path arrowok="t"/>
              </v:shape>
            </v:group>
            <v:group style="position:absolute;left:2743;top:649;width:5458;height:2" coordorigin="2743,649" coordsize="5458,2">
              <v:shape style="position:absolute;left:2743;top:649;width:5458;height:2" coordorigin="2743,649" coordsize="5458,0" path="m2743,649l8202,649e" filled="f" stroked="t" strokeweight=".949282pt" strokecolor="#4B4B4B">
                <v:path arrowok="t"/>
              </v:shape>
            </v:group>
            <v:group style="position:absolute;left:8145;top:645;width:655;height:2" coordorigin="8145,645" coordsize="655,2">
              <v:shape style="position:absolute;left:8145;top:645;width:655;height:2" coordorigin="8145,645" coordsize="655,0" path="m8145,645l8800,645e" filled="f" stroked="t" strokeweight=".474641pt" strokecolor="#2B2B2B">
                <v:path arrowok="t"/>
              </v:shape>
            </v:group>
            <v:group style="position:absolute;left:8923;top:625;width:2;height:358" coordorigin="8923,625" coordsize="2,358">
              <v:shape style="position:absolute;left:8923;top:625;width:2;height:358" coordorigin="8923,625" coordsize="0,358" path="m8923,983l8923,625e" filled="f" stroked="t" strokeweight=".237321pt" strokecolor="#575757">
                <v:path arrowok="t"/>
              </v:shape>
            </v:group>
            <v:group style="position:absolute;left:8771;top:645;width:660;height:2" coordorigin="8771,645" coordsize="660,2">
              <v:shape style="position:absolute;left:8771;top:645;width:660;height:2" coordorigin="8771,645" coordsize="660,0" path="m8771,645l9431,645e" filled="f" stroked="t" strokeweight=".949282pt" strokecolor="#4F4F4F">
                <v:path arrowok="t"/>
              </v:shape>
            </v:group>
            <v:group style="position:absolute;left:8743;top:642;width:2891;height:2" coordorigin="8743,642" coordsize="2891,2">
              <v:shape style="position:absolute;left:8743;top:642;width:2891;height:2" coordorigin="8743,642" coordsize="2891,0" path="m8743,642l11633,642e" filled="f" stroked="t" strokeweight=".711962pt" strokecolor="#646464">
                <v:path arrowok="t"/>
              </v:shape>
            </v:group>
            <v:group style="position:absolute;left:11633;top:625;width:2;height:5385" coordorigin="11633,625" coordsize="2,5385">
              <v:shape style="position:absolute;left:11633;top:625;width:2;height:5385" coordorigin="11633,625" coordsize="0,5385" path="m11633,6011l11633,625e" filled="f" stroked="t" strokeweight=".949282pt" strokecolor="#444444">
                <v:path arrowok="t"/>
              </v:shape>
            </v:group>
            <v:group style="position:absolute;left:411;top:635;width:2;height:735" coordorigin="411,635" coordsize="2,735">
              <v:shape style="position:absolute;left:411;top:635;width:2;height:735" coordorigin="411,635" coordsize="0,735" path="m411,1370l411,635e" filled="f" stroked="t" strokeweight=".949282pt" strokecolor="#444444">
                <v:path arrowok="t"/>
              </v:shape>
            </v:group>
            <v:group style="position:absolute;left:8923;top:983;width:2;height:654" coordorigin="8923,983" coordsize="2,654">
              <v:shape style="position:absolute;left:8923;top:983;width:2;height:654" coordorigin="8923,983" coordsize="0,654" path="m8923,1638l8923,983e" filled="f" stroked="t" strokeweight=".237321pt" strokecolor="#000000">
                <v:path arrowok="t"/>
              </v:shape>
            </v:group>
            <v:group style="position:absolute;left:413;top:1313;width:2;height:224" coordorigin="413,1313" coordsize="2,224">
              <v:shape style="position:absolute;left:413;top:1313;width:2;height:224" coordorigin="413,1313" coordsize="0,224" path="m413,1537l413,1313e" filled="f" stroked="t" strokeweight=".474641pt" strokecolor="#2B2B2B">
                <v:path arrowok="t"/>
              </v:shape>
            </v:group>
            <v:group style="position:absolute;left:413;top:1480;width:2;height:654" coordorigin="413,1480" coordsize="2,654">
              <v:shape style="position:absolute;left:413;top:1480;width:2;height:654" coordorigin="413,1480" coordsize="0,654" path="m413,2134l413,1480e" filled="f" stroked="t" strokeweight=".949282pt" strokecolor="#444444">
                <v:path arrowok="t"/>
              </v:shape>
            </v:group>
            <v:group style="position:absolute;left:2205;top:1313;width:2;height:520" coordorigin="2205,1313" coordsize="2,520">
              <v:shape style="position:absolute;left:2205;top:1313;width:2;height:520" coordorigin="2205,1313" coordsize="0,520" path="m2205,1833l2205,1313e" filled="f" stroked="t" strokeweight=".474641pt" strokecolor="#575757">
                <v:path arrowok="t"/>
              </v:shape>
            </v:group>
            <v:group style="position:absolute;left:8923;top:1638;width:2;height:177" coordorigin="8923,1638" coordsize="2,177">
              <v:shape style="position:absolute;left:8923;top:1638;width:2;height:177" coordorigin="8923,1638" coordsize="0,177" path="m8923,1814l8923,1638e" filled="f" stroked="t" strokeweight=".237321pt" strokecolor="#4B4B4B">
                <v:path arrowok="t"/>
              </v:shape>
            </v:group>
            <v:group style="position:absolute;left:403;top:1817;width:11235;height:2" coordorigin="403,1817" coordsize="11235,2">
              <v:shape style="position:absolute;left:403;top:1817;width:11235;height:2" coordorigin="403,1817" coordsize="11235,0" path="m403,1817l11638,1817e" filled="f" stroked="t" strokeweight=".949282pt" strokecolor="#484848">
                <v:path arrowok="t"/>
              </v:shape>
            </v:group>
            <v:group style="position:absolute;left:403;top:2055;width:11230;height:2" coordorigin="403,2055" coordsize="11230,2">
              <v:shape style="position:absolute;left:403;top:2055;width:11230;height:2" coordorigin="403,2055" coordsize="11230,0" path="m403,2055l11633,2055e" filled="f" stroked="t" strokeweight=".949282pt" strokecolor="#484848">
                <v:path arrowok="t"/>
              </v:shape>
            </v:group>
            <v:group style="position:absolute;left:11629;top:1766;width:2;height:320" coordorigin="11629,1766" coordsize="2,320">
              <v:shape style="position:absolute;left:11629;top:1766;width:2;height:320" coordorigin="11629,1766" coordsize="0,320" path="m11629,2086l11629,1766e" filled="f" stroked="t" strokeweight=".474641pt" strokecolor="#282828">
                <v:path arrowok="t"/>
              </v:shape>
            </v:group>
            <v:group style="position:absolute;left:408;top:2301;width:1528;height:2" coordorigin="408,2301" coordsize="1528,2">
              <v:shape style="position:absolute;left:408;top:2301;width:1528;height:2" coordorigin="408,2301" coordsize="1528,0" path="m408,2301l1937,2301e" filled="f" stroked="t" strokeweight=".949282pt" strokecolor="#484848">
                <v:path arrowok="t"/>
              </v:shape>
            </v:group>
            <v:group style="position:absolute;left:413;top:2010;width:2;height:349" coordorigin="413,2010" coordsize="2,349">
              <v:shape style="position:absolute;left:413;top:2010;width:2;height:349" coordorigin="413,2010" coordsize="0,349" path="m413,2358l413,2010e" filled="f" stroked="t" strokeweight=".474641pt" strokecolor="#3B3B3B">
                <v:path arrowok="t"/>
              </v:shape>
            </v:group>
            <v:group style="position:absolute;left:769;top:2299;width:10874;height:2" coordorigin="769,2299" coordsize="10874,2">
              <v:shape style="position:absolute;left:769;top:2299;width:10874;height:2" coordorigin="769,2299" coordsize="10874,0" path="m769,2299l11643,2299e" filled="f" stroked="t" strokeweight=".949282pt" strokecolor="#484848">
                <v:path arrowok="t"/>
              </v:shape>
            </v:group>
            <v:group style="position:absolute;left:408;top:2542;width:4637;height:2" coordorigin="408,2542" coordsize="4637,2">
              <v:shape style="position:absolute;left:408;top:2542;width:4637;height:2" coordorigin="408,2542" coordsize="4637,0" path="m408,2542l5045,2542e" filled="f" stroked="t" strokeweight=".711962pt" strokecolor="#3B3B3B">
                <v:path arrowok="t"/>
              </v:shape>
            </v:group>
            <v:group style="position:absolute;left:413;top:2282;width:2;height:282" coordorigin="413,2282" coordsize="2,282">
              <v:shape style="position:absolute;left:413;top:2282;width:2;height:282" coordorigin="413,2282" coordsize="0,282" path="m413,2564l413,2282e" filled="f" stroked="t" strokeweight=".474641pt" strokecolor="#232323">
                <v:path arrowok="t"/>
              </v:shape>
            </v:group>
            <v:group style="position:absolute;left:5435;top:2540;width:793;height:2" coordorigin="5435,2540" coordsize="793,2">
              <v:shape style="position:absolute;left:5435;top:2540;width:793;height:2" coordorigin="5435,2540" coordsize="793,0" path="m5435,2540l6227,2540e" filled="f" stroked="t" strokeweight=".949282pt" strokecolor="#444444">
                <v:path arrowok="t"/>
              </v:shape>
            </v:group>
            <v:group style="position:absolute;left:7186;top:2540;width:2421;height:2" coordorigin="7186,2540" coordsize="2421,2">
              <v:shape style="position:absolute;left:7186;top:2540;width:2421;height:2" coordorigin="7186,2540" coordsize="2421,0" path="m7186,2540l9607,2540e" filled="f" stroked="t" strokeweight=".949282pt" strokecolor="#444444">
                <v:path arrowok="t"/>
              </v:shape>
            </v:group>
            <v:group style="position:absolute;left:4381;top:2537;width:7257;height:2" coordorigin="4381,2537" coordsize="7257,2">
              <v:shape style="position:absolute;left:4381;top:2537;width:7257;height:2" coordorigin="4381,2537" coordsize="7257,0" path="m4381,2537l11638,2537e" filled="f" stroked="t" strokeweight=".949282pt" strokecolor="#484848">
                <v:path arrowok="t"/>
              </v:shape>
            </v:group>
            <v:group style="position:absolute;left:413;top:2487;width:2;height:325" coordorigin="413,2487" coordsize="2,325">
              <v:shape style="position:absolute;left:413;top:2487;width:2;height:325" coordorigin="413,2487" coordsize="0,325" path="m413,2812l413,2487e" filled="f" stroked="t" strokeweight=".474641pt" strokecolor="#383838">
                <v:path arrowok="t"/>
              </v:shape>
            </v:group>
            <v:group style="position:absolute;left:5045;top:2783;width:840;height:2" coordorigin="5045,2783" coordsize="840,2">
              <v:shape style="position:absolute;left:5045;top:2783;width:840;height:2" coordorigin="5045,2783" coordsize="840,0" path="m5045,2783l5886,2783e" filled="f" stroked="t" strokeweight=".949282pt" strokecolor="#484848">
                <v:path arrowok="t"/>
              </v:shape>
            </v:group>
            <v:group style="position:absolute;left:6018;top:2783;width:797;height:2" coordorigin="6018,2783" coordsize="797,2">
              <v:shape style="position:absolute;left:6018;top:2783;width:797;height:2" coordorigin="6018,2783" coordsize="797,0" path="m6018,2783l6816,2783e" filled="f" stroked="t" strokeweight=".949282pt" strokecolor="#3F3F3F">
                <v:path arrowok="t"/>
              </v:shape>
            </v:group>
            <v:group style="position:absolute;left:403;top:2781;width:11240;height:2" coordorigin="403,2781" coordsize="11240,2">
              <v:shape style="position:absolute;left:403;top:2781;width:11240;height:2" coordorigin="403,2781" coordsize="11240,0" path="m403,2781l11643,2781e" filled="f" stroked="t" strokeweight=".949282pt" strokecolor="#444444">
                <v:path arrowok="t"/>
              </v:shape>
            </v:group>
            <v:group style="position:absolute;left:11633;top:2487;width:2;height:325" coordorigin="11633,2487" coordsize="2,325">
              <v:shape style="position:absolute;left:11633;top:2487;width:2;height:325" coordorigin="11633,2487" coordsize="0,325" path="m11633,2812l11633,2487e" filled="f" stroked="t" strokeweight=".474641pt" strokecolor="#2B2B2B">
                <v:path arrowok="t"/>
              </v:shape>
            </v:group>
            <v:group style="position:absolute;left:413;top:2736;width:2;height:730" coordorigin="413,2736" coordsize="2,730">
              <v:shape style="position:absolute;left:413;top:2736;width:2;height:730" coordorigin="413,2736" coordsize="0,730" path="m413,3466l413,2736e" filled="f" stroked="t" strokeweight=".949282pt" strokecolor="#4F4F4F">
                <v:path arrowok="t"/>
              </v:shape>
            </v:group>
            <v:group style="position:absolute;left:403;top:3022;width:11240;height:2" coordorigin="403,3022" coordsize="11240,2">
              <v:shape style="position:absolute;left:403;top:3022;width:11240;height:2" coordorigin="403,3022" coordsize="11240,0" path="m403,3022l11643,3022e" filled="f" stroked="t" strokeweight=".949282pt" strokecolor="#444444">
                <v:path arrowok="t"/>
              </v:shape>
            </v:group>
            <v:group style="position:absolute;left:3690;top:3017;width:2;height:764" coordorigin="3690,3017" coordsize="2,764">
              <v:shape style="position:absolute;left:3690;top:3017;width:2;height:764" coordorigin="3690,3017" coordsize="0,764" path="m3690,3781l3690,3017e" filled="f" stroked="t" strokeweight=".949282pt" strokecolor="#383838">
                <v:path arrowok="t"/>
              </v:shape>
            </v:group>
            <v:group style="position:absolute;left:6794;top:3012;width:2;height:764" coordorigin="6794,3012" coordsize="2,764">
              <v:shape style="position:absolute;left:6794;top:3012;width:2;height:764" coordorigin="6794,3012" coordsize="0,764" path="m6794,3776l6794,3012e" filled="f" stroked="t" strokeweight=".949282pt" strokecolor="#3F3F3F">
                <v:path arrowok="t"/>
              </v:shape>
            </v:group>
            <v:group style="position:absolute;left:3683;top:3452;width:2544;height:2" coordorigin="3683,3452" coordsize="2544,2">
              <v:shape style="position:absolute;left:3683;top:3452;width:2544;height:2" coordorigin="3683,3452" coordsize="2544,0" path="m3683,3452l6227,3452e" filled="f" stroked="t" strokeweight=".474641pt" strokecolor="#575757">
                <v:path arrowok="t"/>
              </v:shape>
            </v:group>
            <v:group style="position:absolute;left:6170;top:3447;width:655;height:2" coordorigin="6170,3447" coordsize="655,2">
              <v:shape style="position:absolute;left:6170;top:3447;width:655;height:2" coordorigin="6170,3447" coordsize="655,0" path="m6170,3447l6825,3447e" filled="f" stroked="t" strokeweight=".474641pt" strokecolor="#939393">
                <v:path arrowok="t"/>
              </v:shape>
            </v:group>
            <v:group style="position:absolute;left:6749;top:3447;width:4894;height:2" coordorigin="6749,3447" coordsize="4894,2">
              <v:shape style="position:absolute;left:6749;top:3447;width:4894;height:2" coordorigin="6749,3447" coordsize="4894,0" path="m6749,3447l11643,3447e" filled="f" stroked="t" strokeweight=".949282pt" strokecolor="#484848">
                <v:path arrowok="t"/>
              </v:shape>
            </v:group>
            <v:group style="position:absolute;left:408;top:3769;width:3313;height:2" coordorigin="408,3769" coordsize="3313,2">
              <v:shape style="position:absolute;left:408;top:3769;width:3313;height:2" coordorigin="408,3769" coordsize="3313,0" path="m408,3769l3721,3769e" filled="f" stroked="t" strokeweight=".949282pt" strokecolor="#3F3F3F">
                <v:path arrowok="t"/>
              </v:shape>
            </v:group>
            <v:group style="position:absolute;left:413;top:3409;width:2;height:382" coordorigin="413,3409" coordsize="2,382">
              <v:shape style="position:absolute;left:413;top:3409;width:2;height:382" coordorigin="413,3409" coordsize="0,382" path="m413,3791l413,3409e" filled="f" stroked="t" strokeweight=".474641pt" strokecolor="#282828">
                <v:path arrowok="t"/>
              </v:shape>
            </v:group>
            <v:group style="position:absolute;left:3645;top:3760;width:5164;height:2" coordorigin="3645,3760" coordsize="5164,2">
              <v:shape style="position:absolute;left:3645;top:3760;width:5164;height:2" coordorigin="3645,3760" coordsize="5164,0" path="m3645,3760l8809,3760e" filled="f" stroked="t" strokeweight="1.423923pt" strokecolor="#3B3B3B">
                <v:path arrowok="t"/>
              </v:shape>
            </v:group>
            <v:group style="position:absolute;left:6749;top:3764;width:4898;height:2" coordorigin="6749,3764" coordsize="4898,2">
              <v:shape style="position:absolute;left:6749;top:3764;width:4898;height:2" coordorigin="6749,3764" coordsize="4898,0" path="m6749,3764l11648,3764e" filled="f" stroked="t" strokeweight=".949282pt" strokecolor="#444444">
                <v:path arrowok="t"/>
              </v:shape>
            </v:group>
            <v:group style="position:absolute;left:2205;top:3762;width:2;height:2287" coordorigin="2205,3762" coordsize="2,2287">
              <v:shape style="position:absolute;left:2205;top:3762;width:2;height:2287" coordorigin="2205,3762" coordsize="0,2287" path="m2205,6049l2205,3762e" filled="f" stroked="t" strokeweight=".949282pt" strokecolor="#3B3B3B">
                <v:path arrowok="t"/>
              </v:shape>
            </v:group>
            <v:group style="position:absolute;left:403;top:4044;width:11244;height:2" coordorigin="403,4044" coordsize="11244,2">
              <v:shape style="position:absolute;left:403;top:4044;width:11244;height:2" coordorigin="403,4044" coordsize="11244,0" path="m403,4044l11648,4044e" filled="f" stroked="t" strokeweight=".949282pt" strokecolor="#444444">
                <v:path arrowok="t"/>
              </v:shape>
            </v:group>
            <v:group style="position:absolute;left:413;top:3714;width:2;height:845" coordorigin="413,3714" coordsize="2,845">
              <v:shape style="position:absolute;left:413;top:3714;width:2;height:845" coordorigin="413,3714" coordsize="0,845" path="m413,4559l413,3714e" filled="f" stroked="t" strokeweight=".711962pt" strokecolor="#3F3F3F">
                <v:path arrowok="t"/>
              </v:shape>
            </v:group>
            <v:group style="position:absolute;left:2198;top:4282;width:9450;height:2" coordorigin="2198,4282" coordsize="9450,2">
              <v:shape style="position:absolute;left:2198;top:4282;width:9450;height:2" coordorigin="2198,4282" coordsize="9450,0" path="m2198,4282l11648,4282e" filled="f" stroked="t" strokeweight=".949282pt" strokecolor="#444444">
                <v:path arrowok="t"/>
              </v:shape>
            </v:group>
            <v:group style="position:absolute;left:11641;top:3996;width:2;height:334" coordorigin="11641,3996" coordsize="2,334">
              <v:shape style="position:absolute;left:11641;top:3996;width:2;height:334" coordorigin="11641,3996" coordsize="0,334" path="m11641,4330l11641,3996e" filled="f" stroked="t" strokeweight=".711962pt" strokecolor="#3F3F3F">
                <v:path arrowok="t"/>
              </v:shape>
            </v:group>
            <v:group style="position:absolute;left:4754;top:4278;width:2;height:1256" coordorigin="4754,4278" coordsize="2,1256">
              <v:shape style="position:absolute;left:4754;top:4278;width:2;height:1256" coordorigin="4754,4278" coordsize="0,1256" path="m4754,5533l4754,4278e" filled="f" stroked="t" strokeweight=".949282pt" strokecolor="#3F3F3F">
                <v:path arrowok="t"/>
              </v:shape>
            </v:group>
            <v:group style="position:absolute;left:7561;top:4282;width:2;height:497" coordorigin="7561,4282" coordsize="2,497">
              <v:shape style="position:absolute;left:7561;top:4282;width:2;height:497" coordorigin="7561,4282" coordsize="0,497" path="m7561,4779l7561,4282e" filled="f" stroked="t" strokeweight=".237321pt" strokecolor="#444444">
                <v:path arrowok="t"/>
              </v:shape>
            </v:group>
            <v:group style="position:absolute;left:413;top:4502;width:2;height:516" coordorigin="413,4502" coordsize="2,516">
              <v:shape style="position:absolute;left:413;top:4502;width:2;height:516" coordorigin="413,4502" coordsize="0,516" path="m413,5018l413,4502e" filled="f" stroked="t" strokeweight=".474641pt" strokecolor="#2B2B2B">
                <v:path arrowok="t"/>
              </v:shape>
            </v:group>
            <v:group style="position:absolute;left:4746;top:4765;width:6901;height:2" coordorigin="4746,4765" coordsize="6901,2">
              <v:shape style="position:absolute;left:4746;top:4765;width:6901;height:2" coordorigin="4746,4765" coordsize="6901,0" path="m4746,4765l11648,4765e" filled="f" stroked="t" strokeweight=".949282pt" strokecolor="#484848">
                <v:path arrowok="t"/>
              </v:shape>
            </v:group>
            <v:group style="position:absolute;left:4746;top:5006;width:2497;height:2" coordorigin="4746,5006" coordsize="2497,2">
              <v:shape style="position:absolute;left:4746;top:5006;width:2497;height:2" coordorigin="4746,5006" coordsize="2497,0" path="m4746,5006l7243,5006e" filled="f" stroked="t" strokeweight=".711962pt" strokecolor="#3F3F3F">
                <v:path arrowok="t"/>
              </v:shape>
            </v:group>
            <v:group style="position:absolute;left:6930;top:5003;width:4718;height:2" coordorigin="6930,5003" coordsize="4718,2">
              <v:shape style="position:absolute;left:6930;top:5003;width:4718;height:2" coordorigin="6930,5003" coordsize="4718,0" path="m6930,5003l11648,5003e" filled="f" stroked="t" strokeweight=".949282pt" strokecolor="#484848">
                <v:path arrowok="t"/>
              </v:shape>
            </v:group>
            <v:group style="position:absolute;left:415;top:4893;width:2;height:1828" coordorigin="415,4893" coordsize="2,1828">
              <v:shape style="position:absolute;left:415;top:4893;width:2;height:1828" coordorigin="415,4893" coordsize="0,1828" path="m415,6722l415,4893e" filled="f" stroked="t" strokeweight=".949282pt" strokecolor="#3F3F3F">
                <v:path arrowok="t"/>
              </v:shape>
            </v:group>
            <v:group style="position:absolute;left:4742;top:5247;width:2530;height:2" coordorigin="4742,5247" coordsize="2530,2">
              <v:shape style="position:absolute;left:4742;top:5247;width:2530;height:2" coordorigin="4742,5247" coordsize="2530,0" path="m4742,5247l7272,5247e" filled="f" stroked="t" strokeweight=".949282pt" strokecolor="#444444">
                <v:path arrowok="t"/>
              </v:shape>
            </v:group>
            <v:group style="position:absolute;left:7186;top:5249;width:403;height:2" coordorigin="7186,5249" coordsize="403,2">
              <v:shape style="position:absolute;left:7186;top:5249;width:403;height:2" coordorigin="7186,5249" coordsize="403,0" path="m7186,5249l7590,5249e" filled="f" stroked="t" strokeweight=".711962pt" strokecolor="#2F2F2F">
                <v:path arrowok="t"/>
              </v:shape>
            </v:group>
            <v:group style="position:absolute;left:7490;top:5244;width:4158;height:2" coordorigin="7490,5244" coordsize="4158,2">
              <v:shape style="position:absolute;left:7490;top:5244;width:4158;height:2" coordorigin="7490,5244" coordsize="4158,0" path="m7490,5244l11648,5244e" filled="f" stroked="t" strokeweight=".949282pt" strokecolor="#484848">
                <v:path arrowok="t"/>
              </v:shape>
            </v:group>
            <v:group style="position:absolute;left:11641;top:4951;width:2;height:339" coordorigin="11641,4951" coordsize="2,339">
              <v:shape style="position:absolute;left:11641;top:4951;width:2;height:339" coordorigin="11641,4951" coordsize="0,339" path="m11641,5290l11641,4951e" filled="f" stroked="t" strokeweight=".474641pt" strokecolor="#343434">
                <v:path arrowok="t"/>
              </v:shape>
            </v:group>
            <v:group style="position:absolute;left:2198;top:5490;width:9455;height:2" coordorigin="2198,5490" coordsize="9455,2">
              <v:shape style="position:absolute;left:2198;top:5490;width:9455;height:2" coordorigin="2198,5490" coordsize="9455,0" path="m2198,5490l11652,5490e" filled="f" stroked="t" strokeweight=".949282pt" strokecolor="#444444">
                <v:path arrowok="t"/>
              </v:shape>
            </v:group>
            <v:group style="position:absolute;left:403;top:5731;width:11249;height:2" coordorigin="403,5731" coordsize="11249,2">
              <v:shape style="position:absolute;left:403;top:5731;width:11249;height:2" coordorigin="403,5731" coordsize="11249,0" path="m403,5731l11652,5731e" filled="f" stroked="t" strokeweight=".949282pt" strokecolor="#444444">
                <v:path arrowok="t"/>
              </v:shape>
            </v:group>
            <v:group style="position:absolute;left:4756;top:4278;width:2;height:2187" coordorigin="4756,4278" coordsize="2,2187">
              <v:shape style="position:absolute;left:4756;top:4278;width:2;height:2187" coordorigin="4756,4278" coordsize="0,2187" path="m4756,6464l4756,4278e" filled="f" stroked="t" strokeweight=".949282pt" strokecolor="#3B3B3B">
                <v:path arrowok="t"/>
              </v:shape>
            </v:group>
            <v:group style="position:absolute;left:7561;top:5705;width:2;height:745" coordorigin="7561,5705" coordsize="2,745">
              <v:shape style="position:absolute;left:7561;top:5705;width:2;height:745" coordorigin="7561,5705" coordsize="0,745" path="m7561,6450l7561,5705e" filled="f" stroked="t" strokeweight=".237321pt" strokecolor="#484848">
                <v:path arrowok="t"/>
              </v:shape>
            </v:group>
            <v:group style="position:absolute;left:2207;top:5953;width:2;height:296" coordorigin="2207,5953" coordsize="2,296">
              <v:shape style="position:absolute;left:2207;top:5953;width:2;height:296" coordorigin="2207,5953" coordsize="0,296" path="m2207,6249l2207,5953e" filled="f" stroked="t" strokeweight=".474641pt" strokecolor="#1C1C1C">
                <v:path arrowok="t"/>
              </v:shape>
            </v:group>
            <v:group style="position:absolute;left:2202;top:6206;width:9455;height:2" coordorigin="2202,6206" coordsize="9455,2">
              <v:shape style="position:absolute;left:2202;top:6206;width:9455;height:2" coordorigin="2202,6206" coordsize="9455,0" path="m2202,6206l11657,6206e" filled="f" stroked="t" strokeweight=".949282pt" strokecolor="#444444">
                <v:path arrowok="t"/>
              </v:shape>
            </v:group>
            <v:group style="position:absolute;left:2198;top:6450;width:2587;height:2" coordorigin="2198,6450" coordsize="2587,2">
              <v:shape style="position:absolute;left:2198;top:6450;width:2587;height:2" coordorigin="2198,6450" coordsize="2587,0" path="m2198,6450l4784,6450e" filled="f" stroked="t" strokeweight=".949282pt" strokecolor="#3F3F3F">
                <v:path arrowok="t"/>
              </v:shape>
            </v:group>
            <v:group style="position:absolute;left:4708;top:6450;width:337;height:2" coordorigin="4708,6450" coordsize="337,2">
              <v:shape style="position:absolute;left:4708;top:6450;width:337;height:2" coordorigin="4708,6450" coordsize="337,0" path="m4708,6450l5045,6450e" filled="f" stroked="t" strokeweight=".474641pt" strokecolor="#1F1F1F">
                <v:path arrowok="t"/>
              </v:shape>
            </v:group>
            <v:group style="position:absolute;left:4988;top:6450;width:6669;height:2" coordorigin="4988,6450" coordsize="6669,2">
              <v:shape style="position:absolute;left:4988;top:6450;width:6669;height:2" coordorigin="4988,6450" coordsize="6669,0" path="m4988,6450l11657,6450e" filled="f" stroked="t" strokeweight=".949282pt" strokecolor="#484848">
                <v:path arrowok="t"/>
              </v:shape>
            </v:group>
            <v:group style="position:absolute;left:2214;top:6192;width:2;height:4187" coordorigin="2214,6192" coordsize="2,4187">
              <v:shape style="position:absolute;left:2214;top:6192;width:2;height:4187" coordorigin="2214,6192" coordsize="0,4187" path="m2214,10379l2214,6192e" filled="f" stroked="t" strokeweight=".949282pt" strokecolor="#3B3B3B">
                <v:path arrowok="t"/>
              </v:shape>
            </v:group>
            <v:group style="position:absolute;left:413;top:6693;width:11240;height:2" coordorigin="413,6693" coordsize="11240,2">
              <v:shape style="position:absolute;left:413;top:6693;width:11240;height:2" coordorigin="413,6693" coordsize="11240,0" path="m413,6693l11652,6693e" filled="f" stroked="t" strokeweight=".949282pt" strokecolor="#444444">
                <v:path arrowok="t"/>
              </v:shape>
            </v:group>
            <v:group style="position:absolute;left:11645;top:5342;width:2;height:1647" coordorigin="11645,5342" coordsize="2,1647">
              <v:shape style="position:absolute;left:11645;top:5342;width:2;height:1647" coordorigin="11645,5342" coordsize="0,1647" path="m11645,6989l11645,5342e" filled="f" stroked="t" strokeweight=".949282pt" strokecolor="#4B4B4B">
                <v:path arrowok="t"/>
              </v:shape>
            </v:group>
            <v:group style="position:absolute;left:418;top:6646;width:2;height:344" coordorigin="418,6646" coordsize="2,344">
              <v:shape style="position:absolute;left:418;top:6646;width:2;height:344" coordorigin="418,6646" coordsize="0,344" path="m418,6989l418,6646e" filled="f" stroked="t" strokeweight=".474641pt" strokecolor="#1C1C1C">
                <v:path arrowok="t"/>
              </v:shape>
            </v:group>
            <v:group style="position:absolute;left:420;top:6932;width:2;height:2067" coordorigin="420,6932" coordsize="2,2067">
              <v:shape style="position:absolute;left:420;top:6932;width:2;height:2067" coordorigin="420,6932" coordsize="0,2067" path="m420,8999l420,6932e" filled="f" stroked="t" strokeweight=".949282pt" strokecolor="#3F3F3F">
                <v:path arrowok="t"/>
              </v:shape>
            </v:group>
            <v:group style="position:absolute;left:408;top:7168;width:11249;height:2" coordorigin="408,7168" coordsize="11249,2">
              <v:shape style="position:absolute;left:408;top:7168;width:11249;height:2" coordorigin="408,7168" coordsize="11249,0" path="m408,7168l11657,7168e" filled="f" stroked="t" strokeweight=".949282pt" strokecolor="#484848">
                <v:path arrowok="t"/>
              </v:shape>
            </v:group>
            <v:group style="position:absolute;left:4761;top:7161;width:2;height:754" coordorigin="4761,7161" coordsize="2,754">
              <v:shape style="position:absolute;left:4761;top:7161;width:2;height:754" coordorigin="4761,7161" coordsize="0,754" path="m4761,7916l4761,7161e" filled="f" stroked="t" strokeweight=".711962pt" strokecolor="#343434">
                <v:path arrowok="t"/>
              </v:shape>
            </v:group>
            <v:group style="position:absolute;left:4746;top:7431;width:6911;height:2" coordorigin="4746,7431" coordsize="6911,2">
              <v:shape style="position:absolute;left:4746;top:7431;width:6911;height:2" coordorigin="4746,7431" coordsize="6911,0" path="m4746,7431l11657,7431e" filled="f" stroked="t" strokeweight=".949282pt" strokecolor="#484848">
                <v:path arrowok="t"/>
              </v:shape>
            </v:group>
            <v:group style="position:absolute;left:11655;top:4368;width:2;height:8985" coordorigin="11655,4368" coordsize="2,8985">
              <v:shape style="position:absolute;left:11655;top:4368;width:2;height:8985" coordorigin="11655,4368" coordsize="0,8985" path="m11655,13353l11655,4368e" filled="f" stroked="t" strokeweight=".949282pt" strokecolor="#484848">
                <v:path arrowok="t"/>
              </v:shape>
            </v:group>
            <v:group style="position:absolute;left:4751;top:7670;width:6906;height:2" coordorigin="4751,7670" coordsize="6906,2">
              <v:shape style="position:absolute;left:4751;top:7670;width:6906;height:2" coordorigin="4751,7670" coordsize="6906,0" path="m4751,7670l11657,7670e" filled="f" stroked="t" strokeweight=".949282pt" strokecolor="#484848">
                <v:path arrowok="t"/>
              </v:shape>
            </v:group>
            <v:group style="position:absolute;left:413;top:7911;width:11249;height:2" coordorigin="413,7911" coordsize="11249,2">
              <v:shape style="position:absolute;left:413;top:7911;width:11249;height:2" coordorigin="413,7911" coordsize="11249,0" path="m413,7911l11662,7911e" filled="f" stroked="t" strokeweight=".949282pt" strokecolor="#484848">
                <v:path arrowok="t"/>
              </v:shape>
            </v:group>
            <v:group style="position:absolute;left:4761;top:7629;width:2;height:286" coordorigin="4761,7629" coordsize="2,286">
              <v:shape style="position:absolute;left:4761;top:7629;width:2;height:286" coordorigin="4761,7629" coordsize="0,286" path="m4761,7916l4761,7629e" filled="f" stroked="t" strokeweight="1.186603pt" strokecolor="#3F3F3F">
                <v:path arrowok="t"/>
              </v:shape>
            </v:group>
            <v:group style="position:absolute;left:408;top:8722;width:11254;height:2" coordorigin="408,8722" coordsize="11254,2">
              <v:shape style="position:absolute;left:408;top:8722;width:11254;height:2" coordorigin="408,8722" coordsize="11254,0" path="m408,8722l11662,8722e" filled="f" stroked="t" strokeweight=".949282pt" strokecolor="#444444">
                <v:path arrowok="t"/>
              </v:shape>
            </v:group>
            <v:group style="position:absolute;left:11655;top:8379;width:2;height:372" coordorigin="11655,8379" coordsize="2,372">
              <v:shape style="position:absolute;left:11655;top:8379;width:2;height:372" coordorigin="11655,8379" coordsize="0,372" path="m11655,8751l11655,8379e" filled="f" stroked="t" strokeweight=".711962pt" strokecolor="#383838">
                <v:path arrowok="t"/>
              </v:shape>
            </v:group>
            <v:group style="position:absolute;left:420;top:8942;width:2;height:306" coordorigin="420,8942" coordsize="2,306">
              <v:shape style="position:absolute;left:420;top:8942;width:2;height:306" coordorigin="420,8942" coordsize="0,306" path="m420,9247l420,8942e" filled="f" stroked="t" strokeweight=".474641pt" strokecolor="#232323">
                <v:path arrowok="t"/>
              </v:shape>
            </v:group>
            <v:group style="position:absolute;left:420;top:9190;width:2;height:979" coordorigin="420,9190" coordsize="2,979">
              <v:shape style="position:absolute;left:420;top:9190;width:2;height:979" coordorigin="420,9190" coordsize="0,979" path="m420,10169l420,9190e" filled="f" stroked="t" strokeweight=".949282pt" strokecolor="#4F4F4F">
                <v:path arrowok="t"/>
              </v:shape>
            </v:group>
            <v:group style="position:absolute;left:408;top:9625;width:11254;height:2" coordorigin="408,9625" coordsize="11254,2">
              <v:shape style="position:absolute;left:408;top:9625;width:11254;height:2" coordorigin="408,9625" coordsize="11254,0" path="m408,9625l11662,9625e" filled="f" stroked="t" strokeweight=".949282pt" strokecolor="#444444">
                <v:path arrowok="t"/>
              </v:shape>
            </v:group>
            <v:group style="position:absolute;left:408;top:9863;width:11254;height:2" coordorigin="408,9863" coordsize="11254,2">
              <v:shape style="position:absolute;left:408;top:9863;width:11254;height:2" coordorigin="408,9863" coordsize="11254,0" path="m408,9863l11662,9863e" filled="f" stroked="t" strokeweight=".949282pt" strokecolor="#444444">
                <v:path arrowok="t"/>
              </v:shape>
            </v:group>
            <v:group style="position:absolute;left:413;top:10107;width:11254;height:2" coordorigin="413,10107" coordsize="11254,2">
              <v:shape style="position:absolute;left:413;top:10107;width:11254;height:2" coordorigin="413,10107" coordsize="11254,0" path="m413,10107l11667,10107e" filled="f" stroked="t" strokeweight=".949282pt" strokecolor="#484848">
                <v:path arrowok="t"/>
              </v:shape>
            </v:group>
            <v:group style="position:absolute;left:418;top:10093;width:2;height:511" coordorigin="418,10093" coordsize="2,511">
              <v:shape style="position:absolute;left:418;top:10093;width:2;height:511" coordorigin="418,10093" coordsize="0,511" path="m418,10603l418,10093e" filled="f" stroked="t" strokeweight=".474641pt" strokecolor="#282828">
                <v:path arrowok="t"/>
              </v:shape>
            </v:group>
            <v:group style="position:absolute;left:11655;top:10093;width:2;height:511" coordorigin="11655,10093" coordsize="2,511">
              <v:shape style="position:absolute;left:11655;top:10093;width:2;height:511" coordorigin="11655,10093" coordsize="0,511" path="m11655,10603l11655,10093e" filled="f" stroked="t" strokeweight=".949282pt" strokecolor="#5B5B5B">
                <v:path arrowok="t"/>
              </v:shape>
            </v:group>
            <v:group style="position:absolute;left:2212;top:3762;width:2;height:12164" coordorigin="2212,3762" coordsize="2,12164">
              <v:shape style="position:absolute;left:2212;top:3762;width:2;height:12164" coordorigin="2212,3762" coordsize="0,12164" path="m2212,15926l2212,3762e" filled="f" stroked="t" strokeweight=".474641pt" strokecolor="#2F2F2F">
                <v:path arrowok="t"/>
              </v:shape>
            </v:group>
            <v:group style="position:absolute;left:413;top:10582;width:11249;height:2" coordorigin="413,10582" coordsize="11249,2">
              <v:shape style="position:absolute;left:413;top:10582;width:11249;height:2" coordorigin="413,10582" coordsize="11249,0" path="m413,10582l11662,10582e" filled="f" stroked="t" strokeweight=".949282pt" strokecolor="#484848">
                <v:path arrowok="t"/>
              </v:shape>
            </v:group>
            <v:group style="position:absolute;left:2217;top:10527;width:2;height:5400" coordorigin="2217,10527" coordsize="2,5400">
              <v:shape style="position:absolute;left:2217;top:10527;width:2;height:5400" coordorigin="2217,10527" coordsize="0,5400" path="m2217,15926l2217,10527e" filled="f" stroked="t" strokeweight=".949282pt" strokecolor="#3B3B3B">
                <v:path arrowok="t"/>
              </v:shape>
            </v:group>
            <v:group style="position:absolute;left:826;top:10825;width:9896;height:2" coordorigin="826,10825" coordsize="9896,2">
              <v:shape style="position:absolute;left:826;top:10825;width:9896;height:2" coordorigin="826,10825" coordsize="9896,0" path="m826,10825l10722,10825e" filled="f" stroked="t" strokeweight=".949282pt" strokecolor="#4F4F4F">
                <v:path arrowok="t"/>
              </v:shape>
            </v:group>
            <v:group style="position:absolute;left:10770;top:10821;width:892;height:2" coordorigin="10770,10821" coordsize="892,2">
              <v:shape style="position:absolute;left:10770;top:10821;width:892;height:2" coordorigin="10770,10821" coordsize="892,0" path="m10770,10821l11662,10821e" filled="f" stroked="t" strokeweight=".949282pt" strokecolor="#4F4F4F">
                <v:path arrowok="t"/>
              </v:shape>
            </v:group>
            <v:group style="position:absolute;left:418;top:10527;width:2;height:382" coordorigin="418,10527" coordsize="2,382">
              <v:shape style="position:absolute;left:418;top:10527;width:2;height:382" coordorigin="418,10527" coordsize="0,382" path="m418,10909l418,10527e" filled="f" stroked="t" strokeweight=".949282pt" strokecolor="#575757">
                <v:path arrowok="t"/>
              </v:shape>
            </v:group>
            <v:group style="position:absolute;left:1538;top:10684;width:2;height:224" coordorigin="1538,10684" coordsize="2,224">
              <v:shape style="position:absolute;left:1538;top:10684;width:2;height:224" coordorigin="1538,10684" coordsize="0,224" path="m1538,10909l1538,10684e" filled="f" stroked="t" strokeweight=".711962pt" strokecolor="#3F3F3F">
                <v:path arrowok="t"/>
              </v:shape>
            </v:group>
            <v:group style="position:absolute;left:7222;top:10818;width:2;height:3829" coordorigin="7222,10818" coordsize="2,3829">
              <v:shape style="position:absolute;left:7222;top:10818;width:2;height:3829" coordorigin="7222,10818" coordsize="0,3829" path="m7222,14647l7222,10818e" filled="f" stroked="t" strokeweight=".949282pt" strokecolor="#3F3F3F">
                <v:path arrowok="t"/>
              </v:shape>
            </v:group>
            <v:group style="position:absolute;left:403;top:11186;width:5022;height:2" coordorigin="403,11186" coordsize="5022,2">
              <v:shape style="position:absolute;left:403;top:11186;width:5022;height:2" coordorigin="403,11186" coordsize="5022,0" path="m403,11186l5425,11186e" filled="f" stroked="t" strokeweight=".237321pt" strokecolor="#3F3F3F">
                <v:path arrowok="t"/>
              </v:shape>
            </v:group>
            <v:group style="position:absolute;left:422;top:10852;width:2;height:5070" coordorigin="422,10852" coordsize="2,5070">
              <v:shape style="position:absolute;left:422;top:10852;width:2;height:5070" coordorigin="422,10852" coordsize="0,5070" path="m422,15922l422,10852e" filled="f" stroked="t" strokeweight=".711962pt" strokecolor="#444444">
                <v:path arrowok="t"/>
              </v:shape>
            </v:group>
            <v:group style="position:absolute;left:5425;top:11186;width:1362;height:2" coordorigin="5425,11186" coordsize="1362,2">
              <v:shape style="position:absolute;left:5425;top:11186;width:1362;height:2" coordorigin="5425,11186" coordsize="1362,0" path="m5425,11186l6787,11186e" filled="f" stroked="t" strokeweight=".237321pt" strokecolor="#000000">
                <v:path arrowok="t"/>
              </v:shape>
            </v:group>
            <v:group style="position:absolute;left:6787;top:11186;width:774;height:2" coordorigin="6787,11186" coordsize="774,2">
              <v:shape style="position:absolute;left:6787;top:11186;width:774;height:2" coordorigin="6787,11186" coordsize="774,0" path="m6787,11186l7561,11186e" filled="f" stroked="t" strokeweight=".237321pt" strokecolor="#5B5B5B">
                <v:path arrowok="t"/>
              </v:shape>
            </v:group>
            <v:group style="position:absolute;left:7561;top:11186;width:4082;height:2" coordorigin="7561,11186" coordsize="4082,2">
              <v:shape style="position:absolute;left:7561;top:11186;width:4082;height:2" coordorigin="7561,11186" coordsize="4082,0" path="m7561,11186l11643,11186e" filled="f" stroked="t" strokeweight=".237321pt" strokecolor="#000000">
                <v:path arrowok="t"/>
              </v:shape>
            </v:group>
            <v:group style="position:absolute;left:956;top:11086;width:2;height:2826" coordorigin="956,11086" coordsize="2,2826">
              <v:shape style="position:absolute;left:956;top:11086;width:2;height:2826" coordorigin="956,11086" coordsize="0,2826" path="m956,13912l956,11086e" filled="f" stroked="t" strokeweight=".949282pt" strokecolor="#383838">
                <v:path arrowok="t"/>
              </v:shape>
            </v:group>
            <v:group style="position:absolute;left:1540;top:11157;width:2;height:3490" coordorigin="1540,11157" coordsize="2,3490">
              <v:shape style="position:absolute;left:1540;top:11157;width:2;height:3490" coordorigin="1540,11157" coordsize="0,3490" path="m1540,14647l1540,11157e" filled="f" stroked="t" strokeweight=".949282pt" strokecolor="#383838">
                <v:path arrowok="t"/>
              </v:shape>
            </v:group>
            <v:group style="position:absolute;left:422;top:12079;width:2;height:396" coordorigin="422,12079" coordsize="2,396">
              <v:shape style="position:absolute;left:422;top:12079;width:2;height:396" coordorigin="422,12079" coordsize="0,396" path="m422,12475l422,12079e" filled="f" stroked="t" strokeweight=".474641pt" strokecolor="#181818">
                <v:path arrowok="t"/>
              </v:shape>
            </v:group>
            <v:group style="position:absolute;left:7222;top:12079;width:2;height:181" coordorigin="7222,12079" coordsize="2,181">
              <v:shape style="position:absolute;left:7222;top:12079;width:2;height:181" coordorigin="7222,12079" coordsize="0,181" path="m7222,12260l7222,12079e" filled="f" stroked="t" strokeweight=".711962pt" strokecolor="#383838">
                <v:path arrowok="t"/>
              </v:shape>
            </v:group>
            <v:group style="position:absolute;left:403;top:13024;width:546;height:2" coordorigin="403,13024" coordsize="546,2">
              <v:shape style="position:absolute;left:403;top:13024;width:546;height:2" coordorigin="403,13024" coordsize="546,0" path="m403,13024l949,13024e" filled="f" stroked="t" strokeweight=".237321pt" strokecolor="#484848">
                <v:path arrowok="t"/>
              </v:shape>
            </v:group>
            <v:group style="position:absolute;left:930;top:13024;width:1272;height:2" coordorigin="930,13024" coordsize="1272,2">
              <v:shape style="position:absolute;left:930;top:13024;width:1272;height:2" coordorigin="930,13024" coordsize="1272,0" path="m930,13024l2202,13024e" filled="f" stroked="t" strokeweight=".237321pt" strokecolor="#2F2F2F">
                <v:path arrowok="t"/>
              </v:shape>
            </v:group>
            <v:group style="position:absolute;left:425;top:12499;width:2;height:859" coordorigin="425,12499" coordsize="2,859">
              <v:shape style="position:absolute;left:425;top:12499;width:2;height:859" coordorigin="425,12499" coordsize="0,859" path="m425,13358l425,12499e" filled="f" stroked="t" strokeweight=".711962pt" strokecolor="#444444">
                <v:path arrowok="t"/>
              </v:shape>
            </v:group>
            <v:group style="position:absolute;left:8923;top:13315;width:2715;height:2" coordorigin="8923,13315" coordsize="2715,2">
              <v:shape style="position:absolute;left:8923;top:13315;width:2715;height:2" coordorigin="8923,13315" coordsize="2715,0" path="m8923,13315l11638,13315e" filled="f" stroked="t" strokeweight=".949282pt" strokecolor="#747CA8">
                <v:path arrowok="t"/>
              </v:shape>
            </v:group>
            <v:group style="position:absolute;left:956;top:13749;width:2;height:172" coordorigin="956,13749" coordsize="2,172">
              <v:shape style="position:absolute;left:956;top:13749;width:2;height:172" coordorigin="956,13749" coordsize="0,172" path="m956,13921l956,13749e" filled="f" stroked="t" strokeweight="1.186603pt" strokecolor="#4F4F4F">
                <v:path arrowok="t"/>
              </v:shape>
            </v:group>
            <v:group style="position:absolute;left:11660;top:13286;width:2;height:2635" coordorigin="11660,13286" coordsize="2,2635">
              <v:shape style="position:absolute;left:11660;top:13286;width:2;height:2635" coordorigin="11660,13286" coordsize="0,2635" path="m11660,15922l11660,13286e" filled="f" stroked="t" strokeweight=".474641pt" strokecolor="#3F3F3F">
                <v:path arrowok="t"/>
              </v:shape>
            </v:group>
            <v:group style="position:absolute;left:959;top:13864;width:2;height:243" coordorigin="959,13864" coordsize="2,243">
              <v:shape style="position:absolute;left:959;top:13864;width:2;height:243" coordorigin="959,13864" coordsize="0,243" path="m959,14108l959,13864e" filled="f" stroked="t" strokeweight=".474641pt" strokecolor="#131313">
                <v:path arrowok="t"/>
              </v:shape>
            </v:group>
            <v:group style="position:absolute;left:425;top:14308;width:2;height:201" coordorigin="425,14308" coordsize="2,201">
              <v:shape style="position:absolute;left:425;top:14308;width:2;height:201" coordorigin="425,14308" coordsize="0,201" path="m425,14509l425,14308e" filled="f" stroked="t" strokeweight=".711962pt" strokecolor="#3F3F3F">
                <v:path arrowok="t"/>
              </v:shape>
            </v:group>
            <v:group style="position:absolute;left:422;top:14451;width:2;height:196" coordorigin="422,14451" coordsize="2,196">
              <v:shape style="position:absolute;left:422;top:14451;width:2;height:196" coordorigin="422,14451" coordsize="0,196" path="m422,14647l422,14451e" filled="f" stroked="t" strokeweight=".474641pt" strokecolor="#1C1C1C">
                <v:path arrowok="t"/>
              </v:shape>
            </v:group>
            <v:group style="position:absolute;left:2219;top:14451;width:2;height:215" coordorigin="2219,14451" coordsize="2,215">
              <v:shape style="position:absolute;left:2219;top:14451;width:2;height:215" coordorigin="2219,14451" coordsize="0,215" path="m2219,14666l2219,14451e" filled="f" stroked="t" strokeweight=".711962pt" strokecolor="#2F2F2F">
                <v:path arrowok="t"/>
              </v:shape>
            </v:group>
            <v:group style="position:absolute;left:1543;top:14590;width:2;height:339" coordorigin="1543,14590" coordsize="2,339">
              <v:shape style="position:absolute;left:1543;top:14590;width:2;height:339" coordorigin="1543,14590" coordsize="0,339" path="m1543,14929l1543,14590e" filled="f" stroked="t" strokeweight=".474641pt" strokecolor="#232323">
                <v:path arrowok="t"/>
              </v:shape>
            </v:group>
            <v:group style="position:absolute;left:7229;top:14590;width:2;height:339" coordorigin="7229,14590" coordsize="2,339">
              <v:shape style="position:absolute;left:7229;top:14590;width:2;height:339" coordorigin="7229,14590" coordsize="0,339" path="m7229,14929l7229,14590e" filled="f" stroked="t" strokeweight=".474641pt" strokecolor="#232323">
                <v:path arrowok="t"/>
              </v:shape>
            </v:group>
            <v:group style="position:absolute;left:959;top:14050;width:2;height:1876" coordorigin="959,14050" coordsize="2,1876">
              <v:shape style="position:absolute;left:959;top:14050;width:2;height:1876" coordorigin="959,14050" coordsize="0,1876" path="m959,15926l959,14050e" filled="f" stroked="t" strokeweight=".949282pt" strokecolor="#3B3B3B">
                <v:path arrowok="t"/>
              </v:shape>
            </v:group>
            <v:group style="position:absolute;left:7231;top:14871;width:2;height:1055" coordorigin="7231,14871" coordsize="2,1055">
              <v:shape style="position:absolute;left:7231;top:14871;width:2;height:1055" coordorigin="7231,14871" coordsize="0,1055" path="m7231,15926l7231,14871e" filled="f" stroked="t" strokeweight=".949282pt" strokecolor="#3B3B3B">
                <v:path arrowok="t"/>
              </v:shape>
            </v:group>
            <v:group style="position:absolute;left:418;top:15917;width:2383;height:2" coordorigin="418,15917" coordsize="2383,2">
              <v:shape style="position:absolute;left:418;top:15917;width:2383;height:2" coordorigin="418,15917" coordsize="2383,0" path="m418,15917l2800,15917e" filled="f" stroked="t" strokeweight=".949282pt" strokecolor="#5B5B5B">
                <v:path arrowok="t"/>
              </v:shape>
            </v:group>
            <v:group style="position:absolute;left:425;top:15220;width:2;height:707" coordorigin="425,15220" coordsize="2,707">
              <v:shape style="position:absolute;left:425;top:15220;width:2;height:707" coordorigin="425,15220" coordsize="0,707" path="m425,15926l425,15220e" filled="f" stroked="t" strokeweight=".711962pt" strokecolor="#3B3B3B">
                <v:path arrowok="t"/>
              </v:shape>
            </v:group>
            <v:group style="position:absolute;left:1540;top:14843;width:2;height:1089" coordorigin="1540,14843" coordsize="2,1089">
              <v:shape style="position:absolute;left:1540;top:14843;width:2;height:1089" coordorigin="1540,14843" coordsize="0,1089" path="m1540,15931l1540,14843e" filled="f" stroked="t" strokeweight=".949282pt" strokecolor="#3B3B3B">
                <v:path arrowok="t"/>
              </v:shape>
            </v:group>
            <v:group style="position:absolute;left:2743;top:15917;width:432;height:2" coordorigin="2743,15917" coordsize="432,2">
              <v:shape style="position:absolute;left:2743;top:15917;width:432;height:2" coordorigin="2743,15917" coordsize="432,0" path="m2743,15917l3175,15917e" filled="f" stroked="t" strokeweight=".474641pt" strokecolor="#383838">
                <v:path arrowok="t"/>
              </v:shape>
            </v:group>
            <v:group style="position:absolute;left:3118;top:15912;width:8548;height:2" coordorigin="3118,15912" coordsize="8548,2">
              <v:shape style="position:absolute;left:3118;top:15912;width:8548;height:2" coordorigin="3118,15912" coordsize="8548,0" path="m3118,15912l11667,15912e" filled="f" stroked="t" strokeweight=".949282pt" strokecolor="#60646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696D70"/>
          <w:w w:val="76"/>
        </w:rPr>
        <w:t>Itfaiy</w:t>
      </w:r>
      <w:r>
        <w:rPr>
          <w:rFonts w:ascii="Arial" w:hAnsi="Arial" w:cs="Arial" w:eastAsia="Arial"/>
          <w:sz w:val="25"/>
          <w:szCs w:val="25"/>
          <w:color w:val="696D70"/>
          <w:w w:val="77"/>
        </w:rPr>
        <w:t>e</w:t>
      </w:r>
      <w:r>
        <w:rPr>
          <w:rFonts w:ascii="Arial" w:hAnsi="Arial" w:cs="Arial" w:eastAsia="Arial"/>
          <w:sz w:val="25"/>
          <w:szCs w:val="25"/>
          <w:color w:val="696D70"/>
          <w:spacing w:val="-3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696D70"/>
          <w:spacing w:val="0"/>
          <w:w w:val="73"/>
        </w:rPr>
        <w:t>Güne</w:t>
      </w:r>
      <w:r>
        <w:rPr>
          <w:rFonts w:ascii="Arial" w:hAnsi="Arial" w:cs="Arial" w:eastAsia="Arial"/>
          <w:sz w:val="24"/>
          <w:szCs w:val="24"/>
          <w:color w:val="696D70"/>
          <w:spacing w:val="0"/>
          <w:w w:val="73"/>
        </w:rPr>
        <w:t>y</w:t>
      </w:r>
      <w:r>
        <w:rPr>
          <w:rFonts w:ascii="Arial" w:hAnsi="Arial" w:cs="Arial" w:eastAsia="Arial"/>
          <w:sz w:val="24"/>
          <w:szCs w:val="24"/>
          <w:color w:val="696D70"/>
          <w:spacing w:val="7"/>
          <w:w w:val="73"/>
        </w:rPr>
        <w:t> </w:t>
      </w:r>
      <w:r>
        <w:rPr>
          <w:rFonts w:ascii="Arial" w:hAnsi="Arial" w:cs="Arial" w:eastAsia="Arial"/>
          <w:sz w:val="24"/>
          <w:szCs w:val="24"/>
          <w:color w:val="696D70"/>
          <w:spacing w:val="0"/>
          <w:w w:val="97"/>
        </w:rPr>
        <w:t>Böl</w:t>
      </w:r>
      <w:r>
        <w:rPr>
          <w:rFonts w:ascii="Arial" w:hAnsi="Arial" w:cs="Arial" w:eastAsia="Arial"/>
          <w:sz w:val="24"/>
          <w:szCs w:val="24"/>
          <w:color w:val="696D70"/>
          <w:spacing w:val="0"/>
          <w:w w:val="76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064" w:right="-20"/>
        <w:jc w:val="left"/>
        <w:rPr>
          <w:rFonts w:ascii="Courier New" w:hAnsi="Courier New" w:cs="Courier New" w:eastAsia="Courier New"/>
          <w:sz w:val="27"/>
          <w:szCs w:val="27"/>
        </w:rPr>
      </w:pPr>
      <w:rPr/>
      <w:r>
        <w:rPr>
          <w:rFonts w:ascii="Courier New" w:hAnsi="Courier New" w:cs="Courier New" w:eastAsia="Courier New"/>
          <w:sz w:val="27"/>
          <w:szCs w:val="27"/>
          <w:color w:val="3644AF"/>
          <w:spacing w:val="0"/>
          <w:w w:val="179"/>
          <w:i/>
        </w:rPr>
        <w:t>o</w:t>
      </w:r>
      <w:r>
        <w:rPr>
          <w:rFonts w:ascii="Courier New" w:hAnsi="Courier New" w:cs="Courier New" w:eastAsia="Courier New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7" w:lineRule="auto"/>
        <w:ind w:left="536" w:right="-71" w:firstLine="-10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68"/>
          <w:szCs w:val="68"/>
          <w:color w:val="2D2D2D"/>
          <w:spacing w:val="0"/>
          <w:w w:val="82"/>
          <w:b/>
          <w:bCs/>
        </w:rPr>
        <w:t>_i</w:t>
      </w:r>
      <w:r>
        <w:rPr>
          <w:rFonts w:ascii="Arial" w:hAnsi="Arial" w:cs="Arial" w:eastAsia="Arial"/>
          <w:sz w:val="68"/>
          <w:szCs w:val="68"/>
          <w:color w:val="2D2D2D"/>
          <w:spacing w:val="0"/>
          <w:w w:val="82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2"/>
        </w:rPr>
        <w:t>IZMIR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90"/>
          <w:b/>
          <w:bCs/>
        </w:rPr>
        <w:t>BÜYÜKSEHIR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43" w:lineRule="exact"/>
        <w:ind w:left="607" w:right="-19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>BELE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>D</w:t>
      </w:r>
      <w:r>
        <w:rPr>
          <w:rFonts w:ascii="Arial" w:hAnsi="Arial" w:cs="Arial" w:eastAsia="Arial"/>
          <w:sz w:val="15"/>
          <w:szCs w:val="15"/>
          <w:color w:val="2D2D2D"/>
          <w:spacing w:val="-15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525252"/>
          <w:spacing w:val="-3"/>
          <w:w w:val="163"/>
        </w:rPr>
        <w:t>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2"/>
        </w:rPr>
        <w:t>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exact"/>
        <w:ind w:left="364" w:right="456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504pt;margin-top:-3.976288pt;width:50.880001pt;height:45.119999pt;mso-position-horizontal-relative:page;mso-position-vertical-relative:paragraph;z-index:-15349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26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6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14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5"/>
        </w:rPr>
        <w:t>BAŞKANLIÖI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4" w:lineRule="exact"/>
        <w:ind w:left="1094" w:right="536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20" w:bottom="280" w:left="300" w:right="20"/>
          <w:cols w:num="2" w:equalWidth="0">
            <w:col w:w="1610" w:space="1663"/>
            <w:col w:w="8327"/>
          </w:cols>
        </w:sectPr>
      </w:pPr>
      <w:rPr/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120" w:right="-20"/>
        <w:jc w:val="left"/>
        <w:tabs>
          <w:tab w:pos="1480" w:val="left"/>
          <w:tab w:pos="312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23.05.20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4ı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9" w:lineRule="auto"/>
        <w:ind w:left="134" w:right="3006" w:firstLine="5"/>
        <w:jc w:val="left"/>
        <w:tabs>
          <w:tab w:pos="1480" w:val="left"/>
          <w:tab w:pos="3120" w:val="left"/>
          <w:tab w:pos="446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3431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</w:rPr>
        <w:t>GnlQ_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Karakaya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YazıbaşıfTORBALI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Karakaya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ıba11ffORBALI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20" w:right="-20"/>
        <w:jc w:val="left"/>
        <w:tabs>
          <w:tab w:pos="1460" w:val="left"/>
          <w:tab w:pos="418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Hurdaıi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34" w:lineRule="exact"/>
        <w:ind w:left="181" w:right="-20"/>
        <w:jc w:val="left"/>
        <w:tabs>
          <w:tab w:pos="3600" w:val="left"/>
          <w:tab w:pos="5780" w:val="left"/>
          <w:tab w:pos="62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371368pt;margin-top:12.314142pt;width:33.077818pt;height:24pt;mso-position-horizontal-relative:page;mso-position-vertical-relative:paragraph;z-index:-1534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  <w:position w:val="-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2"/>
        </w:rPr>
        <w:t>Ise: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4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3"/>
          <w:position w:val="-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3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5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361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000000"/>
          <w:position w:val="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0000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0000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0000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hsaQ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Çelık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Dığe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1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228"/>
          <w:position w:val="1"/>
        </w:rPr>
        <w:t>r-----------</w:t>
      </w:r>
      <w:r>
        <w:rPr>
          <w:rFonts w:ascii="Arial" w:hAnsi="Arial" w:cs="Arial" w:eastAsia="Arial"/>
          <w:sz w:val="21"/>
          <w:szCs w:val="21"/>
          <w:color w:val="2D2D2D"/>
          <w:spacing w:val="-44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373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525252"/>
          <w:spacing w:val="-83"/>
          <w:w w:val="373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373"/>
          <w:position w:val="1"/>
        </w:rPr>
        <w:t>---</w:t>
      </w:r>
      <w:r>
        <w:rPr>
          <w:rFonts w:ascii="Arial" w:hAnsi="Arial" w:cs="Arial" w:eastAsia="Arial"/>
          <w:sz w:val="21"/>
          <w:szCs w:val="21"/>
          <w:color w:val="2D2D2D"/>
          <w:spacing w:val="-171"/>
          <w:w w:val="373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373"/>
          <w:position w:val="1"/>
        </w:rPr>
        <w:t>---</w:t>
      </w:r>
      <w:r>
        <w:rPr>
          <w:rFonts w:ascii="Arial" w:hAnsi="Arial" w:cs="Arial" w:eastAsia="Arial"/>
          <w:sz w:val="21"/>
          <w:szCs w:val="21"/>
          <w:color w:val="525252"/>
          <w:spacing w:val="-171"/>
          <w:w w:val="373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409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2D2D2D"/>
          <w:spacing w:val="-129"/>
          <w:w w:val="409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409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525252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-7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92"/>
          <w:position w:val="1"/>
        </w:rPr>
        <w:t>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5963" w:right="-20"/>
        <w:jc w:val="left"/>
        <w:tabs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20"/>
        </w:sectPr>
      </w:pPr>
      <w:rPr/>
    </w:p>
    <w:p>
      <w:pPr>
        <w:spacing w:before="79" w:after="0" w:line="240" w:lineRule="auto"/>
        <w:ind w:left="1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:Vana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9" w:after="0" w:line="240" w:lineRule="auto"/>
        <w:ind w:right="-20"/>
        <w:jc w:val="left"/>
        <w:tabs>
          <w:tab w:pos="350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:Acropol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LTD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Kullanan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Acropol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LTD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ŞTi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:Ümmet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SJRIMLI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20"/>
          <w:cols w:num="2" w:equalWidth="0">
            <w:col w:w="1188" w:space="949"/>
            <w:col w:w="9463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09" w:lineRule="exact"/>
        <w:ind w:left="19" w:right="-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5248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424242"/>
          <w:spacing w:val="0"/>
          <w:w w:val="77"/>
        </w:rPr>
        <w:t>ps</w:t>
      </w:r>
      <w:r>
        <w:rPr>
          <w:rFonts w:ascii="Arial" w:hAnsi="Arial" w:cs="Arial" w:eastAsia="Arial"/>
          <w:sz w:val="26"/>
          <w:szCs w:val="26"/>
          <w:color w:val="424242"/>
          <w:spacing w:val="2"/>
          <w:w w:val="77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7"/>
        </w:rPr>
        <w:t>s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7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7"/>
        </w:rPr>
        <w:t>ıo9s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21:17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Elektrj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20"/>
          <w:cols w:num="4" w:equalWidth="0">
            <w:col w:w="626" w:space="1493"/>
            <w:col w:w="1891" w:space="631"/>
            <w:col w:w="2005" w:space="862"/>
            <w:col w:w="4092"/>
          </w:cols>
        </w:sectPr>
      </w:pPr>
      <w:rPr/>
    </w:p>
    <w:p>
      <w:pPr>
        <w:spacing w:before="27" w:after="0" w:line="240" w:lineRule="auto"/>
        <w:ind w:left="4630" w:right="3896"/>
        <w:jc w:val="center"/>
        <w:tabs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616" w:right="38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mniye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2138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20"/>
        </w:sectPr>
      </w:pPr>
      <w:rPr/>
    </w:p>
    <w:p>
      <w:pPr>
        <w:spacing w:before="17" w:after="0" w:line="240" w:lineRule="auto"/>
        <w:ind w:left="120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.cı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254"/>
          <w:i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424242"/>
          <w:spacing w:val="-24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21:17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14" w:lineRule="exact"/>
        <w:ind w:left="214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4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1"/>
        </w:rPr>
        <w:t>1:35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: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20"/>
          <w:cols w:num="3" w:equalWidth="0">
            <w:col w:w="3580" w:space="1060"/>
            <w:col w:w="1100" w:space="1772"/>
            <w:col w:w="408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0" w:right="24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25" w:right="112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0" w:right="43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6"/>
        </w:rPr>
        <w:t>öndOrme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25" w:right="5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2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2" w:right="72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9" w:lineRule="auto"/>
        <w:ind w:left="125" w:right="214" w:firstLine="-2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!AraçGereç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Yanur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87"/>
        </w:rPr>
        <w:t>e.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9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ÜNSALAN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plastikleri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90" w:right="41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öndürmedc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51" w:right="-20"/>
        <w:jc w:val="left"/>
        <w:tabs>
          <w:tab w:pos="2620" w:val="left"/>
          <w:tab w:pos="44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88"/>
        </w:rPr>
        <w:t>köpUk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>işlenerek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IKöpll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K.</w:t>
      </w:r>
      <w:r>
        <w:rPr>
          <w:rFonts w:ascii="Arial" w:hAnsi="Arial" w:cs="Arial" w:eastAsia="Arial"/>
          <w:sz w:val="19"/>
          <w:szCs w:val="19"/>
          <w:color w:val="2D2D2D"/>
          <w:spacing w:val="-14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1" w:after="0" w:line="240" w:lineRule="auto"/>
        <w:ind w:left="4374" w:right="3421"/>
        <w:jc w:val="center"/>
        <w:tabs>
          <w:tab w:pos="59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lt50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Plastik'e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hurdaları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54" w:right="95" w:firstLine="12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Plastik'i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bahçesind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0"/>
          <w:w w:val="11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depolanmış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2"/>
        </w:rPr>
        <w:t>urd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9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atıklarında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soıuşturma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depolanmı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aııklarıı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alanında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atıklarını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kanaati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55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</w:rPr>
        <w:t>arılmıştır.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</w:rPr>
        <w:t>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0"/>
          <w:w w:val="16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exact"/>
        <w:ind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2"/>
          <w:w w:val="9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Acropol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3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ŞTi.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1"/>
        </w:rPr>
        <w:t>IBed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6"/>
          <w:w w:val="9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1"/>
          <w:w w:val="6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4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47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nileınedi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20"/>
          <w:cols w:num="2" w:equalWidth="0">
            <w:col w:w="1831" w:space="288"/>
            <w:col w:w="9481"/>
          </w:cols>
        </w:sectPr>
      </w:pPr>
      <w:rPr/>
    </w:p>
    <w:p>
      <w:pPr>
        <w:spacing w:before="5" w:after="0" w:line="240" w:lineRule="auto"/>
        <w:ind w:left="125" w:right="-20"/>
        <w:jc w:val="left"/>
        <w:tabs>
          <w:tab w:pos="218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.200001pt;margin-top:35.153542pt;width:567.710643pt;height:769.712765pt;mso-position-horizontal-relative:page;mso-position-vertical-relative:page;z-index:-15348" coordorigin="384,703" coordsize="11354,15394">
            <v:shape style="position:absolute;left:384;top:12154;width:6432;height:2842" type="#_x0000_t75">
              <v:imagedata r:id="rId21" o:title=""/>
            </v:shape>
            <v:group style="position:absolute;left:411;top:736;width:11311;height:2" coordorigin="411,736" coordsize="11311,2">
              <v:shape style="position:absolute;left:411;top:736;width:11311;height:2" coordorigin="411,736" coordsize="11311,0" path="m411,736l11722,736e" filled="f" stroked="t" strokeweight=".70051pt" strokecolor="#575757">
                <v:path arrowok="t"/>
              </v:shape>
            </v:group>
            <v:group style="position:absolute;left:409;top:710;width:2;height:15380" coordorigin="409,710" coordsize="2,15380">
              <v:shape style="position:absolute;left:409;top:710;width:2;height:15380" coordorigin="409,710" coordsize="0,15380" path="m409,16090l409,710e" filled="f" stroked="t" strokeweight=".70051pt" strokecolor="#4B4B4B">
                <v:path arrowok="t"/>
              </v:shape>
            </v:group>
            <v:group style="position:absolute;left:2428;top:720;width:2;height:1496" coordorigin="2428,720" coordsize="2,1496">
              <v:shape style="position:absolute;left:2428;top:720;width:2;height:1496" coordorigin="2428,720" coordsize="0,1496" path="m2428,2215l2428,720e" filled="f" stroked="t" strokeweight=".70051pt" strokecolor="#545454">
                <v:path arrowok="t"/>
              </v:shape>
            </v:group>
            <v:group style="position:absolute;left:9107;top:729;width:2;height:1496" coordorigin="9107,729" coordsize="2,1496">
              <v:shape style="position:absolute;left:9107;top:729;width:2;height:1496" coordorigin="9107,729" coordsize="0,1496" path="m9107,2225l9107,729e" filled="f" stroked="t" strokeweight=".70051pt" strokecolor="#4F4F4F">
                <v:path arrowok="t"/>
              </v:shape>
            </v:group>
            <v:group style="position:absolute;left:1756;top:11129;width:2;height:899" coordorigin="1756,11129" coordsize="2,899">
              <v:shape style="position:absolute;left:1756;top:11129;width:2;height:899" coordorigin="1756,11129" coordsize="0,899" path="m1756,12029l1756,11129e" filled="f" stroked="t" strokeweight=".70051pt" strokecolor="#575757">
                <v:path arrowok="t"/>
              </v:shape>
            </v:group>
            <v:group style="position:absolute;left:2424;top:4128;width:2;height:7915" coordorigin="2424,4128" coordsize="2,7915">
              <v:shape style="position:absolute;left:2424;top:4128;width:2;height:7915" coordorigin="2424,4128" coordsize="0,7915" path="m2424,12043l2424,4128e" filled="f" stroked="t" strokeweight=".70051pt" strokecolor="#575757">
                <v:path arrowok="t"/>
              </v:shape>
            </v:group>
            <v:group style="position:absolute;left:3897;top:3399;width:2;height:748" coordorigin="3897,3399" coordsize="2,748">
              <v:shape style="position:absolute;left:3897;top:3399;width:2;height:748" coordorigin="3897,3399" coordsize="0,748" path="m3897,4147l3897,3399e" filled="f" stroked="t" strokeweight=".934013pt" strokecolor="#4F4F4F">
                <v:path arrowok="t"/>
              </v:shape>
            </v:group>
            <v:group style="position:absolute;left:411;top:2211;width:11316;height:2" coordorigin="411,2211" coordsize="11316,2">
              <v:shape style="position:absolute;left:411;top:2211;width:11316;height:2" coordorigin="411,2211" coordsize="11316,0" path="m411,2211l11727,2211e" filled="f" stroked="t" strokeweight=".70051pt" strokecolor="#4F4F4F">
                <v:path arrowok="t"/>
              </v:shape>
            </v:group>
            <v:group style="position:absolute;left:406;top:2452;width:11320;height:2" coordorigin="406,2452" coordsize="11320,2">
              <v:shape style="position:absolute;left:406;top:2452;width:11320;height:2" coordorigin="406,2452" coordsize="11320,0" path="m406,2452l11727,2452e" filled="f" stroked="t" strokeweight=".70051pt" strokecolor="#4F4F4F">
                <v:path arrowok="t"/>
              </v:shape>
            </v:group>
            <v:group style="position:absolute;left:411;top:2694;width:11316;height:2" coordorigin="411,2694" coordsize="11316,2">
              <v:shape style="position:absolute;left:411;top:2694;width:11316;height:2" coordorigin="411,2694" coordsize="11316,0" path="m411,2694l11727,2694e" filled="f" stroked="t" strokeweight=".70051pt" strokecolor="#4F4F4F">
                <v:path arrowok="t"/>
              </v:shape>
            </v:group>
            <v:group style="position:absolute;left:406;top:2930;width:11320;height:2" coordorigin="406,2930" coordsize="11320,2">
              <v:shape style="position:absolute;left:406;top:2930;width:11320;height:2" coordorigin="406,2930" coordsize="11320,0" path="m406,2930l11727,2930e" filled="f" stroked="t" strokeweight=".70051pt" strokecolor="#4F4F4F">
                <v:path arrowok="t"/>
              </v:shape>
            </v:group>
            <v:group style="position:absolute;left:411;top:3167;width:11316;height:2" coordorigin="411,3167" coordsize="11316,2">
              <v:shape style="position:absolute;left:411;top:3167;width:11316;height:2" coordorigin="411,3167" coordsize="11316,0" path="m411,3167l11727,3167e" filled="f" stroked="t" strokeweight=".70051pt" strokecolor="#4F4F4F">
                <v:path arrowok="t"/>
              </v:shape>
            </v:group>
            <v:group style="position:absolute;left:406;top:3408;width:11325;height:2" coordorigin="406,3408" coordsize="11325,2">
              <v:shape style="position:absolute;left:406;top:3408;width:11325;height:2" coordorigin="406,3408" coordsize="11325,0" path="m406,3408l11731,3408e" filled="f" stroked="t" strokeweight=".70051pt" strokecolor="#4F4F4F">
                <v:path arrowok="t"/>
              </v:shape>
            </v:group>
            <v:group style="position:absolute;left:6954;top:3404;width:2;height:748" coordorigin="6954,3404" coordsize="2,748">
              <v:shape style="position:absolute;left:6954;top:3404;width:2;height:748" coordorigin="6954,3404" coordsize="0,748" path="m6954,4152l6954,3404e" filled="f" stroked="t" strokeweight=".70051pt" strokecolor="#4B4B4B">
                <v:path arrowok="t"/>
              </v:shape>
            </v:group>
            <v:group style="position:absolute;left:11722;top:734;width:2;height:8876" coordorigin="11722,734" coordsize="2,8876">
              <v:shape style="position:absolute;left:11722;top:734;width:2;height:8876" coordorigin="11722,734" coordsize="0,8876" path="m11722,9610l11722,734e" filled="f" stroked="t" strokeweight=".70051pt" strokecolor="#646464">
                <v:path arrowok="t"/>
              </v:shape>
            </v:group>
            <v:group style="position:absolute;left:411;top:4137;width:11316;height:2" coordorigin="411,4137" coordsize="11316,2">
              <v:shape style="position:absolute;left:411;top:4137;width:11316;height:2" coordorigin="411,4137" coordsize="11316,0" path="m411,4137l11727,4137e" filled="f" stroked="t" strokeweight=".70051pt" strokecolor="#4B4B4B">
                <v:path arrowok="t"/>
              </v:shape>
            </v:group>
            <v:group style="position:absolute;left:2419;top:4653;width:9307;height:2" coordorigin="2419,4653" coordsize="9307,2">
              <v:shape style="position:absolute;left:2419;top:4653;width:9307;height:2" coordorigin="2419,4653" coordsize="9307,0" path="m2419,4653l11727,4653e" filled="f" stroked="t" strokeweight=".70051pt" strokecolor="#646464">
                <v:path arrowok="t"/>
              </v:shape>
            </v:group>
            <v:group style="position:absolute;left:4929;top:4644;width:2;height:2159" coordorigin="4929,4644" coordsize="2,2159">
              <v:shape style="position:absolute;left:4929;top:4644;width:2;height:2159" coordorigin="4929,4644" coordsize="0,2159" path="m4929,6803l4929,4644e" filled="f" stroked="t" strokeweight=".70051pt" strokecolor="#4B4B4B">
                <v:path arrowok="t"/>
              </v:shape>
            </v:group>
            <v:group style="position:absolute;left:4922;top:5136;width:6804;height:2" coordorigin="4922,5136" coordsize="6804,2">
              <v:shape style="position:absolute;left:4922;top:5136;width:6804;height:2" coordorigin="4922,5136" coordsize="6804,0" path="m4922,5136l11727,5136e" filled="f" stroked="t" strokeweight=".70051pt" strokecolor="#575757">
                <v:path arrowok="t"/>
              </v:shape>
            </v:group>
            <v:group style="position:absolute;left:4918;top:5373;width:6814;height:2" coordorigin="4918,5373" coordsize="6814,2">
              <v:shape style="position:absolute;left:4918;top:5373;width:6814;height:2" coordorigin="4918,5373" coordsize="6814,0" path="m4918,5373l11731,5373e" filled="f" stroked="t" strokeweight=".70051pt" strokecolor="#545454">
                <v:path arrowok="t"/>
              </v:shape>
            </v:group>
            <v:group style="position:absolute;left:4922;top:5614;width:6804;height:2" coordorigin="4922,5614" coordsize="6804,2">
              <v:shape style="position:absolute;left:4922;top:5614;width:6804;height:2" coordorigin="4922,5614" coordsize="6804,0" path="m4922,5614l11727,5614e" filled="f" stroked="t" strokeweight=".70051pt" strokecolor="#545454">
                <v:path arrowok="t"/>
              </v:shape>
            </v:group>
            <v:group style="position:absolute;left:2414;top:5851;width:9317;height:2" coordorigin="2414,5851" coordsize="9317,2">
              <v:shape style="position:absolute;left:2414;top:5851;width:9317;height:2" coordorigin="2414,5851" coordsize="9317,0" path="m2414,5851l11731,5851e" filled="f" stroked="t" strokeweight=".70051pt" strokecolor="#545454">
                <v:path arrowok="t"/>
              </v:shape>
            </v:group>
            <v:group style="position:absolute;left:402;top:6092;width:11325;height:2" coordorigin="402,6092" coordsize="11325,2">
              <v:shape style="position:absolute;left:402;top:6092;width:11325;height:2" coordorigin="402,6092" coordsize="11325,0" path="m402,6092l11727,6092e" filled="f" stroked="t" strokeweight=".70051pt" strokecolor="#4F4F4F">
                <v:path arrowok="t"/>
              </v:shape>
            </v:group>
            <v:group style="position:absolute;left:406;top:4412;width:11325;height:2" coordorigin="406,4412" coordsize="11325,2">
              <v:shape style="position:absolute;left:406;top:4412;width:11325;height:2" coordorigin="406,4412" coordsize="11325,0" path="m406,4412l11731,4412e" filled="f" stroked="t" strokeweight=".70051pt" strokecolor="#545454">
                <v:path arrowok="t"/>
              </v:shape>
            </v:group>
            <v:group style="position:absolute;left:2419;top:6561;width:9307;height:2" coordorigin="2419,6561" coordsize="9307,2">
              <v:shape style="position:absolute;left:2419;top:6561;width:9307;height:2" coordorigin="2419,6561" coordsize="9307,0" path="m2419,6561l11727,6561e" filled="f" stroked="t" strokeweight=".70051pt" strokecolor="#545454">
                <v:path arrowok="t"/>
              </v:shape>
            </v:group>
            <v:group style="position:absolute;left:7790;top:6083;width:2;height:720" coordorigin="7790,6083" coordsize="2,720">
              <v:shape style="position:absolute;left:7790;top:6083;width:2;height:720" coordorigin="7790,6083" coordsize="0,720" path="m7790,6803l7790,6083e" filled="f" stroked="t" strokeweight=".934013pt" strokecolor="#4B4B4B">
                <v:path arrowok="t"/>
              </v:shape>
            </v:group>
            <v:group style="position:absolute;left:2414;top:6798;width:9317;height:2" coordorigin="2414,6798" coordsize="9317,2">
              <v:shape style="position:absolute;left:2414;top:6798;width:9317;height:2" coordorigin="2414,6798" coordsize="9317,0" path="m2414,6798l11731,6798e" filled="f" stroked="t" strokeweight=".70051pt" strokecolor="#545454">
                <v:path arrowok="t"/>
              </v:shape>
            </v:group>
            <v:group style="position:absolute;left:402;top:7037;width:11325;height:2" coordorigin="402,7037" coordsize="11325,2">
              <v:shape style="position:absolute;left:402;top:7037;width:11325;height:2" coordorigin="402,7037" coordsize="11325,0" path="m402,7037l11727,7037e" filled="f" stroked="t" strokeweight=".70051pt" strokecolor="#545454">
                <v:path arrowok="t"/>
              </v:shape>
            </v:group>
            <v:group style="position:absolute;left:4929;top:7494;width:2;height:738" coordorigin="4929,7494" coordsize="2,738">
              <v:shape style="position:absolute;left:4929;top:7494;width:2;height:738" coordorigin="4929,7494" coordsize="0,738" path="m4929,8232l4929,7494e" filled="f" stroked="t" strokeweight=".70051pt" strokecolor="#4B4B4B">
                <v:path arrowok="t"/>
              </v:shape>
            </v:group>
            <v:group style="position:absolute;left:4918;top:7745;width:6814;height:2" coordorigin="4918,7745" coordsize="6814,2">
              <v:shape style="position:absolute;left:4918;top:7745;width:6814;height:2" coordorigin="4918,7745" coordsize="6814,0" path="m4918,7745l11731,7745e" filled="f" stroked="t" strokeweight=".70051pt" strokecolor="#545454">
                <v:path arrowok="t"/>
              </v:shape>
            </v:group>
            <v:group style="position:absolute;left:397;top:8218;width:11334;height:2" coordorigin="397,8218" coordsize="11334,2">
              <v:shape style="position:absolute;left:397;top:8218;width:11334;height:2" coordorigin="397,8218" coordsize="11334,0" path="m397,8218l11731,8218e" filled="f" stroked="t" strokeweight=".70051pt" strokecolor="#545454">
                <v:path arrowok="t"/>
              </v:shape>
            </v:group>
            <v:group style="position:absolute;left:402;top:7503;width:11325;height:2" coordorigin="402,7503" coordsize="11325,2">
              <v:shape style="position:absolute;left:402;top:7503;width:11325;height:2" coordorigin="402,7503" coordsize="11325,0" path="m402,7503l11727,7503e" filled="f" stroked="t" strokeweight=".70051pt" strokecolor="#545454">
                <v:path arrowok="t"/>
              </v:shape>
            </v:group>
            <v:group style="position:absolute;left:402;top:9018;width:11330;height:2" coordorigin="402,9018" coordsize="11330,2">
              <v:shape style="position:absolute;left:402;top:9018;width:11330;height:2" coordorigin="402,9018" coordsize="11330,0" path="m402,9018l11731,9018e" filled="f" stroked="t" strokeweight=".70051pt" strokecolor="#545454">
                <v:path arrowok="t"/>
              </v:shape>
            </v:group>
            <v:group style="position:absolute;left:402;top:9946;width:2036;height:2" coordorigin="402,9946" coordsize="2036,2">
              <v:shape style="position:absolute;left:402;top:9946;width:2036;height:2" coordorigin="402,9946" coordsize="2036,0" path="m402,9946l2438,9946e" filled="f" stroked="t" strokeweight=".70051pt" strokecolor="#4F4F4F">
                <v:path arrowok="t"/>
              </v:shape>
            </v:group>
            <v:group style="position:absolute;left:397;top:10187;width:11311;height:2" coordorigin="397,10187" coordsize="11311,2">
              <v:shape style="position:absolute;left:397;top:10187;width:11311;height:2" coordorigin="397,10187" coordsize="11311,0" path="m397,10187l11708,10187e" filled="f" stroked="t" strokeweight=".70051pt" strokecolor="#545454">
                <v:path arrowok="t"/>
              </v:shape>
            </v:group>
            <v:group style="position:absolute;left:402;top:10424;width:11302;height:2" coordorigin="402,10424" coordsize="11302,2">
              <v:shape style="position:absolute;left:402;top:10424;width:11302;height:2" coordorigin="402,10424" coordsize="11302,0" path="m402,10424l11703,10424e" filled="f" stroked="t" strokeweight=".70051pt" strokecolor="#545454">
                <v:path arrowok="t"/>
              </v:shape>
            </v:group>
            <v:group style="position:absolute;left:402;top:10897;width:11302;height:2" coordorigin="402,10897" coordsize="11302,2">
              <v:shape style="position:absolute;left:402;top:10897;width:11302;height:2" coordorigin="402,10897" coordsize="11302,0" path="m402,10897l11703,10897e" filled="f" stroked="t" strokeweight=".70051pt" strokecolor="#575757">
                <v:path arrowok="t"/>
              </v:shape>
            </v:group>
            <v:group style="position:absolute;left:397;top:11134;width:11297;height:2" coordorigin="397,11134" coordsize="11297,2">
              <v:shape style="position:absolute;left:397;top:11134;width:11297;height:2" coordorigin="397,11134" coordsize="11297,0" path="m397,11134l11694,11134e" filled="f" stroked="t" strokeweight=".70051pt" strokecolor="#545454">
                <v:path arrowok="t"/>
              </v:shape>
            </v:group>
            <v:group style="position:absolute;left:1184;top:11129;width:2;height:1089" coordorigin="1184,11129" coordsize="2,1089">
              <v:shape style="position:absolute;left:1184;top:11129;width:2;height:1089" coordorigin="1184,11129" coordsize="0,1089" path="m1184,12218l1184,11129e" filled="f" stroked="t" strokeweight=".70051pt" strokecolor="#575757">
                <v:path arrowok="t"/>
              </v:shape>
            </v:group>
            <v:group style="position:absolute;left:7351;top:11129;width:2;height:4961" coordorigin="7351,11129" coordsize="2,4961">
              <v:shape style="position:absolute;left:7351;top:11129;width:2;height:4961" coordorigin="7351,11129" coordsize="0,4961" path="m7351,16090l7351,11129e" filled="f" stroked="t" strokeweight=".70051pt" strokecolor="#545454">
                <v:path arrowok="t"/>
              </v:shape>
            </v:group>
            <v:group style="position:absolute;left:402;top:11375;width:11292;height:2" coordorigin="402,11375" coordsize="11292,2">
              <v:shape style="position:absolute;left:402;top:11375;width:11292;height:2" coordorigin="402,11375" coordsize="11292,0" path="m402,11375l11694,11375e" filled="f" stroked="t" strokeweight=".70051pt" strokecolor="#575757">
                <v:path arrowok="t"/>
              </v:shape>
            </v:group>
            <v:group style="position:absolute;left:397;top:16081;width:11203;height:2" coordorigin="397,16081" coordsize="11203,2">
              <v:shape style="position:absolute;left:397;top:16081;width:11203;height:2" coordorigin="397,16081" coordsize="11203,0" path="m397,16081l11600,16081e" filled="f" stroked="t" strokeweight=".70051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1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0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1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:23:09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4" w:right="-20"/>
        <w:jc w:val="left"/>
        <w:tabs>
          <w:tab w:pos="1000" w:val="left"/>
          <w:tab w:pos="150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EKİP:L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73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left="4957" w:right="56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89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8.560001pt;height:15.36pt;mso-position-horizontal-relative:char;mso-position-vertical-relative:line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86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99.839993pt;height:100.8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28" w:after="0" w:line="240" w:lineRule="auto"/>
        <w:ind w:left="2605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D2D2D"/>
          <w:w w:val="115"/>
          <w:b/>
          <w:bCs/>
        </w:rPr>
        <w:t>Ergün</w:t>
      </w:r>
      <w:r>
        <w:rPr>
          <w:rFonts w:ascii="Arial" w:hAnsi="Arial" w:cs="Arial" w:eastAsia="Arial"/>
          <w:sz w:val="25"/>
          <w:szCs w:val="25"/>
          <w:color w:val="2D2D2D"/>
          <w:spacing w:val="-37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696969"/>
          <w:spacing w:val="0"/>
          <w:w w:val="100"/>
          <w:b/>
          <w:bCs/>
        </w:rPr>
        <w:t>KA</w:t>
      </w:r>
      <w:r>
        <w:rPr>
          <w:rFonts w:ascii="Arial" w:hAnsi="Arial" w:cs="Arial" w:eastAsia="Arial"/>
          <w:sz w:val="25"/>
          <w:szCs w:val="25"/>
          <w:color w:val="696969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25"/>
          <w:szCs w:val="25"/>
          <w:color w:val="696969"/>
          <w:spacing w:val="10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696969"/>
          <w:spacing w:val="0"/>
          <w:w w:val="127"/>
        </w:rPr>
        <w:t>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68" w:lineRule="exact"/>
        <w:ind w:left="2432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4"/>
          <w:szCs w:val="24"/>
          <w:color w:val="2D2D2D"/>
          <w:spacing w:val="0"/>
          <w:w w:val="75"/>
        </w:rPr>
        <w:t>Itfaiy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75"/>
        </w:rPr>
        <w:t>e</w:t>
      </w:r>
      <w:r>
        <w:rPr>
          <w:rFonts w:ascii="Arial" w:hAnsi="Arial" w:cs="Arial" w:eastAsia="Arial"/>
          <w:sz w:val="24"/>
          <w:szCs w:val="24"/>
          <w:color w:val="2D2D2D"/>
          <w:spacing w:val="1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5"/>
        </w:rPr>
        <w:t>Güne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5"/>
        </w:rPr>
        <w:t>y</w:t>
      </w:r>
      <w:r>
        <w:rPr>
          <w:rFonts w:ascii="Arial" w:hAnsi="Arial" w:cs="Arial" w:eastAsia="Arial"/>
          <w:sz w:val="23"/>
          <w:szCs w:val="23"/>
          <w:color w:val="2D2D2D"/>
          <w:spacing w:val="2"/>
          <w:w w:val="75"/>
        </w:rPr>
        <w:t> 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76"/>
        </w:rPr>
        <w:t>B</w:t>
      </w:r>
      <w:r>
        <w:rPr>
          <w:rFonts w:ascii="Arial" w:hAnsi="Arial" w:cs="Arial" w:eastAsia="Arial"/>
          <w:sz w:val="23"/>
          <w:szCs w:val="23"/>
          <w:color w:val="696969"/>
          <w:spacing w:val="-77"/>
          <w:w w:val="77"/>
        </w:rPr>
        <w:t>ö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150"/>
        </w:rPr>
        <w:t>l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8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9" w:after="0" w:line="653" w:lineRule="exact"/>
        <w:ind w:left="3642" w:right="-20"/>
        <w:jc w:val="left"/>
        <w:rPr>
          <w:rFonts w:ascii="Courier New" w:hAnsi="Courier New" w:cs="Courier New" w:eastAsia="Courier New"/>
          <w:sz w:val="58"/>
          <w:szCs w:val="58"/>
        </w:rPr>
      </w:pPr>
      <w:rPr/>
      <w:r>
        <w:rPr>
          <w:rFonts w:ascii="Courier New" w:hAnsi="Courier New" w:cs="Courier New" w:eastAsia="Courier New"/>
          <w:sz w:val="58"/>
          <w:szCs w:val="58"/>
          <w:color w:val="333FA8"/>
          <w:spacing w:val="0"/>
          <w:w w:val="204"/>
          <w:position w:val="4"/>
        </w:rPr>
        <w:t>5$</w:t>
      </w:r>
      <w:r>
        <w:rPr>
          <w:rFonts w:ascii="Courier New" w:hAnsi="Courier New" w:cs="Courier New" w:eastAsia="Courier New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0" w:after="0" w:line="302" w:lineRule="exact"/>
        <w:ind w:left="6013" w:right="5377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AFAEC1"/>
          <w:spacing w:val="0"/>
          <w:w w:val="105"/>
        </w:rPr>
        <w:t>\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00" w:right="2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636" w:right="4233" w:firstLine="-113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985325pt;margin-top:-12.816365pt;width:20.248701pt;height:42.5pt;mso-position-horizontal-relative:page;mso-position-vertical-relative:paragraph;z-index:-15342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2F2F2F"/>
                      <w:spacing w:val="0"/>
                      <w:w w:val="171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BÜ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"/>
          <w:w w:val="10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89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7"/>
          <w:w w:val="10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4"/>
          <w:w w:val="100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3"/>
        </w:rPr>
        <w:t>BELED.İ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59" w:lineRule="exact"/>
        <w:ind w:left="87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1"/>
          <w:position w:val="-1"/>
        </w:rPr>
        <w:t>!ZMIR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603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3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654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24.535858pt;margin-top:8.561743pt;width:.1pt;height:12.105343pt;mso-position-horizontal-relative:page;mso-position-vertical-relative:paragraph;z-index:-15345" coordorigin="491,171" coordsize="2,242">
            <v:shape style="position:absolute;left:491;top:171;width:2;height:242" coordorigin="491,171" coordsize="0,242" path="m491,413l491,171e" filled="f" stroked="t" strokeweight=".234793pt" strokecolor="#48484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2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5" w:after="0" w:line="231" w:lineRule="auto"/>
        <w:ind w:left="142" w:right="2166" w:firstLine="-5"/>
        <w:jc w:val="left"/>
        <w:tabs>
          <w:tab w:pos="1480" w:val="left"/>
          <w:tab w:pos="3000" w:val="left"/>
          <w:tab w:pos="4360" w:val="left"/>
          <w:tab w:pos="5300" w:val="left"/>
          <w:tab w:pos="7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9"/>
          <w:position w:val="0"/>
        </w:rPr>
        <w:t>!Bi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41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20:53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1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3430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lBildiriı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0"/>
        </w:rPr>
        <w:t>iı</w:t>
      </w:r>
      <w:r>
        <w:rPr>
          <w:rFonts w:ascii="Arial" w:hAnsi="Arial" w:cs="Arial" w:eastAsia="Arial"/>
          <w:sz w:val="22"/>
          <w:szCs w:val="22"/>
          <w:color w:val="2F2F2F"/>
          <w:spacing w:val="-17"/>
          <w:w w:val="100"/>
          <w:position w:val="0"/>
        </w:rPr>
        <w:t>f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54545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1"/>
          <w:position w:val="0"/>
        </w:rPr>
        <w:t>HakanAKKUŞ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:Çelebi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Meba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Outlet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86" w:lineRule="exact"/>
        <w:ind w:right="127"/>
        <w:jc w:val="right"/>
        <w:rPr>
          <w:rFonts w:ascii="Arial" w:hAnsi="Arial" w:cs="Arial" w:eastAsia="Arial"/>
          <w:sz w:val="45"/>
          <w:szCs w:val="45"/>
        </w:rPr>
      </w:pPr>
      <w:rPr/>
      <w:r>
        <w:rPr/>
        <w:pict>
          <v:group style="position:absolute;margin-left:351.015381pt;margin-top:23.549618pt;width:.1pt;height:18.514054pt;mso-position-horizontal-relative:page;mso-position-vertical-relative:paragraph;z-index:-15344" coordorigin="7020,471" coordsize="2,370">
            <v:shape style="position:absolute;left:7020;top:471;width:2;height:370" coordorigin="7020,471" coordsize="0,370" path="m7020,841l7020,471e" filled="f" stroked="t" strokeweight=".234793pt" strokecolor="#54545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592426pt;margin-top:.64056pt;width:493.500906pt;height:24.677705pt;mso-position-horizontal-relative:page;mso-position-vertical-relative:paragraph;z-index:-15343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4" w:hRule="exact"/>
                    </w:trPr>
                    <w:tc>
                      <w:tcPr>
                        <w:tcW w:w="1215" w:type="dxa"/>
                        <w:tcBorders>
                          <w:top w:val="single" w:sz="5.635032" w:space="0" w:color="606060"/>
                          <w:bottom w:val="single" w:sz="5.6350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6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Dowu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334" w:type="dxa"/>
                        <w:tcBorders>
                          <w:top w:val="single" w:sz="5.635032" w:space="0" w:color="606060"/>
                          <w:bottom w:val="single" w:sz="5.6350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6" w:lineRule="exact"/>
                          <w:ind w:left="17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2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-32"/>
                            <w:w w:val="12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100"/>
                          </w:rPr>
                          <w:t>Çelebi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93"/>
                          </w:rPr>
                          <w:t>Malı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9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11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431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90"/>
                          </w:rPr>
                          <w:t>Güzelbahç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-39"/>
                            <w:w w:val="91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spacing w:val="0"/>
                            <w:w w:val="11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14141"/>
                            <w:spacing w:val="0"/>
                            <w:w w:val="82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14141"/>
                            <w:spacing w:val="0"/>
                            <w:w w:val="82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14141"/>
                            <w:spacing w:val="5"/>
                            <w:w w:val="82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322" w:type="dxa"/>
                        <w:tcBorders>
                          <w:top w:val="nil" w:sz="6" w:space="0" w:color="auto"/>
                          <w:bottom w:val="single" w:sz="5.63503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1215" w:type="dxa"/>
                        <w:tcBorders>
                          <w:top w:val="single" w:sz="5.635032" w:space="0" w:color="545454"/>
                          <w:bottom w:val="single" w:sz="5.635032" w:space="0" w:color="4F4F4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9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94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9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8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Türil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334" w:type="dxa"/>
                        <w:tcBorders>
                          <w:top w:val="single" w:sz="5.635032" w:space="0" w:color="545454"/>
                          <w:bottom w:val="single" w:sz="5.635032" w:space="0" w:color="4F4F4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1" w:lineRule="exact"/>
                          <w:ind w:left="173" w:right="-20"/>
                          <w:jc w:val="left"/>
                          <w:tabs>
                            <w:tab w:pos="2820" w:val="left"/>
                          </w:tabs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Hurd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95"/>
                          </w:rPr>
                          <w:t>Yangm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10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0"/>
                          </w:rPr>
                          <w:t>SINIPI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322" w:type="dxa"/>
                        <w:tcBorders>
                          <w:top w:val="single" w:sz="5.635032" w:space="0" w:color="545454"/>
                          <w:bottom w:val="single" w:sz="5.635032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1" w:lineRule="exact"/>
                          <w:ind w:left="125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95"/>
                            <w:position w:val="-1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3"/>
                            <w:w w:val="95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spacing w:val="-1"/>
                            <w:w w:val="95"/>
                            <w:position w:val="-1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95"/>
                            <w:position w:val="-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95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11"/>
                            <w:w w:val="9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95"/>
                            <w:position w:val="-1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8"/>
                            <w:w w:val="9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spacing w:val="0"/>
                            <w:w w:val="128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45454"/>
                            <w:spacing w:val="-21"/>
                            <w:w w:val="128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92"/>
                            <w:position w:val="-1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92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6"/>
                            <w:w w:val="9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14141"/>
                            <w:spacing w:val="0"/>
                            <w:w w:val="100"/>
                            <w:position w:val="-1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45"/>
          <w:szCs w:val="45"/>
          <w:color w:val="9C9C9C"/>
          <w:spacing w:val="0"/>
          <w:w w:val="51"/>
        </w:rPr>
        <w:t>'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</w:rPr>
      </w:r>
    </w:p>
    <w:p>
      <w:pPr>
        <w:spacing w:before="2" w:after="0" w:line="298" w:lineRule="exact"/>
        <w:ind w:left="147" w:right="-20"/>
        <w:jc w:val="left"/>
        <w:tabs>
          <w:tab w:pos="348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  <w:position w:val="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  <w:position w:val="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0"/>
          <w:w w:val="95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5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2"/>
          <w:position w:val="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"/>
          <w:w w:val="92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8"/>
          <w:position w:val="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7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14141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04" w:lineRule="exact"/>
        <w:ind w:left="349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6"/>
        </w:rPr>
        <w:t>Betonarm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6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9"/>
          <w:position w:val="16"/>
        </w:rPr>
        <w:t>Kagirl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3"/>
          <w:w w:val="89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16"/>
        </w:rPr>
        <w:t>Ah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96"/>
          <w:position w:val="1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463"/>
          <w:position w:val="1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25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6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7"/>
          <w:w w:val="100"/>
          <w:position w:val="16"/>
        </w:rPr>
        <w:t> </w:t>
      </w:r>
      <w:r>
        <w:rPr>
          <w:rFonts w:ascii="Arial" w:hAnsi="Arial" w:cs="Arial" w:eastAsia="Arial"/>
          <w:sz w:val="13"/>
          <w:szCs w:val="13"/>
          <w:color w:val="414141"/>
          <w:spacing w:val="0"/>
          <w:w w:val="55"/>
          <w:position w:val="16"/>
        </w:rPr>
        <w:t>J</w:t>
      </w:r>
      <w:r>
        <w:rPr>
          <w:rFonts w:ascii="Arial" w:hAnsi="Arial" w:cs="Arial" w:eastAsia="Arial"/>
          <w:sz w:val="13"/>
          <w:szCs w:val="13"/>
          <w:color w:val="414141"/>
          <w:spacing w:val="0"/>
          <w:w w:val="55"/>
          <w:position w:val="16"/>
        </w:rPr>
        <w:t>   </w:t>
      </w:r>
      <w:r>
        <w:rPr>
          <w:rFonts w:ascii="Arial" w:hAnsi="Arial" w:cs="Arial" w:eastAsia="Arial"/>
          <w:sz w:val="13"/>
          <w:szCs w:val="13"/>
          <w:color w:val="414141"/>
          <w:spacing w:val="7"/>
          <w:w w:val="55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6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96"/>
          <w:position w:val="1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350"/>
          <w:position w:val="1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25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0"/>
          <w:w w:val="50"/>
          <w:position w:val="-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2"/>
          <w:w w:val="50"/>
          <w:position w:val="-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2"/>
        </w:rPr>
        <w:t>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1:00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1" w:after="0" w:line="280" w:lineRule="auto"/>
        <w:ind w:left="2082" w:right="3867" w:firstLine="-1930"/>
        <w:jc w:val="left"/>
        <w:tabs>
          <w:tab w:pos="2120" w:val="left"/>
          <w:tab w:pos="5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  <w:position w:val="0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9"/>
          <w:position w:val="0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8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0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Haka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AKKUŞ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2090" w:right="-20"/>
        <w:jc w:val="left"/>
        <w:tabs>
          <w:tab w:pos="452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47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7"/>
          <w:w w:val="14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20:54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20:56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80" w:bottom="280" w:left="360" w:right="400"/>
        </w:sectPr>
      </w:pPr>
      <w:rPr/>
    </w:p>
    <w:p>
      <w:pPr>
        <w:spacing w:before="0" w:after="0" w:line="223" w:lineRule="exact"/>
        <w:ind w:left="13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6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47"/>
          <w:position w:val="-1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7"/>
          <w:w w:val="14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2251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400"/>
          <w:cols w:num="2" w:equalWidth="0">
            <w:col w:w="613" w:space="1477"/>
            <w:col w:w="9070"/>
          </w:cols>
        </w:sectPr>
      </w:pPr>
      <w:rPr/>
    </w:p>
    <w:p>
      <w:pPr>
        <w:spacing w:before="0" w:after="0" w:line="256" w:lineRule="exact"/>
        <w:ind w:left="157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92"/>
          <w:position w:val="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9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529" w:right="442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52" w:lineRule="auto"/>
        <w:ind w:left="2040" w:right="4077" w:firstLine="2503"/>
        <w:jc w:val="left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</w:rPr>
        <w:t>Emniy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t-Jandarma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a\gaz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4" w:lineRule="exact"/>
        <w:ind w:left="157" w:right="2430" w:firstLine="5"/>
        <w:jc w:val="left"/>
        <w:tabs>
          <w:tab w:pos="2040" w:val="left"/>
          <w:tab w:pos="4520" w:val="left"/>
          <w:tab w:pos="7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w w:val="81"/>
          <w:position w:val="2"/>
        </w:rPr>
        <w:t>Yf'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-10"/>
          <w:w w:val="100"/>
          <w:position w:val="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.ı,mcı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36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36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7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1"/>
        </w:rPr>
        <w:t>[Araç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7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Gı.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Dönüs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0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20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57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9"/>
          <w:w w:val="95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Tarafımızca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6" w:lineRule="exact"/>
        <w:ind w:left="171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12"/>
          <w:position w:val="-1"/>
        </w:rPr>
        <w:t>apıldı.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4517" w:right="382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6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0"/>
        </w:rPr>
        <w:t>söndürUcü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209" w:right="-20"/>
        <w:jc w:val="left"/>
        <w:tabs>
          <w:tab w:pos="2080" w:val="left"/>
          <w:tab w:pos="4600" w:val="left"/>
          <w:tab w:pos="6420" w:val="left"/>
          <w:tab w:pos="7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öndUrme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7"/>
          <w:position w:val="1"/>
        </w:rPr>
        <w:t>ul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7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6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34"/>
          <w:position w:val="0"/>
        </w:rPr>
        <w:t>um3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7"/>
          <w:position w:val="2"/>
        </w:rPr>
        <w:t>IKöptl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87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8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  <w:position w:val="2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7"/>
          <w:w w:val="78"/>
          <w:position w:val="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4"/>
          <w:position w:val="2"/>
        </w:rPr>
        <w:t>K.T.Kg.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1" w:after="0" w:line="232" w:lineRule="exact"/>
        <w:ind w:left="4552" w:right="-20"/>
        <w:jc w:val="left"/>
        <w:tabs>
          <w:tab w:pos="6420" w:val="left"/>
          <w:tab w:pos="79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P.5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545454"/>
          <w:spacing w:val="0"/>
          <w:w w:val="53"/>
          <w:b/>
          <w:bCs/>
          <w:position w:val="-1"/>
        </w:rPr>
        <w:t>1</w:t>
      </w:r>
      <w:r>
        <w:rPr>
          <w:rFonts w:ascii="Arial" w:hAnsi="Arial" w:cs="Arial" w:eastAsia="Arial"/>
          <w:sz w:val="11"/>
          <w:szCs w:val="11"/>
          <w:color w:val="545454"/>
          <w:spacing w:val="-16"/>
          <w:w w:val="53"/>
          <w:b/>
          <w:bCs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545454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1"/>
          <w:szCs w:val="11"/>
          <w:color w:val="545454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7"/>
          <w:szCs w:val="17"/>
          <w:color w:val="414141"/>
          <w:spacing w:val="0"/>
          <w:w w:val="53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0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incelemede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atıl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durumdaki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hurd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buzdolabı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yanmıştır.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ziyan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4" w:after="0" w:line="218" w:lineRule="exact"/>
        <w:ind w:left="180" w:right="8449" w:firstLine="32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10"/>
          <w:position w:val="1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2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15"/>
          <w:position w:val="0"/>
        </w:rPr>
        <w:t>oktur.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75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0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hurd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buzdolabmda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4"/>
        </w:rPr>
        <w:t>görü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lmüş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4" w:lineRule="exact"/>
        <w:ind w:left="2063" w:right="47" w:firstLine="-1907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plup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kişileri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temizli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burd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buzdolabı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5"/>
          <w:position w:val="0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yakması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7" w:lineRule="auto"/>
        <w:ind w:left="175" w:right="3556"/>
        <w:jc w:val="left"/>
        <w:tabs>
          <w:tab w:pos="2040" w:val="left"/>
          <w:tab w:pos="6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1"/>
          <w:position w:val="1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69"/>
          <w:position w:val="0"/>
        </w:rPr>
        <w:t>Ara_ç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70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7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7"/>
          <w:position w:val="0"/>
        </w:rPr>
        <w:t>eç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78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lfangı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1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2"/>
        </w:rPr>
        <w:t>!e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2"/>
        </w:rPr>
        <w:t>ıim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2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ldi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94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7" w:lineRule="exact"/>
        <w:ind w:left="17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45454"/>
          <w:spacing w:val="0"/>
          <w:w w:val="183"/>
          <w:position w:val="-5"/>
        </w:rPr>
        <w:t>i-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400"/>
        </w:sectPr>
      </w:pPr>
      <w:rPr/>
    </w:p>
    <w:p>
      <w:pPr>
        <w:spacing w:before="0" w:after="0" w:line="218" w:lineRule="exact"/>
        <w:ind w:left="18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69696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-12"/>
          <w:w w:val="109"/>
        </w:rPr>
        <w:t>.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78"/>
        </w:rPr>
        <w:t>11</w:t>
      </w:r>
      <w:r>
        <w:rPr>
          <w:rFonts w:ascii="Arial" w:hAnsi="Arial" w:cs="Arial" w:eastAsia="Arial"/>
          <w:sz w:val="14"/>
          <w:szCs w:val="14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-1"/>
        </w:rPr>
        <w:t>rrarih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21:13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400"/>
          <w:cols w:num="4" w:equalWidth="0">
            <w:col w:w="1346" w:space="708"/>
            <w:col w:w="418" w:space="169"/>
            <w:col w:w="994" w:space="3340"/>
            <w:col w:w="4185"/>
          </w:cols>
        </w:sectPr>
      </w:pPr>
      <w:rPr/>
    </w:p>
    <w:p>
      <w:pPr>
        <w:spacing w:before="0" w:after="0" w:line="233" w:lineRule="exact"/>
        <w:ind w:left="279" w:right="-20"/>
        <w:jc w:val="left"/>
        <w:tabs>
          <w:tab w:pos="1100" w:val="left"/>
          <w:tab w:pos="8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14141"/>
          <w:spacing w:val="0"/>
          <w:w w:val="81"/>
          <w:position w:val="-1"/>
        </w:rPr>
        <w:t>ÖIO</w:t>
      </w:r>
      <w:r>
        <w:rPr>
          <w:rFonts w:ascii="Arial" w:hAnsi="Arial" w:cs="Arial" w:eastAsia="Arial"/>
          <w:sz w:val="19"/>
          <w:szCs w:val="19"/>
          <w:color w:val="414141"/>
          <w:spacing w:val="19"/>
          <w:w w:val="8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0"/>
        </w:rPr>
        <w:t>lGiDE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0"/>
        </w:rPr>
        <w:t>EKİP:Güzelbahce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400"/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3" w:after="0" w:line="240" w:lineRule="auto"/>
        <w:ind w:right="-74"/>
        <w:jc w:val="left"/>
        <w:tabs>
          <w:tab w:pos="3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right="282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6" w:after="0" w:line="785" w:lineRule="exact"/>
        <w:ind w:right="133"/>
        <w:jc w:val="right"/>
        <w:rPr>
          <w:rFonts w:ascii="Courier New" w:hAnsi="Courier New" w:cs="Courier New" w:eastAsia="Courier New"/>
          <w:sz w:val="107"/>
          <w:szCs w:val="107"/>
        </w:rPr>
      </w:pPr>
      <w:rPr/>
      <w:r>
        <w:rPr>
          <w:rFonts w:ascii="Courier New" w:hAnsi="Courier New" w:cs="Courier New" w:eastAsia="Courier New"/>
          <w:sz w:val="107"/>
          <w:szCs w:val="107"/>
          <w:color w:val="605EA3"/>
          <w:spacing w:val="0"/>
          <w:w w:val="81"/>
          <w:i/>
          <w:position w:val="-26"/>
        </w:rPr>
        <w:t>g)</w:t>
      </w:r>
      <w:r>
        <w:rPr>
          <w:rFonts w:ascii="Courier New" w:hAnsi="Courier New" w:cs="Courier New" w:eastAsia="Courier New"/>
          <w:sz w:val="107"/>
          <w:szCs w:val="10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3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F2F2F"/>
          <w:spacing w:val="0"/>
          <w:w w:val="66"/>
          <w:b/>
          <w:bCs/>
        </w:rPr>
        <w:t>2</w:t>
      </w:r>
      <w:r>
        <w:rPr>
          <w:rFonts w:ascii="Arial" w:hAnsi="Arial" w:cs="Arial" w:eastAsia="Arial"/>
          <w:sz w:val="27"/>
          <w:szCs w:val="27"/>
          <w:color w:val="2F2F2F"/>
          <w:spacing w:val="9"/>
          <w:w w:val="66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66"/>
          <w:b/>
          <w:bCs/>
        </w:rPr>
        <w:t>9</w:t>
      </w:r>
      <w:r>
        <w:rPr>
          <w:rFonts w:ascii="Arial" w:hAnsi="Arial" w:cs="Arial" w:eastAsia="Arial"/>
          <w:sz w:val="27"/>
          <w:szCs w:val="27"/>
          <w:color w:val="2F2F2F"/>
          <w:spacing w:val="33"/>
          <w:w w:val="66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66"/>
          <w:b/>
          <w:bCs/>
        </w:rPr>
        <w:t>MansmnY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532318pt;margin-top:3.000512pt;width:10.03527pt;height:21pt;mso-position-horizontal-relative:page;mso-position-vertical-relative:paragraph;z-index:-15341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9C9C9C"/>
                      <w:spacing w:val="-81"/>
                      <w:w w:val="50"/>
                      <w:i/>
                    </w:rPr>
                    <w:t>&gt;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9C9C9C"/>
                      <w:spacing w:val="-5"/>
                      <w:w w:val="50"/>
                      <w:i/>
                    </w:rPr>
                    <w:t>"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424970"/>
                      <w:spacing w:val="-120"/>
                      <w:w w:val="147"/>
                      <w:i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11"/>
          <w:w w:val="12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22"/>
          <w:w w:val="12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2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</w:rPr>
        <w:t>ıiı:·m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A,miri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152" w:lineRule="exact"/>
        <w:ind w:right="-20"/>
        <w:jc w:val="left"/>
        <w:tabs>
          <w:tab w:pos="480" w:val="left"/>
          <w:tab w:pos="13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9C9C9C"/>
          <w:spacing w:val="0"/>
          <w:w w:val="149"/>
          <w:i/>
          <w:position w:val="-10"/>
        </w:rPr>
        <w:t>1</w:t>
      </w:r>
      <w:r>
        <w:rPr>
          <w:rFonts w:ascii="Arial" w:hAnsi="Arial" w:cs="Arial" w:eastAsia="Arial"/>
          <w:sz w:val="20"/>
          <w:szCs w:val="20"/>
          <w:color w:val="9C9C9C"/>
          <w:spacing w:val="0"/>
          <w:w w:val="100"/>
          <w:i/>
          <w:position w:val="-10"/>
        </w:rPr>
        <w:tab/>
      </w:r>
      <w:r>
        <w:rPr>
          <w:rFonts w:ascii="Arial" w:hAnsi="Arial" w:cs="Arial" w:eastAsia="Arial"/>
          <w:sz w:val="20"/>
          <w:szCs w:val="20"/>
          <w:color w:val="9C9C9C"/>
          <w:spacing w:val="0"/>
          <w:w w:val="100"/>
          <w:i/>
          <w:position w:val="-10"/>
        </w:rPr>
      </w:r>
      <w:r>
        <w:rPr>
          <w:rFonts w:ascii="Arial" w:hAnsi="Arial" w:cs="Arial" w:eastAsia="Arial"/>
          <w:sz w:val="20"/>
          <w:szCs w:val="20"/>
          <w:color w:val="2D3897"/>
          <w:spacing w:val="-8"/>
          <w:w w:val="82"/>
          <w:i/>
          <w:position w:val="-10"/>
        </w:rPr>
        <w:t>-</w:t>
      </w:r>
      <w:r>
        <w:rPr>
          <w:rFonts w:ascii="Arial" w:hAnsi="Arial" w:cs="Arial" w:eastAsia="Arial"/>
          <w:sz w:val="20"/>
          <w:szCs w:val="20"/>
          <w:color w:val="69696B"/>
          <w:spacing w:val="-28"/>
          <w:w w:val="73"/>
          <w:i/>
          <w:position w:val="-10"/>
        </w:rPr>
        <w:t>-</w:t>
      </w:r>
      <w:r>
        <w:rPr>
          <w:rFonts w:ascii="Arial" w:hAnsi="Arial" w:cs="Arial" w:eastAsia="Arial"/>
          <w:sz w:val="20"/>
          <w:szCs w:val="20"/>
          <w:color w:val="9C9C9C"/>
          <w:spacing w:val="-3"/>
          <w:w w:val="188"/>
          <w:position w:val="-10"/>
        </w:rPr>
        <w:t>·</w:t>
      </w:r>
      <w:r>
        <w:rPr>
          <w:rFonts w:ascii="Arial" w:hAnsi="Arial" w:cs="Arial" w:eastAsia="Arial"/>
          <w:sz w:val="20"/>
          <w:szCs w:val="20"/>
          <w:color w:val="9C9C9C"/>
          <w:spacing w:val="0"/>
          <w:w w:val="77"/>
          <w:position w:val="-10"/>
        </w:rPr>
        <w:t>....</w:t>
      </w:r>
      <w:r>
        <w:rPr>
          <w:rFonts w:ascii="Arial" w:hAnsi="Arial" w:cs="Arial" w:eastAsia="Arial"/>
          <w:sz w:val="20"/>
          <w:szCs w:val="20"/>
          <w:color w:val="9C9C9C"/>
          <w:spacing w:val="-2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58785"/>
          <w:spacing w:val="0"/>
          <w:w w:val="83"/>
          <w:i/>
          <w:position w:val="-3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color w:val="858785"/>
          <w:spacing w:val="0"/>
          <w:w w:val="83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58785"/>
          <w:spacing w:val="4"/>
          <w:w w:val="83"/>
          <w:i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858785"/>
          <w:spacing w:val="0"/>
          <w:w w:val="128"/>
          <w:position w:val="-3"/>
        </w:rPr>
        <w:t>'lt</w:t>
      </w:r>
      <w:r>
        <w:rPr>
          <w:rFonts w:ascii="Arial" w:hAnsi="Arial" w:cs="Arial" w:eastAsia="Arial"/>
          <w:sz w:val="12"/>
          <w:szCs w:val="12"/>
          <w:color w:val="85878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2"/>
          <w:szCs w:val="12"/>
          <w:color w:val="858785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12"/>
          <w:szCs w:val="12"/>
          <w:color w:val="858785"/>
          <w:spacing w:val="32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858785"/>
          <w:spacing w:val="0"/>
          <w:w w:val="70"/>
          <w:position w:val="-10"/>
        </w:rPr>
        <w:t>•.,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400"/>
          <w:cols w:num="3" w:equalWidth="0">
            <w:col w:w="866" w:space="1348"/>
            <w:col w:w="4574" w:space="1525"/>
            <w:col w:w="2847"/>
          </w:cols>
        </w:sectPr>
      </w:pPr>
      <w:rPr/>
    </w:p>
    <w:p>
      <w:pPr>
        <w:spacing w:before="0" w:after="0" w:line="49" w:lineRule="exact"/>
        <w:ind w:left="2547" w:right="-224"/>
        <w:jc w:val="left"/>
        <w:rPr>
          <w:rFonts w:ascii="Arial" w:hAnsi="Arial" w:cs="Arial" w:eastAsia="Arial"/>
          <w:sz w:val="98"/>
          <w:szCs w:val="98"/>
        </w:rPr>
      </w:pPr>
      <w:rPr/>
      <w:r>
        <w:rPr>
          <w:rFonts w:ascii="Times New Roman" w:hAnsi="Times New Roman" w:cs="Times New Roman" w:eastAsia="Times New Roman"/>
          <w:sz w:val="78"/>
          <w:szCs w:val="78"/>
          <w:color w:val="9C9C9C"/>
          <w:spacing w:val="0"/>
          <w:w w:val="37"/>
          <w:position w:val="-104"/>
        </w:rPr>
        <w:t>,</w:t>
      </w:r>
      <w:r>
        <w:rPr>
          <w:rFonts w:ascii="Times New Roman" w:hAnsi="Times New Roman" w:cs="Times New Roman" w:eastAsia="Times New Roman"/>
          <w:sz w:val="78"/>
          <w:szCs w:val="78"/>
          <w:color w:val="9C9C9C"/>
          <w:spacing w:val="0"/>
          <w:w w:val="37"/>
          <w:position w:val="-104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9C9C9C"/>
          <w:spacing w:val="42"/>
          <w:w w:val="37"/>
          <w:position w:val="-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3"/>
          <w:position w:val="-76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1"/>
          <w:w w:val="94"/>
          <w:position w:val="-76"/>
        </w:rPr>
        <w:t>F</w:t>
      </w:r>
      <w:r>
        <w:rPr>
          <w:rFonts w:ascii="Times New Roman" w:hAnsi="Times New Roman" w:cs="Times New Roman" w:eastAsia="Times New Roman"/>
          <w:sz w:val="78"/>
          <w:szCs w:val="78"/>
          <w:color w:val="858785"/>
          <w:spacing w:val="-182"/>
          <w:w w:val="32"/>
          <w:position w:val="-104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23"/>
          <w:w w:val="94"/>
          <w:position w:val="-76"/>
        </w:rPr>
        <w:t>A</w:t>
      </w:r>
      <w:r>
        <w:rPr>
          <w:rFonts w:ascii="Times New Roman" w:hAnsi="Times New Roman" w:cs="Times New Roman" w:eastAsia="Times New Roman"/>
          <w:sz w:val="78"/>
          <w:szCs w:val="78"/>
          <w:color w:val="56597C"/>
          <w:spacing w:val="0"/>
          <w:w w:val="57"/>
          <w:position w:val="-104"/>
        </w:rPr>
        <w:t>f</w:t>
      </w:r>
      <w:r>
        <w:rPr>
          <w:rFonts w:ascii="Times New Roman" w:hAnsi="Times New Roman" w:cs="Times New Roman" w:eastAsia="Times New Roman"/>
          <w:sz w:val="78"/>
          <w:szCs w:val="78"/>
          <w:color w:val="56597C"/>
          <w:spacing w:val="-194"/>
          <w:w w:val="56"/>
          <w:position w:val="-104"/>
        </w:rPr>
        <w:t>ı</w:t>
      </w:r>
      <w:r>
        <w:rPr>
          <w:rFonts w:ascii="Arial" w:hAnsi="Arial" w:cs="Arial" w:eastAsia="Arial"/>
          <w:sz w:val="98"/>
          <w:szCs w:val="98"/>
          <w:color w:val="858785"/>
          <w:spacing w:val="28"/>
          <w:w w:val="31"/>
          <w:i/>
          <w:position w:val="-76"/>
        </w:rPr>
        <w:t>.</w:t>
      </w:r>
      <w:r>
        <w:rPr>
          <w:rFonts w:ascii="Times New Roman" w:hAnsi="Times New Roman" w:cs="Times New Roman" w:eastAsia="Times New Roman"/>
          <w:sz w:val="78"/>
          <w:szCs w:val="78"/>
          <w:color w:val="56597C"/>
          <w:spacing w:val="-120"/>
          <w:w w:val="56"/>
          <w:position w:val="-104"/>
        </w:rPr>
        <w:t>:</w:t>
      </w:r>
      <w:r>
        <w:rPr>
          <w:rFonts w:ascii="Arial" w:hAnsi="Arial" w:cs="Arial" w:eastAsia="Arial"/>
          <w:sz w:val="98"/>
          <w:szCs w:val="98"/>
          <w:color w:val="424970"/>
          <w:spacing w:val="0"/>
          <w:w w:val="54"/>
          <w:i/>
          <w:position w:val="-76"/>
        </w:rPr>
        <w:t>/Ju:;2</w:t>
      </w:r>
      <w:r>
        <w:rPr>
          <w:rFonts w:ascii="Arial" w:hAnsi="Arial" w:cs="Arial" w:eastAsia="Arial"/>
          <w:sz w:val="98"/>
          <w:szCs w:val="9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43" w:lineRule="atLeast"/>
        <w:ind w:right="-20"/>
        <w:jc w:val="left"/>
        <w:tabs>
          <w:tab w:pos="2400" w:val="left"/>
          <w:tab w:pos="3340" w:val="left"/>
          <w:tab w:pos="45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2"/>
        </w:rPr>
        <w:t>HakanAKKUŞ</w:t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57"/>
          <w:position w:val="0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58785"/>
          <w:spacing w:val="0"/>
          <w:w w:val="67"/>
          <w:position w:val="0"/>
        </w:rPr>
        <w:t>üd</w:t>
      </w:r>
      <w:r>
        <w:rPr>
          <w:rFonts w:ascii="Times New Roman" w:hAnsi="Times New Roman" w:cs="Times New Roman" w:eastAsia="Times New Roman"/>
          <w:sz w:val="22"/>
          <w:szCs w:val="22"/>
          <w:color w:val="858785"/>
          <w:spacing w:val="-10"/>
          <w:w w:val="67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58785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858785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67"/>
          <w:position w:val="0"/>
        </w:rPr>
        <w:t>rJ;v,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-4"/>
          <w:w w:val="67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67"/>
          <w:position w:val="0"/>
        </w:rPr>
        <w:t>,,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414141"/>
          <w:spacing w:val="0"/>
          <w:w w:val="149"/>
          <w:position w:val="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400"/>
          <w:cols w:num="2" w:equalWidth="0">
            <w:col w:w="4764" w:space="717"/>
            <w:col w:w="5679"/>
          </w:cols>
        </w:sectPr>
      </w:pPr>
      <w:rPr/>
    </w:p>
    <w:p>
      <w:pPr>
        <w:spacing w:before="0" w:after="0" w:line="490" w:lineRule="atLeast"/>
        <w:ind w:right="-20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858785"/>
          <w:w w:val="98"/>
        </w:rPr>
        <w:t>s</w:t>
      </w:r>
      <w:r>
        <w:rPr>
          <w:rFonts w:ascii="Times New Roman" w:hAnsi="Times New Roman" w:cs="Times New Roman" w:eastAsia="Times New Roman"/>
          <w:sz w:val="36"/>
          <w:szCs w:val="36"/>
          <w:color w:val="858785"/>
          <w:spacing w:val="-99"/>
          <w:w w:val="98"/>
        </w:rPr>
        <w:t>·</w:t>
      </w:r>
      <w:r>
        <w:rPr>
          <w:rFonts w:ascii="Arial" w:hAnsi="Arial" w:cs="Arial" w:eastAsia="Arial"/>
          <w:sz w:val="23"/>
          <w:szCs w:val="23"/>
          <w:color w:val="69696B"/>
          <w:spacing w:val="-100"/>
          <w:w w:val="159"/>
          <w:b/>
          <w:bCs/>
          <w:position w:val="-4"/>
        </w:rPr>
        <w:t>u</w:t>
      </w:r>
      <w:r>
        <w:rPr>
          <w:rFonts w:ascii="Times New Roman" w:hAnsi="Times New Roman" w:cs="Times New Roman" w:eastAsia="Times New Roman"/>
          <w:sz w:val="36"/>
          <w:szCs w:val="36"/>
          <w:color w:val="858785"/>
          <w:spacing w:val="0"/>
          <w:w w:val="98"/>
          <w:position w:val="0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490" w:lineRule="atLeast"/>
        <w:ind w:right="-20"/>
        <w:jc w:val="left"/>
        <w:tabs>
          <w:tab w:pos="12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83"/>
          <w:b/>
          <w:bCs/>
        </w:rPr>
        <w:t>eı</w:t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83"/>
          <w:b/>
          <w:bCs/>
        </w:rPr>
        <w:t>m</w:t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83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69696B"/>
          <w:spacing w:val="36"/>
          <w:w w:val="83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9C9C9C"/>
          <w:spacing w:val="0"/>
          <w:w w:val="100"/>
        </w:rPr>
        <w:t>,</w:t>
      </w:r>
      <w:r>
        <w:rPr>
          <w:rFonts w:ascii="Arial" w:hAnsi="Arial" w:cs="Arial" w:eastAsia="Arial"/>
          <w:sz w:val="23"/>
          <w:szCs w:val="23"/>
          <w:color w:val="9C9C9C"/>
          <w:spacing w:val="3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9C9C9C"/>
          <w:spacing w:val="0"/>
          <w:w w:val="183"/>
        </w:rPr>
        <w:t>.</w:t>
      </w:r>
      <w:r>
        <w:rPr>
          <w:rFonts w:ascii="Arial" w:hAnsi="Arial" w:cs="Arial" w:eastAsia="Arial"/>
          <w:sz w:val="23"/>
          <w:szCs w:val="23"/>
          <w:color w:val="9C9C9C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9C9C9C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43"/>
        </w:rPr>
        <w:t>..,</w:t>
      </w:r>
      <w:r>
        <w:rPr>
          <w:rFonts w:ascii="Arial" w:hAnsi="Arial" w:cs="Arial" w:eastAsia="Arial"/>
          <w:sz w:val="23"/>
          <w:szCs w:val="23"/>
          <w:color w:val="69696B"/>
          <w:spacing w:val="0"/>
          <w:w w:val="43"/>
        </w:rPr>
        <w:t>  </w:t>
      </w:r>
      <w:r>
        <w:rPr>
          <w:rFonts w:ascii="Arial" w:hAnsi="Arial" w:cs="Arial" w:eastAsia="Arial"/>
          <w:sz w:val="23"/>
          <w:szCs w:val="23"/>
          <w:color w:val="69696B"/>
          <w:spacing w:val="23"/>
          <w:w w:val="43"/>
        </w:rPr>
        <w:t> </w:t>
      </w:r>
      <w:r>
        <w:rPr>
          <w:rFonts w:ascii="Arial" w:hAnsi="Arial" w:cs="Arial" w:eastAsia="Arial"/>
          <w:sz w:val="23"/>
          <w:szCs w:val="23"/>
          <w:color w:val="9C9C9C"/>
          <w:spacing w:val="0"/>
          <w:w w:val="76"/>
        </w:rPr>
        <w:t>,</w:t>
      </w:r>
      <w:r>
        <w:rPr>
          <w:rFonts w:ascii="Arial" w:hAnsi="Arial" w:cs="Arial" w:eastAsia="Arial"/>
          <w:sz w:val="23"/>
          <w:szCs w:val="23"/>
          <w:color w:val="9C9C9C"/>
          <w:spacing w:val="-39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858785"/>
          <w:spacing w:val="0"/>
          <w:w w:val="100"/>
        </w:rPr>
        <w:t>'</w:t>
      </w:r>
      <w:r>
        <w:rPr>
          <w:rFonts w:ascii="Arial" w:hAnsi="Arial" w:cs="Arial" w:eastAsia="Arial"/>
          <w:sz w:val="23"/>
          <w:szCs w:val="23"/>
          <w:color w:val="858785"/>
          <w:spacing w:val="-5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858785"/>
          <w:spacing w:val="0"/>
          <w:w w:val="192"/>
        </w:rPr>
        <w:t>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400"/>
          <w:cols w:num="2" w:equalWidth="0">
            <w:col w:w="8249" w:space="101"/>
            <w:col w:w="2810"/>
          </w:cols>
        </w:sectPr>
      </w:pPr>
      <w:rPr/>
    </w:p>
    <w:p>
      <w:pPr>
        <w:spacing w:before="0" w:after="0" w:line="224" w:lineRule="atLeast"/>
        <w:ind w:right="1824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545454"/>
          <w:w w:val="67"/>
        </w:rPr>
        <w:t>lttcıjye.r</w:t>
      </w:r>
      <w:r>
        <w:rPr>
          <w:rFonts w:ascii="Arial" w:hAnsi="Arial" w:cs="Arial" w:eastAsia="Arial"/>
          <w:sz w:val="26"/>
          <w:szCs w:val="26"/>
          <w:color w:val="545454"/>
          <w:spacing w:val="-82"/>
          <w:w w:val="68"/>
        </w:rPr>
        <w:t>a</w:t>
      </w:r>
      <w:r>
        <w:rPr>
          <w:rFonts w:ascii="Arial" w:hAnsi="Arial" w:cs="Arial" w:eastAsia="Arial"/>
          <w:sz w:val="26"/>
          <w:szCs w:val="26"/>
          <w:color w:val="414141"/>
          <w:spacing w:val="-32"/>
          <w:w w:val="122"/>
        </w:rPr>
        <w:t>ı</w:t>
      </w:r>
      <w:r>
        <w:rPr>
          <w:rFonts w:ascii="Arial" w:hAnsi="Arial" w:cs="Arial" w:eastAsia="Arial"/>
          <w:sz w:val="26"/>
          <w:szCs w:val="26"/>
          <w:color w:val="69696B"/>
          <w:spacing w:val="0"/>
          <w:w w:val="65"/>
        </w:rPr>
        <w:t>f..</w:t>
      </w:r>
      <w:r>
        <w:rPr>
          <w:rFonts w:ascii="Arial" w:hAnsi="Arial" w:cs="Arial" w:eastAsia="Arial"/>
          <w:sz w:val="26"/>
          <w:szCs w:val="26"/>
          <w:color w:val="69696B"/>
          <w:spacing w:val="33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66"/>
        </w:rPr>
        <w:t>••</w:t>
      </w:r>
      <w:r>
        <w:rPr>
          <w:rFonts w:ascii="Arial" w:hAnsi="Arial" w:cs="Arial" w:eastAsia="Arial"/>
          <w:sz w:val="26"/>
          <w:szCs w:val="26"/>
          <w:color w:val="2F2F2F"/>
          <w:spacing w:val="6"/>
          <w:w w:val="66"/>
        </w:rPr>
        <w:t> </w:t>
      </w:r>
      <w:r>
        <w:rPr>
          <w:rFonts w:ascii="Arial" w:hAnsi="Arial" w:cs="Arial" w:eastAsia="Arial"/>
          <w:sz w:val="26"/>
          <w:szCs w:val="26"/>
          <w:color w:val="9C9C9C"/>
          <w:spacing w:val="0"/>
          <w:w w:val="143"/>
        </w:rPr>
        <w:t>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49" w:lineRule="exact"/>
        <w:ind w:left="5684" w:right="-20"/>
        <w:jc w:val="left"/>
        <w:tabs>
          <w:tab w:pos="8200" w:val="left"/>
          <w:tab w:pos="99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8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8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8"/>
        </w:rPr>
      </w:r>
      <w:r>
        <w:rPr>
          <w:rFonts w:ascii="Arial" w:hAnsi="Arial" w:cs="Arial" w:eastAsia="Arial"/>
          <w:sz w:val="14"/>
          <w:szCs w:val="14"/>
          <w:color w:val="69696B"/>
          <w:spacing w:val="-42"/>
          <w:w w:val="100"/>
          <w:position w:val="-13"/>
        </w:rPr>
        <w:t>1</w:t>
      </w:r>
      <w:r>
        <w:rPr>
          <w:rFonts w:ascii="Arial" w:hAnsi="Arial" w:cs="Arial" w:eastAsia="Arial"/>
          <w:sz w:val="14"/>
          <w:szCs w:val="14"/>
          <w:color w:val="B1B3B8"/>
          <w:spacing w:val="0"/>
          <w:w w:val="100"/>
          <w:position w:val="-13"/>
        </w:rPr>
        <w:t>,</w:t>
      </w:r>
      <w:r>
        <w:rPr>
          <w:rFonts w:ascii="Arial" w:hAnsi="Arial" w:cs="Arial" w:eastAsia="Arial"/>
          <w:sz w:val="14"/>
          <w:szCs w:val="14"/>
          <w:color w:val="B1B3B8"/>
          <w:spacing w:val="29"/>
          <w:w w:val="100"/>
          <w:position w:val="-13"/>
        </w:rPr>
        <w:t> 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144"/>
          <w:position w:val="-13"/>
        </w:rPr>
        <w:t>-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144"/>
          <w:position w:val="-13"/>
        </w:rPr>
        <w:t> </w:t>
      </w:r>
      <w:r>
        <w:rPr>
          <w:rFonts w:ascii="Arial" w:hAnsi="Arial" w:cs="Arial" w:eastAsia="Arial"/>
          <w:sz w:val="14"/>
          <w:szCs w:val="14"/>
          <w:color w:val="9C9C9C"/>
          <w:spacing w:val="54"/>
          <w:w w:val="144"/>
          <w:position w:val="-13"/>
        </w:rPr>
        <w:t> </w:t>
      </w:r>
      <w:r>
        <w:rPr>
          <w:rFonts w:ascii="Arial" w:hAnsi="Arial" w:cs="Arial" w:eastAsia="Arial"/>
          <w:sz w:val="14"/>
          <w:szCs w:val="14"/>
          <w:color w:val="69696B"/>
          <w:spacing w:val="0"/>
          <w:w w:val="144"/>
          <w:position w:val="-13"/>
        </w:rPr>
        <w:t>-.-</w:t>
      </w:r>
      <w:r>
        <w:rPr>
          <w:rFonts w:ascii="Arial" w:hAnsi="Arial" w:cs="Arial" w:eastAsia="Arial"/>
          <w:sz w:val="14"/>
          <w:szCs w:val="14"/>
          <w:color w:val="69696B"/>
          <w:spacing w:val="2"/>
          <w:w w:val="144"/>
          <w:position w:val="-13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13472"/>
          <w:spacing w:val="-8"/>
          <w:w w:val="175"/>
          <w:i/>
          <w:position w:val="-13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545454"/>
          <w:spacing w:val="0"/>
          <w:w w:val="41"/>
          <w:i/>
          <w:position w:val="-13"/>
        </w:rPr>
        <w:t>..!.;</w:t>
      </w:r>
      <w:r>
        <w:rPr>
          <w:rFonts w:ascii="Times New Roman" w:hAnsi="Times New Roman" w:cs="Times New Roman" w:eastAsia="Times New Roman"/>
          <w:sz w:val="37"/>
          <w:szCs w:val="37"/>
          <w:color w:val="545454"/>
          <w:spacing w:val="-47"/>
          <w:w w:val="100"/>
          <w:i/>
          <w:position w:val="-13"/>
        </w:rPr>
        <w:t> </w:t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59"/>
          <w:position w:val="-13"/>
        </w:rPr>
        <w:t>ı.;</w:t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17"/>
          <w:szCs w:val="17"/>
          <w:color w:val="9C9C9C"/>
          <w:spacing w:val="0"/>
          <w:w w:val="100"/>
          <w:position w:val="-13"/>
        </w:rPr>
      </w:r>
      <w:r>
        <w:rPr>
          <w:rFonts w:ascii="Arial" w:hAnsi="Arial" w:cs="Arial" w:eastAsia="Arial"/>
          <w:sz w:val="24"/>
          <w:szCs w:val="24"/>
          <w:color w:val="545454"/>
          <w:spacing w:val="3"/>
          <w:w w:val="36"/>
          <w:position w:val="-13"/>
        </w:rPr>
        <w:t>,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9"/>
          <w:position w:val="-13"/>
        </w:rPr>
        <w:t>f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400"/>
        </w:sectPr>
      </w:pPr>
      <w:rPr/>
    </w:p>
    <w:p>
      <w:pPr>
        <w:spacing w:before="0" w:after="0" w:line="236" w:lineRule="exact"/>
        <w:ind w:left="2547" w:right="-91"/>
        <w:jc w:val="left"/>
        <w:tabs>
          <w:tab w:pos="3600" w:val="left"/>
          <w:tab w:pos="824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7"/>
          <w:szCs w:val="17"/>
          <w:color w:val="9C9C9C"/>
          <w:spacing w:val="0"/>
          <w:w w:val="502"/>
          <w:position w:val="-7"/>
        </w:rPr>
        <w:t>l</w:t>
      </w:r>
      <w:r>
        <w:rPr>
          <w:rFonts w:ascii="Arial" w:hAnsi="Arial" w:cs="Arial" w:eastAsia="Arial"/>
          <w:sz w:val="17"/>
          <w:szCs w:val="17"/>
          <w:color w:val="9C9C9C"/>
          <w:spacing w:val="-206"/>
          <w:w w:val="502"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0"/>
          <w:w w:val="100"/>
          <w:b/>
          <w:bCs/>
          <w:position w:val="-7"/>
        </w:rPr>
        <w:t>POS</w:t>
      </w:r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0"/>
          <w:w w:val="100"/>
          <w:b/>
          <w:bCs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22"/>
          <w:szCs w:val="22"/>
          <w:color w:val="858785"/>
          <w:spacing w:val="0"/>
          <w:w w:val="75"/>
          <w:b/>
          <w:bCs/>
          <w:position w:val="-7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858785"/>
          <w:spacing w:val="0"/>
          <w:w w:val="75"/>
          <w:b/>
          <w:bCs/>
          <w:position w:val="-7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858785"/>
          <w:spacing w:val="38"/>
          <w:w w:val="75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75"/>
          <w:b/>
          <w:bCs/>
          <w:position w:val="-7"/>
        </w:rPr>
        <w:t>PLA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75"/>
          <w:b/>
          <w:bCs/>
          <w:position w:val="-7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75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5"/>
          <w:w w:val="75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142"/>
          <w:w w:val="100"/>
          <w:b/>
          <w:bCs/>
          <w:position w:val="-7"/>
        </w:rPr>
        <w:t>A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100"/>
          <w:b/>
          <w:bCs/>
          <w:position w:val="-1"/>
        </w:rPr>
        <w:t>L</w:t>
      </w:r>
      <w:r>
        <w:rPr>
          <w:rFonts w:ascii="Arial" w:hAnsi="Arial" w:cs="Arial" w:eastAsia="Arial"/>
          <w:sz w:val="20"/>
          <w:szCs w:val="20"/>
          <w:color w:val="545454"/>
          <w:spacing w:val="-134"/>
          <w:w w:val="100"/>
          <w:b/>
          <w:bCs/>
          <w:position w:val="-1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70"/>
          <w:w w:val="100"/>
          <w:b/>
          <w:bCs/>
          <w:position w:val="-7"/>
        </w:rPr>
        <w:t>M</w:t>
      </w:r>
      <w:r>
        <w:rPr>
          <w:rFonts w:ascii="Arial" w:hAnsi="Arial" w:cs="Arial" w:eastAsia="Arial"/>
          <w:sz w:val="20"/>
          <w:szCs w:val="20"/>
          <w:color w:val="545454"/>
          <w:spacing w:val="-63"/>
          <w:w w:val="100"/>
          <w:b/>
          <w:bCs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b/>
          <w:bCs/>
          <w:position w:val="-7"/>
        </w:rPr>
        <w:t>İRİ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b/>
          <w:bCs/>
          <w:position w:val="-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b/>
          <w:bCs/>
          <w:position w:val="-7"/>
        </w:rPr>
      </w:r>
      <w:r>
        <w:rPr>
          <w:rFonts w:ascii="Arial" w:hAnsi="Arial" w:cs="Arial" w:eastAsia="Arial"/>
          <w:sz w:val="10"/>
          <w:szCs w:val="10"/>
          <w:color w:val="807C52"/>
          <w:spacing w:val="-10"/>
          <w:w w:val="160"/>
          <w:position w:val="5"/>
        </w:rPr>
        <w:t>"</w:t>
      </w:r>
      <w:r>
        <w:rPr>
          <w:rFonts w:ascii="Arial" w:hAnsi="Arial" w:cs="Arial" w:eastAsia="Arial"/>
          <w:sz w:val="34"/>
          <w:szCs w:val="34"/>
          <w:color w:val="9C9C9C"/>
          <w:spacing w:val="0"/>
          <w:w w:val="60"/>
          <w:position w:val="-9"/>
        </w:rPr>
        <w:t>'</w:t>
      </w:r>
      <w:r>
        <w:rPr>
          <w:rFonts w:ascii="Arial" w:hAnsi="Arial" w:cs="Arial" w:eastAsia="Arial"/>
          <w:sz w:val="34"/>
          <w:szCs w:val="34"/>
          <w:color w:val="9C9C9C"/>
          <w:spacing w:val="23"/>
          <w:w w:val="61"/>
          <w:position w:val="-9"/>
        </w:rPr>
        <w:t>·</w:t>
      </w:r>
      <w:r>
        <w:rPr>
          <w:rFonts w:ascii="Arial" w:hAnsi="Arial" w:cs="Arial" w:eastAsia="Arial"/>
          <w:sz w:val="10"/>
          <w:szCs w:val="10"/>
          <w:color w:val="9C9C9C"/>
          <w:spacing w:val="-2"/>
          <w:w w:val="79"/>
          <w:position w:val="5"/>
        </w:rPr>
        <w:t>;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79"/>
          <w:position w:val="5"/>
        </w:rPr>
        <w:t>/</w:t>
      </w:r>
      <w:r>
        <w:rPr>
          <w:rFonts w:ascii="Arial" w:hAnsi="Arial" w:cs="Arial" w:eastAsia="Arial"/>
          <w:sz w:val="10"/>
          <w:szCs w:val="10"/>
          <w:color w:val="9C9C9C"/>
          <w:spacing w:val="-2"/>
          <w:w w:val="79"/>
          <w:position w:val="5"/>
        </w:rPr>
        <w:t>'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80"/>
          <w:position w:val="5"/>
        </w:rPr>
        <w:t>_</w:t>
      </w:r>
      <w:r>
        <w:rPr>
          <w:rFonts w:ascii="Arial" w:hAnsi="Arial" w:cs="Arial" w:eastAsia="Arial"/>
          <w:sz w:val="10"/>
          <w:szCs w:val="10"/>
          <w:color w:val="9C9C9C"/>
          <w:spacing w:val="0"/>
          <w:w w:val="100"/>
          <w:position w:val="5"/>
        </w:rPr>
        <w:t>     </w:t>
      </w:r>
      <w:r>
        <w:rPr>
          <w:rFonts w:ascii="Arial" w:hAnsi="Arial" w:cs="Arial" w:eastAsia="Arial"/>
          <w:sz w:val="10"/>
          <w:szCs w:val="10"/>
          <w:color w:val="9C9C9C"/>
          <w:spacing w:val="11"/>
          <w:w w:val="100"/>
          <w:position w:val="5"/>
        </w:rPr>
        <w:t> </w:t>
      </w:r>
      <w:r>
        <w:rPr>
          <w:rFonts w:ascii="Arial" w:hAnsi="Arial" w:cs="Arial" w:eastAsia="Arial"/>
          <w:sz w:val="10"/>
          <w:szCs w:val="10"/>
          <w:color w:val="858785"/>
          <w:spacing w:val="0"/>
          <w:w w:val="51"/>
          <w:b/>
          <w:bCs/>
          <w:position w:val="5"/>
        </w:rPr>
        <w:t>&lt;</w:t>
      </w:r>
      <w:r>
        <w:rPr>
          <w:rFonts w:ascii="Arial" w:hAnsi="Arial" w:cs="Arial" w:eastAsia="Arial"/>
          <w:sz w:val="10"/>
          <w:szCs w:val="10"/>
          <w:color w:val="858785"/>
          <w:spacing w:val="-8"/>
          <w:w w:val="52"/>
          <w:b/>
          <w:bCs/>
          <w:position w:val="5"/>
        </w:rPr>
        <w:t>A</w:t>
      </w:r>
      <w:r>
        <w:rPr>
          <w:rFonts w:ascii="Arial" w:hAnsi="Arial" w:cs="Arial" w:eastAsia="Arial"/>
          <w:sz w:val="10"/>
          <w:szCs w:val="10"/>
          <w:color w:val="69696B"/>
          <w:spacing w:val="0"/>
          <w:w w:val="139"/>
          <w:b/>
          <w:bCs/>
          <w:position w:val="5"/>
        </w:rPr>
        <w:t>t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56597C"/>
          <w:w w:val="64"/>
          <w:position w:val="-9"/>
        </w:rPr>
        <w:t>\jj'</w:t>
      </w:r>
      <w:r>
        <w:rPr>
          <w:rFonts w:ascii="Arial" w:hAnsi="Arial" w:cs="Arial" w:eastAsia="Arial"/>
          <w:sz w:val="34"/>
          <w:szCs w:val="34"/>
          <w:color w:val="56597C"/>
          <w:spacing w:val="-105"/>
          <w:w w:val="64"/>
          <w:position w:val="-9"/>
        </w:rPr>
        <w:t>V</w:t>
      </w:r>
      <w:r>
        <w:rPr>
          <w:rFonts w:ascii="Arial" w:hAnsi="Arial" w:cs="Arial" w:eastAsia="Arial"/>
          <w:sz w:val="10"/>
          <w:szCs w:val="10"/>
          <w:color w:val="858785"/>
          <w:spacing w:val="0"/>
          <w:w w:val="99"/>
          <w:position w:val="5"/>
        </w:rPr>
        <w:t>..</w:t>
      </w:r>
      <w:r>
        <w:rPr>
          <w:rFonts w:ascii="Arial" w:hAnsi="Arial" w:cs="Arial" w:eastAsia="Arial"/>
          <w:sz w:val="10"/>
          <w:szCs w:val="10"/>
          <w:color w:val="858785"/>
          <w:spacing w:val="-12"/>
          <w:w w:val="100"/>
          <w:position w:val="5"/>
        </w:rPr>
        <w:t> </w:t>
      </w:r>
      <w:r>
        <w:rPr>
          <w:rFonts w:ascii="Arial" w:hAnsi="Arial" w:cs="Arial" w:eastAsia="Arial"/>
          <w:sz w:val="34"/>
          <w:szCs w:val="34"/>
          <w:color w:val="56597C"/>
          <w:spacing w:val="0"/>
          <w:w w:val="64"/>
          <w:position w:val="-9"/>
        </w:rPr>
        <w:t>...</w:t>
      </w:r>
      <w:r>
        <w:rPr>
          <w:rFonts w:ascii="Arial" w:hAnsi="Arial" w:cs="Arial" w:eastAsia="Arial"/>
          <w:sz w:val="34"/>
          <w:szCs w:val="34"/>
          <w:color w:val="56597C"/>
          <w:spacing w:val="0"/>
          <w:w w:val="64"/>
          <w:position w:val="-9"/>
        </w:rPr>
        <w:t>  </w:t>
      </w:r>
      <w:r>
        <w:rPr>
          <w:rFonts w:ascii="Arial" w:hAnsi="Arial" w:cs="Arial" w:eastAsia="Arial"/>
          <w:sz w:val="34"/>
          <w:szCs w:val="34"/>
          <w:color w:val="56597C"/>
          <w:spacing w:val="12"/>
          <w:w w:val="64"/>
          <w:position w:val="-9"/>
        </w:rPr>
        <w:t> </w:t>
      </w:r>
      <w:r>
        <w:rPr>
          <w:rFonts w:ascii="Arial" w:hAnsi="Arial" w:cs="Arial" w:eastAsia="Arial"/>
          <w:sz w:val="34"/>
          <w:szCs w:val="34"/>
          <w:color w:val="69696B"/>
          <w:spacing w:val="0"/>
          <w:w w:val="50"/>
          <w:position w:val="-9"/>
        </w:rPr>
        <w:t>.</w:t>
      </w:r>
      <w:r>
        <w:rPr>
          <w:rFonts w:ascii="Arial" w:hAnsi="Arial" w:cs="Arial" w:eastAsia="Arial"/>
          <w:sz w:val="34"/>
          <w:szCs w:val="34"/>
          <w:color w:val="69696B"/>
          <w:spacing w:val="-4"/>
          <w:w w:val="50"/>
          <w:position w:val="-9"/>
        </w:rPr>
        <w:t>.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220"/>
          <w:position w:val="5"/>
        </w:rPr>
        <w:t>'•</w:t>
      </w:r>
      <w:r>
        <w:rPr>
          <w:rFonts w:ascii="Arial" w:hAnsi="Arial" w:cs="Arial" w:eastAsia="Arial"/>
          <w:sz w:val="10"/>
          <w:szCs w:val="10"/>
          <w:color w:val="2F2F2F"/>
          <w:spacing w:val="0"/>
          <w:w w:val="100"/>
          <w:position w:val="5"/>
        </w:rPr>
        <w:t>   </w:t>
      </w:r>
      <w:r>
        <w:rPr>
          <w:rFonts w:ascii="Arial" w:hAnsi="Arial" w:cs="Arial" w:eastAsia="Arial"/>
          <w:sz w:val="10"/>
          <w:szCs w:val="10"/>
          <w:color w:val="2F2F2F"/>
          <w:spacing w:val="14"/>
          <w:w w:val="100"/>
          <w:position w:val="5"/>
        </w:rPr>
        <w:t> </w:t>
      </w:r>
      <w:r>
        <w:rPr>
          <w:rFonts w:ascii="Arial" w:hAnsi="Arial" w:cs="Arial" w:eastAsia="Arial"/>
          <w:sz w:val="10"/>
          <w:szCs w:val="10"/>
          <w:color w:val="69696B"/>
          <w:spacing w:val="0"/>
          <w:w w:val="140"/>
          <w:position w:val="5"/>
        </w:rPr>
        <w:t>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400"/>
          <w:cols w:num="2" w:equalWidth="0">
            <w:col w:w="8809" w:space="110"/>
            <w:col w:w="2241"/>
          </w:cols>
        </w:sectPr>
      </w:pPr>
      <w:rPr/>
    </w:p>
    <w:p>
      <w:pPr>
        <w:spacing w:before="0" w:after="0" w:line="123" w:lineRule="exact"/>
        <w:ind w:right="1293"/>
        <w:jc w:val="right"/>
        <w:tabs>
          <w:tab w:pos="560" w:val="left"/>
          <w:tab w:pos="116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858785"/>
          <w:spacing w:val="0"/>
          <w:w w:val="168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858785"/>
          <w:spacing w:val="0"/>
          <w:w w:val="168"/>
        </w:rPr>
        <w:t>.,</w:t>
      </w:r>
      <w:r>
        <w:rPr>
          <w:rFonts w:ascii="Times New Roman" w:hAnsi="Times New Roman" w:cs="Times New Roman" w:eastAsia="Times New Roman"/>
          <w:sz w:val="12"/>
          <w:szCs w:val="12"/>
          <w:color w:val="858785"/>
          <w:spacing w:val="23"/>
          <w:w w:val="16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9696B"/>
          <w:spacing w:val="0"/>
          <w:w w:val="66"/>
        </w:rPr>
        <w:t>•.</w:t>
      </w:r>
      <w:r>
        <w:rPr>
          <w:rFonts w:ascii="Times New Roman" w:hAnsi="Times New Roman" w:cs="Times New Roman" w:eastAsia="Times New Roman"/>
          <w:sz w:val="12"/>
          <w:szCs w:val="12"/>
          <w:color w:val="6969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69696B"/>
          <w:spacing w:val="0"/>
          <w:w w:val="77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6969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69696B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414141"/>
          <w:spacing w:val="0"/>
          <w:w w:val="74"/>
          <w:b/>
          <w:bCs/>
        </w:rPr>
        <w:t>ıt</w:t>
      </w:r>
      <w:r>
        <w:rPr>
          <w:rFonts w:ascii="Times New Roman" w:hAnsi="Times New Roman" w:cs="Times New Roman" w:eastAsia="Times New Roman"/>
          <w:sz w:val="12"/>
          <w:szCs w:val="12"/>
          <w:color w:val="414141"/>
          <w:spacing w:val="-15"/>
          <w:w w:val="75"/>
          <w:b/>
          <w:bCs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69696B"/>
          <w:spacing w:val="0"/>
          <w:w w:val="121"/>
          <w:b/>
          <w:bCs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69696B"/>
          <w:spacing w:val="0"/>
          <w:w w:val="100"/>
          <w:b/>
          <w:bCs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69696B"/>
          <w:spacing w:val="1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C9C9C"/>
          <w:spacing w:val="0"/>
          <w:w w:val="110"/>
          <w:b/>
          <w:bCs/>
        </w:rPr>
        <w:t>f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63" w:lineRule="exact"/>
        <w:ind w:right="1388"/>
        <w:jc w:val="right"/>
        <w:tabs>
          <w:tab w:pos="740" w:val="left"/>
          <w:tab w:pos="60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0.898468pt;margin-top:4.309468pt;width:3.25pt;height:12.5pt;mso-position-horizontal-relative:page;mso-position-vertical-relative:paragraph;z-index:-15340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C9C9C"/>
                      <w:spacing w:val="0"/>
                      <w:w w:val="5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1146B8"/>
          <w:spacing w:val="0"/>
          <w:w w:val="380"/>
          <w:position w:val="-4"/>
        </w:rPr>
        <w:t>\.</w:t>
      </w:r>
      <w:r>
        <w:rPr>
          <w:rFonts w:ascii="Arial" w:hAnsi="Arial" w:cs="Arial" w:eastAsia="Arial"/>
          <w:sz w:val="20"/>
          <w:szCs w:val="20"/>
          <w:color w:val="1146B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1146B8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4"/>
        </w:rPr>
        <w:t>yhan</w:t>
      </w:r>
      <w:r>
        <w:rPr>
          <w:rFonts w:ascii="Arial" w:hAnsi="Arial" w:cs="Arial" w:eastAsia="Arial"/>
          <w:sz w:val="20"/>
          <w:szCs w:val="20"/>
          <w:color w:val="2F2F2F"/>
          <w:spacing w:val="23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4"/>
        </w:rPr>
        <w:t>BAYAM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3"/>
          <w:szCs w:val="13"/>
          <w:color w:val="858785"/>
          <w:spacing w:val="0"/>
          <w:w w:val="100"/>
          <w:position w:val="0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858785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858785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2"/>
          <w:w w:val="248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414141"/>
          <w:spacing w:val="0"/>
          <w:w w:val="77"/>
          <w:i/>
          <w:position w:val="0"/>
        </w:rPr>
        <w:t>i.!</w:t>
      </w:r>
      <w:r>
        <w:rPr>
          <w:rFonts w:ascii="Times New Roman" w:hAnsi="Times New Roman" w:cs="Times New Roman" w:eastAsia="Times New Roman"/>
          <w:sz w:val="13"/>
          <w:szCs w:val="13"/>
          <w:color w:val="414141"/>
          <w:spacing w:val="0"/>
          <w:w w:val="100"/>
          <w:i/>
          <w:position w:val="0"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414141"/>
          <w:spacing w:val="-15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58785"/>
          <w:spacing w:val="0"/>
          <w:w w:val="100"/>
          <w:position w:val="0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858785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858785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213"/>
          <w:position w:val="0"/>
        </w:rPr>
        <w:t>,..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-35"/>
          <w:w w:val="213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1"/>
          <w:w w:val="206"/>
          <w:position w:val="0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69696B"/>
          <w:spacing w:val="0"/>
          <w:w w:val="105"/>
          <w:position w:val="0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858785"/>
          <w:spacing w:val="-9"/>
          <w:w w:val="118"/>
          <w:position w:val="0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858785"/>
          <w:spacing w:val="0"/>
          <w:w w:val="152"/>
          <w:position w:val="0"/>
        </w:rPr>
        <w:t>.,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right="1629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858785"/>
          <w:spacing w:val="0"/>
          <w:w w:val="50"/>
          <w:position w:val="-1"/>
        </w:rPr>
        <w:t>"""·</w:t>
      </w:r>
      <w:r>
        <w:rPr>
          <w:rFonts w:ascii="Arial" w:hAnsi="Arial" w:cs="Arial" w:eastAsia="Arial"/>
          <w:sz w:val="18"/>
          <w:szCs w:val="18"/>
          <w:color w:val="858785"/>
          <w:spacing w:val="0"/>
          <w:w w:val="50"/>
          <w:position w:val="-1"/>
        </w:rPr>
        <w:t>      </w:t>
      </w:r>
      <w:r>
        <w:rPr>
          <w:rFonts w:ascii="Arial" w:hAnsi="Arial" w:cs="Arial" w:eastAsia="Arial"/>
          <w:sz w:val="18"/>
          <w:szCs w:val="18"/>
          <w:color w:val="858785"/>
          <w:spacing w:val="1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102"/>
          <w:position w:val="-1"/>
        </w:rPr>
        <w:t>.,.,-.·.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758" w:right="-20"/>
        <w:jc w:val="left"/>
        <w:tabs>
          <w:tab w:pos="3560" w:val="left"/>
          <w:tab w:pos="48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1A5BCA"/>
          <w:w w:val="99"/>
          <w:b/>
          <w:bCs/>
        </w:rPr>
      </w:r>
      <w:r>
        <w:rPr>
          <w:rFonts w:ascii="Arial" w:hAnsi="Arial" w:cs="Arial" w:eastAsia="Arial"/>
          <w:sz w:val="23"/>
          <w:szCs w:val="23"/>
          <w:color w:val="1A5BCA"/>
          <w:w w:val="99"/>
          <w:b/>
          <w:bCs/>
          <w:u w:val="single" w:color="2B6BCF"/>
        </w:rPr>
        <w:t> </w:t>
      </w:r>
      <w:r>
        <w:rPr>
          <w:rFonts w:ascii="Arial" w:hAnsi="Arial" w:cs="Arial" w:eastAsia="Arial"/>
          <w:sz w:val="23"/>
          <w:szCs w:val="23"/>
          <w:color w:val="1A5BCA"/>
          <w:w w:val="100"/>
          <w:b/>
          <w:bCs/>
          <w:u w:val="single" w:color="2B6BCF"/>
        </w:rPr>
        <w:t> </w:t>
      </w:r>
      <w:r>
        <w:rPr>
          <w:rFonts w:ascii="Arial" w:hAnsi="Arial" w:cs="Arial" w:eastAsia="Arial"/>
          <w:sz w:val="23"/>
          <w:szCs w:val="23"/>
          <w:color w:val="1A5BCA"/>
          <w:spacing w:val="6"/>
          <w:w w:val="100"/>
          <w:b/>
          <w:bCs/>
          <w:u w:val="single" w:color="2B6BCF"/>
        </w:rPr>
        <w:t> </w:t>
      </w:r>
      <w:r>
        <w:rPr>
          <w:rFonts w:ascii="Arial" w:hAnsi="Arial" w:cs="Arial" w:eastAsia="Arial"/>
          <w:sz w:val="23"/>
          <w:szCs w:val="23"/>
          <w:color w:val="1A5BCA"/>
          <w:spacing w:val="6"/>
          <w:w w:val="100"/>
          <w:b/>
          <w:bCs/>
          <w:u w:val="single" w:color="2B6BCF"/>
        </w:rPr>
      </w:r>
      <w:r>
        <w:rPr>
          <w:rFonts w:ascii="Arial" w:hAnsi="Arial" w:cs="Arial" w:eastAsia="Arial"/>
          <w:sz w:val="23"/>
          <w:szCs w:val="23"/>
          <w:color w:val="1A5BCA"/>
          <w:spacing w:val="6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1A5BCA"/>
          <w:spacing w:val="-40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1A5BCA"/>
          <w:spacing w:val="-40"/>
          <w:w w:val="99"/>
          <w:b/>
          <w:bCs/>
        </w:rPr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99"/>
          <w:b/>
          <w:bCs/>
          <w:u w:val="thick" w:color="286BD4"/>
        </w:rPr>
        <w:t> </w:t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100"/>
          <w:b/>
          <w:bCs/>
          <w:u w:val="thick" w:color="286BD4"/>
        </w:rPr>
        <w:tab/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100"/>
          <w:b/>
          <w:bCs/>
          <w:u w:val="thick" w:color="286BD4"/>
        </w:rPr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55"/>
          <w:b/>
          <w:bCs/>
          <w:u w:val="thick" w:color="286BD4"/>
        </w:rPr>
        <w:t>....</w:t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55"/>
          <w:b/>
          <w:bCs/>
          <w:u w:val="thick" w:color="286BD4"/>
        </w:rPr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55"/>
          <w:b/>
          <w:bCs/>
          <w:u w:val="thick" w:color="286BD4"/>
        </w:rPr>
        <w:t>.</w:t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55"/>
          <w:b/>
          <w:bCs/>
          <w:u w:val="thick" w:color="286BD4"/>
        </w:rPr>
      </w:r>
      <w:r>
        <w:rPr>
          <w:rFonts w:ascii="Arial" w:hAnsi="Arial" w:cs="Arial" w:eastAsia="Arial"/>
          <w:sz w:val="23"/>
          <w:szCs w:val="23"/>
          <w:color w:val="1A5BCA"/>
          <w:spacing w:val="-13"/>
          <w:w w:val="99"/>
          <w:b/>
          <w:bCs/>
          <w:u w:val="thick" w:color="286BD4"/>
        </w:rPr>
        <w:t> </w:t>
      </w:r>
      <w:r>
        <w:rPr>
          <w:rFonts w:ascii="Arial" w:hAnsi="Arial" w:cs="Arial" w:eastAsia="Arial"/>
          <w:sz w:val="23"/>
          <w:szCs w:val="23"/>
          <w:color w:val="1A5BCA"/>
          <w:spacing w:val="-13"/>
          <w:w w:val="99"/>
          <w:b/>
          <w:bCs/>
          <w:u w:val="thick" w:color="286BD4"/>
        </w:rPr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139"/>
          <w:b/>
          <w:bCs/>
          <w:u w:val="thick" w:color="286BD4"/>
        </w:rPr>
        <w:t>-A..</w:t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139"/>
          <w:b/>
          <w:bCs/>
          <w:u w:val="thick" w:color="286BD4"/>
        </w:rPr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99"/>
          <w:b/>
          <w:bCs/>
          <w:u w:val="thick" w:color="286BD4"/>
        </w:rPr>
        <w:t> </w:t>
      </w:r>
      <w:r>
        <w:rPr>
          <w:rFonts w:ascii="Arial" w:hAnsi="Arial" w:cs="Arial" w:eastAsia="Arial"/>
          <w:sz w:val="23"/>
          <w:szCs w:val="23"/>
          <w:color w:val="1A5BCA"/>
          <w:spacing w:val="-29"/>
          <w:w w:val="100"/>
          <w:b/>
          <w:bCs/>
          <w:u w:val="thick" w:color="286BD4"/>
        </w:rPr>
        <w:t> </w:t>
      </w:r>
      <w:r>
        <w:rPr>
          <w:rFonts w:ascii="Arial" w:hAnsi="Arial" w:cs="Arial" w:eastAsia="Arial"/>
          <w:sz w:val="23"/>
          <w:szCs w:val="23"/>
          <w:color w:val="1A5BCA"/>
          <w:spacing w:val="-29"/>
          <w:w w:val="100"/>
          <w:b/>
          <w:bCs/>
          <w:u w:val="thick" w:color="286BD4"/>
        </w:rPr>
      </w:r>
      <w:r>
        <w:rPr>
          <w:rFonts w:ascii="Arial" w:hAnsi="Arial" w:cs="Arial" w:eastAsia="Arial"/>
          <w:sz w:val="23"/>
          <w:szCs w:val="23"/>
          <w:color w:val="1A5BCA"/>
          <w:spacing w:val="-29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1A5BCA"/>
          <w:spacing w:val="21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1A5BCA"/>
          <w:spacing w:val="21"/>
          <w:w w:val="99"/>
          <w:b/>
          <w:bCs/>
        </w:rPr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99"/>
          <w:b/>
          <w:bCs/>
          <w:u w:val="single" w:color="3870D8"/>
        </w:rPr>
        <w:t> </w:t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100"/>
          <w:b/>
          <w:bCs/>
          <w:u w:val="single" w:color="3870D8"/>
        </w:rPr>
        <w:tab/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100"/>
          <w:b/>
          <w:bCs/>
          <w:u w:val="single" w:color="3870D8"/>
        </w:rPr>
      </w:r>
      <w:r>
        <w:rPr>
          <w:rFonts w:ascii="Arial" w:hAnsi="Arial" w:cs="Arial" w:eastAsia="Arial"/>
          <w:sz w:val="23"/>
          <w:szCs w:val="23"/>
          <w:color w:val="1A5BCA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3" w:after="0" w:line="341" w:lineRule="exact"/>
        <w:ind w:left="21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3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1A5BCA"/>
          <w:spacing w:val="0"/>
          <w:w w:val="161"/>
          <w:b/>
          <w:bCs/>
          <w:position w:val="-1"/>
        </w:rPr>
        <w:t>-</w:t>
      </w:r>
      <w:r>
        <w:rPr>
          <w:rFonts w:ascii="Arial" w:hAnsi="Arial" w:cs="Arial" w:eastAsia="Arial"/>
          <w:sz w:val="26"/>
          <w:szCs w:val="26"/>
          <w:color w:val="1A5BCA"/>
          <w:spacing w:val="-4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414141"/>
          <w:spacing w:val="0"/>
          <w:w w:val="100"/>
          <w:b/>
          <w:bCs/>
          <w:position w:val="-1"/>
        </w:rPr>
        <w:t>"I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0"/>
          <w:w w:val="100"/>
          <w:b/>
          <w:bCs/>
          <w:position w:val="-1"/>
        </w:rPr>
        <w:t>smail</w:t>
      </w:r>
      <w:r>
        <w:rPr>
          <w:rFonts w:ascii="Times New Roman" w:hAnsi="Times New Roman" w:cs="Times New Roman" w:eastAsia="Times New Roman"/>
          <w:sz w:val="30"/>
          <w:szCs w:val="30"/>
          <w:color w:val="414141"/>
          <w:spacing w:val="8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0"/>
          <w:w w:val="100"/>
          <w:b/>
          <w:bCs/>
          <w:position w:val="-1"/>
        </w:rPr>
        <w:t>YAP</w:t>
      </w:r>
      <w:r>
        <w:rPr>
          <w:rFonts w:ascii="Times New Roman" w:hAnsi="Times New Roman" w:cs="Times New Roman" w:eastAsia="Times New Roman"/>
          <w:sz w:val="28"/>
          <w:szCs w:val="28"/>
          <w:color w:val="414141"/>
          <w:spacing w:val="6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1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1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6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2406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0"/>
          <w:w w:val="81"/>
          <w:b/>
          <w:bCs/>
        </w:rPr>
        <w:t>Itfaiy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1"/>
          <w:b/>
          <w:bCs/>
        </w:rPr>
        <w:t>e</w:t>
      </w:r>
      <w:r>
        <w:rPr>
          <w:rFonts w:ascii="Arial" w:hAnsi="Arial" w:cs="Arial" w:eastAsia="Arial"/>
          <w:sz w:val="23"/>
          <w:szCs w:val="23"/>
          <w:color w:val="2F2F2F"/>
          <w:spacing w:val="-7"/>
          <w:w w:val="81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  <w:b/>
          <w:bCs/>
        </w:rPr>
        <w:t>!at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  <w:b/>
          <w:bCs/>
        </w:rPr>
        <w:t>ı</w:t>
      </w:r>
      <w:r>
        <w:rPr>
          <w:rFonts w:ascii="Arial" w:hAnsi="Arial" w:cs="Arial" w:eastAsia="Arial"/>
          <w:sz w:val="24"/>
          <w:szCs w:val="24"/>
          <w:color w:val="2F2F2F"/>
          <w:spacing w:val="-13"/>
          <w:w w:val="100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72"/>
          <w:b/>
          <w:bCs/>
        </w:rPr>
        <w:t>BöiQ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72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2F2F2F"/>
          <w:spacing w:val="-2"/>
          <w:w w:val="72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75"/>
          <w:b/>
          <w:bCs/>
        </w:rPr>
        <w:t>Amın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400"/>
        </w:sectPr>
      </w:pPr>
      <w:rPr/>
    </w:p>
    <w:p>
      <w:pPr>
        <w:spacing w:before="64" w:after="0" w:line="240" w:lineRule="auto"/>
        <w:ind w:right="-20"/>
        <w:jc w:val="right"/>
        <w:rPr>
          <w:rFonts w:ascii="Arial" w:hAnsi="Arial" w:cs="Arial" w:eastAsia="Arial"/>
          <w:sz w:val="46"/>
          <w:szCs w:val="46"/>
        </w:rPr>
      </w:pPr>
      <w:rPr/>
      <w:r>
        <w:rPr/>
        <w:pict>
          <v:group style="position:absolute;margin-left:24.066273pt;margin-top:28.960445pt;width:549.884982pt;height:767.021333pt;mso-position-horizontal-relative:page;mso-position-vertical-relative:page;z-index:-15346" coordorigin="481,579" coordsize="10998,15340">
            <v:group style="position:absolute;left:493;top:584;width:362;height:2" coordorigin="493,584" coordsize="362,2">
              <v:shape style="position:absolute;left:493;top:584;width:362;height:2" coordorigin="493,584" coordsize="362,0" path="m493,584l855,584e" filled="f" stroked="t" strokeweight=".469586pt" strokecolor="#484848">
                <v:path arrowok="t"/>
              </v:shape>
            </v:group>
            <v:group style="position:absolute;left:521;top:589;width:2;height:503" coordorigin="521,589" coordsize="2,503">
              <v:shape style="position:absolute;left:521;top:589;width:2;height:503" coordorigin="521,589" coordsize="0,503" path="m521,1092l521,589e" filled="f" stroked="t" strokeweight=".234793pt" strokecolor="#606060">
                <v:path arrowok="t"/>
              </v:shape>
            </v:group>
            <v:group style="position:absolute;left:798;top:593;width:10171;height:2" coordorigin="798,593" coordsize="10171,2">
              <v:shape style="position:absolute;left:798;top:593;width:10171;height:2" coordorigin="798,593" coordsize="10171,0" path="m798,593l10970,593e" filled="f" stroked="t" strokeweight=".469586pt" strokecolor="#545454">
                <v:path arrowok="t"/>
              </v:shape>
            </v:group>
            <v:group style="position:absolute;left:2360;top:589;width:2;height:1491" coordorigin="2360,589" coordsize="2,1491">
              <v:shape style="position:absolute;left:2360;top:589;width:2;height:1491" coordorigin="2360,589" coordsize="0,1491" path="m2360,2079l2360,589e" filled="f" stroked="t" strokeweight=".704379pt" strokecolor="#606060">
                <v:path arrowok="t"/>
              </v:shape>
            </v:group>
            <v:group style="position:absolute;left:2320;top:593;width:150;height:2" coordorigin="2320,593" coordsize="150,2">
              <v:shape style="position:absolute;left:2320;top:593;width:150;height:2" coordorigin="2320,593" coordsize="150,0" path="m2320,593l2470,593e" filled="f" stroked="t" strokeweight=".469586pt" strokecolor="#2B2B2B">
                <v:path arrowok="t"/>
              </v:shape>
            </v:group>
            <v:group style="position:absolute;left:2555;top:608;width:8819;height:2" coordorigin="2555,608" coordsize="8819,2">
              <v:shape style="position:absolute;left:2555;top:608;width:8819;height:2" coordorigin="2555,608" coordsize="8819,0" path="m2555,608l11373,608e" filled="f" stroked="t" strokeweight=".704379pt" strokecolor="#575754">
                <v:path arrowok="t"/>
              </v:shape>
            </v:group>
            <v:group style="position:absolute;left:7302;top:608;width:380;height:2" coordorigin="7302,608" coordsize="380,2">
              <v:shape style="position:absolute;left:7302;top:608;width:380;height:2" coordorigin="7302,608" coordsize="380,0" path="m7302,608l7682,608e" filled="f" stroked="t" strokeweight=".469586pt" strokecolor="#3B3B3B">
                <v:path arrowok="t"/>
              </v:shape>
            </v:group>
            <v:group style="position:absolute;left:8086;top:610;width:347;height:2" coordorigin="8086,610" coordsize="347,2">
              <v:shape style="position:absolute;left:8086;top:610;width:347;height:2" coordorigin="8086,610" coordsize="347,0" path="m8086,610l8434,610e" filled="f" stroked="t" strokeweight=".469586pt" strokecolor="#484848">
                <v:path arrowok="t"/>
              </v:shape>
            </v:group>
            <v:group style="position:absolute;left:9023;top:608;width:2;height:1481" coordorigin="9023,608" coordsize="2,1481">
              <v:shape style="position:absolute;left:9023;top:608;width:2;height:1481" coordorigin="9023,608" coordsize="0,1481" path="m9023,2089l9023,608e" filled="f" stroked="t" strokeweight=".704379pt" strokecolor="#5B5B5B">
                <v:path arrowok="t"/>
              </v:shape>
            </v:group>
            <v:group style="position:absolute;left:9425;top:610;width:441;height:2" coordorigin="9425,610" coordsize="441,2">
              <v:shape style="position:absolute;left:9425;top:610;width:441;height:2" coordorigin="9425,610" coordsize="441,0" path="m9425,610l9866,610e" filled="f" stroked="t" strokeweight=".469586pt" strokecolor="#4F4F4F">
                <v:path arrowok="t"/>
              </v:shape>
            </v:group>
            <v:group style="position:absolute;left:11373;top:608;width:2;height:4192" coordorigin="11373,608" coordsize="2,4192">
              <v:shape style="position:absolute;left:11373;top:608;width:2;height:4192" coordorigin="11373,608" coordsize="0,4192" path="m11373,4799l11373,608e" filled="f" stroked="t" strokeweight=".704379pt" strokecolor="#646464">
                <v:path arrowok="t"/>
              </v:shape>
            </v:group>
            <v:group style="position:absolute;left:521;top:1092;width:2;height:522" coordorigin="521,1092" coordsize="2,522">
              <v:shape style="position:absolute;left:521;top:1092;width:2;height:522" coordorigin="521,1092" coordsize="0,522" path="m521,1614l521,1092e" filled="f" stroked="t" strokeweight=".234793pt" strokecolor="#000000">
                <v:path arrowok="t"/>
              </v:shape>
            </v:group>
            <v:group style="position:absolute;left:11364;top:1249;width:2;height:185" coordorigin="11364,1249" coordsize="2,185">
              <v:shape style="position:absolute;left:11364;top:1249;width:2;height:185" coordorigin="11364,1249" coordsize="0,185" path="m11364,1434l11364,1249e" filled="f" stroked="t" strokeweight=".469586pt" strokecolor="#4F4F4F">
                <v:path arrowok="t"/>
              </v:shape>
            </v:group>
            <v:group style="position:absolute;left:493;top:2070;width:6302;height:2" coordorigin="493,2070" coordsize="6302,2">
              <v:shape style="position:absolute;left:493;top:2070;width:6302;height:2" coordorigin="493,2070" coordsize="6302,0" path="m493,2070l6795,2070e" filled="f" stroked="t" strokeweight=".704379pt" strokecolor="#545454">
                <v:path arrowok="t"/>
              </v:shape>
            </v:group>
            <v:group style="position:absolute;left:6311;top:2082;width:5067;height:2" coordorigin="6311,2082" coordsize="5067,2">
              <v:shape style="position:absolute;left:6311;top:2082;width:5067;height:2" coordorigin="6311,2082" coordsize="5067,0" path="m6311,2082l11378,2082e" filled="f" stroked="t" strokeweight=".704379pt" strokecolor="#575757">
                <v:path arrowok="t"/>
              </v:shape>
            </v:group>
            <v:group style="position:absolute;left:488;top:2307;width:4879;height:2" coordorigin="488,2307" coordsize="4879,2">
              <v:shape style="position:absolute;left:488;top:2307;width:4879;height:2" coordorigin="488,2307" coordsize="4879,0" path="m488,2307l5367,2307e" filled="f" stroked="t" strokeweight=".704379pt" strokecolor="#575757">
                <v:path arrowok="t"/>
              </v:shape>
            </v:group>
            <v:group style="position:absolute;left:498;top:2032;width:2;height:6779" coordorigin="498,2032" coordsize="2,6779">
              <v:shape style="position:absolute;left:498;top:2032;width:2;height:6779" coordorigin="498,2032" coordsize="0,6779" path="m498,8811l498,2032e" filled="f" stroked="t" strokeweight=".704379pt" strokecolor="#4F4F4F">
                <v:path arrowok="t"/>
              </v:shape>
            </v:group>
            <v:group style="position:absolute;left:5311;top:2314;width:4029;height:2" coordorigin="5311,2314" coordsize="4029,2">
              <v:shape style="position:absolute;left:5311;top:2314;width:4029;height:2" coordorigin="5311,2314" coordsize="4029,0" path="m5311,2314l9340,2314e" filled="f" stroked="t" strokeweight=".704379pt" strokecolor="#545454">
                <v:path arrowok="t"/>
              </v:shape>
            </v:group>
            <v:group style="position:absolute;left:9284;top:2317;width:197;height:2" coordorigin="9284,2317" coordsize="197,2">
              <v:shape style="position:absolute;left:9284;top:2317;width:197;height:2" coordorigin="9284,2317" coordsize="197,0" path="m9284,2317l9481,2317e" filled="f" stroked="t" strokeweight=".469586pt" strokecolor="#383838">
                <v:path arrowok="t"/>
              </v:shape>
            </v:group>
            <v:group style="position:absolute;left:9425;top:2319;width:1949;height:2" coordorigin="9425,2319" coordsize="1949,2">
              <v:shape style="position:absolute;left:9425;top:2319;width:1949;height:2" coordorigin="9425,2319" coordsize="1949,0" path="m9425,2319l11373,2319e" filled="f" stroked="t" strokeweight=".704379pt" strokecolor="#5B5B5B">
                <v:path arrowok="t"/>
              </v:shape>
            </v:group>
            <v:group style="position:absolute;left:488;top:2544;width:4879;height:2" coordorigin="488,2544" coordsize="4879,2">
              <v:shape style="position:absolute;left:488;top:2544;width:4879;height:2" coordorigin="488,2544" coordsize="4879,0" path="m488,2544l5367,2544e" filled="f" stroked="t" strokeweight=".704379pt" strokecolor="#4F4F4F">
                <v:path arrowok="t"/>
              </v:shape>
            </v:group>
            <v:group style="position:absolute;left:5311;top:2554;width:4029;height:2" coordorigin="5311,2554" coordsize="4029,2">
              <v:shape style="position:absolute;left:5311;top:2554;width:4029;height:2" coordorigin="5311,2554" coordsize="4029,0" path="m5311,2554l9340,2554e" filled="f" stroked="t" strokeweight=".704379pt" strokecolor="#545454">
                <v:path arrowok="t"/>
              </v:shape>
            </v:group>
            <v:group style="position:absolute;left:9284;top:2554;width:197;height:2" coordorigin="9284,2554" coordsize="197,2">
              <v:shape style="position:absolute;left:9284;top:2554;width:197;height:2" coordorigin="9284,2554" coordsize="197,0" path="m9284,2554l9481,2554e" filled="f" stroked="t" strokeweight=".469586pt" strokecolor="#3B3B3B">
                <v:path arrowok="t"/>
              </v:shape>
            </v:group>
            <v:group style="position:absolute;left:9425;top:2554;width:1953;height:2" coordorigin="9425,2554" coordsize="1953,2">
              <v:shape style="position:absolute;left:9425;top:2554;width:1953;height:2" coordorigin="9425,2554" coordsize="1953,0" path="m9425,2554l11378,2554e" filled="f" stroked="t" strokeweight=".704379pt" strokecolor="#575757">
                <v:path arrowok="t"/>
              </v:shape>
            </v:group>
            <v:group style="position:absolute;left:9129;top:2787;width:2259;height:2" coordorigin="9129,2787" coordsize="2259,2">
              <v:shape style="position:absolute;left:9129;top:2787;width:2259;height:2" coordorigin="9129,2787" coordsize="2259,0" path="m9129,2787l11387,2787e" filled="f" stroked="t" strokeweight=".704379pt" strokecolor="#676767">
                <v:path arrowok="t"/>
              </v:shape>
            </v:group>
            <v:group style="position:absolute;left:11376;top:2502;width:2;height:579" coordorigin="11376,2502" coordsize="2,579">
              <v:shape style="position:absolute;left:11376;top:2502;width:2;height:579" coordorigin="11376,2502" coordsize="0,579" path="m11376,3081l11376,2502e" filled="f" stroked="t" strokeweight=".469586pt" strokecolor="#5B5B5B">
                <v:path arrowok="t"/>
              </v:shape>
            </v:group>
            <v:group style="position:absolute;left:747;top:3026;width:10636;height:2" coordorigin="747,3026" coordsize="10636,2">
              <v:shape style="position:absolute;left:747;top:3026;width:10636;height:2" coordorigin="747,3026" coordsize="10636,0" path="m747,3026l11383,3026e" filled="f" stroked="t" strokeweight=".704379pt" strokecolor="#545454">
                <v:path arrowok="t"/>
              </v:shape>
            </v:group>
            <v:group style="position:absolute;left:7626;top:3266;width:3761;height:2" coordorigin="7626,3266" coordsize="3761,2">
              <v:shape style="position:absolute;left:7626;top:3266;width:3761;height:2" coordorigin="7626,3266" coordsize="3761,0" path="m7626,3266l11387,3266e" filled="f" stroked="t" strokeweight=".704379pt" strokecolor="#575757">
                <v:path arrowok="t"/>
              </v:shape>
            </v:group>
            <v:group style="position:absolute;left:7105;top:3632;width:1935;height:2" coordorigin="7105,3632" coordsize="1935,2">
              <v:shape style="position:absolute;left:7105;top:3632;width:1935;height:2" coordorigin="7105,3632" coordsize="1935,0" path="m7105,3632l9040,3632e" filled="f" stroked="t" strokeweight=".704379pt" strokecolor="#4F4F4F">
                <v:path arrowok="t"/>
              </v:shape>
            </v:group>
            <v:group style="position:absolute;left:8983;top:3632;width:202;height:2" coordorigin="8983,3632" coordsize="202,2">
              <v:shape style="position:absolute;left:8983;top:3632;width:202;height:2" coordorigin="8983,3632" coordsize="202,0" path="m8983,3632l9185,3632e" filled="f" stroked="t" strokeweight=".469586pt" strokecolor="#3B3B3B">
                <v:path arrowok="t"/>
              </v:shape>
            </v:group>
            <v:group style="position:absolute;left:9129;top:3632;width:2254;height:2" coordorigin="9129,3632" coordsize="2254,2">
              <v:shape style="position:absolute;left:9129;top:3632;width:2254;height:2" coordorigin="9129,3632" coordsize="2254,0" path="m9129,3632l11383,3632e" filled="f" stroked="t" strokeweight=".704379pt" strokecolor="#575757">
                <v:path arrowok="t"/>
              </v:shape>
            </v:group>
            <v:group style="position:absolute;left:3837;top:3257;width:2;height:389" coordorigin="3837,3257" coordsize="2,389">
              <v:shape style="position:absolute;left:3837;top:3257;width:2;height:389" coordorigin="3837,3257" coordsize="0,389" path="m3837,3646l3837,3257e" filled="f" stroked="t" strokeweight=".469586pt" strokecolor="#444444">
                <v:path arrowok="t"/>
              </v:shape>
            </v:group>
            <v:group style="position:absolute;left:3837;top:3589;width:2;height:441" coordorigin="3837,3589" coordsize="2,441">
              <v:shape style="position:absolute;left:3837;top:3589;width:2;height:441" coordorigin="3837,3589" coordsize="0,441" path="m3837,4030l3837,3589e" filled="f" stroked="t" strokeweight=".704379pt" strokecolor="#4F4F4F">
                <v:path arrowok="t"/>
              </v:shape>
            </v:group>
            <v:group style="position:absolute;left:2414;top:4018;width:8974;height:2" coordorigin="2414,4018" coordsize="8974,2">
              <v:shape style="position:absolute;left:2414;top:4018;width:8974;height:2" coordorigin="2414,4018" coordsize="8974,0" path="m2414,4018l11387,4018e" filled="f" stroked="t" strokeweight=".939172pt" strokecolor="#4B4B4B">
                <v:path arrowok="t"/>
              </v:shape>
            </v:group>
            <v:group style="position:absolute;left:7034;top:4021;width:14;height:2" coordorigin="7034,4021" coordsize="14,2">
              <v:shape style="position:absolute;left:7034;top:4021;width:14;height:2" coordorigin="7034,4021" coordsize="14,0" path="m7034,4021l7048,4021e" filled="f" stroked="t" strokeweight=".949438pt" strokecolor="#5B5B5B">
                <v:path arrowok="t"/>
              </v:shape>
            </v:group>
            <v:group style="position:absolute;left:488;top:4018;width:1892;height:2" coordorigin="488,4018" coordsize="1892,2">
              <v:shape style="position:absolute;left:488;top:4018;width:1892;height:2" coordorigin="488,4018" coordsize="1892,0" path="m488,4018l2381,4018e" filled="f" stroked="t" strokeweight=".704379pt" strokecolor="#4F4F4F">
                <v:path arrowok="t"/>
              </v:shape>
            </v:group>
            <v:group style="position:absolute;left:2324;top:4021;width:146;height:2" coordorigin="2324,4021" coordsize="146,2">
              <v:shape style="position:absolute;left:2324;top:4021;width:146;height:2" coordorigin="2324,4021" coordsize="146,0" path="m2324,4021l2470,4021e" filled="f" stroked="t" strokeweight=".469586pt" strokecolor="#1F1F1F">
                <v:path arrowok="t"/>
              </v:shape>
            </v:group>
            <v:group style="position:absolute;left:493;top:4294;width:4874;height:2" coordorigin="493,4294" coordsize="4874,2">
              <v:shape style="position:absolute;left:493;top:4294;width:4874;height:2" coordorigin="493,4294" coordsize="4874,0" path="m493,4294l5367,4294e" filled="f" stroked="t" strokeweight=".704379pt" strokecolor="#4F4F4F">
                <v:path arrowok="t"/>
              </v:shape>
            </v:group>
            <v:group style="position:absolute;left:2376;top:4016;width:2;height:4263" coordorigin="2376,4016" coordsize="2,4263">
              <v:shape style="position:absolute;left:2376;top:4016;width:2;height:4263" coordorigin="2376,4016" coordsize="0,4263" path="m2376,8279l2376,4016e" filled="f" stroked="t" strokeweight=".704379pt" strokecolor="#4F4F4F">
                <v:path arrowok="t"/>
              </v:shape>
            </v:group>
            <v:group style="position:absolute;left:2442;top:4007;width:2;height:309" coordorigin="2442,4007" coordsize="2,309">
              <v:shape style="position:absolute;left:2442;top:4007;width:2;height:309" coordorigin="2442,4007" coordsize="0,309" path="m2442,4315l2442,4007e" filled="f" stroked="t" strokeweight=".704379pt" strokecolor="#545454">
                <v:path arrowok="t"/>
              </v:shape>
            </v:group>
            <v:group style="position:absolute;left:5311;top:4299;width:413;height:2" coordorigin="5311,4299" coordsize="413,2">
              <v:shape style="position:absolute;left:5311;top:4299;width:413;height:2" coordorigin="5311,4299" coordsize="413,0" path="m5311,4299l5724,4299e" filled="f" stroked="t" strokeweight=".469586pt" strokecolor="#3B3B3B">
                <v:path arrowok="t"/>
              </v:shape>
            </v:group>
            <v:group style="position:absolute;left:5597;top:4296;width:3442;height:2" coordorigin="5597,4296" coordsize="3442,2">
              <v:shape style="position:absolute;left:5597;top:4296;width:3442;height:2" coordorigin="5597,4296" coordsize="3442,0" path="m5597,4296l9040,4296e" filled="f" stroked="t" strokeweight=".704379pt" strokecolor="#4F4F4F">
                <v:path arrowok="t"/>
              </v:shape>
            </v:group>
            <v:group style="position:absolute;left:8983;top:4296;width:202;height:2" coordorigin="8983,4296" coordsize="202,2">
              <v:shape style="position:absolute;left:8983;top:4296;width:202;height:2" coordorigin="8983,4296" coordsize="202,0" path="m8983,4296l9185,4296e" filled="f" stroked="t" strokeweight=".469586pt" strokecolor="#383838">
                <v:path arrowok="t"/>
              </v:shape>
            </v:group>
            <v:group style="position:absolute;left:9129;top:4296;width:352;height:2" coordorigin="9129,4296" coordsize="352,2">
              <v:shape style="position:absolute;left:9129;top:4296;width:352;height:2" coordorigin="9129,4296" coordsize="352,0" path="m9129,4296l9481,4296e" filled="f" stroked="t" strokeweight=".939172pt" strokecolor="#575757">
                <v:path arrowok="t"/>
              </v:shape>
            </v:group>
            <v:group style="position:absolute;left:9425;top:4296;width:441;height:2" coordorigin="9425,4296" coordsize="441,2">
              <v:shape style="position:absolute;left:9425;top:4296;width:441;height:2" coordorigin="9425,4296" coordsize="441,0" path="m9425,4296l9866,4296e" filled="f" stroked="t" strokeweight=".469586pt" strokecolor="#444444">
                <v:path arrowok="t"/>
              </v:shape>
            </v:group>
            <v:group style="position:absolute;left:9810;top:4296;width:1573;height:2" coordorigin="9810,4296" coordsize="1573,2">
              <v:shape style="position:absolute;left:9810;top:4296;width:1573;height:2" coordorigin="9810,4296" coordsize="1573,0" path="m9810,4296l11383,4296e" filled="f" stroked="t" strokeweight=".704379pt" strokecolor="#575757">
                <v:path arrowok="t"/>
              </v:shape>
            </v:group>
            <v:group style="position:absolute;left:11378;top:3978;width:2;height:366" coordorigin="11378,3978" coordsize="2,366">
              <v:shape style="position:absolute;left:11378;top:3978;width:2;height:366" coordorigin="11378,3978" coordsize="0,366" path="m11378,4344l11378,3978e" filled="f" stroked="t" strokeweight=".469586pt" strokecolor="#4F4F4F">
                <v:path arrowok="t"/>
              </v:shape>
            </v:group>
            <v:group style="position:absolute;left:2367;top:4534;width:3001;height:2" coordorigin="2367,4534" coordsize="3001,2">
              <v:shape style="position:absolute;left:2367;top:4534;width:3001;height:2" coordorigin="2367,4534" coordsize="3001,0" path="m2367,4534l5367,4534e" filled="f" stroked="t" strokeweight=".704379pt" strokecolor="#545454">
                <v:path arrowok="t"/>
              </v:shape>
            </v:group>
            <v:group style="position:absolute;left:5311;top:4536;width:413;height:2" coordorigin="5311,4536" coordsize="413,2">
              <v:shape style="position:absolute;left:5311;top:4536;width:413;height:2" coordorigin="5311,4536" coordsize="413,0" path="m5311,4536l5724,4536e" filled="f" stroked="t" strokeweight=".704379pt" strokecolor="#3F3F3F">
                <v:path arrowok="t"/>
              </v:shape>
            </v:group>
            <v:group style="position:absolute;left:5668;top:4536;width:5720;height:2" coordorigin="5668,4536" coordsize="5720,2">
              <v:shape style="position:absolute;left:5668;top:4536;width:5720;height:2" coordorigin="5668,4536" coordsize="5720,0" path="m5668,4536l11387,4536e" filled="f" stroked="t" strokeweight=".704379pt" strokecolor="#575757">
                <v:path arrowok="t"/>
              </v:shape>
            </v:group>
            <v:group style="position:absolute;left:11378;top:4272;width:2;height:290" coordorigin="11378,4272" coordsize="2,290">
              <v:shape style="position:absolute;left:11378;top:4272;width:2;height:290" coordorigin="11378,4272" coordsize="0,290" path="m11378,4562l11378,4272e" filled="f" stroked="t" strokeweight=".704379pt" strokecolor="#676767">
                <v:path arrowok="t"/>
              </v:shape>
            </v:group>
            <v:group style="position:absolute;left:4888;top:4529;width:2;height:271" coordorigin="4888,4529" coordsize="2,271">
              <v:shape style="position:absolute;left:4888;top:4529;width:2;height:271" coordorigin="4888,4529" coordsize="0,271" path="m4888,4799l4888,4529e" filled="f" stroked="t" strokeweight=".469586pt" strokecolor="#3F3F3F">
                <v:path arrowok="t"/>
              </v:shape>
            </v:group>
            <v:group style="position:absolute;left:7654;top:4519;width:2;height:252" coordorigin="7654,4519" coordsize="2,252">
              <v:shape style="position:absolute;left:7654;top:4519;width:2;height:252" coordorigin="7654,4519" coordsize="0,252" path="m7654,4771l7654,4519e" filled="f" stroked="t" strokeweight=".234793pt" strokecolor="#676767">
                <v:path arrowok="t"/>
              </v:shape>
            </v:group>
            <v:group style="position:absolute;left:4888;top:4742;width:2;height:285" coordorigin="4888,4742" coordsize="2,285">
              <v:shape style="position:absolute;left:4888;top:4742;width:2;height:285" coordorigin="4888,4742" coordsize="0,285" path="m4888,5027l4888,4742e" filled="f" stroked="t" strokeweight=".939172pt" strokecolor="#4F4F4F">
                <v:path arrowok="t"/>
              </v:shape>
            </v:group>
            <v:group style="position:absolute;left:4879;top:5008;width:4161;height:2" coordorigin="4879,5008" coordsize="4161,2">
              <v:shape style="position:absolute;left:4879;top:5008;width:4161;height:2" coordorigin="4879,5008" coordsize="4161,0" path="m4879,5008l9040,5008e" filled="f" stroked="t" strokeweight=".704379pt" strokecolor="#646464">
                <v:path arrowok="t"/>
              </v:shape>
            </v:group>
            <v:group style="position:absolute;left:7654;top:4771;width:2;height:237" coordorigin="7654,4771" coordsize="2,237">
              <v:shape style="position:absolute;left:7654;top:4771;width:2;height:237" coordorigin="7654,4771" coordsize="0,237" path="m7654,5008l7654,4771e" filled="f" stroked="t" strokeweight=".234793pt" strokecolor="#808080">
                <v:path arrowok="t"/>
              </v:shape>
            </v:group>
            <v:group style="position:absolute;left:8983;top:5008;width:202;height:2" coordorigin="8983,5008" coordsize="202,2">
              <v:shape style="position:absolute;left:8983;top:5008;width:202;height:2" coordorigin="8983,5008" coordsize="202,0" path="m8983,5008l9185,5008e" filled="f" stroked="t" strokeweight=".469586pt" strokecolor="#4B4B4B">
                <v:path arrowok="t"/>
              </v:shape>
            </v:group>
            <v:group style="position:absolute;left:9129;top:5008;width:2268;height:2" coordorigin="9129,5008" coordsize="2268,2">
              <v:shape style="position:absolute;left:9129;top:5008;width:2268;height:2" coordorigin="9129,5008" coordsize="2268,0" path="m9129,5008l11397,5008e" filled="f" stroked="t" strokeweight=".704379pt" strokecolor="#6B6B6B">
                <v:path arrowok="t"/>
              </v:shape>
            </v:group>
            <v:group style="position:absolute;left:4888;top:4970;width:2;height:323" coordorigin="4888,4970" coordsize="2,323">
              <v:shape style="position:absolute;left:4888;top:4970;width:2;height:323" coordorigin="4888,4970" coordsize="0,323" path="m4888,5293l4888,4970e" filled="f" stroked="t" strokeweight=".469586pt" strokecolor="#444444">
                <v:path arrowok="t"/>
              </v:shape>
            </v:group>
            <v:group style="position:absolute;left:4884;top:5250;width:2479;height:2" coordorigin="4884,5250" coordsize="2479,2">
              <v:shape style="position:absolute;left:4884;top:5250;width:2479;height:2" coordorigin="4884,5250" coordsize="2479,0" path="m4884,5250l7363,5250e" filled="f" stroked="t" strokeweight=".704379pt" strokecolor="#545454">
                <v:path arrowok="t"/>
              </v:shape>
            </v:group>
            <v:group style="position:absolute;left:7302;top:5250;width:380;height:2" coordorigin="7302,5250" coordsize="380,2">
              <v:shape style="position:absolute;left:7302;top:5250;width:380;height:2" coordorigin="7302,5250" coordsize="380,0" path="m7302,5250l7682,5250e" filled="f" stroked="t" strokeweight=".469586pt" strokecolor="#484848">
                <v:path arrowok="t"/>
              </v:shape>
            </v:group>
            <v:group style="position:absolute;left:7626;top:5248;width:3771;height:2" coordorigin="7626,5248" coordsize="3771,2">
              <v:shape style="position:absolute;left:7626;top:5248;width:3771;height:2" coordorigin="7626,5248" coordsize="3771,0" path="m7626,5248l11397,5248e" filled="f" stroked="t" strokeweight=".704379pt" strokecolor="#5B5B5B">
                <v:path arrowok="t"/>
              </v:shape>
            </v:group>
            <v:group style="position:absolute;left:11392;top:2374;width:2;height:4562" coordorigin="11392,2374" coordsize="2,4562">
              <v:shape style="position:absolute;left:11392;top:2374;width:2;height:4562" coordorigin="11392,2374" coordsize="0,4562" path="m11392,6936l11392,2374e" filled="f" stroked="t" strokeweight=".939172pt" strokecolor="#646464">
                <v:path arrowok="t"/>
              </v:shape>
            </v:group>
            <v:group style="position:absolute;left:4891;top:5236;width:2;height:779" coordorigin="4891,5236" coordsize="2,779">
              <v:shape style="position:absolute;left:4891;top:5236;width:2;height:779" coordorigin="4891,5236" coordsize="0,779" path="m4891,6015l4891,5236e" filled="f" stroked="t" strokeweight=".939172pt" strokecolor="#575757">
                <v:path arrowok="t"/>
              </v:shape>
            </v:group>
            <v:group style="position:absolute;left:4879;top:5490;width:4461;height:2" coordorigin="4879,5490" coordsize="4461,2">
              <v:shape style="position:absolute;left:4879;top:5490;width:4461;height:2" coordorigin="4879,5490" coordsize="4461,0" path="m4879,5490l9340,5490e" filled="f" stroked="t" strokeweight=".704379pt" strokecolor="#575757">
                <v:path arrowok="t"/>
              </v:shape>
            </v:group>
            <v:group style="position:absolute;left:9284;top:5488;width:197;height:2" coordorigin="9284,5488" coordsize="197,2">
              <v:shape style="position:absolute;left:9284;top:5488;width:197;height:2" coordorigin="9284,5488" coordsize="197,0" path="m9284,5488l9481,5488e" filled="f" stroked="t" strokeweight=".469586pt" strokecolor="#3F3F3F">
                <v:path arrowok="t"/>
              </v:shape>
            </v:group>
            <v:group style="position:absolute;left:9425;top:5488;width:1968;height:2" coordorigin="9425,5488" coordsize="1968,2">
              <v:shape style="position:absolute;left:9425;top:5488;width:1968;height:2" coordorigin="9425,5488" coordsize="1968,0" path="m9425,5488l11392,5488e" filled="f" stroked="t" strokeweight=".704379pt" strokecolor="#606060">
                <v:path arrowok="t"/>
              </v:shape>
            </v:group>
            <v:group style="position:absolute;left:11387;top:5231;width:2;height:280" coordorigin="11387,5231" coordsize="2,280">
              <v:shape style="position:absolute;left:11387;top:5231;width:2;height:280" coordorigin="11387,5231" coordsize="0,280" path="m11387,5511l11387,5231e" filled="f" stroked="t" strokeweight=".469586pt" strokecolor="#4F4F4F">
                <v:path arrowok="t"/>
              </v:shape>
            </v:group>
            <v:group style="position:absolute;left:2367;top:5732;width:6673;height:2" coordorigin="2367,5732" coordsize="6673,2">
              <v:shape style="position:absolute;left:2367;top:5732;width:6673;height:2" coordorigin="2367,5732" coordsize="6673,0" path="m2367,5732l9040,5732e" filled="f" stroked="t" strokeweight=".704379pt" strokecolor="#545454">
                <v:path arrowok="t"/>
              </v:shape>
            </v:group>
            <v:group style="position:absolute;left:8983;top:5730;width:202;height:2" coordorigin="8983,5730" coordsize="202,2">
              <v:shape style="position:absolute;left:8983;top:5730;width:202;height:2" coordorigin="8983,5730" coordsize="202,0" path="m8983,5730l9185,5730e" filled="f" stroked="t" strokeweight=".469586pt" strokecolor="#383838">
                <v:path arrowok="t"/>
              </v:shape>
            </v:group>
            <v:group style="position:absolute;left:9129;top:5730;width:352;height:2" coordorigin="9129,5730" coordsize="352,2">
              <v:shape style="position:absolute;left:9129;top:5730;width:352;height:2" coordorigin="9129,5730" coordsize="352,0" path="m9129,5730l9481,5730e" filled="f" stroked="t" strokeweight=".939172pt" strokecolor="#5B5B5B">
                <v:path arrowok="t"/>
              </v:shape>
            </v:group>
            <v:group style="position:absolute;left:9425;top:5730;width:441;height:2" coordorigin="9425,5730" coordsize="441,2">
              <v:shape style="position:absolute;left:9425;top:5730;width:441;height:2" coordorigin="9425,5730" coordsize="441,0" path="m9425,5730l9866,5730e" filled="f" stroked="t" strokeweight=".469586pt" strokecolor="#444444">
                <v:path arrowok="t"/>
              </v:shape>
            </v:group>
            <v:group style="position:absolute;left:9786;top:5730;width:1611;height:2" coordorigin="9786,5730" coordsize="1611,2">
              <v:shape style="position:absolute;left:9786;top:5730;width:1611;height:2" coordorigin="9786,5730" coordsize="1611,0" path="m9786,5730l11397,5730e" filled="f" stroked="t" strokeweight=".704379pt" strokecolor="#606060">
                <v:path arrowok="t"/>
              </v:shape>
            </v:group>
            <v:group style="position:absolute;left:500;top:5554;width:2;height:679" coordorigin="500,5554" coordsize="2,679">
              <v:shape style="position:absolute;left:500;top:5554;width:2;height:679" coordorigin="500,5554" coordsize="0,679" path="m500,6233l500,5554e" filled="f" stroked="t" strokeweight=".704379pt" strokecolor="#545454">
                <v:path arrowok="t"/>
              </v:shape>
            </v:group>
            <v:group style="position:absolute;left:493;top:5970;width:10899;height:2" coordorigin="493,5970" coordsize="10899,2">
              <v:shape style="position:absolute;left:493;top:5970;width:10899;height:2" coordorigin="493,5970" coordsize="10899,0" path="m493,5970l11392,5970e" filled="f" stroked="t" strokeweight=".704379pt" strokecolor="#545454">
                <v:path arrowok="t"/>
              </v:shape>
            </v:group>
            <v:group style="position:absolute;left:4893;top:5725;width:2;height:807" coordorigin="4893,5725" coordsize="2,807">
              <v:shape style="position:absolute;left:4893;top:5725;width:2;height:807" coordorigin="4893,5725" coordsize="0,807" path="m4893,6532l4893,5725e" filled="f" stroked="t" strokeweight=".704379pt" strokecolor="#4F4F4F">
                <v:path arrowok="t"/>
              </v:shape>
            </v:group>
            <v:group style="position:absolute;left:7654;top:5972;width:2;height:494" coordorigin="7654,5972" coordsize="2,494">
              <v:shape style="position:absolute;left:7654;top:5972;width:2;height:494" coordorigin="7654,5972" coordsize="0,494" path="m7654,6466l7654,5972e" filled="f" stroked="t" strokeweight=".234793pt" strokecolor="#606060">
                <v:path arrowok="t"/>
              </v:shape>
            </v:group>
            <v:group style="position:absolute;left:507;top:5929;width:2;height:760" coordorigin="507,5929" coordsize="2,760">
              <v:shape style="position:absolute;left:507;top:5929;width:2;height:760" coordorigin="507,5929" coordsize="0,760" path="m507,6689l507,5929e" filled="f" stroked="t" strokeweight=".704379pt" strokecolor="#4F4F4F">
                <v:path arrowok="t"/>
              </v:shape>
            </v:group>
            <v:group style="position:absolute;left:2376;top:6435;width:6663;height:2" coordorigin="2376,6435" coordsize="6663,2">
              <v:shape style="position:absolute;left:2376;top:6435;width:6663;height:2" coordorigin="2376,6435" coordsize="6663,0" path="m2376,6435l9040,6435e" filled="f" stroked="t" strokeweight=".704379pt" strokecolor="#575757">
                <v:path arrowok="t"/>
              </v:shape>
            </v:group>
            <v:group style="position:absolute;left:4893;top:6186;width:2;height:498" coordorigin="4893,6186" coordsize="2,498">
              <v:shape style="position:absolute;left:4893;top:6186;width:2;height:498" coordorigin="4893,6186" coordsize="0,498" path="m4893,6684l4893,6186e" filled="f" stroked="t" strokeweight=".704379pt" strokecolor="#575757">
                <v:path arrowok="t"/>
              </v:shape>
            </v:group>
            <v:group style="position:absolute;left:8983;top:6432;width:202;height:2" coordorigin="8983,6432" coordsize="202,2">
              <v:shape style="position:absolute;left:8983;top:6432;width:202;height:2" coordorigin="8983,6432" coordsize="202,0" path="m8983,6432l9185,6432e" filled="f" stroked="t" strokeweight=".469586pt" strokecolor="#3B3B3B">
                <v:path arrowok="t"/>
              </v:shape>
            </v:group>
            <v:group style="position:absolute;left:9129;top:6432;width:2273;height:2" coordorigin="9129,6432" coordsize="2273,2">
              <v:shape style="position:absolute;left:9129;top:6432;width:2273;height:2" coordorigin="9129,6432" coordsize="2273,0" path="m9129,6432l11402,6432e" filled="f" stroked="t" strokeweight=".704379pt" strokecolor="#575757">
                <v:path arrowok="t"/>
              </v:shape>
            </v:group>
            <v:group style="position:absolute;left:7654;top:6451;width:2;height:218" coordorigin="7654,6451" coordsize="2,218">
              <v:shape style="position:absolute;left:7654;top:6451;width:2;height:218" coordorigin="7654,6451" coordsize="0,218" path="m7654,6670l7654,6451e" filled="f" stroked="t" strokeweight=".234793pt" strokecolor="#747474">
                <v:path arrowok="t"/>
              </v:shape>
            </v:group>
            <v:group style="position:absolute;left:2371;top:6672;width:9030;height:2" coordorigin="2371,6672" coordsize="9030,2">
              <v:shape style="position:absolute;left:2371;top:6672;width:9030;height:2" coordorigin="2371,6672" coordsize="9030,0" path="m2371,6672l11402,6672e" filled="f" stroked="t" strokeweight=".704379pt" strokecolor="#575757">
                <v:path arrowok="t"/>
              </v:shape>
            </v:group>
            <v:group style="position:absolute;left:498;top:6910;width:8542;height:2" coordorigin="498,6910" coordsize="8542,2">
              <v:shape style="position:absolute;left:498;top:6910;width:8542;height:2" coordorigin="498,6910" coordsize="8542,0" path="m498,6910l9040,6910e" filled="f" stroked="t" strokeweight=".704379pt" strokecolor="#545454">
                <v:path arrowok="t"/>
              </v:shape>
            </v:group>
            <v:group style="position:absolute;left:517;top:6632;width:2;height:3389" coordorigin="517,6632" coordsize="2,3389">
              <v:shape style="position:absolute;left:517;top:6632;width:2;height:3389" coordorigin="517,6632" coordsize="0,3389" path="m517,10021l517,6632e" filled="f" stroked="t" strokeweight="1.408757pt" strokecolor="#545454">
                <v:path arrowok="t"/>
              </v:shape>
            </v:group>
            <v:group style="position:absolute;left:8983;top:6907;width:202;height:2" coordorigin="8983,6907" coordsize="202,2">
              <v:shape style="position:absolute;left:8983;top:6907;width:202;height:2" coordorigin="8983,6907" coordsize="202,0" path="m8983,6907l9185,6907e" filled="f" stroked="t" strokeweight=".469586pt" strokecolor="#444444">
                <v:path arrowok="t"/>
              </v:shape>
            </v:group>
            <v:group style="position:absolute;left:9129;top:6907;width:2277;height:2" coordorigin="9129,6907" coordsize="2277,2">
              <v:shape style="position:absolute;left:9129;top:6907;width:2277;height:2" coordorigin="9129,6907" coordsize="2277,0" path="m9129,6907l11406,6907e" filled="f" stroked="t" strokeweight=".704379pt" strokecolor="#5B5B5B">
                <v:path arrowok="t"/>
              </v:shape>
            </v:group>
            <v:group style="position:absolute;left:512;top:6836;width:2;height:3276" coordorigin="512,6836" coordsize="2,3276">
              <v:shape style="position:absolute;left:512;top:6836;width:2;height:3276" coordorigin="512,6836" coordsize="0,3276" path="m512,10112l512,6836e" filled="f" stroked="t" strokeweight=".704379pt" strokecolor="#4F4F4F">
                <v:path arrowok="t"/>
              </v:shape>
            </v:group>
            <v:group style="position:absolute;left:2381;top:4016;width:2;height:3864" coordorigin="2381,4016" coordsize="2,3864">
              <v:shape style="position:absolute;left:2381;top:4016;width:2;height:3864" coordorigin="2381,4016" coordsize="0,3864" path="m2381,7880l2381,4016e" filled="f" stroked="t" strokeweight=".704379pt" strokecolor="#4B4B4B">
                <v:path arrowok="t"/>
              </v:shape>
            </v:group>
            <v:group style="position:absolute;left:502;top:7380;width:6870;height:2" coordorigin="502,7380" coordsize="6870,2">
              <v:shape style="position:absolute;left:502;top:7380;width:6870;height:2" coordorigin="502,7380" coordsize="6870,0" path="m502,7380l7372,7380e" filled="f" stroked="t" strokeweight=".704379pt" strokecolor="#545454">
                <v:path arrowok="t"/>
              </v:shape>
            </v:group>
            <v:group style="position:absolute;left:7302;top:7377;width:380;height:2" coordorigin="7302,7377" coordsize="380,2">
              <v:shape style="position:absolute;left:7302;top:7377;width:380;height:2" coordorigin="7302,7377" coordsize="380,0" path="m7302,7377l7682,7377e" filled="f" stroked="t" strokeweight=".469586pt" strokecolor="#444444">
                <v:path arrowok="t"/>
              </v:shape>
            </v:group>
            <v:group style="position:absolute;left:7626;top:7375;width:3785;height:2" coordorigin="7626,7375" coordsize="3785,2">
              <v:shape style="position:absolute;left:7626;top:7375;width:3785;height:2" coordorigin="7626,7375" coordsize="3785,0" path="m7626,7375l11411,7375e" filled="f" stroked="t" strokeweight=".704379pt" strokecolor="#5B5B5B">
                <v:path arrowok="t"/>
              </v:shape>
            </v:group>
            <v:group style="position:absolute;left:4905;top:7368;width:2;height:536" coordorigin="4905,7368" coordsize="2,536">
              <v:shape style="position:absolute;left:4905;top:7368;width:2;height:536" coordorigin="4905,7368" coordsize="0,536" path="m4905,7904l4905,7368e" filled="f" stroked="t" strokeweight=".704379pt" strokecolor="#545454">
                <v:path arrowok="t"/>
              </v:shape>
            </v:group>
            <v:group style="position:absolute;left:4893;top:7617;width:4292;height:2" coordorigin="4893,7617" coordsize="4292,2">
              <v:shape style="position:absolute;left:4893;top:7617;width:4292;height:2" coordorigin="4893,7617" coordsize="4292,0" path="m4893,7617l9185,7617e" filled="f" stroked="t" strokeweight=".704379pt" strokecolor="#545454">
                <v:path arrowok="t"/>
              </v:shape>
            </v:group>
            <v:group style="position:absolute;left:9129;top:7614;width:211;height:2" coordorigin="9129,7614" coordsize="211,2">
              <v:shape style="position:absolute;left:9129;top:7614;width:211;height:2" coordorigin="9129,7614" coordsize="211,0" path="m9129,7614l9340,7614e" filled="f" stroked="t" strokeweight=".469586pt" strokecolor="#444444">
                <v:path arrowok="t"/>
              </v:shape>
            </v:group>
            <v:group style="position:absolute;left:9284;top:7612;width:2123;height:2" coordorigin="9284,7612" coordsize="2123,2">
              <v:shape style="position:absolute;left:9284;top:7612;width:2123;height:2" coordorigin="9284,7612" coordsize="2123,0" path="m9284,7612l11406,7612e" filled="f" stroked="t" strokeweight=".704379pt" strokecolor="#5B5B5B">
                <v:path arrowok="t"/>
              </v:shape>
            </v:group>
            <v:group style="position:absolute;left:11406;top:4624;width:2;height:4553" coordorigin="11406,4624" coordsize="2,4553">
              <v:shape style="position:absolute;left:11406;top:4624;width:2;height:4553" coordorigin="11406,4624" coordsize="0,4553" path="m11406,9176l11406,4624e" filled="f" stroked="t" strokeweight=".469586pt" strokecolor="#676767">
                <v:path arrowok="t"/>
              </v:shape>
            </v:group>
            <v:group style="position:absolute;left:2353;top:7619;width:2;height:256" coordorigin="2353,7619" coordsize="2,256">
              <v:shape style="position:absolute;left:2353;top:7619;width:2;height:256" coordorigin="2353,7619" coordsize="0,256" path="m2353,7876l2353,7619e" filled="f" stroked="t" strokeweight=".234793pt" strokecolor="#000000">
                <v:path arrowok="t"/>
              </v:shape>
            </v:group>
            <v:group style="position:absolute;left:4898;top:7861;width:6513;height:2" coordorigin="4898,7861" coordsize="6513,2">
              <v:shape style="position:absolute;left:4898;top:7861;width:6513;height:2" coordorigin="4898,7861" coordsize="6513,0" path="m4898,7861l11411,7861e" filled="f" stroked="t" strokeweight=".704379pt" strokecolor="#5B5B5B">
                <v:path arrowok="t"/>
              </v:shape>
            </v:group>
            <v:group style="position:absolute;left:517;top:7847;width:2;height:285" coordorigin="517,7847" coordsize="2,285">
              <v:shape style="position:absolute;left:517;top:7847;width:2;height:285" coordorigin="517,7847" coordsize="0,285" path="m517,8132l517,7847e" filled="f" stroked="t" strokeweight=".469586pt" strokecolor="#444444">
                <v:path arrowok="t"/>
              </v:shape>
            </v:group>
            <v:group style="position:absolute;left:2353;top:7876;width:2;height:465" coordorigin="2353,7876" coordsize="2,465">
              <v:shape style="position:absolute;left:2353;top:7876;width:2;height:465" coordorigin="2353,7876" coordsize="0,465" path="m2353,8341l2353,7876e" filled="f" stroked="t" strokeweight=".234793pt" strokecolor="#646464">
                <v:path arrowok="t"/>
              </v:shape>
            </v:group>
            <v:group style="position:absolute;left:4912;top:7852;width:2;height:256" coordorigin="4912,7852" coordsize="2,256">
              <v:shape style="position:absolute;left:4912;top:7852;width:2;height:256" coordorigin="4912,7852" coordsize="0,256" path="m4912,8108l4912,7852e" filled="f" stroked="t" strokeweight="1.173965pt" strokecolor="#4F4F4F">
                <v:path arrowok="t"/>
              </v:shape>
            </v:group>
            <v:group style="position:absolute;left:507;top:8101;width:10899;height:2" coordorigin="507,8101" coordsize="10899,2">
              <v:shape style="position:absolute;left:507;top:8101;width:10899;height:2" coordorigin="507,8101" coordsize="10899,0" path="m507,8101l11406,8101e" filled="f" stroked="t" strokeweight=".704379pt" strokecolor="#545454">
                <v:path arrowok="t"/>
              </v:shape>
            </v:group>
            <v:group style="position:absolute;left:526;top:8312;width:2;height:3005" coordorigin="526,8312" coordsize="2,3005">
              <v:shape style="position:absolute;left:526;top:8312;width:2;height:3005" coordorigin="526,8312" coordsize="0,3005" path="m526,11317l526,8312e" filled="f" stroked="t" strokeweight=".704379pt" strokecolor="#545454">
                <v:path arrowok="t"/>
              </v:shape>
            </v:group>
            <v:group style="position:absolute;left:2353;top:8341;width:2;height:266" coordorigin="2353,8341" coordsize="2,266">
              <v:shape style="position:absolute;left:2353;top:8341;width:2;height:266" coordorigin="2353,8341" coordsize="0,266" path="m2353,8607l2353,8341e" filled="f" stroked="t" strokeweight=".234793pt" strokecolor="#000000">
                <v:path arrowok="t"/>
              </v:shape>
            </v:group>
            <v:group style="position:absolute;left:2353;top:8607;width:2;height:294" coordorigin="2353,8607" coordsize="2,294">
              <v:shape style="position:absolute;left:2353;top:8607;width:2;height:294" coordorigin="2353,8607" coordsize="0,294" path="m2353,8901l2353,8607e" filled="f" stroked="t" strokeweight=".234793pt" strokecolor="#808080">
                <v:path arrowok="t"/>
              </v:shape>
            </v:group>
            <v:group style="position:absolute;left:498;top:8901;width:10923;height:2" coordorigin="498,8901" coordsize="10923,2">
              <v:shape style="position:absolute;left:498;top:8901;width:10923;height:2" coordorigin="498,8901" coordsize="10923,0" path="m498,8901l11420,8901e" filled="f" stroked="t" strokeweight=".704379pt" strokecolor="#575757">
                <v:path arrowok="t"/>
              </v:shape>
            </v:group>
            <v:group style="position:absolute;left:2353;top:8887;width:2;height:261" coordorigin="2353,8887" coordsize="2,261">
              <v:shape style="position:absolute;left:2353;top:8887;width:2;height:261" coordorigin="2353,8887" coordsize="0,261" path="m2353,9148l2353,8887e" filled="f" stroked="t" strokeweight=".234793pt" strokecolor="#575757">
                <v:path arrowok="t"/>
              </v:shape>
            </v:group>
            <v:group style="position:absolute;left:2353;top:9148;width:2;height:242" coordorigin="2353,9148" coordsize="2,242">
              <v:shape style="position:absolute;left:2353;top:9148;width:2;height:242" coordorigin="2353,9148" coordsize="0,242" path="m2353,9390l2353,9148e" filled="f" stroked="t" strokeweight=".234793pt" strokecolor="#000000">
                <v:path arrowok="t"/>
              </v:shape>
            </v:group>
            <v:group style="position:absolute;left:11413;top:9119;width:2;height:1377" coordorigin="11413,9119" coordsize="2,1377">
              <v:shape style="position:absolute;left:11413;top:9119;width:2;height:1377" coordorigin="11413,9119" coordsize="0,1377" path="m11413,10496l11413,9119e" filled="f" stroked="t" strokeweight=".469586pt" strokecolor="#6B6B6B">
                <v:path arrowok="t"/>
              </v:shape>
            </v:group>
            <v:group style="position:absolute;left:2353;top:9390;width:2;height:342" coordorigin="2353,9390" coordsize="2,342">
              <v:shape style="position:absolute;left:2353;top:9390;width:2;height:342" coordorigin="2353,9390" coordsize="0,342" path="m2353,9732l2353,9390e" filled="f" stroked="t" strokeweight=".234793pt" strokecolor="#838383">
                <v:path arrowok="t"/>
              </v:shape>
            </v:group>
            <v:group style="position:absolute;left:521;top:9739;width:8518;height:2" coordorigin="521,9739" coordsize="8518,2">
              <v:shape style="position:absolute;left:521;top:9739;width:8518;height:2" coordorigin="521,9739" coordsize="8518,0" path="m521,9739l9040,9739e" filled="f" stroked="t" strokeweight=".704379pt" strokecolor="#575757">
                <v:path arrowok="t"/>
              </v:shape>
            </v:group>
            <v:group style="position:absolute;left:8983;top:9727;width:202;height:2" coordorigin="8983,9727" coordsize="202,2">
              <v:shape style="position:absolute;left:8983;top:9727;width:202;height:2" coordorigin="8983,9727" coordsize="202,0" path="m8983,9727l9185,9727e" filled="f" stroked="t" strokeweight=".469586pt" strokecolor="#444444">
                <v:path arrowok="t"/>
              </v:shape>
            </v:group>
            <v:group style="position:absolute;left:2418;top:9725;width:9002;height:2" coordorigin="2418,9725" coordsize="9002,2">
              <v:shape style="position:absolute;left:2418;top:9725;width:9002;height:2" coordorigin="2418,9725" coordsize="9002,0" path="m2418,9725l11420,9725e" filled="f" stroked="t" strokeweight=".469586pt" strokecolor="#5B5B5B">
                <v:path arrowok="t"/>
              </v:shape>
            </v:group>
            <v:group style="position:absolute;left:517;top:9983;width:1869;height:2" coordorigin="517,9983" coordsize="1869,2">
              <v:shape style="position:absolute;left:517;top:9983;width:1869;height:2" coordorigin="517,9983" coordsize="1869,0" path="m517,9983l2385,9983e" filled="f" stroked="t" strokeweight=".704379pt" strokecolor="#545454">
                <v:path arrowok="t"/>
              </v:shape>
            </v:group>
            <v:group style="position:absolute;left:2353;top:9718;width:2;height:275" coordorigin="2353,9718" coordsize="2,275">
              <v:shape style="position:absolute;left:2353;top:9718;width:2;height:275" coordorigin="2353,9718" coordsize="0,275" path="m2353,9993l2353,9718e" filled="f" stroked="t" strokeweight=".234793pt" strokecolor="#484848">
                <v:path arrowok="t"/>
              </v:shape>
            </v:group>
            <v:group style="position:absolute;left:2324;top:9974;width:8326;height:2" coordorigin="2324,9974" coordsize="8326,2">
              <v:shape style="position:absolute;left:2324;top:9974;width:8326;height:2" coordorigin="2324,9974" coordsize="8326,0" path="m2324,9974l10650,9974e" filled="f" stroked="t" strokeweight=".704379pt" strokecolor="#575757">
                <v:path arrowok="t"/>
              </v:shape>
            </v:group>
            <v:group style="position:absolute;left:9129;top:9964;width:2292;height:2" coordorigin="9129,9964" coordsize="2292,2">
              <v:shape style="position:absolute;left:9129;top:9964;width:2292;height:2" coordorigin="9129,9964" coordsize="2292,0" path="m9129,9964l11420,9964e" filled="f" stroked="t" strokeweight=".704379pt" strokecolor="#5B5B5B">
                <v:path arrowok="t"/>
              </v:shape>
            </v:group>
            <v:group style="position:absolute;left:521;top:10221;width:1864;height:2" coordorigin="521,10221" coordsize="1864,2">
              <v:shape style="position:absolute;left:521;top:10221;width:1864;height:2" coordorigin="521,10221" coordsize="1864,0" path="m521,10221l2385,10221e" filled="f" stroked="t" strokeweight=".704379pt" strokecolor="#545454">
                <v:path arrowok="t"/>
              </v:shape>
            </v:group>
            <v:group style="position:absolute;left:2353;top:9979;width:2;height:489" coordorigin="2353,9979" coordsize="2,489">
              <v:shape style="position:absolute;left:2353;top:9979;width:2;height:489" coordorigin="2353,9979" coordsize="0,489" path="m2353,10468l2353,9979e" filled="f" stroked="t" strokeweight=".234793pt" strokecolor="#2F2F2F">
                <v:path arrowok="t"/>
              </v:shape>
            </v:group>
            <v:group style="position:absolute;left:2324;top:10221;width:146;height:2" coordorigin="2324,10221" coordsize="146,2">
              <v:shape style="position:absolute;left:2324;top:10221;width:146;height:2" coordorigin="2324,10221" coordsize="146,0" path="m2324,10221l2470,10221e" filled="f" stroked="t" strokeweight=".469586pt" strokecolor="#343434">
                <v:path arrowok="t"/>
              </v:shape>
            </v:group>
            <v:group style="position:absolute;left:3799;top:10218;width:681;height:2" coordorigin="3799,10218" coordsize="681,2">
              <v:shape style="position:absolute;left:3799;top:10218;width:681;height:2" coordorigin="3799,10218" coordsize="681,0" path="m3799,10218l4480,10218e" filled="f" stroked="t" strokeweight=".704379pt" strokecolor="#4F4F4F">
                <v:path arrowok="t"/>
              </v:shape>
            </v:group>
            <v:group style="position:absolute;left:9129;top:10206;width:352;height:2" coordorigin="9129,10206" coordsize="352,2">
              <v:shape style="position:absolute;left:9129;top:10206;width:352;height:2" coordorigin="9129,10206" coordsize="352,0" path="m9129,10206l9481,10206e" filled="f" stroked="t" strokeweight=".469586pt" strokecolor="#383838">
                <v:path arrowok="t"/>
              </v:shape>
            </v:group>
            <v:group style="position:absolute;left:2414;top:10211;width:8842;height:2" coordorigin="2414,10211" coordsize="8842,2">
              <v:shape style="position:absolute;left:2414;top:10211;width:8842;height:2" coordorigin="2414,10211" coordsize="8842,0" path="m2414,10211l11256,10211e" filled="f" stroked="t" strokeweight=".704379pt" strokecolor="#575757">
                <v:path arrowok="t"/>
              </v:shape>
            </v:group>
            <v:group style="position:absolute;left:10345;top:10204;width:1075;height:2" coordorigin="10345,10204" coordsize="1075,2">
              <v:shape style="position:absolute;left:10345;top:10204;width:1075;height:2" coordorigin="10345,10204" coordsize="1075,0" path="m10345,10204l11420,10204e" filled="f" stroked="t" strokeweight=".704379pt" strokecolor="#606060">
                <v:path arrowok="t"/>
              </v:shape>
            </v:group>
            <v:group style="position:absolute;left:540;top:9499;width:2;height:5635" coordorigin="540,9499" coordsize="2,5635">
              <v:shape style="position:absolute;left:540;top:9499;width:2;height:5635" coordorigin="540,9499" coordsize="0,5635" path="m540,15134l540,9499e" filled="f" stroked="t" strokeweight=".704379pt" strokecolor="#545454">
                <v:path arrowok="t"/>
              </v:shape>
            </v:group>
            <v:group style="position:absolute;left:2353;top:10468;width:2;height:214" coordorigin="2353,10468" coordsize="2,214">
              <v:shape style="position:absolute;left:2353;top:10468;width:2;height:214" coordorigin="2353,10468" coordsize="0,214" path="m2353,10681l2353,10468e" filled="f" stroked="t" strokeweight=".234793pt" strokecolor="#6B6B6B">
                <v:path arrowok="t"/>
              </v:shape>
            </v:group>
            <v:group style="position:absolute;left:986;top:10688;width:4738;height:2" coordorigin="986,10688" coordsize="4738,2">
              <v:shape style="position:absolute;left:986;top:10688;width:4738;height:2" coordorigin="986,10688" coordsize="4738,0" path="m986,10688l5724,10688e" filled="f" stroked="t" strokeweight=".704379pt" strokecolor="#545454">
                <v:path arrowok="t"/>
              </v:shape>
            </v:group>
            <v:group style="position:absolute;left:5565;top:10679;width:5856;height:2" coordorigin="5565,10679" coordsize="5856,2">
              <v:shape style="position:absolute;left:5565;top:10679;width:5856;height:2" coordorigin="5565,10679" coordsize="5856,0" path="m5565,10679l11420,10679e" filled="f" stroked="t" strokeweight=".704379pt" strokecolor="#575757">
                <v:path arrowok="t"/>
              </v:shape>
            </v:group>
            <v:group style="position:absolute;left:11418;top:10439;width:2;height:271" coordorigin="11418,10439" coordsize="2,271">
              <v:shape style="position:absolute;left:11418;top:10439;width:2;height:271" coordorigin="11418,10439" coordsize="0,271" path="m11418,10710l11418,10439e" filled="f" stroked="t" strokeweight=".234793pt" strokecolor="#545454">
                <v:path arrowok="t"/>
              </v:shape>
            </v:group>
            <v:group style="position:absolute;left:2353;top:10667;width:2;height:76" coordorigin="2353,10667" coordsize="2,76">
              <v:shape style="position:absolute;left:2353;top:10667;width:2;height:76" coordorigin="2353,10667" coordsize="0,76" path="m2353,10743l2353,10667e" filled="f" stroked="t" strokeweight=".704379pt" strokecolor="#606060">
                <v:path arrowok="t"/>
              </v:shape>
            </v:group>
            <v:group style="position:absolute;left:7321;top:10672;width:2;height:299" coordorigin="7321,10672" coordsize="2,299">
              <v:shape style="position:absolute;left:7321;top:10672;width:2;height:299" coordorigin="7321,10672" coordsize="0,299" path="m7321,10971l7321,10672e" filled="f" stroked="t" strokeweight=".469586pt" strokecolor="#484848">
                <v:path arrowok="t"/>
              </v:shape>
            </v:group>
            <v:group style="position:absolute;left:11416;top:10638;width:2;height:128" coordorigin="11416,10638" coordsize="2,128">
              <v:shape style="position:absolute;left:11416;top:10638;width:2;height:128" coordorigin="11416,10638" coordsize="0,128" path="m11416,10767l11416,10638e" filled="f" stroked="t" strokeweight=".469586pt" strokecolor="#747474">
                <v:path arrowok="t"/>
              </v:shape>
            </v:group>
            <v:group style="position:absolute;left:2353;top:10743;width:2;height:902" coordorigin="2353,10743" coordsize="2,902">
              <v:shape style="position:absolute;left:2353;top:10743;width:2;height:902" coordorigin="2353,10743" coordsize="0,902" path="m2353,11645l2353,10743e" filled="f" stroked="t" strokeweight=".234793pt" strokecolor="#2F2F2F">
                <v:path arrowok="t"/>
              </v:shape>
            </v:group>
            <v:group style="position:absolute;left:531;top:10930;width:4898;height:2" coordorigin="531,10930" coordsize="4898,2">
              <v:shape style="position:absolute;left:531;top:10930;width:4898;height:2" coordorigin="531,10930" coordsize="4898,0" path="m531,10930l5428,10930e" filled="f" stroked="t" strokeweight=".704379pt" strokecolor="#545454">
                <v:path arrowok="t"/>
              </v:shape>
            </v:group>
            <v:group style="position:absolute;left:5053;top:10919;width:6368;height:2" coordorigin="5053,10919" coordsize="6368,2">
              <v:shape style="position:absolute;left:5053;top:10919;width:6368;height:2" coordorigin="5053,10919" coordsize="6368,0" path="m5053,10919l11420,10919e" filled="f" stroked="t" strokeweight=".704379pt" strokecolor="#545454">
                <v:path arrowok="t"/>
              </v:shape>
            </v:group>
            <v:group style="position:absolute;left:11387;top:10743;width:2;height:199" coordorigin="11387,10743" coordsize="2,199">
              <v:shape style="position:absolute;left:11387;top:10743;width:2;height:199" coordorigin="11387,10743" coordsize="0,199" path="m11387,10942l11387,10743e" filled="f" stroked="t" strokeweight=".234793pt" strokecolor="#444444">
                <v:path arrowok="t"/>
              </v:shape>
            </v:group>
            <v:group style="position:absolute;left:526;top:11170;width:728;height:2" coordorigin="526,11170" coordsize="728,2">
              <v:shape style="position:absolute;left:526;top:11170;width:728;height:2" coordorigin="526,11170" coordsize="728,0" path="m526,11170l1254,11170e" filled="f" stroked="t" strokeweight=".469586pt" strokecolor="#4F4F4F">
                <v:path arrowok="t"/>
              </v:shape>
            </v:group>
            <v:group style="position:absolute;left:1221;top:10928;width:2;height:717" coordorigin="1221,10928" coordsize="2,717">
              <v:shape style="position:absolute;left:1221;top:10928;width:2;height:717" coordorigin="1221,10928" coordsize="0,717" path="m1221,11645l1221,10928e" filled="f" stroked="t" strokeweight=".234793pt" strokecolor="#545454">
                <v:path arrowok="t"/>
              </v:shape>
            </v:group>
            <v:group style="position:absolute;left:1193;top:11170;width:1193;height:2" coordorigin="1193,11170" coordsize="1193,2">
              <v:shape style="position:absolute;left:1193;top:11170;width:1193;height:2" coordorigin="1193,11170" coordsize="1193,0" path="m1193,11170l2385,11170e" filled="f" stroked="t" strokeweight=".704379pt" strokecolor="#545454">
                <v:path arrowok="t"/>
              </v:shape>
            </v:group>
            <v:group style="position:absolute;left:1761;top:10923;width:2;height:1206" coordorigin="1761,10923" coordsize="2,1206">
              <v:shape style="position:absolute;left:1761;top:10923;width:2;height:1206" coordorigin="1761,10923" coordsize="0,1206" path="m1761,12129l1761,10923e" filled="f" stroked="t" strokeweight=".704379pt" strokecolor="#4F4F4F">
                <v:path arrowok="t"/>
              </v:shape>
            </v:group>
            <v:group style="position:absolute;left:2324;top:11165;width:3043;height:2" coordorigin="2324,11165" coordsize="3043,2">
              <v:shape style="position:absolute;left:2324;top:11165;width:3043;height:2" coordorigin="2324,11165" coordsize="3043,0" path="m2324,11165l5367,11165e" filled="f" stroked="t" strokeweight=".469586pt" strokecolor="#4F4F4F">
                <v:path arrowok="t"/>
              </v:shape>
            </v:group>
            <v:group style="position:absolute;left:7326;top:10900;width:2;height:2967" coordorigin="7326,10900" coordsize="2,2967">
              <v:shape style="position:absolute;left:7326;top:10900;width:2;height:2967" coordorigin="7326,10900" coordsize="0,2967" path="m7326,13867l7326,10900e" filled="f" stroked="t" strokeweight=".704379pt" strokecolor="#575757">
                <v:path arrowok="t"/>
              </v:shape>
            </v:group>
            <v:group style="position:absolute;left:4940;top:11154;width:6480;height:2" coordorigin="4940,11154" coordsize="6480,2">
              <v:shape style="position:absolute;left:4940;top:11154;width:6480;height:2" coordorigin="4940,11154" coordsize="6480,0" path="m4940,11154l11420,11154e" filled="f" stroked="t" strokeweight=".704379pt" strokecolor="#575757">
                <v:path arrowok="t"/>
              </v:shape>
            </v:group>
            <v:group style="position:absolute;left:11387;top:10928;width:2;height:717" coordorigin="11387,10928" coordsize="2,717">
              <v:shape style="position:absolute;left:11387;top:10928;width:2;height:717" coordorigin="11387,10928" coordsize="0,717" path="m11387,11645l11387,10928e" filled="f" stroked="t" strokeweight=".234793pt" strokecolor="#707070">
                <v:path arrowok="t"/>
              </v:shape>
            </v:group>
            <v:group style="position:absolute;left:542;top:11398;width:2;height:698" coordorigin="542,11398" coordsize="2,698">
              <v:shape style="position:absolute;left:542;top:11398;width:2;height:698" coordorigin="542,11398" coordsize="0,698" path="m542,12096l542,11398e" filled="f" stroked="t" strokeweight=".704379pt" strokecolor="#575757">
                <v:path arrowok="t"/>
              </v:shape>
            </v:group>
            <v:group style="position:absolute;left:1221;top:11645;width:2;height:456" coordorigin="1221,11645" coordsize="2,456">
              <v:shape style="position:absolute;left:1221;top:11645;width:2;height:456" coordorigin="1221,11645" coordsize="0,456" path="m1221,12101l1221,11645e" filled="f" stroked="t" strokeweight=".234793pt" strokecolor="#000000">
                <v:path arrowok="t"/>
              </v:shape>
            </v:group>
            <v:group style="position:absolute;left:2353;top:11645;width:2;height:1462" coordorigin="2353,11645" coordsize="2,1462">
              <v:shape style="position:absolute;left:2353;top:11645;width:2;height:1462" coordorigin="2353,11645" coordsize="0,1462" path="m2353,13107l2353,11645e" filled="f" stroked="t" strokeweight=".234793pt" strokecolor="#000000">
                <v:path arrowok="t"/>
              </v:shape>
            </v:group>
            <v:group style="position:absolute;left:11387;top:11645;width:2;height:3831" coordorigin="11387,11645" coordsize="2,3831">
              <v:shape style="position:absolute;left:11387;top:11645;width:2;height:3831" coordorigin="11387,11645" coordsize="0,3831" path="m11387,15476l11387,11645e" filled="f" stroked="t" strokeweight=".234793pt" strokecolor="#000000">
                <v:path arrowok="t"/>
              </v:shape>
            </v:group>
            <v:group style="position:absolute;left:7335;top:11863;width:2;height:1272" coordorigin="7335,11863" coordsize="2,1272">
              <v:shape style="position:absolute;left:7335;top:11863;width:2;height:1272" coordorigin="7335,11863" coordsize="0,1272" path="m7335,13135l7335,11863e" filled="f" stroked="t" strokeweight=".704379pt" strokecolor="#575757">
                <v:path arrowok="t"/>
              </v:shape>
            </v:group>
            <v:group style="position:absolute;left:1221;top:12101;width:2;height:460" coordorigin="1221,12101" coordsize="2,460">
              <v:shape style="position:absolute;left:1221;top:12101;width:2;height:460" coordorigin="1221,12101" coordsize="0,460" path="m1221,12561l1221,12101e" filled="f" stroked="t" strokeweight=".234793pt" strokecolor="#747474">
                <v:path arrowok="t"/>
              </v:shape>
            </v:group>
            <v:group style="position:absolute;left:1773;top:12072;width:2;height:1296" coordorigin="1773,12072" coordsize="2,1296">
              <v:shape style="position:absolute;left:1773;top:12072;width:2;height:1296" coordorigin="1773,12072" coordsize="0,1296" path="m1773,13368l1773,12072e" filled="f" stroked="t" strokeweight=".704379pt" strokecolor="#545454">
                <v:path arrowok="t"/>
              </v:shape>
            </v:group>
            <v:group style="position:absolute;left:547;top:12533;width:2;height:2601" coordorigin="547,12533" coordsize="2,2601">
              <v:shape style="position:absolute;left:547;top:12533;width:2;height:2601" coordorigin="547,12533" coordsize="0,2601" path="m547,15134l547,12533e" filled="f" stroked="t" strokeweight=".704379pt" strokecolor="#545454">
                <v:path arrowok="t"/>
              </v:shape>
            </v:group>
            <v:group style="position:absolute;left:1221;top:12561;width:2;height:546" coordorigin="1221,12561" coordsize="2,546">
              <v:shape style="position:absolute;left:1221;top:12561;width:2;height:546" coordorigin="1221,12561" coordsize="0,546" path="m1221,13107l1221,12561e" filled="f" stroked="t" strokeweight=".234793pt" strokecolor="#000000">
                <v:path arrowok="t"/>
              </v:shape>
            </v:group>
            <v:group style="position:absolute;left:549;top:12960;width:2;height:176" coordorigin="549,12960" coordsize="2,176">
              <v:shape style="position:absolute;left:549;top:12960;width:2;height:176" coordorigin="549,12960" coordsize="0,176" path="m549,13135l549,12960e" filled="f" stroked="t" strokeweight=".469586pt" strokecolor="#2F2F2F">
                <v:path arrowok="t"/>
              </v:shape>
            </v:group>
            <v:group style="position:absolute;left:10500;top:12955;width:2;height:579" coordorigin="10500,12955" coordsize="2,579">
              <v:shape style="position:absolute;left:10500;top:12955;width:2;height:579" coordorigin="10500,12955" coordsize="0,579" path="m10500,13534l10500,12955e" filled="f" stroked="t" strokeweight="1.173965pt" strokecolor="#343BA3">
                <v:path arrowok="t"/>
              </v:shape>
            </v:group>
            <v:group style="position:absolute;left:521;top:13335;width:305;height:2" coordorigin="521,13335" coordsize="305,2">
              <v:shape style="position:absolute;left:521;top:13335;width:305;height:2" coordorigin="521,13335" coordsize="305,0" path="m521,13335l826,13335e" filled="f" stroked="t" strokeweight=".234793pt" strokecolor="#676767">
                <v:path arrowok="t"/>
              </v:shape>
            </v:group>
            <v:group style="position:absolute;left:826;top:13335;width:399;height:2" coordorigin="826,13335" coordsize="399,2">
              <v:shape style="position:absolute;left:826;top:13335;width:399;height:2" coordorigin="826,13335" coordsize="399,0" path="m826,13335l1226,13335e" filled="f" stroked="t" strokeweight=".234793pt" strokecolor="#000000">
                <v:path arrowok="t"/>
              </v:shape>
            </v:group>
            <v:group style="position:absolute;left:1221;top:13107;width:2;height:233" coordorigin="1221,13107" coordsize="2,233">
              <v:shape style="position:absolute;left:1221;top:13107;width:2;height:233" coordorigin="1221,13107" coordsize="0,233" path="m1221,13340l1221,13107e" filled="f" stroked="t" strokeweight=".234793pt" strokecolor="#2B2B2B">
                <v:path arrowok="t"/>
              </v:shape>
            </v:group>
            <v:group style="position:absolute;left:1221;top:13335;width:549;height:2" coordorigin="1221,13335" coordsize="549,2">
              <v:shape style="position:absolute;left:1221;top:13335;width:549;height:2" coordorigin="1221,13335" coordsize="549,0" path="m1221,13335l1770,13335e" filled="f" stroked="t" strokeweight=".234793pt" strokecolor="#545454">
                <v:path arrowok="t"/>
              </v:shape>
            </v:group>
            <v:group style="position:absolute;left:1756;top:13335;width:601;height:2" coordorigin="1756,13335" coordsize="601,2">
              <v:shape style="position:absolute;left:1756;top:13335;width:601;height:2" coordorigin="1756,13335" coordsize="601,0" path="m1756,13335l2357,13335e" filled="f" stroked="t" strokeweight=".234793pt" strokecolor="#232323">
                <v:path arrowok="t"/>
              </v:shape>
            </v:group>
            <v:group style="position:absolute;left:2353;top:13107;width:2;height:233" coordorigin="2353,13107" coordsize="2,233">
              <v:shape style="position:absolute;left:2353;top:13107;width:2;height:233" coordorigin="2353,13107" coordsize="0,233" path="m2353,13340l2353,13107e" filled="f" stroked="t" strokeweight=".234793pt" strokecolor="#444444">
                <v:path arrowok="t"/>
              </v:shape>
            </v:group>
            <v:group style="position:absolute;left:2353;top:13335;width:89;height:2" coordorigin="2353,13335" coordsize="89,2">
              <v:shape style="position:absolute;left:2353;top:13335;width:89;height:2" coordorigin="2353,13335" coordsize="89,0" path="m2353,13335l2442,13335e" filled="f" stroked="t" strokeweight=".234793pt" strokecolor="#3F3F3F">
                <v:path arrowok="t"/>
              </v:shape>
            </v:group>
            <v:group style="position:absolute;left:7349;top:11203;width:2;height:3375" coordorigin="7349,11203" coordsize="2,3375">
              <v:shape style="position:absolute;left:7349;top:11203;width:2;height:3375" coordorigin="7349,11203" coordsize="0,3375" path="m7349,14579l7349,11203e" filled="f" stroked="t" strokeweight=".704379pt" strokecolor="#575757">
                <v:path arrowok="t"/>
              </v:shape>
            </v:group>
            <v:group style="position:absolute;left:1221;top:13335;width:2;height:2549" coordorigin="1221,13335" coordsize="2,2549">
              <v:shape style="position:absolute;left:1221;top:13335;width:2;height:2549" coordorigin="1221,13335" coordsize="0,2549" path="m1221,15884l1221,13335e" filled="f" stroked="t" strokeweight=".234793pt" strokecolor="#000000">
                <v:path arrowok="t"/>
              </v:shape>
            </v:group>
            <v:group style="position:absolute;left:1775;top:13306;width:2;height:2150" coordorigin="1775,13306" coordsize="2,2150">
              <v:shape style="position:absolute;left:1775;top:13306;width:2;height:2150" coordorigin="1775,13306" coordsize="0,2150" path="m1775,15457l1775,13306e" filled="f" stroked="t" strokeweight=".469586pt" strokecolor="#4F4F4F">
                <v:path arrowok="t"/>
              </v:shape>
            </v:group>
            <v:group style="position:absolute;left:2353;top:13335;width:2;height:2549" coordorigin="2353,13335" coordsize="2,2549">
              <v:shape style="position:absolute;left:2353;top:13335;width:2;height:2549" coordorigin="2353,13335" coordsize="0,2549" path="m2353,15884l2353,13335e" filled="f" stroked="t" strokeweight=".234793pt" strokecolor="#000000">
                <v:path arrowok="t"/>
              </v:shape>
            </v:group>
            <v:group style="position:absolute;left:7344;top:12039;width:2;height:1538" coordorigin="7344,12039" coordsize="2,1538">
              <v:shape style="position:absolute;left:7344;top:12039;width:2;height:1538" coordorigin="7344,12039" coordsize="0,1538" path="m7344,13577l7344,12039e" filled="f" stroked="t" strokeweight=".469586pt" strokecolor="#545454">
                <v:path arrowok="t"/>
              </v:shape>
            </v:group>
            <v:group style="position:absolute;left:10512;top:12955;width:2;height:750" coordorigin="10512,12955" coordsize="2,750">
              <v:shape style="position:absolute;left:10512;top:12955;width:2;height:750" coordorigin="10512,12955" coordsize="0,750" path="m10512,13705l10512,12955e" filled="f" stroked="t" strokeweight=".939172pt" strokecolor="#383BAC">
                <v:path arrowok="t"/>
              </v:shape>
            </v:group>
            <v:group style="position:absolute;left:1775;top:13520;width:2;height:366" coordorigin="1775,13520" coordsize="2,366">
              <v:shape style="position:absolute;left:1775;top:13520;width:2;height:366" coordorigin="1775,13520" coordsize="0,366" path="m1775,13886l1775,13520e" filled="f" stroked="t" strokeweight=".939172pt" strokecolor="#5B5B5B">
                <v:path arrowok="t"/>
              </v:shape>
            </v:group>
            <v:group style="position:absolute;left:10523;top:13268;width:2;height:423" coordorigin="10523,13268" coordsize="2,423">
              <v:shape style="position:absolute;left:10523;top:13268;width:2;height:423" coordorigin="10523,13268" coordsize="0,423" path="m10523,13691l10523,13268e" filled="f" stroked="t" strokeweight=".704379pt" strokecolor="#4F4BBF">
                <v:path arrowok="t"/>
              </v:shape>
            </v:group>
            <v:group style="position:absolute;left:8406;top:13743;width:2099;height:2" coordorigin="8406,13743" coordsize="2099,2">
              <v:shape style="position:absolute;left:8406;top:13743;width:2099;height:2" coordorigin="8406,13743" coordsize="2099,0" path="m8406,13743l10505,13743e" filled="f" stroked="t" strokeweight=".234793pt" strokecolor="#6064A0">
                <v:path arrowok="t"/>
              </v:shape>
            </v:group>
            <v:group style="position:absolute;left:10521;top:13610;width:2;height:95" coordorigin="10521,13610" coordsize="2,95">
              <v:shape style="position:absolute;left:10521;top:13610;width:2;height:95" coordorigin="10521,13610" coordsize="0,95" path="m10521,13705l10521,13610e" filled="f" stroked="t" strokeweight=".939172pt" strokecolor="#837CDF">
                <v:path arrowok="t"/>
              </v:shape>
            </v:group>
            <v:group style="position:absolute;left:552;top:13957;width:2;height:1177" coordorigin="552,13957" coordsize="2,1177">
              <v:shape style="position:absolute;left:552;top:13957;width:2;height:1177" coordorigin="552,13957" coordsize="0,1177" path="m552,15134l552,13957e" filled="f" stroked="t" strokeweight=".704379pt" strokecolor="#545454">
                <v:path arrowok="t"/>
              </v:shape>
            </v:group>
            <v:group style="position:absolute;left:1784;top:13957;width:2;height:1956" coordorigin="1784,13957" coordsize="2,1956">
              <v:shape style="position:absolute;left:1784;top:13957;width:2;height:1956" coordorigin="1784,13957" coordsize="0,1956" path="m1784,15913l1784,13957e" filled="f" stroked="t" strokeweight=".704379pt" strokecolor="#545454">
                <v:path arrowok="t"/>
              </v:shape>
            </v:group>
            <v:group style="position:absolute;left:2442;top:14465;width:413;height:2" coordorigin="2442,14465" coordsize="413,2">
              <v:shape style="position:absolute;left:2442;top:14465;width:413;height:2" coordorigin="2442,14465" coordsize="413,0" path="m2442,14465l2855,14465e" filled="f" stroked="t" strokeweight=".234793pt" strokecolor="#6B6B6B">
                <v:path arrowok="t"/>
              </v:shape>
            </v:group>
            <v:group style="position:absolute;left:521;top:14863;width:2;height:1021" coordorigin="521,14863" coordsize="2,1021">
              <v:shape style="position:absolute;left:521;top:14863;width:2;height:1021" coordorigin="521,14863" coordsize="0,1021" path="m521,15884l521,14863e" filled="f" stroked="t" strokeweight=".234793pt" strokecolor="#000000">
                <v:path arrowok="t"/>
              </v:shape>
            </v:group>
            <v:group style="position:absolute;left:7356;top:15291;width:2;height:603" coordorigin="7356,15291" coordsize="2,603">
              <v:shape style="position:absolute;left:7356;top:15291;width:2;height:603" coordorigin="7356,15291" coordsize="0,603" path="m7356,15894l7356,15291e" filled="f" stroked="t" strokeweight=".469586pt" strokecolor="#575757">
                <v:path arrowok="t"/>
              </v:shape>
            </v:group>
            <v:group style="position:absolute;left:559;top:15905;width:1827;height:2" coordorigin="559,15905" coordsize="1827,2">
              <v:shape style="position:absolute;left:559;top:15905;width:1827;height:2" coordorigin="559,15905" coordsize="1827,0" path="m559,15905l2385,15905e" filled="f" stroked="t" strokeweight=".704379pt" strokecolor="#575757">
                <v:path arrowok="t"/>
              </v:shape>
            </v:group>
            <v:group style="position:absolute;left:2324;top:15901;width:5137;height:2" coordorigin="2324,15901" coordsize="5137,2">
              <v:shape style="position:absolute;left:2324;top:15901;width:5137;height:2" coordorigin="2324,15901" coordsize="5137,0" path="m2324,15901l7462,15901e" filled="f" stroked="t" strokeweight=".704379pt" strokecolor="#6B6B6B">
                <v:path arrowok="t"/>
              </v:shape>
            </v:group>
            <v:group style="position:absolute;left:5311;top:15889;width:6156;height:2" coordorigin="5311,15889" coordsize="6156,2">
              <v:shape style="position:absolute;left:5311;top:15889;width:6156;height:2" coordorigin="5311,15889" coordsize="6156,0" path="m5311,15889l11467,15889e" filled="f" stroked="t" strokeweight=".704379pt" strokecolor="#6B6B6B">
                <v:path arrowok="t"/>
              </v:shape>
            </v:group>
            <v:group style="position:absolute;left:8983;top:15879;width:202;height:2" coordorigin="8983,15879" coordsize="202,2">
              <v:shape style="position:absolute;left:8983;top:15879;width:202;height:2" coordorigin="8983,15879" coordsize="202,0" path="m8983,15879l9185,15879e" filled="f" stroked="t" strokeweight=".469586pt" strokecolor="#676B67">
                <v:path arrowok="t"/>
              </v:shape>
            </v:group>
            <v:group style="position:absolute;left:9129;top:15875;width:2343;height:2" coordorigin="9129,15875" coordsize="2343,2">
              <v:shape style="position:absolute;left:9129;top:15875;width:2343;height:2" coordorigin="9129,15875" coordsize="2343,0" path="m9129,15875l11472,15875e" filled="f" stroked="t" strokeweight=".704379pt" strokecolor="#6B6B6B">
                <v:path arrowok="t"/>
              </v:shape>
            </v:group>
            <v:group style="position:absolute;left:11387;top:15476;width:2;height:413" coordorigin="11387,15476" coordsize="2,413">
              <v:shape style="position:absolute;left:11387;top:15476;width:2;height:413" coordorigin="11387,15476" coordsize="0,413" path="m11387,15889l11387,15476e" filled="f" stroked="t" strokeweight=".234793pt" strokecolor="#34343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46"/>
          <w:szCs w:val="46"/>
          <w:color w:val="014DD3"/>
          <w:spacing w:val="0"/>
          <w:w w:val="73"/>
          <w:b/>
          <w:bCs/>
        </w:rPr>
        <w:t>rz.b\Q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8" w:lineRule="exact"/>
        <w:ind w:left="296"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1B3B8"/>
          <w:spacing w:val="0"/>
          <w:w w:val="65"/>
          <w:position w:val="-2"/>
        </w:rPr>
        <w:t>...-</w:t>
      </w:r>
      <w:r>
        <w:rPr>
          <w:rFonts w:ascii="Times New Roman" w:hAnsi="Times New Roman" w:cs="Times New Roman" w:eastAsia="Times New Roman"/>
          <w:sz w:val="20"/>
          <w:szCs w:val="20"/>
          <w:color w:val="B1B3B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1B3B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7A5C6"/>
          <w:spacing w:val="0"/>
          <w:w w:val="513"/>
          <w:position w:val="1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60" w:right="400"/>
          <w:cols w:num="2" w:equalWidth="0">
            <w:col w:w="3487" w:space="1196"/>
            <w:col w:w="6477"/>
          </w:cols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514" w:right="4388" w:firstLine="-1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839237pt;margin-top:-11.428041pt;width:38.753202pt;height:41pt;mso-position-horizontal-relative:page;mso-position-vertical-relative:paragraph;z-index:-15338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8383A"/>
                      <w:spacing w:val="0"/>
                      <w:w w:val="17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1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5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6"/>
          <w:w w:val="106"/>
        </w:rPr>
        <w:t>S</w:t>
      </w:r>
      <w:r>
        <w:rPr>
          <w:rFonts w:ascii="Arial" w:hAnsi="Arial" w:cs="Arial" w:eastAsia="Arial"/>
          <w:sz w:val="21"/>
          <w:szCs w:val="21"/>
          <w:color w:val="38383A"/>
          <w:spacing w:val="14"/>
          <w:w w:val="227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7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0" w:lineRule="exact"/>
        <w:ind w:left="85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5"/>
          <w:szCs w:val="15"/>
          <w:color w:val="494949"/>
          <w:w w:val="108"/>
        </w:rPr>
        <w:t>i</w:t>
      </w:r>
      <w:r>
        <w:rPr>
          <w:rFonts w:ascii="Arial" w:hAnsi="Arial" w:cs="Arial" w:eastAsia="Arial"/>
          <w:sz w:val="15"/>
          <w:szCs w:val="15"/>
          <w:color w:val="494949"/>
          <w:spacing w:val="-23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16"/>
        </w:rPr>
        <w:t>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4" w:lineRule="exact"/>
        <w:ind w:left="585" w:right="-20"/>
        <w:jc w:val="left"/>
        <w:tabs>
          <w:tab w:pos="2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8383A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8383A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8383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838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6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594" w:right="5225"/>
        <w:jc w:val="center"/>
        <w:tabs>
          <w:tab w:pos="4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494949"/>
          <w:w w:val="118"/>
          <w:position w:val="9"/>
        </w:rPr>
        <w:t>BE</w:t>
      </w:r>
      <w:r>
        <w:rPr>
          <w:rFonts w:ascii="Arial" w:hAnsi="Arial" w:cs="Arial" w:eastAsia="Arial"/>
          <w:sz w:val="13"/>
          <w:szCs w:val="13"/>
          <w:color w:val="494949"/>
          <w:w w:val="119"/>
          <w:position w:val="9"/>
        </w:rPr>
        <w:t>L</w:t>
      </w:r>
      <w:r>
        <w:rPr>
          <w:rFonts w:ascii="Arial" w:hAnsi="Arial" w:cs="Arial" w:eastAsia="Arial"/>
          <w:sz w:val="13"/>
          <w:szCs w:val="13"/>
          <w:color w:val="494949"/>
          <w:spacing w:val="-19"/>
          <w:w w:val="100"/>
          <w:position w:val="9"/>
        </w:rPr>
        <w:t> </w:t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100"/>
          <w:position w:val="9"/>
        </w:rPr>
        <w:t>E</w:t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100"/>
          <w:position w:val="9"/>
        </w:rPr>
        <w:t>D</w:t>
      </w:r>
      <w:r>
        <w:rPr>
          <w:rFonts w:ascii="Arial" w:hAnsi="Arial" w:cs="Arial" w:eastAsia="Arial"/>
          <w:sz w:val="13"/>
          <w:szCs w:val="13"/>
          <w:color w:val="707070"/>
          <w:spacing w:val="-1"/>
          <w:w w:val="100"/>
          <w:position w:val="9"/>
        </w:rPr>
        <w:t> </w:t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21"/>
          <w:position w:val="9"/>
        </w:rPr>
        <w:t>IYESI</w:t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1" w:right="-20"/>
        <w:jc w:val="left"/>
        <w:tabs>
          <w:tab w:pos="1460" w:val="left"/>
          <w:tab w:pos="2840" w:val="left"/>
          <w:tab w:pos="5200" w:val="left"/>
          <w:tab w:pos="7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127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4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0"/>
        </w:rPr>
        <w:t>40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3"/>
          <w:w w:val="3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7"/>
          <w:position w:val="0"/>
        </w:rPr>
        <w:t>Biidirü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20:30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56"/>
          <w:position w:val="0"/>
        </w:rPr>
        <w:t>el: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1"/>
          <w:w w:val="15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02322938800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9" w:lineRule="auto"/>
        <w:ind w:left="115" w:right="3291"/>
        <w:jc w:val="left"/>
        <w:tabs>
          <w:tab w:pos="1480" w:val="left"/>
          <w:tab w:pos="2840" w:val="left"/>
          <w:tab w:pos="4180" w:val="left"/>
          <w:tab w:pos="5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9"/>
          <w:w w:val="8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3"/>
        </w:rPr>
        <w:t>ayı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6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30"/>
          <w:w w:val="6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4"/>
          <w:w w:val="9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1"/>
          <w:w w:val="9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29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3429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Cemal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9"/>
        </w:rPr>
        <w:t>NİŞAN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8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4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5"/>
        </w:rPr>
        <w:t>Kemeraltı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866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0"/>
          <w:w w:val="90"/>
        </w:rPr>
        <w:t> 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90"/>
          <w:i/>
        </w:rPr>
        <w:t>1</w:t>
      </w:r>
      <w:r>
        <w:rPr>
          <w:rFonts w:ascii="Arial" w:hAnsi="Arial" w:cs="Arial" w:eastAsia="Arial"/>
          <w:sz w:val="19"/>
          <w:szCs w:val="19"/>
          <w:color w:val="494949"/>
          <w:spacing w:val="-4"/>
          <w:w w:val="9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Konak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15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ğru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Kemeraltı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Kestane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Pazarı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6"/>
        </w:rPr>
        <w:t>Mevki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5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881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/K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nak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38" w:lineRule="exact"/>
        <w:ind w:left="115" w:right="-20"/>
        <w:jc w:val="left"/>
        <w:tabs>
          <w:tab w:pos="1460" w:val="left"/>
          <w:tab w:pos="4280" w:val="left"/>
          <w:tab w:pos="584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w w:val="7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6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5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Yaıı.gını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gu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2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6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92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4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1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ate.ş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193" w:lineRule="auto"/>
        <w:ind w:left="3324" w:right="3427" w:firstLine="-3223"/>
        <w:jc w:val="left"/>
        <w:tabs>
          <w:tab w:pos="3320" w:val="left"/>
          <w:tab w:pos="6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6.855499pt;margin-top:14.500763pt;width:3.743655pt;height:25.5pt;mso-position-horizontal-relative:page;mso-position-vertical-relative:paragraph;z-index:-15337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38383A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8383A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color w:val="38383A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5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4"/>
          <w:position w:val="-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6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3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3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0"/>
        </w:rPr>
        <w:t>tonan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4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92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1" w:lineRule="exact"/>
        <w:ind w:left="4136" w:right="-20"/>
        <w:jc w:val="left"/>
        <w:tabs>
          <w:tab w:pos="4720" w:val="left"/>
          <w:tab w:pos="6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1"/>
          <w:szCs w:val="41"/>
          <w:color w:val="707070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707070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707070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606060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606060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  <w:position w:val="11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9"/>
          <w:w w:val="94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8"/>
          <w:position w:val="1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11" w:right="-20"/>
        <w:jc w:val="left"/>
        <w:tabs>
          <w:tab w:pos="1840" w:val="left"/>
          <w:tab w:pos="6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5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1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3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2"/>
          <w:position w:val="0"/>
        </w:rPr>
        <w:t>!Sa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3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9"/>
          <w:position w:val="0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51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606060"/>
          <w:spacing w:val="7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3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86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tfaiye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Çavuş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Çağda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ÇJNKl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862" w:right="-20"/>
        <w:jc w:val="left"/>
        <w:tabs>
          <w:tab w:pos="4420" w:val="left"/>
          <w:tab w:pos="7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4"/>
          <w:w w:val="1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:20:31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:20:38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6" w:lineRule="exact"/>
        <w:ind w:left="101" w:right="-20"/>
        <w:jc w:val="left"/>
        <w:tabs>
          <w:tab w:pos="1840" w:val="left"/>
          <w:tab w:pos="4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3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Plakas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:3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LR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839</w:t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5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11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54" w:lineRule="auto"/>
        <w:ind w:left="1862" w:right="4280" w:firstLine="2511"/>
        <w:jc w:val="left"/>
        <w:tabs>
          <w:tab w:pos="4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6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"/>
          <w:w w:val="8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8"/>
        </w:rPr>
        <w:t>erson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2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4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4"/>
        </w:rPr>
        <w:t>yı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5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15" w:right="-20"/>
        <w:jc w:val="left"/>
        <w:tabs>
          <w:tab w:pos="1900" w:val="left"/>
          <w:tab w:pos="4340" w:val="left"/>
          <w:tab w:pos="7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1"/>
          <w:w w:val="1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6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6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1" w:lineRule="exact"/>
        <w:ind w:left="101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06060"/>
          <w:w w:val="72"/>
        </w:rPr>
        <w:t>'"J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w w:val="7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A"/>
          <w:spacing w:val="0"/>
          <w:w w:val="86"/>
        </w:rPr>
        <w:t>ım</w:t>
      </w:r>
      <w:r>
        <w:rPr>
          <w:rFonts w:ascii="Times New Roman" w:hAnsi="Times New Roman" w:cs="Times New Roman" w:eastAsia="Times New Roman"/>
          <w:sz w:val="21"/>
          <w:szCs w:val="21"/>
          <w:color w:val="3838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87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8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!Eki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7"/>
        </w:rPr>
        <w:t>Adı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2"/>
          <w:w w:val="9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7"/>
        </w:rPr>
        <w:t>Soya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2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9" w:lineRule="auto"/>
        <w:ind w:left="115" w:right="680" w:firstLine="-14"/>
        <w:jc w:val="left"/>
        <w:tabs>
          <w:tab w:pos="1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Olaym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varıldığmda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7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6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4319" w:right="404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7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36" w:lineRule="exact"/>
        <w:ind w:left="111" w:right="-20"/>
        <w:jc w:val="left"/>
        <w:tabs>
          <w:tab w:pos="4420" w:val="left"/>
          <w:tab w:pos="6300" w:val="left"/>
          <w:tab w:pos="7840" w:val="left"/>
          <w:tab w:pos="9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38"/>
          <w:position w:val="-2"/>
        </w:rPr>
        <w:t>um3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KöpükKg.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0"/>
          <w:w w:val="129"/>
          <w:position w:val="-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4"/>
          <w:position w:val="-2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5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1"/>
        </w:rPr>
        <w:t>jeo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2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2" w:lineRule="exact"/>
        <w:ind w:right="1697"/>
        <w:jc w:val="right"/>
        <w:tabs>
          <w:tab w:pos="15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8383A"/>
          <w:w w:val="52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38383A"/>
          <w:w w:val="100"/>
          <w:position w:val="-2"/>
        </w:rPr>
        <w:tab/>
      </w:r>
      <w:r>
        <w:rPr>
          <w:rFonts w:ascii="Arial" w:hAnsi="Arial" w:cs="Arial" w:eastAsia="Arial"/>
          <w:sz w:val="41"/>
          <w:szCs w:val="41"/>
          <w:color w:val="38383A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865" w:right="149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sonrası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sonışturınada;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hurd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9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görmüştür.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1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4"/>
          <w:position w:val="-1"/>
        </w:rPr>
        <w:t>öndünn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1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7"/>
          <w:position w:val="4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9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7"/>
          <w:position w:val="4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7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4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7"/>
          <w:position w:val="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7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0"/>
          <w:position w:val="4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91"/>
          <w:position w:val="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32"/>
          <w:position w:val="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190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atı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burd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9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3" w:lineRule="exact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4"/>
          <w:position w:val="-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4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7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3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3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8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yangının;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3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  <w:position w:val="2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9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  <w:position w:val="2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6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4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0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temizli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amaçlı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3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7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  <w:position w:val="2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3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  <w:position w:val="2"/>
        </w:rPr>
        <w:t>hurd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6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8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2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6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8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'onuc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8"/>
          <w:position w:val="1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8"/>
          <w:position w:val="1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9" w:lineRule="auto"/>
        <w:ind w:left="101" w:right="4113"/>
        <w:jc w:val="left"/>
        <w:tabs>
          <w:tab w:pos="186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Sitketi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2"/>
        </w:rPr>
        <w:t>!Bed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8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0"/>
          <w:w w:val="8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20" w:right="-20"/>
        <w:jc w:val="left"/>
        <w:tabs>
          <w:tab w:pos="1860" w:val="left"/>
          <w:tab w:pos="57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2"/>
        </w:rPr>
        <w:t>Tari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7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78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7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23.05.2017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9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94"/>
        </w:rPr>
        <w:t>21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9"/>
          <w:w w:val="93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43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63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left="210" w:right="-20"/>
        <w:jc w:val="left"/>
        <w:tabs>
          <w:tab w:pos="1860" w:val="left"/>
          <w:tab w:pos="8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7"/>
        </w:rPr>
        <w:t>EK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11"/>
          <w:w w:val="98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"/>
          <w:w w:val="8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Çankaya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ttfaiye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6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1" w:after="0" w:line="226" w:lineRule="exact"/>
        <w:ind w:left="9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pgSz w:w="11920" w:h="16840"/>
          <w:pgMar w:top="260" w:bottom="280" w:left="440" w:right="240"/>
        </w:sectPr>
      </w:pPr>
      <w:rPr/>
    </w:p>
    <w:p>
      <w:pPr>
        <w:spacing w:before="33" w:after="0" w:line="240" w:lineRule="auto"/>
        <w:ind w:left="2019" w:right="-74"/>
        <w:jc w:val="left"/>
        <w:tabs>
          <w:tab w:pos="4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right="334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8.497604pt;margin-top:8.578552pt;width:335.932559pt;height:62.0pt;mso-position-horizontal-relative:page;mso-position-vertical-relative:paragraph;z-index:-15336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tabs>
                      <w:tab w:pos="5360" w:val="left"/>
                    </w:tabs>
                    <w:rPr>
                      <w:rFonts w:ascii="Times New Roman" w:hAnsi="Times New Roman" w:cs="Times New Roman" w:eastAsia="Times New Roman"/>
                      <w:sz w:val="124"/>
                      <w:szCs w:val="124"/>
                    </w:rPr>
                  </w:pPr>
                  <w:rPr/>
                  <w:r>
                    <w:rPr>
                      <w:rFonts w:ascii="Arial" w:hAnsi="Arial" w:cs="Arial" w:eastAsia="Arial"/>
                      <w:sz w:val="78"/>
                      <w:szCs w:val="78"/>
                      <w:color w:val="313682"/>
                      <w:spacing w:val="0"/>
                      <w:w w:val="53"/>
                      <w:position w:val="4"/>
                    </w:rPr>
                    <w:t>/lt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313682"/>
                      <w:spacing w:val="0"/>
                      <w:w w:val="100"/>
                      <w:position w:val="4"/>
                    </w:rPr>
                    <w:tab/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313682"/>
                      <w:spacing w:val="0"/>
                      <w:w w:val="100"/>
                      <w:position w:val="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38383A"/>
                      <w:spacing w:val="56"/>
                      <w:w w:val="17"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38383A"/>
                      <w:spacing w:val="0"/>
                      <w:w w:val="17"/>
                      <w:position w:val="-1"/>
                    </w:rPr>
                    <w:t>aiy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38383A"/>
                      <w:spacing w:val="2"/>
                      <w:w w:val="18"/>
                      <w:position w:val="-1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606060"/>
                      <w:spacing w:val="0"/>
                      <w:w w:val="123"/>
                      <w:position w:val="-1"/>
                    </w:rPr>
                    <w:t>:i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  <w:position w:val="-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1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9"/>
          <w:szCs w:val="29"/>
          <w:color w:val="38383A"/>
          <w:spacing w:val="0"/>
          <w:w w:val="44"/>
          <w:b/>
          <w:bCs/>
          <w:position w:val="-21"/>
        </w:rPr>
        <w:t>O</w:t>
      </w:r>
      <w:r>
        <w:rPr>
          <w:rFonts w:ascii="Arial" w:hAnsi="Arial" w:cs="Arial" w:eastAsia="Arial"/>
          <w:sz w:val="29"/>
          <w:szCs w:val="29"/>
          <w:color w:val="38383A"/>
          <w:spacing w:val="20"/>
          <w:w w:val="44"/>
          <w:b/>
          <w:bCs/>
          <w:position w:val="-21"/>
        </w:rPr>
        <w:t> </w:t>
      </w:r>
      <w:r>
        <w:rPr>
          <w:rFonts w:ascii="Arial" w:hAnsi="Arial" w:cs="Arial" w:eastAsia="Arial"/>
          <w:sz w:val="29"/>
          <w:szCs w:val="29"/>
          <w:color w:val="38383A"/>
          <w:spacing w:val="0"/>
          <w:w w:val="65"/>
          <w:b/>
          <w:bCs/>
          <w:position w:val="-21"/>
        </w:rPr>
        <w:t>2</w:t>
      </w:r>
      <w:r>
        <w:rPr>
          <w:rFonts w:ascii="Arial" w:hAnsi="Arial" w:cs="Arial" w:eastAsia="Arial"/>
          <w:sz w:val="29"/>
          <w:szCs w:val="29"/>
          <w:color w:val="38383A"/>
          <w:spacing w:val="-1"/>
          <w:w w:val="65"/>
          <w:b/>
          <w:bCs/>
          <w:position w:val="-2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-21"/>
        </w:rPr>
        <w:t>Jazirtl2ıQV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240"/>
          <w:cols w:num="2" w:equalWidth="0">
            <w:col w:w="6002" w:space="2315"/>
            <w:col w:w="2923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4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94" w:lineRule="exact"/>
        <w:ind w:left="489" w:right="8059"/>
        <w:jc w:val="center"/>
        <w:tabs>
          <w:tab w:pos="82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7"/>
          <w:szCs w:val="37"/>
          <w:color w:val="313682"/>
          <w:spacing w:val="0"/>
          <w:w w:val="51"/>
          <w:i/>
          <w:position w:val="-3"/>
        </w:rPr>
        <w:t>J</w:t>
      </w:r>
      <w:r>
        <w:rPr>
          <w:rFonts w:ascii="Arial" w:hAnsi="Arial" w:cs="Arial" w:eastAsia="Arial"/>
          <w:sz w:val="37"/>
          <w:szCs w:val="37"/>
          <w:color w:val="313682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37"/>
          <w:szCs w:val="37"/>
          <w:color w:val="313682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30"/>
          <w:szCs w:val="30"/>
          <w:color w:val="313682"/>
          <w:spacing w:val="0"/>
          <w:w w:val="72"/>
          <w:position w:val="-3"/>
        </w:rPr>
        <w:t>1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90" w:right="-20"/>
        <w:jc w:val="left"/>
        <w:tabs>
          <w:tab w:pos="12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47"/>
          <w:szCs w:val="47"/>
          <w:color w:val="707070"/>
          <w:spacing w:val="0"/>
          <w:w w:val="40"/>
          <w:i/>
          <w:position w:val="-4"/>
        </w:rPr>
        <w:t>A;.</w:t>
      </w:r>
      <w:r>
        <w:rPr>
          <w:rFonts w:ascii="Arial" w:hAnsi="Arial" w:cs="Arial" w:eastAsia="Arial"/>
          <w:sz w:val="47"/>
          <w:szCs w:val="47"/>
          <w:color w:val="707070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47"/>
          <w:szCs w:val="47"/>
          <w:color w:val="707070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26"/>
          <w:szCs w:val="26"/>
          <w:color w:val="919191"/>
          <w:spacing w:val="0"/>
          <w:w w:val="102"/>
          <w:position w:val="-4"/>
        </w:rPr>
        <w:t>J''L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38" w:right="-20"/>
        <w:jc w:val="left"/>
        <w:tabs>
          <w:tab w:pos="60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162689pt;margin-top:10.233242pt;width:25.154419pt;height:54.5pt;mso-position-horizontal-relative:page;mso-position-vertical-relative:paragraph;z-index:-15335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4"/>
                    <w:jc w:val="left"/>
                    <w:rPr>
                      <w:rFonts w:ascii="Times New Roman" w:hAnsi="Times New Roman" w:cs="Times New Roman" w:eastAsia="Times New Roman"/>
                      <w:sz w:val="67"/>
                      <w:szCs w:val="6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38383A"/>
                      <w:w w:val="52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38383A"/>
                      <w:spacing w:val="-152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38383A"/>
                      <w:spacing w:val="0"/>
                      <w:w w:val="51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0"/>
          <w:position w:val="7"/>
        </w:rPr>
        <w:t>Itfa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100"/>
          <w:position w:val="7"/>
        </w:rPr>
        <w:t>  </w:t>
      </w:r>
      <w:r>
        <w:rPr>
          <w:rFonts w:ascii="Arial" w:hAnsi="Arial" w:cs="Arial" w:eastAsia="Arial"/>
          <w:sz w:val="20"/>
          <w:szCs w:val="20"/>
          <w:color w:val="707070"/>
          <w:spacing w:val="51"/>
          <w:w w:val="100"/>
          <w:position w:val="7"/>
        </w:rPr>
        <w:t> </w:t>
      </w:r>
      <w:r>
        <w:rPr>
          <w:rFonts w:ascii="Arial" w:hAnsi="Arial" w:cs="Arial" w:eastAsia="Arial"/>
          <w:sz w:val="23"/>
          <w:szCs w:val="23"/>
          <w:color w:val="424670"/>
          <w:spacing w:val="-24"/>
          <w:w w:val="94"/>
          <w:position w:val="7"/>
        </w:rPr>
        <w:t>Y</w:t>
      </w:r>
      <w:r>
        <w:rPr>
          <w:rFonts w:ascii="Arial" w:hAnsi="Arial" w:cs="Arial" w:eastAsia="Arial"/>
          <w:sz w:val="23"/>
          <w:szCs w:val="23"/>
          <w:color w:val="38383A"/>
          <w:spacing w:val="0"/>
          <w:w w:val="94"/>
          <w:position w:val="7"/>
        </w:rPr>
        <w:t>ı</w:t>
      </w:r>
      <w:r>
        <w:rPr>
          <w:rFonts w:ascii="Arial" w:hAnsi="Arial" w:cs="Arial" w:eastAsia="Arial"/>
          <w:sz w:val="23"/>
          <w:szCs w:val="23"/>
          <w:color w:val="38383A"/>
          <w:spacing w:val="-11"/>
          <w:w w:val="94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89"/>
          <w:position w:val="7"/>
        </w:rPr>
        <w:t>e</w:t>
      </w:r>
      <w:r>
        <w:rPr>
          <w:rFonts w:ascii="Arial" w:hAnsi="Arial" w:cs="Arial" w:eastAsia="Arial"/>
          <w:sz w:val="20"/>
          <w:szCs w:val="20"/>
          <w:color w:val="606060"/>
          <w:spacing w:val="4"/>
          <w:w w:val="189"/>
          <w:position w:val="7"/>
        </w:rPr>
        <w:t>r</w:t>
      </w:r>
      <w:r>
        <w:rPr>
          <w:rFonts w:ascii="Arial" w:hAnsi="Arial" w:cs="Arial" w:eastAsia="Arial"/>
          <w:sz w:val="20"/>
          <w:szCs w:val="20"/>
          <w:color w:val="38383A"/>
          <w:spacing w:val="0"/>
          <w:w w:val="100"/>
          <w:position w:val="7"/>
        </w:rPr>
        <w:t>k</w:t>
      </w:r>
      <w:r>
        <w:rPr>
          <w:rFonts w:ascii="Arial" w:hAnsi="Arial" w:cs="Arial" w:eastAsia="Arial"/>
          <w:sz w:val="20"/>
          <w:szCs w:val="20"/>
          <w:color w:val="38383A"/>
          <w:spacing w:val="2"/>
          <w:w w:val="100"/>
          <w:position w:val="7"/>
        </w:rPr>
        <w:t>e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78"/>
          <w:position w:val="7"/>
        </w:rPr>
        <w:t>z</w:t>
      </w:r>
      <w:r>
        <w:rPr>
          <w:rFonts w:ascii="Arial" w:hAnsi="Arial" w:cs="Arial" w:eastAsia="Arial"/>
          <w:sz w:val="20"/>
          <w:szCs w:val="20"/>
          <w:color w:val="606060"/>
          <w:spacing w:val="12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606060"/>
          <w:spacing w:val="0"/>
          <w:w w:val="100"/>
          <w:position w:val="7"/>
        </w:rPr>
        <w:t>Bö</w:t>
      </w:r>
      <w:r>
        <w:rPr>
          <w:rFonts w:ascii="Arial" w:hAnsi="Arial" w:cs="Arial" w:eastAsia="Arial"/>
          <w:sz w:val="20"/>
          <w:szCs w:val="20"/>
          <w:color w:val="606060"/>
          <w:spacing w:val="1"/>
          <w:w w:val="100"/>
          <w:position w:val="7"/>
        </w:rPr>
        <w:t>l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7"/>
        </w:rPr>
        <w:t>1e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8"/>
          <w:szCs w:val="28"/>
          <w:color w:val="626980"/>
          <w:spacing w:val="2"/>
          <w:w w:val="124"/>
          <w:position w:val="-5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24"/>
          <w:position w:val="-5"/>
        </w:rPr>
        <w:t>ül{</w:t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0"/>
          <w:w w:val="124"/>
          <w:position w:val="-5"/>
        </w:rPr>
        <w:t>"'.</w:t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81"/>
          <w:w w:val="124"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313"/>
          <w:position w:val="-5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211F5E"/>
          <w:spacing w:val="0"/>
          <w:w w:val="165"/>
          <w:position w:val="-5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30" w:lineRule="atLeast"/>
        <w:ind w:right="-20"/>
        <w:jc w:val="left"/>
        <w:tabs>
          <w:tab w:pos="6240" w:val="left"/>
          <w:tab w:pos="76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11"/>
          <w:position w:val="6"/>
        </w:rPr>
        <w:t>1.Posta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28"/>
          <w:w w:val="111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11"/>
          <w:position w:val="6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11"/>
          <w:position w:val="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0"/>
          <w:w w:val="111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6"/>
          <w:position w:val="6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63"/>
          <w:position w:val="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63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25"/>
          <w:w w:val="63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6"/>
        </w:rPr>
        <w:t>iri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78"/>
          <w:position w:val="0"/>
        </w:rPr>
        <w:t>lı.fa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44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828282"/>
          <w:spacing w:val="-7"/>
          <w:w w:val="67"/>
          <w:position w:val="0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5"/>
          <w:position w:val="0"/>
        </w:rPr>
        <w:t>:Yal]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2"/>
          <w:w w:val="76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A5A7A7"/>
          <w:spacing w:val="-17"/>
          <w:w w:val="88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79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0"/>
          <w:w w:val="8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919191"/>
          <w:spacing w:val="0"/>
          <w:w w:val="242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1919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19191"/>
          <w:spacing w:val="0"/>
          <w:w w:val="100"/>
          <w:position w:val="0"/>
        </w:rPr>
      </w:r>
      <w:r>
        <w:rPr>
          <w:rFonts w:ascii="Arial" w:hAnsi="Arial" w:cs="Arial" w:eastAsia="Arial"/>
          <w:sz w:val="22"/>
          <w:szCs w:val="22"/>
          <w:color w:val="38383A"/>
          <w:spacing w:val="0"/>
          <w:w w:val="56"/>
          <w:position w:val="0"/>
        </w:rPr>
        <w:t>cıı.</w:t>
      </w:r>
      <w:r>
        <w:rPr>
          <w:rFonts w:ascii="Arial" w:hAnsi="Arial" w:cs="Arial" w:eastAsia="Arial"/>
          <w:sz w:val="22"/>
          <w:szCs w:val="22"/>
          <w:color w:val="38383A"/>
          <w:spacing w:val="-41"/>
          <w:w w:val="56"/>
          <w:position w:val="0"/>
        </w:rPr>
        <w:t>: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86"/>
          <w:position w:val="0"/>
        </w:rPr>
        <w:t>·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707070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494949"/>
          <w:spacing w:val="-1"/>
          <w:w w:val="122"/>
          <w:position w:val="0"/>
        </w:rPr>
        <w:t>•</w:t>
      </w:r>
      <w:r>
        <w:rPr>
          <w:rFonts w:ascii="Arial" w:hAnsi="Arial" w:cs="Arial" w:eastAsia="Arial"/>
          <w:sz w:val="22"/>
          <w:szCs w:val="22"/>
          <w:color w:val="828282"/>
          <w:spacing w:val="-14"/>
          <w:w w:val="80"/>
          <w:position w:val="0"/>
        </w:rPr>
        <w:t>,</w:t>
      </w:r>
      <w:r>
        <w:rPr>
          <w:rFonts w:ascii="Arial" w:hAnsi="Arial" w:cs="Arial" w:eastAsia="Arial"/>
          <w:sz w:val="22"/>
          <w:szCs w:val="22"/>
          <w:color w:val="A5A7A7"/>
          <w:spacing w:val="0"/>
          <w:w w:val="75"/>
          <w:position w:val="0"/>
        </w:rPr>
        <w:t>_.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240"/>
          <w:cols w:num="2" w:equalWidth="0">
            <w:col w:w="790" w:space="1319"/>
            <w:col w:w="9131"/>
          </w:cols>
        </w:sectPr>
      </w:pPr>
      <w:rPr/>
    </w:p>
    <w:p>
      <w:pPr>
        <w:spacing w:before="0" w:after="0" w:line="371" w:lineRule="exact"/>
        <w:ind w:left="3874" w:right="-20"/>
        <w:jc w:val="left"/>
        <w:tabs>
          <w:tab w:pos="8160" w:val="left"/>
          <w:tab w:pos="94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26980"/>
          <w:spacing w:val="0"/>
          <w:w w:val="145"/>
          <w:position w:val="18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626980"/>
          <w:spacing w:val="0"/>
          <w:w w:val="100"/>
          <w:position w:val="18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626980"/>
          <w:spacing w:val="0"/>
          <w:w w:val="100"/>
          <w:position w:val="18"/>
        </w:rPr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68"/>
          <w:position w:val="1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76"/>
          <w:w w:val="68"/>
          <w:position w:val="11"/>
        </w:rPr>
        <w:t>Q</w:t>
      </w:r>
      <w:r>
        <w:rPr>
          <w:rFonts w:ascii="Arial" w:hAnsi="Arial" w:cs="Arial" w:eastAsia="Arial"/>
          <w:sz w:val="28"/>
          <w:szCs w:val="28"/>
          <w:color w:val="707070"/>
          <w:spacing w:val="11"/>
          <w:w w:val="6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68"/>
          <w:position w:val="1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68"/>
          <w:position w:val="1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6"/>
          <w:w w:val="68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1"/>
          <w:w w:val="78"/>
          <w:position w:val="1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2"/>
          <w:position w:val="1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8"/>
          <w:w w:val="51"/>
          <w:position w:val="1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6"/>
          <w:position w:val="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17"/>
          <w:w w:val="100"/>
          <w:position w:val="11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56"/>
          <w:position w:val="11"/>
        </w:rPr>
        <w:t>ıı</w:t>
      </w:r>
      <w:r>
        <w:rPr>
          <w:rFonts w:ascii="Arial" w:hAnsi="Arial" w:cs="Arial" w:eastAsia="Arial"/>
          <w:sz w:val="18"/>
          <w:szCs w:val="18"/>
          <w:color w:val="494949"/>
          <w:spacing w:val="-13"/>
          <w:w w:val="56"/>
          <w:position w:val="11"/>
        </w:rPr>
        <w:t>:</w:t>
      </w:r>
      <w:r>
        <w:rPr>
          <w:rFonts w:ascii="Arial" w:hAnsi="Arial" w:cs="Arial" w:eastAsia="Arial"/>
          <w:sz w:val="15"/>
          <w:szCs w:val="15"/>
          <w:color w:val="38383A"/>
          <w:spacing w:val="-120"/>
          <w:w w:val="108"/>
          <w:b/>
          <w:bCs/>
          <w:position w:val="18"/>
        </w:rPr>
        <w:t>m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56"/>
          <w:position w:val="11"/>
        </w:rPr>
        <w:t>.</w:t>
      </w:r>
      <w:r>
        <w:rPr>
          <w:rFonts w:ascii="Arial" w:hAnsi="Arial" w:cs="Arial" w:eastAsia="Arial"/>
          <w:sz w:val="18"/>
          <w:szCs w:val="18"/>
          <w:color w:val="494949"/>
          <w:spacing w:val="22"/>
          <w:w w:val="100"/>
          <w:position w:val="11"/>
        </w:rPr>
        <w:t> </w:t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100"/>
          <w:b/>
          <w:bCs/>
          <w:position w:val="18"/>
        </w:rPr>
        <w:t>A</w:t>
      </w:r>
      <w:r>
        <w:rPr>
          <w:rFonts w:ascii="Arial" w:hAnsi="Arial" w:cs="Arial" w:eastAsia="Arial"/>
          <w:sz w:val="15"/>
          <w:szCs w:val="15"/>
          <w:color w:val="606060"/>
          <w:spacing w:val="-41"/>
          <w:w w:val="100"/>
          <w:b/>
          <w:bCs/>
          <w:position w:val="18"/>
        </w:rPr>
        <w:t> </w:t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100"/>
          <w:b/>
          <w:bCs/>
          <w:position w:val="18"/>
        </w:rPr>
        <w:tab/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100"/>
          <w:b/>
          <w:bCs/>
          <w:position w:val="18"/>
        </w:rPr>
      </w:r>
      <w:r>
        <w:rPr>
          <w:rFonts w:ascii="Arial" w:hAnsi="Arial" w:cs="Arial" w:eastAsia="Arial"/>
          <w:sz w:val="15"/>
          <w:szCs w:val="15"/>
          <w:color w:val="828282"/>
          <w:spacing w:val="0"/>
          <w:w w:val="180"/>
          <w:position w:val="18"/>
        </w:rPr>
        <w:t>"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22" w:lineRule="atLeast"/>
        <w:ind w:right="-20"/>
        <w:jc w:val="right"/>
        <w:tabs>
          <w:tab w:pos="7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673706pt;margin-top:24.674372pt;width:67.468695pt;height:19.5pt;mso-position-horizontal-relative:page;mso-position-vertical-relative:paragraph;z-index:-15334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8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8383A"/>
                      <w:spacing w:val="0"/>
                      <w:w w:val="100"/>
                      <w:b/>
                      <w:bCs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8383A"/>
                      <w:spacing w:val="2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8383A"/>
                      <w:spacing w:val="0"/>
                      <w:w w:val="100"/>
                      <w:b/>
                      <w:bCs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8383A"/>
                      <w:spacing w:val="7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8383A"/>
                      <w:spacing w:val="0"/>
                      <w:w w:val="100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8383A"/>
                      <w:spacing w:val="-53"/>
                      <w:w w:val="10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919191"/>
                      <w:spacing w:val="0"/>
                      <w:w w:val="5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919191"/>
                      <w:spacing w:val="2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A5A7A7"/>
                      <w:spacing w:val="0"/>
                      <w:w w:val="10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A5A7A7"/>
                      <w:spacing w:val="-1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BCBCBA"/>
                      <w:spacing w:val="0"/>
                      <w:w w:val="7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828282"/>
          <w:spacing w:val="-13"/>
          <w:w w:val="74"/>
          <w:position w:val="-12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0"/>
          <w:w w:val="143"/>
          <w:position w:val="-12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606060"/>
          <w:spacing w:val="-2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38383A"/>
          <w:spacing w:val="0"/>
          <w:w w:val="53"/>
          <w:position w:val="-12"/>
        </w:rPr>
        <w:t>...</w:t>
      </w:r>
      <w:r>
        <w:rPr>
          <w:rFonts w:ascii="Times New Roman" w:hAnsi="Times New Roman" w:cs="Times New Roman" w:eastAsia="Times New Roman"/>
          <w:sz w:val="48"/>
          <w:szCs w:val="48"/>
          <w:color w:val="38383A"/>
          <w:spacing w:val="-53"/>
          <w:w w:val="53"/>
          <w:position w:val="-12"/>
        </w:rPr>
        <w:t>.</w:t>
      </w:r>
      <w:r>
        <w:rPr>
          <w:rFonts w:ascii="Arial" w:hAnsi="Arial" w:cs="Arial" w:eastAsia="Arial"/>
          <w:sz w:val="50"/>
          <w:szCs w:val="50"/>
          <w:color w:val="232323"/>
          <w:spacing w:val="0"/>
          <w:w w:val="52"/>
          <w:position w:val="-12"/>
        </w:rPr>
        <w:t>.,</w:t>
      </w:r>
      <w:r>
        <w:rPr>
          <w:rFonts w:ascii="Arial" w:hAnsi="Arial" w:cs="Arial" w:eastAsia="Arial"/>
          <w:sz w:val="50"/>
          <w:szCs w:val="50"/>
          <w:color w:val="232323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50"/>
          <w:szCs w:val="50"/>
          <w:color w:val="232323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7"/>
          <w:szCs w:val="17"/>
          <w:color w:val="A5A7A7"/>
          <w:spacing w:val="0"/>
          <w:w w:val="133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5A7A7"/>
          <w:spacing w:val="-22"/>
          <w:w w:val="133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68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1"/>
          <w:w w:val="68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A"/>
          <w:spacing w:val="-5"/>
          <w:w w:val="68"/>
          <w:i/>
          <w:position w:val="0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33"/>
          <w:w w:val="98"/>
          <w:i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-7"/>
          <w:w w:val="80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0"/>
          <w:w w:val="118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828282"/>
          <w:spacing w:val="2"/>
          <w:w w:val="8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8"/>
          <w:i/>
          <w:position w:val="0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119"/>
          <w:i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38383A"/>
          <w:spacing w:val="0"/>
          <w:w w:val="52"/>
          <w:position w:val="-12"/>
        </w:rPr>
        <w:t>..</w:t>
      </w:r>
      <w:r>
        <w:rPr>
          <w:rFonts w:ascii="Arial" w:hAnsi="Arial" w:cs="Arial" w:eastAsia="Arial"/>
          <w:sz w:val="19"/>
          <w:szCs w:val="19"/>
          <w:color w:val="38383A"/>
          <w:spacing w:val="-6"/>
          <w:w w:val="52"/>
          <w:position w:val="-12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-10"/>
          <w:w w:val="74"/>
          <w:position w:val="-12"/>
        </w:rPr>
        <w:t>·</w:t>
      </w:r>
      <w:r>
        <w:rPr>
          <w:rFonts w:ascii="Arial" w:hAnsi="Arial" w:cs="Arial" w:eastAsia="Arial"/>
          <w:sz w:val="9"/>
          <w:szCs w:val="9"/>
          <w:color w:val="707070"/>
          <w:spacing w:val="-8"/>
          <w:w w:val="52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494949"/>
          <w:spacing w:val="4"/>
          <w:w w:val="73"/>
          <w:position w:val="-12"/>
        </w:rPr>
        <w:t>.</w:t>
      </w:r>
      <w:r>
        <w:rPr>
          <w:rFonts w:ascii="Arial" w:hAnsi="Arial" w:cs="Arial" w:eastAsia="Arial"/>
          <w:sz w:val="23"/>
          <w:szCs w:val="23"/>
          <w:color w:val="828282"/>
          <w:spacing w:val="0"/>
          <w:w w:val="103"/>
          <w:position w:val="0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11" w:lineRule="exact"/>
        <w:ind w:right="-20"/>
        <w:jc w:val="left"/>
        <w:tabs>
          <w:tab w:pos="122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8383A"/>
          <w:spacing w:val="-57"/>
          <w:w w:val="85"/>
          <w:position w:val="15"/>
        </w:rPr>
        <w:t>ü</w:t>
      </w:r>
      <w:r>
        <w:rPr>
          <w:rFonts w:ascii="Arial" w:hAnsi="Arial" w:cs="Arial" w:eastAsia="Arial"/>
          <w:sz w:val="20"/>
          <w:szCs w:val="20"/>
          <w:color w:val="919191"/>
          <w:spacing w:val="0"/>
          <w:w w:val="44"/>
          <w:position w:val="15"/>
        </w:rPr>
        <w:t>-</w:t>
      </w:r>
      <w:r>
        <w:rPr>
          <w:rFonts w:ascii="Arial" w:hAnsi="Arial" w:cs="Arial" w:eastAsia="Arial"/>
          <w:sz w:val="20"/>
          <w:szCs w:val="20"/>
          <w:color w:val="919191"/>
          <w:spacing w:val="0"/>
          <w:w w:val="100"/>
          <w:position w:val="15"/>
        </w:rPr>
        <w:tab/>
      </w:r>
      <w:r>
        <w:rPr>
          <w:rFonts w:ascii="Arial" w:hAnsi="Arial" w:cs="Arial" w:eastAsia="Arial"/>
          <w:sz w:val="20"/>
          <w:szCs w:val="20"/>
          <w:color w:val="919191"/>
          <w:spacing w:val="0"/>
          <w:w w:val="100"/>
          <w:position w:val="15"/>
        </w:rPr>
      </w:r>
      <w:r>
        <w:rPr>
          <w:rFonts w:ascii="Arial" w:hAnsi="Arial" w:cs="Arial" w:eastAsia="Arial"/>
          <w:sz w:val="41"/>
          <w:szCs w:val="41"/>
          <w:color w:val="BCBCBA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62" w:lineRule="atLeast"/>
        <w:ind w:left="57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3"/>
          <w:szCs w:val="23"/>
          <w:color w:val="A5A7A7"/>
          <w:spacing w:val="-1"/>
          <w:w w:val="82"/>
          <w:position w:val="-12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828282"/>
          <w:spacing w:val="-6"/>
          <w:w w:val="106"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A5A7A7"/>
          <w:spacing w:val="0"/>
          <w:w w:val="58"/>
          <w:position w:val="0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A5A7A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A5A7A7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5A7A7"/>
          <w:spacing w:val="0"/>
          <w:w w:val="64"/>
          <w:position w:val="0"/>
        </w:rPr>
        <w:t>.'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240"/>
          <w:cols w:num="2" w:equalWidth="0">
            <w:col w:w="9797" w:space="44"/>
            <w:col w:w="1399"/>
          </w:cols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25.749283pt;margin-top:16.114759pt;width:550.583744pt;height:771.733582pt;mso-position-horizontal-relative:page;mso-position-vertical-relative:page;z-index:-15339" coordorigin="515,322" coordsize="11012,15435">
            <v:group style="position:absolute;left:527;top:341;width:3527;height:2" coordorigin="527,341" coordsize="3527,2">
              <v:shape style="position:absolute;left:527;top:341;width:3527;height:2" coordorigin="527,341" coordsize="3527,0" path="m527,341l4053,341e" filled="f" stroked="t" strokeweight=".711962pt" strokecolor="#939393">
                <v:path arrowok="t"/>
              </v:shape>
            </v:group>
            <v:group style="position:absolute;left:532;top:329;width:2;height:549" coordorigin="532,329" coordsize="2,549">
              <v:shape style="position:absolute;left:532;top:329;width:2;height:549" coordorigin="532,329" coordsize="0,549" path="m532,878l532,329e" filled="f" stroked="t" strokeweight=".474641pt" strokecolor="#747474">
                <v:path arrowok="t"/>
              </v:shape>
            </v:group>
            <v:group style="position:absolute;left:2288;top:334;width:2;height:1136" coordorigin="2288,334" coordsize="2,1136">
              <v:shape style="position:absolute;left:2288;top:334;width:2;height:1136" coordorigin="2288,334" coordsize="0,1136" path="m2288,1470l2288,334e" filled="f" stroked="t" strokeweight=".711962pt" strokecolor="#A8A8A8">
                <v:path arrowok="t"/>
              </v:shape>
            </v:group>
            <v:group style="position:absolute;left:2786;top:344;width:508;height:2" coordorigin="2786,344" coordsize="508,2">
              <v:shape style="position:absolute;left:2786;top:344;width:508;height:2" coordorigin="2786,344" coordsize="508,0" path="m2786,344l3294,344e" filled="f" stroked="t" strokeweight=".474641pt" strokecolor="#676767">
                <v:path arrowok="t"/>
              </v:shape>
            </v:group>
            <v:group style="position:absolute;left:3693;top:349;width:7803;height:2" coordorigin="3693,349" coordsize="7803,2">
              <v:shape style="position:absolute;left:3693;top:349;width:7803;height:2" coordorigin="3693,349" coordsize="7803,0" path="m3693,349l11496,349e" filled="f" stroked="t" strokeweight=".711962pt" strokecolor="#808080">
                <v:path arrowok="t"/>
              </v:shape>
            </v:group>
            <v:group style="position:absolute;left:7219;top:349;width:418;height:2" coordorigin="7219,349" coordsize="418,2">
              <v:shape style="position:absolute;left:7219;top:349;width:418;height:2" coordorigin="7219,349" coordsize="418,0" path="m7219,349l7637,349e" filled="f" stroked="t" strokeweight=".474641pt" strokecolor="#747474">
                <v:path arrowok="t"/>
              </v:shape>
            </v:group>
            <v:group style="position:absolute;left:8159;top:349;width:370;height:2" coordorigin="8159,349" coordsize="370,2">
              <v:shape style="position:absolute;left:8159;top:349;width:370;height:2" coordorigin="8159,349" coordsize="370,0" path="m8159,349l8529,349e" filled="f" stroked="t" strokeweight=".474641pt" strokecolor="#707070">
                <v:path arrowok="t"/>
              </v:shape>
            </v:group>
            <v:group style="position:absolute;left:9016;top:339;width:2;height:1528" coordorigin="9016,339" coordsize="2,1528">
              <v:shape style="position:absolute;left:9016;top:339;width:2;height:1528" coordorigin="9016,339" coordsize="0,1528" path="m9016,1867l9016,339e" filled="f" stroked="t" strokeweight=".711962pt" strokecolor="#646464">
                <v:path arrowok="t"/>
              </v:shape>
            </v:group>
            <v:group style="position:absolute;left:11482;top:339;width:2;height:539" coordorigin="11482,339" coordsize="2,539">
              <v:shape style="position:absolute;left:11482;top:339;width:2;height:539" coordorigin="11482,339" coordsize="0,539" path="m11482,878l11482,339e" filled="f" stroked="t" strokeweight=".949282pt" strokecolor="#BCBCBC">
                <v:path arrowok="t"/>
              </v:shape>
            </v:group>
            <v:group style="position:absolute;left:2290;top:783;width:2;height:687" coordorigin="2290,783" coordsize="2,687">
              <v:shape style="position:absolute;left:2290;top:783;width:2;height:687" coordorigin="2290,783" coordsize="0,687" path="m2290,1470l2290,783e" filled="f" stroked="t" strokeweight=".949282pt" strokecolor="#AFAFAF">
                <v:path arrowok="t"/>
              </v:shape>
            </v:group>
            <v:group style="position:absolute;left:9018;top:821;width:2;height:234" coordorigin="9018,821" coordsize="2,234">
              <v:shape style="position:absolute;left:9018;top:821;width:2;height:234" coordorigin="9018,821" coordsize="0,234" path="m9018,1055l9018,821e" filled="f" stroked="t" strokeweight=".474641pt" strokecolor="#575757">
                <v:path arrowok="t"/>
              </v:shape>
            </v:group>
            <v:group style="position:absolute;left:11486;top:821;width:2;height:234" coordorigin="11486,821" coordsize="2,234">
              <v:shape style="position:absolute;left:11486;top:821;width:2;height:234" coordorigin="11486,821" coordsize="0,234" path="m11486,1055l11486,821e" filled="f" stroked="t" strokeweight=".474641pt" strokecolor="#939393">
                <v:path arrowok="t"/>
              </v:shape>
            </v:group>
            <v:group style="position:absolute;left:532;top:329;width:2;height:1547" coordorigin="532,329" coordsize="2,1547">
              <v:shape style="position:absolute;left:532;top:329;width:2;height:1547" coordorigin="532,329" coordsize="0,1547" path="m532,1876l532,329e" filled="f" stroked="t" strokeweight=".711962pt" strokecolor="#7C7C7C">
                <v:path arrowok="t"/>
              </v:shape>
            </v:group>
            <v:group style="position:absolute;left:11491;top:339;width:2;height:6245" coordorigin="11491,339" coordsize="2,6245">
              <v:shape style="position:absolute;left:11491;top:339;width:2;height:6245" coordorigin="11491,339" coordsize="0,6245" path="m11491,6584l11491,339e" filled="f" stroked="t" strokeweight=".711962pt" strokecolor="#A0A0A0">
                <v:path arrowok="t"/>
              </v:shape>
            </v:group>
            <v:group style="position:absolute;left:532;top:1074;width:2;height:458" coordorigin="532,1074" coordsize="2,458">
              <v:shape style="position:absolute;left:532;top:1074;width:2;height:458" coordorigin="532,1074" coordsize="0,458" path="m532,1532l532,1074e" filled="f" stroked="t" strokeweight=".949282pt" strokecolor="#939393">
                <v:path arrowok="t"/>
              </v:shape>
            </v:group>
            <v:group style="position:absolute;left:527;top:1848;width:2762;height:2" coordorigin="527,1848" coordsize="2762,2">
              <v:shape style="position:absolute;left:527;top:1848;width:2762;height:2" coordorigin="527,1848" coordsize="2762,0" path="m527,1848l3289,1848e" filled="f" stroked="t" strokeweight=".711962pt" strokecolor="#878787">
                <v:path arrowok="t"/>
              </v:shape>
            </v:group>
            <v:group style="position:absolute;left:2285;top:783;width:2;height:1069" coordorigin="2285,783" coordsize="2,1069">
              <v:shape style="position:absolute;left:2285;top:783;width:2;height:1069" coordorigin="2285,783" coordsize="0,1069" path="m2285,1852l2285,783e" filled="f" stroked="t" strokeweight=".949282pt" strokecolor="#9C9C9C">
                <v:path arrowok="t"/>
              </v:shape>
            </v:group>
            <v:group style="position:absolute;left:3237;top:1848;width:513;height:2" coordorigin="3237,1848" coordsize="513,2">
              <v:shape style="position:absolute;left:3237;top:1848;width:513;height:2" coordorigin="3237,1848" coordsize="513,0" path="m3237,1848l3750,1848e" filled="f" stroked="t" strokeweight=".474641pt" strokecolor="#707070">
                <v:path arrowok="t"/>
              </v:shape>
            </v:group>
            <v:group style="position:absolute;left:3394;top:1850;width:4243;height:2" coordorigin="3394,1850" coordsize="4243,2">
              <v:shape style="position:absolute;left:3394;top:1850;width:4243;height:2" coordorigin="3394,1850" coordsize="4243,0" path="m3394,1850l7637,1850e" filled="f" stroked="t" strokeweight=".711962pt" strokecolor="#7C7C7C">
                <v:path arrowok="t"/>
              </v:shape>
            </v:group>
            <v:group style="position:absolute;left:7580;top:1852;width:636;height:2" coordorigin="7580,1852" coordsize="636,2">
              <v:shape style="position:absolute;left:7580;top:1852;width:636;height:2" coordorigin="7580,1852" coordsize="636,0" path="m7580,1852l8216,1852e" filled="f" stroked="t" strokeweight=".474641pt" strokecolor="#606060">
                <v:path arrowok="t"/>
              </v:shape>
            </v:group>
            <v:group style="position:absolute;left:8159;top:1855;width:3337;height:2" coordorigin="8159,1855" coordsize="3337,2">
              <v:shape style="position:absolute;left:8159;top:1855;width:3337;height:2" coordorigin="8159,1855" coordsize="3337,0" path="m8159,1855l11496,1855e" filled="f" stroked="t" strokeweight=".711962pt" strokecolor="#7C7C7C">
                <v:path arrowok="t"/>
              </v:shape>
            </v:group>
            <v:group style="position:absolute;left:527;top:2086;width:8767;height:2" coordorigin="527,2086" coordsize="8767,2">
              <v:shape style="position:absolute;left:527;top:2086;width:8767;height:2" coordorigin="527,2086" coordsize="8767,0" path="m527,2086l9293,2086e" filled="f" stroked="t" strokeweight=".711962pt" strokecolor="#777777">
                <v:path arrowok="t"/>
              </v:shape>
            </v:group>
            <v:group style="position:absolute;left:532;top:1805;width:2;height:329" coordorigin="532,1805" coordsize="2,329">
              <v:shape style="position:absolute;left:532;top:1805;width:2;height:329" coordorigin="532,1805" coordsize="0,329" path="m532,2134l532,1805e" filled="f" stroked="t" strokeweight=".474641pt" strokecolor="#484848">
                <v:path arrowok="t"/>
              </v:shape>
            </v:group>
            <v:group style="position:absolute;left:7708;top:2096;width:3792;height:2" coordorigin="7708,2096" coordsize="3792,2">
              <v:shape style="position:absolute;left:7708;top:2096;width:3792;height:2" coordorigin="7708,2096" coordsize="3792,0" path="m7708,2096l11501,2096e" filled="f" stroked="t" strokeweight=".711962pt" strokecolor="#747474">
                <v:path arrowok="t"/>
              </v:shape>
            </v:group>
            <v:group style="position:absolute;left:522;top:2325;width:8515;height:2" coordorigin="522,2325" coordsize="8515,2">
              <v:shape style="position:absolute;left:522;top:2325;width:8515;height:2" coordorigin="522,2325" coordsize="8515,0" path="m522,2325l9037,2325e" filled="f" stroked="t" strokeweight=".711962pt" strokecolor="#7C7C7C">
                <v:path arrowok="t"/>
              </v:shape>
            </v:group>
            <v:group style="position:absolute;left:3275;top:2015;width:2;height:315" coordorigin="3275,2015" coordsize="2,315">
              <v:shape style="position:absolute;left:3275;top:2015;width:2;height:315" coordorigin="3275,2015" coordsize="0,315" path="m3275,2330l3275,2015e" filled="f" stroked="t" strokeweight=".949282pt" strokecolor="#676767">
                <v:path arrowok="t"/>
              </v:shape>
            </v:group>
            <v:group style="position:absolute;left:4599;top:2327;width:888;height:2" coordorigin="4599,2327" coordsize="888,2">
              <v:shape style="position:absolute;left:4599;top:2327;width:888;height:2" coordorigin="4599,2327" coordsize="888,0" path="m4599,2327l5487,2327e" filled="f" stroked="t" strokeweight=".474641pt" strokecolor="#6B6B6B">
                <v:path arrowok="t"/>
              </v:shape>
            </v:group>
            <v:group style="position:absolute;left:8980;top:2330;width:313;height:2" coordorigin="8980,2330" coordsize="313,2">
              <v:shape style="position:absolute;left:8980;top:2330;width:313;height:2" coordorigin="8980,2330" coordsize="313,0" path="m8980,2330l9293,2330e" filled="f" stroked="t" strokeweight=".474641pt" strokecolor="#5B5B5B">
                <v:path arrowok="t"/>
              </v:shape>
            </v:group>
            <v:group style="position:absolute;left:9237;top:2332;width:2264;height:2" coordorigin="9237,2332" coordsize="2264,2">
              <v:shape style="position:absolute;left:9237;top:2332;width:2264;height:2" coordorigin="9237,2332" coordsize="2264,0" path="m9237,2332l11501,2332e" filled="f" stroked="t" strokeweight=".474641pt" strokecolor="#777777">
                <v:path arrowok="t"/>
              </v:shape>
            </v:group>
            <v:group style="position:absolute;left:532;top:2568;width:10964;height:2" coordorigin="532,2568" coordsize="10964,2">
              <v:shape style="position:absolute;left:532;top:2568;width:10964;height:2" coordorigin="532,2568" coordsize="10964,0" path="m532,2568l11496,2568e" filled="f" stroked="t" strokeweight=".711962pt" strokecolor="#777777">
                <v:path arrowok="t"/>
              </v:shape>
            </v:group>
            <v:group style="position:absolute;left:5430;top:2568;width:152;height:2" coordorigin="5430,2568" coordsize="152,2">
              <v:shape style="position:absolute;left:5430;top:2568;width:152;height:2" coordorigin="5430,2568" coordsize="152,0" path="m5430,2568l5582,2568e" filled="f" stroked="t" strokeweight=".474641pt" strokecolor="#484848">
                <v:path arrowok="t"/>
              </v:shape>
            </v:group>
            <v:group style="position:absolute;left:6692;top:2568;width:171;height:2" coordorigin="6692,2568" coordsize="171,2">
              <v:shape style="position:absolute;left:6692;top:2568;width:171;height:2" coordorigin="6692,2568" coordsize="171,0" path="m6692,2568l6863,2568e" filled="f" stroked="t" strokeweight=".474641pt" strokecolor="#575757">
                <v:path arrowok="t"/>
              </v:shape>
            </v:group>
            <v:group style="position:absolute;left:6806;top:2571;width:470;height:2" coordorigin="6806,2571" coordsize="470,2">
              <v:shape style="position:absolute;left:6806;top:2571;width:470;height:2" coordorigin="6806,2571" coordsize="470,0" path="m6806,2571l7276,2571e" filled="f" stroked="t" strokeweight=".711962pt" strokecolor="#777777">
                <v:path arrowok="t"/>
              </v:shape>
            </v:group>
            <v:group style="position:absolute;left:8159;top:2573;width:370;height:2" coordorigin="8159,2573" coordsize="370,2">
              <v:shape style="position:absolute;left:8159;top:2573;width:370;height:2" coordorigin="8159,2573" coordsize="370,0" path="m8159,2573l8529,2573e" filled="f" stroked="t" strokeweight=".474641pt" strokecolor="#707070">
                <v:path arrowok="t"/>
              </v:shape>
            </v:group>
            <v:group style="position:absolute;left:527;top:2810;width:10974;height:2" coordorigin="527,2810" coordsize="10974,2">
              <v:shape style="position:absolute;left:527;top:2810;width:10974;height:2" coordorigin="527,2810" coordsize="10974,0" path="m527,2810l11501,2810e" filled="f" stroked="t" strokeweight=".711962pt" strokecolor="#747474">
                <v:path arrowok="t"/>
              </v:shape>
            </v:group>
            <v:group style="position:absolute;left:534;top:2526;width:2;height:554" coordorigin="534,2526" coordsize="2,554">
              <v:shape style="position:absolute;left:534;top:2526;width:2;height:554" coordorigin="534,2526" coordsize="0,554" path="m534,3079l534,2526e" filled="f" stroked="t" strokeweight=".474641pt" strokecolor="#444444">
                <v:path arrowok="t"/>
              </v:shape>
            </v:group>
            <v:group style="position:absolute;left:8159;top:2812;width:370;height:2" coordorigin="8159,2812" coordsize="370,2">
              <v:shape style="position:absolute;left:8159;top:2812;width:370;height:2" coordorigin="8159,2812" coordsize="370,0" path="m8159,2812l8529,2812e" filled="f" stroked="t" strokeweight=".474641pt" strokecolor="#646464">
                <v:path arrowok="t"/>
              </v:shape>
            </v:group>
            <v:group style="position:absolute;left:11491;top:2349;width:2;height:1456" coordorigin="11491,2349" coordsize="2,1456">
              <v:shape style="position:absolute;left:11491;top:2349;width:2;height:1456" coordorigin="11491,2349" coordsize="0,1456" path="m11491,3805l11491,2349e" filled="f" stroked="t" strokeweight=".474641pt" strokecolor="#9C9C9C">
                <v:path arrowok="t"/>
              </v:shape>
            </v:group>
            <v:group style="position:absolute;left:527;top:3046;width:2592;height:2" coordorigin="527,3046" coordsize="2592,2">
              <v:shape style="position:absolute;left:527;top:3046;width:2592;height:2" coordorigin="527,3046" coordsize="2592,0" path="m527,3046l3118,3046e" filled="f" stroked="t" strokeweight=".711962pt" strokecolor="#777777">
                <v:path arrowok="t"/>
              </v:shape>
            </v:group>
            <v:group style="position:absolute;left:3061;top:3046;width:233;height:2" coordorigin="3061,3046" coordsize="233,2">
              <v:shape style="position:absolute;left:3061;top:3046;width:233;height:2" coordorigin="3061,3046" coordsize="233,0" path="m3061,3046l3294,3046e" filled="f" stroked="t" strokeweight=".474641pt" strokecolor="#545454">
                <v:path arrowok="t"/>
              </v:shape>
            </v:group>
            <v:group style="position:absolute;left:3237;top:3048;width:1077;height:2" coordorigin="3237,3048" coordsize="1077,2">
              <v:shape style="position:absolute;left:3237;top:3048;width:1077;height:2" coordorigin="3237,3048" coordsize="1077,0" path="m3237,3048l4314,3048e" filled="f" stroked="t" strokeweight=".711962pt" strokecolor="#777777">
                <v:path arrowok="t"/>
              </v:shape>
            </v:group>
            <v:group style="position:absolute;left:4258;top:3046;width:399;height:2" coordorigin="4258,3046" coordsize="399,2">
              <v:shape style="position:absolute;left:4258;top:3046;width:399;height:2" coordorigin="4258,3046" coordsize="399,0" path="m4258,3046l4656,3046e" filled="f" stroked="t" strokeweight=".474641pt" strokecolor="#5B5B5B">
                <v:path arrowok="t"/>
              </v:shape>
            </v:group>
            <v:group style="position:absolute;left:4599;top:3051;width:6901;height:2" coordorigin="4599,3051" coordsize="6901,2">
              <v:shape style="position:absolute;left:4599;top:3051;width:6901;height:2" coordorigin="4599,3051" coordsize="6901,0" path="m4599,3051l11501,3051e" filled="f" stroked="t" strokeweight=".711962pt" strokecolor="#777777">
                <v:path arrowok="t"/>
              </v:shape>
            </v:group>
            <v:group style="position:absolute;left:6844;top:3041;width:2;height:754" coordorigin="6844,3041" coordsize="2,754">
              <v:shape style="position:absolute;left:6844;top:3041;width:2;height:754" coordorigin="6844,3041" coordsize="0,754" path="m6844,3795l6844,3041e" filled="f" stroked="t" strokeweight=".711962pt" strokecolor="#575757">
                <v:path arrowok="t"/>
              </v:shape>
            </v:group>
            <v:group style="position:absolute;left:6840;top:3266;width:740;height:2" coordorigin="6840,3266" coordsize="740,2">
              <v:shape style="position:absolute;left:6840;top:3266;width:740;height:2" coordorigin="6840,3266" coordsize="740,0" path="m6840,3266l7580,3266e" filled="f" stroked="t" strokeweight=".474641pt" strokecolor="#484848">
                <v:path arrowok="t"/>
              </v:shape>
            </v:group>
            <v:group style="position:absolute;left:8188;top:3294;width:1077;height:2" coordorigin="8188,3294" coordsize="1077,2">
              <v:shape style="position:absolute;left:8188;top:3294;width:1077;height:2" coordorigin="8188,3294" coordsize="1077,0" path="m8188,3294l9265,3294e" filled="f" stroked="t" strokeweight=".237321pt" strokecolor="#000000">
                <v:path arrowok="t"/>
              </v:shape>
            </v:group>
            <v:group style="position:absolute;left:9265;top:3294;width:2226;height:2" coordorigin="9265,3294" coordsize="2226,2">
              <v:shape style="position:absolute;left:9265;top:3294;width:2226;height:2" coordorigin="9265,3294" coordsize="2226,0" path="m9265,3294l11491,3294e" filled="f" stroked="t" strokeweight=".237321pt" strokecolor="#A0A0A0">
                <v:path arrowok="t"/>
              </v:shape>
            </v:group>
            <v:group style="position:absolute;left:3743;top:3036;width:2;height:754" coordorigin="3743,3036" coordsize="2,754">
              <v:shape style="position:absolute;left:3743;top:3036;width:2;height:754" coordorigin="3743,3036" coordsize="0,754" path="m3743,3791l3743,3036e" filled="f" stroked="t" strokeweight=".949282pt" strokecolor="#606060">
                <v:path arrowok="t"/>
              </v:shape>
            </v:group>
            <v:group style="position:absolute;left:3731;top:3492;width:2392;height:2" coordorigin="3731,3492" coordsize="2392,2">
              <v:shape style="position:absolute;left:3731;top:3492;width:2392;height:2" coordorigin="3731,3492" coordsize="2392,0" path="m3731,3492l6123,3492e" filled="f" stroked="t" strokeweight=".474641pt" strokecolor="#979797">
                <v:path arrowok="t"/>
              </v:shape>
            </v:group>
            <v:group style="position:absolute;left:6844;top:3266;width:2;height:530" coordorigin="6844,3266" coordsize="2,530">
              <v:shape style="position:absolute;left:6844;top:3266;width:2;height:530" coordorigin="6844,3266" coordsize="0,530" path="m6844,3795l6844,3266e" filled="f" stroked="t" strokeweight=".949282pt" strokecolor="#646464">
                <v:path arrowok="t"/>
              </v:shape>
            </v:group>
            <v:group style="position:absolute;left:522;top:3791;width:2387;height:2" coordorigin="522,3791" coordsize="2387,2">
              <v:shape style="position:absolute;left:522;top:3791;width:2387;height:2" coordorigin="522,3791" coordsize="2387,0" path="m522,3791l2910,3791e" filled="f" stroked="t" strokeweight=".711962pt" strokecolor="#838383">
                <v:path arrowok="t"/>
              </v:shape>
            </v:group>
            <v:group style="position:absolute;left:1723;top:3791;width:579;height:2" coordorigin="1723,3791" coordsize="579,2">
              <v:shape style="position:absolute;left:1723;top:3791;width:579;height:2" coordorigin="1723,3791" coordsize="579,0" path="m1723,3791l2302,3791e" filled="f" stroked="t" strokeweight=".474641pt" strokecolor="#707070">
                <v:path arrowok="t"/>
              </v:shape>
            </v:group>
            <v:group style="position:absolute;left:2853;top:3785;width:1462;height:2" coordorigin="2853,3785" coordsize="1462,2">
              <v:shape style="position:absolute;left:2853;top:3785;width:1462;height:2" coordorigin="2853,3785" coordsize="1462,0" path="m2853,3785l4314,3785e" filled="f" stroked="t" strokeweight="1.070022pt" strokecolor="#575757">
                <v:path arrowok="t"/>
              </v:shape>
            </v:group>
            <v:group style="position:absolute;left:3237;top:3791;width:522;height:2" coordorigin="3237,3791" coordsize="522,2">
              <v:shape style="position:absolute;left:3237;top:3791;width:522;height:2" coordorigin="3237,3791" coordsize="522,0" path="m3237,3791l3759,3791e" filled="f" stroked="t" strokeweight=".949282pt" strokecolor="#7C7C7C">
                <v:path arrowok="t"/>
              </v:shape>
            </v:group>
            <v:group style="position:absolute;left:4258;top:3783;width:1438;height:2" coordorigin="4258,3783" coordsize="1438,2">
              <v:shape style="position:absolute;left:4258;top:3783;width:1438;height:2" coordorigin="4258,3783" coordsize="1438,0" path="m4258,3783l5696,3783e" filled="f" stroked="t" strokeweight=".949282pt" strokecolor="#383838">
                <v:path arrowok="t"/>
              </v:shape>
            </v:group>
            <v:group style="position:absolute;left:5525;top:3788;width:1225;height:2" coordorigin="5525,3788" coordsize="1225,2">
              <v:shape style="position:absolute;left:5525;top:3788;width:1225;height:2" coordorigin="5525,3788" coordsize="1225,0" path="m5525,3788l6749,3788e" filled="f" stroked="t" strokeweight=".711962pt" strokecolor="#6B6B6B">
                <v:path arrowok="t"/>
              </v:shape>
            </v:group>
            <v:group style="position:absolute;left:6692;top:3791;width:180;height:2" coordorigin="6692,3791" coordsize="180,2">
              <v:shape style="position:absolute;left:6692;top:3791;width:180;height:2" coordorigin="6692,3791" coordsize="180,0" path="m6692,3791l6873,3791e" filled="f" stroked="t" strokeweight=".474641pt" strokecolor="#545454">
                <v:path arrowok="t"/>
              </v:shape>
            </v:group>
            <v:group style="position:absolute;left:6802;top:3791;width:4699;height:2" coordorigin="6802,3791" coordsize="4699,2">
              <v:shape style="position:absolute;left:6802;top:3791;width:4699;height:2" coordorigin="6802,3791" coordsize="4699,0" path="m6802,3791l11501,3791e" filled="f" stroked="t" strokeweight=".711962pt" strokecolor="#777777">
                <v:path arrowok="t"/>
              </v:shape>
            </v:group>
            <v:group style="position:absolute;left:527;top:4041;width:1253;height:2" coordorigin="527,4041" coordsize="1253,2">
              <v:shape style="position:absolute;left:527;top:4041;width:1253;height:2" coordorigin="527,4041" coordsize="1253,0" path="m527,4041l1780,4041e" filled="f" stroked="t" strokeweight=".711962pt" strokecolor="#8C8C8C">
                <v:path arrowok="t"/>
              </v:shape>
            </v:group>
            <v:group style="position:absolute;left:534;top:3743;width:2;height:329" coordorigin="534,3743" coordsize="2,329">
              <v:shape style="position:absolute;left:534;top:3743;width:2;height:329" coordorigin="534,3743" coordsize="0,329" path="m534,4072l534,3743e" filled="f" stroked="t" strokeweight=".711962pt" strokecolor="#575757">
                <v:path arrowok="t"/>
              </v:shape>
            </v:group>
            <v:group style="position:absolute;left:3061;top:4039;width:280;height:2" coordorigin="3061,4039" coordsize="280,2">
              <v:shape style="position:absolute;left:3061;top:4039;width:280;height:2" coordorigin="3061,4039" coordsize="280,0" path="m3061,4039l3341,4039e" filled="f" stroked="t" strokeweight=".474641pt" strokecolor="#545454">
                <v:path arrowok="t"/>
              </v:shape>
            </v:group>
            <v:group style="position:absolute;left:546;top:4041;width:10959;height:2" coordorigin="546,4041" coordsize="10959,2">
              <v:shape style="position:absolute;left:546;top:4041;width:10959;height:2" coordorigin="546,4041" coordsize="10959,0" path="m546,4041l11505,4041e" filled="f" stroked="t" strokeweight=".711962pt" strokecolor="#777777">
                <v:path arrowok="t"/>
              </v:shape>
            </v:group>
            <v:group style="position:absolute;left:4258;top:4041;width:555;height:2" coordorigin="4258,4041" coordsize="555,2">
              <v:shape style="position:absolute;left:4258;top:4041;width:555;height:2" coordorigin="4258,4041" coordsize="555,0" path="m4258,4041l4813,4041e" filled="f" stroked="t" strokeweight=".474641pt" strokecolor="#5B5B5B">
                <v:path arrowok="t"/>
              </v:shape>
            </v:group>
            <v:group style="position:absolute;left:532;top:4001;width:2;height:573" coordorigin="532,4001" coordsize="2,573">
              <v:shape style="position:absolute;left:532;top:4001;width:2;height:573" coordorigin="532,4001" coordsize="0,573" path="m532,4574l532,4001e" filled="f" stroked="t" strokeweight=".474641pt" strokecolor="#383838">
                <v:path arrowok="t"/>
              </v:shape>
            </v:group>
            <v:group style="position:absolute;left:2290;top:3781;width:2;height:11964" coordorigin="2290,3781" coordsize="2,11964">
              <v:shape style="position:absolute;left:2290;top:3781;width:2;height:11964" coordorigin="2290,3781" coordsize="0,11964" path="m2290,15745l2290,3781e" filled="f" stroked="t" strokeweight=".711962pt" strokecolor="#5B5B5B">
                <v:path arrowok="t"/>
              </v:shape>
            </v:group>
            <v:group style="position:absolute;left:2283;top:4282;width:3536;height:2" coordorigin="2283,4282" coordsize="3536,2">
              <v:shape style="position:absolute;left:2283;top:4282;width:3536;height:2" coordorigin="2283,4282" coordsize="3536,0" path="m2283,4282l5819,4282e" filled="f" stroked="t" strokeweight=".711962pt" strokecolor="#747474">
                <v:path arrowok="t"/>
              </v:shape>
            </v:group>
            <v:group style="position:absolute;left:5762;top:4282;width:356;height:2" coordorigin="5762,4282" coordsize="356,2">
              <v:shape style="position:absolute;left:5762;top:4282;width:356;height:2" coordorigin="5762,4282" coordsize="356,0" path="m5762,4282l6118,4282e" filled="f" stroked="t" strokeweight=".474641pt" strokecolor="#575757">
                <v:path arrowok="t"/>
              </v:shape>
            </v:group>
            <v:group style="position:absolute;left:6061;top:4282;width:1215;height:2" coordorigin="6061,4282" coordsize="1215,2">
              <v:shape style="position:absolute;left:6061;top:4282;width:1215;height:2" coordorigin="6061,4282" coordsize="1215,0" path="m6061,4282l7276,4282e" filled="f" stroked="t" strokeweight=".711962pt" strokecolor="#7C7C7C">
                <v:path arrowok="t"/>
              </v:shape>
            </v:group>
            <v:group style="position:absolute;left:7219;top:4282;width:418;height:2" coordorigin="7219,4282" coordsize="418,2">
              <v:shape style="position:absolute;left:7219;top:4282;width:418;height:2" coordorigin="7219,4282" coordsize="418,0" path="m7219,4282l7637,4282e" filled="f" stroked="t" strokeweight=".474641pt" strokecolor="#646464">
                <v:path arrowok="t"/>
              </v:shape>
            </v:group>
            <v:group style="position:absolute;left:7547;top:4282;width:669;height:2" coordorigin="7547,4282" coordsize="669,2">
              <v:shape style="position:absolute;left:7547;top:4282;width:669;height:2" coordorigin="7547,4282" coordsize="669,0" path="m7547,4282l8216,4282e" filled="f" stroked="t" strokeweight=".949282pt" strokecolor="#808080">
                <v:path arrowok="t"/>
              </v:shape>
            </v:group>
            <v:group style="position:absolute;left:8159;top:4282;width:370;height:2" coordorigin="8159,4282" coordsize="370,2">
              <v:shape style="position:absolute;left:8159;top:4282;width:370;height:2" coordorigin="8159,4282" coordsize="370,0" path="m8159,4282l8529,4282e" filled="f" stroked="t" strokeweight=".474641pt" strokecolor="#707070">
                <v:path arrowok="t"/>
              </v:shape>
            </v:group>
            <v:group style="position:absolute;left:8472;top:4282;width:3028;height:2" coordorigin="8472,4282" coordsize="3028,2">
              <v:shape style="position:absolute;left:8472;top:4282;width:3028;height:2" coordorigin="8472,4282" coordsize="3028,0" path="m8472,4282l11501,4282e" filled="f" stroked="t" strokeweight=".711962pt" strokecolor="#747474">
                <v:path arrowok="t"/>
              </v:shape>
            </v:group>
            <v:group style="position:absolute;left:4794;top:4278;width:2;height:267" coordorigin="4794,4278" coordsize="2,267">
              <v:shape style="position:absolute;left:4794;top:4278;width:2;height:267" coordorigin="4794,4278" coordsize="0,267" path="m4794,4545l4794,4278e" filled="f" stroked="t" strokeweight=".949282pt" strokecolor="#3B3B3B">
                <v:path arrowok="t"/>
              </v:shape>
            </v:group>
            <v:group style="position:absolute;left:4789;top:4533;width:6711;height:2" coordorigin="4789,4533" coordsize="6711,2">
              <v:shape style="position:absolute;left:4789;top:4533;width:6711;height:2" coordorigin="4789,4533" coordsize="6711,0" path="m4789,4533l11501,4533e" filled="f" stroked="t" strokeweight=".711962pt" strokecolor="#9C9C9C">
                <v:path arrowok="t"/>
              </v:shape>
            </v:group>
            <v:group style="position:absolute;left:7608;top:4259;width:2;height:296" coordorigin="7608,4259" coordsize="2,296">
              <v:shape style="position:absolute;left:7608;top:4259;width:2;height:296" coordorigin="7608,4259" coordsize="0,296" path="m7608,4555l7608,4259e" filled="f" stroked="t" strokeweight=".237321pt" strokecolor="#838383">
                <v:path arrowok="t"/>
              </v:shape>
            </v:group>
            <v:group style="position:absolute;left:529;top:4516;width:2;height:272" coordorigin="529,4516" coordsize="2,272">
              <v:shape style="position:absolute;left:529;top:4516;width:2;height:272" coordorigin="529,4516" coordsize="0,272" path="m529,4788l529,4516e" filled="f" stroked="t" strokeweight=".711962pt" strokecolor="#606060">
                <v:path arrowok="t"/>
              </v:shape>
            </v:group>
            <v:group style="position:absolute;left:4794;top:4278;width:2;height:1938" coordorigin="4794,4278" coordsize="2,1938">
              <v:shape style="position:absolute;left:4794;top:4278;width:2;height:1938" coordorigin="4794,4278" coordsize="0,1938" path="m4794,6216l4794,4278e" filled="f" stroked="t" strokeweight=".711962pt" strokecolor="#575757">
                <v:path arrowok="t"/>
              </v:shape>
            </v:group>
            <v:group style="position:absolute;left:4784;top:4774;width:2079;height:2" coordorigin="4784,4774" coordsize="2079,2">
              <v:shape style="position:absolute;left:4784;top:4774;width:2079;height:2" coordorigin="4784,4774" coordsize="2079,0" path="m4784,4774l6863,4774e" filled="f" stroked="t" strokeweight=".474641pt" strokecolor="#909090">
                <v:path arrowok="t"/>
              </v:shape>
            </v:group>
            <v:group style="position:absolute;left:6332;top:4777;width:5169;height:2" coordorigin="6332,4777" coordsize="5169,2">
              <v:shape style="position:absolute;left:6332;top:4777;width:5169;height:2" coordorigin="6332,4777" coordsize="5169,0" path="m6332,4777l11501,4777e" filled="f" stroked="t" strokeweight=".711962pt" strokecolor="#9C9C9C">
                <v:path arrowok="t"/>
              </v:shape>
            </v:group>
            <v:group style="position:absolute;left:7580;top:4774;width:636;height:2" coordorigin="7580,4774" coordsize="636,2">
              <v:shape style="position:absolute;left:7580;top:4774;width:636;height:2" coordorigin="7580,4774" coordsize="636,0" path="m7580,4774l8216,4774e" filled="f" stroked="t" strokeweight=".474641pt" strokecolor="#979797">
                <v:path arrowok="t"/>
              </v:shape>
            </v:group>
            <v:group style="position:absolute;left:8980;top:4774;width:313;height:2" coordorigin="8980,4774" coordsize="313,2">
              <v:shape style="position:absolute;left:8980;top:4774;width:313;height:2" coordorigin="8980,4774" coordsize="313,0" path="m8980,4774l9293,4774e" filled="f" stroked="t" strokeweight=".474641pt" strokecolor="#777777">
                <v:path arrowok="t"/>
              </v:shape>
            </v:group>
            <v:group style="position:absolute;left:4794;top:4607;width:2;height:702" coordorigin="4794,4607" coordsize="2,702">
              <v:shape style="position:absolute;left:4794;top:4607;width:2;height:702" coordorigin="4794,4607" coordsize="0,702" path="m4794,5309l4794,4607e" filled="f" stroked="t" strokeweight=".949282pt" strokecolor="#606060">
                <v:path arrowok="t"/>
              </v:shape>
            </v:group>
            <v:group style="position:absolute;left:4784;top:5018;width:2492;height:2" coordorigin="4784,5018" coordsize="2492,2">
              <v:shape style="position:absolute;left:4784;top:5018;width:2492;height:2" coordorigin="4784,5018" coordsize="2492,0" path="m4784,5018l7276,5018e" filled="f" stroked="t" strokeweight=".711962pt" strokecolor="#777777">
                <v:path arrowok="t"/>
              </v:shape>
            </v:group>
            <v:group style="position:absolute;left:7219;top:5018;width:418;height:2" coordorigin="7219,5018" coordsize="418,2">
              <v:shape style="position:absolute;left:7219;top:5018;width:418;height:2" coordorigin="7219,5018" coordsize="418,0" path="m7219,5018l7637,5018e" filled="f" stroked="t" strokeweight=".474641pt" strokecolor="#646464">
                <v:path arrowok="t"/>
              </v:shape>
            </v:group>
            <v:group style="position:absolute;left:7580;top:5018;width:636;height:2" coordorigin="7580,5018" coordsize="636,2">
              <v:shape style="position:absolute;left:7580;top:5018;width:636;height:2" coordorigin="7580,5018" coordsize="636,0" path="m7580,5018l8216,5018e" filled="f" stroked="t" strokeweight=".949282pt" strokecolor="#838383">
                <v:path arrowok="t"/>
              </v:shape>
            </v:group>
            <v:group style="position:absolute;left:8159;top:5018;width:3341;height:2" coordorigin="8159,5018" coordsize="3341,2">
              <v:shape style="position:absolute;left:8159;top:5018;width:3341;height:2" coordorigin="8159,5018" coordsize="3341,0" path="m8159,5018l11501,5018e" filled="f" stroked="t" strokeweight=".711962pt" strokecolor="#747474">
                <v:path arrowok="t"/>
              </v:shape>
            </v:group>
            <v:group style="position:absolute;left:2274;top:5256;width:1020;height:2" coordorigin="2274,5256" coordsize="1020,2">
              <v:shape style="position:absolute;left:2274;top:5256;width:1020;height:2" coordorigin="2274,5256" coordsize="1020,0" path="m2274,5256l3294,5256e" filled="f" stroked="t" strokeweight=".711962pt" strokecolor="#8C8C8C">
                <v:path arrowok="t"/>
              </v:shape>
            </v:group>
            <v:group style="position:absolute;left:3237;top:5256;width:513;height:2" coordorigin="3237,5256" coordsize="513,2">
              <v:shape style="position:absolute;left:3237;top:5256;width:513;height:2" coordorigin="3237,5256" coordsize="513,0" path="m3237,5256l3750,5256e" filled="f" stroked="t" strokeweight=".474641pt" strokecolor="#676767">
                <v:path arrowok="t"/>
              </v:shape>
            </v:group>
            <v:group style="position:absolute;left:3693;top:5254;width:964;height:2" coordorigin="3693,5254" coordsize="964,2">
              <v:shape style="position:absolute;left:3693;top:5254;width:964;height:2" coordorigin="3693,5254" coordsize="964,0" path="m3693,5254l4656,5254e" filled="f" stroked="t" strokeweight=".949282pt" strokecolor="#909090">
                <v:path arrowok="t"/>
              </v:shape>
            </v:group>
            <v:group style="position:absolute;left:4599;top:5256;width:223;height:2" coordorigin="4599,5256" coordsize="223,2">
              <v:shape style="position:absolute;left:4599;top:5256;width:223;height:2" coordorigin="4599,5256" coordsize="223,0" path="m4599,5256l4822,5256e" filled="f" stroked="t" strokeweight=".474641pt" strokecolor="#646464">
                <v:path arrowok="t"/>
              </v:shape>
            </v:group>
            <v:group style="position:absolute;left:4751;top:5256;width:6749;height:2" coordorigin="4751,5256" coordsize="6749,2">
              <v:shape style="position:absolute;left:4751;top:5256;width:6749;height:2" coordorigin="4751,5256" coordsize="6749,0" path="m4751,5256l11501,5256e" filled="f" stroked="t" strokeweight=".711962pt" strokecolor="#808080">
                <v:path arrowok="t"/>
              </v:shape>
            </v:group>
            <v:group style="position:absolute;left:8159;top:5256;width:370;height:2" coordorigin="8159,5256" coordsize="370,2">
              <v:shape style="position:absolute;left:8159;top:5256;width:370;height:2" coordorigin="8159,5256" coordsize="370,0" path="m8159,5256l8529,5256e" filled="f" stroked="t" strokeweight=".474641pt" strokecolor="#838383">
                <v:path arrowok="t"/>
              </v:shape>
            </v:group>
            <v:group style="position:absolute;left:527;top:5497;width:10974;height:2" coordorigin="527,5497" coordsize="10974,2">
              <v:shape style="position:absolute;left:527;top:5497;width:10974;height:2" coordorigin="527,5497" coordsize="10974,0" path="m527,5497l11501,5497e" filled="f" stroked="t" strokeweight=".711962pt" strokecolor="#838383">
                <v:path arrowok="t"/>
              </v:shape>
            </v:group>
            <v:group style="position:absolute;left:532;top:329;width:2;height:5786" coordorigin="532,329" coordsize="2,5786">
              <v:shape style="position:absolute;left:532;top:329;width:2;height:5786" coordorigin="532,329" coordsize="0,5786" path="m532,6116l532,329e" filled="f" stroked="t" strokeweight=".711962pt" strokecolor="#646464">
                <v:path arrowok="t"/>
              </v:shape>
            </v:group>
            <v:group style="position:absolute;left:8980;top:5500;width:313;height:2" coordorigin="8980,5500" coordsize="313,2">
              <v:shape style="position:absolute;left:8980;top:5500;width:313;height:2" coordorigin="8980,5500" coordsize="313,0" path="m8980,5500l9293,5500e" filled="f" stroked="t" strokeweight=".474641pt" strokecolor="#646464">
                <v:path arrowok="t"/>
              </v:shape>
            </v:group>
            <v:group style="position:absolute;left:532;top:5452;width:2;height:310" coordorigin="532,5452" coordsize="2,310">
              <v:shape style="position:absolute;left:532;top:5452;width:2;height:310" coordorigin="532,5452" coordsize="0,310" path="m532,5762l532,5452e" filled="f" stroked="t" strokeweight=".474641pt" strokecolor="#2B2B2B">
                <v:path arrowok="t"/>
              </v:shape>
            </v:group>
            <v:group style="position:absolute;left:7608;top:5481;width:2;height:726" coordorigin="7608,5481" coordsize="2,726">
              <v:shape style="position:absolute;left:7608;top:5481;width:2;height:726" coordorigin="7608,5481" coordsize="0,726" path="m7608,6206l7608,5481e" filled="f" stroked="t" strokeweight=".237321pt" strokecolor="#8C8C8C">
                <v:path arrowok="t"/>
              </v:shape>
            </v:group>
            <v:group style="position:absolute;left:11496;top:5452;width:2;height:544" coordorigin="11496,5452" coordsize="2,544">
              <v:shape style="position:absolute;left:11496;top:5452;width:2;height:544" coordorigin="11496,5452" coordsize="0,544" path="m11496,5996l11496,5452e" filled="f" stroked="t" strokeweight=".474641pt" strokecolor="#A0A0A0">
                <v:path arrowok="t"/>
              </v:shape>
            </v:group>
            <v:group style="position:absolute;left:2278;top:5965;width:3209;height:2" coordorigin="2278,5965" coordsize="3209,2">
              <v:shape style="position:absolute;left:2278;top:5965;width:3209;height:2" coordorigin="2278,5965" coordsize="3209,0" path="m2278,5965l5487,5965e" filled="f" stroked="t" strokeweight=".711962pt" strokecolor="#838383">
                <v:path arrowok="t"/>
              </v:shape>
            </v:group>
            <v:group style="position:absolute;left:4794;top:5705;width:2;height:511" coordorigin="4794,5705" coordsize="2,511">
              <v:shape style="position:absolute;left:4794;top:5705;width:2;height:511" coordorigin="4794,5705" coordsize="0,511" path="m4794,6216l4794,5705e" filled="f" stroked="t" strokeweight=".949282pt" strokecolor="#646464">
                <v:path arrowok="t"/>
              </v:shape>
            </v:group>
            <v:group style="position:absolute;left:5430;top:5968;width:152;height:2" coordorigin="5430,5968" coordsize="152,2">
              <v:shape style="position:absolute;left:5430;top:5968;width:152;height:2" coordorigin="5430,5968" coordsize="152,0" path="m5430,5968l5582,5968e" filled="f" stroked="t" strokeweight=".474641pt" strokecolor="#575757">
                <v:path arrowok="t"/>
              </v:shape>
            </v:group>
            <v:group style="position:absolute;left:5525;top:5965;width:712;height:2" coordorigin="5525,5965" coordsize="712,2">
              <v:shape style="position:absolute;left:5525;top:5965;width:712;height:2" coordorigin="5525,5965" coordsize="712,0" path="m5525,5965l6237,5965e" filled="f" stroked="t" strokeweight=".949282pt" strokecolor="#8C8C8C">
                <v:path arrowok="t"/>
              </v:shape>
            </v:group>
            <v:group style="position:absolute;left:6061;top:5965;width:688;height:2" coordorigin="6061,5965" coordsize="688,2">
              <v:shape style="position:absolute;left:6061;top:5965;width:688;height:2" coordorigin="6061,5965" coordsize="688,0" path="m6061,5965l6749,5965e" filled="f" stroked="t" strokeweight=".474641pt" strokecolor="#747474">
                <v:path arrowok="t"/>
              </v:shape>
            </v:group>
            <v:group style="position:absolute;left:6692;top:5968;width:171;height:2" coordorigin="6692,5968" coordsize="171,2">
              <v:shape style="position:absolute;left:6692;top:5968;width:171;height:2" coordorigin="6692,5968" coordsize="171,0" path="m6692,5968l6863,5968e" filled="f" stroked="t" strokeweight=".474641pt" strokecolor="#606060">
                <v:path arrowok="t"/>
              </v:shape>
            </v:group>
            <v:group style="position:absolute;left:6806;top:5968;width:873;height:2" coordorigin="6806,5968" coordsize="873,2">
              <v:shape style="position:absolute;left:6806;top:5968;width:873;height:2" coordorigin="6806,5968" coordsize="873,0" path="m6806,5968l7680,5968e" filled="f" stroked="t" strokeweight=".711962pt" strokecolor="#878787">
                <v:path arrowok="t"/>
              </v:shape>
            </v:group>
            <v:group style="position:absolute;left:7580;top:5968;width:636;height:2" coordorigin="7580,5968" coordsize="636,2">
              <v:shape style="position:absolute;left:7580;top:5968;width:636;height:2" coordorigin="7580,5968" coordsize="636,0" path="m7580,5968l8216,5968e" filled="f" stroked="t" strokeweight=".474641pt" strokecolor="#707070">
                <v:path arrowok="t"/>
              </v:shape>
            </v:group>
            <v:group style="position:absolute;left:8159;top:5970;width:3346;height:2" coordorigin="8159,5970" coordsize="3346,2">
              <v:shape style="position:absolute;left:8159;top:5970;width:3346;height:2" coordorigin="8159,5970" coordsize="3346,0" path="m8159,5970l11505,5970e" filled="f" stroked="t" strokeweight=".711962pt" strokecolor="#7C7C7C">
                <v:path arrowok="t"/>
              </v:shape>
            </v:group>
            <v:group style="position:absolute;left:532;top:5929;width:2;height:186" coordorigin="532,5929" coordsize="2,186">
              <v:shape style="position:absolute;left:532;top:5929;width:2;height:186" coordorigin="532,5929" coordsize="0,186" path="m532,6116l532,5929e" filled="f" stroked="t" strokeweight=".949282pt" strokecolor="#777777">
                <v:path arrowok="t"/>
              </v:shape>
            </v:group>
            <v:group style="position:absolute;left:2278;top:6209;width:5938;height:2" coordorigin="2278,6209" coordsize="5938,2">
              <v:shape style="position:absolute;left:2278;top:6209;width:5938;height:2" coordorigin="2278,6209" coordsize="5938,0" path="m2278,6209l8216,6209e" filled="f" stroked="t" strokeweight=".711962pt" strokecolor="#777777">
                <v:path arrowok="t"/>
              </v:shape>
            </v:group>
            <v:group style="position:absolute;left:5430;top:6206;width:389;height:2" coordorigin="5430,6206" coordsize="389,2">
              <v:shape style="position:absolute;left:5430;top:6206;width:389;height:2" coordorigin="5430,6206" coordsize="389,0" path="m5430,6206l5819,6206e" filled="f" stroked="t" strokeweight=".474641pt" strokecolor="#676767">
                <v:path arrowok="t"/>
              </v:shape>
            </v:group>
            <v:group style="position:absolute;left:6692;top:6206;width:171;height:2" coordorigin="6692,6206" coordsize="171,2">
              <v:shape style="position:absolute;left:6692;top:6206;width:171;height:2" coordorigin="6692,6206" coordsize="171,0" path="m6692,6206l6863,6206e" filled="f" stroked="t" strokeweight=".474641pt" strokecolor="#646464">
                <v:path arrowok="t"/>
              </v:shape>
            </v:group>
            <v:group style="position:absolute;left:7219;top:6211;width:422;height:2" coordorigin="7219,6211" coordsize="422,2">
              <v:shape style="position:absolute;left:7219;top:6211;width:422;height:2" coordorigin="7219,6211" coordsize="422,0" path="m7219,6211l7642,6211e" filled="f" stroked="t" strokeweight=".474641pt" strokecolor="#5B5B5B">
                <v:path arrowok="t"/>
              </v:shape>
            </v:group>
            <v:group style="position:absolute;left:8159;top:6211;width:370;height:2" coordorigin="8159,6211" coordsize="370,2">
              <v:shape style="position:absolute;left:8159;top:6211;width:370;height:2" coordorigin="8159,6211" coordsize="370,0" path="m8159,6211l8529,6211e" filled="f" stroked="t" strokeweight=".474641pt" strokecolor="#606060">
                <v:path arrowok="t"/>
              </v:shape>
            </v:group>
            <v:group style="position:absolute;left:8472;top:6211;width:3033;height:2" coordorigin="8472,6211" coordsize="3033,2">
              <v:shape style="position:absolute;left:8472;top:6211;width:3033;height:2" coordorigin="8472,6211" coordsize="3033,0" path="m8472,6211l11505,6211e" filled="f" stroked="t" strokeweight=".711962pt" strokecolor="#747474">
                <v:path arrowok="t"/>
              </v:shape>
            </v:group>
            <v:group style="position:absolute;left:527;top:6452;width:997;height:2" coordorigin="527,6452" coordsize="997,2">
              <v:shape style="position:absolute;left:527;top:6452;width:997;height:2" coordorigin="527,6452" coordsize="997,0" path="m527,6452l1524,6452e" filled="f" stroked="t" strokeweight=".949282pt" strokecolor="#939393">
                <v:path arrowok="t"/>
              </v:shape>
            </v:group>
            <v:group style="position:absolute;left:534;top:6307;width:2;height:172" coordorigin="534,6307" coordsize="2,172">
              <v:shape style="position:absolute;left:534;top:6307;width:2;height:172" coordorigin="534,6307" coordsize="0,172" path="m534,6478l534,6307e" filled="f" stroked="t" strokeweight=".711962pt" strokecolor="#747474">
                <v:path arrowok="t"/>
              </v:shape>
            </v:group>
            <v:group style="position:absolute;left:1225;top:6450;width:4632;height:2" coordorigin="1225,6450" coordsize="4632,2">
              <v:shape style="position:absolute;left:1225;top:6450;width:4632;height:2" coordorigin="1225,6450" coordsize="4632,0" path="m1225,6450l5857,6450e" filled="f" stroked="t" strokeweight=".711962pt" strokecolor="#777777">
                <v:path arrowok="t"/>
              </v:shape>
            </v:group>
            <v:group style="position:absolute;left:5762;top:6450;width:356;height:2" coordorigin="5762,6450" coordsize="356,2">
              <v:shape style="position:absolute;left:5762;top:6450;width:356;height:2" coordorigin="5762,6450" coordsize="356,0" path="m5762,6450l6118,6450e" filled="f" stroked="t" strokeweight=".474641pt" strokecolor="#606060">
                <v:path arrowok="t"/>
              </v:shape>
            </v:group>
            <v:group style="position:absolute;left:6061;top:6450;width:1215;height:2" coordorigin="6061,6450" coordsize="1215,2">
              <v:shape style="position:absolute;left:6061;top:6450;width:1215;height:2" coordorigin="6061,6450" coordsize="1215,0" path="m6061,6450l7276,6450e" filled="f" stroked="t" strokeweight=".711962pt" strokecolor="#777777">
                <v:path arrowok="t"/>
              </v:shape>
            </v:group>
            <v:group style="position:absolute;left:7219;top:6450;width:418;height:2" coordorigin="7219,6450" coordsize="418,2">
              <v:shape style="position:absolute;left:7219;top:6450;width:418;height:2" coordorigin="7219,6450" coordsize="418,0" path="m7219,6450l7637,6450e" filled="f" stroked="t" strokeweight=".474641pt" strokecolor="#5B5B5B">
                <v:path arrowok="t"/>
              </v:shape>
            </v:group>
            <v:group style="position:absolute;left:7580;top:6450;width:949;height:2" coordorigin="7580,6450" coordsize="949,2">
              <v:shape style="position:absolute;left:7580;top:6450;width:949;height:2" coordorigin="7580,6450" coordsize="949,0" path="m7580,6450l8529,6450e" filled="f" stroked="t" strokeweight=".711962pt" strokecolor="#777777">
                <v:path arrowok="t"/>
              </v:shape>
            </v:group>
            <v:group style="position:absolute;left:8472;top:6452;width:565;height:2" coordorigin="8472,6452" coordsize="565,2">
              <v:shape style="position:absolute;left:8472;top:6452;width:565;height:2" coordorigin="8472,6452" coordsize="565,0" path="m8472,6452l9037,6452e" filled="f" stroked="t" strokeweight=".474641pt" strokecolor="#4F4F4F">
                <v:path arrowok="t"/>
              </v:shape>
            </v:group>
            <v:group style="position:absolute;left:8980;top:6452;width:2525;height:2" coordorigin="8980,6452" coordsize="2525,2">
              <v:shape style="position:absolute;left:8980;top:6452;width:2525;height:2" coordorigin="8980,6452" coordsize="2525,0" path="m8980,6452l11505,6452e" filled="f" stroked="t" strokeweight=".711962pt" strokecolor="#6B6B6B">
                <v:path arrowok="t"/>
              </v:shape>
            </v:group>
            <v:group style="position:absolute;left:11501;top:6407;width:2;height:802" coordorigin="11501,6407" coordsize="2,802">
              <v:shape style="position:absolute;left:11501;top:6407;width:2;height:802" coordorigin="11501,6407" coordsize="0,802" path="m11501,7209l11501,6407e" filled="f" stroked="t" strokeweight=".711962pt" strokecolor="#979797">
                <v:path arrowok="t"/>
              </v:shape>
            </v:group>
            <v:group style="position:absolute;left:527;top:6927;width:2592;height:2" coordorigin="527,6927" coordsize="2592,2">
              <v:shape style="position:absolute;left:527;top:6927;width:2592;height:2" coordorigin="527,6927" coordsize="2592,0" path="m527,6927l3118,6927e" filled="f" stroked="t" strokeweight=".711962pt" strokecolor="#747474">
                <v:path arrowok="t"/>
              </v:shape>
            </v:group>
            <v:group style="position:absolute;left:3061;top:6922;width:233;height:2" coordorigin="3061,6922" coordsize="233,2">
              <v:shape style="position:absolute;left:3061;top:6922;width:233;height:2" coordorigin="3061,6922" coordsize="233,0" path="m3061,6922l3294,6922e" filled="f" stroked="t" strokeweight=".474641pt" strokecolor="#646464">
                <v:path arrowok="t"/>
              </v:shape>
            </v:group>
            <v:group style="position:absolute;left:3237;top:6925;width:1077;height:2" coordorigin="3237,6925" coordsize="1077,2">
              <v:shape style="position:absolute;left:3237;top:6925;width:1077;height:2" coordorigin="3237,6925" coordsize="1077,0" path="m3237,6925l4314,6925e" filled="f" stroked="t" strokeweight=".711962pt" strokecolor="#777777">
                <v:path arrowok="t"/>
              </v:shape>
            </v:group>
            <v:group style="position:absolute;left:4258;top:6922;width:399;height:2" coordorigin="4258,6922" coordsize="399,2">
              <v:shape style="position:absolute;left:4258;top:6922;width:399;height:2" coordorigin="4258,6922" coordsize="399,0" path="m4258,6922l4656,6922e" filled="f" stroked="t" strokeweight=".474641pt" strokecolor="#6B6B6B">
                <v:path arrowok="t"/>
              </v:shape>
            </v:group>
            <v:group style="position:absolute;left:4557;top:6925;width:6953;height:2" coordorigin="4557,6925" coordsize="6953,2">
              <v:shape style="position:absolute;left:4557;top:6925;width:6953;height:2" coordorigin="4557,6925" coordsize="6953,0" path="m4557,6925l11510,6925e" filled="f" stroked="t" strokeweight=".711962pt" strokecolor="#777777">
                <v:path arrowok="t"/>
              </v:shape>
            </v:group>
            <v:group style="position:absolute;left:5430;top:6922;width:152;height:2" coordorigin="5430,6922" coordsize="152,2">
              <v:shape style="position:absolute;left:5430;top:6922;width:152;height:2" coordorigin="5430,6922" coordsize="152,0" path="m5430,6922l5582,6922e" filled="f" stroked="t" strokeweight=".474641pt" strokecolor="#4B4B4B">
                <v:path arrowok="t"/>
              </v:shape>
            </v:group>
            <v:group style="position:absolute;left:5525;top:6922;width:294;height:2" coordorigin="5525,6922" coordsize="294,2">
              <v:shape style="position:absolute;left:5525;top:6922;width:294;height:2" coordorigin="5525,6922" coordsize="294,0" path="m5525,6922l5819,6922e" filled="f" stroked="t" strokeweight=".474641pt" strokecolor="#606060">
                <v:path arrowok="t"/>
              </v:shape>
            </v:group>
            <v:group style="position:absolute;left:6692;top:6922;width:299;height:2" coordorigin="6692,6922" coordsize="299,2">
              <v:shape style="position:absolute;left:6692;top:6922;width:299;height:2" coordorigin="6692,6922" coordsize="299,0" path="m6692,6922l6991,6922e" filled="f" stroked="t" strokeweight=".474641pt" strokecolor="#606060">
                <v:path arrowok="t"/>
              </v:shape>
            </v:group>
            <v:group style="position:absolute;left:7580;top:6922;width:636;height:2" coordorigin="7580,6922" coordsize="636,2">
              <v:shape style="position:absolute;left:7580;top:6922;width:636;height:2" coordorigin="7580,6922" coordsize="636,0" path="m7580,6922l8216,6922e" filled="f" stroked="t" strokeweight=".474641pt" strokecolor="#6B6B6B">
                <v:path arrowok="t"/>
              </v:shape>
            </v:group>
            <v:group style="position:absolute;left:4799;top:6913;width:2;height:382" coordorigin="4799,6913" coordsize="2,382">
              <v:shape style="position:absolute;left:4799;top:6913;width:2;height:382" coordorigin="4799,6913" coordsize="0,382" path="m4799,7295l4799,6913e" filled="f" stroked="t" strokeweight="1.186603pt" strokecolor="#676767">
                <v:path arrowok="t"/>
              </v:shape>
            </v:group>
            <v:group style="position:absolute;left:4784;top:7164;width:3432;height:2" coordorigin="4784,7164" coordsize="3432,2">
              <v:shape style="position:absolute;left:4784;top:7164;width:3432;height:2" coordorigin="4784,7164" coordsize="3432,0" path="m4784,7164l8216,7164e" filled="f" stroked="t" strokeweight=".711962pt" strokecolor="#747474">
                <v:path arrowok="t"/>
              </v:shape>
            </v:group>
            <v:group style="position:absolute;left:8159;top:7166;width:370;height:2" coordorigin="8159,7166" coordsize="370,2">
              <v:shape style="position:absolute;left:8159;top:7166;width:370;height:2" coordorigin="8159,7166" coordsize="370,0" path="m8159,7166l8529,7166e" filled="f" stroked="t" strokeweight=".474641pt" strokecolor="#646464">
                <v:path arrowok="t"/>
              </v:shape>
            </v:group>
            <v:group style="position:absolute;left:8472;top:7164;width:3038;height:2" coordorigin="8472,7164" coordsize="3038,2">
              <v:shape style="position:absolute;left:8472;top:7164;width:3038;height:2" coordorigin="8472,7164" coordsize="3038,0" path="m8472,7164l11510,7164e" filled="f" stroked="t" strokeweight=".711962pt" strokecolor="#777777">
                <v:path arrowok="t"/>
              </v:shape>
            </v:group>
            <v:group style="position:absolute;left:541;top:6373;width:2;height:9376" coordorigin="541,6373" coordsize="2,9376">
              <v:shape style="position:absolute;left:541;top:6373;width:2;height:9376" coordorigin="541,6373" coordsize="0,9376" path="m541,15750l541,6373e" filled="f" stroked="t" strokeweight=".711962pt" strokecolor="#606060">
                <v:path arrowok="t"/>
              </v:shape>
            </v:group>
            <v:group style="position:absolute;left:4799;top:6913;width:2;height:821" coordorigin="4799,6913" coordsize="2,821">
              <v:shape style="position:absolute;left:4799;top:6913;width:2;height:821" coordorigin="4799,6913" coordsize="0,821" path="m4799,7734l4799,6913e" filled="f" stroked="t" strokeweight=".711962pt" strokecolor="#4F4F4F">
                <v:path arrowok="t"/>
              </v:shape>
            </v:group>
            <v:group style="position:absolute;left:4794;top:7455;width:6711;height:2" coordorigin="4794,7455" coordsize="6711,2">
              <v:shape style="position:absolute;left:4794;top:7455;width:6711;height:2" coordorigin="4794,7455" coordsize="6711,0" path="m4794,7455l11505,7455e" filled="f" stroked="t" strokeweight=".711962pt" strokecolor="#747474">
                <v:path arrowok="t"/>
              </v:shape>
            </v:group>
            <v:group style="position:absolute;left:6730;top:7156;width:2;height:582" coordorigin="6730,7156" coordsize="2,582">
              <v:shape style="position:absolute;left:6730;top:7156;width:2;height:582" coordorigin="6730,7156" coordsize="0,582" path="m6730,7739l6730,7156e" filled="f" stroked="t" strokeweight=".949282pt" strokecolor="#676767">
                <v:path arrowok="t"/>
              </v:shape>
            </v:group>
            <v:group style="position:absolute;left:11501;top:7118;width:2;height:640" coordorigin="11501,7118" coordsize="2,640">
              <v:shape style="position:absolute;left:11501;top:7118;width:2;height:640" coordorigin="11501,7118" coordsize="0,640" path="m11501,7758l11501,7118e" filled="f" stroked="t" strokeweight=".474641pt" strokecolor="#8C8C8C">
                <v:path arrowok="t"/>
              </v:shape>
            </v:group>
            <v:group style="position:absolute;left:2853;top:7734;width:266;height:2" coordorigin="2853,7734" coordsize="266,2">
              <v:shape style="position:absolute;left:2853;top:7734;width:266;height:2" coordorigin="2853,7734" coordsize="266,0" path="m2853,7734l3118,7734e" filled="f" stroked="t" strokeweight=".474641pt" strokecolor="#606060">
                <v:path arrowok="t"/>
              </v:shape>
            </v:group>
            <v:group style="position:absolute;left:527;top:7732;width:10983;height:2" coordorigin="527,7732" coordsize="10983,2">
              <v:shape style="position:absolute;left:527;top:7732;width:10983;height:2" coordorigin="527,7732" coordsize="10983,0" path="m527,7732l11510,7732e" filled="f" stroked="t" strokeweight=".711962pt" strokecolor="#7C7C7C">
                <v:path arrowok="t"/>
              </v:shape>
            </v:group>
            <v:group style="position:absolute;left:4599;top:7729;width:223;height:2" coordorigin="4599,7729" coordsize="223,2">
              <v:shape style="position:absolute;left:4599;top:7729;width:223;height:2" coordorigin="4599,7729" coordsize="223,0" path="m4599,7729l4822,7729e" filled="f" stroked="t" strokeweight=".474641pt" strokecolor="#545454">
                <v:path arrowok="t"/>
              </v:shape>
            </v:group>
            <v:group style="position:absolute;left:5762;top:7729;width:356;height:2" coordorigin="5762,7729" coordsize="356,2">
              <v:shape style="position:absolute;left:5762;top:7729;width:356;height:2" coordorigin="5762,7729" coordsize="356,0" path="m5762,7729l6118,7729e" filled="f" stroked="t" strokeweight=".474641pt" strokecolor="#575757">
                <v:path arrowok="t"/>
              </v:shape>
            </v:group>
            <v:group style="position:absolute;left:6996;top:7729;width:641;height:2" coordorigin="6996,7729" coordsize="641,2">
              <v:shape style="position:absolute;left:6996;top:7729;width:641;height:2" coordorigin="6996,7729" coordsize="641,0" path="m6996,7729l7637,7729e" filled="f" stroked="t" strokeweight=".474641pt" strokecolor="#606060">
                <v:path arrowok="t"/>
              </v:shape>
            </v:group>
            <v:group style="position:absolute;left:11083;top:7729;width:427;height:2" coordorigin="11083,7729" coordsize="427,2">
              <v:shape style="position:absolute;left:11083;top:7729;width:427;height:2" coordorigin="11083,7729" coordsize="427,0" path="m11083,7729l11510,7729e" filled="f" stroked="t" strokeweight=".949282pt" strokecolor="#979797">
                <v:path arrowok="t"/>
              </v:shape>
            </v:group>
            <v:group style="position:absolute;left:11503;top:7686;width:2;height:3022" coordorigin="11503,7686" coordsize="2,3022">
              <v:shape style="position:absolute;left:11503;top:7686;width:2;height:3022" coordorigin="11503,7686" coordsize="0,3022" path="m11503,10708l11503,7686e" filled="f" stroked="t" strokeweight=".711962pt" strokecolor="#ACACAC">
                <v:path arrowok="t"/>
              </v:shape>
            </v:group>
            <v:group style="position:absolute;left:532;top:8433;width:1509;height:2" coordorigin="532,8433" coordsize="1509,2">
              <v:shape style="position:absolute;left:532;top:8433;width:1509;height:2" coordorigin="532,8433" coordsize="1509,0" path="m532,8433l2041,8433e" filled="f" stroked="t" strokeweight=".711962pt" strokecolor="#979797">
                <v:path arrowok="t"/>
              </v:shape>
            </v:group>
            <v:group style="position:absolute;left:2853;top:8431;width:441;height:2" coordorigin="2853,8431" coordsize="441,2">
              <v:shape style="position:absolute;left:2853;top:8431;width:441;height:2" coordorigin="2853,8431" coordsize="441,0" path="m2853,8431l3294,8431e" filled="f" stroked="t" strokeweight=".474641pt" strokecolor="#707070">
                <v:path arrowok="t"/>
              </v:shape>
            </v:group>
            <v:group style="position:absolute;left:1723;top:8429;width:9787;height:2" coordorigin="1723,8429" coordsize="9787,2">
              <v:shape style="position:absolute;left:1723;top:8429;width:9787;height:2" coordorigin="1723,8429" coordsize="9787,0" path="m1723,8429l11510,8429e" filled="f" stroked="t" strokeweight=".711962pt" strokecolor="#7C7C7C">
                <v:path arrowok="t"/>
              </v:shape>
            </v:group>
            <v:group style="position:absolute;left:7219;top:8426;width:418;height:2" coordorigin="7219,8426" coordsize="418,2">
              <v:shape style="position:absolute;left:7219;top:8426;width:418;height:2" coordorigin="7219,8426" coordsize="418,0" path="m7219,8426l7637,8426e" filled="f" stroked="t" strokeweight=".474641pt" strokecolor="#676767">
                <v:path arrowok="t"/>
              </v:shape>
            </v:group>
            <v:group style="position:absolute;left:536;top:8383;width:2;height:306" coordorigin="536,8383" coordsize="2,306">
              <v:shape style="position:absolute;left:536;top:8383;width:2;height:306" coordorigin="536,8383" coordsize="0,306" path="m536,8689l536,8383e" filled="f" stroked="t" strokeweight=".474641pt" strokecolor="#3B3B3B">
                <v:path arrowok="t"/>
              </v:shape>
            </v:group>
            <v:group style="position:absolute;left:527;top:9216;width:1785;height:2" coordorigin="527,9216" coordsize="1785,2">
              <v:shape style="position:absolute;left:527;top:9216;width:1785;height:2" coordorigin="527,9216" coordsize="1785,0" path="m527,9216l2312,9216e" filled="f" stroked="t" strokeweight=".474641pt" strokecolor="#838383">
                <v:path arrowok="t"/>
              </v:shape>
            </v:group>
            <v:group style="position:absolute;left:5762;top:9209;width:356;height:2" coordorigin="5762,9209" coordsize="356,2">
              <v:shape style="position:absolute;left:5762;top:9209;width:356;height:2" coordorigin="5762,9209" coordsize="356,0" path="m5762,9209l6118,9209e" filled="f" stroked="t" strokeweight=".474641pt" strokecolor="#6B6B6B">
                <v:path arrowok="t"/>
              </v:shape>
            </v:group>
            <v:group style="position:absolute;left:551;top:9207;width:10964;height:2" coordorigin="551,9207" coordsize="10964,2">
              <v:shape style="position:absolute;left:551;top:9207;width:10964;height:2" coordorigin="551,9207" coordsize="10964,0" path="m551,9207l11515,9207e" filled="f" stroked="t" strokeweight=".711962pt" strokecolor="#838383">
                <v:path arrowok="t"/>
              </v:shape>
            </v:group>
            <v:group style="position:absolute;left:1723;top:9453;width:589;height:2" coordorigin="1723,9453" coordsize="589,2">
              <v:shape style="position:absolute;left:1723;top:9453;width:589;height:2" coordorigin="1723,9453" coordsize="589,0" path="m1723,9453l2312,9453e" filled="f" stroked="t" strokeweight=".474641pt" strokecolor="#606060">
                <v:path arrowok="t"/>
              </v:shape>
            </v:group>
            <v:group style="position:absolute;left:5762;top:9448;width:356;height:2" coordorigin="5762,9448" coordsize="356,2">
              <v:shape style="position:absolute;left:5762;top:9448;width:356;height:2" coordorigin="5762,9448" coordsize="356,0" path="m5762,9448l6118,9448e" filled="f" stroked="t" strokeweight=".474641pt" strokecolor="#545454">
                <v:path arrowok="t"/>
              </v:shape>
            </v:group>
            <v:group style="position:absolute;left:8159;top:9448;width:370;height:2" coordorigin="8159,9448" coordsize="370,2">
              <v:shape style="position:absolute;left:8159;top:9448;width:370;height:2" coordorigin="8159,9448" coordsize="370,0" path="m8159,9448l8529,9448e" filled="f" stroked="t" strokeweight=".474641pt" strokecolor="#747474">
                <v:path arrowok="t"/>
              </v:shape>
            </v:group>
            <v:group style="position:absolute;left:522;top:9448;width:10988;height:2" coordorigin="522,9448" coordsize="10988,2">
              <v:shape style="position:absolute;left:522;top:9448;width:10988;height:2" coordorigin="522,9448" coordsize="10988,0" path="m522,9448l11510,9448e" filled="f" stroked="t" strokeweight=".711962pt" strokecolor="#777777">
                <v:path arrowok="t"/>
              </v:shape>
            </v:group>
            <v:group style="position:absolute;left:2853;top:9691;width:441;height:2" coordorigin="2853,9691" coordsize="441,2">
              <v:shape style="position:absolute;left:2853;top:9691;width:441;height:2" coordorigin="2853,9691" coordsize="441,0" path="m2853,9691l3294,9691e" filled="f" stroked="t" strokeweight=".474641pt" strokecolor="#4F4F4F">
                <v:path arrowok="t"/>
              </v:shape>
            </v:group>
            <v:group style="position:absolute;left:3693;top:9689;width:622;height:2" coordorigin="3693,9689" coordsize="622,2">
              <v:shape style="position:absolute;left:3693;top:9689;width:622;height:2" coordorigin="3693,9689" coordsize="622,0" path="m3693,9689l4314,9689e" filled="f" stroked="t" strokeweight=".474641pt" strokecolor="#646464">
                <v:path arrowok="t"/>
              </v:shape>
            </v:group>
            <v:group style="position:absolute;left:532;top:9691;width:6431;height:2" coordorigin="532,9691" coordsize="6431,2">
              <v:shape style="position:absolute;left:532;top:9691;width:6431;height:2" coordorigin="532,9691" coordsize="6431,0" path="m532,9691l6963,9691e" filled="f" stroked="t" strokeweight=".711962pt" strokecolor="#777777">
                <v:path arrowok="t"/>
              </v:shape>
            </v:group>
            <v:group style="position:absolute;left:6806;top:9689;width:1410;height:2" coordorigin="6806,9689" coordsize="1410,2">
              <v:shape style="position:absolute;left:6806;top:9689;width:1410;height:2" coordorigin="6806,9689" coordsize="1410,0" path="m6806,9689l8216,9689e" filled="f" stroked="t" strokeweight=".474641pt" strokecolor="#7C7C7C">
                <v:path arrowok="t"/>
              </v:shape>
            </v:group>
            <v:group style="position:absolute;left:8159;top:9687;width:370;height:2" coordorigin="8159,9687" coordsize="370,2">
              <v:shape style="position:absolute;left:8159;top:9687;width:370;height:2" coordorigin="8159,9687" coordsize="370,0" path="m8159,9687l8529,9687e" filled="f" stroked="t" strokeweight=".474641pt" strokecolor="#676767">
                <v:path arrowok="t"/>
              </v:shape>
            </v:group>
            <v:group style="position:absolute;left:8472;top:9687;width:3038;height:2" coordorigin="8472,9687" coordsize="3038,2">
              <v:shape style="position:absolute;left:8472;top:9687;width:3038;height:2" coordorigin="8472,9687" coordsize="3038,0" path="m8472,9687l11510,9687e" filled="f" stroked="t" strokeweight=".711962pt" strokecolor="#7C7C7C">
                <v:path arrowok="t"/>
              </v:shape>
            </v:group>
            <v:group style="position:absolute;left:536;top:9682;width:2;height:301" coordorigin="536,9682" coordsize="2,301">
              <v:shape style="position:absolute;left:536;top:9682;width:2;height:301" coordorigin="536,9682" coordsize="0,301" path="m536,9983l536,9682e" filled="f" stroked="t" strokeweight=".474641pt" strokecolor="#2F2F2F">
                <v:path arrowok="t"/>
              </v:shape>
            </v:group>
            <v:group style="position:absolute;left:11501;top:9682;width:2;height:301" coordorigin="11501,9682" coordsize="2,301">
              <v:shape style="position:absolute;left:11501;top:9682;width:2;height:301" coordorigin="11501,9682" coordsize="0,301" path="m11501,9983l11501,9682e" filled="f" stroked="t" strokeweight=".474641pt" strokecolor="#979797">
                <v:path arrowok="t"/>
              </v:shape>
            </v:group>
            <v:group style="position:absolute;left:527;top:10164;width:3788;height:2" coordorigin="527,10164" coordsize="3788,2">
              <v:shape style="position:absolute;left:527;top:10164;width:3788;height:2" coordorigin="527,10164" coordsize="3788,0" path="m527,10164l4314,10164e" filled="f" stroked="t" strokeweight=".711962pt" strokecolor="#808080">
                <v:path arrowok="t"/>
              </v:shape>
            </v:group>
            <v:group style="position:absolute;left:4258;top:10159;width:399;height:2" coordorigin="4258,10159" coordsize="399,2">
              <v:shape style="position:absolute;left:4258;top:10159;width:399;height:2" coordorigin="4258,10159" coordsize="399,0" path="m4258,10159l4656,10159e" filled="f" stroked="t" strokeweight=".474641pt" strokecolor="#646464">
                <v:path arrowok="t"/>
              </v:shape>
            </v:group>
            <v:group style="position:absolute;left:4566;top:10159;width:921;height:2" coordorigin="4566,10159" coordsize="921,2">
              <v:shape style="position:absolute;left:4566;top:10159;width:921;height:2" coordorigin="4566,10159" coordsize="921,0" path="m4566,10159l5487,10159e" filled="f" stroked="t" strokeweight=".711962pt" strokecolor="#808080">
                <v:path arrowok="t"/>
              </v:shape>
            </v:group>
            <v:group style="position:absolute;left:5430;top:10159;width:152;height:2" coordorigin="5430,10159" coordsize="152,2">
              <v:shape style="position:absolute;left:5430;top:10159;width:152;height:2" coordorigin="5430,10159" coordsize="152,0" path="m5430,10159l5582,10159e" filled="f" stroked="t" strokeweight=".474641pt" strokecolor="#484848">
                <v:path arrowok="t"/>
              </v:shape>
            </v:group>
            <v:group style="position:absolute;left:5525;top:10159;width:294;height:2" coordorigin="5525,10159" coordsize="294,2">
              <v:shape style="position:absolute;left:5525;top:10159;width:294;height:2" coordorigin="5525,10159" coordsize="294,0" path="m5525,10159l5819,10159e" filled="f" stroked="t" strokeweight=".474641pt" strokecolor="#606060">
                <v:path arrowok="t"/>
              </v:shape>
            </v:group>
            <v:group style="position:absolute;left:5762;top:10159;width:987;height:2" coordorigin="5762,10159" coordsize="987,2">
              <v:shape style="position:absolute;left:5762;top:10159;width:987;height:2" coordorigin="5762,10159" coordsize="987,0" path="m5762,10159l6749,10159e" filled="f" stroked="t" strokeweight=".711962pt" strokecolor="#777777">
                <v:path arrowok="t"/>
              </v:shape>
            </v:group>
            <v:group style="position:absolute;left:6692;top:10159;width:171;height:2" coordorigin="6692,10159" coordsize="171,2">
              <v:shape style="position:absolute;left:6692;top:10159;width:171;height:2" coordorigin="6692,10159" coordsize="171,0" path="m6692,10159l6863,10159e" filled="f" stroked="t" strokeweight=".474641pt" strokecolor="#5B5B5B">
                <v:path arrowok="t"/>
              </v:shape>
            </v:group>
            <v:group style="position:absolute;left:6806;top:10157;width:4708;height:2" coordorigin="6806,10157" coordsize="4708,2">
              <v:shape style="position:absolute;left:6806;top:10157;width:4708;height:2" coordorigin="6806,10157" coordsize="4708,0" path="m6806,10157l11515,10157e" filled="f" stroked="t" strokeweight=".711962pt" strokecolor="#838383">
                <v:path arrowok="t"/>
              </v:shape>
            </v:group>
            <v:group style="position:absolute;left:527;top:10408;width:1253;height:2" coordorigin="527,10408" coordsize="1253,2">
              <v:shape style="position:absolute;left:527;top:10408;width:1253;height:2" coordorigin="527,10408" coordsize="1253,0" path="m527,10408l1780,10408e" filled="f" stroked="t" strokeweight=".474641pt" strokecolor="#808080">
                <v:path arrowok="t"/>
              </v:shape>
            </v:group>
            <v:group style="position:absolute;left:921;top:10403;width:6716;height:2" coordorigin="921,10403" coordsize="6716,2">
              <v:shape style="position:absolute;left:921;top:10403;width:6716;height:2" coordorigin="921,10403" coordsize="6716,0" path="m921,10403l7637,10403e" filled="f" stroked="t" strokeweight=".711962pt" strokecolor="#7C7C7C">
                <v:path arrowok="t"/>
              </v:shape>
            </v:group>
            <v:group style="position:absolute;left:5430;top:10398;width:389;height:2" coordorigin="5430,10398" coordsize="389,2">
              <v:shape style="position:absolute;left:5430;top:10398;width:389;height:2" coordorigin="5430,10398" coordsize="389,0" path="m5430,10398l5819,10398e" filled="f" stroked="t" strokeweight=".474641pt" strokecolor="#575757">
                <v:path arrowok="t"/>
              </v:shape>
            </v:group>
            <v:group style="position:absolute;left:7580;top:10398;width:636;height:2" coordorigin="7580,10398" coordsize="636,2">
              <v:shape style="position:absolute;left:7580;top:10398;width:636;height:2" coordorigin="7580,10398" coordsize="636,0" path="m7580,10398l8216,10398e" filled="f" stroked="t" strokeweight=".474641pt" strokecolor="#707070">
                <v:path arrowok="t"/>
              </v:shape>
            </v:group>
            <v:group style="position:absolute;left:8088;top:10398;width:949;height:2" coordorigin="8088,10398" coordsize="949,2">
              <v:shape style="position:absolute;left:8088;top:10398;width:949;height:2" coordorigin="8088,10398" coordsize="949,0" path="m8088,10398l9037,10398e" filled="f" stroked="t" strokeweight=".711962pt" strokecolor="#838383">
                <v:path arrowok="t"/>
              </v:shape>
            </v:group>
            <v:group style="position:absolute;left:8980;top:10398;width:313;height:2" coordorigin="8980,10398" coordsize="313,2">
              <v:shape style="position:absolute;left:8980;top:10398;width:313;height:2" coordorigin="8980,10398" coordsize="313,0" path="m8980,10398l9293,10398e" filled="f" stroked="t" strokeweight=".474641pt" strokecolor="#646464">
                <v:path arrowok="t"/>
              </v:shape>
            </v:group>
            <v:group style="position:absolute;left:9237;top:10396;width:2278;height:2" coordorigin="9237,10396" coordsize="2278,2">
              <v:shape style="position:absolute;left:9237;top:10396;width:2278;height:2" coordorigin="9237,10396" coordsize="2278,0" path="m9237,10396l11515,10396e" filled="f" stroked="t" strokeweight=".711962pt" strokecolor="#7C7C7C">
                <v:path arrowok="t"/>
              </v:shape>
            </v:group>
            <v:group style="position:absolute;left:1253;top:10384;width:2;height:296" coordorigin="1253,10384" coordsize="2,296">
              <v:shape style="position:absolute;left:1253;top:10384;width:2;height:296" coordorigin="1253,10384" coordsize="0,296" path="m1253,10680l1253,10384e" filled="f" stroked="t" strokeweight=".237321pt" strokecolor="#878787">
                <v:path arrowok="t"/>
              </v:shape>
            </v:group>
            <v:group style="position:absolute;left:1759;top:10403;width:2;height:5347" coordorigin="1759,10403" coordsize="2,5347">
              <v:shape style="position:absolute;left:1759;top:10403;width:2;height:5347" coordorigin="1759,10403" coordsize="0,5347" path="m1759,15750l1759,10403e" filled="f" stroked="t" strokeweight=".474641pt" strokecolor="#5B5B5B">
                <v:path arrowok="t"/>
              </v:shape>
            </v:group>
            <v:group style="position:absolute;left:7253;top:10389;width:2;height:320" coordorigin="7253,10389" coordsize="2,320">
              <v:shape style="position:absolute;left:7253;top:10389;width:2;height:320" coordorigin="7253,10389" coordsize="0,320" path="m7253,10708l7253,10389e" filled="f" stroked="t" strokeweight=".474641pt" strokecolor="#343434">
                <v:path arrowok="t"/>
              </v:shape>
            </v:group>
            <v:group style="position:absolute;left:788;top:10928;width:1001;height:2" coordorigin="788,10928" coordsize="1001,2">
              <v:shape style="position:absolute;left:788;top:10928;width:1001;height:2" coordorigin="788,10928" coordsize="1001,0" path="m788,10928l1789,10928e" filled="f" stroked="t" strokeweight=".711962pt" strokecolor="#909090">
                <v:path arrowok="t"/>
              </v:shape>
            </v:group>
            <v:group style="position:absolute;left:1253;top:10680;width:2;height:239" coordorigin="1253,10680" coordsize="2,239">
              <v:shape style="position:absolute;left:1253;top:10680;width:2;height:239" coordorigin="1253,10680" coordsize="0,239" path="m1253,10918l1253,10680e" filled="f" stroked="t" strokeweight=".237321pt" strokecolor="#000000">
                <v:path arrowok="t"/>
              </v:shape>
            </v:group>
            <v:group style="position:absolute;left:1761;top:10403;width:2;height:5347" coordorigin="1761,10403" coordsize="2,5347">
              <v:shape style="position:absolute;left:1761;top:10403;width:2;height:5347" coordorigin="1761,10403" coordsize="0,5347" path="m1761,15750l1761,10403e" filled="f" stroked="t" strokeweight=".711962pt" strokecolor="#606060">
                <v:path arrowok="t"/>
              </v:shape>
            </v:group>
            <v:group style="position:absolute;left:1718;top:10923;width:593;height:2" coordorigin="1718,10923" coordsize="593,2">
              <v:shape style="position:absolute;left:1718;top:10923;width:593;height:2" coordorigin="1718,10923" coordsize="593,0" path="m1718,10923l2312,10923e" filled="f" stroked="t" strokeweight=".474641pt" strokecolor="#707070">
                <v:path arrowok="t"/>
              </v:shape>
            </v:group>
            <v:group style="position:absolute;left:2240;top:10923;width:669;height:2" coordorigin="2240,10923" coordsize="669,2">
              <v:shape style="position:absolute;left:2240;top:10923;width:669;height:2" coordorigin="2240,10923" coordsize="669,0" path="m2240,10923l2910,10923e" filled="f" stroked="t" strokeweight=".711962pt" strokecolor="#808080">
                <v:path arrowok="t"/>
              </v:shape>
            </v:group>
            <v:group style="position:absolute;left:2853;top:10923;width:266;height:2" coordorigin="2853,10923" coordsize="266,2">
              <v:shape style="position:absolute;left:2853;top:10923;width:266;height:2" coordorigin="2853,10923" coordsize="266,0" path="m2853,10923l3118,10923e" filled="f" stroked="t" strokeweight=".474641pt" strokecolor="#5B5B5B">
                <v:path arrowok="t"/>
              </v:shape>
            </v:group>
            <v:group style="position:absolute;left:3061;top:10921;width:1595;height:2" coordorigin="3061,10921" coordsize="1595,2">
              <v:shape style="position:absolute;left:3061;top:10921;width:1595;height:2" coordorigin="3061,10921" coordsize="1595,0" path="m3061,10921l4656,10921e" filled="f" stroked="t" strokeweight=".711962pt" strokecolor="#7C7C7C">
                <v:path arrowok="t"/>
              </v:shape>
            </v:group>
            <v:group style="position:absolute;left:4599;top:10918;width:214;height:2" coordorigin="4599,10918" coordsize="214,2">
              <v:shape style="position:absolute;left:4599;top:10918;width:214;height:2" coordorigin="4599,10918" coordsize="214,0" path="m4599,10918l4813,10918e" filled="f" stroked="t" strokeweight=".474641pt" strokecolor="#575757">
                <v:path arrowok="t"/>
              </v:shape>
            </v:group>
            <v:group style="position:absolute;left:4756;top:10918;width:1063;height:2" coordorigin="4756,10918" coordsize="1063,2">
              <v:shape style="position:absolute;left:4756;top:10918;width:1063;height:2" coordorigin="4756,10918" coordsize="1063,0" path="m4756,10918l5819,10918e" filled="f" stroked="t" strokeweight=".711962pt" strokecolor="#777777">
                <v:path arrowok="t"/>
              </v:shape>
            </v:group>
            <v:group style="position:absolute;left:5762;top:10918;width:356;height:2" coordorigin="5762,10918" coordsize="356,2">
              <v:shape style="position:absolute;left:5762;top:10918;width:356;height:2" coordorigin="5762,10918" coordsize="356,0" path="m5762,10918l6118,10918e" filled="f" stroked="t" strokeweight=".474641pt" strokecolor="#606060">
                <v:path arrowok="t"/>
              </v:shape>
            </v:group>
            <v:group style="position:absolute;left:6061;top:10914;width:688;height:2" coordorigin="6061,10914" coordsize="688,2">
              <v:shape style="position:absolute;left:6061;top:10914;width:688;height:2" coordorigin="6061,10914" coordsize="688,0" path="m6061,10914l6749,10914e" filled="f" stroked="t" strokeweight=".711962pt" strokecolor="#7C7C7C">
                <v:path arrowok="t"/>
              </v:shape>
            </v:group>
            <v:group style="position:absolute;left:6692;top:10914;width:171;height:2" coordorigin="6692,10914" coordsize="171,2">
              <v:shape style="position:absolute;left:6692;top:10914;width:171;height:2" coordorigin="6692,10914" coordsize="171,0" path="m6692,10914l6863,10914e" filled="f" stroked="t" strokeweight=".474641pt" strokecolor="#646464">
                <v:path arrowok="t"/>
              </v:shape>
            </v:group>
            <v:group style="position:absolute;left:6806;top:10914;width:831;height:2" coordorigin="6806,10914" coordsize="831,2">
              <v:shape style="position:absolute;left:6806;top:10914;width:831;height:2" coordorigin="6806,10914" coordsize="831,0" path="m6806,10914l7637,10914e" filled="f" stroked="t" strokeweight=".711962pt" strokecolor="#7C7C7C">
                <v:path arrowok="t"/>
              </v:shape>
            </v:group>
            <v:group style="position:absolute;left:7255;top:10651;width:2;height:1394" coordorigin="7255,10651" coordsize="2,1394">
              <v:shape style="position:absolute;left:7255;top:10651;width:2;height:1394" coordorigin="7255,10651" coordsize="0,1394" path="m7255,12045l7255,10651e" filled="f" stroked="t" strokeweight=".711962pt" strokecolor="#606060">
                <v:path arrowok="t"/>
              </v:shape>
            </v:group>
            <v:group style="position:absolute;left:7580;top:10914;width:636;height:2" coordorigin="7580,10914" coordsize="636,2">
              <v:shape style="position:absolute;left:7580;top:10914;width:636;height:2" coordorigin="7580,10914" coordsize="636,0" path="m7580,10914l8216,10914e" filled="f" stroked="t" strokeweight=".474641pt" strokecolor="#6B6B6B">
                <v:path arrowok="t"/>
              </v:shape>
            </v:group>
            <v:group style="position:absolute;left:8102;top:10914;width:935;height:2" coordorigin="8102,10914" coordsize="935,2">
              <v:shape style="position:absolute;left:8102;top:10914;width:935;height:2" coordorigin="8102,10914" coordsize="935,0" path="m8102,10914l9037,10914e" filled="f" stroked="t" strokeweight=".711962pt" strokecolor="#838383">
                <v:path arrowok="t"/>
              </v:shape>
            </v:group>
            <v:group style="position:absolute;left:8980;top:10914;width:313;height:2" coordorigin="8980,10914" coordsize="313,2">
              <v:shape style="position:absolute;left:8980;top:10914;width:313;height:2" coordorigin="8980,10914" coordsize="313,0" path="m8980,10914l9293,10914e" filled="f" stroked="t" strokeweight=".474641pt" strokecolor="#545454">
                <v:path arrowok="t"/>
              </v:shape>
            </v:group>
            <v:group style="position:absolute;left:9237;top:10914;width:2278;height:2" coordorigin="9237,10914" coordsize="2278,2">
              <v:shape style="position:absolute;left:9237;top:10914;width:2278;height:2" coordorigin="9237,10914" coordsize="2278,0" path="m9237,10914l11515,10914e" filled="f" stroked="t" strokeweight=".711962pt" strokecolor="#7C7C7C">
                <v:path arrowok="t"/>
              </v:shape>
            </v:group>
            <v:group style="position:absolute;left:11505;top:10651;width:2;height:2378" coordorigin="11505,10651" coordsize="2,2378">
              <v:shape style="position:absolute;left:11505;top:10651;width:2;height:2378" coordorigin="11505,10651" coordsize="0,2378" path="m11505,13029l11505,10651e" filled="f" stroked="t" strokeweight=".711962pt" strokecolor="#ACACAC">
                <v:path arrowok="t"/>
              </v:shape>
            </v:group>
            <v:group style="position:absolute;left:11448;top:10909;width:66;height:2" coordorigin="11448,10909" coordsize="66,2">
              <v:shape style="position:absolute;left:11448;top:10909;width:66;height:2" coordorigin="11448,10909" coordsize="66,0" path="m11448,10909l11515,10909e" filled="f" stroked="t" strokeweight=".949282pt" strokecolor="#909090">
                <v:path arrowok="t"/>
              </v:shape>
            </v:group>
            <v:group style="position:absolute;left:1253;top:10904;width:2;height:492" coordorigin="1253,10904" coordsize="2,492">
              <v:shape style="position:absolute;left:1253;top:10904;width:2;height:492" coordorigin="1253,10904" coordsize="0,492" path="m1253,11396l1253,10904e" filled="f" stroked="t" strokeweight=".237321pt" strokecolor="#7C7C7C">
                <v:path arrowok="t"/>
              </v:shape>
            </v:group>
            <v:group style="position:absolute;left:541;top:11367;width:2;height:678" coordorigin="541,11367" coordsize="2,678">
              <v:shape style="position:absolute;left:541;top:11367;width:2;height:678" coordorigin="541,11367" coordsize="0,678" path="m541,12045l541,11367e" filled="f" stroked="t" strokeweight=".474641pt" strokecolor="#484848">
                <v:path arrowok="t"/>
              </v:shape>
            </v:group>
            <v:group style="position:absolute;left:1253;top:11396;width:2;height:1122" coordorigin="1253,11396" coordsize="2,1122">
              <v:shape style="position:absolute;left:1253;top:11396;width:2;height:1122" coordorigin="1253,11396" coordsize="0,1122" path="m1253,12518l1253,11396e" filled="f" stroked="t" strokeweight=".237321pt" strokecolor="#000000">
                <v:path arrowok="t"/>
              </v:shape>
            </v:group>
            <v:group style="position:absolute;left:1756;top:11367;width:2;height:334" coordorigin="1756,11367" coordsize="2,334">
              <v:shape style="position:absolute;left:1756;top:11367;width:2;height:334" coordorigin="1756,11367" coordsize="0,334" path="m1756,11701l1756,11367e" filled="f" stroked="t" strokeweight=".474641pt" strokecolor="#3B3B3B">
                <v:path arrowok="t"/>
              </v:shape>
            </v:group>
            <v:group style="position:absolute;left:2297;top:11367;width:2;height:334" coordorigin="2297,11367" coordsize="2,334">
              <v:shape style="position:absolute;left:2297;top:11367;width:2;height:334" coordorigin="2297,11367" coordsize="0,334" path="m2297,11701l2297,11367e" filled="f" stroked="t" strokeweight=".474641pt" strokecolor="#3B3B3B">
                <v:path arrowok="t"/>
              </v:shape>
            </v:group>
            <v:group style="position:absolute;left:5814;top:12064;width:2;height:659" coordorigin="5814,12064" coordsize="2,659">
              <v:shape style="position:absolute;left:5814;top:12064;width:2;height:659" coordorigin="5814,12064" coordsize="0,659" path="m5814,12723l5814,12064e" filled="f" stroked="t" strokeweight=".711962pt" strokecolor="#7477BC">
                <v:path arrowok="t"/>
              </v:shape>
            </v:group>
            <v:group style="position:absolute;left:7257;top:11988;width:2;height:559" coordorigin="7257,11988" coordsize="2,559">
              <v:shape style="position:absolute;left:7257;top:11988;width:2;height:559" coordorigin="7257,11988" coordsize="0,559" path="m7257,12546l7257,11988e" filled="f" stroked="t" strokeweight=".474641pt" strokecolor="#484848">
                <v:path arrowok="t"/>
              </v:shape>
            </v:group>
            <v:group style="position:absolute;left:517;top:12795;width:740;height:2" coordorigin="517,12795" coordsize="740,2">
              <v:shape style="position:absolute;left:517;top:12795;width:740;height:2" coordorigin="517,12795" coordsize="740,0" path="m517,12795l1258,12795e" filled="f" stroked="t" strokeweight=".237321pt" strokecolor="#2F2F2F">
                <v:path arrowok="t"/>
              </v:shape>
            </v:group>
            <v:group style="position:absolute;left:546;top:10852;width:2;height:4898" coordorigin="546,10852" coordsize="2,4898">
              <v:shape style="position:absolute;left:546;top:10852;width:2;height:4898" coordorigin="546,10852" coordsize="0,4898" path="m546,15750l546,10852e" filled="f" stroked="t" strokeweight=".711962pt" strokecolor="#606060">
                <v:path arrowok="t"/>
              </v:shape>
            </v:group>
            <v:group style="position:absolute;left:1253;top:12518;width:2;height:282" coordorigin="1253,12518" coordsize="2,282">
              <v:shape style="position:absolute;left:1253;top:12518;width:2;height:282" coordorigin="1253,12518" coordsize="0,282" path="m1253,12799l1253,12518e" filled="f" stroked="t" strokeweight=".237321pt" strokecolor="#939393">
                <v:path arrowok="t"/>
              </v:shape>
            </v:group>
            <v:group style="position:absolute;left:1253;top:12795;width:1025;height:2" coordorigin="1253,12795" coordsize="1025,2">
              <v:shape style="position:absolute;left:1253;top:12795;width:1025;height:2" coordorigin="1253,12795" coordsize="1025,0" path="m1253,12795l2278,12795e" filled="f" stroked="t" strokeweight=".237321pt" strokecolor="#646464">
                <v:path arrowok="t"/>
              </v:shape>
            </v:group>
            <v:group style="position:absolute;left:2297;top:12489;width:2;height:511" coordorigin="2297,12489" coordsize="2,511">
              <v:shape style="position:absolute;left:2297;top:12489;width:2;height:511" coordorigin="2297,12489" coordsize="0,511" path="m2297,13000l2297,12489e" filled="f" stroked="t" strokeweight=".474641pt" strokecolor="#383838">
                <v:path arrowok="t"/>
              </v:shape>
            </v:group>
            <v:group style="position:absolute;left:5553;top:12518;width:2;height:454" coordorigin="5553,12518" coordsize="2,454">
              <v:shape style="position:absolute;left:5553;top:12518;width:2;height:454" coordorigin="5553,12518" coordsize="0,454" path="m5553,12971l5553,12518e" filled="f" stroked="t" strokeweight=".237321pt" strokecolor="#000000">
                <v:path arrowok="t"/>
              </v:shape>
            </v:group>
            <v:group style="position:absolute;left:5784;top:12542;width:2;height:224" coordorigin="5784,12542" coordsize="2,224">
              <v:shape style="position:absolute;left:5784;top:12542;width:2;height:224" coordorigin="5784,12542" coordsize="0,224" path="m5784,12766l5784,12542e" filled="f" stroked="t" strokeweight="1.186603pt" strokecolor="#ACAFD8">
                <v:path arrowok="t"/>
              </v:shape>
            </v:group>
            <v:group style="position:absolute;left:7260;top:12489;width:2;height:1470" coordorigin="7260,12489" coordsize="2,1470">
              <v:shape style="position:absolute;left:7260;top:12489;width:2;height:1470" coordorigin="7260,12489" coordsize="0,1470" path="m7260,13960l7260,12489e" filled="f" stroked="t" strokeweight=".949282pt" strokecolor="#676767">
                <v:path arrowok="t"/>
              </v:shape>
            </v:group>
            <v:group style="position:absolute;left:11510;top:12489;width:2;height:539" coordorigin="11510,12489" coordsize="2,539">
              <v:shape style="position:absolute;left:11510;top:12489;width:2;height:539" coordorigin="11510,12489" coordsize="0,539" path="m11510,13029l11510,12489e" filled="f" stroked="t" strokeweight=".474641pt" strokecolor="#AFAFAF">
                <v:path arrowok="t"/>
              </v:shape>
            </v:group>
            <v:group style="position:absolute;left:541;top:12766;width:2;height:282" coordorigin="541,12766" coordsize="2,282">
              <v:shape style="position:absolute;left:541;top:12766;width:2;height:282" coordorigin="541,12766" coordsize="0,282" path="m541,13048l541,12766e" filled="f" stroked="t" strokeweight=".474641pt" strokecolor="#3F3F3F">
                <v:path arrowok="t"/>
              </v:shape>
            </v:group>
            <v:group style="position:absolute;left:1253;top:12795;width:2;height:2922" coordorigin="1253,12795" coordsize="2,2922">
              <v:shape style="position:absolute;left:1253;top:12795;width:2;height:2922" coordorigin="1253,12795" coordsize="0,2922" path="m1253,15716l1253,12795e" filled="f" stroked="t" strokeweight=".237321pt" strokecolor="#000000">
                <v:path arrowok="t"/>
              </v:shape>
            </v:group>
            <v:group style="position:absolute;left:4310;top:12943;width:2;height:105" coordorigin="4310,12943" coordsize="2,105">
              <v:shape style="position:absolute;left:4310;top:12943;width:2;height:105" coordorigin="4310,12943" coordsize="0,105" path="m4310,13048l4310,12943e" filled="f" stroked="t" strokeweight=".711962pt" strokecolor="#4F5B8C">
                <v:path arrowok="t"/>
              </v:shape>
            </v:group>
            <v:group style="position:absolute;left:5454;top:12723;width:2;height:325" coordorigin="5454,12723" coordsize="2,325">
              <v:shape style="position:absolute;left:5454;top:12723;width:2;height:325" coordorigin="5454,12723" coordsize="0,325" path="m5454,13048l5454,12723e" filled="f" stroked="t" strokeweight=".949282pt" strokecolor="#444890">
                <v:path arrowok="t"/>
              </v:shape>
            </v:group>
            <v:group style="position:absolute;left:5587;top:12756;width:2;height:454" coordorigin="5587,12756" coordsize="2,454">
              <v:shape style="position:absolute;left:5587;top:12756;width:2;height:454" coordorigin="5587,12756" coordsize="0,454" path="m5587,13210l5587,12756e" filled="f" stroked="t" strokeweight=".711962pt" strokecolor="#3F3F90">
                <v:path arrowok="t"/>
              </v:shape>
            </v:group>
            <v:group style="position:absolute;left:2300;top:12990;width:2;height:473" coordorigin="2300,12990" coordsize="2,473">
              <v:shape style="position:absolute;left:2300;top:12990;width:2;height:473" coordorigin="2300,12990" coordsize="0,473" path="m2300,13463l2300,12990e" filled="f" stroked="t" strokeweight=".949282pt" strokecolor="#707070">
                <v:path arrowok="t"/>
              </v:shape>
            </v:group>
            <v:group style="position:absolute;left:5470;top:12599;width:2;height:735" coordorigin="5470,12599" coordsize="2,735">
              <v:shape style="position:absolute;left:5470;top:12599;width:2;height:735" coordorigin="5470,12599" coordsize="0,735" path="m5470,13334l5470,12599e" filled="f" stroked="t" strokeweight="1.186603pt" strokecolor="#4B4F8C">
                <v:path arrowok="t"/>
              </v:shape>
            </v:group>
            <v:group style="position:absolute;left:541;top:13062;width:2;height:544" coordorigin="541,13062" coordsize="2,544">
              <v:shape style="position:absolute;left:541;top:13062;width:2;height:544" coordorigin="541,13062" coordsize="0,544" path="m541,13606l541,13062e" filled="f" stroked="t" strokeweight=".949282pt" strokecolor="#777777">
                <v:path arrowok="t"/>
              </v:shape>
            </v:group>
            <v:group style="position:absolute;left:5587;top:13153;width:2;height:86" coordorigin="5587,13153" coordsize="2,86">
              <v:shape style="position:absolute;left:5587;top:13153;width:2;height:86" coordorigin="5587,13153" coordsize="0,86" path="m5587,13239l5587,13153e" filled="f" stroked="t" strokeweight=".474641pt" strokecolor="#2F2F7C">
                <v:path arrowok="t"/>
              </v:shape>
            </v:group>
            <v:group style="position:absolute;left:5553;top:13282;width:2;height:129" coordorigin="5553,13282" coordsize="2,129">
              <v:shape style="position:absolute;left:5553;top:13282;width:2;height:129" coordorigin="5553,13282" coordsize="0,129" path="m5553,13411l5553,13282e" filled="f" stroked="t" strokeweight="1.186603pt" strokecolor="#4B4F64">
                <v:path arrowok="t"/>
              </v:shape>
            </v:group>
            <v:group style="position:absolute;left:1761;top:13382;width:2;height:267" coordorigin="1761,13382" coordsize="2,267">
              <v:shape style="position:absolute;left:1761;top:13382;width:2;height:267" coordorigin="1761,13382" coordsize="0,267" path="m1761,13649l1761,13382e" filled="f" stroked="t" strokeweight=".474641pt" strokecolor="#343434">
                <v:path arrowok="t"/>
              </v:shape>
            </v:group>
            <v:group style="position:absolute;left:11505;top:13363;width:2;height:1413" coordorigin="11505,13363" coordsize="2,1413">
              <v:shape style="position:absolute;left:11505;top:13363;width:2;height:1413" coordorigin="11505,13363" coordsize="0,1413" path="m11505,14776l11505,13363e" filled="f" stroked="t" strokeweight=".711962pt" strokecolor="#ACACAC">
                <v:path arrowok="t"/>
              </v:shape>
            </v:group>
            <v:group style="position:absolute;left:11510;top:13592;width:2;height:248" coordorigin="11510,13592" coordsize="2,248">
              <v:shape style="position:absolute;left:11510;top:13592;width:2;height:248" coordorigin="11510,13592" coordsize="0,248" path="m11510,13840l11510,13592e" filled="f" stroked="t" strokeweight=".474641pt" strokecolor="#A0A0A0">
                <v:path arrowok="t"/>
              </v:shape>
            </v:group>
            <v:group style="position:absolute;left:541;top:13749;width:2;height:181" coordorigin="541,13749" coordsize="2,181">
              <v:shape style="position:absolute;left:541;top:13749;width:2;height:181" coordorigin="541,13749" coordsize="0,181" path="m541,13931l541,13749e" filled="f" stroked="t" strokeweight=".474641pt" strokecolor="#444444">
                <v:path arrowok="t"/>
              </v:shape>
            </v:group>
            <v:group style="position:absolute;left:2300;top:13468;width:2;height:463" coordorigin="2300,13468" coordsize="2,463">
              <v:shape style="position:absolute;left:2300;top:13468;width:2;height:463" coordorigin="2300,13468" coordsize="0,463" path="m2300,13931l2300,13468e" filled="f" stroked="t" strokeweight=".474641pt" strokecolor="#4F4F4F">
                <v:path arrowok="t"/>
              </v:shape>
            </v:group>
            <v:group style="position:absolute;left:7262;top:13874;width:2;height:263" coordorigin="7262,13874" coordsize="2,263">
              <v:shape style="position:absolute;left:7262;top:13874;width:2;height:263" coordorigin="7262,13874" coordsize="0,263" path="m7262,14136l7262,13874e" filled="f" stroked="t" strokeweight=".474641pt" strokecolor="#4B4B4B">
                <v:path arrowok="t"/>
              </v:shape>
            </v:group>
            <v:group style="position:absolute;left:2300;top:13998;width:2;height:458" coordorigin="2300,13998" coordsize="2,458">
              <v:shape style="position:absolute;left:2300;top:13998;width:2;height:458" coordorigin="2300,13998" coordsize="0,458" path="m2300,14456l2300,13998e" filled="f" stroked="t" strokeweight=".949282pt" strokecolor="#707070">
                <v:path arrowok="t"/>
              </v:shape>
            </v:group>
            <v:group style="position:absolute;left:7262;top:14079;width:2;height:234" coordorigin="7262,14079" coordsize="2,234">
              <v:shape style="position:absolute;left:7262;top:14079;width:2;height:234" coordorigin="7262,14079" coordsize="0,234" path="m7262,14313l7262,14079e" filled="f" stroked="t" strokeweight=".474641pt" strokecolor="#343434">
                <v:path arrowok="t"/>
              </v:shape>
            </v:group>
            <v:group style="position:absolute;left:7262;top:14256;width:2;height:826" coordorigin="7262,14256" coordsize="2,826">
              <v:shape style="position:absolute;left:7262;top:14256;width:2;height:826" coordorigin="7262,14256" coordsize="0,826" path="m7262,15081l7262,14256e" filled="f" stroked="t" strokeweight=".711962pt" strokecolor="#606060">
                <v:path arrowok="t"/>
              </v:shape>
            </v:group>
            <v:group style="position:absolute;left:2302;top:14475;width:2;height:301" coordorigin="2302,14475" coordsize="2,301">
              <v:shape style="position:absolute;left:2302;top:14475;width:2;height:301" coordorigin="2302,14475" coordsize="0,301" path="m2302,14776l2302,14475e" filled="f" stroked="t" strokeweight=".474641pt" strokecolor="#343434">
                <v:path arrowok="t"/>
              </v:shape>
            </v:group>
            <v:group style="position:absolute;left:5549;top:14475;width:2;height:415" coordorigin="5549,14475" coordsize="2,415">
              <v:shape style="position:absolute;left:5549;top:14475;width:2;height:415" coordorigin="5549,14475" coordsize="0,415" path="m5549,14891l5549,14475e" filled="f" stroked="t" strokeweight=".949282pt" strokecolor="#383B67">
                <v:path arrowok="t"/>
              </v:shape>
            </v:group>
            <v:group style="position:absolute;left:2302;top:14719;width:2;height:334" coordorigin="2302,14719" coordsize="2,334">
              <v:shape style="position:absolute;left:2302;top:14719;width:2;height:334" coordorigin="2302,14719" coordsize="0,334" path="m2302,15053l2302,14719e" filled="f" stroked="t" strokeweight=".711962pt" strokecolor="#575757">
                <v:path arrowok="t"/>
              </v:shape>
            </v:group>
            <v:group style="position:absolute;left:11510;top:14719;width:2;height:334" coordorigin="11510,14719" coordsize="2,334">
              <v:shape style="position:absolute;left:11510;top:14719;width:2;height:334" coordorigin="11510,14719" coordsize="0,334" path="m11510,15053l11510,14719e" filled="f" stroked="t" strokeweight=".474641pt" strokecolor="#A8A8A8">
                <v:path arrowok="t"/>
              </v:shape>
            </v:group>
            <v:group style="position:absolute;left:1766;top:14996;width:2;height:377" coordorigin="1766,14996" coordsize="2,377">
              <v:shape style="position:absolute;left:1766;top:14996;width:2;height:377" coordorigin="1766,14996" coordsize="0,377" path="m1766,15373l1766,14996e" filled="f" stroked="t" strokeweight=".474641pt" strokecolor="#4B4B4B">
                <v:path arrowok="t"/>
              </v:shape>
            </v:group>
            <v:group style="position:absolute;left:2274;top:15344;width:2511;height:2" coordorigin="2274,15344" coordsize="2511,2">
              <v:shape style="position:absolute;left:2274;top:15344;width:2511;height:2" coordorigin="2274,15344" coordsize="2511,0" path="m2274,15344l4784,15344e" filled="f" stroked="t" strokeweight=".237321pt" strokecolor="#646BAC">
                <v:path arrowok="t"/>
              </v:shape>
            </v:group>
            <v:group style="position:absolute;left:7262;top:14996;width:2;height:377" coordorigin="7262,14996" coordsize="2,377">
              <v:shape style="position:absolute;left:7262;top:14996;width:2;height:377" coordorigin="7262,14996" coordsize="0,377" path="m7262,15373l7262,14996e" filled="f" stroked="t" strokeweight=".474641pt" strokecolor="#4F4F4F">
                <v:path arrowok="t"/>
              </v:shape>
            </v:group>
            <v:group style="position:absolute;left:11510;top:14996;width:2;height:726" coordorigin="11510,14996" coordsize="2,726">
              <v:shape style="position:absolute;left:11510;top:14996;width:2;height:726" coordorigin="11510,14996" coordsize="0,726" path="m11510,15721l11510,14996e" filled="f" stroked="t" strokeweight=".949282pt" strokecolor="#BFBFBF">
                <v:path arrowok="t"/>
              </v:shape>
            </v:group>
            <v:group style="position:absolute;left:541;top:15740;width:370;height:2" coordorigin="541,15740" coordsize="370,2">
              <v:shape style="position:absolute;left:541;top:15740;width:370;height:2" coordorigin="541,15740" coordsize="370,0" path="m541,15740l911,15740e" filled="f" stroked="t" strokeweight=".237321pt" strokecolor="#AFAFAF">
                <v:path arrowok="t"/>
              </v:shape>
            </v:group>
            <v:group style="position:absolute;left:2302;top:15315;width:2;height:430" coordorigin="2302,15315" coordsize="2,430">
              <v:shape style="position:absolute;left:2302;top:15315;width:2;height:430" coordorigin="2302,15315" coordsize="0,430" path="m2302,15745l2302,15315e" filled="f" stroked="t" strokeweight=".474641pt" strokecolor="#4B4B4B">
                <v:path arrowok="t"/>
              </v:shape>
            </v:group>
            <v:group style="position:absolute;left:3061;top:15736;width:233;height:2" coordorigin="3061,15736" coordsize="233,2">
              <v:shape style="position:absolute;left:3061;top:15736;width:233;height:2" coordorigin="3061,15736" coordsize="233,0" path="m3061,15736l3294,15736e" filled="f" stroked="t" strokeweight=".474641pt" strokecolor="#A0A0A0">
                <v:path arrowok="t"/>
              </v:shape>
            </v:group>
            <v:group style="position:absolute;left:1225;top:15736;width:2734;height:2" coordorigin="1225,15736" coordsize="2734,2">
              <v:shape style="position:absolute;left:1225;top:15736;width:2734;height:2" coordorigin="1225,15736" coordsize="2734,0" path="m1225,15736l3959,15736e" filled="f" stroked="t" strokeweight=".711962pt" strokecolor="#ACACAC">
                <v:path arrowok="t"/>
              </v:shape>
            </v:group>
            <v:group style="position:absolute;left:3299;top:15726;width:4936;height:2" coordorigin="3299,15726" coordsize="4936,2">
              <v:shape style="position:absolute;left:3299;top:15726;width:4936;height:2" coordorigin="3299,15726" coordsize="4936,0" path="m3299,15726l8235,15726e" filled="f" stroked="t" strokeweight=".711962pt" strokecolor="#AFAFAF">
                <v:path arrowok="t"/>
              </v:shape>
            </v:group>
            <v:group style="position:absolute;left:7257;top:15721;width:19;height:2" coordorigin="7257,15721" coordsize="19,2">
              <v:shape style="position:absolute;left:7257;top:15721;width:19;height:2" coordorigin="7257,15721" coordsize="19,0" path="m7257,15721l7276,15721e" filled="f" stroked="t" strokeweight=".949282pt" strokecolor="#7C7C7C">
                <v:path arrowok="t"/>
              </v:shape>
            </v:group>
            <v:group style="position:absolute;left:8159;top:15721;width:370;height:2" coordorigin="8159,15721" coordsize="370,2">
              <v:shape style="position:absolute;left:8159;top:15721;width:370;height:2" coordorigin="8159,15721" coordsize="370,0" path="m8159,15721l8529,15721e" filled="f" stroked="t" strokeweight=".474641pt" strokecolor="#ACACAC">
                <v:path arrowok="t"/>
              </v:shape>
            </v:group>
            <v:group style="position:absolute;left:8980;top:15716;width:375;height:2" coordorigin="8980,15716" coordsize="375,2">
              <v:shape style="position:absolute;left:8980;top:15716;width:375;height:2" coordorigin="8980,15716" coordsize="375,0" path="m8980,15716l9355,15716e" filled="f" stroked="t" strokeweight=".474641pt" strokecolor="#9C9C9C">
                <v:path arrowok="t"/>
              </v:shape>
            </v:group>
            <v:group style="position:absolute;left:8211;top:15716;width:3308;height:2" coordorigin="8211,15716" coordsize="3308,2">
              <v:shape style="position:absolute;left:8211;top:15716;width:3308;height:2" coordorigin="8211,15716" coordsize="3308,0" path="m8211,15716l11520,15716e" filled="f" stroked="t" strokeweight=".711962pt" strokecolor="#AFAFAF">
                <v:path arrowok="t"/>
              </v:shape>
            </v:group>
            <v:group style="position:absolute;left:9681;top:12740;width:2;height:269" coordorigin="9681,12740" coordsize="2,269">
              <v:shape style="position:absolute;left:9681;top:12740;width:2;height:269" coordorigin="9681,12740" coordsize="0,269" path="m9681,13009l9681,12740e" filled="f" stroked="t" strokeweight="2.3pt" strokecolor="#D4D6D8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84"/>
        <w:jc w:val="left"/>
        <w:tabs>
          <w:tab w:pos="14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69"/>
          <w:b/>
          <w:bCs/>
        </w:rPr>
        <w:t>Ab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-43"/>
          <w:w w:val="69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94949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9"/>
          <w:szCs w:val="29"/>
          <w:color w:val="38383A"/>
          <w:spacing w:val="0"/>
          <w:w w:val="69"/>
          <w:b/>
          <w:bCs/>
        </w:rPr>
        <w:t>TOPÇU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39" w:lineRule="exact"/>
        <w:ind w:right="-20"/>
        <w:jc w:val="left"/>
        <w:tabs>
          <w:tab w:pos="12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5"/>
          <w:szCs w:val="25"/>
          <w:color w:val="494949"/>
          <w:spacing w:val="0"/>
          <w:w w:val="72"/>
          <w:position w:val="-1"/>
        </w:rPr>
        <w:t>Itfa</w:t>
      </w:r>
      <w:r>
        <w:rPr>
          <w:rFonts w:ascii="Arial" w:hAnsi="Arial" w:cs="Arial" w:eastAsia="Arial"/>
          <w:sz w:val="25"/>
          <w:szCs w:val="25"/>
          <w:color w:val="494949"/>
          <w:spacing w:val="-29"/>
          <w:w w:val="72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38383A"/>
          <w:spacing w:val="0"/>
          <w:w w:val="72"/>
          <w:b/>
          <w:bCs/>
          <w:position w:val="-1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left="190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76099"/>
          <w:spacing w:val="0"/>
          <w:w w:val="117"/>
          <w:position w:val="1"/>
        </w:rPr>
        <w:t>.c..--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3" w:lineRule="atLeast"/>
        <w:ind w:left="-35" w:right="-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23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5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670"/>
          <w:spacing w:val="0"/>
          <w:w w:val="71"/>
        </w:rPr>
        <w:t>eı&lt;</w:t>
      </w:r>
      <w:r>
        <w:rPr>
          <w:rFonts w:ascii="Times New Roman" w:hAnsi="Times New Roman" w:cs="Times New Roman" w:eastAsia="Times New Roman"/>
          <w:sz w:val="20"/>
          <w:szCs w:val="20"/>
          <w:color w:val="424670"/>
          <w:spacing w:val="0"/>
          <w:w w:val="7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2467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6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4"/>
        </w:rPr>
        <w:t>İLDEM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169" w:right="13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92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atLeast"/>
        <w:ind w:left="15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"/>
          <w:szCs w:val="5"/>
          <w:color w:val="606060"/>
          <w:spacing w:val="-31"/>
          <w:w w:val="201"/>
        </w:rPr>
        <w:t>\</w:t>
      </w:r>
      <w:r>
        <w:rPr>
          <w:rFonts w:ascii="Times New Roman" w:hAnsi="Times New Roman" w:cs="Times New Roman" w:eastAsia="Times New Roman"/>
          <w:sz w:val="45"/>
          <w:szCs w:val="45"/>
          <w:color w:val="38383A"/>
          <w:spacing w:val="-65"/>
          <w:w w:val="43"/>
          <w:position w:val="-14"/>
        </w:rPr>
        <w:t>,</w:t>
      </w:r>
      <w:r>
        <w:rPr>
          <w:rFonts w:ascii="Times New Roman" w:hAnsi="Times New Roman" w:cs="Times New Roman" w:eastAsia="Times New Roman"/>
          <w:sz w:val="45"/>
          <w:szCs w:val="45"/>
          <w:color w:val="494949"/>
          <w:spacing w:val="-48"/>
          <w:w w:val="47"/>
          <w:position w:val="-14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606060"/>
          <w:spacing w:val="-16"/>
          <w:w w:val="202"/>
          <w:position w:val="0"/>
        </w:rPr>
        <w:t>,</w:t>
      </w:r>
      <w:r>
        <w:rPr>
          <w:rFonts w:ascii="Times New Roman" w:hAnsi="Times New Roman" w:cs="Times New Roman" w:eastAsia="Times New Roman"/>
          <w:sz w:val="5"/>
          <w:szCs w:val="5"/>
          <w:color w:val="606060"/>
          <w:spacing w:val="-16"/>
          <w:w w:val="201"/>
          <w:position w:val="0"/>
        </w:rPr>
        <w:t>\</w:t>
      </w:r>
      <w:r>
        <w:rPr>
          <w:rFonts w:ascii="Times New Roman" w:hAnsi="Times New Roman" w:cs="Times New Roman" w:eastAsia="Times New Roman"/>
          <w:sz w:val="45"/>
          <w:szCs w:val="45"/>
          <w:color w:val="494949"/>
          <w:spacing w:val="-48"/>
          <w:w w:val="47"/>
          <w:position w:val="-14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606060"/>
          <w:spacing w:val="0"/>
          <w:w w:val="201"/>
          <w:position w:val="0"/>
        </w:rPr>
        <w:t>t</w:t>
      </w:r>
      <w:r>
        <w:rPr>
          <w:rFonts w:ascii="Times New Roman" w:hAnsi="Times New Roman" w:cs="Times New Roman" w:eastAsia="Times New Roman"/>
          <w:sz w:val="5"/>
          <w:szCs w:val="5"/>
          <w:color w:val="606060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5"/>
          <w:szCs w:val="5"/>
          <w:color w:val="606060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38383A"/>
          <w:spacing w:val="0"/>
          <w:w w:val="124"/>
          <w:position w:val="-14"/>
        </w:rPr>
        <w:t>.,</w:t>
      </w:r>
      <w:r>
        <w:rPr>
          <w:rFonts w:ascii="Times New Roman" w:hAnsi="Times New Roman" w:cs="Times New Roman" w:eastAsia="Times New Roman"/>
          <w:sz w:val="45"/>
          <w:szCs w:val="45"/>
          <w:color w:val="38383A"/>
          <w:spacing w:val="-41"/>
          <w:w w:val="124"/>
          <w:position w:val="-14"/>
        </w:rPr>
        <w:t>.</w:t>
      </w:r>
      <w:r>
        <w:rPr>
          <w:rFonts w:ascii="Arial" w:hAnsi="Arial" w:cs="Arial" w:eastAsia="Arial"/>
          <w:sz w:val="17"/>
          <w:szCs w:val="17"/>
          <w:color w:val="A5A7A7"/>
          <w:spacing w:val="0"/>
          <w:w w:val="124"/>
          <w:b/>
          <w:bCs/>
          <w:position w:val="0"/>
        </w:rPr>
        <w:t>ı</w:t>
      </w:r>
      <w:r>
        <w:rPr>
          <w:rFonts w:ascii="Arial" w:hAnsi="Arial" w:cs="Arial" w:eastAsia="Arial"/>
          <w:sz w:val="17"/>
          <w:szCs w:val="17"/>
          <w:color w:val="A5A7A7"/>
          <w:spacing w:val="54"/>
          <w:w w:val="124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38383A"/>
          <w:spacing w:val="-254"/>
          <w:w w:val="119"/>
          <w:position w:val="-14"/>
        </w:rPr>
        <w:t>&amp;</w:t>
      </w:r>
      <w:r>
        <w:rPr>
          <w:rFonts w:ascii="Arial" w:hAnsi="Arial" w:cs="Arial" w:eastAsia="Arial"/>
          <w:sz w:val="14"/>
          <w:szCs w:val="14"/>
          <w:color w:val="A5A7A7"/>
          <w:spacing w:val="2"/>
          <w:w w:val="113"/>
          <w:b/>
          <w:bCs/>
          <w:i/>
          <w:position w:val="0"/>
        </w:rPr>
        <w:t>J</w:t>
      </w:r>
      <w:r>
        <w:rPr>
          <w:rFonts w:ascii="Arial" w:hAnsi="Arial" w:cs="Arial" w:eastAsia="Arial"/>
          <w:sz w:val="23"/>
          <w:szCs w:val="23"/>
          <w:color w:val="828282"/>
          <w:spacing w:val="-51"/>
          <w:w w:val="103"/>
          <w:position w:val="5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169"/>
          <w:position w:val="5"/>
        </w:rPr>
        <w:t>·</w:t>
      </w:r>
      <w:r>
        <w:rPr>
          <w:rFonts w:ascii="Arial" w:hAnsi="Arial" w:cs="Arial" w:eastAsia="Arial"/>
          <w:sz w:val="23"/>
          <w:szCs w:val="23"/>
          <w:color w:val="606060"/>
          <w:spacing w:val="-45"/>
          <w:w w:val="168"/>
          <w:position w:val="5"/>
        </w:rPr>
        <w:t>"</w:t>
      </w:r>
      <w:r>
        <w:rPr>
          <w:rFonts w:ascii="Arial" w:hAnsi="Arial" w:cs="Arial" w:eastAsia="Arial"/>
          <w:sz w:val="14"/>
          <w:szCs w:val="14"/>
          <w:color w:val="BCBCBA"/>
          <w:spacing w:val="-21"/>
          <w:w w:val="101"/>
          <w:position w:val="0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38383A"/>
          <w:spacing w:val="-95"/>
          <w:w w:val="120"/>
          <w:position w:val="-14"/>
        </w:rPr>
        <w:t>.</w:t>
      </w:r>
      <w:r>
        <w:rPr>
          <w:rFonts w:ascii="Arial" w:hAnsi="Arial" w:cs="Arial" w:eastAsia="Arial"/>
          <w:sz w:val="23"/>
          <w:szCs w:val="23"/>
          <w:color w:val="38383A"/>
          <w:spacing w:val="0"/>
          <w:w w:val="101"/>
          <w:position w:val="5"/>
        </w:rPr>
        <w:t>"</w:t>
      </w:r>
      <w:r>
        <w:rPr>
          <w:rFonts w:ascii="Arial" w:hAnsi="Arial" w:cs="Arial" w:eastAsia="Arial"/>
          <w:sz w:val="23"/>
          <w:szCs w:val="23"/>
          <w:color w:val="38383A"/>
          <w:spacing w:val="-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A5A7A7"/>
          <w:spacing w:val="0"/>
          <w:w w:val="107"/>
          <w:position w:val="-14"/>
        </w:rPr>
        <w:t>·</w:t>
      </w:r>
      <w:r>
        <w:rPr>
          <w:rFonts w:ascii="Times New Roman" w:hAnsi="Times New Roman" w:cs="Times New Roman" w:eastAsia="Times New Roman"/>
          <w:sz w:val="45"/>
          <w:szCs w:val="45"/>
          <w:color w:val="A5A7A7"/>
          <w:spacing w:val="-83"/>
          <w:w w:val="106"/>
          <w:position w:val="-14"/>
        </w:rPr>
        <w:t>;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61"/>
          <w:position w:val="0"/>
        </w:rPr>
        <w:t>.....</w:t>
      </w:r>
      <w:r>
        <w:rPr>
          <w:rFonts w:ascii="Arial" w:hAnsi="Arial" w:cs="Arial" w:eastAsia="Arial"/>
          <w:sz w:val="14"/>
          <w:szCs w:val="14"/>
          <w:color w:val="494949"/>
          <w:spacing w:val="0"/>
          <w:w w:val="100"/>
          <w:position w:val="0"/>
        </w:rPr>
        <w:t>   </w:t>
      </w:r>
      <w:r>
        <w:rPr>
          <w:rFonts w:ascii="Arial" w:hAnsi="Arial" w:cs="Arial" w:eastAsia="Arial"/>
          <w:sz w:val="14"/>
          <w:szCs w:val="14"/>
          <w:color w:val="494949"/>
          <w:spacing w:val="-1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A5A7A7"/>
          <w:spacing w:val="0"/>
          <w:w w:val="135"/>
          <w:position w:val="0"/>
        </w:rPr>
        <w:t>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1768" w:right="948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A5A7A7"/>
          <w:spacing w:val="0"/>
          <w:w w:val="89"/>
          <w:position w:val="-1"/>
        </w:rPr>
        <w:t>,:•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-30" w:right="1025"/>
        <w:jc w:val="center"/>
        <w:tabs>
          <w:tab w:pos="640" w:val="left"/>
          <w:tab w:pos="940" w:val="left"/>
          <w:tab w:pos="1460" w:val="left"/>
          <w:tab w:pos="17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Arial" w:hAnsi="Arial" w:cs="Arial" w:eastAsia="Arial"/>
          <w:sz w:val="5"/>
          <w:szCs w:val="5"/>
          <w:color w:val="BCBCBA"/>
          <w:spacing w:val="0"/>
          <w:w w:val="100"/>
        </w:rPr>
        <w:t>1</w:t>
      </w:r>
      <w:r>
        <w:rPr>
          <w:rFonts w:ascii="Arial" w:hAnsi="Arial" w:cs="Arial" w:eastAsia="Arial"/>
          <w:sz w:val="5"/>
          <w:szCs w:val="5"/>
          <w:color w:val="BCBCBA"/>
          <w:spacing w:val="-12"/>
          <w:w w:val="100"/>
        </w:rPr>
        <w:t> </w:t>
      </w:r>
      <w:r>
        <w:rPr>
          <w:rFonts w:ascii="Arial" w:hAnsi="Arial" w:cs="Arial" w:eastAsia="Arial"/>
          <w:sz w:val="5"/>
          <w:szCs w:val="5"/>
          <w:color w:val="BCBCBA"/>
          <w:spacing w:val="0"/>
          <w:w w:val="100"/>
        </w:rPr>
        <w:tab/>
      </w:r>
      <w:r>
        <w:rPr>
          <w:rFonts w:ascii="Arial" w:hAnsi="Arial" w:cs="Arial" w:eastAsia="Arial"/>
          <w:sz w:val="5"/>
          <w:szCs w:val="5"/>
          <w:color w:val="BCBCBA"/>
          <w:spacing w:val="0"/>
          <w:w w:val="100"/>
        </w:rPr>
      </w:r>
      <w:r>
        <w:rPr>
          <w:rFonts w:ascii="Arial" w:hAnsi="Arial" w:cs="Arial" w:eastAsia="Arial"/>
          <w:sz w:val="5"/>
          <w:szCs w:val="5"/>
          <w:color w:val="38383A"/>
          <w:spacing w:val="0"/>
          <w:w w:val="600"/>
        </w:rPr>
        <w:t>•</w:t>
      </w:r>
      <w:r>
        <w:rPr>
          <w:rFonts w:ascii="Arial" w:hAnsi="Arial" w:cs="Arial" w:eastAsia="Arial"/>
          <w:sz w:val="5"/>
          <w:szCs w:val="5"/>
          <w:color w:val="38383A"/>
          <w:spacing w:val="0"/>
          <w:w w:val="100"/>
        </w:rPr>
        <w:tab/>
      </w:r>
      <w:r>
        <w:rPr>
          <w:rFonts w:ascii="Arial" w:hAnsi="Arial" w:cs="Arial" w:eastAsia="Arial"/>
          <w:sz w:val="5"/>
          <w:szCs w:val="5"/>
          <w:color w:val="38383A"/>
          <w:spacing w:val="0"/>
          <w:w w:val="426"/>
        </w:rPr>
        <w:t>..</w:t>
      </w:r>
      <w:r>
        <w:rPr>
          <w:rFonts w:ascii="Arial" w:hAnsi="Arial" w:cs="Arial" w:eastAsia="Arial"/>
          <w:sz w:val="5"/>
          <w:szCs w:val="5"/>
          <w:color w:val="38383A"/>
          <w:spacing w:val="-49"/>
          <w:w w:val="426"/>
        </w:rPr>
        <w:t> </w:t>
      </w:r>
      <w:r>
        <w:rPr>
          <w:rFonts w:ascii="Arial" w:hAnsi="Arial" w:cs="Arial" w:eastAsia="Arial"/>
          <w:sz w:val="14"/>
          <w:szCs w:val="14"/>
          <w:color w:val="38383A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14"/>
          <w:szCs w:val="14"/>
          <w:color w:val="38383A"/>
          <w:spacing w:val="0"/>
          <w:w w:val="100"/>
          <w:b/>
          <w:bCs/>
        </w:rPr>
        <w:t>\</w:t>
      </w:r>
      <w:r>
        <w:rPr>
          <w:rFonts w:ascii="Arial" w:hAnsi="Arial" w:cs="Arial" w:eastAsia="Arial"/>
          <w:sz w:val="14"/>
          <w:szCs w:val="14"/>
          <w:color w:val="38383A"/>
          <w:spacing w:val="-38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38383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4"/>
          <w:szCs w:val="14"/>
          <w:color w:val="38383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0"/>
          <w:w w:val="133"/>
          <w:b/>
          <w:bCs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707070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8"/>
          <w:szCs w:val="8"/>
          <w:color w:val="A5A7A7"/>
          <w:spacing w:val="0"/>
          <w:w w:val="70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421" w:right="1361"/>
        <w:jc w:val="center"/>
        <w:tabs>
          <w:tab w:pos="1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47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47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12"/>
          <w:w w:val="4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0"/>
          <w:w w:val="43"/>
        </w:rPr>
        <w:t>-'</w:t>
      </w:r>
      <w:r>
        <w:rPr>
          <w:rFonts w:ascii="Times New Roman" w:hAnsi="Times New Roman" w:cs="Times New Roman" w:eastAsia="Times New Roman"/>
          <w:sz w:val="20"/>
          <w:szCs w:val="20"/>
          <w:color w:val="38383A"/>
          <w:spacing w:val="-11"/>
          <w:w w:val="4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5"/>
        </w:rPr>
        <w:t>"'---.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30"/>
          <w:i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3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9"/>
          <w:w w:val="48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5A7A7"/>
          <w:spacing w:val="-18"/>
          <w:w w:val="120"/>
          <w:i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5A7A7"/>
          <w:spacing w:val="0"/>
          <w:w w:val="116"/>
          <w:i/>
        </w:rPr>
        <w:t>,r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40" w:right="240"/>
          <w:cols w:num="4" w:equalWidth="0">
            <w:col w:w="487" w:space="1527"/>
            <w:col w:w="2090" w:space="667"/>
            <w:col w:w="1188" w:space="2348"/>
            <w:col w:w="2933"/>
          </w:cols>
        </w:sectPr>
      </w:pPr>
      <w:rPr/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3" w:lineRule="auto"/>
        <w:ind w:left="3444" w:right="5061" w:firstLine="-85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BEL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F3F3F"/>
          <w:spacing w:val="0"/>
          <w:w w:val="83"/>
        </w:rPr>
        <w:t>Gl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33" w:lineRule="exact"/>
        <w:ind w:left="576"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448101pt;margin-top:-27.481939pt;width:499.776315pt;height:73.939737pt;mso-position-horizontal-relative:page;mso-position-vertical-relative:paragraph;z-index:-15327" type="#_x0000_t202" filled="f" stroked="f">
            <v:textbox inset="0,0,0,0">
              <w:txbxContent>
                <w:p>
                  <w:pPr>
                    <w:spacing w:before="0" w:after="0" w:line="1479" w:lineRule="exact"/>
                    <w:ind w:right="-262"/>
                    <w:jc w:val="left"/>
                    <w:tabs>
                      <w:tab w:pos="86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69"/>
                      <w:szCs w:val="69"/>
                      <w:color w:val="3F3F3F"/>
                      <w:spacing w:val="0"/>
                      <w:w w:val="41"/>
                      <w:position w:val="62"/>
                    </w:rPr>
                    <w:t>)M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3F3F3F"/>
                      <w:spacing w:val="0"/>
                      <w:w w:val="100"/>
                      <w:position w:val="62"/>
                    </w:rPr>
                    <w:tab/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3F3F3F"/>
                      <w:spacing w:val="0"/>
                      <w:w w:val="100"/>
                      <w:position w:val="62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F2F2F"/>
                      <w:spacing w:val="0"/>
                      <w:w w:val="266"/>
                      <w:position w:val="-2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2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2"/>
        </w:rPr>
        <w:t>!tfaiye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7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2"/>
        </w:rPr>
        <w:t>Müdürlü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623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2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9" w:after="0" w:line="234" w:lineRule="exact"/>
        <w:ind w:left="105" w:right="-20"/>
        <w:jc w:val="left"/>
        <w:tabs>
          <w:tab w:pos="1300" w:val="left"/>
          <w:tab w:pos="3120" w:val="left"/>
          <w:tab w:pos="546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OlayTarihi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9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8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5"/>
          <w:w w:val="88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-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20:37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1"/>
        </w:rPr>
        <w:t>tfe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293-88-00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14" w:right="-20"/>
        <w:jc w:val="left"/>
        <w:tabs>
          <w:tab w:pos="1320" w:val="left"/>
          <w:tab w:pos="3140" w:val="left"/>
          <w:tab w:pos="432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:3428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86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ıile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Karaba.!Ua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9105/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14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Karabarua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910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92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2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2"/>
          <w:position w:val="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4" w:lineRule="exact"/>
        <w:ind w:left="114" w:right="241" w:firstLine="-5"/>
        <w:jc w:val="left"/>
        <w:tabs>
          <w:tab w:pos="1300" w:val="left"/>
          <w:tab w:pos="3580" w:val="left"/>
          <w:tab w:pos="4600" w:val="left"/>
          <w:tab w:pos="664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6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6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1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0"/>
        </w:rPr>
        <w:t>:Tedbirsi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2"/>
        </w:rPr>
        <w:t>Binacia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1"/>
        </w:rPr>
        <w:t>[Yapını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3573" w:right="667"/>
        <w:jc w:val="center"/>
        <w:tabs>
          <w:tab w:pos="66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2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"/>
          <w:w w:val="92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-3"/>
        </w:rPr>
        <w:t>ıonarme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68"/>
          <w:position w:val="-3"/>
        </w:rPr>
        <w:t>ag_i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68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6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0"/>
          <w:w w:val="6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3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175"/>
          <w:b/>
          <w:bCs/>
          <w:position w:val="-4"/>
        </w:rPr>
        <w:t>••••••••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-13"/>
          <w:w w:val="175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0"/>
          <w:w w:val="160"/>
          <w:b/>
          <w:bCs/>
          <w:position w:val="-4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-16"/>
          <w:w w:val="16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5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170"/>
          <w:b/>
          <w:bCs/>
          <w:position w:val="-4"/>
        </w:rPr>
        <w:t>••••••••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-11"/>
          <w:w w:val="17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0"/>
          <w:w w:val="100"/>
          <w:b/>
          <w:bCs/>
          <w:position w:val="-4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-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150"/>
          <w:b/>
          <w:bCs/>
          <w:position w:val="-4"/>
        </w:rPr>
        <w:t>ouoooo•••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-15"/>
          <w:w w:val="15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165"/>
          <w:b/>
          <w:bCs/>
          <w:position w:val="-4"/>
        </w:rPr>
        <w:t>•••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-11"/>
          <w:w w:val="165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-4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162"/>
          <w:b/>
          <w:bCs/>
          <w:position w:val="-4"/>
        </w:rPr>
        <w:t>••••o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-15"/>
          <w:w w:val="162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0"/>
          <w:w w:val="63"/>
          <w:b/>
          <w:bCs/>
          <w:position w:val="-4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0"/>
          <w:w w:val="63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3"/>
          <w:w w:val="63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100"/>
          <w:b/>
          <w:bCs/>
          <w:position w:val="-4"/>
        </w:rPr>
        <w:t>oo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-2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0"/>
          <w:w w:val="100"/>
          <w:b/>
          <w:bCs/>
          <w:position w:val="-4"/>
        </w:rPr>
        <w:t>ooo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1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137"/>
          <w:b/>
          <w:bCs/>
          <w:position w:val="-4"/>
        </w:rPr>
        <w:t>o••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-6"/>
          <w:w w:val="137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144"/>
          <w:b/>
          <w:bCs/>
          <w:position w:val="-4"/>
        </w:rPr>
        <w:t>••••,.ooooooooo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144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0"/>
          <w:w w:val="63"/>
          <w:b/>
          <w:bCs/>
          <w:position w:val="-4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9"/>
          <w:w w:val="63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176"/>
          <w:b/>
          <w:bCs/>
          <w:position w:val="-4"/>
        </w:rPr>
        <w:t>••u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-20"/>
          <w:w w:val="176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0"/>
          <w:w w:val="100"/>
          <w:b/>
          <w:bCs/>
          <w:position w:val="-4"/>
        </w:rPr>
        <w:t>oo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8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63"/>
          <w:b/>
          <w:bCs/>
          <w:position w:val="-4"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4"/>
          <w:w w:val="63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0"/>
          <w:w w:val="171"/>
          <w:b/>
          <w:bCs/>
          <w:position w:val="-4"/>
        </w:rPr>
        <w:t>ou•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-18"/>
          <w:w w:val="171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3F3F3F"/>
          <w:spacing w:val="-4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0"/>
          <w:w w:val="147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-15"/>
          <w:w w:val="147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2F2F2F"/>
          <w:spacing w:val="0"/>
          <w:w w:val="147"/>
          <w:b/>
          <w:bCs/>
          <w:position w:val="-4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2F2F2F"/>
          <w:spacing w:val="-6"/>
          <w:w w:val="147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25254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525254"/>
          <w:spacing w:val="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0"/>
          <w:w w:val="100"/>
          <w:b/>
          <w:bCs/>
          <w:position w:val="-4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131313"/>
          <w:spacing w:val="5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2F2F2F"/>
          <w:spacing w:val="0"/>
          <w:w w:val="139"/>
          <w:b/>
          <w:bCs/>
          <w:position w:val="-4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4354" w:right="1554"/>
        <w:jc w:val="center"/>
        <w:tabs>
          <w:tab w:pos="4940" w:val="left"/>
          <w:tab w:pos="5440" w:val="left"/>
          <w:tab w:pos="602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131313"/>
          <w:spacing w:val="0"/>
          <w:w w:val="52"/>
          <w:position w:val="-4"/>
        </w:rPr>
        <w:t>ı</w:t>
      </w:r>
      <w:r>
        <w:rPr>
          <w:rFonts w:ascii="Arial" w:hAnsi="Arial" w:cs="Arial" w:eastAsia="Arial"/>
          <w:sz w:val="46"/>
          <w:szCs w:val="46"/>
          <w:color w:val="13131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6"/>
          <w:szCs w:val="46"/>
          <w:color w:val="131313"/>
          <w:spacing w:val="0"/>
          <w:w w:val="100"/>
          <w:position w:val="-4"/>
        </w:rPr>
      </w:r>
      <w:r>
        <w:rPr>
          <w:rFonts w:ascii="Arial" w:hAnsi="Arial" w:cs="Arial" w:eastAsia="Arial"/>
          <w:sz w:val="46"/>
          <w:szCs w:val="46"/>
          <w:color w:val="3F3F3F"/>
          <w:spacing w:val="0"/>
          <w:w w:val="52"/>
          <w:position w:val="-4"/>
        </w:rPr>
        <w:t>ı</w:t>
      </w:r>
      <w:r>
        <w:rPr>
          <w:rFonts w:ascii="Arial" w:hAnsi="Arial" w:cs="Arial" w:eastAsia="Arial"/>
          <w:sz w:val="46"/>
          <w:szCs w:val="46"/>
          <w:color w:val="3F3F3F"/>
          <w:spacing w:val="-60"/>
          <w:w w:val="52"/>
          <w:position w:val="-4"/>
        </w:rPr>
        <w:t> </w:t>
      </w:r>
      <w:r>
        <w:rPr>
          <w:rFonts w:ascii="Arial" w:hAnsi="Arial" w:cs="Arial" w:eastAsia="Arial"/>
          <w:sz w:val="46"/>
          <w:szCs w:val="46"/>
          <w:color w:val="3F3F3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6"/>
          <w:szCs w:val="46"/>
          <w:color w:val="3F3F3F"/>
          <w:spacing w:val="0"/>
          <w:w w:val="100"/>
          <w:position w:val="-4"/>
        </w:rPr>
      </w:r>
      <w:r>
        <w:rPr>
          <w:rFonts w:ascii="Arial" w:hAnsi="Arial" w:cs="Arial" w:eastAsia="Arial"/>
          <w:sz w:val="46"/>
          <w:szCs w:val="46"/>
          <w:color w:val="9C9C9C"/>
          <w:spacing w:val="0"/>
          <w:w w:val="52"/>
          <w:position w:val="-4"/>
        </w:rPr>
        <w:t>ı</w:t>
      </w:r>
      <w:r>
        <w:rPr>
          <w:rFonts w:ascii="Arial" w:hAnsi="Arial" w:cs="Arial" w:eastAsia="Arial"/>
          <w:sz w:val="46"/>
          <w:szCs w:val="46"/>
          <w:color w:val="9C9C9C"/>
          <w:spacing w:val="-60"/>
          <w:w w:val="52"/>
          <w:position w:val="-4"/>
        </w:rPr>
        <w:t> </w:t>
      </w:r>
      <w:r>
        <w:rPr>
          <w:rFonts w:ascii="Arial" w:hAnsi="Arial" w:cs="Arial" w:eastAsia="Arial"/>
          <w:sz w:val="46"/>
          <w:szCs w:val="46"/>
          <w:color w:val="9C9C9C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6"/>
          <w:szCs w:val="46"/>
          <w:color w:val="9C9C9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8"/>
          <w:szCs w:val="38"/>
          <w:color w:val="646666"/>
          <w:spacing w:val="0"/>
          <w:w w:val="52"/>
          <w:position w:val="-6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64666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64666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7"/>
        </w:rPr>
        <w:t>rtaııgını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7"/>
        </w:rPr>
        <w:t>:20:55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105" w:right="-20"/>
        <w:jc w:val="left"/>
        <w:tabs>
          <w:tab w:pos="2140" w:val="left"/>
          <w:tab w:pos="5640" w:val="left"/>
          <w:tab w:pos="110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9"/>
        </w:rPr>
        <w:t>Yanarı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82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5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-14"/>
          <w:w w:val="45"/>
          <w:position w:val="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7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7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</w:r>
      <w:r>
        <w:rPr>
          <w:rFonts w:ascii="Arial" w:hAnsi="Arial" w:cs="Arial" w:eastAsia="Arial"/>
          <w:sz w:val="41"/>
          <w:szCs w:val="41"/>
          <w:color w:val="646666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1"/>
        </w:rPr>
        <w:t>A.Oali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KEVEK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120" w:right="-20"/>
        <w:jc w:val="left"/>
        <w:tabs>
          <w:tab w:pos="464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"/>
          <w:w w:val="91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20:38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2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20:41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60" w:bottom="280" w:left="300" w:right="380"/>
        </w:sectPr>
      </w:pPr>
      <w:rPr/>
    </w:p>
    <w:p>
      <w:pPr>
        <w:spacing w:before="0" w:after="0" w:line="194" w:lineRule="exact"/>
        <w:ind w:left="1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80"/>
          <w:cols w:num="2" w:equalWidth="0">
            <w:col w:w="528" w:space="1593"/>
            <w:col w:w="9119"/>
          </w:cols>
        </w:sectPr>
      </w:pPr>
      <w:rPr/>
    </w:p>
    <w:p>
      <w:pPr>
        <w:spacing w:before="0" w:after="0" w:line="291" w:lineRule="exact"/>
        <w:ind w:left="114" w:right="-20"/>
        <w:jc w:val="left"/>
        <w:tabs>
          <w:tab w:pos="464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8"/>
          <w:w w:val="89"/>
          <w:position w:val="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8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25254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4633" w:right="4294"/>
        <w:jc w:val="center"/>
        <w:tabs>
          <w:tab w:pos="67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3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5" w:lineRule="auto"/>
        <w:ind w:left="2125" w:right="4264" w:firstLine="2529"/>
        <w:jc w:val="left"/>
        <w:tabs>
          <w:tab w:pos="4640" w:val="left"/>
          <w:tab w:pos="68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6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mniyeı-Jandanna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9"/>
        </w:rPr>
        <w:t>ers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2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1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5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25254"/>
          <w:spacing w:val="0"/>
          <w:w w:val="165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200" w:lineRule="exact"/>
        <w:ind w:left="2120" w:right="2533" w:firstLine="-2006"/>
        <w:jc w:val="left"/>
        <w:tabs>
          <w:tab w:pos="2120" w:val="left"/>
          <w:tab w:pos="46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78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63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69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Giımişse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  <w:position w:val="0"/>
        </w:rPr>
        <w:t>-,.ıkı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2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left="105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F3F3F"/>
          <w:spacing w:val="0"/>
          <w:w w:val="100"/>
        </w:rPr>
        <w:t>b</w:t>
      </w:r>
      <w:r>
        <w:rPr>
          <w:rFonts w:ascii="Arial" w:hAnsi="Arial" w:cs="Arial" w:eastAsia="Arial"/>
          <w:sz w:val="20"/>
          <w:szCs w:val="20"/>
          <w:color w:val="3F3F3F"/>
          <w:spacing w:val="-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Göıiildü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varıldı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3"/>
        </w:rPr>
        <w:t>oldu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5" w:lineRule="exact"/>
        <w:ind w:left="4610" w:right="40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7"/>
          <w:w w:val="17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left="105" w:right="-20"/>
        <w:jc w:val="left"/>
        <w:tabs>
          <w:tab w:pos="2820" w:val="left"/>
          <w:tab w:pos="4640" w:val="left"/>
          <w:tab w:pos="6520" w:val="left"/>
          <w:tab w:pos="8080" w:val="left"/>
          <w:tab w:pos="9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6"/>
          <w:w w:val="103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7"/>
          <w:w w:val="10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74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Su'Ju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Söndürıııe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4"/>
          <w:szCs w:val="24"/>
          <w:color w:val="525254"/>
          <w:spacing w:val="0"/>
          <w:w w:val="51"/>
          <w:position w:val="-3"/>
        </w:rPr>
        <w:t>ISıı</w:t>
      </w:r>
      <w:r>
        <w:rPr>
          <w:rFonts w:ascii="Times New Roman" w:hAnsi="Times New Roman" w:cs="Times New Roman" w:eastAsia="Times New Roman"/>
          <w:sz w:val="24"/>
          <w:szCs w:val="24"/>
          <w:color w:val="525254"/>
          <w:spacing w:val="24"/>
          <w:w w:val="5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mJ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-2"/>
        </w:rPr>
        <w:t>!Köpük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-2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82"/>
          <w:position w:val="-2"/>
        </w:rPr>
        <w:t>K:;0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82"/>
          <w:position w:val="-2"/>
        </w:rPr>
        <w:t>2</w:t>
      </w:r>
      <w:r>
        <w:rPr>
          <w:rFonts w:ascii="Arial" w:hAnsi="Arial" w:cs="Arial" w:eastAsia="Arial"/>
          <w:sz w:val="18"/>
          <w:szCs w:val="18"/>
          <w:color w:val="3F3F3F"/>
          <w:spacing w:val="15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5398" w:right="-20"/>
        <w:jc w:val="left"/>
        <w:tabs>
          <w:tab w:pos="6480" w:val="left"/>
          <w:tab w:pos="8060" w:val="left"/>
          <w:tab w:pos="95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251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428"/>
          <w:position w:val="-1"/>
        </w:rPr>
        <w:t>l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yerinde,kur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yanmıştır.Herhangi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öndilrıııc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3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93"/>
        </w:rPr>
        <w:t>Dun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</w:rPr>
        <w:t>ıııu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92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4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11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8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89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5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1"/>
        </w:rPr>
        <w:t>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0"/>
        </w:rPr>
        <w:t>soruşturıııada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kenannda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kimlii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7"/>
          <w:w w:val="9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ıkmı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oldu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320" w:lineRule="atLeast"/>
        <w:ind w:left="105" w:right="3916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2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  <w:position w:val="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8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  <w:position w:val="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8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11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0"/>
          <w:position w:val="0"/>
        </w:rPr>
        <w:t>&lt;.icreç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8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00" w:lineRule="exact"/>
        <w:ind w:left="147" w:right="9563" w:firstLine="-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79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liı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Edil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6"/>
          <w:w w:val="8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40" w:lineRule="auto"/>
        <w:ind w:left="189" w:right="-20"/>
        <w:jc w:val="left"/>
        <w:tabs>
          <w:tab w:pos="216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3.086079pt;margin-top:13.695318pt;width:21.896203pt;height:.1pt;mso-position-horizontal-relative:page;mso-position-vertical-relative:paragraph;z-index:-15329" coordorigin="862,274" coordsize="438,2">
            <v:shape style="position:absolute;left:862;top:274;width:438;height:2" coordorigin="862,274" coordsize="438,0" path="m862,274l1300,274e" filled="f" stroked="t" strokeweight=".941772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646666"/>
          <w:w w:val="175"/>
        </w:rPr>
        <w:t>ihi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3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</w:rPr>
        <w:t>Döı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8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4"/>
          <w:w w:val="13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3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85"/>
        </w:rPr>
        <w:t>;ı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1"/>
        </w:rPr>
        <w:t>23.0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95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11"/>
          <w:w w:val="16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2"/>
          <w:position w:val="0"/>
        </w:rPr>
        <w:t>aat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94" w:right="-20"/>
        <w:jc w:val="left"/>
        <w:tabs>
          <w:tab w:pos="1000" w:val="left"/>
          <w:tab w:pos="1480" w:val="left"/>
          <w:tab w:pos="216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200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Jiü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343434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-2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4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7"/>
          <w:w w:val="9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2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u w:val="single" w:color="3F3F3F"/>
          <w:position w:val="-2"/>
        </w:rPr>
        <w:t>Yeniça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u w:val="single" w:color="3F3F3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u w:val="single" w:color="3F3F3F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u w:val="single" w:color="3F3F3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u w:val="single" w:color="3F3F3F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u w:val="single" w:color="3F3F3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u w:val="single" w:color="3F3F3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65"/>
          <w:u w:val="single" w:color="3F3F3F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65"/>
          <w:u w:val="single" w:color="3F3F3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30"/>
          <w:w w:val="100"/>
          <w:u w:val="single" w:color="3F3F3F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30"/>
          <w:w w:val="100"/>
          <w:u w:val="single" w:color="3F3F3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30"/>
          <w:w w:val="100"/>
          <w:u w:val="single" w:color="3F3F3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3F3F3F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3F3F3F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3F3F3F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u w:val="single" w:color="3F3F3F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u w:val="single" w:color="3F3F3F"/>
          <w:position w:val="-2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u w:val="single" w:color="3F3F3F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u w:val="single" w:color="3F3F3F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00"/>
          <w:u w:val="single" w:color="3F3F3F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u w:val="single" w:color="3F3F3F"/>
          <w:position w:val="-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105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0"/>
          <w:w w:val="167"/>
        </w:rPr>
        <w:t>1--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-19"/>
          <w:w w:val="16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0"/>
          <w:w w:val="449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7E7E7E"/>
          <w:spacing w:val="-98"/>
          <w:w w:val="44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46666"/>
          <w:spacing w:val="0"/>
          <w:w w:val="600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80"/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2262" w:right="-73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26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5" w:lineRule="exact"/>
        <w:ind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66"/>
          <w:position w:val="-14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11"/>
          <w:w w:val="66"/>
          <w:position w:val="-1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66"/>
          <w:position w:val="-14"/>
        </w:rPr>
        <w:t>9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position w:val="-14"/>
        </w:rPr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37"/>
          <w:position w:val="-14"/>
        </w:rPr>
        <w:t>JI</w:t>
      </w:r>
      <w:r>
        <w:rPr>
          <w:rFonts w:ascii="Arial" w:hAnsi="Arial" w:cs="Arial" w:eastAsia="Arial"/>
          <w:sz w:val="17"/>
          <w:szCs w:val="17"/>
          <w:color w:val="3F3F3F"/>
          <w:spacing w:val="-51"/>
          <w:w w:val="137"/>
          <w:position w:val="-14"/>
        </w:rPr>
        <w:t>S</w:t>
      </w:r>
      <w:r>
        <w:rPr>
          <w:rFonts w:ascii="Times New Roman" w:hAnsi="Times New Roman" w:cs="Times New Roman" w:eastAsia="Times New Roman"/>
          <w:sz w:val="40"/>
          <w:szCs w:val="40"/>
          <w:color w:val="3F3F3F"/>
          <w:spacing w:val="0"/>
          <w:w w:val="50"/>
          <w:position w:val="-14"/>
        </w:rPr>
        <w:t>All?7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80"/>
          <w:cols w:num="2" w:equalWidth="0">
            <w:col w:w="5790" w:space="2547"/>
            <w:col w:w="2903"/>
          </w:cols>
        </w:sectPr>
      </w:pPr>
      <w:rPr/>
    </w:p>
    <w:p>
      <w:pPr>
        <w:spacing w:before="18" w:after="0" w:line="177" w:lineRule="exact"/>
        <w:ind w:left="265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25254"/>
          <w:spacing w:val="0"/>
          <w:w w:val="130"/>
          <w:position w:val="-1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312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607595pt;margin-top:.646108pt;width:7.80624pt;height:9pt;mso-position-horizontal-relative:page;mso-position-vertical-relative:paragraph;z-index:-15326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F3F3F"/>
                      <w:spacing w:val="0"/>
                      <w:w w:val="156"/>
                    </w:rPr>
                    <w:t>»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2F2F2F"/>
          <w:spacing w:val="0"/>
          <w:w w:val="179"/>
        </w:rPr>
        <w:t>ll)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305" w:lineRule="exact"/>
        <w:ind w:right="-256"/>
        <w:jc w:val="left"/>
        <w:tabs>
          <w:tab w:pos="21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49508A"/>
          <w:w w:val="31"/>
          <w:position w:val="-100"/>
        </w:rPr>
        <w:t>w</w:t>
      </w:r>
      <w:r>
        <w:rPr>
          <w:rFonts w:ascii="Arial" w:hAnsi="Arial" w:cs="Arial" w:eastAsia="Arial"/>
          <w:sz w:val="144"/>
          <w:szCs w:val="144"/>
          <w:color w:val="49508A"/>
          <w:spacing w:val="-232"/>
          <w:w w:val="30"/>
          <w:position w:val="-100"/>
        </w:rPr>
        <w:t>ı</w:t>
      </w:r>
      <w:r>
        <w:rPr>
          <w:rFonts w:ascii="Arial" w:hAnsi="Arial" w:cs="Arial" w:eastAsia="Arial"/>
          <w:sz w:val="144"/>
          <w:szCs w:val="144"/>
          <w:color w:val="646666"/>
          <w:spacing w:val="-430"/>
          <w:w w:val="26"/>
          <w:position w:val="-100"/>
        </w:rPr>
        <w:t>n</w:t>
      </w:r>
      <w:r>
        <w:rPr>
          <w:rFonts w:ascii="Arial" w:hAnsi="Arial" w:cs="Arial" w:eastAsia="Arial"/>
          <w:sz w:val="144"/>
          <w:szCs w:val="144"/>
          <w:color w:val="49508A"/>
          <w:spacing w:val="0"/>
          <w:w w:val="30"/>
          <w:position w:val="-100"/>
        </w:rPr>
        <w:t>ı</w:t>
      </w:r>
      <w:r>
        <w:rPr>
          <w:rFonts w:ascii="Arial" w:hAnsi="Arial" w:cs="Arial" w:eastAsia="Arial"/>
          <w:sz w:val="144"/>
          <w:szCs w:val="144"/>
          <w:color w:val="49508A"/>
          <w:spacing w:val="0"/>
          <w:w w:val="100"/>
          <w:position w:val="-100"/>
        </w:rPr>
        <w:tab/>
      </w:r>
      <w:r>
        <w:rPr>
          <w:rFonts w:ascii="Arial" w:hAnsi="Arial" w:cs="Arial" w:eastAsia="Arial"/>
          <w:sz w:val="144"/>
          <w:szCs w:val="144"/>
          <w:color w:val="49508A"/>
          <w:spacing w:val="0"/>
          <w:w w:val="100"/>
          <w:position w:val="-100"/>
        </w:rPr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81"/>
          <w:position w:val="-89"/>
        </w:rPr>
        <w:t>A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right="-256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3F3F3F"/>
          <w:spacing w:val="-349"/>
          <w:w w:val="82"/>
          <w:position w:val="-92"/>
        </w:rPr>
        <w:t>-</w:t>
      </w:r>
      <w:r>
        <w:rPr>
          <w:rFonts w:ascii="Arial" w:hAnsi="Arial" w:cs="Arial" w:eastAsia="Arial"/>
          <w:sz w:val="144"/>
          <w:szCs w:val="144"/>
          <w:color w:val="7E7E7E"/>
          <w:spacing w:val="29"/>
          <w:w w:val="23"/>
          <w:position w:val="-92"/>
        </w:rPr>
        <w:t>B</w:t>
      </w:r>
      <w:r>
        <w:rPr>
          <w:rFonts w:ascii="Arial" w:hAnsi="Arial" w:cs="Arial" w:eastAsia="Arial"/>
          <w:sz w:val="20"/>
          <w:szCs w:val="20"/>
          <w:color w:val="525254"/>
          <w:spacing w:val="-30"/>
          <w:w w:val="120"/>
          <w:position w:val="-89"/>
        </w:rPr>
        <w:t>t</w:t>
      </w:r>
      <w:r>
        <w:rPr>
          <w:rFonts w:ascii="Arial" w:hAnsi="Arial" w:cs="Arial" w:eastAsia="Arial"/>
          <w:sz w:val="144"/>
          <w:szCs w:val="144"/>
          <w:color w:val="3F3F3F"/>
          <w:spacing w:val="-430"/>
          <w:w w:val="82"/>
          <w:position w:val="-92"/>
        </w:rPr>
        <w:t>·</w:t>
      </w:r>
      <w:r>
        <w:rPr>
          <w:rFonts w:ascii="Arial" w:hAnsi="Arial" w:cs="Arial" w:eastAsia="Arial"/>
          <w:sz w:val="20"/>
          <w:szCs w:val="20"/>
          <w:color w:val="525254"/>
          <w:spacing w:val="0"/>
          <w:w w:val="120"/>
          <w:position w:val="-89"/>
        </w:rPr>
        <w:t>f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right="-20"/>
        <w:jc w:val="left"/>
        <w:tabs>
          <w:tab w:pos="90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3F3F3F"/>
          <w:spacing w:val="-583"/>
          <w:w w:val="82"/>
          <w:position w:val="-92"/>
        </w:rPr>
        <w:t>u</w:t>
      </w:r>
      <w:r>
        <w:rPr>
          <w:rFonts w:ascii="Arial" w:hAnsi="Arial" w:cs="Arial" w:eastAsia="Arial"/>
          <w:sz w:val="20"/>
          <w:szCs w:val="20"/>
          <w:color w:val="646666"/>
          <w:spacing w:val="0"/>
          <w:w w:val="140"/>
          <w:position w:val="-89"/>
        </w:rPr>
        <w:t>'</w:t>
      </w:r>
      <w:r>
        <w:rPr>
          <w:rFonts w:ascii="Arial" w:hAnsi="Arial" w:cs="Arial" w:eastAsia="Arial"/>
          <w:sz w:val="20"/>
          <w:szCs w:val="20"/>
          <w:color w:val="646666"/>
          <w:spacing w:val="4"/>
          <w:w w:val="100"/>
          <w:position w:val="-89"/>
        </w:rPr>
        <w:t> </w:t>
      </w:r>
      <w:r>
        <w:rPr>
          <w:rFonts w:ascii="Arial" w:hAnsi="Arial" w:cs="Arial" w:eastAsia="Arial"/>
          <w:sz w:val="24"/>
          <w:szCs w:val="24"/>
          <w:color w:val="525254"/>
          <w:spacing w:val="0"/>
          <w:w w:val="100"/>
          <w:position w:val="-89"/>
        </w:rPr>
        <w:t>til2</w:t>
      </w:r>
      <w:r>
        <w:rPr>
          <w:rFonts w:ascii="Arial" w:hAnsi="Arial" w:cs="Arial" w:eastAsia="Arial"/>
          <w:sz w:val="24"/>
          <w:szCs w:val="24"/>
          <w:color w:val="525254"/>
          <w:spacing w:val="0"/>
          <w:w w:val="100"/>
          <w:position w:val="-89"/>
        </w:rPr>
        <w:tab/>
      </w:r>
      <w:r>
        <w:rPr>
          <w:rFonts w:ascii="Arial" w:hAnsi="Arial" w:cs="Arial" w:eastAsia="Arial"/>
          <w:sz w:val="24"/>
          <w:szCs w:val="24"/>
          <w:color w:val="525254"/>
          <w:spacing w:val="0"/>
          <w:w w:val="100"/>
          <w:position w:val="-89"/>
        </w:rPr>
      </w:r>
      <w:r>
        <w:rPr>
          <w:rFonts w:ascii="Arial" w:hAnsi="Arial" w:cs="Arial" w:eastAsia="Arial"/>
          <w:sz w:val="36"/>
          <w:szCs w:val="36"/>
          <w:color w:val="3F3F3F"/>
          <w:spacing w:val="0"/>
          <w:w w:val="121"/>
          <w:position w:val="-89"/>
        </w:rPr>
        <w:t>a</w:t>
      </w:r>
      <w:r>
        <w:rPr>
          <w:rFonts w:ascii="Arial" w:hAnsi="Arial" w:cs="Arial" w:eastAsia="Arial"/>
          <w:sz w:val="36"/>
          <w:szCs w:val="36"/>
          <w:color w:val="3F3F3F"/>
          <w:spacing w:val="-27"/>
          <w:w w:val="120"/>
          <w:position w:val="-89"/>
        </w:rPr>
        <w:t>ı</w:t>
      </w:r>
      <w:r>
        <w:rPr>
          <w:rFonts w:ascii="Arial" w:hAnsi="Arial" w:cs="Arial" w:eastAsia="Arial"/>
          <w:sz w:val="36"/>
          <w:szCs w:val="36"/>
          <w:color w:val="9C9C9C"/>
          <w:spacing w:val="0"/>
          <w:w w:val="73"/>
          <w:position w:val="-89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80"/>
          <w:cols w:num="4" w:equalWidth="0">
            <w:col w:w="469" w:space="1906"/>
            <w:col w:w="2260" w:space="3181"/>
            <w:col w:w="499" w:space="287"/>
            <w:col w:w="2638"/>
          </w:cols>
        </w:sectPr>
      </w:pPr>
      <w:rPr/>
    </w:p>
    <w:p>
      <w:pPr>
        <w:spacing w:before="0" w:after="0" w:line="490" w:lineRule="exact"/>
        <w:ind w:left="246" w:right="-20"/>
        <w:jc w:val="left"/>
        <w:tabs>
          <w:tab w:pos="822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pict>
          <v:group style="position:absolute;margin-left:177.406326pt;margin-top:-4.808241pt;width:1.530379pt;height:10.922706pt;mso-position-horizontal-relative:page;mso-position-vertical-relative:paragraph;z-index:-15332" coordorigin="3548,-96" coordsize="31,218">
            <v:group style="position:absolute;left:3569;top:-84;width:2;height:71" coordorigin="3569,-84" coordsize="2,71">
              <v:shape style="position:absolute;left:3569;top:-84;width:2;height:71" coordorigin="3569,-84" coordsize="0,71" path="m3569,-13l3569,-84e" filled="f" stroked="t" strokeweight=".941772pt" strokecolor="#707CBF">
                <v:path arrowok="t"/>
              </v:shape>
            </v:group>
            <v:group style="position:absolute;left:3560;top:-84;width:2;height:195" coordorigin="3560,-84" coordsize="2,195">
              <v:shape style="position:absolute;left:3560;top:-84;width:2;height:195" coordorigin="3560,-84" coordsize="0,195" path="m3560,111l3560,-84e" filled="f" stroked="t" strokeweight="1.177215pt" strokecolor="#4F579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100"/>
          <w:position w:val="6"/>
        </w:rPr>
        <w:t>.</w:t>
      </w:r>
      <w:r>
        <w:rPr>
          <w:rFonts w:ascii="Arial" w:hAnsi="Arial" w:cs="Arial" w:eastAsia="Arial"/>
          <w:sz w:val="18"/>
          <w:szCs w:val="18"/>
          <w:color w:val="525254"/>
          <w:spacing w:val="-38"/>
          <w:w w:val="100"/>
          <w:position w:val="6"/>
        </w:rPr>
        <w:t> </w:t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48"/>
          <w:szCs w:val="48"/>
          <w:color w:val="525254"/>
          <w:spacing w:val="12"/>
          <w:w w:val="238"/>
          <w:position w:val="1"/>
        </w:rPr>
        <w:t>/</w:t>
      </w:r>
      <w:r>
        <w:rPr>
          <w:rFonts w:ascii="Times New Roman" w:hAnsi="Times New Roman" w:cs="Times New Roman" w:eastAsia="Times New Roman"/>
          <w:sz w:val="48"/>
          <w:szCs w:val="48"/>
          <w:color w:val="2F2F2F"/>
          <w:spacing w:val="-122"/>
          <w:w w:val="93"/>
          <w:position w:val="1"/>
        </w:rPr>
        <w:t>;</w:t>
      </w:r>
      <w:r>
        <w:rPr>
          <w:rFonts w:ascii="Times New Roman" w:hAnsi="Times New Roman" w:cs="Times New Roman" w:eastAsia="Times New Roman"/>
          <w:sz w:val="48"/>
          <w:szCs w:val="48"/>
          <w:color w:val="525254"/>
          <w:spacing w:val="0"/>
          <w:w w:val="174"/>
          <w:position w:val="1"/>
        </w:rPr>
        <w:t>m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8" w:lineRule="exact"/>
        <w:ind w:left="4882" w:right="6139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0"/>
          <w:w w:val="101"/>
          <w:position w:val="-17"/>
        </w:rPr>
        <w:t>ı;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00" w:right="380"/>
        </w:sectPr>
      </w:pPr>
      <w:rPr/>
    </w:p>
    <w:p>
      <w:pPr>
        <w:spacing w:before="0" w:after="0" w:line="78" w:lineRule="exact"/>
        <w:ind w:left="2224" w:right="-189"/>
        <w:jc w:val="left"/>
        <w:tabs>
          <w:tab w:pos="7000" w:val="left"/>
        </w:tabs>
        <w:rPr>
          <w:rFonts w:ascii="Times New Roman" w:hAnsi="Times New Roman" w:cs="Times New Roman" w:eastAsia="Times New Roman"/>
          <w:sz w:val="99"/>
          <w:szCs w:val="9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  <w:position w:val="-41"/>
        </w:rPr>
        <w:t>itfc:ıiy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4"/>
          <w:position w:val="-41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9"/>
          <w:w w:val="94"/>
          <w:position w:val="-41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-41"/>
        </w:rPr>
        <w:t>Merkez</w:t>
      </w:r>
      <w:r>
        <w:rPr>
          <w:rFonts w:ascii="Arial" w:hAnsi="Arial" w:cs="Arial" w:eastAsia="Arial"/>
          <w:sz w:val="19"/>
          <w:szCs w:val="19"/>
          <w:color w:val="3F3F3F"/>
          <w:spacing w:val="50"/>
          <w:w w:val="100"/>
          <w:position w:val="-4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1"/>
        </w:rPr>
        <w:t>B</w:t>
      </w:r>
      <w:r>
        <w:rPr>
          <w:rFonts w:ascii="Arial" w:hAnsi="Arial" w:cs="Arial" w:eastAsia="Arial"/>
          <w:sz w:val="19"/>
          <w:szCs w:val="19"/>
          <w:color w:val="2F2F2F"/>
          <w:spacing w:val="9"/>
          <w:w w:val="100"/>
          <w:position w:val="-41"/>
        </w:rPr>
        <w:t>ö</w:t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100"/>
          <w:position w:val="-41"/>
        </w:rPr>
        <w:t>l</w:t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100"/>
          <w:position w:val="-41"/>
        </w:rPr>
        <w:t> </w:t>
      </w:r>
      <w:r>
        <w:rPr>
          <w:rFonts w:ascii="Arial" w:hAnsi="Arial" w:cs="Arial" w:eastAsia="Arial"/>
          <w:sz w:val="19"/>
          <w:szCs w:val="19"/>
          <w:color w:val="525254"/>
          <w:spacing w:val="31"/>
          <w:w w:val="100"/>
          <w:position w:val="-4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1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-49"/>
          <w:w w:val="100"/>
          <w:position w:val="-4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41"/>
        </w:rPr>
      </w:r>
      <w:r>
        <w:rPr>
          <w:rFonts w:ascii="Times New Roman" w:hAnsi="Times New Roman" w:cs="Times New Roman" w:eastAsia="Times New Roman"/>
          <w:sz w:val="99"/>
          <w:szCs w:val="99"/>
          <w:color w:val="2F2F2F"/>
          <w:spacing w:val="-722"/>
          <w:w w:val="346"/>
          <w:position w:val="-73"/>
        </w:rPr>
        <w:t>-</w:t>
      </w:r>
      <w:r>
        <w:rPr>
          <w:rFonts w:ascii="Times New Roman" w:hAnsi="Times New Roman" w:cs="Times New Roman" w:eastAsia="Times New Roman"/>
          <w:sz w:val="99"/>
          <w:szCs w:val="9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0" w:lineRule="atLeas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455719pt;margin-top:2.644049pt;width:53.395309pt;height:11pt;mso-position-horizontal-relative:page;mso-position-vertical-relative:paragraph;z-index:-15325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tabs>
                      <w:tab w:pos="940" w:val="left"/>
                    </w:tabs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2F2F2F"/>
                      <w:spacing w:val="0"/>
                      <w:w w:val="341"/>
                    </w:rPr>
                    <w:t>,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F2F2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F2F2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F2F2F"/>
                      <w:spacing w:val="0"/>
                      <w:w w:val="100"/>
                      <w:i/>
                    </w:rPr>
                    <w:t>+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442"/>
        </w:rPr>
        <w:t>,</w:t>
      </w:r>
      <w:r>
        <w:rPr>
          <w:rFonts w:ascii="Arial" w:hAnsi="Arial" w:cs="Arial" w:eastAsia="Arial"/>
          <w:sz w:val="14"/>
          <w:szCs w:val="14"/>
          <w:color w:val="2F2F2F"/>
          <w:spacing w:val="-84"/>
          <w:w w:val="442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53"/>
          <w:i/>
        </w:rPr>
        <w:t>li</w:t>
      </w:r>
      <w:r>
        <w:rPr>
          <w:rFonts w:ascii="Arial" w:hAnsi="Arial" w:cs="Arial" w:eastAsia="Arial"/>
          <w:sz w:val="14"/>
          <w:szCs w:val="14"/>
          <w:color w:val="2F2F2F"/>
          <w:spacing w:val="-26"/>
          <w:w w:val="153"/>
          <w:i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53"/>
        </w:rPr>
        <w:t>•</w:t>
      </w:r>
      <w:r>
        <w:rPr>
          <w:rFonts w:ascii="Arial" w:hAnsi="Arial" w:cs="Arial" w:eastAsia="Arial"/>
          <w:sz w:val="14"/>
          <w:szCs w:val="14"/>
          <w:color w:val="2F2F2F"/>
          <w:spacing w:val="-9"/>
          <w:w w:val="153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6"/>
        </w:rPr>
        <w:t>\</w:t>
      </w:r>
      <w:r>
        <w:rPr>
          <w:rFonts w:ascii="Arial" w:hAnsi="Arial" w:cs="Arial" w:eastAsia="Arial"/>
          <w:sz w:val="14"/>
          <w:szCs w:val="14"/>
          <w:color w:val="2F2F2F"/>
          <w:spacing w:val="-20"/>
          <w:w w:val="126"/>
        </w:rPr>
        <w:t>\</w:t>
      </w:r>
      <w:r>
        <w:rPr>
          <w:rFonts w:ascii="Arial" w:hAnsi="Arial" w:cs="Arial" w:eastAsia="Arial"/>
          <w:sz w:val="14"/>
          <w:szCs w:val="14"/>
          <w:color w:val="525254"/>
          <w:spacing w:val="0"/>
          <w:w w:val="148"/>
        </w:rPr>
        <w:t>-.:-</w:t>
      </w:r>
      <w:r>
        <w:rPr>
          <w:rFonts w:ascii="Arial" w:hAnsi="Arial" w:cs="Arial" w:eastAsia="Arial"/>
          <w:sz w:val="14"/>
          <w:szCs w:val="14"/>
          <w:color w:val="525254"/>
          <w:spacing w:val="-18"/>
          <w:w w:val="148"/>
        </w:rPr>
        <w:t>-</w:t>
      </w:r>
      <w:r>
        <w:rPr>
          <w:rFonts w:ascii="Arial" w:hAnsi="Arial" w:cs="Arial" w:eastAsia="Arial"/>
          <w:sz w:val="14"/>
          <w:szCs w:val="14"/>
          <w:color w:val="525254"/>
          <w:spacing w:val="-49"/>
          <w:w w:val="148"/>
        </w:rPr>
        <w:t>"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568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80"/>
          <w:cols w:num="2" w:equalWidth="0">
            <w:col w:w="8374" w:space="404"/>
            <w:col w:w="2462"/>
          </w:cols>
        </w:sectPr>
      </w:pPr>
      <w:rPr/>
    </w:p>
    <w:p>
      <w:pPr>
        <w:spacing w:before="0" w:after="0" w:line="176" w:lineRule="atLeast"/>
        <w:ind w:left="4771" w:right="-20"/>
        <w:jc w:val="left"/>
        <w:tabs>
          <w:tab w:pos="8080" w:val="left"/>
          <w:tab w:pos="8880" w:val="left"/>
          <w:tab w:pos="95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9"/>
          <w:szCs w:val="29"/>
          <w:color w:val="646666"/>
          <w:spacing w:val="0"/>
          <w:w w:val="65"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646666"/>
          <w:spacing w:val="0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46666"/>
          <w:spacing w:val="46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65"/>
          <w:position w:val="0"/>
        </w:rPr>
        <w:t>mı</w:t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F3F3F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525254"/>
          <w:spacing w:val="0"/>
          <w:w w:val="94"/>
          <w:i/>
          <w:position w:val="0"/>
        </w:rPr>
        <w:t>0</w:t>
      </w:r>
      <w:r>
        <w:rPr>
          <w:rFonts w:ascii="Arial" w:hAnsi="Arial" w:cs="Arial" w:eastAsia="Arial"/>
          <w:sz w:val="19"/>
          <w:szCs w:val="19"/>
          <w:color w:val="525254"/>
          <w:spacing w:val="-26"/>
          <w:w w:val="94"/>
          <w:i/>
          <w:position w:val="0"/>
        </w:rPr>
        <w:t>0</w:t>
      </w:r>
      <w:r>
        <w:rPr>
          <w:rFonts w:ascii="Arial" w:hAnsi="Arial" w:cs="Arial" w:eastAsia="Arial"/>
          <w:sz w:val="19"/>
          <w:szCs w:val="19"/>
          <w:color w:val="2F2F2F"/>
          <w:spacing w:val="-17"/>
          <w:w w:val="67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64"/>
          <w:i/>
          <w:position w:val="0"/>
        </w:rPr>
        <w:t>!1-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225"/>
          <w:i/>
          <w:position w:val="0"/>
        </w:rPr>
        <w:t>g.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5" w:after="0" w:line="136" w:lineRule="exact"/>
        <w:ind w:right="2665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80"/>
          <w:position w:val="-2"/>
        </w:rPr>
        <w:t>,..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left="219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63.906128pt;margin-top:3.217659pt;width:.1pt;height:23.874513pt;mso-position-horizontal-relative:page;mso-position-vertical-relative:paragraph;z-index:-15328" coordorigin="9278,64" coordsize="2,477">
            <v:shape style="position:absolute;left:9278;top:64;width:2;height:477" coordorigin="9278,64" coordsize="0,477" path="m9278,542l9278,64e" filled="f" stroked="t" strokeweight="2.0390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6"/>
        </w:rPr>
        <w:t>1.Post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18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6"/>
        </w:rPr>
        <w:t>Grupla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6"/>
        </w:rPr>
        <w:t>r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14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9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3F3F3F"/>
          <w:spacing w:val="2"/>
          <w:w w:val="110"/>
          <w:position w:val="-6"/>
        </w:rPr>
        <w:t>m</w:t>
      </w:r>
      <w:r>
        <w:rPr>
          <w:rFonts w:ascii="Arial" w:hAnsi="Arial" w:cs="Arial" w:eastAsia="Arial"/>
          <w:sz w:val="19"/>
          <w:szCs w:val="19"/>
          <w:color w:val="646666"/>
          <w:spacing w:val="8"/>
          <w:w w:val="123"/>
          <w:position w:val="-6"/>
        </w:rPr>
        <w:t>'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23"/>
          <w:position w:val="-6"/>
        </w:rPr>
        <w:t>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5" w:lineRule="exact"/>
        <w:ind w:right="1730"/>
        <w:jc w:val="righ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30"/>
          <w:szCs w:val="30"/>
          <w:color w:val="3F3F3F"/>
          <w:spacing w:val="-4"/>
          <w:w w:val="184"/>
          <w:i/>
          <w:position w:val="8"/>
        </w:rPr>
        <w:t>·</w:t>
      </w:r>
      <w:r>
        <w:rPr>
          <w:rFonts w:ascii="Arial" w:hAnsi="Arial" w:cs="Arial" w:eastAsia="Arial"/>
          <w:sz w:val="30"/>
          <w:szCs w:val="30"/>
          <w:color w:val="3F3F3F"/>
          <w:spacing w:val="20"/>
          <w:w w:val="184"/>
          <w:i/>
          <w:position w:val="8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646666"/>
          <w:spacing w:val="-15"/>
          <w:w w:val="54"/>
          <w:position w:val="-1"/>
        </w:rPr>
        <w:t>-</w:t>
      </w:r>
      <w:r>
        <w:rPr>
          <w:rFonts w:ascii="Arial" w:hAnsi="Arial" w:cs="Arial" w:eastAsia="Arial"/>
          <w:sz w:val="35"/>
          <w:szCs w:val="35"/>
          <w:color w:val="646666"/>
          <w:spacing w:val="1"/>
          <w:w w:val="66"/>
          <w:position w:val="-1"/>
        </w:rPr>
        <w:t>.</w:t>
      </w:r>
      <w:r>
        <w:rPr>
          <w:rFonts w:ascii="Arial" w:hAnsi="Arial" w:cs="Arial" w:eastAsia="Arial"/>
          <w:sz w:val="35"/>
          <w:szCs w:val="35"/>
          <w:color w:val="B3B3B3"/>
          <w:spacing w:val="0"/>
          <w:w w:val="39"/>
          <w:position w:val="-1"/>
        </w:rPr>
        <w:t>.</w:t>
      </w:r>
      <w:r>
        <w:rPr>
          <w:rFonts w:ascii="Arial" w:hAnsi="Arial" w:cs="Arial" w:eastAsia="Arial"/>
          <w:sz w:val="35"/>
          <w:szCs w:val="35"/>
          <w:color w:val="B3B3B3"/>
          <w:spacing w:val="-42"/>
          <w:w w:val="100"/>
          <w:position w:val="-1"/>
        </w:rPr>
        <w:t> </w:t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183"/>
          <w:i/>
          <w:position w:val="8"/>
        </w:rPr>
        <w:t>•"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300" w:right="380"/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274" w:right="-52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959494pt;margin-top:6.902562pt;width:7.2384pt;height:6pt;mso-position-horizontal-relative:page;mso-position-vertical-relative:paragraph;z-index:-15324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2F2F2F"/>
                      <w:w w:val="145"/>
                    </w:rPr>
                    <w:t>(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2F2F2F"/>
                      <w:w w:val="144"/>
                    </w:rPr>
                    <w:t>;i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61"/>
        </w:rPr>
        <w:t>..&gt;::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2" w:after="0" w:line="240" w:lineRule="auto"/>
        <w:ind w:left="274" w:right="-75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55"/>
        </w:rPr>
        <w:t>:ı::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2" w:lineRule="exact"/>
        <w:ind w:left="22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1.402542pt;margin-top:-2.540215pt;width:.1pt;height:14.974779pt;mso-position-horizontal-relative:page;mso-position-vertical-relative:paragraph;z-index:-15331" coordorigin="3428,-51" coordsize="2,299">
            <v:shape style="position:absolute;left:3428;top:-51;width:2;height:299" coordorigin="3428,-51" coordsize="0,299" path="m3428,249l3428,-51e" filled="f" stroked="t" strokeweight="1.177215pt" strokecolor="#2B2F90">
              <v:path arrowok="t"/>
            </v:shape>
          </v:group>
          <w10:wrap type="none"/>
        </w:pict>
      </w:r>
      <w:r>
        <w:rPr/>
        <w:pict>
          <v:group style="position:absolute;margin-left:177.994934pt;margin-top:2.213683pt;width:.1pt;height:10.220881pt;mso-position-horizontal-relative:page;mso-position-vertical-relative:paragraph;z-index:-15330" coordorigin="3560,44" coordsize="2,204">
            <v:shape style="position:absolute;left:3560;top:44;width:2;height:204" coordorigin="3560,44" coordsize="0,204" path="m3560,249l3560,44e" filled="f" stroked="t" strokeweight=".706329pt" strokecolor="#282B9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-2"/>
        </w:rPr>
        <w:t>Seyit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DEMİRALP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right="-20"/>
        <w:jc w:val="left"/>
        <w:tabs>
          <w:tab w:pos="600" w:val="left"/>
          <w:tab w:pos="1440" w:val="left"/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646666"/>
          <w:spacing w:val="0"/>
          <w:w w:val="76"/>
          <w:b/>
          <w:bCs/>
          <w:position w:val="1"/>
        </w:rPr>
        <w:t>Abd</w:t>
      </w:r>
      <w:r>
        <w:rPr>
          <w:rFonts w:ascii="Arial" w:hAnsi="Arial" w:cs="Arial" w:eastAsia="Arial"/>
          <w:sz w:val="26"/>
          <w:szCs w:val="26"/>
          <w:color w:val="646666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646666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646666"/>
          <w:spacing w:val="0"/>
          <w:w w:val="105"/>
          <w:position w:val="1"/>
        </w:rPr>
        <w:t>ra</w:t>
      </w:r>
      <w:r>
        <w:rPr>
          <w:rFonts w:ascii="Times New Roman" w:hAnsi="Times New Roman" w:cs="Times New Roman" w:eastAsia="Times New Roman"/>
          <w:sz w:val="29"/>
          <w:szCs w:val="29"/>
          <w:color w:val="26338E"/>
          <w:spacing w:val="0"/>
          <w:w w:val="42"/>
          <w:position w:val="1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26338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6338E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525254"/>
          <w:spacing w:val="0"/>
          <w:w w:val="100"/>
          <w:b/>
          <w:bCs/>
          <w:position w:val="1"/>
        </w:rPr>
        <w:t>roPÇl</w:t>
      </w:r>
      <w:r>
        <w:rPr>
          <w:rFonts w:ascii="Arial" w:hAnsi="Arial" w:cs="Arial" w:eastAsia="Arial"/>
          <w:sz w:val="26"/>
          <w:szCs w:val="26"/>
          <w:color w:val="525254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525254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5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8" w:lineRule="exact"/>
        <w:ind w:left="9" w:right="-20"/>
        <w:jc w:val="left"/>
        <w:tabs>
          <w:tab w:pos="15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646666"/>
          <w:w w:val="89"/>
          <w:position w:val="-1"/>
        </w:rPr>
        <w:t>llf</w:t>
      </w:r>
      <w:r>
        <w:rPr>
          <w:rFonts w:ascii="Arial" w:hAnsi="Arial" w:cs="Arial" w:eastAsia="Arial"/>
          <w:sz w:val="22"/>
          <w:szCs w:val="22"/>
          <w:color w:val="646666"/>
          <w:spacing w:val="-76"/>
          <w:w w:val="90"/>
          <w:position w:val="-1"/>
        </w:rPr>
        <w:t>a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456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363A56"/>
          <w:spacing w:val="0"/>
          <w:w w:val="600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80"/>
          <w:cols w:num="2" w:equalWidth="0">
            <w:col w:w="424" w:space="1818"/>
            <w:col w:w="8998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8.835443pt;margin-top:32.211040pt;width:557.175961pt;height:737.325126pt;mso-position-horizontal-relative:page;mso-position-vertical-relative:page;z-index:-15333" coordorigin="377,644" coordsize="11144,14747">
            <v:group style="position:absolute;left:386;top:658;width:509;height:2" coordorigin="386,658" coordsize="509,2">
              <v:shape style="position:absolute;left:386;top:658;width:509;height:2" coordorigin="386,658" coordsize="509,0" path="m386,658l895,658e" filled="f" stroked="t" strokeweight=".470886pt" strokecolor="#383838">
                <v:path arrowok="t"/>
              </v:shape>
            </v:group>
            <v:group style="position:absolute;left:396;top:651;width:2;height:8876" coordorigin="396,651" coordsize="2,8876">
              <v:shape style="position:absolute;left:396;top:651;width:2;height:8876" coordorigin="396,651" coordsize="0,8876" path="m396,9527l396,651e" filled="f" stroked="t" strokeweight=".706329pt" strokecolor="#4F4F4F">
                <v:path arrowok="t"/>
              </v:shape>
            </v:group>
            <v:group style="position:absolute;left:838;top:670;width:8076;height:2" coordorigin="838,670" coordsize="8076,2">
              <v:shape style="position:absolute;left:838;top:670;width:8076;height:2" coordorigin="838,670" coordsize="8076,0" path="m838,670l8914,670e" filled="f" stroked="t" strokeweight=".706329pt" strokecolor="#4B4B4B">
                <v:path arrowok="t"/>
              </v:shape>
            </v:group>
            <v:group style="position:absolute;left:2891;top:685;width:8575;height:2" coordorigin="2891,685" coordsize="8575,2">
              <v:shape style="position:absolute;left:2891;top:685;width:8575;height:2" coordorigin="2891,685" coordsize="8575,0" path="m2891,685l11466,685e" filled="f" stroked="t" strokeweight=".706329pt" strokecolor="#4B4B4B">
                <v:path arrowok="t"/>
              </v:shape>
            </v:group>
            <v:group style="position:absolute;left:9090;top:675;width:2;height:1497" coordorigin="9090,675" coordsize="2,1497">
              <v:shape style="position:absolute;left:9090;top:675;width:2;height:1497" coordorigin="9090,675" coordsize="0,1497" path="m9090,2173l9090,675e" filled="f" stroked="t" strokeweight=".706329pt" strokecolor="#4B4B4B">
                <v:path arrowok="t"/>
              </v:shape>
            </v:group>
            <v:group style="position:absolute;left:11464;top:680;width:2;height:3299" coordorigin="11464,680" coordsize="2,3299">
              <v:shape style="position:absolute;left:11464;top:680;width:2;height:3299" coordorigin="11464,680" coordsize="0,3299" path="m11464,3979l11464,680e" filled="f" stroked="t" strokeweight=".941772pt" strokecolor="#444444">
                <v:path arrowok="t"/>
              </v:shape>
            </v:group>
            <v:group style="position:absolute;left:2404;top:661;width:2;height:1493" coordorigin="2404,661" coordsize="2,1493">
              <v:shape style="position:absolute;left:2404;top:661;width:2;height:1493" coordorigin="2404,661" coordsize="0,1493" path="m2404,2154l2404,661e" filled="f" stroked="t" strokeweight=".941772pt" strokecolor="#484848">
                <v:path arrowok="t"/>
              </v:shape>
            </v:group>
            <v:group style="position:absolute;left:393;top:1445;width:2;height:314" coordorigin="393,1445" coordsize="2,314">
              <v:shape style="position:absolute;left:393;top:1445;width:2;height:314" coordorigin="393,1445" coordsize="0,314" path="m393,1759l393,1445e" filled="f" stroked="t" strokeweight=".941772pt" strokecolor="#747474">
                <v:path arrowok="t"/>
              </v:shape>
            </v:group>
            <v:group style="position:absolute;left:9093;top:1459;width:2;height:223" coordorigin="9093,1459" coordsize="2,223">
              <v:shape style="position:absolute;left:9093;top:1459;width:2;height:223" coordorigin="9093,1459" coordsize="0,223" path="m9093,1683l9093,1459e" filled="f" stroked="t" strokeweight=".470886pt" strokecolor="#2B2B2B">
                <v:path arrowok="t"/>
              </v:shape>
            </v:group>
            <v:group style="position:absolute;left:386;top:2144;width:7788;height:2" coordorigin="386,2144" coordsize="7788,2">
              <v:shape style="position:absolute;left:386;top:2144;width:7788;height:2" coordorigin="386,2144" coordsize="7788,0" path="m386,2144l8175,2144e" filled="f" stroked="t" strokeweight=".941772pt" strokecolor="#484848">
                <v:path arrowok="t"/>
              </v:shape>
            </v:group>
            <v:group style="position:absolute;left:2585;top:2154;width:1417;height:2" coordorigin="2585,2154" coordsize="1417,2">
              <v:shape style="position:absolute;left:2585;top:2154;width:1417;height:2" coordorigin="2585,2154" coordsize="1417,0" path="m2585,2154l4003,2154e" filled="f" stroked="t" strokeweight=".706329pt" strokecolor="#4B4B4B">
                <v:path arrowok="t"/>
              </v:shape>
            </v:group>
            <v:group style="position:absolute;left:3946;top:2154;width:221;height:2" coordorigin="3946,2154" coordsize="221,2">
              <v:shape style="position:absolute;left:3946;top:2154;width:221;height:2" coordorigin="3946,2154" coordsize="221,0" path="m3946,2154l4167,2154e" filled="f" stroked="t" strokeweight=".470886pt" strokecolor="#282828">
                <v:path arrowok="t"/>
              </v:shape>
            </v:group>
            <v:group style="position:absolute;left:4111;top:2161;width:4775;height:2" coordorigin="4111,2161" coordsize="4775,2">
              <v:shape style="position:absolute;left:4111;top:2161;width:4775;height:2" coordorigin="4111,2161" coordsize="4775,0" path="m4111,2161l8886,2161e" filled="f" stroked="t" strokeweight=".706329pt" strokecolor="#484848">
                <v:path arrowok="t"/>
              </v:shape>
            </v:group>
            <v:group style="position:absolute;left:8829;top:2163;width:292;height:2" coordorigin="8829,2163" coordsize="292,2">
              <v:shape style="position:absolute;left:8829;top:2163;width:292;height:2" coordorigin="8829,2163" coordsize="292,0" path="m8829,2163l9121,2163e" filled="f" stroked="t" strokeweight=".470886pt" strokecolor="#343434">
                <v:path arrowok="t"/>
              </v:shape>
            </v:group>
            <v:group style="position:absolute;left:9050;top:2165;width:2416;height:2" coordorigin="9050,2165" coordsize="2416,2">
              <v:shape style="position:absolute;left:9050;top:2165;width:2416;height:2" coordorigin="9050,2165" coordsize="2416,0" path="m9050,2165l11466,2165e" filled="f" stroked="t" strokeweight=".941772pt" strokecolor="#4B4B4B">
                <v:path arrowok="t"/>
              </v:shape>
            </v:group>
            <v:group style="position:absolute;left:391;top:2363;width:2571;height:2" coordorigin="391,2363" coordsize="2571,2">
              <v:shape style="position:absolute;left:391;top:2363;width:2571;height:2" coordorigin="391,2363" coordsize="2571,0" path="m391,2363l2962,2363e" filled="f" stroked="t" strokeweight=".706329pt" strokecolor="#4B4B4B">
                <v:path arrowok="t"/>
              </v:shape>
            </v:group>
            <v:group style="position:absolute;left:2825;top:2367;width:457;height:2" coordorigin="2825,2367" coordsize="457,2">
              <v:shape style="position:absolute;left:2825;top:2367;width:457;height:2" coordorigin="2825,2367" coordsize="457,0" path="m2825,2367l3282,2367e" filled="f" stroked="t" strokeweight=".470886pt" strokecolor="#2B2B2B">
                <v:path arrowok="t"/>
              </v:shape>
            </v:group>
            <v:group style="position:absolute;left:3226;top:2377;width:8245;height:2" coordorigin="3226,2377" coordsize="8245,2">
              <v:shape style="position:absolute;left:3226;top:2377;width:8245;height:2" coordorigin="3226,2377" coordsize="8245,0" path="m3226,2377l11471,2377e" filled="f" stroked="t" strokeweight=".706329pt" strokecolor="#4B4B4B">
                <v:path arrowok="t"/>
              </v:shape>
            </v:group>
            <v:group style="position:absolute;left:386;top:2574;width:2039;height:2" coordorigin="386,2574" coordsize="2039,2">
              <v:shape style="position:absolute;left:386;top:2574;width:2039;height:2" coordorigin="386,2574" coordsize="2039,0" path="m386,2574l2425,2574e" filled="f" stroked="t" strokeweight=".706329pt" strokecolor="#444444">
                <v:path arrowok="t"/>
              </v:shape>
            </v:group>
            <v:group style="position:absolute;left:2369;top:2579;width:513;height:2" coordorigin="2369,2579" coordsize="513,2">
              <v:shape style="position:absolute;left:2369;top:2579;width:513;height:2" coordorigin="2369,2579" coordsize="513,0" path="m2369,2579l2882,2579e" filled="f" stroked="t" strokeweight=".706329pt" strokecolor="#2F2F2F">
                <v:path arrowok="t"/>
              </v:shape>
            </v:group>
            <v:group style="position:absolute;left:2825;top:2581;width:457;height:2" coordorigin="2825,2581" coordsize="457,2">
              <v:shape style="position:absolute;left:2825;top:2581;width:457;height:2" coordorigin="2825,2581" coordsize="457,0" path="m2825,2581l3282,2581e" filled="f" stroked="t" strokeweight=".941772pt" strokecolor="#444444">
                <v:path arrowok="t"/>
              </v:shape>
            </v:group>
            <v:group style="position:absolute;left:3226;top:2584;width:231;height:2" coordorigin="3226,2584" coordsize="231,2">
              <v:shape style="position:absolute;left:3226;top:2584;width:231;height:2" coordorigin="3226,2584" coordsize="231,0" path="m3226,2584l3456,2584e" filled="f" stroked="t" strokeweight=".941772pt" strokecolor="#5B5B5B">
                <v:path arrowok="t"/>
              </v:shape>
            </v:group>
            <v:group style="position:absolute;left:3430;top:2325;width:2;height:261" coordorigin="3430,2325" coordsize="2,261">
              <v:shape style="position:absolute;left:3430;top:2325;width:2;height:261" coordorigin="3430,2325" coordsize="0,261" path="m3430,2586l3430,2325e" filled="f" stroked="t" strokeweight=".706329pt" strokecolor="#444444">
                <v:path arrowok="t"/>
              </v:shape>
            </v:group>
            <v:group style="position:absolute;left:1422;top:2591;width:10053;height:2" coordorigin="1422,2591" coordsize="10053,2">
              <v:shape style="position:absolute;left:1422;top:2591;width:10053;height:2" coordorigin="1422,2591" coordsize="10053,0" path="m1422,2591l11475,2591e" filled="f" stroked="t" strokeweight=".706329pt" strokecolor="#484848">
                <v:path arrowok="t"/>
              </v:shape>
            </v:group>
            <v:group style="position:absolute;left:5665;top:2588;width:2665;height:2" coordorigin="5665,2588" coordsize="2665,2">
              <v:shape style="position:absolute;left:5665;top:2588;width:2665;height:2" coordorigin="5665,2588" coordsize="2665,0" path="m5665,2588l8330,2588e" filled="f" stroked="t" strokeweight=".706329pt" strokecolor="#484848">
                <v:path arrowok="t"/>
              </v:shape>
            </v:group>
            <v:group style="position:absolute;left:8829;top:2591;width:283;height:2" coordorigin="8829,2591" coordsize="283,2">
              <v:shape style="position:absolute;left:8829;top:2591;width:283;height:2" coordorigin="8829,2591" coordsize="283,0" path="m8829,2591l9112,2591e" filled="f" stroked="t" strokeweight=".470886pt" strokecolor="#2F2F2F">
                <v:path arrowok="t"/>
              </v:shape>
            </v:group>
            <v:group style="position:absolute;left:386;top:2793;width:3640;height:2" coordorigin="386,2793" coordsize="3640,2">
              <v:shape style="position:absolute;left:386;top:2793;width:3640;height:2" coordorigin="386,2793" coordsize="3640,0" path="m386,2793l4026,2793e" filled="f" stroked="t" strokeweight=".706329pt" strokecolor="#4B4B4B">
                <v:path arrowok="t"/>
              </v:shape>
            </v:group>
            <v:group style="position:absolute;left:3946;top:2798;width:221;height:2" coordorigin="3946,2798" coordsize="221,2">
              <v:shape style="position:absolute;left:3946;top:2798;width:221;height:2" coordorigin="3946,2798" coordsize="221,0" path="m3946,2798l4167,2798e" filled="f" stroked="t" strokeweight=".470886pt" strokecolor="#2F2F2F">
                <v:path arrowok="t"/>
              </v:shape>
            </v:group>
            <v:group style="position:absolute;left:490;top:2805;width:10986;height:2" coordorigin="490,2805" coordsize="10986,2">
              <v:shape style="position:absolute;left:490;top:2805;width:10986;height:2" coordorigin="490,2805" coordsize="10986,0" path="m490,2805l11475,2805e" filled="f" stroked="t" strokeweight=".706329pt" strokecolor="#484848">
                <v:path arrowok="t"/>
              </v:shape>
            </v:group>
            <v:group style="position:absolute;left:4747;top:2800;width:207;height:2" coordorigin="4747,2800" coordsize="207,2">
              <v:shape style="position:absolute;left:4747;top:2800;width:207;height:2" coordorigin="4747,2800" coordsize="207,0" path="m4747,2800l4954,2800e" filled="f" stroked="t" strokeweight=".470886pt" strokecolor="#2B2B2B">
                <v:path arrowok="t"/>
              </v:shape>
            </v:group>
            <v:group style="position:absolute;left:391;top:3004;width:1008;height:2" coordorigin="391,3004" coordsize="1008,2">
              <v:shape style="position:absolute;left:391;top:3004;width:1008;height:2" coordorigin="391,3004" coordsize="1008,0" path="m391,3004l1399,3004e" filled="f" stroked="t" strokeweight=".706329pt" strokecolor="#575757">
                <v:path arrowok="t"/>
              </v:shape>
            </v:group>
            <v:group style="position:absolute;left:824;top:3019;width:10656;height:2" coordorigin="824,3019" coordsize="10656,2">
              <v:shape style="position:absolute;left:824;top:3019;width:10656;height:2" coordorigin="824,3019" coordsize="10656,0" path="m824,3019l11480,3019e" filled="f" stroked="t" strokeweight=".706329pt" strokecolor="#4B4B4B">
                <v:path arrowok="t"/>
              </v:shape>
            </v:group>
            <v:group style="position:absolute;left:6757;top:3019;width:226;height:2" coordorigin="6757,3019" coordsize="226,2">
              <v:shape style="position:absolute;left:6757;top:3019;width:226;height:2" coordorigin="6757,3019" coordsize="226,0" path="m6757,3019l6983,3019e" filled="f" stroked="t" strokeweight=".470886pt" strokecolor="#131313">
                <v:path arrowok="t"/>
              </v:shape>
            </v:group>
            <v:group style="position:absolute;left:391;top:3228;width:2693;height:2" coordorigin="391,3228" coordsize="2693,2">
              <v:shape style="position:absolute;left:391;top:3228;width:2693;height:2" coordorigin="391,3228" coordsize="2693,0" path="m391,3228l3084,3228e" filled="f" stroked="t" strokeweight=".706329pt" strokecolor="#4F4F4F">
                <v:path arrowok="t"/>
              </v:shape>
            </v:group>
            <v:group style="position:absolute;left:2825;top:3230;width:457;height:2" coordorigin="2825,3230" coordsize="457,2">
              <v:shape style="position:absolute;left:2825;top:3230;width:457;height:2" coordorigin="2825,3230" coordsize="457,0" path="m2825,3230l3282,3230e" filled="f" stroked="t" strokeweight=".706329pt" strokecolor="#444444">
                <v:path arrowok="t"/>
              </v:shape>
            </v:group>
            <v:group style="position:absolute;left:3117;top:3233;width:3772;height:2" coordorigin="3117,3233" coordsize="3772,2">
              <v:shape style="position:absolute;left:3117;top:3233;width:3772;height:2" coordorigin="3117,3233" coordsize="3772,0" path="m3117,3233l6889,3233e" filled="f" stroked="t" strokeweight=".941772pt" strokecolor="#4F4F4F">
                <v:path arrowok="t"/>
              </v:shape>
            </v:group>
            <v:group style="position:absolute;left:6757;top:3237;width:226;height:2" coordorigin="6757,3237" coordsize="226,2">
              <v:shape style="position:absolute;left:6757;top:3237;width:226;height:2" coordorigin="6757,3237" coordsize="226,0" path="m6757,3237l6983,3237e" filled="f" stroked="t" strokeweight=".470886pt" strokecolor="#3F3F3F">
                <v:path arrowok="t"/>
              </v:shape>
            </v:group>
            <v:group style="position:absolute;left:6927;top:3237;width:4549;height:2" coordorigin="6927,3237" coordsize="4549,2">
              <v:shape style="position:absolute;left:6927;top:3237;width:4549;height:2" coordorigin="6927,3237" coordsize="4549,0" path="m6927,3237l11475,3237e" filled="f" stroked="t" strokeweight=".706329pt" strokecolor="#4B4B4B">
                <v:path arrowok="t"/>
              </v:shape>
            </v:group>
            <v:group style="position:absolute;left:391;top:3955;width:909;height:2" coordorigin="391,3955" coordsize="909,2">
              <v:shape style="position:absolute;left:391;top:3955;width:909;height:2" coordorigin="391,3955" coordsize="909,0" path="m391,3955l1300,3955e" filled="f" stroked="t" strokeweight=".706329pt" strokecolor="#707070">
                <v:path arrowok="t"/>
              </v:shape>
            </v:group>
            <v:group style="position:absolute;left:396;top:3199;width:2;height:1222" coordorigin="396,3199" coordsize="2,1222">
              <v:shape style="position:absolute;left:396;top:3199;width:2;height:1222" coordorigin="396,3199" coordsize="0,1222" path="m396,4421l396,3199e" filled="f" stroked="t" strokeweight=".470886pt" strokecolor="#484848">
                <v:path arrowok="t"/>
              </v:shape>
            </v:group>
            <v:group style="position:absolute;left:838;top:3953;width:461;height:2" coordorigin="838,3953" coordsize="461,2">
              <v:shape style="position:absolute;left:838;top:3953;width:461;height:2" coordorigin="838,3953" coordsize="461,0" path="m838,3953l1300,3953e" filled="f" stroked="t" strokeweight=".470886pt" strokecolor="#939393">
                <v:path arrowok="t"/>
              </v:shape>
            </v:group>
            <v:group style="position:absolute;left:1163;top:3955;width:141;height:2" coordorigin="1163,3955" coordsize="141,2">
              <v:shape style="position:absolute;left:1163;top:3955;width:141;height:2" coordorigin="1163,3955" coordsize="141,0" path="m1163,3955l1304,3955e" filled="f" stroked="t" strokeweight=".706329pt" strokecolor="#BFBFBF">
                <v:path arrowok="t"/>
              </v:shape>
            </v:group>
            <v:group style="position:absolute;left:3880;top:3656;width:2467;height:2" coordorigin="3880,3656" coordsize="2467,2">
              <v:shape style="position:absolute;left:3880;top:3656;width:2467;height:2" coordorigin="3880,3656" coordsize="2467,0" path="m3880,3656l6348,3656e" filled="f" stroked="t" strokeweight=".706329pt" strokecolor="#606060">
                <v:path arrowok="t"/>
              </v:shape>
            </v:group>
            <v:group style="position:absolute;left:6027;top:3651;width:942;height:2" coordorigin="6027,3651" coordsize="942,2">
              <v:shape style="position:absolute;left:6027;top:3651;width:942;height:2" coordorigin="6027,3651" coordsize="942,0" path="m6027,3651l6969,3651e" filled="f" stroked="t" strokeweight=".706329pt" strokecolor="#979797">
                <v:path arrowok="t"/>
              </v:shape>
            </v:group>
            <v:group style="position:absolute;left:1375;top:3955;width:1050;height:2" coordorigin="1375,3955" coordsize="1050,2">
              <v:shape style="position:absolute;left:1375;top:3955;width:1050;height:2" coordorigin="1375,3955" coordsize="1050,0" path="m1375,3955l2425,3955e" filled="f" stroked="t" strokeweight=".706329pt" strokecolor="#575757">
                <v:path arrowok="t"/>
              </v:shape>
            </v:group>
            <v:group style="position:absolute;left:2369;top:3958;width:513;height:2" coordorigin="2369,3958" coordsize="513,2">
              <v:shape style="position:absolute;left:2369;top:3958;width:513;height:2" coordorigin="2369,3958" coordsize="513,0" path="m2369,3958l2882,3958e" filled="f" stroked="t" strokeweight=".470886pt" strokecolor="#343434">
                <v:path arrowok="t"/>
              </v:shape>
            </v:group>
            <v:group style="position:absolute;left:2825;top:3962;width:622;height:2" coordorigin="2825,3962" coordsize="622,2">
              <v:shape style="position:absolute;left:2825;top:3962;width:622;height:2" coordorigin="2825,3962" coordsize="622,0" path="m2825,3962l3447,3962e" filled="f" stroked="t" strokeweight=".941772pt" strokecolor="#4B4B4B">
                <v:path arrowok="t"/>
              </v:shape>
            </v:group>
            <v:group style="position:absolute;left:3390;top:3960;width:174;height:2" coordorigin="3390,3960" coordsize="174,2">
              <v:shape style="position:absolute;left:3390;top:3960;width:174;height:2" coordorigin="3390,3960" coordsize="174,0" path="m3390,3960l3565,3960e" filled="f" stroked="t" strokeweight=".470886pt" strokecolor="#1F1F1F">
                <v:path arrowok="t"/>
              </v:shape>
            </v:group>
            <v:group style="position:absolute;left:3508;top:3960;width:419;height:2" coordorigin="3508,3960" coordsize="419,2">
              <v:shape style="position:absolute;left:3508;top:3960;width:419;height:2" coordorigin="3508,3960" coordsize="419,0" path="m3508,3960l3927,3960e" filled="f" stroked="t" strokeweight=".706329pt" strokecolor="#3B3B3B">
                <v:path arrowok="t"/>
              </v:shape>
            </v:group>
            <v:group style="position:absolute;left:3887;top:3228;width:2;height:742" coordorigin="3887,3228" coordsize="2,742">
              <v:shape style="position:absolute;left:3887;top:3228;width:2;height:742" coordorigin="3887,3228" coordsize="0,742" path="m3887,3970l3887,3228e" filled="f" stroked="t" strokeweight=".941772pt" strokecolor="#4B4B4B">
                <v:path arrowok="t"/>
              </v:shape>
            </v:group>
            <v:group style="position:absolute;left:3786;top:3958;width:3028;height:2" coordorigin="3786,3958" coordsize="3028,2">
              <v:shape style="position:absolute;left:3786;top:3958;width:3028;height:2" coordorigin="3786,3958" coordsize="3028,0" path="m3786,3958l6814,3958e" filled="f" stroked="t" strokeweight="1.177215pt" strokecolor="#444444">
                <v:path arrowok="t"/>
              </v:shape>
            </v:group>
            <v:group style="position:absolute;left:6757;top:3967;width:4718;height:2" coordorigin="6757,3967" coordsize="4718,2">
              <v:shape style="position:absolute;left:6757;top:3967;width:4718;height:2" coordorigin="6757,3967" coordsize="4718,0" path="m6757,3967l11475,3967e" filled="f" stroked="t" strokeweight=".941772pt" strokecolor="#444444">
                <v:path arrowok="t"/>
              </v:shape>
            </v:group>
            <v:group style="position:absolute;left:6955;top:3223;width:2;height:751" coordorigin="6955,3223" coordsize="2,751">
              <v:shape style="position:absolute;left:6955;top:3223;width:2;height:751" coordorigin="6955,3223" coordsize="0,751" path="m6955,3974l6955,3223e" filled="f" stroked="t" strokeweight=".706329pt" strokecolor="#3F3F3F">
                <v:path arrowok="t"/>
              </v:shape>
            </v:group>
            <v:group style="position:absolute;left:386;top:4231;width:3654;height:2" coordorigin="386,4231" coordsize="3654,2">
              <v:shape style="position:absolute;left:386;top:4231;width:3654;height:2" coordorigin="386,4231" coordsize="3654,0" path="m386,4231l4040,4231e" filled="f" stroked="t" strokeweight=".941772pt" strokecolor="#4B4B4B">
                <v:path arrowok="t"/>
              </v:shape>
            </v:group>
            <v:group style="position:absolute;left:3946;top:4233;width:221;height:2" coordorigin="3946,4233" coordsize="221,2">
              <v:shape style="position:absolute;left:3946;top:4233;width:221;height:2" coordorigin="3946,4233" coordsize="221,0" path="m3946,4233l4167,4233e" filled="f" stroked="t" strokeweight=".470886pt" strokecolor="#2B2B2B">
                <v:path arrowok="t"/>
              </v:shape>
            </v:group>
            <v:group style="position:absolute;left:4111;top:4236;width:523;height:2" coordorigin="4111,4236" coordsize="523,2">
              <v:shape style="position:absolute;left:4111;top:4236;width:523;height:2" coordorigin="4111,4236" coordsize="523,0" path="m4111,4236l4634,4236e" filled="f" stroked="t" strokeweight=".706329pt" strokecolor="#3F3F3F">
                <v:path arrowok="t"/>
              </v:shape>
            </v:group>
            <v:group style="position:absolute;left:4577;top:4238;width:226;height:2" coordorigin="4577,4238" coordsize="226,2">
              <v:shape style="position:absolute;left:4577;top:4238;width:226;height:2" coordorigin="4577,4238" coordsize="226,0" path="m4577,4238l4803,4238e" filled="f" stroked="t" strokeweight=".941772pt" strokecolor="#575757">
                <v:path arrowok="t"/>
              </v:shape>
            </v:group>
            <v:group style="position:absolute;left:4747;top:4236;width:207;height:2" coordorigin="4747,4236" coordsize="207,2">
              <v:shape style="position:absolute;left:4747;top:4236;width:207;height:2" coordorigin="4747,4236" coordsize="207,0" path="m4747,4236l4954,4236e" filled="f" stroked="t" strokeweight=".470886pt" strokecolor="#2F2F2F">
                <v:path arrowok="t"/>
              </v:shape>
            </v:group>
            <v:group style="position:absolute;left:4897;top:4240;width:6578;height:2" coordorigin="4897,4240" coordsize="6578,2">
              <v:shape style="position:absolute;left:4897;top:4240;width:6578;height:2" coordorigin="4897,4240" coordsize="6578,0" path="m4897,4240l11475,4240e" filled="f" stroked="t" strokeweight=".941772pt" strokecolor="#4B4B4B">
                <v:path arrowok="t"/>
              </v:shape>
            </v:group>
            <v:group style="position:absolute;left:2409;top:3950;width:2;height:3908" coordorigin="2409,3950" coordsize="2,3908">
              <v:shape style="position:absolute;left:2409;top:3950;width:2;height:3908" coordorigin="2409,3950" coordsize="0,3908" path="m2409,7858l2409,3950e" filled="f" stroked="t" strokeweight=".706329pt" strokecolor="#484848">
                <v:path arrowok="t"/>
              </v:shape>
            </v:group>
            <v:group style="position:absolute;left:2397;top:4454;width:9083;height:2" coordorigin="2397,4454" coordsize="9083,2">
              <v:shape style="position:absolute;left:2397;top:4454;width:9083;height:2" coordorigin="2397,4454" coordsize="9083,0" path="m2397,4454l11480,4454e" filled="f" stroked="t" strokeweight=".941772pt" strokecolor="#4B4B4B">
                <v:path arrowok="t"/>
              </v:shape>
            </v:group>
            <v:group style="position:absolute;left:4935;top:4440;width:2;height:252" coordorigin="4935,4440" coordsize="2,252">
              <v:shape style="position:absolute;left:4935;top:4440;width:2;height:252" coordorigin="4935,4440" coordsize="0,252" path="m4935,4692l4935,4440e" filled="f" stroked="t" strokeweight=".470886pt" strokecolor="#343434">
                <v:path arrowok="t"/>
              </v:shape>
            </v:group>
            <v:group style="position:absolute;left:7793;top:4445;width:2;height:461" coordorigin="7793,4445" coordsize="2,461">
              <v:shape style="position:absolute;left:7793;top:4445;width:2;height:461" coordorigin="7793,4445" coordsize="0,461" path="m7793,4906l7793,4445e" filled="f" stroked="t" strokeweight=".706329pt" strokecolor="#484848">
                <v:path arrowok="t"/>
              </v:shape>
            </v:group>
            <v:group style="position:absolute;left:11473;top:4236;width:2;height:4588" coordorigin="11473,4236" coordsize="2,4588">
              <v:shape style="position:absolute;left:11473;top:4236;width:2;height:4588" coordorigin="11473,4236" coordsize="0,4588" path="m11473,8823l11473,4236e" filled="f" stroked="t" strokeweight=".941772pt" strokecolor="#484848">
                <v:path arrowok="t"/>
              </v:shape>
            </v:group>
            <v:group style="position:absolute;left:4921;top:4873;width:1399;height:2" coordorigin="4921,4873" coordsize="1399,2">
              <v:shape style="position:absolute;left:4921;top:4873;width:1399;height:2" coordorigin="4921,4873" coordsize="1399,0" path="m4921,4873l6319,4873e" filled="f" stroked="t" strokeweight=".235443pt" strokecolor="#545454">
                <v:path arrowok="t"/>
              </v:shape>
            </v:group>
            <v:group style="position:absolute;left:4935;top:4635;width:2;height:532" coordorigin="4935,4635" coordsize="2,532">
              <v:shape style="position:absolute;left:4935;top:4635;width:2;height:532" coordorigin="4935,4635" coordsize="0,532" path="m4935,5167l4935,4635e" filled="f" stroked="t" strokeweight=".706329pt" strokecolor="#4B4B4B">
                <v:path arrowok="t"/>
              </v:shape>
            </v:group>
            <v:group style="position:absolute;left:6319;top:4873;width:1045;height:2" coordorigin="6319,4873" coordsize="1045,2">
              <v:shape style="position:absolute;left:6319;top:4873;width:1045;height:2" coordorigin="6319,4873" coordsize="1045,0" path="m6319,4873l7365,4873e" filled="f" stroked="t" strokeweight=".235443pt" strokecolor="#000000">
                <v:path arrowok="t"/>
              </v:shape>
            </v:group>
            <v:group style="position:absolute;left:7365;top:4873;width:937;height:2" coordorigin="7365,4873" coordsize="937,2">
              <v:shape style="position:absolute;left:7365;top:4873;width:937;height:2" coordorigin="7365,4873" coordsize="937,0" path="m7365,4873l8302,4873e" filled="f" stroked="t" strokeweight=".235443pt" strokecolor="#545454">
                <v:path arrowok="t"/>
              </v:shape>
            </v:group>
            <v:group style="position:absolute;left:8302;top:4873;width:1577;height:2" coordorigin="8302,4873" coordsize="1577,2">
              <v:shape style="position:absolute;left:8302;top:4873;width:1577;height:2" coordorigin="8302,4873" coordsize="1577,0" path="m8302,4873l9879,4873e" filled="f" stroked="t" strokeweight=".235443pt" strokecolor="#000000">
                <v:path arrowok="t"/>
              </v:shape>
            </v:group>
            <v:group style="position:absolute;left:9879;top:4873;width:1582;height:2" coordorigin="9879,4873" coordsize="1582,2">
              <v:shape style="position:absolute;left:9879;top:4873;width:1582;height:2" coordorigin="9879,4873" coordsize="1582,0" path="m9879,4873l11461,4873e" filled="f" stroked="t" strokeweight=".235443pt" strokecolor="#6B6B6B">
                <v:path arrowok="t"/>
              </v:shape>
            </v:group>
            <v:group style="position:absolute;left:4930;top:5151;width:6550;height:2" coordorigin="4930,5151" coordsize="6550,2">
              <v:shape style="position:absolute;left:4930;top:5151;width:6550;height:2" coordorigin="4930,5151" coordsize="6550,0" path="m4930,5151l11480,5151e" filled="f" stroked="t" strokeweight=".941772pt" strokecolor="#545454">
                <v:path arrowok="t"/>
              </v:shape>
            </v:group>
            <v:group style="position:absolute;left:396;top:5110;width:2;height:299" coordorigin="396,5110" coordsize="2,299">
              <v:shape style="position:absolute;left:396;top:5110;width:2;height:299" coordorigin="396,5110" coordsize="0,299" path="m396,5410l396,5110e" filled="f" stroked="t" strokeweight=".706329pt" strokecolor="#383838">
                <v:path arrowok="t"/>
              </v:shape>
            </v:group>
            <v:group style="position:absolute;left:4935;top:5110;width:2;height:299" coordorigin="4935,5110" coordsize="2,299">
              <v:shape style="position:absolute;left:4935;top:5110;width:2;height:299" coordorigin="4935,5110" coordsize="0,299" path="m4935,5410l4935,5110e" filled="f" stroked="t" strokeweight=".470886pt" strokecolor="#2F2F2F">
                <v:path arrowok="t"/>
              </v:shape>
            </v:group>
            <v:group style="position:absolute;left:4930;top:5393;width:6545;height:2" coordorigin="4930,5393" coordsize="6545,2">
              <v:shape style="position:absolute;left:4930;top:5393;width:6545;height:2" coordorigin="4930,5393" coordsize="6545,0" path="m4930,5393l11475,5393e" filled="f" stroked="t" strokeweight=".941772pt" strokecolor="#4B4B4B">
                <v:path arrowok="t"/>
              </v:shape>
            </v:group>
            <v:group style="position:absolute;left:2402;top:5602;width:881;height:2" coordorigin="2402,5602" coordsize="881,2">
              <v:shape style="position:absolute;left:2402;top:5602;width:881;height:2" coordorigin="2402,5602" coordsize="881,0" path="m2402,5602l3282,5602e" filled="f" stroked="t" strokeweight=".941772pt" strokecolor="#4B4B4B">
                <v:path arrowok="t"/>
              </v:shape>
            </v:group>
            <v:group style="position:absolute;left:3226;top:5605;width:221;height:2" coordorigin="3226,5605" coordsize="221,2">
              <v:shape style="position:absolute;left:3226;top:5605;width:221;height:2" coordorigin="3226,5605" coordsize="221,0" path="m3226,5605l3447,5605e" filled="f" stroked="t" strokeweight=".470886pt" strokecolor="#3B3B3B">
                <v:path arrowok="t"/>
              </v:shape>
            </v:group>
            <v:group style="position:absolute;left:3390;top:5605;width:1413;height:2" coordorigin="3390,5605" coordsize="1413,2">
              <v:shape style="position:absolute;left:3390;top:5605;width:1413;height:2" coordorigin="3390,5605" coordsize="1413,0" path="m3390,5605l4803,5605e" filled="f" stroked="t" strokeweight=".941772pt" strokecolor="#4F4F4F">
                <v:path arrowok="t"/>
              </v:shape>
            </v:group>
            <v:group style="position:absolute;left:4747;top:5605;width:217;height:2" coordorigin="4747,5605" coordsize="217,2">
              <v:shape style="position:absolute;left:4747;top:5605;width:217;height:2" coordorigin="4747,5605" coordsize="217,0" path="m4747,5605l4963,5605e" filled="f" stroked="t" strokeweight=".470886pt" strokecolor="#343434">
                <v:path arrowok="t"/>
              </v:shape>
            </v:group>
            <v:group style="position:absolute;left:4935;top:5353;width:2;height:509" coordorigin="4935,5353" coordsize="2,509">
              <v:shape style="position:absolute;left:4935;top:5353;width:2;height:509" coordorigin="4935,5353" coordsize="0,509" path="m4935,5862l4935,5353e" filled="f" stroked="t" strokeweight=".941772pt" strokecolor="#545454">
                <v:path arrowok="t"/>
              </v:shape>
            </v:group>
            <v:group style="position:absolute;left:4893;top:5612;width:6588;height:2" coordorigin="4893,5612" coordsize="6588,2">
              <v:shape style="position:absolute;left:4893;top:5612;width:6588;height:2" coordorigin="4893,5612" coordsize="6588,0" path="m4893,5612l11480,5612e" filled="f" stroked="t" strokeweight=".706329pt" strokecolor="#4F4F4F">
                <v:path arrowok="t"/>
              </v:shape>
            </v:group>
            <v:group style="position:absolute;left:391;top:5828;width:504;height:2" coordorigin="391,5828" coordsize="504,2">
              <v:shape style="position:absolute;left:391;top:5828;width:504;height:2" coordorigin="391,5828" coordsize="504,0" path="m391,5828l895,5828e" filled="f" stroked="t" strokeweight=".941772pt" strokecolor="#5B5B5B">
                <v:path arrowok="t"/>
              </v:shape>
            </v:group>
            <v:group style="position:absolute;left:838;top:5828;width:381;height:2" coordorigin="838,5828" coordsize="381,2">
              <v:shape style="position:absolute;left:838;top:5828;width:381;height:2" coordorigin="838,5828" coordsize="381,0" path="m838,5828l1220,5828e" filled="f" stroked="t" strokeweight=".470886pt" strokecolor="#4F4F4F">
                <v:path arrowok="t"/>
              </v:shape>
            </v:group>
            <v:group style="position:absolute;left:1163;top:5828;width:235;height:2" coordorigin="1163,5828" coordsize="235,2">
              <v:shape style="position:absolute;left:1163;top:5828;width:235;height:2" coordorigin="1163,5828" coordsize="235,0" path="m1163,5828l1399,5828e" filled="f" stroked="t" strokeweight=".706329pt" strokecolor="#A0A0A0">
                <v:path arrowok="t"/>
              </v:shape>
            </v:group>
            <v:group style="position:absolute;left:1286;top:5831;width:669;height:2" coordorigin="1286,5831" coordsize="669,2">
              <v:shape style="position:absolute;left:1286;top:5831;width:669;height:2" coordorigin="1286,5831" coordsize="669,0" path="m1286,5831l1954,5831e" filled="f" stroked="t" strokeweight=".941772pt" strokecolor="#676767">
                <v:path arrowok="t"/>
              </v:shape>
            </v:group>
            <v:group style="position:absolute;left:1559;top:5838;width:9922;height:2" coordorigin="1559,5838" coordsize="9922,2">
              <v:shape style="position:absolute;left:1559;top:5838;width:9922;height:2" coordorigin="1559,5838" coordsize="9922,0" path="m1559,5838l11480,5838e" filled="f" stroked="t" strokeweight=".941772pt" strokecolor="#4B4B4B">
                <v:path arrowok="t"/>
              </v:shape>
            </v:group>
            <v:group style="position:absolute;left:4937;top:5790;width:2;height:299" coordorigin="4937,5790" coordsize="2,299">
              <v:shape style="position:absolute;left:4937;top:5790;width:2;height:299" coordorigin="4937,5790" coordsize="0,299" path="m4937,6090l4937,5790e" filled="f" stroked="t" strokeweight=".470886pt" strokecolor="#3F3F3F">
                <v:path arrowok="t"/>
              </v:shape>
            </v:group>
            <v:group style="position:absolute;left:7798;top:5833;width:2;height:257" coordorigin="7798,5833" coordsize="2,257">
              <v:shape style="position:absolute;left:7798;top:5833;width:2;height:257" coordorigin="7798,5833" coordsize="0,257" path="m7798,6090l7798,5833e" filled="f" stroked="t" strokeweight=".470886pt" strokecolor="#3F3F3F">
                <v:path arrowok="t"/>
              </v:shape>
            </v:group>
            <v:group style="position:absolute;left:2402;top:6254;width:1276;height:2" coordorigin="2402,6254" coordsize="1276,2">
              <v:shape style="position:absolute;left:2402;top:6254;width:1276;height:2" coordorigin="2402,6254" coordsize="1276,0" path="m2402,6254l3678,6254e" filled="f" stroked="t" strokeweight=".706329pt" strokecolor="#484848">
                <v:path arrowok="t"/>
              </v:shape>
            </v:group>
            <v:group style="position:absolute;left:3485;top:6256;width:7996;height:2" coordorigin="3485,6256" coordsize="7996,2">
              <v:shape style="position:absolute;left:3485;top:6256;width:7996;height:2" coordorigin="3485,6256" coordsize="7996,0" path="m3485,6256l11480,6256e" filled="f" stroked="t" strokeweight=".941772pt" strokecolor="#4B4B4B">
                <v:path arrowok="t"/>
              </v:shape>
            </v:group>
            <v:group style="position:absolute;left:4937;top:6033;width:2;height:447" coordorigin="4937,6033" coordsize="2,447">
              <v:shape style="position:absolute;left:4937;top:6033;width:2;height:447" coordorigin="4937,6033" coordsize="0,447" path="m4937,6480l4937,6033e" filled="f" stroked="t" strokeweight=".941772pt" strokecolor="#545454">
                <v:path arrowok="t"/>
              </v:shape>
            </v:group>
            <v:group style="position:absolute;left:2397;top:6475;width:9083;height:2" coordorigin="2397,6475" coordsize="9083,2">
              <v:shape style="position:absolute;left:2397;top:6475;width:9083;height:2" coordorigin="2397,6475" coordsize="9083,0" path="m2397,6475l11480,6475e" filled="f" stroked="t" strokeweight=".941772pt" strokecolor="#4B4B4B">
                <v:path arrowok="t"/>
              </v:shape>
            </v:group>
            <v:group style="position:absolute;left:7800;top:6028;width:2;height:461" coordorigin="7800,6028" coordsize="2,461">
              <v:shape style="position:absolute;left:7800;top:6028;width:2;height:461" coordorigin="7800,6028" coordsize="0,461" path="m7800,6489l7800,6028e" filled="f" stroked="t" strokeweight=".706329pt" strokecolor="#4F4F4F">
                <v:path arrowok="t"/>
              </v:shape>
            </v:group>
            <v:group style="position:absolute;left:391;top:6677;width:829;height:2" coordorigin="391,6677" coordsize="829,2">
              <v:shape style="position:absolute;left:391;top:6677;width:829;height:2" coordorigin="391,6677" coordsize="829,0" path="m391,6677l1220,6677e" filled="f" stroked="t" strokeweight=".706329pt" strokecolor="#4F4F4F">
                <v:path arrowok="t"/>
              </v:shape>
            </v:group>
            <v:group style="position:absolute;left:407;top:6456;width:2;height:8914" coordorigin="407,6456" coordsize="2,8914">
              <v:shape style="position:absolute;left:407;top:6456;width:2;height:8914" coordorigin="407,6456" coordsize="0,8914" path="m407,15369l407,6456e" filled="f" stroked="t" strokeweight=".706329pt" strokecolor="#545454">
                <v:path arrowok="t"/>
              </v:shape>
            </v:group>
            <v:group style="position:absolute;left:1163;top:6679;width:235;height:2" coordorigin="1163,6679" coordsize="235,2">
              <v:shape style="position:absolute;left:1163;top:6679;width:235;height:2" coordorigin="1163,6679" coordsize="235,0" path="m1163,6679l1399,6679e" filled="f" stroked="t" strokeweight=".470886pt" strokecolor="#3F3F3F">
                <v:path arrowok="t"/>
              </v:shape>
            </v:group>
            <v:group style="position:absolute;left:1342;top:6684;width:5472;height:2" coordorigin="1342,6684" coordsize="5472,2">
              <v:shape style="position:absolute;left:1342;top:6684;width:5472;height:2" coordorigin="1342,6684" coordsize="5472,0" path="m1342,6684l6814,6684e" filled="f" stroked="t" strokeweight=".941772pt" strokecolor="#4F4F4F">
                <v:path arrowok="t"/>
              </v:shape>
            </v:group>
            <v:group style="position:absolute;left:6757;top:6689;width:226;height:2" coordorigin="6757,6689" coordsize="226,2">
              <v:shape style="position:absolute;left:6757;top:6689;width:226;height:2" coordorigin="6757,6689" coordsize="226,0" path="m6757,6689l6983,6689e" filled="f" stroked="t" strokeweight=".470886pt" strokecolor="#2F2F2F">
                <v:path arrowok="t"/>
              </v:shape>
            </v:group>
            <v:group style="position:absolute;left:6922;top:6691;width:4558;height:2" coordorigin="6922,6691" coordsize="4558,2">
              <v:shape style="position:absolute;left:6922;top:6691;width:4558;height:2" coordorigin="6922,6691" coordsize="4558,0" path="m6922,6691l11480,6691e" filled="f" stroked="t" strokeweight=".706329pt" strokecolor="#484848">
                <v:path arrowok="t"/>
              </v:shape>
            </v:group>
            <v:group style="position:absolute;left:396;top:7098;width:2039;height:2" coordorigin="396,7098" coordsize="2039,2">
              <v:shape style="position:absolute;left:396;top:7098;width:2039;height:2" coordorigin="396,7098" coordsize="2039,0" path="m396,7098l2434,7098e" filled="f" stroked="t" strokeweight=".706329pt" strokecolor="#545454">
                <v:path arrowok="t"/>
              </v:shape>
            </v:group>
            <v:group style="position:absolute;left:2364;top:7109;width:9121;height:2" coordorigin="2364,7109" coordsize="9121,2">
              <v:shape style="position:absolute;left:2364;top:7109;width:9121;height:2" coordorigin="2364,7109" coordsize="9121,0" path="m2364,7109l11485,7109e" filled="f" stroked="t" strokeweight=".706329pt" strokecolor="#4B4B4B">
                <v:path arrowok="t"/>
              </v:shape>
            </v:group>
            <v:group style="position:absolute;left:4942;top:7102;width:2;height:518" coordorigin="4942,7102" coordsize="2,518">
              <v:shape style="position:absolute;left:4942;top:7102;width:2;height:518" coordorigin="4942,7102" coordsize="0,518" path="m4942,7620l4942,7102e" filled="f" stroked="t" strokeweight=".706329pt" strokecolor="#575757">
                <v:path arrowok="t"/>
              </v:shape>
            </v:group>
            <v:group style="position:absolute;left:4930;top:7331;width:6555;height:2" coordorigin="4930,7331" coordsize="6555,2">
              <v:shape style="position:absolute;left:4930;top:7331;width:6555;height:2" coordorigin="4930,7331" coordsize="6555,0" path="m4930,7331l11485,7331e" filled="f" stroked="t" strokeweight=".706329pt" strokecolor="#4B4B4B">
                <v:path arrowok="t"/>
              </v:shape>
            </v:group>
            <v:group style="position:absolute;left:4935;top:7544;width:6550;height:2" coordorigin="4935,7544" coordsize="6550,2">
              <v:shape style="position:absolute;left:4935;top:7544;width:6550;height:2" coordorigin="4935,7544" coordsize="6550,0" path="m4935,7544l11485,7544e" filled="f" stroked="t" strokeweight=".706329pt" strokecolor="#4B4B4B">
                <v:path arrowok="t"/>
              </v:shape>
            </v:group>
            <v:group style="position:absolute;left:396;top:7756;width:2039;height:2" coordorigin="396,7756" coordsize="2039,2">
              <v:shape style="position:absolute;left:396;top:7756;width:2039;height:2" coordorigin="396,7756" coordsize="2039,0" path="m396,7756l2434,7756e" filled="f" stroked="t" strokeweight=".941772pt" strokecolor="#606060">
                <v:path arrowok="t"/>
              </v:shape>
            </v:group>
            <v:group style="position:absolute;left:2364;top:7761;width:518;height:2" coordorigin="2364,7761" coordsize="518,2">
              <v:shape style="position:absolute;left:2364;top:7761;width:518;height:2" coordorigin="2364,7761" coordsize="518,0" path="m2364,7761l2882,7761e" filled="f" stroked="t" strokeweight=".706329pt" strokecolor="#3F3F3F">
                <v:path arrowok="t"/>
              </v:shape>
            </v:group>
            <v:group style="position:absolute;left:2755;top:7763;width:527;height:2" coordorigin="2755,7763" coordsize="527,2">
              <v:shape style="position:absolute;left:2755;top:7763;width:527;height:2" coordorigin="2755,7763" coordsize="527,0" path="m2755,7763l3282,7763e" filled="f" stroked="t" strokeweight=".941772pt" strokecolor="#545454">
                <v:path arrowok="t"/>
              </v:shape>
            </v:group>
            <v:group style="position:absolute;left:3226;top:7763;width:221;height:2" coordorigin="3226,7763" coordsize="221,2">
              <v:shape style="position:absolute;left:3226;top:7763;width:221;height:2" coordorigin="3226,7763" coordsize="221,0" path="m3226,7763l3447,7763e" filled="f" stroked="t" strokeweight=".470886pt" strokecolor="#383838">
                <v:path arrowok="t"/>
              </v:shape>
            </v:group>
            <v:group style="position:absolute;left:3390;top:7763;width:174;height:2" coordorigin="3390,7763" coordsize="174,2">
              <v:shape style="position:absolute;left:3390;top:7763;width:174;height:2" coordorigin="3390,7763" coordsize="174,0" path="m3390,7763l3565,7763e" filled="f" stroked="t" strokeweight=".470886pt" strokecolor="#1F1F1F">
                <v:path arrowok="t"/>
              </v:shape>
            </v:group>
            <v:group style="position:absolute;left:3508;top:7763;width:1295;height:2" coordorigin="3508,7763" coordsize="1295,2">
              <v:shape style="position:absolute;left:3508;top:7763;width:1295;height:2" coordorigin="3508,7763" coordsize="1295,0" path="m3508,7763l4803,7763e" filled="f" stroked="t" strokeweight=".706329pt" strokecolor="#4F4F4F">
                <v:path arrowok="t"/>
              </v:shape>
            </v:group>
            <v:group style="position:absolute;left:4747;top:7763;width:217;height:2" coordorigin="4747,7763" coordsize="217,2">
              <v:shape style="position:absolute;left:4747;top:7763;width:217;height:2" coordorigin="4747,7763" coordsize="217,0" path="m4747,7763l4963,7763e" filled="f" stroked="t" strokeweight=".470886pt" strokecolor="#3B3B3B">
                <v:path arrowok="t"/>
              </v:shape>
            </v:group>
            <v:group style="position:absolute;left:4942;top:7506;width:2;height:266" coordorigin="4942,7506" coordsize="2,266">
              <v:shape style="position:absolute;left:4942;top:7506;width:2;height:266" coordorigin="4942,7506" coordsize="0,266" path="m4942,7773l4942,7506e" filled="f" stroked="t" strokeweight=".470886pt" strokecolor="#444444">
                <v:path arrowok="t"/>
              </v:shape>
            </v:group>
            <v:group style="position:absolute;left:4893;top:7765;width:3993;height:2" coordorigin="4893,7765" coordsize="3993,2">
              <v:shape style="position:absolute;left:4893;top:7765;width:3993;height:2" coordorigin="4893,7765" coordsize="3993,0" path="m4893,7765l8886,7765e" filled="f" stroked="t" strokeweight=".706329pt" strokecolor="#545454">
                <v:path arrowok="t"/>
              </v:shape>
            </v:group>
            <v:group style="position:absolute;left:8829;top:7763;width:283;height:2" coordorigin="8829,7763" coordsize="283,2">
              <v:shape style="position:absolute;left:8829;top:7763;width:283;height:2" coordorigin="8829,7763" coordsize="283,0" path="m8829,7763l9112,7763e" filled="f" stroked="t" strokeweight=".470886pt" strokecolor="#343434">
                <v:path arrowok="t"/>
              </v:shape>
            </v:group>
            <v:group style="position:absolute;left:9055;top:7763;width:2430;height:2" coordorigin="9055,7763" coordsize="2430,2">
              <v:shape style="position:absolute;left:9055;top:7763;width:2430;height:2" coordorigin="9055,7763" coordsize="2430,0" path="m9055,7763l11485,7763e" filled="f" stroked="t" strokeweight=".706329pt" strokecolor="#4F4F4F">
                <v:path arrowok="t"/>
              </v:shape>
            </v:group>
            <v:group style="position:absolute;left:2413;top:7749;width:2;height:471" coordorigin="2413,7749" coordsize="2,471">
              <v:shape style="position:absolute;left:2413;top:7749;width:2;height:471" coordorigin="2413,7749" coordsize="0,471" path="m2413,8219l2413,7749e" filled="f" stroked="t" strokeweight=".470886pt" strokecolor="#343434">
                <v:path arrowok="t"/>
              </v:shape>
            </v:group>
            <v:group style="position:absolute;left:391;top:8552;width:1869;height:2" coordorigin="391,8552" coordsize="1869,2">
              <v:shape style="position:absolute;left:391;top:8552;width:1869;height:2" coordorigin="391,8552" coordsize="1869,0" path="m391,8552l2260,8552e" filled="f" stroked="t" strokeweight=".706329pt" strokecolor="#606060">
                <v:path arrowok="t"/>
              </v:shape>
            </v:group>
            <v:group style="position:absolute;left:1163;top:8557;width:235;height:2" coordorigin="1163,8557" coordsize="235,2">
              <v:shape style="position:absolute;left:1163;top:8557;width:235;height:2" coordorigin="1163,8557" coordsize="235,0" path="m1163,8557l1399,8557e" filled="f" stroked="t" strokeweight=".941772pt" strokecolor="#B3B3B3">
                <v:path arrowok="t"/>
              </v:shape>
            </v:group>
            <v:group style="position:absolute;left:1728;top:8559;width:5086;height:2" coordorigin="1728,8559" coordsize="5086,2">
              <v:shape style="position:absolute;left:1728;top:8559;width:5086;height:2" coordorigin="1728,8559" coordsize="5086,0" path="m1728,8559l6814,8559e" filled="f" stroked="t" strokeweight=".706329pt" strokecolor="#4B4B4B">
                <v:path arrowok="t"/>
              </v:shape>
            </v:group>
            <v:group style="position:absolute;left:2411;top:8162;width:2;height:423" coordorigin="2411,8162" coordsize="2,423">
              <v:shape style="position:absolute;left:2411;top:8162;width:2;height:423" coordorigin="2411,8162" coordsize="0,423" path="m2411,8586l2411,8162e" filled="f" stroked="t" strokeweight=".941772pt" strokecolor="#4B4B4B">
                <v:path arrowok="t"/>
              </v:shape>
            </v:group>
            <v:group style="position:absolute;left:6757;top:8562;width:226;height:2" coordorigin="6757,8562" coordsize="226,2">
              <v:shape style="position:absolute;left:6757;top:8562;width:226;height:2" coordorigin="6757,8562" coordsize="226,0" path="m6757,8562l6983,8562e" filled="f" stroked="t" strokeweight=".470886pt" strokecolor="#1F1F1F">
                <v:path arrowok="t"/>
              </v:shape>
            </v:group>
            <v:group style="position:absolute;left:6927;top:8559;width:1959;height:2" coordorigin="6927,8559" coordsize="1959,2">
              <v:shape style="position:absolute;left:6927;top:8559;width:1959;height:2" coordorigin="6927,8559" coordsize="1959,0" path="m6927,8559l8886,8559e" filled="f" stroked="t" strokeweight=".941772pt" strokecolor="#4B4B4B">
                <v:path arrowok="t"/>
              </v:shape>
            </v:group>
            <v:group style="position:absolute;left:8829;top:8562;width:283;height:2" coordorigin="8829,8562" coordsize="283,2">
              <v:shape style="position:absolute;left:8829;top:8562;width:283;height:2" coordorigin="8829,8562" coordsize="283,0" path="m8829,8562l9112,8562e" filled="f" stroked="t" strokeweight=".470886pt" strokecolor="#282828">
                <v:path arrowok="t"/>
              </v:shape>
            </v:group>
            <v:group style="position:absolute;left:9055;top:8559;width:2434;height:2" coordorigin="9055,8559" coordsize="2434,2">
              <v:shape style="position:absolute;left:9055;top:8559;width:2434;height:2" coordorigin="9055,8559" coordsize="2434,0" path="m9055,8559l11490,8559e" filled="f" stroked="t" strokeweight=".941772pt" strokecolor="#484848">
                <v:path arrowok="t"/>
              </v:shape>
            </v:group>
            <v:group style="position:absolute;left:2411;top:8514;width:2;height:309" coordorigin="2411,8514" coordsize="2,309">
              <v:shape style="position:absolute;left:2411;top:8514;width:2;height:309" coordorigin="2411,8514" coordsize="0,309" path="m2411,8823l2411,8514e" filled="f" stroked="t" strokeweight=".470886pt" strokecolor="#2B2B2B">
                <v:path arrowok="t"/>
              </v:shape>
            </v:group>
            <v:group style="position:absolute;left:2418;top:6356;width:2;height:9013" coordorigin="2418,6356" coordsize="2,9013">
              <v:shape style="position:absolute;left:2418;top:6356;width:2;height:9013" coordorigin="2418,6356" coordsize="0,9013" path="m2418,15369l2418,6356e" filled="f" stroked="t" strokeweight=".706329pt" strokecolor="#484848">
                <v:path arrowok="t"/>
              </v:shape>
            </v:group>
            <v:group style="position:absolute;left:11480;top:8766;width:2;height:257" coordorigin="11480,8766" coordsize="2,257">
              <v:shape style="position:absolute;left:11480;top:8766;width:2;height:257" coordorigin="11480,8766" coordsize="0,257" path="m11480,9023l11480,8766e" filled="f" stroked="t" strokeweight=".470886pt" strokecolor="#2F2F2F">
                <v:path arrowok="t"/>
              </v:shape>
            </v:group>
            <v:group style="position:absolute;left:391;top:9432;width:1215;height:2" coordorigin="391,9432" coordsize="1215,2">
              <v:shape style="position:absolute;left:391;top:9432;width:1215;height:2" coordorigin="391,9432" coordsize="1215,0" path="m391,9432l1606,9432e" filled="f" stroked="t" strokeweight=".706329pt" strokecolor="#676767">
                <v:path arrowok="t"/>
              </v:shape>
            </v:group>
            <v:group style="position:absolute;left:1342;top:9434;width:5472;height:2" coordorigin="1342,9434" coordsize="5472,2">
              <v:shape style="position:absolute;left:1342;top:9434;width:5472;height:2" coordorigin="1342,9434" coordsize="5472,0" path="m1342,9434l6814,9434e" filled="f" stroked="t" strokeweight=".706329pt" strokecolor="#4F4F4F">
                <v:path arrowok="t"/>
              </v:shape>
            </v:group>
            <v:group style="position:absolute;left:6757;top:9436;width:226;height:2" coordorigin="6757,9436" coordsize="226,2">
              <v:shape style="position:absolute;left:6757;top:9436;width:226;height:2" coordorigin="6757,9436" coordsize="226,0" path="m6757,9436l6983,9436e" filled="f" stroked="t" strokeweight=".470886pt" strokecolor="#383838">
                <v:path arrowok="t"/>
              </v:shape>
            </v:group>
            <v:group style="position:absolute;left:6927;top:9434;width:1959;height:2" coordorigin="6927,9434" coordsize="1959,2">
              <v:shape style="position:absolute;left:6927;top:9434;width:1959;height:2" coordorigin="6927,9434" coordsize="1959,0" path="m6927,9434l8886,9434e" filled="f" stroked="t" strokeweight=".941772pt" strokecolor="#4B4B4B">
                <v:path arrowok="t"/>
              </v:shape>
            </v:group>
            <v:group style="position:absolute;left:8829;top:9436;width:283;height:2" coordorigin="8829,9436" coordsize="283,2">
              <v:shape style="position:absolute;left:8829;top:9436;width:283;height:2" coordorigin="8829,9436" coordsize="283,0" path="m8829,9436l9112,9436e" filled="f" stroked="t" strokeweight=".470886pt" strokecolor="#2B2B2B">
                <v:path arrowok="t"/>
              </v:shape>
            </v:group>
            <v:group style="position:absolute;left:9055;top:9434;width:2430;height:2" coordorigin="9055,9434" coordsize="2430,2">
              <v:shape style="position:absolute;left:9055;top:9434;width:2430;height:2" coordorigin="9055,9434" coordsize="2430,0" path="m9055,9434l11485,9434e" filled="f" stroked="t" strokeweight=".941772pt" strokecolor="#4F4F4F">
                <v:path arrowok="t"/>
              </v:shape>
            </v:group>
            <v:group style="position:absolute;left:11478;top:8952;width:2;height:1959" coordorigin="11478,8952" coordsize="2,1959">
              <v:shape style="position:absolute;left:11478;top:8952;width:2;height:1959" coordorigin="11478,8952" coordsize="0,1959" path="m11478,10910l11478,8952e" filled="f" stroked="t" strokeweight=".706329pt" strokecolor="#444444">
                <v:path arrowok="t"/>
              </v:shape>
            </v:group>
            <v:group style="position:absolute;left:396;top:9769;width:1003;height:2" coordorigin="396,9769" coordsize="1003,2">
              <v:shape style="position:absolute;left:396;top:9769;width:1003;height:2" coordorigin="396,9769" coordsize="1003,0" path="m396,9769l1399,9769e" filled="f" stroked="t" strokeweight=".706329pt" strokecolor="#777777">
                <v:path arrowok="t"/>
              </v:shape>
            </v:group>
            <v:group style="position:absolute;left:433;top:9772;width:11052;height:2" coordorigin="433,9772" coordsize="11052,2">
              <v:shape style="position:absolute;left:433;top:9772;width:11052;height:2" coordorigin="433,9772" coordsize="11052,0" path="m433,9772l11485,9772e" filled="f" stroked="t" strokeweight=".706329pt" strokecolor="#4F4F4F">
                <v:path arrowok="t"/>
              </v:shape>
            </v:group>
            <v:group style="position:absolute;left:396;top:10005;width:3051;height:2" coordorigin="396,10005" coordsize="3051,2">
              <v:shape style="position:absolute;left:396;top:10005;width:3051;height:2" coordorigin="396,10005" coordsize="3051,0" path="m396,10005l3447,10005e" filled="f" stroked="t" strokeweight=".706329pt" strokecolor="#545454">
                <v:path arrowok="t"/>
              </v:shape>
            </v:group>
            <v:group style="position:absolute;left:3390;top:10007;width:174;height:2" coordorigin="3390,10007" coordsize="174,2">
              <v:shape style="position:absolute;left:3390;top:10007;width:174;height:2" coordorigin="3390,10007" coordsize="174,0" path="m3390,10007l3565,10007e" filled="f" stroked="t" strokeweight=".470886pt" strokecolor="#232323">
                <v:path arrowok="t"/>
              </v:shape>
            </v:group>
            <v:group style="position:absolute;left:3508;top:10009;width:1295;height:2" coordorigin="3508,10009" coordsize="1295,2">
              <v:shape style="position:absolute;left:3508;top:10009;width:1295;height:2" coordorigin="3508,10009" coordsize="1295,0" path="m3508,10009l4803,10009e" filled="f" stroked="t" strokeweight=".706329pt" strokecolor="#4B4B4B">
                <v:path arrowok="t"/>
              </v:shape>
            </v:group>
            <v:group style="position:absolute;left:4747;top:10007;width:207;height:2" coordorigin="4747,10007" coordsize="207,2">
              <v:shape style="position:absolute;left:4747;top:10007;width:207;height:2" coordorigin="4747,10007" coordsize="207,0" path="m4747,10007l4954,10007e" filled="f" stroked="t" strokeweight=".470886pt" strokecolor="#232323">
                <v:path arrowok="t"/>
              </v:shape>
            </v:group>
            <v:group style="position:absolute;left:4897;top:10007;width:3988;height:2" coordorigin="4897,10007" coordsize="3988,2">
              <v:shape style="position:absolute;left:4897;top:10007;width:3988;height:2" coordorigin="4897,10007" coordsize="3988,0" path="m4897,10007l8886,10007e" filled="f" stroked="t" strokeweight=".706329pt" strokecolor="#4F4F4F">
                <v:path arrowok="t"/>
              </v:shape>
            </v:group>
            <v:group style="position:absolute;left:8829;top:10007;width:283;height:2" coordorigin="8829,10007" coordsize="283,2">
              <v:shape style="position:absolute;left:8829;top:10007;width:283;height:2" coordorigin="8829,10007" coordsize="283,0" path="m8829,10007l9112,10007e" filled="f" stroked="t" strokeweight=".470886pt" strokecolor="#383838">
                <v:path arrowok="t"/>
              </v:shape>
            </v:group>
            <v:group style="position:absolute;left:9041;top:10005;width:2444;height:2" coordorigin="9041,10005" coordsize="2444,2">
              <v:shape style="position:absolute;left:9041;top:10005;width:2444;height:2" coordorigin="9041,10005" coordsize="2444,0" path="m9041,10005l11485,10005e" filled="f" stroked="t" strokeweight=".941772pt" strokecolor="#4F4F4F">
                <v:path arrowok="t"/>
              </v:shape>
            </v:group>
            <v:group style="position:absolute;left:396;top:10478;width:829;height:2" coordorigin="396,10478" coordsize="829,2">
              <v:shape style="position:absolute;left:396;top:10478;width:829;height:2" coordorigin="396,10478" coordsize="829,0" path="m396,10478l1224,10478e" filled="f" stroked="t" strokeweight=".706329pt" strokecolor="#9C9C9C">
                <v:path arrowok="t"/>
              </v:shape>
            </v:group>
            <v:group style="position:absolute;left:1431;top:10485;width:2015;height:2" coordorigin="1431,10485" coordsize="2015,2">
              <v:shape style="position:absolute;left:1431;top:10485;width:2015;height:2" coordorigin="1431,10485" coordsize="2015,0" path="m1431,10485l3447,10485e" filled="f" stroked="t" strokeweight=".706329pt" strokecolor="#545454">
                <v:path arrowok="t"/>
              </v:shape>
            </v:group>
            <v:group style="position:absolute;left:3390;top:10482;width:174;height:2" coordorigin="3390,10482" coordsize="174,2">
              <v:shape style="position:absolute;left:3390;top:10482;width:174;height:2" coordorigin="3390,10482" coordsize="174,0" path="m3390,10482l3565,10482e" filled="f" stroked="t" strokeweight=".470886pt" strokecolor="#3B3B3B">
                <v:path arrowok="t"/>
              </v:shape>
            </v:group>
            <v:group style="position:absolute;left:3508;top:10482;width:494;height:2" coordorigin="3508,10482" coordsize="494,2">
              <v:shape style="position:absolute;left:3508;top:10482;width:494;height:2" coordorigin="3508,10482" coordsize="494,0" path="m3508,10482l4003,10482e" filled="f" stroked="t" strokeweight=".941772pt" strokecolor="#4F4F4F">
                <v:path arrowok="t"/>
              </v:shape>
            </v:group>
            <v:group style="position:absolute;left:3946;top:10482;width:221;height:2" coordorigin="3946,10482" coordsize="221,2">
              <v:shape style="position:absolute;left:3946;top:10482;width:221;height:2" coordorigin="3946,10482" coordsize="221,0" path="m3946,10482l4167,10482e" filled="f" stroked="t" strokeweight=".470886pt" strokecolor="#282828">
                <v:path arrowok="t"/>
              </v:shape>
            </v:group>
            <v:group style="position:absolute;left:4111;top:10482;width:692;height:2" coordorigin="4111,10482" coordsize="692,2">
              <v:shape style="position:absolute;left:4111;top:10482;width:692;height:2" coordorigin="4111,10482" coordsize="692,0" path="m4111,10482l4803,10482e" filled="f" stroked="t" strokeweight=".706329pt" strokecolor="#4F4F4F">
                <v:path arrowok="t"/>
              </v:shape>
            </v:group>
            <v:group style="position:absolute;left:4747;top:10482;width:207;height:2" coordorigin="4747,10482" coordsize="207,2">
              <v:shape style="position:absolute;left:4747;top:10482;width:207;height:2" coordorigin="4747,10482" coordsize="207,0" path="m4747,10482l4954,10482e" filled="f" stroked="t" strokeweight=".470886pt" strokecolor="#2F2F2F">
                <v:path arrowok="t"/>
              </v:shape>
            </v:group>
            <v:group style="position:absolute;left:4897;top:10482;width:1917;height:2" coordorigin="4897,10482" coordsize="1917,2">
              <v:shape style="position:absolute;left:4897;top:10482;width:1917;height:2" coordorigin="4897,10482" coordsize="1917,0" path="m4897,10482l6814,10482e" filled="f" stroked="t" strokeweight=".706329pt" strokecolor="#545454">
                <v:path arrowok="t"/>
              </v:shape>
            </v:group>
            <v:group style="position:absolute;left:6757;top:10482;width:226;height:2" coordorigin="6757,10482" coordsize="226,2">
              <v:shape style="position:absolute;left:6757;top:10482;width:226;height:2" coordorigin="6757,10482" coordsize="226,0" path="m6757,10482l6983,10482e" filled="f" stroked="t" strokeweight=".470886pt" strokecolor="#181818">
                <v:path arrowok="t"/>
              </v:shape>
            </v:group>
            <v:group style="position:absolute;left:6927;top:10480;width:4558;height:2" coordorigin="6927,10480" coordsize="4558,2">
              <v:shape style="position:absolute;left:6927;top:10480;width:4558;height:2" coordorigin="6927,10480" coordsize="4558,0" path="m6927,10480l11485,10480e" filled="f" stroked="t" strokeweight=".941772pt" strokecolor="#4B4B4B">
                <v:path arrowok="t"/>
              </v:shape>
            </v:group>
            <v:group style="position:absolute;left:1756;top:10739;width:650;height:2" coordorigin="1756,10739" coordsize="650,2">
              <v:shape style="position:absolute;left:1756;top:10739;width:650;height:2" coordorigin="1756,10739" coordsize="650,0" path="m1756,10739l2406,10739e" filled="f" stroked="t" strokeweight=".235443pt" strokecolor="#6B6B6B">
                <v:path arrowok="t"/>
              </v:shape>
            </v:group>
            <v:group style="position:absolute;left:2392;top:10739;width:461;height:2" coordorigin="2392,10739" coordsize="461,2">
              <v:shape style="position:absolute;left:2392;top:10739;width:461;height:2" coordorigin="2392,10739" coordsize="461,0" path="m2392,10739l2854,10739e" filled="f" stroked="t" strokeweight=".706329pt" strokecolor="#838383">
                <v:path arrowok="t"/>
              </v:shape>
            </v:group>
            <v:group style="position:absolute;left:2854;top:10739;width:1036;height:2" coordorigin="2854,10739" coordsize="1036,2">
              <v:shape style="position:absolute;left:2854;top:10739;width:1036;height:2" coordorigin="2854,10739" coordsize="1036,0" path="m2854,10739l3890,10739e" filled="f" stroked="t" strokeweight=".235443pt" strokecolor="#9C9C9C">
                <v:path arrowok="t"/>
              </v:shape>
            </v:group>
            <v:group style="position:absolute;left:3890;top:10739;width:85;height:2" coordorigin="3890,10739" coordsize="85,2">
              <v:shape style="position:absolute;left:3890;top:10739;width:85;height:2" coordorigin="3890,10739" coordsize="85,0" path="m3890,10739l3974,10739e" filled="f" stroked="t" strokeweight=".235443pt" strokecolor="#000000">
                <v:path arrowok="t"/>
              </v:shape>
            </v:group>
            <v:group style="position:absolute;left:3974;top:10739;width:165;height:2" coordorigin="3974,10739" coordsize="165,2">
              <v:shape style="position:absolute;left:3974;top:10739;width:165;height:2" coordorigin="3974,10739" coordsize="165,0" path="m3974,10739l4139,10739e" filled="f" stroked="t" strokeweight=".235443pt" strokecolor="#878787">
                <v:path arrowok="t"/>
              </v:shape>
            </v:group>
            <v:group style="position:absolute;left:4139;top:10739;width:636;height:2" coordorigin="4139,10739" coordsize="636,2">
              <v:shape style="position:absolute;left:4139;top:10739;width:636;height:2" coordorigin="4139,10739" coordsize="636,0" path="m4139,10739l4775,10739e" filled="f" stroked="t" strokeweight=".235443pt" strokecolor="#676767">
                <v:path arrowok="t"/>
              </v:shape>
            </v:group>
            <v:group style="position:absolute;left:4775;top:10739;width:918;height:2" coordorigin="4775,10739" coordsize="918,2">
              <v:shape style="position:absolute;left:4775;top:10739;width:918;height:2" coordorigin="4775,10739" coordsize="918,0" path="m4775,10739l5693,10739e" filled="f" stroked="t" strokeweight=".235443pt" strokecolor="#000000">
                <v:path arrowok="t"/>
              </v:shape>
            </v:group>
            <v:group style="position:absolute;left:5693;top:10739;width:1672;height:2" coordorigin="5693,10739" coordsize="1672,2">
              <v:shape style="position:absolute;left:5693;top:10739;width:1672;height:2" coordorigin="5693,10739" coordsize="1672,0" path="m5693,10739l7365,10739e" filled="f" stroked="t" strokeweight=".235443pt" strokecolor="#4B4B4B">
                <v:path arrowok="t"/>
              </v:shape>
            </v:group>
            <v:group style="position:absolute;left:7365;top:10739;width:424;height:2" coordorigin="7365,10739" coordsize="424,2">
              <v:shape style="position:absolute;left:7365;top:10739;width:424;height:2" coordorigin="7365,10739" coordsize="424,0" path="m7365,10739l7788,10739e" filled="f" stroked="t" strokeweight=".235443pt" strokecolor="#2B2B2B">
                <v:path arrowok="t"/>
              </v:shape>
            </v:group>
            <v:group style="position:absolute;left:7788;top:10739;width:1069;height:2" coordorigin="7788,10739" coordsize="1069,2">
              <v:shape style="position:absolute;left:7788;top:10739;width:1069;height:2" coordorigin="7788,10739" coordsize="1069,0" path="m7788,10739l8857,10739e" filled="f" stroked="t" strokeweight=".235443pt" strokecolor="#000000">
                <v:path arrowok="t"/>
              </v:shape>
            </v:group>
            <v:group style="position:absolute;left:8857;top:10739;width:2599;height:2" coordorigin="8857,10739" coordsize="2599,2">
              <v:shape style="position:absolute;left:8857;top:10739;width:2599;height:2" coordorigin="8857,10739" coordsize="2599,0" path="m8857,10739l11457,10739e" filled="f" stroked="t" strokeweight=".235443pt" strokecolor="#4B4B4B">
                <v:path arrowok="t"/>
              </v:shape>
            </v:group>
            <v:group style="position:absolute;left:405;top:10711;width:2;height:195" coordorigin="405,10711" coordsize="2,195">
              <v:shape style="position:absolute;left:405;top:10711;width:2;height:195" coordorigin="405,10711" coordsize="0,195" path="m405,10905l405,10711e" filled="f" stroked="t" strokeweight=".470886pt" strokecolor="#2B2B2B">
                <v:path arrowok="t"/>
              </v:shape>
            </v:group>
            <v:group style="position:absolute;left:4925;top:10877;width:2030;height:2" coordorigin="4925,10877" coordsize="2030,2">
              <v:shape style="position:absolute;left:4925;top:10877;width:2030;height:2" coordorigin="4925,10877" coordsize="2030,0" path="m4925,10877l6955,10877e" filled="f" stroked="t" strokeweight=".235443pt" strokecolor="#000000">
                <v:path arrowok="t"/>
              </v:shape>
            </v:group>
            <v:group style="position:absolute;left:6955;top:10877;width:833;height:2" coordorigin="6955,10877" coordsize="833,2">
              <v:shape style="position:absolute;left:6955;top:10877;width:833;height:2" coordorigin="6955,10877" coordsize="833,0" path="m6955,10877l7788,10877e" filled="f" stroked="t" strokeweight=".235443pt" strokecolor="#232323">
                <v:path arrowok="t"/>
              </v:shape>
            </v:group>
            <v:group style="position:absolute;left:7367;top:10711;width:2;height:200" coordorigin="7367,10711" coordsize="2,200">
              <v:shape style="position:absolute;left:7367;top:10711;width:2;height:200" coordorigin="7367,10711" coordsize="0,200" path="m7367,10910l7367,10711e" filled="f" stroked="t" strokeweight=".470886pt" strokecolor="#343434">
                <v:path arrowok="t"/>
              </v:shape>
            </v:group>
            <v:group style="position:absolute;left:7788;top:10877;width:1069;height:2" coordorigin="7788,10877" coordsize="1069,2">
              <v:shape style="position:absolute;left:7788;top:10877;width:1069;height:2" coordorigin="7788,10877" coordsize="1069,0" path="m7788,10877l8857,10877e" filled="f" stroked="t" strokeweight=".235443pt" strokecolor="#000000">
                <v:path arrowok="t"/>
              </v:shape>
            </v:group>
            <v:group style="position:absolute;left:8857;top:10877;width:2599;height:2" coordorigin="8857,10877" coordsize="2599,2">
              <v:shape style="position:absolute;left:8857;top:10877;width:2599;height:2" coordorigin="8857,10877" coordsize="2599,0" path="m8857,10877l11457,10877e" filled="f" stroked="t" strokeweight=".235443pt" strokecolor="#8C8C8C">
                <v:path arrowok="t"/>
              </v:shape>
            </v:group>
            <v:group style="position:absolute;left:1763;top:10711;width:2;height:380" coordorigin="1763,10711" coordsize="2,380">
              <v:shape style="position:absolute;left:1763;top:10711;width:2;height:380" coordorigin="1763,10711" coordsize="0,380" path="m1763,11091l1763,10711e" filled="f" stroked="t" strokeweight=".941772pt" strokecolor="#4F4F4F">
                <v:path arrowok="t"/>
              </v:shape>
            </v:group>
            <v:group style="position:absolute;left:11480;top:10848;width:2;height:2862" coordorigin="11480,10848" coordsize="2,2862">
              <v:shape style="position:absolute;left:11480;top:10848;width:2;height:2862" coordorigin="11480,10848" coordsize="0,2862" path="m11480,13710l11480,10848e" filled="f" stroked="t" strokeweight=".470886pt" strokecolor="#676767">
                <v:path arrowok="t"/>
              </v:shape>
            </v:group>
            <v:group style="position:absolute;left:410;top:11034;width:2;height:357" coordorigin="410,11034" coordsize="2,357">
              <v:shape style="position:absolute;left:410;top:11034;width:2;height:357" coordorigin="410,11034" coordsize="0,357" path="m410,11390l410,11034e" filled="f" stroked="t" strokeweight=".470886pt" strokecolor="#3F3F3F">
                <v:path arrowok="t"/>
              </v:shape>
            </v:group>
            <v:group style="position:absolute;left:1766;top:11034;width:2;height:357" coordorigin="1766,11034" coordsize="2,357">
              <v:shape style="position:absolute;left:1766;top:11034;width:2;height:357" coordorigin="1766,11034" coordsize="0,357" path="m1766,11390l1766,11034e" filled="f" stroked="t" strokeweight=".470886pt" strokecolor="#383838">
                <v:path arrowok="t"/>
              </v:shape>
            </v:group>
            <v:group style="position:absolute;left:7372;top:10848;width:2;height:3123" coordorigin="7372,10848" coordsize="2,3123">
              <v:shape style="position:absolute;left:7372;top:10848;width:2;height:3123" coordorigin="7372,10848" coordsize="0,3123" path="m7372,13972l7372,10848e" filled="f" stroked="t" strokeweight=".706329pt" strokecolor="#444444">
                <v:path arrowok="t"/>
              </v:shape>
            </v:group>
            <v:group style="position:absolute;left:1768;top:11281;width:2;height:2263" coordorigin="1768,11281" coordsize="2,2263">
              <v:shape style="position:absolute;left:1768;top:11281;width:2;height:2263" coordorigin="1768,11281" coordsize="0,2263" path="m1768,13544l1768,11281e" filled="f" stroked="t" strokeweight=".941772pt" strokecolor="#4B4B4B">
                <v:path arrowok="t"/>
              </v:shape>
            </v:group>
            <v:group style="position:absolute;left:11452;top:11362;width:2;height:1165" coordorigin="11452,11362" coordsize="2,1165">
              <v:shape style="position:absolute;left:11452;top:11362;width:2;height:1165" coordorigin="11452,11362" coordsize="0,1165" path="m11452,12527l11452,11362e" filled="f" stroked="t" strokeweight=".235443pt" strokecolor="#000000">
                <v:path arrowok="t"/>
              </v:shape>
            </v:group>
            <v:group style="position:absolute;left:410;top:11580;width:2;height:323" coordorigin="410,11580" coordsize="2,323">
              <v:shape style="position:absolute;left:410;top:11580;width:2;height:323" coordorigin="410,11580" coordsize="0,323" path="m410,11904l410,11580e" filled="f" stroked="t" strokeweight=".470886pt" strokecolor="#3B3B3B">
                <v:path arrowok="t"/>
              </v:shape>
            </v:group>
            <v:group style="position:absolute;left:2420;top:11761;width:2;height:143" coordorigin="2420,11761" coordsize="2,143">
              <v:shape style="position:absolute;left:2420;top:11761;width:2;height:143" coordorigin="2420,11761" coordsize="0,143" path="m2420,11904l2420,11761e" filled="f" stroked="t" strokeweight=".706329pt" strokecolor="#3B3B3B">
                <v:path arrowok="t"/>
              </v:shape>
            </v:group>
            <v:group style="position:absolute;left:414;top:11847;width:2;height:181" coordorigin="414,11847" coordsize="2,181">
              <v:shape style="position:absolute;left:414;top:11847;width:2;height:181" coordorigin="414,11847" coordsize="0,181" path="m414,12027l414,11847e" filled="f" stroked="t" strokeweight=".941772pt" strokecolor="#5B5B5B">
                <v:path arrowok="t"/>
              </v:shape>
            </v:group>
            <v:group style="position:absolute;left:2425;top:11847;width:2;height:181" coordorigin="2425,11847" coordsize="2,181">
              <v:shape style="position:absolute;left:2425;top:11847;width:2;height:181" coordorigin="2425,11847" coordsize="0,181" path="m2425,12027l2425,11847e" filled="f" stroked="t" strokeweight=".470886pt" strokecolor="#2B2B2B">
                <v:path arrowok="t"/>
              </v:shape>
            </v:group>
            <v:group style="position:absolute;left:2425;top:11970;width:2;height:585" coordorigin="2425,11970" coordsize="2,585">
              <v:shape style="position:absolute;left:2425;top:11970;width:2;height:585" coordorigin="2425,11970" coordsize="0,585" path="m2425,12555l2425,11970e" filled="f" stroked="t" strokeweight=".706329pt" strokecolor="#4B4B4B">
                <v:path arrowok="t"/>
              </v:shape>
            </v:group>
            <v:group style="position:absolute;left:412;top:12241;width:2;height:314" coordorigin="412,12241" coordsize="2,314">
              <v:shape style="position:absolute;left:412;top:12241;width:2;height:314" coordorigin="412,12241" coordsize="0,314" path="m412,12555l412,12241e" filled="f" stroked="t" strokeweight=".470886pt" strokecolor="#4B4B4B">
                <v:path arrowok="t"/>
              </v:shape>
            </v:group>
            <v:group style="position:absolute;left:11483;top:12498;width:2;height:285" coordorigin="11483,12498" coordsize="2,285">
              <v:shape style="position:absolute;left:11483;top:12498;width:2;height:285" coordorigin="11483,12498" coordsize="0,285" path="m11483,12783l11483,12498e" filled="f" stroked="t" strokeweight=".470886pt" strokecolor="#878787">
                <v:path arrowok="t"/>
              </v:shape>
            </v:group>
            <v:group style="position:absolute;left:391;top:12926;width:476;height:2" coordorigin="391,12926" coordsize="476,2">
              <v:shape style="position:absolute;left:391;top:12926;width:476;height:2" coordorigin="391,12926" coordsize="476,0" path="m391,12926l866,12926e" filled="f" stroked="t" strokeweight=".235443pt" strokecolor="#3B3B3B">
                <v:path arrowok="t"/>
              </v:shape>
            </v:group>
            <v:group style="position:absolute;left:410;top:12774;width:2;height:185" coordorigin="410,12774" coordsize="2,185">
              <v:shape style="position:absolute;left:410;top:12774;width:2;height:185" coordorigin="410,12774" coordsize="0,185" path="m410,12959l410,12774e" filled="f" stroked="t" strokeweight=".706329pt" strokecolor="#5B5B5B">
                <v:path arrowok="t"/>
              </v:shape>
            </v:group>
            <v:group style="position:absolute;left:1201;top:10848;width:2;height:4383" coordorigin="1201,10848" coordsize="2,4383">
              <v:shape style="position:absolute;left:1201;top:10848;width:2;height:4383" coordorigin="1201,10848" coordsize="0,4383" path="m1201,15231l1201,10848e" filled="f" stroked="t" strokeweight=".706329pt" strokecolor="#8C8C8C">
                <v:path arrowok="t"/>
              </v:shape>
            </v:group>
            <v:group style="position:absolute;left:1201;top:11761;width:2;height:143" coordorigin="1201,11761" coordsize="2,143">
              <v:shape style="position:absolute;left:1201;top:11761;width:2;height:143" coordorigin="1201,11761" coordsize="0,143" path="m1201,11904l1201,11761e" filled="f" stroked="t" strokeweight=".470886pt" strokecolor="#3F3F3F">
                <v:path arrowok="t"/>
              </v:shape>
            </v:group>
            <v:group style="position:absolute;left:1201;top:11847;width:2;height:181" coordorigin="1201,11847" coordsize="2,181">
              <v:shape style="position:absolute;left:1201;top:11847;width:2;height:181" coordorigin="1201,11847" coordsize="0,181" path="m1201,12027l1201,11847e" filled="f" stroked="t" strokeweight=".470886pt" strokecolor="#545454">
                <v:path arrowok="t"/>
              </v:shape>
            </v:group>
            <v:group style="position:absolute;left:1198;top:12498;width:2;height:333" coordorigin="1198,12498" coordsize="2,333">
              <v:shape style="position:absolute;left:1198;top:12498;width:2;height:333" coordorigin="1198,12498" coordsize="0,333" path="m1198,12831l1198,12498e" filled="f" stroked="t" strokeweight=".470886pt" strokecolor="#ACACAC">
                <v:path arrowok="t"/>
              </v:shape>
            </v:group>
            <v:group style="position:absolute;left:866;top:12926;width:334;height:2" coordorigin="866,12926" coordsize="334,2">
              <v:shape style="position:absolute;left:866;top:12926;width:334;height:2" coordorigin="866,12926" coordsize="334,0" path="m866,12926l1201,12926e" filled="f" stroked="t" strokeweight=".235443pt" strokecolor="#B3B3B3">
                <v:path arrowok="t"/>
              </v:shape>
            </v:group>
            <v:group style="position:absolute;left:1201;top:12726;width:2;height:338" coordorigin="1201,12726" coordsize="2,338">
              <v:shape style="position:absolute;left:1201;top:12726;width:2;height:338" coordorigin="1201,12726" coordsize="0,338" path="m1201,13064l1201,12726e" filled="f" stroked="t" strokeweight=".941772pt" strokecolor="#BFBFBF">
                <v:path arrowok="t"/>
              </v:shape>
            </v:group>
            <v:group style="position:absolute;left:1370;top:12926;width:1036;height:2" coordorigin="1370,12926" coordsize="1036,2">
              <v:shape style="position:absolute;left:1370;top:12926;width:1036;height:2" coordorigin="1370,12926" coordsize="1036,0" path="m1370,12926l2406,12926e" filled="f" stroked="t" strokeweight=".235443pt" strokecolor="#575757">
                <v:path arrowok="t"/>
              </v:shape>
            </v:group>
            <v:group style="position:absolute;left:11452;top:12802;width:2;height:2458" coordorigin="11452,12802" coordsize="2,2458">
              <v:shape style="position:absolute;left:11452;top:12802;width:2;height:2458" coordorigin="11452,12802" coordsize="0,2458" path="m11452,15260l11452,12802e" filled="f" stroked="t" strokeweight=".235443pt" strokecolor="#000000">
                <v:path arrowok="t"/>
              </v:shape>
            </v:group>
            <v:group style="position:absolute;left:414;top:12897;width:2;height:152" coordorigin="414,12897" coordsize="2,152">
              <v:shape style="position:absolute;left:414;top:12897;width:2;height:152" coordorigin="414,12897" coordsize="0,152" path="m414,13049l414,12897e" filled="f" stroked="t" strokeweight=".470886pt" strokecolor="#484848">
                <v:path arrowok="t"/>
              </v:shape>
            </v:group>
            <v:group style="position:absolute;left:414;top:12992;width:2;height:551" coordorigin="414,12992" coordsize="2,551">
              <v:shape style="position:absolute;left:414;top:12992;width:2;height:551" coordorigin="414,12992" coordsize="0,551" path="m414,13544l414,12992e" filled="f" stroked="t" strokeweight=".706329pt" strokecolor="#4F4F4F">
                <v:path arrowok="t"/>
              </v:shape>
            </v:group>
            <v:group style="position:absolute;left:1201;top:13102;width:2;height:190" coordorigin="1201,13102" coordsize="2,190">
              <v:shape style="position:absolute;left:1201;top:13102;width:2;height:190" coordorigin="1201,13102" coordsize="0,190" path="m1201,13292l1201,13102e" filled="f" stroked="t" strokeweight=".470886pt" strokecolor="#838383">
                <v:path arrowok="t"/>
              </v:shape>
            </v:group>
            <v:group style="position:absolute;left:2425;top:13130;width:2;height:162" coordorigin="2425,13130" coordsize="2,162">
              <v:shape style="position:absolute;left:2425;top:13130;width:2;height:162" coordorigin="2425,13130" coordsize="0,162" path="m2425,13292l2425,13130e" filled="f" stroked="t" strokeweight=".470886pt" strokecolor="#1F1F1F">
                <v:path arrowok="t"/>
              </v:shape>
            </v:group>
            <v:group style="position:absolute;left:1201;top:13102;width:2;height:642" coordorigin="1201,13102" coordsize="2,642">
              <v:shape style="position:absolute;left:1201;top:13102;width:2;height:642" coordorigin="1201,13102" coordsize="0,642" path="m1201,13744l1201,13102e" filled="f" stroked="t" strokeweight=".706329pt" strokecolor="#A8A8A8">
                <v:path arrowok="t"/>
              </v:shape>
            </v:group>
            <v:group style="position:absolute;left:414;top:13487;width:2;height:257" coordorigin="414,13487" coordsize="2,257">
              <v:shape style="position:absolute;left:414;top:13487;width:2;height:257" coordorigin="414,13487" coordsize="0,257" path="m414,13744l414,13487e" filled="f" stroked="t" strokeweight=".470886pt" strokecolor="#3B3B3B">
                <v:path arrowok="t"/>
              </v:shape>
            </v:group>
            <v:group style="position:absolute;left:1771;top:13487;width:2;height:257" coordorigin="1771,13487" coordsize="2,257">
              <v:shape style="position:absolute;left:1771;top:13487;width:2;height:257" coordorigin="1771,13487" coordsize="0,257" path="m1771,13744l1771,13487e" filled="f" stroked="t" strokeweight=".470886pt" strokecolor="#2B2B2B">
                <v:path arrowok="t"/>
              </v:shape>
            </v:group>
            <v:group style="position:absolute;left:417;top:13686;width:2;height:1602" coordorigin="417,13686" coordsize="2,1602">
              <v:shape style="position:absolute;left:417;top:13686;width:2;height:1602" coordorigin="417,13686" coordsize="0,1602" path="m417,15289l417,13686e" filled="f" stroked="t" strokeweight=".706329pt" strokecolor="#575757">
                <v:path arrowok="t"/>
              </v:shape>
            </v:group>
            <v:group style="position:absolute;left:1773;top:13686;width:2;height:1602" coordorigin="1773,13686" coordsize="2,1602">
              <v:shape style="position:absolute;left:1773;top:13686;width:2;height:1602" coordorigin="1773,13686" coordsize="0,1602" path="m1773,15289l1773,13686e" filled="f" stroked="t" strokeweight=".941772pt" strokecolor="#545454">
                <v:path arrowok="t"/>
              </v:shape>
            </v:group>
            <v:group style="position:absolute;left:7379;top:13915;width:2;height:185" coordorigin="7379,13915" coordsize="2,185">
              <v:shape style="position:absolute;left:7379;top:13915;width:2;height:185" coordorigin="7379,13915" coordsize="0,185" path="m7379,14100l7379,13915e" filled="f" stroked="t" strokeweight=".470886pt" strokecolor="#1C1C1C">
                <v:path arrowok="t"/>
              </v:shape>
            </v:group>
            <v:group style="position:absolute;left:1205;top:14043;width:2;height:414" coordorigin="1205,14043" coordsize="2,414">
              <v:shape style="position:absolute;left:1205;top:14043;width:2;height:414" coordorigin="1205,14043" coordsize="0,414" path="m1205,14457l1205,14043e" filled="f" stroked="t" strokeweight=".470886pt" strokecolor="#575757">
                <v:path arrowok="t"/>
              </v:shape>
            </v:group>
            <v:group style="position:absolute;left:2425;top:14043;width:2;height:209" coordorigin="2425,14043" coordsize="2,209">
              <v:shape style="position:absolute;left:2425;top:14043;width:2;height:209" coordorigin="2425,14043" coordsize="0,209" path="m2425,14252l2425,14043e" filled="f" stroked="t" strokeweight=".941772pt" strokecolor="#606060">
                <v:path arrowok="t"/>
              </v:shape>
            </v:group>
            <v:group style="position:absolute;left:7381;top:14043;width:2;height:1246" coordorigin="7381,14043" coordsize="2,1246">
              <v:shape style="position:absolute;left:7381;top:14043;width:2;height:1246" coordorigin="7381,14043" coordsize="0,1246" path="m7381,15289l7381,14043e" filled="f" stroked="t" strokeweight=".706329pt" strokecolor="#484848">
                <v:path arrowok="t"/>
              </v:shape>
            </v:group>
            <v:group style="position:absolute;left:2427;top:14195;width:2;height:261" coordorigin="2427,14195" coordsize="2,261">
              <v:shape style="position:absolute;left:2427;top:14195;width:2;height:261" coordorigin="2427,14195" coordsize="0,261" path="m2427,14457l2427,14195e" filled="f" stroked="t" strokeweight=".470886pt" strokecolor="#282828">
                <v:path arrowok="t"/>
              </v:shape>
            </v:group>
            <v:group style="position:absolute;left:1208;top:14908;width:2;height:328" coordorigin="1208,14908" coordsize="2,328">
              <v:shape style="position:absolute;left:1208;top:14908;width:2;height:328" coordorigin="1208,14908" coordsize="0,328" path="m1208,15236l1208,14908e" filled="f" stroked="t" strokeweight=".470886pt" strokecolor="#B3B3B3">
                <v:path arrowok="t"/>
              </v:shape>
            </v:group>
            <v:group style="position:absolute;left:2425;top:9427;width:2;height:5942" coordorigin="2425,9427" coordsize="2,5942">
              <v:shape style="position:absolute;left:2425;top:9427;width:2;height:5942" coordorigin="2425,9427" coordsize="0,5942" path="m2425,15369l2425,9427e" filled="f" stroked="t" strokeweight=".706329pt" strokecolor="#444444">
                <v:path arrowok="t"/>
              </v:shape>
            </v:group>
            <v:group style="position:absolute;left:396;top:15355;width:499;height:2" coordorigin="396,15355" coordsize="499,2">
              <v:shape style="position:absolute;left:396;top:15355;width:499;height:2" coordorigin="396,15355" coordsize="499,0" path="m396,15355l895,15355e" filled="f" stroked="t" strokeweight=".706329pt" strokecolor="#A0A0A0">
                <v:path arrowok="t"/>
              </v:shape>
            </v:group>
            <v:group style="position:absolute;left:419;top:15231;width:2;height:138" coordorigin="419,15231" coordsize="2,138">
              <v:shape style="position:absolute;left:419;top:15231;width:2;height:138" coordorigin="419,15231" coordsize="0,138" path="m419,15369l419,15231e" filled="f" stroked="t" strokeweight=".470886pt" strokecolor="#3B3B3B">
                <v:path arrowok="t"/>
              </v:shape>
            </v:group>
            <v:group style="position:absolute;left:697;top:15360;width:433;height:2" coordorigin="697,15360" coordsize="433,2">
              <v:shape style="position:absolute;left:697;top:15360;width:433;height:2" coordorigin="697,15360" coordsize="433,0" path="m697,15360l1130,15360e" filled="f" stroked="t" strokeweight=".941772pt" strokecolor="#BFBFBF">
                <v:path arrowok="t"/>
              </v:shape>
            </v:group>
            <v:group style="position:absolute;left:1356;top:15357;width:433;height:2" coordorigin="1356,15357" coordsize="433,2">
              <v:shape style="position:absolute;left:1356;top:15357;width:433;height:2" coordorigin="1356,15357" coordsize="433,0" path="m1356,15357l1789,15357e" filled="f" stroked="t" strokeweight=".941772pt" strokecolor="#979797">
                <v:path arrowok="t"/>
              </v:shape>
            </v:group>
            <v:group style="position:absolute;left:1775;top:15231;width:2;height:128" coordorigin="1775,15231" coordsize="2,128">
              <v:shape style="position:absolute;left:1775;top:15231;width:2;height:128" coordorigin="1775,15231" coordsize="0,128" path="m1775,15360l1775,15231e" filled="f" stroked="t" strokeweight=".470886pt" strokecolor="#343434">
                <v:path arrowok="t"/>
              </v:shape>
            </v:group>
            <v:group style="position:absolute;left:2425;top:15127;width:2;height:242" coordorigin="2425,15127" coordsize="2,242">
              <v:shape style="position:absolute;left:2425;top:15127;width:2;height:242" coordorigin="2425,15127" coordsize="0,242" path="m2425,15369l2425,15127e" filled="f" stroked="t" strokeweight=".941772pt" strokecolor="#646464">
                <v:path arrowok="t"/>
              </v:shape>
            </v:group>
            <v:group style="position:absolute;left:1728;top:15357;width:9785;height:2" coordorigin="1728,15357" coordsize="9785,2">
              <v:shape style="position:absolute;left:1728;top:15357;width:9785;height:2" coordorigin="1728,15357" coordsize="9785,0" path="m1728,15357l11513,15357e" filled="f" stroked="t" strokeweight=".706329pt" strokecolor="#646464">
                <v:path arrowok="t"/>
              </v:shape>
            </v:group>
            <v:group style="position:absolute;left:6927;top:15355;width:476;height:2" coordorigin="6927,15355" coordsize="476,2">
              <v:shape style="position:absolute;left:6927;top:15355;width:476;height:2" coordorigin="6927,15355" coordsize="476,0" path="m6927,15355l7402,15355e" filled="f" stroked="t" strokeweight=".470886pt" strokecolor="#606060">
                <v:path arrowok="t"/>
              </v:shape>
            </v:group>
            <v:group style="position:absolute;left:7383;top:15165;width:2;height:195" coordorigin="7383,15165" coordsize="2,195">
              <v:shape style="position:absolute;left:7383;top:15165;width:2;height:195" coordorigin="7383,15165" coordsize="0,195" path="m7383,15360l7383,15165e" filled="f" stroked="t" strokeweight=".941772pt" strokecolor="#5B5B5B">
                <v:path arrowok="t"/>
              </v:shape>
            </v:group>
            <v:group style="position:absolute;left:8273;top:15355;width:612;height:2" coordorigin="8273,15355" coordsize="612,2">
              <v:shape style="position:absolute;left:8273;top:15355;width:612;height:2" coordorigin="8273,15355" coordsize="612,0" path="m8273,15355l8886,15355e" filled="f" stroked="t" strokeweight=".470886pt" strokecolor="#646464">
                <v:path arrowok="t"/>
              </v:shape>
            </v:group>
            <v:group style="position:absolute;left:9055;top:15355;width:2340;height:2" coordorigin="9055,15355" coordsize="2340,2">
              <v:shape style="position:absolute;left:9055;top:15355;width:2340;height:2" coordorigin="9055,15355" coordsize="2340,0" path="m9055,15355l11395,15355e" filled="f" stroked="t" strokeweight=".470886pt" strokecolor="#606060">
                <v:path arrowok="t"/>
              </v:shape>
            </v:group>
            <v:group style="position:absolute;left:11452;top:15260;width:2;height:128" coordorigin="11452,15260" coordsize="2,128">
              <v:shape style="position:absolute;left:11452;top:15260;width:2;height:128" coordorigin="11452,15260" coordsize="0,128" path="m11452,15388l11452,15260e" filled="f" stroked="t" strokeweight=".235443pt" strokecolor="#707070">
                <v:path arrowok="t"/>
              </v:shape>
            </v:group>
            <v:group style="position:absolute;left:741;top:2555;width:2;height:256" coordorigin="741,2555" coordsize="2,256">
              <v:shape style="position:absolute;left:741;top:2555;width:2;height:256" coordorigin="741,2555" coordsize="0,256" path="m741,2811l741,2555e" filled="f" stroked="t" strokeweight="1.192500pt" strokecolor="#EBEDED">
                <v:path arrowok="t"/>
              </v:shape>
            </v:group>
            <v:group style="position:absolute;left:1378;top:10461;width:2;height:256" coordorigin="1378,10461" coordsize="2,256">
              <v:shape style="position:absolute;left:1378;top:10461;width:2;height:256" coordorigin="1378,10461" coordsize="0,256" path="m1378,10717l1378,10461e" filled="f" stroked="t" strokeweight="4.507698pt" strokecolor="#EBEDED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43" w:after="0" w:line="240" w:lineRule="auto"/>
        <w:ind w:left="896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CFCFCF"/>
          <w:spacing w:val="0"/>
          <w:w w:val="164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27" w:right="45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3542" w:right="47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600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151409pt;margin-top:-39.101765pt;width:507.314202pt;height:85.197522pt;mso-position-horizontal-relative:page;mso-position-vertical-relative:paragraph;z-index:-15301" type="#_x0000_t202" filled="f" stroked="f">
            <v:textbox inset="0,0,0,0">
              <w:txbxContent>
                <w:p>
                  <w:pPr>
                    <w:spacing w:before="0" w:after="0" w:line="1704" w:lineRule="exact"/>
                    <w:ind w:right="-296"/>
                    <w:jc w:val="left"/>
                    <w:tabs>
                      <w:tab w:pos="88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5"/>
                      <w:szCs w:val="105"/>
                      <w:color w:val="2A2A2A"/>
                      <w:spacing w:val="0"/>
                      <w:w w:val="400"/>
                      <w:position w:val="51"/>
                    </w:rPr>
                    <w:t>!</w:t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2A2A2A"/>
                      <w:spacing w:val="0"/>
                      <w:w w:val="100"/>
                      <w:position w:val="51"/>
                    </w:rPr>
                    <w:tab/>
                  </w:r>
                  <w:r>
                    <w:rPr>
                      <w:rFonts w:ascii="Arial" w:hAnsi="Arial" w:cs="Arial" w:eastAsia="Arial"/>
                      <w:sz w:val="105"/>
                      <w:szCs w:val="105"/>
                      <w:color w:val="2A2A2A"/>
                      <w:spacing w:val="0"/>
                      <w:w w:val="100"/>
                      <w:position w:val="5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83838"/>
                      <w:spacing w:val="0"/>
                      <w:w w:val="265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643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5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-37"/>
          <w:w w:val="115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116" w:right="-20"/>
        <w:jc w:val="left"/>
        <w:tabs>
          <w:tab w:pos="1500" w:val="left"/>
          <w:tab w:pos="3180" w:val="left"/>
          <w:tab w:pos="556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0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No:38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20.14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rrel: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536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556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2274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6" w:right="-20"/>
        <w:jc w:val="left"/>
        <w:tabs>
          <w:tab w:pos="1500" w:val="left"/>
          <w:tab w:pos="318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0"/>
        </w:rPr>
        <w:t>IKay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0"/>
        </w:rPr>
        <w:t>:3427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63" w:lineRule="auto"/>
        <w:ind w:left="130" w:right="6931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çöplf!ğ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çöplüğ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KINIK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26" w:right="-20"/>
        <w:jc w:val="left"/>
        <w:tabs>
          <w:tab w:pos="1420" w:val="left"/>
          <w:tab w:pos="368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15"/>
          <w:w w:val="135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Çöplü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4" w:after="0" w:line="166" w:lineRule="auto"/>
        <w:ind w:left="3683" w:right="3313" w:firstLine="-3553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590027pt;margin-top:14.977691pt;width:82.514480pt;height:26pt;mso-position-horizontal-relative:page;mso-position-vertical-relative:paragraph;z-index:-1530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100" w:val="left"/>
                      <w:tab w:pos="15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1A3A3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1A3A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1A3A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8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87"/>
          <w:position w:val="0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  <w:position w:val="0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87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6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5"/>
          <w:w w:val="87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68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:20.50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315" w:lineRule="auto"/>
        <w:ind w:left="1984" w:right="3966" w:firstLine="-1864"/>
        <w:jc w:val="left"/>
        <w:tabs>
          <w:tab w:pos="192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2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Seyha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ÇOBANTEPE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3" w:lineRule="exact"/>
        <w:ind w:left="1916" w:right="-20"/>
        <w:jc w:val="left"/>
        <w:tabs>
          <w:tab w:pos="474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20.15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1"/>
        </w:rPr>
        <w:t>20.21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16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2413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6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4734" w:right="45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tLeast"/>
        <w:ind w:left="1940" w:right="4158" w:firstLine="2811"/>
        <w:jc w:val="left"/>
        <w:tabs>
          <w:tab w:pos="342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6" w:lineRule="exact"/>
        <w:ind w:left="116" w:right="-20"/>
        <w:jc w:val="left"/>
        <w:tabs>
          <w:tab w:pos="580" w:val="left"/>
          <w:tab w:pos="192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525252"/>
          <w:spacing w:val="0"/>
          <w:w w:val="146"/>
          <w:i/>
          <w:position w:val="5"/>
        </w:rPr>
        <w:t>y</w:t>
      </w:r>
      <w:r>
        <w:rPr>
          <w:rFonts w:ascii="Arial" w:hAnsi="Arial" w:cs="Arial" w:eastAsia="Arial"/>
          <w:sz w:val="27"/>
          <w:szCs w:val="27"/>
          <w:color w:val="525252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27"/>
          <w:szCs w:val="27"/>
          <w:color w:val="525252"/>
          <w:spacing w:val="0"/>
          <w:w w:val="100"/>
          <w:i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16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9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40" w:right="2763" w:firstLine="-14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27" w:right="39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0" w:right="-20"/>
        <w:jc w:val="left"/>
        <w:tabs>
          <w:tab w:pos="2280" w:val="left"/>
          <w:tab w:pos="4760" w:val="left"/>
          <w:tab w:pos="668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4"/>
        </w:rPr>
        <w:t>Sul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4"/>
        </w:rPr>
        <w:t>u</w:t>
      </w:r>
      <w:r>
        <w:rPr>
          <w:rFonts w:ascii="Arial" w:hAnsi="Arial" w:cs="Arial" w:eastAsia="Arial"/>
          <w:sz w:val="15"/>
          <w:szCs w:val="15"/>
          <w:color w:val="2A2A2A"/>
          <w:spacing w:val="5"/>
          <w:w w:val="100"/>
          <w:position w:val="4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4"/>
        </w:rPr>
        <w:t>SöndUrme</w:t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35" w:lineRule="exact"/>
        <w:ind w:left="4761" w:right="-20"/>
        <w:jc w:val="left"/>
        <w:tabs>
          <w:tab w:pos="6680" w:val="left"/>
          <w:tab w:pos="82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A2A2A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200" w:right="200"/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çöplükteki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00"/>
          <w:cols w:num="2" w:equalWidth="0">
            <w:col w:w="1860" w:space="128"/>
            <w:col w:w="9532"/>
          </w:cols>
        </w:sectPr>
      </w:pPr>
      <w:rPr/>
    </w:p>
    <w:p>
      <w:pPr>
        <w:spacing w:before="15" w:after="0" w:line="252" w:lineRule="auto"/>
        <w:ind w:left="1936" w:right="61" w:firstLine="-179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30" w:right="398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239"/>
        </w:rPr>
        <w:t>'"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23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76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6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19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8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767"/>
          <w:spacing w:val="0"/>
          <w:w w:val="13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60" w:lineRule="auto"/>
        <w:ind w:left="135" w:right="9833" w:firstLine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w w:val="82"/>
          <w:i/>
        </w:rPr>
        <w:t>f.</w:t>
      </w:r>
      <w:r>
        <w:rPr>
          <w:rFonts w:ascii="Arial" w:hAnsi="Arial" w:cs="Arial" w:eastAsia="Arial"/>
          <w:sz w:val="19"/>
          <w:szCs w:val="19"/>
          <w:color w:val="383838"/>
          <w:w w:val="83"/>
          <w:i/>
        </w:rPr>
        <w:t>L</w:t>
      </w:r>
      <w:r>
        <w:rPr>
          <w:rFonts w:ascii="Arial" w:hAnsi="Arial" w:cs="Arial" w:eastAsia="Arial"/>
          <w:sz w:val="19"/>
          <w:szCs w:val="19"/>
          <w:color w:val="383838"/>
          <w:spacing w:val="-33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</w:rPr>
        <w:t>•</w:t>
      </w:r>
      <w:r>
        <w:rPr>
          <w:rFonts w:ascii="Arial" w:hAnsi="Arial" w:cs="Arial" w:eastAsia="Arial"/>
          <w:sz w:val="19"/>
          <w:szCs w:val="19"/>
          <w:color w:val="383838"/>
          <w:spacing w:val="-1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A1A3A3"/>
          <w:spacing w:val="0"/>
          <w:w w:val="166"/>
          <w:i/>
        </w:rPr>
        <w:t>.</w:t>
      </w:r>
      <w:r>
        <w:rPr>
          <w:rFonts w:ascii="Arial" w:hAnsi="Arial" w:cs="Arial" w:eastAsia="Arial"/>
          <w:sz w:val="19"/>
          <w:szCs w:val="19"/>
          <w:color w:val="A1A3A3"/>
          <w:spacing w:val="-25"/>
          <w:w w:val="16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Jereç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50" w:right="433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Tari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1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3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9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  <w:position w:val="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:21.03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24" w:lineRule="exact"/>
        <w:ind w:left="241" w:right="-20"/>
        <w:jc w:val="left"/>
        <w:tabs>
          <w:tab w:pos="110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00"/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6" w:lineRule="exact"/>
        <w:ind w:left="2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10" w:lineRule="exact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87"/>
          <w:position w:val="-4"/>
        </w:rPr>
        <w:t>Qş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0"/>
          <w:w w:val="87"/>
          <w:position w:val="-4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25252"/>
          <w:spacing w:val="2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07" w:lineRule="exact"/>
        <w:ind w:left="5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65.517639pt;margin-top:14.874372pt;width:.1pt;height:9.586328pt;mso-position-horizontal-relative:page;mso-position-vertical-relative:paragraph;z-index:-15321" coordorigin="5310,297" coordsize="2,192">
            <v:shape style="position:absolute;left:5310;top:297;width:2;height:192" coordorigin="5310,297" coordsize="0,192" path="m5310,489l5310,297e" filled="f" stroked="t" strokeweight="1.915366pt" strokecolor="#283B93">
              <v:path arrowok="t"/>
            </v:shape>
          </v:group>
          <w10:wrap type="none"/>
        </w:pict>
      </w:r>
      <w:r>
        <w:rPr>
          <w:rFonts w:ascii="Courier New" w:hAnsi="Courier New" w:cs="Courier New" w:eastAsia="Courier New"/>
          <w:sz w:val="107"/>
          <w:szCs w:val="107"/>
          <w:color w:val="3F4B85"/>
          <w:w w:val="107"/>
          <w:position w:val="-10"/>
        </w:rPr>
        <w:t>t</w:t>
      </w:r>
      <w:r>
        <w:rPr>
          <w:rFonts w:ascii="Courier New" w:hAnsi="Courier New" w:cs="Courier New" w:eastAsia="Courier New"/>
          <w:sz w:val="107"/>
          <w:szCs w:val="107"/>
          <w:color w:val="3F4B85"/>
          <w:spacing w:val="22"/>
          <w:w w:val="107"/>
          <w:position w:val="-10"/>
        </w:rPr>
        <w:t>-</w:t>
      </w:r>
      <w:r>
        <w:rPr>
          <w:rFonts w:ascii="Courier New" w:hAnsi="Courier New" w:cs="Courier New" w:eastAsia="Courier New"/>
          <w:sz w:val="107"/>
          <w:szCs w:val="107"/>
          <w:color w:val="666767"/>
          <w:spacing w:val="0"/>
          <w:w w:val="31"/>
          <w:position w:val="-10"/>
        </w:rPr>
        <w:t>QEK</w:t>
      </w:r>
      <w:r>
        <w:rPr>
          <w:rFonts w:ascii="Courier New" w:hAnsi="Courier New" w:cs="Courier New" w:eastAsia="Courier New"/>
          <w:sz w:val="107"/>
          <w:szCs w:val="107"/>
          <w:color w:val="666767"/>
          <w:spacing w:val="-44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92"/>
          <w:position w:val="4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314D"/>
          <w:spacing w:val="0"/>
          <w:w w:val="92"/>
          <w:position w:val="43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2A314D"/>
          <w:spacing w:val="0"/>
          <w:w w:val="92"/>
          <w:position w:val="4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314D"/>
          <w:spacing w:val="9"/>
          <w:w w:val="92"/>
          <w:position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4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3" w:lineRule="atLeast"/>
        <w:ind w:left="2274" w:right="-235"/>
        <w:jc w:val="left"/>
        <w:tabs>
          <w:tab w:pos="3040" w:val="left"/>
        </w:tabs>
        <w:rPr>
          <w:rFonts w:ascii="Arial" w:hAnsi="Arial" w:cs="Arial" w:eastAsia="Arial"/>
          <w:sz w:val="130"/>
          <w:szCs w:val="130"/>
        </w:rPr>
      </w:pPr>
      <w:rPr/>
      <w:r>
        <w:rPr/>
        <w:pict>
          <v:group style="position:absolute;margin-left:173.460373pt;margin-top:38.111504pt;width:.1pt;height:13.642579pt;mso-position-horizontal-relative:page;mso-position-vertical-relative:paragraph;z-index:-15309" coordorigin="3469,762" coordsize="2,273">
            <v:shape style="position:absolute;left:3469;top:762;width:2;height:273" coordorigin="3469,762" coordsize="0,273" path="m3469,1035l3469,762e" filled="f" stroked="t" strokeweight="4.096pt" strokecolor="#EDEDED">
              <v:path arrowok="t"/>
            </v:shape>
          </v:group>
          <w10:wrap type="none"/>
        </w:pict>
      </w:r>
      <w:r>
        <w:rPr/>
        <w:pict>
          <v:group style="position:absolute;margin-left:523.354309pt;margin-top:74.054047pt;width:8.743166pt;height:21.828126pt;mso-position-horizontal-relative:page;mso-position-vertical-relative:paragraph;z-index:-15305" coordorigin="10467,1481" coordsize="175,437">
            <v:group style="position:absolute;left:10611;top:1557;width:2;height:202" coordorigin="10611,1557" coordsize="2,202">
              <v:shape style="position:absolute;left:10611;top:1557;width:2;height:202" coordorigin="10611,1557" coordsize="0,202" path="m10611,1759l10611,1557e" filled="f" stroked="t" strokeweight="3.08125pt" strokecolor="#EDEDED">
                <v:path arrowok="t"/>
              </v:shape>
            </v:group>
            <v:group style="position:absolute;left:10467;top:1481;width:106;height:437" coordorigin="10467,1481" coordsize="106,437">
              <v:shape style="position:absolute;left:10467;top:1481;width:106;height:437" coordorigin="10467,1481" coordsize="106,437" path="m10467,1481l10573,1481,10573,1918,10467,1918,10467,1481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7.485199pt;margin-top:26.874485pt;width:51.755647pt;height:12.5pt;mso-position-horizontal-relative:page;mso-position-vertical-relative:paragraph;z-index:-15299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666767"/>
                      <w:spacing w:val="0"/>
                      <w:w w:val="100"/>
                    </w:rPr>
                    <w:t>u.z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666767"/>
                      <w:spacing w:val="6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666767"/>
                      <w:spacing w:val="-51"/>
                      <w:w w:val="116"/>
                    </w:rPr>
                    <w:t>y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666767"/>
                      <w:spacing w:val="0"/>
                      <w:w w:val="87"/>
                    </w:rPr>
                    <w:t>RöiÇ1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23"/>
          <w:w w:val="105"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0"/>
          <w:w w:val="26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0"/>
          <w:w w:val="100"/>
        </w:rPr>
      </w:r>
      <w:r>
        <w:rPr>
          <w:rFonts w:ascii="Arial" w:hAnsi="Arial" w:cs="Arial" w:eastAsia="Arial"/>
          <w:sz w:val="130"/>
          <w:szCs w:val="130"/>
          <w:color w:val="2F3872"/>
          <w:spacing w:val="0"/>
          <w:w w:val="109"/>
        </w:rPr>
        <w:t>W</w:t>
      </w:r>
      <w:r>
        <w:rPr>
          <w:rFonts w:ascii="Arial" w:hAnsi="Arial" w:cs="Arial" w:eastAsia="Arial"/>
          <w:sz w:val="130"/>
          <w:szCs w:val="130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501.974762pt;margin-top:14.311343pt;width:14.280972pt;height:21.541564pt;mso-position-horizontal-relative:page;mso-position-vertical-relative:paragraph;z-index:-15318" coordorigin="10039,286" coordsize="286,431">
            <v:group style="position:absolute;left:10120;top:286;width:205;height:259" coordorigin="10120,286" coordsize="205,259">
              <v:shape style="position:absolute;left:10120;top:286;width:205;height:259" coordorigin="10120,286" coordsize="205,259" path="m10120,286l10325,286,10325,545,10120,545,10120,286e" filled="t" fillcolor="#EDEDED" stroked="f">
                <v:path arrowok="t"/>
                <v:fill/>
              </v:shape>
            </v:group>
            <v:group style="position:absolute;left:10039;top:556;width:156;height:162" coordorigin="10039,556" coordsize="156,162">
              <v:shape style="position:absolute;left:10039;top:556;width:156;height:162" coordorigin="10039,556" coordsize="156,162" path="m10039,556l10195,556,10195,717,10039,717,10039,556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2"/>
        </w:rPr>
        <w:t>3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2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2"/>
          <w:w w:val="52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2"/>
        </w:rPr>
        <w:t>O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2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15"/>
          <w:w w:val="52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2"/>
        </w:rPr>
        <w:t>Mav!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2"/>
        </w:rPr>
        <w:t>s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2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10"/>
          <w:w w:val="52"/>
        </w:rPr>
        <w:t> 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66"/>
        </w:rPr>
        <w:t>7n17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23" w:after="0" w:line="240" w:lineRule="auto"/>
        <w:ind w:left="16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94.852631pt;margin-top:13.506599pt;width:.1pt;height:7.980469pt;mso-position-horizontal-relative:page;mso-position-vertical-relative:paragraph;z-index:-15315" coordorigin="9897,270" coordsize="2,160">
            <v:shape style="position:absolute;left:9897;top:270;width:2;height:160" coordorigin="9897,270" coordsize="0,160" path="m9897,430l9897,270e" filled="f" stroked="t" strokeweight="1.41868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43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6"/>
          <w:i/>
        </w:rPr>
        <w:t>1201.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6"/>
          <w:i/>
        </w:rPr>
        <w:t>7</w:t>
      </w:r>
      <w:r>
        <w:rPr>
          <w:rFonts w:ascii="Arial" w:hAnsi="Arial" w:cs="Arial" w:eastAsia="Arial"/>
          <w:sz w:val="19"/>
          <w:szCs w:val="19"/>
          <w:color w:val="383838"/>
          <w:spacing w:val="15"/>
          <w:w w:val="86"/>
          <w:i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63"/>
        </w:rPr>
        <w:t>_</w:t>
      </w:r>
      <w:r>
        <w:rPr>
          <w:rFonts w:ascii="Arial" w:hAnsi="Arial" w:cs="Arial" w:eastAsia="Arial"/>
          <w:sz w:val="19"/>
          <w:szCs w:val="19"/>
          <w:color w:val="525252"/>
          <w:spacing w:val="-3"/>
          <w:w w:val="62"/>
        </w:rPr>
        <w:t>,</w:t>
      </w:r>
      <w:r>
        <w:rPr>
          <w:rFonts w:ascii="Arial" w:hAnsi="Arial" w:cs="Arial" w:eastAsia="Arial"/>
          <w:sz w:val="19"/>
          <w:szCs w:val="19"/>
          <w:color w:val="C1C1C1"/>
          <w:spacing w:val="-17"/>
          <w:w w:val="125"/>
        </w:rPr>
        <w:t>.</w:t>
      </w:r>
      <w:r>
        <w:rPr>
          <w:rFonts w:ascii="Arial" w:hAnsi="Arial" w:cs="Arial" w:eastAsia="Arial"/>
          <w:sz w:val="19"/>
          <w:szCs w:val="19"/>
          <w:color w:val="A1A3A3"/>
          <w:spacing w:val="0"/>
          <w:w w:val="36"/>
        </w:rPr>
        <w:t>,..,._,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left="278" w:right="-20"/>
        <w:jc w:val="left"/>
        <w:tabs>
          <w:tab w:pos="62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v:group style="position:absolute;margin-left:466.107208pt;margin-top:4.384572pt;width:3.304398pt;height:4.296387pt;mso-position-horizontal-relative:page;mso-position-vertical-relative:paragraph;z-index:-15317" coordorigin="9322,88" coordsize="66,86">
            <v:shape style="position:absolute;left:9322;top:88;width:66;height:86" coordorigin="9322,88" coordsize="66,86" path="m9355,174l9355,88e" filled="f" stroked="t" strokeweight="3.404398pt" strokecolor="#EDEDED">
              <v:path arrowok="t"/>
            </v:shape>
          </v:group>
          <w10:wrap type="none"/>
        </w:pict>
      </w:r>
      <w:r>
        <w:rPr/>
        <w:pict>
          <v:group style="position:absolute;margin-left:487.541077pt;margin-top:4.432911pt;width:2.0265pt;height:4.092774pt;mso-position-horizontal-relative:page;mso-position-vertical-relative:paragraph;z-index:-15316" coordorigin="9751,89" coordsize="41,82">
            <v:shape style="position:absolute;left:9751;top:89;width:41;height:82" coordorigin="9751,89" coordsize="41,82" path="m9771,171l9771,89e" filled="f" stroked="t" strokeweight="2.1265pt" strokecolor="#EDEDED">
              <v:path arrowok="t"/>
            </v:shape>
          </v:group>
          <w10:wrap type="none"/>
        </w:pict>
      </w:r>
      <w:r>
        <w:rPr/>
        <w:pict>
          <v:group style="position:absolute;margin-left:525.135193pt;margin-top:3.393361pt;width:.1pt;height:5.457032pt;mso-position-horizontal-relative:page;mso-position-vertical-relative:paragraph;z-index:-15314" coordorigin="10503,68" coordsize="2,109">
            <v:shape style="position:absolute;left:10503;top:68;width:2;height:109" coordorigin="10503,68" coordsize="0,109" path="m10503,177l10503,68e" filled="f" stroked="t" strokeweight="2.91432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6"/>
          <w:szCs w:val="6"/>
          <w:color w:val="B1B1B1"/>
          <w:spacing w:val="0"/>
          <w:w w:val="242"/>
          <w:b/>
          <w:bCs/>
        </w:rPr>
        <w:t>t'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6"/>
          <w:szCs w:val="6"/>
          <w:color w:val="B1B1B1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color w:val="C1C1C1"/>
          <w:spacing w:val="0"/>
          <w:w w:val="242"/>
        </w:rPr>
        <w:t>•</w:t>
      </w:r>
      <w:r>
        <w:rPr>
          <w:rFonts w:ascii="Arial" w:hAnsi="Arial" w:cs="Arial" w:eastAsia="Arial"/>
          <w:sz w:val="6"/>
          <w:szCs w:val="6"/>
          <w:color w:val="C1C1C1"/>
          <w:spacing w:val="-15"/>
          <w:w w:val="242"/>
        </w:rPr>
        <w:t> </w:t>
      </w:r>
      <w:r>
        <w:rPr>
          <w:rFonts w:ascii="Arial" w:hAnsi="Arial" w:cs="Arial" w:eastAsia="Arial"/>
          <w:sz w:val="6"/>
          <w:szCs w:val="6"/>
          <w:color w:val="C1C1C1"/>
          <w:spacing w:val="0"/>
          <w:w w:val="193"/>
        </w:rPr>
        <w:t>•</w:t>
      </w:r>
      <w:r>
        <w:rPr>
          <w:rFonts w:ascii="Arial" w:hAnsi="Arial" w:cs="Arial" w:eastAsia="Arial"/>
          <w:sz w:val="6"/>
          <w:szCs w:val="6"/>
          <w:color w:val="C1C1C1"/>
          <w:spacing w:val="4"/>
          <w:w w:val="193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2"/>
          <w:w w:val="274"/>
          <w:i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66"/>
          <w:i/>
        </w:rPr>
        <w:t>!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100"/>
          <w:i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C1C1C1"/>
          <w:spacing w:val="0"/>
          <w:w w:val="244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C1C1C1"/>
          <w:spacing w:val="-17"/>
          <w:w w:val="244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98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5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909090"/>
          <w:spacing w:val="0"/>
          <w:w w:val="138"/>
          <w:i/>
        </w:rPr>
        <w:t>l</w:t>
      </w:r>
      <w:r>
        <w:rPr>
          <w:rFonts w:ascii="Arial" w:hAnsi="Arial" w:cs="Arial" w:eastAsia="Arial"/>
          <w:sz w:val="8"/>
          <w:szCs w:val="8"/>
          <w:color w:val="909090"/>
          <w:spacing w:val="0"/>
          <w:w w:val="138"/>
          <w:i/>
        </w:rPr>
        <w:t>    </w:t>
      </w:r>
      <w:r>
        <w:rPr>
          <w:rFonts w:ascii="Arial" w:hAnsi="Arial" w:cs="Arial" w:eastAsia="Arial"/>
          <w:sz w:val="8"/>
          <w:szCs w:val="8"/>
          <w:color w:val="909090"/>
          <w:spacing w:val="23"/>
          <w:w w:val="138"/>
          <w:i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38"/>
        </w:rPr>
        <w:t>..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11" w:lineRule="atLeast"/>
        <w:ind w:left="103" w:right="-20"/>
        <w:jc w:val="left"/>
        <w:tabs>
          <w:tab w:pos="70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group style="position:absolute;margin-left:451.636292pt;margin-top:6.144281pt;width:.1pt;height:17.053223pt;mso-position-horizontal-relative:page;mso-position-vertical-relative:paragraph;z-index:-15308" coordorigin="9033,123" coordsize="2,341">
            <v:shape style="position:absolute;left:9033;top:123;width:2;height:341" coordorigin="9033,123" coordsize="0,341" path="m9033,464l9033,123e" filled="f" stroked="t" strokeweight="2.073625pt" strokecolor="#EDEDED">
              <v:path arrowok="t"/>
            </v:shape>
          </v:group>
          <w10:wrap type="none"/>
        </w:pict>
      </w:r>
      <w:r>
        <w:rPr/>
        <w:pict>
          <v:group style="position:absolute;margin-left:500.723907pt;margin-top:21.006186pt;width:4.776885pt;height:12.96045pt;mso-position-horizontal-relative:page;mso-position-vertical-relative:paragraph;z-index:-15306" coordorigin="10014,420" coordsize="96,259">
            <v:shape style="position:absolute;left:10014;top:420;width:96;height:259" coordorigin="10014,420" coordsize="96,259" path="m10014,420l10110,420,10110,679,10014,679,10014,420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786987pt;margin-top:9.009739pt;width:1.973625pt;height:12.5pt;mso-position-horizontal-relative:page;mso-position-vertical-relative:paragraph;z-index:-15298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A1A3A3"/>
                      <w:spacing w:val="0"/>
                      <w:w w:val="56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83838"/>
          <w:w w:val="140"/>
        </w:rPr>
        <w:t>l</w:t>
      </w:r>
      <w:r>
        <w:rPr>
          <w:rFonts w:ascii="Arial" w:hAnsi="Arial" w:cs="Arial" w:eastAsia="Arial"/>
          <w:sz w:val="25"/>
          <w:szCs w:val="25"/>
          <w:color w:val="383838"/>
          <w:spacing w:val="-38"/>
          <w:w w:val="139"/>
        </w:rPr>
        <w:t>ı</w: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179"/>
        </w:rPr>
        <w:t>(</w:t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41"/>
          <w:szCs w:val="41"/>
          <w:color w:val="7B7C7C"/>
          <w:spacing w:val="0"/>
          <w:w w:val="33"/>
        </w:rPr>
        <w:t>_</w:t>
      </w:r>
      <w:r>
        <w:rPr>
          <w:rFonts w:ascii="Times New Roman" w:hAnsi="Times New Roman" w:cs="Times New Roman" w:eastAsia="Times New Roman"/>
          <w:sz w:val="41"/>
          <w:szCs w:val="41"/>
          <w:color w:val="7B7C7C"/>
          <w:spacing w:val="0"/>
          <w:w w:val="32"/>
        </w:rPr>
        <w:t>a</w:t>
      </w:r>
      <w:r>
        <w:rPr>
          <w:rFonts w:ascii="Times New Roman" w:hAnsi="Times New Roman" w:cs="Times New Roman" w:eastAsia="Times New Roman"/>
          <w:sz w:val="41"/>
          <w:szCs w:val="41"/>
          <w:color w:val="7B7C7C"/>
          <w:spacing w:val="-56"/>
          <w:w w:val="100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525979"/>
          <w:spacing w:val="0"/>
          <w:w w:val="120"/>
        </w:rPr>
        <w:t>\e</w:t>
      </w:r>
      <w:r>
        <w:rPr>
          <w:rFonts w:ascii="Times New Roman" w:hAnsi="Times New Roman" w:cs="Times New Roman" w:eastAsia="Times New Roman"/>
          <w:sz w:val="41"/>
          <w:szCs w:val="41"/>
          <w:color w:val="525979"/>
          <w:spacing w:val="-47"/>
          <w:w w:val="121"/>
        </w:rPr>
        <w:t>-</w:t>
      </w:r>
      <w:r>
        <w:rPr>
          <w:rFonts w:ascii="Times New Roman" w:hAnsi="Times New Roman" w:cs="Times New Roman" w:eastAsia="Times New Roman"/>
          <w:sz w:val="41"/>
          <w:szCs w:val="41"/>
          <w:color w:val="A1A3A3"/>
          <w:spacing w:val="0"/>
          <w:w w:val="57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A1A3A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7B7C7C"/>
          <w:spacing w:val="0"/>
          <w:w w:val="45"/>
        </w:rPr>
        <w:t>sıı</w:t>
      </w:r>
      <w:r>
        <w:rPr>
          <w:rFonts w:ascii="Times New Roman" w:hAnsi="Times New Roman" w:cs="Times New Roman" w:eastAsia="Times New Roman"/>
          <w:sz w:val="41"/>
          <w:szCs w:val="41"/>
          <w:color w:val="7B7C7C"/>
          <w:spacing w:val="-59"/>
          <w:w w:val="100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909090"/>
          <w:spacing w:val="0"/>
          <w:w w:val="62"/>
        </w:rPr>
        <w:t>;,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00"/>
          <w:cols w:num="3" w:equalWidth="0">
            <w:col w:w="871" w:space="1232"/>
            <w:col w:w="4399" w:space="2343"/>
            <w:col w:w="2675"/>
          </w:cols>
        </w:sectPr>
      </w:pPr>
      <w:rPr/>
    </w:p>
    <w:p>
      <w:pPr>
        <w:spacing w:before="0" w:after="0" w:line="988" w:lineRule="atLeast"/>
        <w:ind w:left="2122" w:right="-20"/>
        <w:jc w:val="left"/>
        <w:tabs>
          <w:tab w:pos="8660" w:val="left"/>
          <w:tab w:pos="89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232666pt;margin-top:8.056778pt;width:10.740601pt;height:17.085243pt;mso-position-horizontal-relative:page;mso-position-vertical-relative:paragraph;z-index:-15323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A2A2A"/>
                      <w:spacing w:val="0"/>
                      <w:w w:val="101"/>
                    </w:rPr>
                    <w:t>tfa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9.042755pt;margin-top:9.660819pt;width:6.391787pt;height:21.721509pt;mso-position-horizontal-relative:page;mso-position-vertical-relative:paragraph;z-index:-15313" coordorigin="8981,193" coordsize="128,434">
            <v:group style="position:absolute;left:9000;top:193;width:109;height:310" coordorigin="9000,193" coordsize="109,310">
              <v:shape style="position:absolute;left:9000;top:193;width:109;height:310" coordorigin="9000,193" coordsize="109,310" path="m9000,193l9109,193,9109,503,9000,503,9000,193e" filled="t" fillcolor="#EDEDED" stroked="f">
                <v:path arrowok="t"/>
                <v:fill/>
              </v:shape>
            </v:group>
            <v:group style="position:absolute;left:9015;top:393;width:2;height:201" coordorigin="9015,393" coordsize="2,201">
              <v:shape style="position:absolute;left:9015;top:393;width:2;height:201" coordorigin="9015,393" coordsize="0,201" path="m9015,593l9015,393e" filled="f" stroked="t" strokeweight="3.430144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2.884979pt;margin-top:9.660819pt;width:.1pt;height:15.481202pt;mso-position-horizontal-relative:page;mso-position-vertical-relative:paragraph;z-index:-15312" coordorigin="9258,193" coordsize="2,310">
            <v:shape style="position:absolute;left:9258;top:193;width:2;height:310" coordorigin="9258,193" coordsize="0,310" path="m9258,503l9258,193e" filled="f" stroked="t" strokeweight="2.86pt" strokecolor="#EDEDED">
              <v:path arrowok="t"/>
            </v:shape>
          </v:group>
          <w10:wrap type="none"/>
        </w:pict>
      </w:r>
      <w:r>
        <w:rPr/>
        <w:pict>
          <v:group style="position:absolute;margin-left:501.009155pt;margin-top:9.660819pt;width:.1pt;height:15.481202pt;mso-position-horizontal-relative:page;mso-position-vertical-relative:paragraph;z-index:-15311" coordorigin="10020,193" coordsize="2,310">
            <v:shape style="position:absolute;left:10020;top:193;width:2;height:310" coordorigin="10020,193" coordsize="0,310" path="m10020,503l10020,193e" filled="f" stroked="t" strokeweight="3.24019pt" strokecolor="#EDEDED">
              <v:path arrowok="t"/>
            </v:shape>
          </v:group>
          <w10:wrap type="none"/>
        </w:pict>
      </w:r>
      <w:r>
        <w:rPr/>
        <w:pict>
          <v:group style="position:absolute;margin-left:513.473022pt;margin-top:19.570820pt;width:.1pt;height:10.096436pt;mso-position-horizontal-relative:page;mso-position-vertical-relative:paragraph;z-index:-15310" coordorigin="10269,391" coordsize="2,202">
            <v:shape style="position:absolute;left:10269;top:391;width:2;height:202" coordorigin="10269,391" coordsize="0,202" path="m10269,593l10269,391e" filled="f" stroked="t" strokeweight="4.107866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b/>
          <w:bCs/>
          <w:position w:val="7"/>
        </w:rPr>
        <w:t>Nai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b/>
          <w:bCs/>
          <w:position w:val="7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11"/>
          <w:w w:val="100"/>
          <w:b/>
          <w:bCs/>
          <w:position w:val="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66767"/>
          <w:spacing w:val="0"/>
          <w:w w:val="134"/>
          <w:position w:val="7"/>
        </w:rPr>
        <w:t>ŞIM</w:t>
      </w:r>
      <w:r>
        <w:rPr>
          <w:rFonts w:ascii="Times New Roman" w:hAnsi="Times New Roman" w:cs="Times New Roman" w:eastAsia="Times New Roman"/>
          <w:sz w:val="27"/>
          <w:szCs w:val="27"/>
          <w:color w:val="666767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66767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1"/>
          <w:position w:val="0"/>
        </w:rPr>
        <w:t>iye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2A2A2A"/>
          <w:spacing w:val="-65"/>
          <w:w w:val="103"/>
          <w:position w:val="0"/>
        </w:rPr>
        <w:t>B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4"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2A2A2A"/>
          <w:spacing w:val="-6"/>
          <w:w w:val="104"/>
          <w:position w:val="0"/>
        </w:rPr>
        <w:t>r</w:t>
      </w:r>
      <w:r>
        <w:rPr>
          <w:rFonts w:ascii="Arial" w:hAnsi="Arial" w:cs="Arial" w:eastAsia="Arial"/>
          <w:sz w:val="22"/>
          <w:szCs w:val="22"/>
          <w:color w:val="2A2A2A"/>
          <w:spacing w:val="-36"/>
          <w:w w:val="104"/>
          <w:position w:val="0"/>
        </w:rPr>
        <w:t>r</w:t>
      </w:r>
      <w:r>
        <w:rPr>
          <w:rFonts w:ascii="Arial" w:hAnsi="Arial" w:cs="Arial" w:eastAsia="Arial"/>
          <w:sz w:val="22"/>
          <w:szCs w:val="22"/>
          <w:color w:val="525252"/>
          <w:spacing w:val="-61"/>
          <w:w w:val="158"/>
          <w:position w:val="0"/>
        </w:rPr>
        <w:t>'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4"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22"/>
          <w:szCs w:val="22"/>
          <w:color w:val="2A2A2A"/>
          <w:spacing w:val="-30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909090"/>
          <w:spacing w:val="0"/>
          <w:w w:val="250"/>
          <w:position w:val="0"/>
        </w:rPr>
        <w:t>\</w:t>
      </w:r>
      <w:r>
        <w:rPr>
          <w:rFonts w:ascii="Arial" w:hAnsi="Arial" w:cs="Arial" w:eastAsia="Arial"/>
          <w:sz w:val="22"/>
          <w:szCs w:val="22"/>
          <w:color w:val="909090"/>
          <w:spacing w:val="-38"/>
          <w:w w:val="100"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666767"/>
          <w:spacing w:val="0"/>
          <w:w w:val="600"/>
          <w:position w:val="0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00"/>
        </w:sectPr>
      </w:pPr>
      <w:rPr/>
    </w:p>
    <w:p>
      <w:pPr>
        <w:spacing w:before="0" w:after="0" w:line="808" w:lineRule="atLeas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w w:val="142"/>
        </w:rPr>
        <w:t>I</w:t>
      </w:r>
      <w:r>
        <w:rPr>
          <w:rFonts w:ascii="Arial" w:hAnsi="Arial" w:cs="Arial" w:eastAsia="Arial"/>
          <w:sz w:val="20"/>
          <w:szCs w:val="20"/>
          <w:color w:val="383838"/>
          <w:spacing w:val="-2"/>
          <w:w w:val="142"/>
        </w:rPr>
        <w:t>t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21"/>
        </w:rPr>
        <w:t>f</w:t>
      </w:r>
      <w:r>
        <w:rPr>
          <w:rFonts w:ascii="Arial" w:hAnsi="Arial" w:cs="Arial" w:eastAsia="Arial"/>
          <w:sz w:val="20"/>
          <w:szCs w:val="20"/>
          <w:color w:val="525252"/>
          <w:spacing w:val="3"/>
          <w:w w:val="122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18"/>
        </w:rPr>
        <w:t>i</w:t>
      </w:r>
      <w:r>
        <w:rPr>
          <w:rFonts w:ascii="Arial" w:hAnsi="Arial" w:cs="Arial" w:eastAsia="Arial"/>
          <w:sz w:val="20"/>
          <w:szCs w:val="20"/>
          <w:color w:val="383838"/>
          <w:spacing w:val="10"/>
          <w:w w:val="118"/>
        </w:rPr>
        <w:t>y</w:t>
      </w:r>
      <w:r>
        <w:rPr>
          <w:rFonts w:ascii="Arial" w:hAnsi="Arial" w:cs="Arial" w:eastAsia="Arial"/>
          <w:sz w:val="20"/>
          <w:szCs w:val="20"/>
          <w:color w:val="666767"/>
          <w:spacing w:val="0"/>
          <w:w w:val="110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81" w:lineRule="atLeast"/>
        <w:ind w:right="824"/>
        <w:jc w:val="right"/>
        <w:tabs>
          <w:tab w:pos="700" w:val="left"/>
          <w:tab w:pos="17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64"/>
        </w:rPr>
        <w:t>·'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64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5"/>
          <w:w w:val="6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C1C1C1"/>
          <w:spacing w:val="5"/>
          <w:w w:val="64"/>
        </w:rPr>
      </w:r>
      <w:r>
        <w:rPr>
          <w:rFonts w:ascii="Times New Roman" w:hAnsi="Times New Roman" w:cs="Times New Roman" w:eastAsia="Times New Roman"/>
          <w:sz w:val="23"/>
          <w:szCs w:val="23"/>
          <w:color w:val="C1C1C1"/>
          <w:spacing w:val="0"/>
          <w:w w:val="64"/>
          <w:imprint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C1C1C1"/>
          <w:spacing w:val="0"/>
          <w:w w:val="64"/>
          <w:imprint/>
        </w:rPr>
      </w:r>
      <w:r>
        <w:rPr>
          <w:rFonts w:ascii="Times New Roman" w:hAnsi="Times New Roman" w:cs="Times New Roman" w:eastAsia="Times New Roman"/>
          <w:sz w:val="23"/>
          <w:szCs w:val="23"/>
          <w:color w:val="C1C1C1"/>
          <w:spacing w:val="0"/>
          <w:w w:val="64"/>
        </w:rPr>
      </w:r>
      <w:r>
        <w:rPr>
          <w:rFonts w:ascii="Times New Roman" w:hAnsi="Times New Roman" w:cs="Times New Roman" w:eastAsia="Times New Roman"/>
          <w:sz w:val="23"/>
          <w:szCs w:val="23"/>
          <w:color w:val="C1C1C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C1C1C1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13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25"/>
          <w:w w:val="13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82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7B7C7C"/>
          <w:spacing w:val="3"/>
          <w:w w:val="4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55" w:lineRule="atLeast"/>
        <w:ind w:right="791"/>
        <w:jc w:val="right"/>
        <w:tabs>
          <w:tab w:pos="1060" w:val="left"/>
          <w:tab w:pos="18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510.368164pt;margin-top:7.901093pt;width:12.434435pt;height:48.942166pt;mso-position-horizontal-relative:page;mso-position-vertical-relative:paragraph;z-index:-15307" coordorigin="10207,158" coordsize="249,979">
            <v:group style="position:absolute;left:10416;top:198;width:2;height:552" coordorigin="10416,198" coordsize="2,552">
              <v:shape style="position:absolute;left:10416;top:198;width:2;height:552" coordorigin="10416,198" coordsize="0,552" path="m10416,750l10416,198e" filled="f" stroked="t" strokeweight="3.991105pt" strokecolor="#EDEDED">
                <v:path arrowok="t"/>
              </v:shape>
            </v:group>
            <v:group style="position:absolute;left:10207;top:755;width:115;height:382" coordorigin="10207,755" coordsize="115,382">
              <v:shape style="position:absolute;left:10207;top:755;width:115;height:382" coordorigin="10207,755" coordsize="115,382" path="m10207,755l10322,755,10322,1137,10207,1137,10207,755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5"/>
          <w:szCs w:val="15"/>
          <w:color w:val="C1C1C1"/>
          <w:w w:val="52"/>
          <w:b/>
          <w:bCs/>
          <w:i/>
        </w:rPr>
        <w:t>:1</w:t>
      </w:r>
      <w:r>
        <w:rPr>
          <w:rFonts w:ascii="Times New Roman" w:hAnsi="Times New Roman" w:cs="Times New Roman" w:eastAsia="Times New Roman"/>
          <w:sz w:val="15"/>
          <w:szCs w:val="15"/>
          <w:color w:val="C1C1C1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C1C1C1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15"/>
          <w:szCs w:val="15"/>
          <w:color w:val="A1A3A3"/>
          <w:w w:val="97"/>
        </w:rPr>
        <w:t>....</w:t>
      </w:r>
      <w:r>
        <w:rPr>
          <w:rFonts w:ascii="Times New Roman" w:hAnsi="Times New Roman" w:cs="Times New Roman" w:eastAsia="Times New Roman"/>
          <w:sz w:val="15"/>
          <w:szCs w:val="15"/>
          <w:color w:val="A1A3A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1A3A3"/>
          <w:spacing w:val="0"/>
          <w:w w:val="81"/>
        </w:rPr>
        <w:t>•.</w:t>
      </w:r>
      <w:r>
        <w:rPr>
          <w:rFonts w:ascii="Times New Roman" w:hAnsi="Times New Roman" w:cs="Times New Roman" w:eastAsia="Times New Roman"/>
          <w:sz w:val="15"/>
          <w:szCs w:val="15"/>
          <w:color w:val="A1A3A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1A3A3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118"/>
          <w:b/>
          <w:bCs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00" w:right="200"/>
          <w:cols w:num="2" w:equalWidth="0">
            <w:col w:w="2778" w:space="172"/>
            <w:col w:w="8570"/>
          </w:cols>
        </w:sectPr>
      </w:pPr>
      <w:rPr/>
    </w:p>
    <w:p>
      <w:pPr>
        <w:spacing w:before="0" w:after="0" w:line="194" w:lineRule="atLeast"/>
        <w:ind w:right="1018"/>
        <w:jc w:val="right"/>
        <w:tabs>
          <w:tab w:pos="1020" w:val="left"/>
          <w:tab w:pos="6760" w:val="left"/>
          <w:tab w:pos="8300" w:val="left"/>
        </w:tabs>
        <w:rPr>
          <w:rFonts w:ascii="Arial" w:hAnsi="Arial" w:cs="Arial" w:eastAsia="Arial"/>
          <w:sz w:val="61"/>
          <w:szCs w:val="61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-24"/>
          <w:w w:val="154"/>
          <w:position w:val="-6"/>
        </w:rPr>
        <w:t>1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33"/>
          <w:position w:val="0"/>
        </w:rPr>
        <w:t>_</w:t>
      </w:r>
      <w:r>
        <w:rPr>
          <w:rFonts w:ascii="Arial" w:hAnsi="Arial" w:cs="Arial" w:eastAsia="Arial"/>
          <w:sz w:val="20"/>
          <w:szCs w:val="20"/>
          <w:color w:val="525252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0"/>
        </w:rPr>
        <w:t>PastEl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  <w:position w:val="0"/>
        </w:rPr>
      </w:r>
      <w:r>
        <w:rPr>
          <w:rFonts w:ascii="Arial" w:hAnsi="Arial" w:cs="Arial" w:eastAsia="Arial"/>
          <w:sz w:val="20"/>
          <w:szCs w:val="20"/>
          <w:color w:val="909090"/>
          <w:spacing w:val="0"/>
          <w:w w:val="168"/>
          <w:position w:val="0"/>
        </w:rPr>
        <w:t>·</w:t>
      </w:r>
      <w:r>
        <w:rPr>
          <w:rFonts w:ascii="Arial" w:hAnsi="Arial" w:cs="Arial" w:eastAsia="Arial"/>
          <w:sz w:val="20"/>
          <w:szCs w:val="20"/>
          <w:color w:val="909090"/>
          <w:spacing w:val="15"/>
          <w:w w:val="168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1A3A3"/>
          <w:spacing w:val="0"/>
          <w:w w:val="100"/>
          <w:position w:val="0"/>
        </w:rPr>
        <w:t>·</w:t>
      </w:r>
      <w:r>
        <w:rPr>
          <w:rFonts w:ascii="Arial" w:hAnsi="Arial" w:cs="Arial" w:eastAsia="Arial"/>
          <w:sz w:val="20"/>
          <w:szCs w:val="20"/>
          <w:color w:val="A1A3A3"/>
          <w:spacing w:val="-17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84"/>
          <w:position w:val="0"/>
        </w:rPr>
        <w:t>it</w:t>
      </w:r>
      <w:r>
        <w:rPr>
          <w:rFonts w:ascii="Arial" w:hAnsi="Arial" w:cs="Arial" w:eastAsia="Arial"/>
          <w:sz w:val="20"/>
          <w:szCs w:val="20"/>
          <w:color w:val="525252"/>
          <w:spacing w:val="4"/>
          <w:w w:val="84"/>
          <w:position w:val="0"/>
        </w:rPr>
        <w:t>&lt;</w:t>
      </w:r>
      <w:r>
        <w:rPr>
          <w:rFonts w:ascii="Arial" w:hAnsi="Arial" w:cs="Arial" w:eastAsia="Arial"/>
          <w:sz w:val="20"/>
          <w:szCs w:val="20"/>
          <w:color w:val="7B7C7C"/>
          <w:spacing w:val="0"/>
          <w:w w:val="84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7B7C7C"/>
          <w:spacing w:val="39"/>
          <w:w w:val="84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7B7C7C"/>
          <w:spacing w:val="0"/>
          <w:w w:val="121"/>
          <w:position w:val="0"/>
        </w:rPr>
        <w:t>Aın</w:t>
      </w:r>
      <w:r>
        <w:rPr>
          <w:rFonts w:ascii="Arial" w:hAnsi="Arial" w:cs="Arial" w:eastAsia="Arial"/>
          <w:sz w:val="20"/>
          <w:szCs w:val="20"/>
          <w:color w:val="7B7C7C"/>
          <w:spacing w:val="-14"/>
          <w:w w:val="121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21"/>
          <w:position w:val="0"/>
        </w:rPr>
        <w:t>rl</w:t>
      </w:r>
      <w:r>
        <w:rPr>
          <w:rFonts w:ascii="Arial" w:hAnsi="Arial" w:cs="Arial" w:eastAsia="Arial"/>
          <w:sz w:val="20"/>
          <w:szCs w:val="20"/>
          <w:color w:val="2A2A2A"/>
          <w:spacing w:val="-65"/>
          <w:w w:val="121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61"/>
          <w:szCs w:val="61"/>
          <w:color w:val="666767"/>
          <w:spacing w:val="0"/>
          <w:w w:val="100"/>
          <w:position w:val="-21"/>
        </w:rPr>
        <w:t>B</w:t>
      </w:r>
      <w:r>
        <w:rPr>
          <w:rFonts w:ascii="Arial" w:hAnsi="Arial" w:cs="Arial" w:eastAsia="Arial"/>
          <w:sz w:val="61"/>
          <w:szCs w:val="61"/>
          <w:color w:val="666767"/>
          <w:spacing w:val="-33"/>
          <w:w w:val="100"/>
          <w:position w:val="-21"/>
        </w:rPr>
        <w:t> </w:t>
      </w:r>
      <w:r>
        <w:rPr>
          <w:rFonts w:ascii="Arial" w:hAnsi="Arial" w:cs="Arial" w:eastAsia="Arial"/>
          <w:sz w:val="61"/>
          <w:szCs w:val="61"/>
          <w:color w:val="666767"/>
          <w:spacing w:val="0"/>
          <w:w w:val="94"/>
          <w:position w:val="-21"/>
        </w:rPr>
        <w:t>!:t</w:t>
      </w:r>
      <w:r>
        <w:rPr>
          <w:rFonts w:ascii="Arial" w:hAnsi="Arial" w:cs="Arial" w:eastAsia="Arial"/>
          <w:sz w:val="61"/>
          <w:szCs w:val="61"/>
          <w:color w:val="666767"/>
          <w:spacing w:val="0"/>
          <w:w w:val="95"/>
          <w:position w:val="-21"/>
        </w:rPr>
        <w:t>(</w:t>
      </w:r>
      <w:r>
        <w:rPr>
          <w:rFonts w:ascii="Arial" w:hAnsi="Arial" w:cs="Arial" w:eastAsia="Arial"/>
          <w:sz w:val="61"/>
          <w:szCs w:val="61"/>
          <w:color w:val="666767"/>
          <w:spacing w:val="0"/>
          <w:w w:val="100"/>
          <w:position w:val="-21"/>
        </w:rPr>
        <w:tab/>
      </w:r>
      <w:r>
        <w:rPr>
          <w:rFonts w:ascii="Arial" w:hAnsi="Arial" w:cs="Arial" w:eastAsia="Arial"/>
          <w:sz w:val="61"/>
          <w:szCs w:val="61"/>
          <w:color w:val="666767"/>
          <w:spacing w:val="0"/>
          <w:w w:val="94"/>
          <w:position w:val="-21"/>
        </w:rPr>
        <w:t>,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4938" w:right="-20"/>
        <w:jc w:val="left"/>
        <w:tabs>
          <w:tab w:pos="87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8"/>
          <w:position w:val="-4"/>
        </w:rPr>
        <w:t>Müd</w:t>
      </w:r>
      <w:r>
        <w:rPr>
          <w:rFonts w:ascii="Arial" w:hAnsi="Arial" w:cs="Arial" w:eastAsia="Arial"/>
          <w:sz w:val="19"/>
          <w:szCs w:val="19"/>
          <w:color w:val="525252"/>
          <w:spacing w:val="2"/>
          <w:w w:val="88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2A2A2A"/>
          <w:spacing w:val="-49"/>
          <w:w w:val="90"/>
          <w:position w:val="-4"/>
        </w:rPr>
        <w:t>h</w:t>
      </w:r>
      <w:r>
        <w:rPr>
          <w:rFonts w:ascii="Arial" w:hAnsi="Arial" w:cs="Arial" w:eastAsia="Arial"/>
          <w:sz w:val="19"/>
          <w:szCs w:val="19"/>
          <w:color w:val="7B7C7C"/>
          <w:spacing w:val="-35"/>
          <w:w w:val="165"/>
          <w:position w:val="-4"/>
        </w:rPr>
        <w:t>,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98"/>
          <w:position w:val="-4"/>
        </w:rPr>
        <w:t>ıı</w:t>
      </w:r>
      <w:r>
        <w:rPr>
          <w:rFonts w:ascii="Arial" w:hAnsi="Arial" w:cs="Arial" w:eastAsia="Arial"/>
          <w:sz w:val="19"/>
          <w:szCs w:val="19"/>
          <w:color w:val="2A2A2A"/>
          <w:spacing w:val="-12"/>
          <w:w w:val="99"/>
          <w:position w:val="-4"/>
        </w:rPr>
        <w:t>l</w:t>
      </w:r>
      <w:r>
        <w:rPr>
          <w:rFonts w:ascii="Arial" w:hAnsi="Arial" w:cs="Arial" w:eastAsia="Arial"/>
          <w:sz w:val="19"/>
          <w:szCs w:val="19"/>
          <w:color w:val="525252"/>
          <w:spacing w:val="-8"/>
          <w:w w:val="85"/>
          <w:position w:val="-4"/>
        </w:rPr>
        <w:t>e</w:t>
      </w:r>
      <w:r>
        <w:rPr>
          <w:rFonts w:ascii="Arial" w:hAnsi="Arial" w:cs="Arial" w:eastAsia="Arial"/>
          <w:sz w:val="19"/>
          <w:szCs w:val="19"/>
          <w:color w:val="7B7C7C"/>
          <w:spacing w:val="0"/>
          <w:w w:val="70"/>
          <w:position w:val="-4"/>
        </w:rPr>
        <w:t>,</w:t>
      </w:r>
      <w:r>
        <w:rPr>
          <w:rFonts w:ascii="Arial" w:hAnsi="Arial" w:cs="Arial" w:eastAsia="Arial"/>
          <w:sz w:val="19"/>
          <w:szCs w:val="19"/>
          <w:color w:val="7B7C7C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7B7C7C"/>
          <w:spacing w:val="4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64"/>
          <w:position w:val="-4"/>
        </w:rPr>
        <w:t>:</w:t>
      </w:r>
      <w:r>
        <w:rPr>
          <w:rFonts w:ascii="Arial" w:hAnsi="Arial" w:cs="Arial" w:eastAsia="Arial"/>
          <w:sz w:val="19"/>
          <w:szCs w:val="19"/>
          <w:color w:val="525252"/>
          <w:spacing w:val="-10"/>
          <w:w w:val="165"/>
          <w:position w:val="-4"/>
        </w:rPr>
        <w:t>b</w:t>
      </w:r>
      <w:r>
        <w:rPr>
          <w:rFonts w:ascii="Arial" w:hAnsi="Arial" w:cs="Arial" w:eastAsia="Arial"/>
          <w:sz w:val="19"/>
          <w:szCs w:val="19"/>
          <w:color w:val="A1A3A3"/>
          <w:spacing w:val="0"/>
          <w:w w:val="151"/>
          <w:position w:val="-4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right="1032"/>
        <w:jc w:val="right"/>
        <w:tabs>
          <w:tab w:pos="920" w:val="left"/>
          <w:tab w:pos="12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7B7C7C"/>
          <w:w w:val="63"/>
          <w:position w:val="-16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7B7C7C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B7C7C"/>
          <w:w w:val="100"/>
          <w:position w:val="-16"/>
        </w:rPr>
      </w:r>
      <w:r>
        <w:rPr>
          <w:rFonts w:ascii="Arial" w:hAnsi="Arial" w:cs="Arial" w:eastAsia="Arial"/>
          <w:sz w:val="28"/>
          <w:szCs w:val="28"/>
          <w:color w:val="A1A3A3"/>
          <w:w w:val="76"/>
          <w:position w:val="-16"/>
        </w:rPr>
        <w:t>..</w:t>
      </w:r>
      <w:r>
        <w:rPr>
          <w:rFonts w:ascii="Arial" w:hAnsi="Arial" w:cs="Arial" w:eastAsia="Arial"/>
          <w:sz w:val="28"/>
          <w:szCs w:val="28"/>
          <w:color w:val="A1A3A3"/>
          <w:w w:val="100"/>
          <w:position w:val="-16"/>
        </w:rPr>
        <w:tab/>
      </w:r>
      <w:r>
        <w:rPr>
          <w:rFonts w:ascii="Arial" w:hAnsi="Arial" w:cs="Arial" w:eastAsia="Arial"/>
          <w:sz w:val="28"/>
          <w:szCs w:val="28"/>
          <w:color w:val="A1A3A3"/>
          <w:w w:val="100"/>
          <w:position w:val="-16"/>
        </w:rPr>
      </w:r>
      <w:r>
        <w:rPr>
          <w:rFonts w:ascii="Arial" w:hAnsi="Arial" w:cs="Arial" w:eastAsia="Arial"/>
          <w:sz w:val="21"/>
          <w:szCs w:val="21"/>
          <w:color w:val="909090"/>
          <w:spacing w:val="-31"/>
          <w:w w:val="107"/>
          <w:position w:val="-16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C1C1C1"/>
          <w:spacing w:val="0"/>
          <w:w w:val="53"/>
          <w:position w:val="-16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right="1081"/>
        <w:jc w:val="right"/>
        <w:tabs>
          <w:tab w:pos="108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160.411911pt;margin-top:4.097680pt;width:.1pt;height:10.78462pt;mso-position-horizontal-relative:page;mso-position-vertical-relative:paragraph;z-index:-15320" coordorigin="3208,82" coordsize="2,216">
            <v:shape style="position:absolute;left:3208;top:82;width:2;height:216" coordorigin="3208,82" coordsize="0,216" path="m3208,298l3208,82e" filled="f" stroked="t" strokeweight=".957683pt" strokecolor="#282870">
              <v:path arrowok="t"/>
            </v:shape>
          </v:group>
          <w10:wrap type="none"/>
        </w:pict>
      </w:r>
      <w:r>
        <w:rPr/>
        <w:pict>
          <v:group style="position:absolute;margin-left:491.463745pt;margin-top:7.247504pt;width:.1pt;height:7.404053pt;mso-position-horizontal-relative:page;mso-position-vertical-relative:paragraph;z-index:-15304" coordorigin="9829,145" coordsize="2,148">
            <v:shape style="position:absolute;left:9829;top:145;width:2;height:148" coordorigin="9829,145" coordsize="0,148" path="m9829,293l9829,145e" filled="f" stroked="t" strokeweight="1.8424pt" strokecolor="#EDEDED">
              <v:path arrowok="t"/>
            </v:shape>
          </v:group>
          <w10:wrap type="none"/>
        </w:pict>
      </w:r>
      <w:r>
        <w:rPr/>
        <w:pict>
          <v:group style="position:absolute;margin-left:516.812134pt;margin-top:13.08022pt;width:.1pt;height:6.13916pt;mso-position-horizontal-relative:page;mso-position-vertical-relative:paragraph;z-index:-15303" coordorigin="10336,262" coordsize="2,123">
            <v:shape style="position:absolute;left:10336;top:262;width:2;height:123" coordorigin="10336,262" coordsize="0,123" path="m10336,384l10336,262e" filled="f" stroked="t" strokeweight="4.076335pt" strokecolor="#EDEDED">
              <v:path arrowok="t"/>
            </v:shape>
          </v:group>
          <w10:wrap type="none"/>
        </w:pict>
      </w:r>
      <w:r>
        <w:rPr/>
        <w:pict>
          <v:group style="position:absolute;margin-left:497.968811pt;margin-top:14.442739pt;width:.1pt;height:9.683106pt;mso-position-horizontal-relative:page;mso-position-vertical-relative:paragraph;z-index:-15302" coordorigin="9959,289" coordsize="2,194">
            <v:shape style="position:absolute;left:9959;top:289;width:2;height:194" coordorigin="9959,289" coordsize="0,194" path="m9959,483l9959,289e" filled="f" stroked="t" strokeweight="3.39063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32"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132"/>
          <w:position w:val="-3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17"/>
          <w:w w:val="132"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7B7C7C"/>
          <w:spacing w:val="0"/>
          <w:w w:val="100"/>
          <w:position w:val="-13"/>
        </w:rPr>
        <w:t>.</w:t>
      </w:r>
      <w:r>
        <w:rPr>
          <w:rFonts w:ascii="Arial" w:hAnsi="Arial" w:cs="Arial" w:eastAsia="Arial"/>
          <w:sz w:val="28"/>
          <w:szCs w:val="28"/>
          <w:color w:val="7B7C7C"/>
          <w:spacing w:val="2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C1C1C1"/>
          <w:spacing w:val="0"/>
          <w:w w:val="176"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C1C1C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C1C1C1"/>
          <w:spacing w:val="0"/>
          <w:w w:val="100"/>
          <w:position w:val="-3"/>
        </w:rPr>
      </w:r>
      <w:r>
        <w:rPr>
          <w:rFonts w:ascii="Arial" w:hAnsi="Arial" w:cs="Arial" w:eastAsia="Arial"/>
          <w:sz w:val="32"/>
          <w:szCs w:val="32"/>
          <w:color w:val="A1A3A3"/>
          <w:spacing w:val="0"/>
          <w:w w:val="119"/>
          <w:position w:val="-3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00" w:right="200"/>
        </w:sectPr>
      </w:pPr>
      <w:rPr/>
    </w:p>
    <w:p>
      <w:pPr>
        <w:spacing w:before="44" w:after="0" w:line="576" w:lineRule="exact"/>
        <w:ind w:left="3008"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14.006115pt;margin-top:34.271603pt;width:568.504597pt;height:789.553167pt;mso-position-horizontal-relative:page;mso-position-vertical-relative:page;z-index:-15322" coordorigin="280,685" coordsize="11370,15791">
            <v:group style="position:absolute;left:287;top:709;width:11282;height:2" coordorigin="287,709" coordsize="11282,2">
              <v:shape style="position:absolute;left:287;top:709;width:11282;height:2" coordorigin="287,709" coordsize="11282,0" path="m287,709l11569,709e" filled="f" stroked="t" strokeweight=".718262pt" strokecolor="#646464">
                <v:path arrowok="t"/>
              </v:shape>
            </v:group>
            <v:group style="position:absolute;left:302;top:695;width:2;height:3926" coordorigin="302,695" coordsize="2,3926">
              <v:shape style="position:absolute;left:302;top:695;width:2;height:3926" coordorigin="302,695" coordsize="0,3926" path="m302,4621l302,695e" filled="f" stroked="t" strokeweight=".957683pt" strokecolor="#646464">
                <v:path arrowok="t"/>
              </v:shape>
            </v:group>
            <v:group style="position:absolute;left:2105;top:700;width:2;height:1069" coordorigin="2105,700" coordsize="2,1069">
              <v:shape style="position:absolute;left:2105;top:700;width:2;height:1069" coordorigin="2105,700" coordsize="0,1069" path="m2105,1769l2105,700e" filled="f" stroked="t" strokeweight=".718262pt" strokecolor="#444444">
                <v:path arrowok="t"/>
              </v:shape>
            </v:group>
            <v:group style="position:absolute;left:7384;top:714;width:412;height:2" coordorigin="7384,714" coordsize="412,2">
              <v:shape style="position:absolute;left:7384;top:714;width:412;height:2" coordorigin="7384,714" coordsize="412,0" path="m7384,714l7796,714e" filled="f" stroked="t" strokeweight=".478842pt" strokecolor="#343434">
                <v:path arrowok="t"/>
              </v:shape>
            </v:group>
            <v:group style="position:absolute;left:7738;top:712;width:1666;height:2" coordorigin="7738,712" coordsize="1666,2">
              <v:shape style="position:absolute;left:7738;top:712;width:1666;height:2" coordorigin="7738,712" coordsize="1666,0" path="m7738,712l9404,712e" filled="f" stroked="t" strokeweight=".478842pt" strokecolor="#4F4F4F">
                <v:path arrowok="t"/>
              </v:shape>
            </v:group>
            <v:group style="position:absolute;left:9143;top:705;width:2;height:542" coordorigin="9143,705" coordsize="2,542">
              <v:shape style="position:absolute;left:9143;top:705;width:2;height:542" coordorigin="9143,705" coordsize="0,542" path="m9143,1246l9143,705e" filled="f" stroked="t" strokeweight=".718262pt" strokecolor="#575757">
                <v:path arrowok="t"/>
              </v:shape>
            </v:group>
            <v:group style="position:absolute;left:11564;top:700;width:2;height:1548" coordorigin="11564,700" coordsize="2,1548">
              <v:shape style="position:absolute;left:11564;top:700;width:2;height:1548" coordorigin="11564,700" coordsize="0,1548" path="m11564,2248l11564,700e" filled="f" stroked="t" strokeweight=".718262pt" strokecolor="#646464">
                <v:path arrowok="t"/>
              </v:shape>
            </v:group>
            <v:group style="position:absolute;left:9151;top:1189;width:2;height:1040" coordorigin="9151,1189" coordsize="2,1040">
              <v:shape style="position:absolute;left:9151;top:1189;width:2;height:1040" coordorigin="9151,1189" coordsize="0,1040" path="m9151,2229l9151,1189e" filled="f" stroked="t" strokeweight=".718262pt" strokecolor="#606060">
                <v:path arrowok="t"/>
              </v:shape>
            </v:group>
            <v:group style="position:absolute;left:292;top:2222;width:3706;height:2" coordorigin="292,2222" coordsize="3706,2">
              <v:shape style="position:absolute;left:292;top:2222;width:3706;height:2" coordorigin="292,2222" coordsize="3706,0" path="m292,2222l3998,2222e" filled="f" stroked="t" strokeweight=".957683pt" strokecolor="#6B6B6B">
                <v:path arrowok="t"/>
              </v:shape>
            </v:group>
            <v:group style="position:absolute;left:2112;top:1711;width:2;height:513" coordorigin="2112,1711" coordsize="2,513">
              <v:shape style="position:absolute;left:2112;top:1711;width:2;height:513" coordorigin="2112,1711" coordsize="0,513" path="m2112,2224l2112,1711e" filled="f" stroked="t" strokeweight=".957683pt" strokecolor="#575757">
                <v:path arrowok="t"/>
              </v:shape>
            </v:group>
            <v:group style="position:absolute;left:3419;top:2222;width:570;height:2" coordorigin="3419,2222" coordsize="570,2">
              <v:shape style="position:absolute;left:3419;top:2222;width:570;height:2" coordorigin="3419,2222" coordsize="570,0" path="m3419,2222l3989,2222e" filled="f" stroked="t" strokeweight="1.197104pt" strokecolor="#808080">
                <v:path arrowok="t"/>
              </v:shape>
            </v:group>
            <v:group style="position:absolute;left:3831;top:2224;width:2452;height:2" coordorigin="3831,2224" coordsize="2452,2">
              <v:shape style="position:absolute;left:3831;top:2224;width:2452;height:2" coordorigin="3831,2224" coordsize="2452,0" path="m3831,2224l6282,2224e" filled="f" stroked="t" strokeweight=".478842pt" strokecolor="#4F4F4F">
                <v:path arrowok="t"/>
              </v:shape>
            </v:group>
            <v:group style="position:absolute;left:6057;top:2222;width:3122;height:2" coordorigin="6057,2222" coordsize="3122,2">
              <v:shape style="position:absolute;left:6057;top:2222;width:3122;height:2" coordorigin="6057,2222" coordsize="3122,0" path="m6057,2222l9179,2222e" filled="f" stroked="t" strokeweight=".957683pt" strokecolor="#707070">
                <v:path arrowok="t"/>
              </v:shape>
            </v:group>
            <v:group style="position:absolute;left:9103;top:2224;width:2480;height:2" coordorigin="9103,2224" coordsize="2480,2">
              <v:shape style="position:absolute;left:9103;top:2224;width:2480;height:2" coordorigin="9103,2224" coordsize="2480,0" path="m9103,2224l11583,2224e" filled="f" stroked="t" strokeweight=".478842pt" strokecolor="#4B4B4B">
                <v:path arrowok="t"/>
              </v:shape>
            </v:group>
            <v:group style="position:absolute;left:292;top:2461;width:11291;height:2" coordorigin="292,2461" coordsize="11291,2">
              <v:shape style="position:absolute;left:292;top:2461;width:11291;height:2" coordorigin="292,2461" coordsize="11291,0" path="m292,2461l11583,2461e" filled="f" stroked="t" strokeweight=".718262pt" strokecolor="#646464">
                <v:path arrowok="t"/>
              </v:shape>
            </v:group>
            <v:group style="position:absolute;left:5286;top:2464;width:455;height:2" coordorigin="5286,2464" coordsize="455,2">
              <v:shape style="position:absolute;left:5286;top:2464;width:455;height:2" coordorigin="5286,2464" coordsize="455,0" path="m5286,2464l5741,2464e" filled="f" stroked="t" strokeweight=".478842pt" strokecolor="#484848">
                <v:path arrowok="t"/>
              </v:shape>
            </v:group>
            <v:group style="position:absolute;left:11576;top:1817;width:2;height:1644" coordorigin="11576,1817" coordsize="2,1644">
              <v:shape style="position:absolute;left:11576;top:1817;width:2;height:1644" coordorigin="11576,1817" coordsize="0,1644" path="m11576,3461l11576,1817e" filled="f" stroked="t" strokeweight=".957683pt" strokecolor="#606060">
                <v:path arrowok="t"/>
              </v:shape>
            </v:group>
            <v:group style="position:absolute;left:292;top:2701;width:4472;height:2" coordorigin="292,2701" coordsize="4472,2">
              <v:shape style="position:absolute;left:292;top:2701;width:4472;height:2" coordorigin="292,2701" coordsize="4472,0" path="m292,2701l4764,2701e" filled="f" stroked="t" strokeweight=".718262pt" strokecolor="#646464">
                <v:path arrowok="t"/>
              </v:shape>
            </v:group>
            <v:group style="position:absolute;left:4707;top:2701;width:3649;height:2" coordorigin="4707,2701" coordsize="3649,2">
              <v:shape style="position:absolute;left:4707;top:2701;width:3649;height:2" coordorigin="4707,2701" coordsize="3649,0" path="m4707,2701l8356,2701e" filled="f" stroked="t" strokeweight=".478842pt" strokecolor="#444444">
                <v:path arrowok="t"/>
              </v:shape>
            </v:group>
            <v:group style="position:absolute;left:8298;top:2699;width:3285;height:2" coordorigin="8298,2699" coordsize="3285,2">
              <v:shape style="position:absolute;left:8298;top:2699;width:3285;height:2" coordorigin="8298,2699" coordsize="3285,0" path="m8298,2699l11583,2699e" filled="f" stroked="t" strokeweight=".957683pt" strokecolor="#676767">
                <v:path arrowok="t"/>
              </v:shape>
            </v:group>
            <v:group style="position:absolute;left:292;top:2938;width:4472;height:2" coordorigin="292,2938" coordsize="4472,2">
              <v:shape style="position:absolute;left:292;top:2938;width:4472;height:2" coordorigin="292,2938" coordsize="4472,0" path="m292,2938l4764,2938e" filled="f" stroked="t" strokeweight=".718262pt" strokecolor="#676767">
                <v:path arrowok="t"/>
              </v:shape>
            </v:group>
            <v:group style="position:absolute;left:4707;top:2943;width:1034;height:2" coordorigin="4707,2943" coordsize="1034,2">
              <v:shape style="position:absolute;left:4707;top:2943;width:1034;height:2" coordorigin="4707,2943" coordsize="1034,0" path="m4707,2943l5741,2943e" filled="f" stroked="t" strokeweight=".478842pt" strokecolor="#3B3B3B">
                <v:path arrowok="t"/>
              </v:shape>
            </v:group>
            <v:group style="position:absolute;left:5684;top:2941;width:1173;height:2" coordorigin="5684,2941" coordsize="1173,2">
              <v:shape style="position:absolute;left:5684;top:2941;width:1173;height:2" coordorigin="5684,2941" coordsize="1173,0" path="m5684,2941l6857,2941e" filled="f" stroked="t" strokeweight=".478842pt" strokecolor="#575757">
                <v:path arrowok="t"/>
              </v:shape>
            </v:group>
            <v:group style="position:absolute;left:6800;top:2938;width:206;height:2" coordorigin="6800,2938" coordsize="206,2">
              <v:shape style="position:absolute;left:6800;top:2938;width:206;height:2" coordorigin="6800,2938" coordsize="206,0" path="m6800,2938l7005,2938e" filled="f" stroked="t" strokeweight=".478842pt" strokecolor="#444444">
                <v:path arrowok="t"/>
              </v:shape>
            </v:group>
            <v:group style="position:absolute;left:6948;top:2941;width:4635;height:2" coordorigin="6948,2941" coordsize="4635,2">
              <v:shape style="position:absolute;left:6948;top:2941;width:4635;height:2" coordorigin="6948,2941" coordsize="4635,0" path="m6948,2941l11583,2941e" filled="f" stroked="t" strokeweight=".957683pt" strokecolor="#6B6B6B">
                <v:path arrowok="t"/>
              </v:shape>
            </v:group>
            <v:group style="position:absolute;left:292;top:3180;width:4472;height:2" coordorigin="292,3180" coordsize="4472,2">
              <v:shape style="position:absolute;left:292;top:3180;width:4472;height:2" coordorigin="292,3180" coordsize="4472,0" path="m292,3180l4764,3180e" filled="f" stroked="t" strokeweight=".718262pt" strokecolor="#646464">
                <v:path arrowok="t"/>
              </v:shape>
            </v:group>
            <v:group style="position:absolute;left:4707;top:3183;width:1575;height:2" coordorigin="4707,3183" coordsize="1575,2">
              <v:shape style="position:absolute;left:4707;top:3183;width:1575;height:2" coordorigin="4707,3183" coordsize="1575,0" path="m4707,3183l6282,3183e" filled="f" stroked="t" strokeweight=".478842pt" strokecolor="#444444">
                <v:path arrowok="t"/>
              </v:shape>
            </v:group>
            <v:group style="position:absolute;left:6225;top:3183;width:781;height:2" coordorigin="6225,3183" coordsize="781,2">
              <v:shape style="position:absolute;left:6225;top:3183;width:781;height:2" coordorigin="6225,3183" coordsize="781,0" path="m6225,3183l7005,3183e" filled="f" stroked="t" strokeweight=".718262pt" strokecolor="#545454">
                <v:path arrowok="t"/>
              </v:shape>
            </v:group>
            <v:group style="position:absolute;left:6905;top:3180;width:2763;height:2" coordorigin="6905,3180" coordsize="2763,2">
              <v:shape style="position:absolute;left:6905;top:3180;width:2763;height:2" coordorigin="6905,3180" coordsize="2763,0" path="m6905,3180l9668,3180e" filled="f" stroked="t" strokeweight=".957683pt" strokecolor="#707070">
                <v:path arrowok="t"/>
              </v:shape>
            </v:group>
            <v:group style="position:absolute;left:9347;top:3178;width:2236;height:2" coordorigin="9347,3178" coordsize="2236,2">
              <v:shape style="position:absolute;left:9347;top:3178;width:2236;height:2" coordorigin="9347,3178" coordsize="2236,0" path="m9347,3178l11583,3178e" filled="f" stroked="t" strokeweight=".718262pt" strokecolor="#575757">
                <v:path arrowok="t"/>
              </v:shape>
            </v:group>
            <v:group style="position:absolute;left:292;top:3420;width:2916;height:2" coordorigin="292,3420" coordsize="2916,2">
              <v:shape style="position:absolute;left:292;top:3420;width:2916;height:2" coordorigin="292,3420" coordsize="2916,0" path="m292,3420l3208,3420e" filled="f" stroked="t" strokeweight=".718262pt" strokecolor="#646464">
                <v:path arrowok="t"/>
              </v:shape>
            </v:group>
            <v:group style="position:absolute;left:3151;top:3420;width:929;height:2" coordorigin="3151,3420" coordsize="929,2">
              <v:shape style="position:absolute;left:3151;top:3420;width:929;height:2" coordorigin="3151,3420" coordsize="929,0" path="m3151,3420l4080,3420e" filled="f" stroked="t" strokeweight=".957683pt" strokecolor="#777777">
                <v:path arrowok="t"/>
              </v:shape>
            </v:group>
            <v:group style="position:absolute;left:3831;top:3420;width:5339;height:2" coordorigin="3831,3420" coordsize="5339,2">
              <v:shape style="position:absolute;left:3831;top:3420;width:5339;height:2" coordorigin="3831,3420" coordsize="5339,0" path="m3831,3420l9170,3420e" filled="f" stroked="t" strokeweight=".478842pt" strokecolor="#575757">
                <v:path arrowok="t"/>
              </v:shape>
            </v:group>
            <v:group style="position:absolute;left:9112;top:3418;width:2476;height:2" coordorigin="9112,3418" coordsize="2476,2">
              <v:shape style="position:absolute;left:9112;top:3418;width:2476;height:2" coordorigin="9112,3418" coordsize="2476,0" path="m9112,3418l11588,3418e" filled="f" stroked="t" strokeweight=".718262pt" strokecolor="#6B6B6B">
                <v:path arrowok="t"/>
              </v:shape>
            </v:group>
            <v:group style="position:absolute;left:3864;top:3408;width:2;height:451" coordorigin="3864,3408" coordsize="2,451">
              <v:shape style="position:absolute;left:3864;top:3408;width:2;height:451" coordorigin="3864,3408" coordsize="0,451" path="m3864,3858l3864,3408e" filled="f" stroked="t" strokeweight=".957683pt" strokecolor="#6B6B6B">
                <v:path arrowok="t"/>
              </v:shape>
            </v:group>
            <v:group style="position:absolute;left:6989;top:3413;width:2;height:767" coordorigin="6989,3413" coordsize="2,767">
              <v:shape style="position:absolute;left:6989;top:3413;width:2;height:767" coordorigin="6989,3413" coordsize="0,767" path="m6989,4180l6989,3413e" filled="f" stroked="t" strokeweight=".957683pt" strokecolor="#646464">
                <v:path arrowok="t"/>
              </v:shape>
            </v:group>
            <v:group style="position:absolute;left:6986;top:3801;width:1944;height:2" coordorigin="6986,3801" coordsize="1944,2">
              <v:shape style="position:absolute;left:6986;top:3801;width:1944;height:2" coordorigin="6986,3801" coordsize="1944,0" path="m6986,3801l8930,3801e" filled="f" stroked="t" strokeweight=".478842pt" strokecolor="#6B6B6B">
                <v:path arrowok="t"/>
              </v:shape>
            </v:group>
            <v:group style="position:absolute;left:3859;top:3844;width:2423;height:2" coordorigin="3859,3844" coordsize="2423,2">
              <v:shape style="position:absolute;left:3859;top:3844;width:2423;height:2" coordorigin="3859,3844" coordsize="2423,0" path="m3859,3844l6282,3844e" filled="f" stroked="t" strokeweight=".478842pt" strokecolor="#676767">
                <v:path arrowok="t"/>
              </v:shape>
            </v:group>
            <v:group style="position:absolute;left:6038;top:3835;width:934;height:2" coordorigin="6038,3835" coordsize="934,2">
              <v:shape style="position:absolute;left:6038;top:3835;width:934;height:2" coordorigin="6038,3835" coordsize="934,0" path="m6038,3835l6972,3835e" filled="f" stroked="t" strokeweight=".478842pt" strokecolor="#ACACAC">
                <v:path arrowok="t"/>
              </v:shape>
            </v:group>
            <v:group style="position:absolute;left:6800;top:3839;width:201;height:2" coordorigin="6800,3839" coordsize="201,2">
              <v:shape style="position:absolute;left:6800;top:3839;width:201;height:2" coordorigin="6800,3839" coordsize="201,0" path="m6800,3839l7001,3839e" filled="f" stroked="t" strokeweight=".478842pt" strokecolor="#A0A0A0">
                <v:path arrowok="t"/>
              </v:shape>
            </v:group>
            <v:group style="position:absolute;left:8873;top:3799;width:2322;height:2" coordorigin="8873,3799" coordsize="2322,2">
              <v:shape style="position:absolute;left:8873;top:3799;width:2322;height:2" coordorigin="8873,3799" coordsize="2322,0" path="m8873,3799l11195,3799e" filled="f" stroked="t" strokeweight=".239421pt" strokecolor="#444444">
                <v:path arrowok="t"/>
              </v:shape>
            </v:group>
            <v:group style="position:absolute;left:11583;top:1764;width:2;height:2099" coordorigin="11583,1764" coordsize="2,2099">
              <v:shape style="position:absolute;left:11583;top:1764;width:2;height:2099" coordorigin="11583,1764" coordsize="0,2099" path="m11583,3863l11583,1764e" filled="f" stroked="t" strokeweight=".478842pt" strokecolor="#575757">
                <v:path arrowok="t"/>
              </v:shape>
            </v:group>
            <v:group style="position:absolute;left:297;top:4170;width:905;height:2" coordorigin="297,4170" coordsize="905,2">
              <v:shape style="position:absolute;left:297;top:4170;width:905;height:2" coordorigin="297,4170" coordsize="905,0" path="m297,4170l1202,4170e" filled="f" stroked="t" strokeweight=".478842pt" strokecolor="#3F3F3F">
                <v:path arrowok="t"/>
              </v:shape>
            </v:group>
            <v:group style="position:absolute;left:1144;top:4170;width:1307;height:2" coordorigin="1144,4170" coordsize="1307,2">
              <v:shape style="position:absolute;left:1144;top:4170;width:1307;height:2" coordorigin="1144,4170" coordsize="1307,0" path="m1144,4170l2452,4170e" filled="f" stroked="t" strokeweight=".957683pt" strokecolor="#676767">
                <v:path arrowok="t"/>
              </v:shape>
            </v:group>
            <v:group style="position:absolute;left:2083;top:4170;width:1815;height:2" coordorigin="2083,4170" coordsize="1815,2">
              <v:shape style="position:absolute;left:2083;top:4170;width:1815;height:2" coordorigin="2083,4170" coordsize="1815,0" path="m2083,4170l3898,4170e" filled="f" stroked="t" strokeweight=".718262pt" strokecolor="#4F4F4F">
                <v:path arrowok="t"/>
              </v:shape>
            </v:group>
            <v:group style="position:absolute;left:2686;top:4175;width:1154;height:2" coordorigin="2686,4175" coordsize="1154,2">
              <v:shape style="position:absolute;left:2686;top:4175;width:1154;height:2" coordorigin="2686,4175" coordsize="1154,0" path="m2686,4175l3840,4175e" filled="f" stroked="t" strokeweight=".478842pt" strokecolor="#4B4B4B">
                <v:path arrowok="t"/>
              </v:shape>
            </v:group>
            <v:group style="position:absolute;left:3871;top:3801;width:2;height:379" coordorigin="3871,3801" coordsize="2,379">
              <v:shape style="position:absolute;left:3871;top:3801;width:2;height:379" coordorigin="3871,3801" coordsize="0,379" path="m3871,4180l3871,3801e" filled="f" stroked="t" strokeweight="1.197104pt" strokecolor="#484848">
                <v:path arrowok="t"/>
              </v:shape>
            </v:group>
            <v:group style="position:absolute;left:3859;top:4165;width:2289;height:2" coordorigin="3859,4165" coordsize="2289,2">
              <v:shape style="position:absolute;left:3859;top:4165;width:2289;height:2" coordorigin="3859,4165" coordsize="2289,0" path="m3859,4165l6148,4165e" filled="f" stroked="t" strokeweight="1.675945pt" strokecolor="#646464">
                <v:path arrowok="t"/>
              </v:shape>
            </v:group>
            <v:group style="position:absolute;left:6828;top:4156;width:158;height:2" coordorigin="6828,4156" coordsize="158,2">
              <v:shape style="position:absolute;left:6828;top:4156;width:158;height:2" coordorigin="6828,4156" coordsize="158,0" path="m6828,4156l6986,4156e" filled="f" stroked="t" strokeweight=".957683pt" strokecolor="#939393">
                <v:path arrowok="t"/>
              </v:shape>
            </v:group>
            <v:group style="position:absolute;left:6938;top:4170;width:4659;height:2" coordorigin="6938,4170" coordsize="4659,2">
              <v:shape style="position:absolute;left:6938;top:4170;width:4659;height:2" coordorigin="6938,4170" coordsize="4659,0" path="m6938,4170l11598,4170e" filled="f" stroked="t" strokeweight=".718262pt" strokecolor="#5B5B5B">
                <v:path arrowok="t"/>
              </v:shape>
            </v:group>
            <v:group style="position:absolute;left:11590;top:1764;width:2;height:4530" coordorigin="11590,1764" coordsize="2,4530">
              <v:shape style="position:absolute;left:11590;top:1764;width:2;height:4530" coordorigin="11590,1764" coordsize="0,4530" path="m11590,6293l11590,1764e" filled="f" stroked="t" strokeweight=".957683pt" strokecolor="#606060">
                <v:path arrowok="t"/>
              </v:shape>
            </v:group>
            <v:group style="position:absolute;left:297;top:4458;width:3591;height:2" coordorigin="297,4458" coordsize="3591,2">
              <v:shape style="position:absolute;left:297;top:4458;width:3591;height:2" coordorigin="297,4458" coordsize="3591,0" path="m297,4458l3888,4458e" filled="f" stroked="t" strokeweight=".718262pt" strokecolor="#575757">
                <v:path arrowok="t"/>
              </v:shape>
            </v:group>
            <v:group style="position:absolute;left:2121;top:4160;width:2;height:8896" coordorigin="2121,4160" coordsize="2,8896">
              <v:shape style="position:absolute;left:2121;top:4160;width:2;height:8896" coordorigin="2121,4160" coordsize="0,8896" path="m2121,13057l2121,4160e" filled="f" stroked="t" strokeweight=".957683pt" strokecolor="#545454">
                <v:path arrowok="t"/>
              </v:shape>
            </v:group>
            <v:group style="position:absolute;left:3831;top:4458;width:934;height:2" coordorigin="3831,4458" coordsize="934,2">
              <v:shape style="position:absolute;left:3831;top:4458;width:934;height:2" coordorigin="3831,4458" coordsize="934,0" path="m3831,4458l4764,4458e" filled="f" stroked="t" strokeweight=".478842pt" strokecolor="#444444">
                <v:path arrowok="t"/>
              </v:shape>
            </v:group>
            <v:group style="position:absolute;left:4707;top:4458;width:4697;height:2" coordorigin="4707,4458" coordsize="4697,2">
              <v:shape style="position:absolute;left:4707;top:4458;width:4697;height:2" coordorigin="4707,4458" coordsize="4697,0" path="m4707,4458l9404,4458e" filled="f" stroked="t" strokeweight=".957683pt" strokecolor="#6B6B6B">
                <v:path arrowok="t"/>
              </v:shape>
            </v:group>
            <v:group style="position:absolute;left:9347;top:4458;width:867;height:2" coordorigin="9347,4458" coordsize="867,2">
              <v:shape style="position:absolute;left:9347;top:4458;width:867;height:2" coordorigin="9347,4458" coordsize="867,0" path="m9347,4458l10214,4458e" filled="f" stroked="t" strokeweight=".478842pt" strokecolor="#383838">
                <v:path arrowok="t"/>
              </v:shape>
            </v:group>
            <v:group style="position:absolute;left:10156;top:4455;width:1441;height:2" coordorigin="10156,4455" coordsize="1441,2">
              <v:shape style="position:absolute;left:10156;top:4455;width:1441;height:2" coordorigin="10156,4455" coordsize="1441,0" path="m10156,4455l11598,4455e" filled="f" stroked="t" strokeweight=".478842pt" strokecolor="#4F4F4F">
                <v:path arrowok="t"/>
              </v:shape>
            </v:group>
            <v:group style="position:absolute;left:306;top:4410;width:2;height:331" coordorigin="306,4410" coordsize="2,331">
              <v:shape style="position:absolute;left:306;top:4410;width:2;height:331" coordorigin="306,4410" coordsize="0,331" path="m306,4740l306,4410e" filled="f" stroked="t" strokeweight=".718262pt" strokecolor="#484848">
                <v:path arrowok="t"/>
              </v:shape>
            </v:group>
            <v:group style="position:absolute;left:2107;top:4700;width:6823;height:2" coordorigin="2107,4700" coordsize="6823,2">
              <v:shape style="position:absolute;left:2107;top:4700;width:6823;height:2" coordorigin="2107,4700" coordsize="6823,0" path="m2107,4700l8930,4700e" filled="f" stroked="t" strokeweight=".718262pt" strokecolor="#606060">
                <v:path arrowok="t"/>
              </v:shape>
            </v:group>
            <v:group style="position:absolute;left:8873;top:4697;width:1341;height:2" coordorigin="8873,4697" coordsize="1341,2">
              <v:shape style="position:absolute;left:8873;top:4697;width:1341;height:2" coordorigin="8873,4697" coordsize="1341,0" path="m8873,4697l10214,4697e" filled="f" stroked="t" strokeweight=".478842pt" strokecolor="#3B3B3B">
                <v:path arrowok="t"/>
              </v:shape>
            </v:group>
            <v:group style="position:absolute;left:10156;top:4700;width:1437;height:2" coordorigin="10156,4700" coordsize="1437,2">
              <v:shape style="position:absolute;left:10156;top:4700;width:1437;height:2" coordorigin="10156,4700" coordsize="1437,0" path="m10156,4700l11593,4700e" filled="f" stroked="t" strokeweight=".957683pt" strokecolor="#6B6B6B">
                <v:path arrowok="t"/>
              </v:shape>
            </v:group>
            <v:group style="position:absolute;left:302;top:4683;width:2;height:1031" coordorigin="302,4683" coordsize="2,1031">
              <v:shape style="position:absolute;left:302;top:4683;width:2;height:1031" coordorigin="302,4683" coordsize="0,1031" path="m302,5713l302,4683e" filled="f" stroked="t" strokeweight=".478842pt" strokecolor="#232323">
                <v:path arrowok="t"/>
              </v:shape>
            </v:group>
            <v:group style="position:absolute;left:4934;top:4693;width:2;height:2219" coordorigin="4934,4693" coordsize="2,2219">
              <v:shape style="position:absolute;left:4934;top:4693;width:2;height:2219" coordorigin="4934,4693" coordsize="0,2219" path="m4934,6912l4934,4693e" filled="f" stroked="t" strokeweight=".957683pt" strokecolor="#5B5B5B">
                <v:path arrowok="t"/>
              </v:shape>
            </v:group>
            <v:group style="position:absolute;left:7767;top:4702;width:2;height:249" coordorigin="7767,4702" coordsize="2,249">
              <v:shape style="position:absolute;left:7767;top:4702;width:2;height:249" coordorigin="7767,4702" coordsize="0,249" path="m7767,4951l7767,4702e" filled="f" stroked="t" strokeweight=".478842pt" strokecolor="#484848">
                <v:path arrowok="t"/>
              </v:shape>
            </v:group>
            <v:group style="position:absolute;left:4922;top:5196;width:819;height:2" coordorigin="4922,5196" coordsize="819,2">
              <v:shape style="position:absolute;left:4922;top:5196;width:819;height:2" coordorigin="4922,5196" coordsize="819,0" path="m4922,5196l5741,5196e" filled="f" stroked="t" strokeweight=".478842pt" strokecolor="#2F2F2F">
                <v:path arrowok="t"/>
              </v:shape>
            </v:group>
            <v:group style="position:absolute;left:5684;top:5196;width:599;height:2" coordorigin="5684,5196" coordsize="599,2">
              <v:shape style="position:absolute;left:5684;top:5196;width:599;height:2" coordorigin="5684,5196" coordsize="599,0" path="m5684,5196l6282,5196e" filled="f" stroked="t" strokeweight=".478842pt" strokecolor="#484848">
                <v:path arrowok="t"/>
              </v:shape>
            </v:group>
            <v:group style="position:absolute;left:7767;top:4951;width:2;height:240" coordorigin="7767,4951" coordsize="2,240">
              <v:shape style="position:absolute;left:7767;top:4951;width:2;height:240" coordorigin="7767,4951" coordsize="0,240" path="m7767,5191l7767,4951e" filled="f" stroked="t" strokeweight=".478842pt" strokecolor="#5B5B5B">
                <v:path arrowok="t"/>
              </v:shape>
            </v:group>
            <v:group style="position:absolute;left:6129;top:5193;width:3275;height:2" coordorigin="6129,5193" coordsize="3275,2">
              <v:shape style="position:absolute;left:6129;top:5193;width:3275;height:2" coordorigin="6129,5193" coordsize="3275,0" path="m6129,5193l9404,5193e" filled="f" stroked="t" strokeweight=".957683pt" strokecolor="#676767">
                <v:path arrowok="t"/>
              </v:shape>
            </v:group>
            <v:group style="position:absolute;left:9347;top:5196;width:867;height:2" coordorigin="9347,5196" coordsize="867,2">
              <v:shape style="position:absolute;left:9347;top:5196;width:867;height:2" coordorigin="9347,5196" coordsize="867,0" path="m9347,5196l10214,5196e" filled="f" stroked="t" strokeweight=".478842pt" strokecolor="#282828">
                <v:path arrowok="t"/>
              </v:shape>
            </v:group>
            <v:group style="position:absolute;left:10156;top:5193;width:1441;height:2" coordorigin="10156,5193" coordsize="1441,2">
              <v:shape style="position:absolute;left:10156;top:5193;width:1441;height:2" coordorigin="10156,5193" coordsize="1441,0" path="m10156,5193l11598,5193e" filled="f" stroked="t" strokeweight=".478842pt" strokecolor="#545454">
                <v:path arrowok="t"/>
              </v:shape>
            </v:group>
            <v:group style="position:absolute;left:4922;top:5447;width:4008;height:2" coordorigin="4922,5447" coordsize="4008,2">
              <v:shape style="position:absolute;left:4922;top:5447;width:4008;height:2" coordorigin="4922,5447" coordsize="4008,0" path="m4922,5447l8930,5447e" filled="f" stroked="t" strokeweight=".957683pt" strokecolor="#676767">
                <v:path arrowok="t"/>
              </v:shape>
            </v:group>
            <v:group style="position:absolute;left:8873;top:5445;width:1341;height:2" coordorigin="8873,5445" coordsize="1341,2">
              <v:shape style="position:absolute;left:8873;top:5445;width:1341;height:2" coordorigin="8873,5445" coordsize="1341,0" path="m8873,5445l10214,5445e" filled="f" stroked="t" strokeweight=".478842pt" strokecolor="#3B3B3B">
                <v:path arrowok="t"/>
              </v:shape>
            </v:group>
            <v:group style="position:absolute;left:10156;top:5445;width:1441;height:2" coordorigin="10156,5445" coordsize="1441,2">
              <v:shape style="position:absolute;left:10156;top:5445;width:1441;height:2" coordorigin="10156,5445" coordsize="1441,0" path="m10156,5445l11598,5445e" filled="f" stroked="t" strokeweight=".718262pt" strokecolor="#606060">
                <v:path arrowok="t"/>
              </v:shape>
            </v:group>
            <v:group style="position:absolute;left:4922;top:5699;width:2519;height:2" coordorigin="4922,5699" coordsize="2519,2">
              <v:shape style="position:absolute;left:4922;top:5699;width:2519;height:2" coordorigin="4922,5699" coordsize="2519,0" path="m4922,5699l7441,5699e" filled="f" stroked="t" strokeweight=".718262pt" strokecolor="#676767">
                <v:path arrowok="t"/>
              </v:shape>
            </v:group>
            <v:group style="position:absolute;left:7384;top:5699;width:412;height:2" coordorigin="7384,5699" coordsize="412,2">
              <v:shape style="position:absolute;left:7384;top:5699;width:412;height:2" coordorigin="7384,5699" coordsize="412,0" path="m7384,5699l7796,5699e" filled="f" stroked="t" strokeweight=".478842pt" strokecolor="#3B3B3B">
                <v:path arrowok="t"/>
              </v:shape>
            </v:group>
            <v:group style="position:absolute;left:7738;top:5697;width:1432;height:2" coordorigin="7738,5697" coordsize="1432,2">
              <v:shape style="position:absolute;left:7738;top:5697;width:1432;height:2" coordorigin="7738,5697" coordsize="1432,0" path="m7738,5697l9170,5697e" filled="f" stroked="t" strokeweight=".478842pt" strokecolor="#575757">
                <v:path arrowok="t"/>
              </v:shape>
            </v:group>
            <v:group style="position:absolute;left:9112;top:5697;width:2485;height:2" coordorigin="9112,5697" coordsize="2485,2">
              <v:shape style="position:absolute;left:9112;top:5697;width:2485;height:2" coordorigin="9112,5697" coordsize="2485,0" path="m9112,5697l11598,5697e" filled="f" stroked="t" strokeweight=".957683pt" strokecolor="#747474">
                <v:path arrowok="t"/>
              </v:shape>
            </v:group>
            <v:group style="position:absolute;left:304;top:5656;width:2;height:781" coordorigin="304,5656" coordsize="2,781">
              <v:shape style="position:absolute;left:304;top:5656;width:2;height:781" coordorigin="304,5656" coordsize="0,781" path="m304,6437l304,5656e" filled="f" stroked="t" strokeweight=".718262pt" strokecolor="#4B4B4B">
                <v:path arrowok="t"/>
              </v:shape>
            </v:group>
            <v:group style="position:absolute;left:2107;top:5939;width:637;height:2" coordorigin="2107,5939" coordsize="637,2">
              <v:shape style="position:absolute;left:2107;top:5939;width:637;height:2" coordorigin="2107,5939" coordsize="637,0" path="m2107,5939l2744,5939e" filled="f" stroked="t" strokeweight=".478842pt" strokecolor="#4B4B4B">
                <v:path arrowok="t"/>
              </v:shape>
            </v:group>
            <v:group style="position:absolute;left:2614;top:5941;width:2758;height:2" coordorigin="2614,5941" coordsize="2758,2">
              <v:shape style="position:absolute;left:2614;top:5941;width:2758;height:2" coordorigin="2614,5941" coordsize="2758,0" path="m2614,5941l5373,5941e" filled="f" stroked="t" strokeweight=".957683pt" strokecolor="#747474">
                <v:path arrowok="t"/>
              </v:shape>
            </v:group>
            <v:group style="position:absolute;left:4894;top:5939;width:2902;height:2" coordorigin="4894,5939" coordsize="2902,2">
              <v:shape style="position:absolute;left:4894;top:5939;width:2902;height:2" coordorigin="4894,5939" coordsize="2902,0" path="m4894,5939l7796,5939e" filled="f" stroked="t" strokeweight=".718262pt" strokecolor="#606060">
                <v:path arrowok="t"/>
              </v:shape>
            </v:group>
            <v:group style="position:absolute;left:7738;top:5939;width:618;height:2" coordorigin="7738,5939" coordsize="618,2">
              <v:shape style="position:absolute;left:7738;top:5939;width:618;height:2" coordorigin="7738,5939" coordsize="618,0" path="m7738,5939l8356,5939e" filled="f" stroked="t" strokeweight=".478842pt" strokecolor="#3F3F3F">
                <v:path arrowok="t"/>
              </v:shape>
            </v:group>
            <v:group style="position:absolute;left:8298;top:5936;width:632;height:2" coordorigin="8298,5936" coordsize="632,2">
              <v:shape style="position:absolute;left:8298;top:5936;width:632;height:2" coordorigin="8298,5936" coordsize="632,0" path="m8298,5936l8930,5936e" filled="f" stroked="t" strokeweight=".478842pt" strokecolor="#545454">
                <v:path arrowok="t"/>
              </v:shape>
            </v:group>
            <v:group style="position:absolute;left:8873;top:5939;width:2729;height:2" coordorigin="8873,5939" coordsize="2729,2">
              <v:shape style="position:absolute;left:8873;top:5939;width:2729;height:2" coordorigin="8873,5939" coordsize="2729,0" path="m8873,5939l11602,5939e" filled="f" stroked="t" strokeweight=".957683pt" strokecolor="#6B6B6B">
                <v:path arrowok="t"/>
              </v:shape>
            </v:group>
            <v:group style="position:absolute;left:699;top:6176;width:934;height:2" coordorigin="699,6176" coordsize="934,2">
              <v:shape style="position:absolute;left:699;top:6176;width:934;height:2" coordorigin="699,6176" coordsize="934,0" path="m699,6176l1633,6176e" filled="f" stroked="t" strokeweight=".957683pt" strokecolor="#747474">
                <v:path arrowok="t"/>
              </v:shape>
            </v:group>
            <v:group style="position:absolute;left:1575;top:6178;width:2040;height:2" coordorigin="1575,6178" coordsize="2040,2">
              <v:shape style="position:absolute;left:1575;top:6178;width:2040;height:2" coordorigin="1575,6178" coordsize="2040,0" path="m1575,6178l3615,6178e" filled="f" stroked="t" strokeweight=".478842pt" strokecolor="#4B4B4B">
                <v:path arrowok="t"/>
              </v:shape>
            </v:group>
            <v:group style="position:absolute;left:3237;top:6178;width:1939;height:2" coordorigin="3237,6178" coordsize="1939,2">
              <v:shape style="position:absolute;left:3237;top:6178;width:1939;height:2" coordorigin="3237,6178" coordsize="1939,0" path="m3237,6178l5176,6178e" filled="f" stroked="t" strokeweight=".957683pt" strokecolor="#747474">
                <v:path arrowok="t"/>
              </v:shape>
            </v:group>
            <v:group style="position:absolute;left:4894;top:6181;width:2547;height:2" coordorigin="4894,6181" coordsize="2547,2">
              <v:shape style="position:absolute;left:4894;top:6181;width:2547;height:2" coordorigin="4894,6181" coordsize="2547,0" path="m4894,6181l7441,6181e" filled="f" stroked="t" strokeweight=".478842pt" strokecolor="#5B5B5B">
                <v:path arrowok="t"/>
              </v:shape>
            </v:group>
            <v:group style="position:absolute;left:7384;top:6178;width:972;height:2" coordorigin="7384,6178" coordsize="972,2">
              <v:shape style="position:absolute;left:7384;top:6178;width:972;height:2" coordorigin="7384,6178" coordsize="972,0" path="m7384,6178l8356,6178e" filled="f" stroked="t" strokeweight=".478842pt" strokecolor="#3F3F3F">
                <v:path arrowok="t"/>
              </v:shape>
            </v:group>
            <v:group style="position:absolute;left:8298;top:6176;width:1106;height:2" coordorigin="8298,6176" coordsize="1106,2">
              <v:shape style="position:absolute;left:8298;top:6176;width:1106;height:2" coordorigin="8298,6176" coordsize="1106,0" path="m8298,6176l9404,6176e" filled="f" stroked="t" strokeweight=".478842pt" strokecolor="#575757">
                <v:path arrowok="t"/>
              </v:shape>
            </v:group>
            <v:group style="position:absolute;left:9347;top:6178;width:2255;height:2" coordorigin="9347,6178" coordsize="2255,2">
              <v:shape style="position:absolute;left:9347;top:6178;width:2255;height:2" coordorigin="9347,6178" coordsize="2255,0" path="m9347,6178l11602,6178e" filled="f" stroked="t" strokeweight=".957683pt" strokecolor="#707070">
                <v:path arrowok="t"/>
              </v:shape>
            </v:group>
            <v:group style="position:absolute;left:7767;top:6183;width:2;height:225" coordorigin="7767,6183" coordsize="2,225">
              <v:shape style="position:absolute;left:7767;top:6183;width:2;height:225" coordorigin="7767,6183" coordsize="0,225" path="m7767,6408l7767,6183e" filled="f" stroked="t" strokeweight=".478842pt" strokecolor="#484848">
                <v:path arrowok="t"/>
              </v:shape>
            </v:group>
            <v:group style="position:absolute;left:11602;top:4832;width:2;height:5737" coordorigin="11602,4832" coordsize="2,5737">
              <v:shape style="position:absolute;left:11602;top:4832;width:2;height:5737" coordorigin="11602,4832" coordsize="0,5737" path="m11602,10569l11602,4832e" filled="f" stroked="t" strokeweight=".718262pt" strokecolor="#606060">
                <v:path arrowok="t"/>
              </v:shape>
            </v:group>
            <v:group style="position:absolute;left:314;top:5776;width:2;height:8853" coordorigin="314,5776" coordsize="2,8853">
              <v:shape style="position:absolute;left:314;top:5776;width:2;height:8853" coordorigin="314,5776" coordsize="0,8853" path="m314,14629l314,5776e" filled="f" stroked="t" strokeweight=".718262pt" strokecolor="#5B5B5B">
                <v:path arrowok="t"/>
              </v:shape>
            </v:group>
            <v:group style="position:absolute;left:2116;top:6648;width:1092;height:2" coordorigin="2116,6648" coordsize="1092,2">
              <v:shape style="position:absolute;left:2116;top:6648;width:1092;height:2" coordorigin="2116,6648" coordsize="1092,0" path="m2116,6648l3208,6648e" filled="f" stroked="t" strokeweight=".478842pt" strokecolor="#383838">
                <v:path arrowok="t"/>
              </v:shape>
            </v:group>
            <v:group style="position:absolute;left:3151;top:6648;width:464;height:2" coordorigin="3151,6648" coordsize="464,2">
              <v:shape style="position:absolute;left:3151;top:6648;width:464;height:2" coordorigin="3151,6648" coordsize="464,0" path="m3151,6648l3615,6648e" filled="f" stroked="t" strokeweight=".478842pt" strokecolor="#4B4B4B">
                <v:path arrowok="t"/>
              </v:shape>
            </v:group>
            <v:group style="position:absolute;left:3558;top:6648;width:2739;height:2" coordorigin="3558,6648" coordsize="2739,2">
              <v:shape style="position:absolute;left:3558;top:6648;width:2739;height:2" coordorigin="3558,6648" coordsize="2739,0" path="m3558,6648l6297,6648e" filled="f" stroked="t" strokeweight=".957683pt" strokecolor="#747474">
                <v:path arrowok="t"/>
              </v:shape>
            </v:group>
            <v:group style="position:absolute;left:6225;top:6648;width:632;height:2" coordorigin="6225,6648" coordsize="632,2">
              <v:shape style="position:absolute;left:6225;top:6648;width:632;height:2" coordorigin="6225,6648" coordsize="632,0" path="m6225,6648l6857,6648e" filled="f" stroked="t" strokeweight=".478842pt" strokecolor="#545454">
                <v:path arrowok="t"/>
              </v:shape>
            </v:group>
            <v:group style="position:absolute;left:6800;top:6648;width:1001;height:2" coordorigin="6800,6648" coordsize="1001,2">
              <v:shape style="position:absolute;left:6800;top:6648;width:1001;height:2" coordorigin="6800,6648" coordsize="1001,0" path="m6800,6648l7800,6648e" filled="f" stroked="t" strokeweight=".478842pt" strokecolor="#3B3B3B">
                <v:path arrowok="t"/>
              </v:shape>
            </v:group>
            <v:group style="position:absolute;left:7767;top:6408;width:2;height:235" coordorigin="7767,6408" coordsize="2,235">
              <v:shape style="position:absolute;left:7767;top:6408;width:2;height:235" coordorigin="7767,6408" coordsize="0,235" path="m7767,6643l7767,6408e" filled="f" stroked="t" strokeweight=".478842pt" strokecolor="#343434">
                <v:path arrowok="t"/>
              </v:shape>
            </v:group>
            <v:group style="position:absolute;left:7733;top:6646;width:2480;height:2" coordorigin="7733,6646" coordsize="2480,2">
              <v:shape style="position:absolute;left:7733;top:6646;width:2480;height:2" coordorigin="7733,6646" coordsize="2480,0" path="m7733,6646l10214,6646e" filled="f" stroked="t" strokeweight=".478842pt" strokecolor="#545454">
                <v:path arrowok="t"/>
              </v:shape>
            </v:group>
            <v:group style="position:absolute;left:10017;top:6646;width:1585;height:2" coordorigin="10017,6646" coordsize="1585,2">
              <v:shape style="position:absolute;left:10017;top:6646;width:1585;height:2" coordorigin="10017,6646" coordsize="1585,0" path="m10017,6646l11602,6646e" filled="f" stroked="t" strokeweight=".957683pt" strokecolor="#747474">
                <v:path arrowok="t"/>
              </v:shape>
            </v:group>
            <v:group style="position:absolute;left:11598;top:6380;width:2;height:1035" coordorigin="11598,6380" coordsize="2,1035">
              <v:shape style="position:absolute;left:11598;top:6380;width:2;height:1035" coordorigin="11598,6380" coordsize="0,1035" path="m11598,7415l11598,6380e" filled="f" stroked="t" strokeweight=".478842pt" strokecolor="#3B3B3B">
                <v:path arrowok="t"/>
              </v:shape>
            </v:group>
            <v:group style="position:absolute;left:2116;top:6885;width:2648;height:2" coordorigin="2116,6885" coordsize="2648,2">
              <v:shape style="position:absolute;left:2116;top:6885;width:2648;height:2" coordorigin="2116,6885" coordsize="2648,0" path="m2116,6885l4764,6885e" filled="f" stroked="t" strokeweight=".478842pt" strokecolor="#545454">
                <v:path arrowok="t"/>
              </v:shape>
            </v:group>
            <v:group style="position:absolute;left:4343;top:6885;width:4013;height:2" coordorigin="4343,6885" coordsize="4013,2">
              <v:shape style="position:absolute;left:4343;top:6885;width:4013;height:2" coordorigin="4343,6885" coordsize="4013,0" path="m4343,6885l8356,6885e" filled="f" stroked="t" strokeweight=".957683pt" strokecolor="#747474">
                <v:path arrowok="t"/>
              </v:shape>
            </v:group>
            <v:group style="position:absolute;left:7767;top:6634;width:2;height:249" coordorigin="7767,6634" coordsize="2,249">
              <v:shape style="position:absolute;left:7767;top:6634;width:2;height:249" coordorigin="7767,6634" coordsize="0,249" path="m7767,6883l7767,6634e" filled="f" stroked="t" strokeweight=".478842pt" strokecolor="#606060">
                <v:path arrowok="t"/>
              </v:shape>
            </v:group>
            <v:group style="position:absolute;left:8298;top:6885;width:1915;height:2" coordorigin="8298,6885" coordsize="1915,2">
              <v:shape style="position:absolute;left:8298;top:6885;width:1915;height:2" coordorigin="8298,6885" coordsize="1915,0" path="m8298,6885l10214,6885e" filled="f" stroked="t" strokeweight=".478842pt" strokecolor="#4B4B4B">
                <v:path arrowok="t"/>
              </v:shape>
            </v:group>
            <v:group style="position:absolute;left:10156;top:6885;width:1446;height:2" coordorigin="10156,6885" coordsize="1446,2">
              <v:shape style="position:absolute;left:10156;top:6885;width:1446;height:2" coordorigin="10156,6885" coordsize="1446,0" path="m10156,6885l11602,6885e" filled="f" stroked="t" strokeweight=".957683pt" strokecolor="#747474">
                <v:path arrowok="t"/>
              </v:shape>
            </v:group>
            <v:group style="position:absolute;left:302;top:7125;width:1331;height:2" coordorigin="302,7125" coordsize="1331,2">
              <v:shape style="position:absolute;left:302;top:7125;width:1331;height:2" coordorigin="302,7125" coordsize="1331,0" path="m302,7125l1633,7125e" filled="f" stroked="t" strokeweight=".957683pt" strokecolor="#6B6B6B">
                <v:path arrowok="t"/>
              </v:shape>
            </v:group>
            <v:group style="position:absolute;left:1575;top:7127;width:570;height:2" coordorigin="1575,7127" coordsize="570,2">
              <v:shape style="position:absolute;left:1575;top:7127;width:570;height:2" coordorigin="1575,7127" coordsize="570,0" path="m1575,7127l2145,7127e" filled="f" stroked="t" strokeweight=".478842pt" strokecolor="#383838">
                <v:path arrowok="t"/>
              </v:shape>
            </v:group>
            <v:group style="position:absolute;left:2126;top:6845;width:2;height:1726" coordorigin="2126,6845" coordsize="2,1726">
              <v:shape style="position:absolute;left:2126;top:6845;width:2;height:1726" coordorigin="2126,6845" coordsize="0,1726" path="m2126,8570l2126,6845e" filled="f" stroked="t" strokeweight=".478842pt" strokecolor="#2B2B2B">
                <v:path arrowok="t"/>
              </v:shape>
            </v:group>
            <v:group style="position:absolute;left:2078;top:7125;width:4779;height:2" coordorigin="2078,7125" coordsize="4779,2">
              <v:shape style="position:absolute;left:2078;top:7125;width:4779;height:2" coordorigin="2078,7125" coordsize="4779,0" path="m2078,7125l6857,7125e" filled="f" stroked="t" strokeweight=".957683pt" strokecolor="#707070">
                <v:path arrowok="t"/>
              </v:shape>
            </v:group>
            <v:group style="position:absolute;left:6800;top:7125;width:2370;height:2" coordorigin="6800,7125" coordsize="2370,2">
              <v:shape style="position:absolute;left:6800;top:7125;width:2370;height:2" coordorigin="6800,7125" coordsize="2370,0" path="m6800,7125l9170,7125e" filled="f" stroked="t" strokeweight=".478842pt" strokecolor="#4F4F4F">
                <v:path arrowok="t"/>
              </v:shape>
            </v:group>
            <v:group style="position:absolute;left:9112;top:7127;width:2490;height:2" coordorigin="9112,7127" coordsize="2490,2">
              <v:shape style="position:absolute;left:9112;top:7127;width:2490;height:2" coordorigin="9112,7127" coordsize="2490,0" path="m9112,7127l11602,7127e" filled="f" stroked="t" strokeweight=".957683pt" strokecolor="#6B6B6B">
                <v:path arrowok="t"/>
              </v:shape>
            </v:group>
            <v:group style="position:absolute;left:302;top:7825;width:1331;height:2" coordorigin="302,7825" coordsize="1331,2">
              <v:shape style="position:absolute;left:302;top:7825;width:1331;height:2" coordorigin="302,7825" coordsize="1331,0" path="m302,7825l1633,7825e" filled="f" stroked="t" strokeweight=".957683pt" strokecolor="#747474">
                <v:path arrowok="t"/>
              </v:shape>
            </v:group>
            <v:group style="position:absolute;left:1575;top:7827;width:1168;height:2" coordorigin="1575,7827" coordsize="1168,2">
              <v:shape style="position:absolute;left:1575;top:7827;width:1168;height:2" coordorigin="1575,7827" coordsize="1168,0" path="m1575,7827l2744,7827e" filled="f" stroked="t" strokeweight=".478842pt" strokecolor="#4F4F4F">
                <v:path arrowok="t"/>
              </v:shape>
            </v:group>
            <v:group style="position:absolute;left:2614;top:7830;width:3668;height:2" coordorigin="2614,7830" coordsize="3668,2">
              <v:shape style="position:absolute;left:2614;top:7830;width:3668;height:2" coordorigin="2614,7830" coordsize="3668,0" path="m2614,7830l6282,7830e" filled="f" stroked="t" strokeweight=".957683pt" strokecolor="#777777">
                <v:path arrowok="t"/>
              </v:shape>
            </v:group>
            <v:group style="position:absolute;left:6225;top:7827;width:2131;height:2" coordorigin="6225,7827" coordsize="2131,2">
              <v:shape style="position:absolute;left:6225;top:7827;width:2131;height:2" coordorigin="6225,7827" coordsize="2131,0" path="m6225,7827l8356,7827e" filled="f" stroked="t" strokeweight=".478842pt" strokecolor="#4B4B4B">
                <v:path arrowok="t"/>
              </v:shape>
            </v:group>
            <v:group style="position:absolute;left:8298;top:7827;width:3309;height:2" coordorigin="8298,7827" coordsize="3309,2">
              <v:shape style="position:absolute;left:8298;top:7827;width:3309;height:2" coordorigin="8298,7827" coordsize="3309,0" path="m8298,7827l11607,7827e" filled="f" stroked="t" strokeweight=".718262pt" strokecolor="#707070">
                <v:path arrowok="t"/>
              </v:shape>
            </v:group>
            <v:group style="position:absolute;left:4942;top:7818;width:2;height:498" coordorigin="4942,7818" coordsize="2,498">
              <v:shape style="position:absolute;left:4942;top:7818;width:2;height:498" coordorigin="4942,7818" coordsize="0,498" path="m4942,8316l4942,7818e" filled="f" stroked="t" strokeweight=".478842pt" strokecolor="#3F3F3F">
                <v:path arrowok="t"/>
              </v:shape>
            </v:group>
            <v:group style="position:absolute;left:4937;top:8067;width:2859;height:2" coordorigin="4937,8067" coordsize="2859,2">
              <v:shape style="position:absolute;left:4937;top:8067;width:2859;height:2" coordorigin="4937,8067" coordsize="2859,0" path="m4937,8067l7796,8067e" filled="f" stroked="t" strokeweight=".718262pt" strokecolor="#646464">
                <v:path arrowok="t"/>
              </v:shape>
            </v:group>
            <v:group style="position:absolute;left:7738;top:8067;width:618;height:2" coordorigin="7738,8067" coordsize="618,2">
              <v:shape style="position:absolute;left:7738;top:8067;width:618;height:2" coordorigin="7738,8067" coordsize="618,0" path="m7738,8067l8356,8067e" filled="f" stroked="t" strokeweight=".478842pt" strokecolor="#4B4B4B">
                <v:path arrowok="t"/>
              </v:shape>
            </v:group>
            <v:group style="position:absolute;left:8298;top:8067;width:3314;height:2" coordorigin="8298,8067" coordsize="3314,2">
              <v:shape style="position:absolute;left:8298;top:8067;width:3314;height:2" coordorigin="8298,8067" coordsize="3314,0" path="m8298,8067l11612,8067e" filled="f" stroked="t" strokeweight=".718262pt" strokecolor="#707070">
                <v:path arrowok="t"/>
              </v:shape>
            </v:group>
            <v:group style="position:absolute;left:4937;top:8304;width:1939;height:2" coordorigin="4937,8304" coordsize="1939,2">
              <v:shape style="position:absolute;left:4937;top:8304;width:1939;height:2" coordorigin="4937,8304" coordsize="1939,0" path="m4937,8304l6876,8304e" filled="f" stroked="t" strokeweight=".957683pt" strokecolor="#747474">
                <v:path arrowok="t"/>
              </v:shape>
            </v:group>
            <v:group style="position:absolute;left:6800;top:8304;width:3414;height:2" coordorigin="6800,8304" coordsize="3414,2">
              <v:shape style="position:absolute;left:6800;top:8304;width:3414;height:2" coordorigin="6800,8304" coordsize="3414,0" path="m6800,8304l10214,8304e" filled="f" stroked="t" strokeweight=".478842pt" strokecolor="#606060">
                <v:path arrowok="t"/>
              </v:shape>
            </v:group>
            <v:group style="position:absolute;left:9653;top:8304;width:1958;height:2" coordorigin="9653,8304" coordsize="1958,2">
              <v:shape style="position:absolute;left:9653;top:8304;width:1958;height:2" coordorigin="9653,8304" coordsize="1958,0" path="m9653,8304l11612,8304e" filled="f" stroked="t" strokeweight=".957683pt" strokecolor="#747474">
                <v:path arrowok="t"/>
              </v:shape>
            </v:group>
            <v:group style="position:absolute;left:302;top:8546;width:900;height:2" coordorigin="302,8546" coordsize="900,2">
              <v:shape style="position:absolute;left:302;top:8546;width:900;height:2" coordorigin="302,8546" coordsize="900,0" path="m302,8546l1202,8546e" filled="f" stroked="t" strokeweight=".957683pt" strokecolor="#676767">
                <v:path arrowok="t"/>
              </v:shape>
            </v:group>
            <v:group style="position:absolute;left:1144;top:8546;width:2064;height:2" coordorigin="1144,8546" coordsize="2064,2">
              <v:shape style="position:absolute;left:1144;top:8546;width:2064;height:2" coordorigin="1144,8546" coordsize="2064,0" path="m1144,8546l3208,8546e" filled="f" stroked="t" strokeweight=".478842pt" strokecolor="#3F3F3F">
                <v:path arrowok="t"/>
              </v:shape>
            </v:group>
            <v:group style="position:absolute;left:4944;top:8259;width:2;height:297" coordorigin="4944,8259" coordsize="2,297">
              <v:shape style="position:absolute;left:4944;top:8259;width:2;height:297" coordorigin="4944,8259" coordsize="0,297" path="m4944,8556l4944,8259e" filled="f" stroked="t" strokeweight=".478842pt" strokecolor="#545454">
                <v:path arrowok="t"/>
              </v:shape>
            </v:group>
            <v:group style="position:absolute;left:3151;top:8546;width:6019;height:2" coordorigin="3151,8546" coordsize="6019,2">
              <v:shape style="position:absolute;left:3151;top:8546;width:6019;height:2" coordorigin="3151,8546" coordsize="6019,0" path="m3151,8546l9170,8546e" filled="f" stroked="t" strokeweight=".957683pt" strokecolor="#707070">
                <v:path arrowok="t"/>
              </v:shape>
            </v:group>
            <v:group style="position:absolute;left:9112;top:8541;width:292;height:2" coordorigin="9112,8541" coordsize="292,2">
              <v:shape style="position:absolute;left:9112;top:8541;width:292;height:2" coordorigin="9112,8541" coordsize="292,0" path="m9112,8541l9404,8541e" filled="f" stroked="t" strokeweight=".478842pt" strokecolor="#444444">
                <v:path arrowok="t"/>
              </v:shape>
            </v:group>
            <v:group style="position:absolute;left:9347;top:8541;width:867;height:2" coordorigin="9347,8541" coordsize="867,2">
              <v:shape style="position:absolute;left:9347;top:8541;width:867;height:2" coordorigin="9347,8541" coordsize="867,0" path="m9347,8541l10214,8541e" filled="f" stroked="t" strokeweight=".478842pt" strokecolor="#2F2F2F">
                <v:path arrowok="t"/>
              </v:shape>
            </v:group>
            <v:group style="position:absolute;left:10156;top:8544;width:1460;height:2" coordorigin="10156,8544" coordsize="1460,2">
              <v:shape style="position:absolute;left:10156;top:8544;width:1460;height:2" coordorigin="10156,8544" coordsize="1460,0" path="m10156,8544l11617,8544e" filled="f" stroked="t" strokeweight=".957683pt" strokecolor="#747474">
                <v:path arrowok="t"/>
              </v:shape>
            </v:group>
            <v:group style="position:absolute;left:306;top:9368;width:1839;height:2" coordorigin="306,9368" coordsize="1839,2">
              <v:shape style="position:absolute;left:306;top:9368;width:1839;height:2" coordorigin="306,9368" coordsize="1839,0" path="m306,9368l2145,9368e" filled="f" stroked="t" strokeweight=".957683pt" strokecolor="#676767">
                <v:path arrowok="t"/>
              </v:shape>
            </v:group>
            <v:group style="position:absolute;left:2131;top:8987;width:2;height:1582" coordorigin="2131,8987" coordsize="2,1582">
              <v:shape style="position:absolute;left:2131;top:8987;width:2;height:1582" coordorigin="2131,8987" coordsize="0,1582" path="m2131,10569l2131,8987e" filled="f" stroked="t" strokeweight=".478842pt" strokecolor="#343434">
                <v:path arrowok="t"/>
              </v:shape>
            </v:group>
            <v:group style="position:absolute;left:2078;top:9368;width:2365;height:2" coordorigin="2078,9368" coordsize="2365,2">
              <v:shape style="position:absolute;left:2078;top:9368;width:2365;height:2" coordorigin="2078,9368" coordsize="2365,0" path="m2078,9368l4444,9368e" filled="f" stroked="t" strokeweight=".478842pt" strokecolor="#545454">
                <v:path arrowok="t"/>
              </v:shape>
            </v:group>
            <v:group style="position:absolute;left:4386;top:9366;width:1355;height:2" coordorigin="4386,9366" coordsize="1355,2">
              <v:shape style="position:absolute;left:4386;top:9366;width:1355;height:2" coordorigin="4386,9366" coordsize="1355,0" path="m4386,9366l5741,9366e" filled="f" stroked="t" strokeweight=".478842pt" strokecolor="#3F3F3F">
                <v:path arrowok="t"/>
              </v:shape>
            </v:group>
            <v:group style="position:absolute;left:5684;top:9366;width:599;height:2" coordorigin="5684,9366" coordsize="599,2">
              <v:shape style="position:absolute;left:5684;top:9366;width:599;height:2" coordorigin="5684,9366" coordsize="599,0" path="m5684,9366l6282,9366e" filled="f" stroked="t" strokeweight=".478842pt" strokecolor="#545454">
                <v:path arrowok="t"/>
              </v:shape>
            </v:group>
            <v:group style="position:absolute;left:6129;top:9363;width:4085;height:2" coordorigin="6129,9363" coordsize="4085,2">
              <v:shape style="position:absolute;left:6129;top:9363;width:4085;height:2" coordorigin="6129,9363" coordsize="4085,0" path="m6129,9363l10214,9363e" filled="f" stroked="t" strokeweight=".957683pt" strokecolor="#6B6B6B">
                <v:path arrowok="t"/>
              </v:shape>
            </v:group>
            <v:group style="position:absolute;left:10156;top:9363;width:1456;height:2" coordorigin="10156,9363" coordsize="1456,2">
              <v:shape style="position:absolute;left:10156;top:9363;width:1456;height:2" coordorigin="10156,9363" coordsize="1456,0" path="m10156,9363l11612,9363e" filled="f" stroked="t" strokeweight=".478842pt" strokecolor="#545454">
                <v:path arrowok="t"/>
              </v:shape>
            </v:group>
            <v:group style="position:absolute;left:1130;top:10550;width:1015;height:2" coordorigin="1130,10550" coordsize="1015,2">
              <v:shape style="position:absolute;left:1130;top:10550;width:1015;height:2" coordorigin="1130,10550" coordsize="1015,0" path="m1130,10550l2145,10550e" filled="f" stroked="t" strokeweight=".478842pt" strokecolor="#484848">
                <v:path arrowok="t"/>
              </v:shape>
            </v:group>
            <v:group style="position:absolute;left:306;top:10550;width:8624;height:2" coordorigin="306,10550" coordsize="8624,2">
              <v:shape style="position:absolute;left:306;top:10550;width:8624;height:2" coordorigin="306,10550" coordsize="8624,0" path="m306,10550l8930,10550e" filled="f" stroked="t" strokeweight=".957683pt" strokecolor="#6B6B6B">
                <v:path arrowok="t"/>
              </v:shape>
            </v:group>
            <v:group style="position:absolute;left:8873;top:10545;width:1341;height:2" coordorigin="8873,10545" coordsize="1341,2">
              <v:shape style="position:absolute;left:8873;top:10545;width:1341;height:2" coordorigin="8873,10545" coordsize="1341,0" path="m8873,10545l10214,10545e" filled="f" stroked="t" strokeweight=".478842pt" strokecolor="#3F3F3F">
                <v:path arrowok="t"/>
              </v:shape>
            </v:group>
            <v:group style="position:absolute;left:10156;top:10545;width:1460;height:2" coordorigin="10156,10545" coordsize="1460,2">
              <v:shape style="position:absolute;left:10156;top:10545;width:1460;height:2" coordorigin="10156,10545" coordsize="1460,0" path="m10156,10545l11617,10545e" filled="f" stroked="t" strokeweight=".718262pt" strokecolor="#646464">
                <v:path arrowok="t"/>
              </v:shape>
            </v:group>
            <v:group style="position:absolute;left:302;top:10847;width:1820;height:2" coordorigin="302,10847" coordsize="1820,2">
              <v:shape style="position:absolute;left:302;top:10847;width:1820;height:2" coordorigin="302,10847" coordsize="1820,0" path="m302,10847l2121,10847e" filled="f" stroked="t" strokeweight=".478842pt" strokecolor="#484848">
                <v:path arrowok="t"/>
              </v:shape>
            </v:group>
            <v:group style="position:absolute;left:2138;top:10502;width:2;height:2699" coordorigin="2138,10502" coordsize="2,2699">
              <v:shape style="position:absolute;left:2138;top:10502;width:2;height:2699" coordorigin="2138,10502" coordsize="0,2699" path="m2138,13200l2138,10502e" filled="f" stroked="t" strokeweight=".957683pt" strokecolor="#606060">
                <v:path arrowok="t"/>
              </v:shape>
            </v:group>
            <v:group style="position:absolute;left:2102;top:10847;width:1077;height:2" coordorigin="2102,10847" coordsize="1077,2">
              <v:shape style="position:absolute;left:2102;top:10847;width:1077;height:2" coordorigin="2102,10847" coordsize="1077,0" path="m2102,10847l3180,10847e" filled="f" stroked="t" strokeweight=".478842pt" strokecolor="#5B5B5B">
                <v:path arrowok="t"/>
              </v:shape>
            </v:group>
            <v:group style="position:absolute;left:3180;top:10847;width:8408;height:2" coordorigin="3180,10847" coordsize="8408,2">
              <v:shape style="position:absolute;left:3180;top:10847;width:8408;height:2" coordorigin="3180,10847" coordsize="8408,0" path="m3180,10847l11588,10847e" filled="f" stroked="t" strokeweight=".478842pt" strokecolor="#000000">
                <v:path arrowok="t"/>
              </v:shape>
            </v:group>
            <v:group style="position:absolute;left:11612;top:10502;width:2;height:3767" coordorigin="11612,10502" coordsize="2,3767">
              <v:shape style="position:absolute;left:11612;top:10502;width:2;height:3767" coordorigin="11612,10502" coordsize="0,3767" path="m11612,14269l11612,10502e" filled="f" stroked="t" strokeweight=".478842pt" strokecolor="#646464">
                <v:path arrowok="t"/>
              </v:shape>
            </v:group>
            <v:group style="position:absolute;left:316;top:11041;width:1834;height:2" coordorigin="316,11041" coordsize="1834,2">
              <v:shape style="position:absolute;left:316;top:11041;width:1834;height:2" coordorigin="316,11041" coordsize="1834,0" path="m316,11041l2150,11041e" filled="f" stroked="t" strokeweight=".478842pt" strokecolor="#545454">
                <v:path arrowok="t"/>
              </v:shape>
            </v:group>
            <v:group style="position:absolute;left:330;top:6384;width:2;height:10085" coordorigin="330,6384" coordsize="2,10085">
              <v:shape style="position:absolute;left:330;top:6384;width:2;height:10085" coordorigin="330,6384" coordsize="0,10085" path="m330,16469l330,6384e" filled="f" stroked="t" strokeweight=".478842pt" strokecolor="#606060">
                <v:path arrowok="t"/>
              </v:shape>
            </v:group>
            <v:group style="position:absolute;left:2073;top:11039;width:1542;height:2" coordorigin="2073,11039" coordsize="1542,2">
              <v:shape style="position:absolute;left:2073;top:11039;width:1542;height:2" coordorigin="2073,11039" coordsize="1542,0" path="m2073,11039l3615,11039e" filled="f" stroked="t" strokeweight=".478842pt" strokecolor="#3F3F3F">
                <v:path arrowok="t"/>
              </v:shape>
            </v:group>
            <v:group style="position:absolute;left:3558;top:11036;width:330;height:2" coordorigin="3558,11036" coordsize="330,2">
              <v:shape style="position:absolute;left:3558;top:11036;width:330;height:2" coordorigin="3558,11036" coordsize="330,0" path="m3558,11036l3888,11036e" filled="f" stroked="t" strokeweight=".718262pt" strokecolor="#646464">
                <v:path arrowok="t"/>
              </v:shape>
            </v:group>
            <v:group style="position:absolute;left:3678;top:11034;width:6541;height:2" coordorigin="3678,11034" coordsize="6541,2">
              <v:shape style="position:absolute;left:3678;top:11034;width:6541;height:2" coordorigin="3678,11034" coordsize="6541,0" path="m3678,11034l10218,11034e" filled="f" stroked="t" strokeweight=".957683pt" strokecolor="#777777">
                <v:path arrowok="t"/>
              </v:shape>
            </v:group>
            <v:group style="position:absolute;left:8873;top:11031;width:1346;height:2" coordorigin="8873,11031" coordsize="1346,2">
              <v:shape style="position:absolute;left:8873;top:11031;width:1346;height:2" coordorigin="8873,11031" coordsize="1346,0" path="m8873,11031l10218,11031e" filled="f" stroked="t" strokeweight=".718262pt" strokecolor="#777777">
                <v:path arrowok="t"/>
              </v:shape>
            </v:group>
            <v:group style="position:absolute;left:10156;top:11031;width:1460;height:2" coordorigin="10156,11031" coordsize="1460,2">
              <v:shape style="position:absolute;left:10156;top:11031;width:1460;height:2" coordorigin="10156,11031" coordsize="1460,0" path="m10156,11031l11617,11031e" filled="f" stroked="t" strokeweight=".478842pt" strokecolor="#646464">
                <v:path arrowok="t"/>
              </v:shape>
            </v:group>
            <v:group style="position:absolute;left:321;top:11530;width:1312;height:2" coordorigin="321,11530" coordsize="1312,2">
              <v:shape style="position:absolute;left:321;top:11530;width:1312;height:2" coordorigin="321,11530" coordsize="1312,0" path="m321,11530l1633,11530e" filled="f" stroked="t" strokeweight=".718262pt" strokecolor="#5B5B5B">
                <v:path arrowok="t"/>
              </v:shape>
            </v:group>
            <v:group style="position:absolute;left:1575;top:11528;width:1633;height:2" coordorigin="1575,11528" coordsize="1633,2">
              <v:shape style="position:absolute;left:1575;top:11528;width:1633;height:2" coordorigin="1575,11528" coordsize="1633,0" path="m1575,11528l3208,11528e" filled="f" stroked="t" strokeweight=".478842pt" strokecolor="#3F3F3F">
                <v:path arrowok="t"/>
              </v:shape>
            </v:group>
            <v:group style="position:absolute;left:3151;top:11525;width:3132;height:2" coordorigin="3151,11525" coordsize="3132,2">
              <v:shape style="position:absolute;left:3151;top:11525;width:3132;height:2" coordorigin="3151,11525" coordsize="3132,0" path="m3151,11525l6282,11525e" filled="f" stroked="t" strokeweight=".478842pt" strokecolor="#545454">
                <v:path arrowok="t"/>
              </v:shape>
            </v:group>
            <v:group style="position:absolute;left:6129;top:11520;width:5488;height:2" coordorigin="6129,11520" coordsize="5488,2">
              <v:shape style="position:absolute;left:6129;top:11520;width:5488;height:2" coordorigin="6129,11520" coordsize="5488,0" path="m6129,11520l11617,11520e" filled="f" stroked="t" strokeweight=".957683pt" strokecolor="#6B6B6B">
                <v:path arrowok="t"/>
              </v:shape>
            </v:group>
            <v:group style="position:absolute;left:11614;top:11264;width:2;height:288" coordorigin="11614,11264" coordsize="2,288">
              <v:shape style="position:absolute;left:11614;top:11264;width:2;height:288" coordorigin="11614,11264" coordsize="0,288" path="m11614,11552l11614,11264e" filled="f" stroked="t" strokeweight=".478842pt" strokecolor="#484848">
                <v:path arrowok="t"/>
              </v:shape>
            </v:group>
            <v:group style="position:absolute;left:321;top:11770;width:3567;height:2" coordorigin="321,11770" coordsize="3567,2">
              <v:shape style="position:absolute;left:321;top:11770;width:3567;height:2" coordorigin="321,11770" coordsize="3567,0" path="m321,11770l3888,11770e" filled="f" stroked="t" strokeweight=".478842pt" strokecolor="#5B5B5B">
                <v:path arrowok="t"/>
              </v:shape>
            </v:group>
            <v:group style="position:absolute;left:3678;top:11762;width:6953;height:2" coordorigin="3678,11762" coordsize="6953,2">
              <v:shape style="position:absolute;left:3678;top:11762;width:6953;height:2" coordorigin="3678,11762" coordsize="6953,0" path="m3678,11762l10630,11762e" filled="f" stroked="t" strokeweight=".957683pt" strokecolor="#747474">
                <v:path arrowok="t"/>
              </v:shape>
            </v:group>
            <v:group style="position:absolute;left:10156;top:11760;width:1460;height:2" coordorigin="10156,11760" coordsize="1460,2">
              <v:shape style="position:absolute;left:10156;top:11760;width:1460;height:2" coordorigin="10156,11760" coordsize="1460,0" path="m10156,11760l11617,11760e" filled="f" stroked="t" strokeweight=".478842pt" strokecolor="#606060">
                <v:path arrowok="t"/>
              </v:shape>
            </v:group>
            <v:group style="position:absolute;left:306;top:12131;width:1302;height:2" coordorigin="306,12131" coordsize="1302,2">
              <v:shape style="position:absolute;left:306;top:12131;width:1302;height:2" coordorigin="306,12131" coordsize="1302,0" path="m306,12131l1609,12131e" filled="f" stroked="t" strokeweight=".478842pt" strokecolor="#444444">
                <v:path arrowok="t"/>
              </v:shape>
            </v:group>
            <v:group style="position:absolute;left:1173;top:11714;width:2;height:791" coordorigin="1173,11714" coordsize="2,791">
              <v:shape style="position:absolute;left:1173;top:11714;width:2;height:791" coordorigin="1173,11714" coordsize="0,791" path="m1173,12505l1173,11714e" filled="f" stroked="t" strokeweight=".718262pt" strokecolor="#484848">
                <v:path arrowok="t"/>
              </v:shape>
            </v:group>
            <v:group style="position:absolute;left:1609;top:11762;width:2;height:403" coordorigin="1609,11762" coordsize="2,403">
              <v:shape style="position:absolute;left:1609;top:11762;width:2;height:403" coordorigin="1609,11762" coordsize="0,403" path="m1609,12165l1609,11762e" filled="f" stroked="t" strokeweight=".478842pt" strokecolor="#343434">
                <v:path arrowok="t"/>
              </v:shape>
            </v:group>
            <v:group style="position:absolute;left:1599;top:12131;width:517;height:2" coordorigin="1599,12131" coordsize="517,2">
              <v:shape style="position:absolute;left:1599;top:12131;width:517;height:2" coordorigin="1599,12131" coordsize="517,0" path="m1599,12131l2116,12131e" filled="f" stroked="t" strokeweight=".478842pt" strokecolor="#232323">
                <v:path arrowok="t"/>
              </v:shape>
            </v:group>
            <v:group style="position:absolute;left:2107;top:12131;width:2629;height:2" coordorigin="2107,12131" coordsize="2629,2">
              <v:shape style="position:absolute;left:2107;top:12131;width:2629;height:2" coordorigin="2107,12131" coordsize="2629,0" path="m2107,12131l4736,12131e" filled="f" stroked="t" strokeweight=".478842pt" strokecolor="#5B5B5B">
                <v:path arrowok="t"/>
              </v:shape>
            </v:group>
            <v:group style="position:absolute;left:4736;top:12131;width:2241;height:2" coordorigin="4736,12131" coordsize="2241,2">
              <v:shape style="position:absolute;left:4736;top:12131;width:2241;height:2" coordorigin="4736,12131" coordsize="2241,0" path="m4736,12131l6977,12131e" filled="f" stroked="t" strokeweight=".478842pt" strokecolor="#000000">
                <v:path arrowok="t"/>
              </v:shape>
            </v:group>
            <v:group style="position:absolute;left:6977;top:12131;width:790;height:2" coordorigin="6977,12131" coordsize="790,2">
              <v:shape style="position:absolute;left:6977;top:12131;width:790;height:2" coordorigin="6977,12131" coordsize="790,0" path="m6977,12131l7767,12131e" filled="f" stroked="t" strokeweight=".478842pt" strokecolor="#646464">
                <v:path arrowok="t"/>
              </v:shape>
            </v:group>
            <v:group style="position:absolute;left:7417;top:11753;width:2;height:4285" coordorigin="7417,11753" coordsize="2,4285">
              <v:shape style="position:absolute;left:7417;top:11753;width:2;height:4285" coordorigin="7417,11753" coordsize="0,4285" path="m7417,16038l7417,11753e" filled="f" stroked="t" strokeweight=".957683pt" strokecolor="#606060">
                <v:path arrowok="t"/>
              </v:shape>
            </v:group>
            <v:group style="position:absolute;left:7767;top:12131;width:3821;height:2" coordorigin="7767,12131" coordsize="3821,2">
              <v:shape style="position:absolute;left:7767;top:12131;width:3821;height:2" coordorigin="7767,12131" coordsize="3821,0" path="m7767,12131l11588,12131e" filled="f" stroked="t" strokeweight=".478842pt" strokecolor="#000000">
                <v:path arrowok="t"/>
              </v:shape>
            </v:group>
            <v:group style="position:absolute;left:326;top:12098;width:2;height:407" coordorigin="326,12098" coordsize="2,407">
              <v:shape style="position:absolute;left:326;top:12098;width:2;height:407" coordorigin="326,12098" coordsize="0,407" path="m326,12505l326,12098e" filled="f" stroked="t" strokeweight=".478842pt" strokecolor="#282828">
                <v:path arrowok="t"/>
              </v:shape>
            </v:group>
            <v:group style="position:absolute;left:1614;top:12098;width:2;height:407" coordorigin="1614,12098" coordsize="2,407">
              <v:shape style="position:absolute;left:1614;top:12098;width:2;height:407" coordorigin="1614,12098" coordsize="0,407" path="m1614,12505l1614,12098e" filled="f" stroked="t" strokeweight=".718262pt" strokecolor="#3B3B3B">
                <v:path arrowok="t"/>
              </v:shape>
            </v:group>
            <v:group style="position:absolute;left:1178;top:12448;width:2;height:532" coordorigin="1178,12448" coordsize="2,532">
              <v:shape style="position:absolute;left:1178;top:12448;width:2;height:532" coordorigin="1178,12448" coordsize="0,532" path="m1178,12980l1178,12448e" filled="f" stroked="t" strokeweight=".478842pt" strokecolor="#1C1C1C">
                <v:path arrowok="t"/>
              </v:shape>
            </v:group>
            <v:group style="position:absolute;left:1616;top:12366;width:2;height:2603" coordorigin="1616,12366" coordsize="2,2603">
              <v:shape style="position:absolute;left:1616;top:12366;width:2;height:2603" coordorigin="1616,12366" coordsize="0,2603" path="m1616,14969l1616,12366e" filled="f" stroked="t" strokeweight=".957683pt" strokecolor="#5B5B5B">
                <v:path arrowok="t"/>
              </v:shape>
            </v:group>
            <v:group style="position:absolute;left:7424;top:12448;width:2;height:3811" coordorigin="7424,12448" coordsize="2,3811">
              <v:shape style="position:absolute;left:7424;top:12448;width:2;height:3811" coordorigin="7424,12448" coordsize="0,3811" path="m7424,16258l7424,12448e" filled="f" stroked="t" strokeweight=".478842pt" strokecolor="#606060">
                <v:path arrowok="t"/>
              </v:shape>
            </v:group>
            <v:group style="position:absolute;left:11614;top:12448;width:2;height:949" coordorigin="11614,12448" coordsize="2,949">
              <v:shape style="position:absolute;left:11614;top:12448;width:2;height:949" coordorigin="11614,12448" coordsize="0,949" path="m11614,13397l11614,12448e" filled="f" stroked="t" strokeweight=".957683pt" strokecolor="#808080">
                <v:path arrowok="t"/>
              </v:shape>
            </v:group>
            <v:group style="position:absolute;left:1178;top:12922;width:2;height:475" coordorigin="1178,12922" coordsize="2,475">
              <v:shape style="position:absolute;left:1178;top:12922;width:2;height:475" coordorigin="1178,12922" coordsize="0,475" path="m1178,13397l1178,12922e" filled="f" stroked="t" strokeweight=".478842pt" strokecolor="#343434">
                <v:path arrowok="t"/>
              </v:shape>
            </v:group>
            <v:group style="position:absolute;left:2143;top:13143;width:2;height:527" coordorigin="2143,13143" coordsize="2,527">
              <v:shape style="position:absolute;left:2143;top:13143;width:2;height:527" coordorigin="2143,13143" coordsize="0,527" path="m2143,13670l2143,13143e" filled="f" stroked="t" strokeweight=".239421pt" strokecolor="#484848">
                <v:path arrowok="t"/>
              </v:shape>
            </v:group>
            <v:group style="position:absolute;left:1180;top:13339;width:2;height:882" coordorigin="1180,13339" coordsize="2,882">
              <v:shape style="position:absolute;left:1180;top:13339;width:2;height:882" coordorigin="1180,13339" coordsize="0,882" path="m1180,14221l1180,13339e" filled="f" stroked="t" strokeweight=".478842pt" strokecolor="#484848">
                <v:path arrowok="t"/>
              </v:shape>
            </v:group>
            <v:group style="position:absolute;left:11583;top:13368;width:2;height:2387" coordorigin="11583,13368" coordsize="2,2387">
              <v:shape style="position:absolute;left:11583;top:13368;width:2;height:2387" coordorigin="11583,13368" coordsize="0,2387" path="m11583,15755l11583,13368e" filled="f" stroked="t" strokeweight=".478842pt" strokecolor="#000000">
                <v:path arrowok="t"/>
              </v:shape>
            </v:group>
            <v:group style="position:absolute;left:2143;top:13689;width:2;height:153" coordorigin="2143,13689" coordsize="2,153">
              <v:shape style="position:absolute;left:2143;top:13689;width:2;height:153" coordorigin="2143,13689" coordsize="0,153" path="m2143,13843l2143,13689e" filled="f" stroked="t" strokeweight=".239421pt" strokecolor="#4B4B4B">
                <v:path arrowok="t"/>
              </v:shape>
            </v:group>
            <v:group style="position:absolute;left:302;top:14188;width:455;height:2" coordorigin="302,14188" coordsize="455,2">
              <v:shape style="position:absolute;left:302;top:14188;width:455;height:2" coordorigin="302,14188" coordsize="455,0" path="m302,14188l757,14188e" filled="f" stroked="t" strokeweight=".478842pt" strokecolor="#6B6B6B">
                <v:path arrowok="t"/>
              </v:shape>
            </v:group>
            <v:group style="position:absolute;left:757;top:14188;width:421;height:2" coordorigin="757,14188" coordsize="421,2">
              <v:shape style="position:absolute;left:757;top:14188;width:421;height:2" coordorigin="757,14188" coordsize="421,0" path="m757,14188l1178,14188e" filled="f" stroked="t" strokeweight=".478842pt" strokecolor="#282828">
                <v:path arrowok="t"/>
              </v:shape>
            </v:group>
            <v:group style="position:absolute;left:1168;top:14188;width:445;height:2" coordorigin="1168,14188" coordsize="445,2">
              <v:shape style="position:absolute;left:1168;top:14188;width:445;height:2" coordorigin="1168,14188" coordsize="445,0" path="m1168,14188l1614,14188e" filled="f" stroked="t" strokeweight=".478842pt" strokecolor="#4B4B4B">
                <v:path arrowok="t"/>
              </v:shape>
            </v:group>
            <v:group style="position:absolute;left:1595;top:14188;width:522;height:2" coordorigin="1595,14188" coordsize="522,2">
              <v:shape style="position:absolute;left:1595;top:14188;width:522;height:2" coordorigin="1595,14188" coordsize="522,0" path="m1595,14188l2116,14188e" filled="f" stroked="t" strokeweight=".478842pt" strokecolor="#646464">
                <v:path arrowok="t"/>
              </v:shape>
            </v:group>
            <v:group style="position:absolute;left:2112;top:13886;width:2;height:307" coordorigin="2112,13886" coordsize="2,307">
              <v:shape style="position:absolute;left:2112;top:13886;width:2;height:307" coordorigin="2112,13886" coordsize="0,307" path="m2112,14193l2112,13886e" filled="f" stroked="t" strokeweight=".478842pt" strokecolor="#747474">
                <v:path arrowok="t"/>
              </v:shape>
            </v:group>
            <v:group style="position:absolute;left:7427;top:13857;width:2;height:661" coordorigin="7427,13857" coordsize="2,661">
              <v:shape style="position:absolute;left:7427;top:13857;width:2;height:661" coordorigin="7427,13857" coordsize="0,661" path="m7427,14518l7427,13857e" filled="f" stroked="t" strokeweight=".478842pt" strokecolor="#3F3F3F">
                <v:path arrowok="t"/>
              </v:shape>
            </v:group>
            <v:group style="position:absolute;left:1183;top:14154;width:2;height:609" coordorigin="1183,14154" coordsize="2,609">
              <v:shape style="position:absolute;left:1183;top:14154;width:2;height:609" coordorigin="1183,14154" coordsize="0,609" path="m1183,14763l1183,14154e" filled="f" stroked="t" strokeweight=".478842pt" strokecolor="#282828">
                <v:path arrowok="t"/>
              </v:shape>
            </v:group>
            <v:group style="position:absolute;left:2112;top:14183;width:2;height:2258" coordorigin="2112,14183" coordsize="2,2258">
              <v:shape style="position:absolute;left:2112;top:14183;width:2;height:2258" coordorigin="2112,14183" coordsize="0,2258" path="m2112,16441l2112,14183e" filled="f" stroked="t" strokeweight=".478842pt" strokecolor="#000000">
                <v:path arrowok="t"/>
              </v:shape>
            </v:group>
            <v:group style="position:absolute;left:7432;top:14461;width:2;height:125" coordorigin="7432,14461" coordsize="2,125">
              <v:shape style="position:absolute;left:7432;top:14461;width:2;height:125" coordorigin="7432,14461" coordsize="0,125" path="m7432,14586l7432,14461e" filled="f" stroked="t" strokeweight=".718262pt" strokecolor="#575757">
                <v:path arrowok="t"/>
              </v:shape>
            </v:group>
            <v:group style="position:absolute;left:7434;top:14499;width:2;height:1956" coordorigin="7434,14499" coordsize="2,1956">
              <v:shape style="position:absolute;left:7434;top:14499;width:2;height:1956" coordorigin="7434,14499" coordsize="0,1956" path="m7434,16455l7434,14499e" filled="f" stroked="t" strokeweight=".957683pt" strokecolor="#707070">
                <v:path arrowok="t"/>
              </v:shape>
            </v:group>
            <v:group style="position:absolute;left:340;top:14619;width:2;height:661" coordorigin="340,14619" coordsize="2,661">
              <v:shape style="position:absolute;left:340;top:14619;width:2;height:661" coordorigin="340,14619" coordsize="0,661" path="m340,15281l340,14619e" filled="f" stroked="t" strokeweight=".478842pt" strokecolor="#343434">
                <v:path arrowok="t"/>
              </v:shape>
            </v:group>
            <v:group style="position:absolute;left:1188;top:14705;width:2;height:216" coordorigin="1188,14705" coordsize="2,216">
              <v:shape style="position:absolute;left:1188;top:14705;width:2;height:216" coordorigin="1188,14705" coordsize="0,216" path="m1188,14921l1188,14705e" filled="f" stroked="t" strokeweight=".718262pt" strokecolor="#484848">
                <v:path arrowok="t"/>
              </v:shape>
            </v:group>
            <v:group style="position:absolute;left:1188;top:14801;width:2;height:1093" coordorigin="1188,14801" coordsize="2,1093">
              <v:shape style="position:absolute;left:1188;top:14801;width:2;height:1093" coordorigin="1188,14801" coordsize="0,1093" path="m1188,15894l1188,14801e" filled="f" stroked="t" strokeweight=".957683pt" strokecolor="#646464">
                <v:path arrowok="t"/>
              </v:shape>
            </v:group>
            <v:group style="position:absolute;left:1623;top:14864;width:2;height:657" coordorigin="1623,14864" coordsize="2,657">
              <v:shape style="position:absolute;left:1623;top:14864;width:2;height:657" coordorigin="1623,14864" coordsize="0,657" path="m1623,15520l1623,14864e" filled="f" stroked="t" strokeweight=".478842pt" strokecolor="#343434">
                <v:path arrowok="t"/>
              </v:shape>
            </v:group>
            <v:group style="position:absolute;left:340;top:15223;width:2;height:1246" coordorigin="340,15223" coordsize="2,1246">
              <v:shape style="position:absolute;left:340;top:15223;width:2;height:1246" coordorigin="340,15223" coordsize="0,1246" path="m340,16469l340,15223e" filled="f" stroked="t" strokeweight=".478842pt" strokecolor="#646464">
                <v:path arrowok="t"/>
              </v:shape>
            </v:group>
            <v:group style="position:absolute;left:1195;top:15726;width:2;height:743" coordorigin="1195,15726" coordsize="2,743">
              <v:shape style="position:absolute;left:1195;top:15726;width:2;height:743" coordorigin="1195,15726" coordsize="0,743" path="m1195,16469l1195,15726e" filled="f" stroked="t" strokeweight=".718262pt" strokecolor="#575757">
                <v:path arrowok="t"/>
              </v:shape>
            </v:group>
            <v:group style="position:absolute;left:340;top:16462;width:1805;height:2" coordorigin="340,16462" coordsize="1805,2">
              <v:shape style="position:absolute;left:340;top:16462;width:1805;height:2" coordorigin="340,16462" coordsize="1805,0" path="m340,16462l2145,16462e" filled="f" stroked="t" strokeweight=".478842pt" strokecolor="#606060">
                <v:path arrowok="t"/>
              </v:shape>
            </v:group>
            <v:group style="position:absolute;left:1626;top:11762;width:2;height:4707" coordorigin="1626,11762" coordsize="2,4707">
              <v:shape style="position:absolute;left:1626;top:11762;width:2;height:4707" coordorigin="1626,11762" coordsize="0,4707" path="m1626,16469l1626,11762e" filled="f" stroked="t" strokeweight=".718262pt" strokecolor="#575757">
                <v:path arrowok="t"/>
              </v:shape>
            </v:group>
            <v:group style="position:absolute;left:3788;top:16450;width:2064;height:2" coordorigin="3788,16450" coordsize="2064,2">
              <v:shape style="position:absolute;left:3788;top:16450;width:2064;height:2" coordorigin="3788,16450" coordsize="2064,0" path="m3788,16450l5851,16450e" filled="f" stroked="t" strokeweight=".957683pt" strokecolor="#878787">
                <v:path arrowok="t"/>
              </v:shape>
            </v:group>
            <v:group style="position:absolute;left:2078;top:16448;width:9562;height:2" coordorigin="2078,16448" coordsize="9562,2">
              <v:shape style="position:absolute;left:2078;top:16448;width:9562;height:2" coordorigin="2078,16448" coordsize="9562,0" path="m2078,16448l11641,16448e" filled="f" stroked="t" strokeweight=".957683pt" strokecolor="#808080">
                <v:path arrowok="t"/>
              </v:shape>
            </v:group>
            <v:group style="position:absolute;left:10156;top:16443;width:1484;height:2" coordorigin="10156,16443" coordsize="1484,2">
              <v:shape style="position:absolute;left:10156;top:16443;width:1484;height:2" coordorigin="10156,16443" coordsize="1484,0" path="m10156,16443l11641,16443e" filled="f" stroked="t" strokeweight=".478842pt" strokecolor="#747474">
                <v:path arrowok="t"/>
              </v:shape>
            </v:group>
            <v:group style="position:absolute;left:11583;top:15755;width:2;height:690" coordorigin="11583,15755" coordsize="2,690">
              <v:shape style="position:absolute;left:11583;top:15755;width:2;height:690" coordorigin="11583,15755" coordsize="0,690" path="m11583,16445l11583,15755e" filled="f" stroked="t" strokeweight=".478842pt" strokecolor="#606060">
                <v:path arrowok="t"/>
              </v:shape>
            </v:group>
            <v:group style="position:absolute;left:684;top:10796;width:2;height:251" coordorigin="684,10796" coordsize="2,251">
              <v:shape style="position:absolute;left:684;top:10796;width:2;height:251" coordorigin="684,10796" coordsize="0,251" path="m684,11048l684,10796e" filled="f" stroked="t" strokeweight="4.49460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4.554474pt;margin-top:10.559824pt;width:70.868545pt;height:17.493625pt;mso-position-horizontal-relative:page;mso-position-vertical-relative:paragraph;z-index:-15319" coordorigin="2691,211" coordsize="1417,350">
            <v:group style="position:absolute;left:2710;top:230;width:1379;height:2" coordorigin="2710,230" coordsize="1379,2">
              <v:shape style="position:absolute;left:2710;top:230;width:1379;height:2" coordorigin="2710,230" coordsize="1379,0" path="m2710,230l4089,230e" filled="f" stroked="t" strokeweight="1.915366pt" strokecolor="#4B5797">
                <v:path arrowok="t"/>
              </v:shape>
            </v:group>
            <v:group style="position:absolute;left:3201;top:278;width:2;height:273" coordorigin="3201,278" coordsize="2,273">
              <v:shape style="position:absolute;left:3201;top:278;width:2;height:273" coordorigin="3201,278" coordsize="0,273" path="m3201,551l3201,278e" filled="f" stroked="t" strokeweight=".957683pt" strokecolor="#383F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7"/>
          <w:szCs w:val="37"/>
          <w:color w:val="2F3872"/>
          <w:w w:val="68"/>
          <w:i/>
        </w:rPr>
        <w:t>r_;wt</w:t>
      </w:r>
      <w:r>
        <w:rPr>
          <w:rFonts w:ascii="Times New Roman" w:hAnsi="Times New Roman" w:cs="Times New Roman" w:eastAsia="Times New Roman"/>
          <w:sz w:val="37"/>
          <w:szCs w:val="37"/>
          <w:color w:val="2F3872"/>
          <w:w w:val="69"/>
          <w:i/>
        </w:rPr>
        <w:t>(</w:t>
      </w:r>
      <w:r>
        <w:rPr>
          <w:rFonts w:ascii="Times New Roman" w:hAnsi="Times New Roman" w:cs="Times New Roman" w:eastAsia="Times New Roman"/>
          <w:sz w:val="37"/>
          <w:szCs w:val="37"/>
          <w:color w:val="2F3872"/>
          <w:spacing w:val="-100"/>
          <w:w w:val="69"/>
          <w:i/>
        </w:rPr>
        <w:t>_</w:t>
      </w:r>
      <w:r>
        <w:rPr>
          <w:rFonts w:ascii="Courier New" w:hAnsi="Courier New" w:cs="Courier New" w:eastAsia="Courier New"/>
          <w:sz w:val="54"/>
          <w:szCs w:val="54"/>
          <w:color w:val="4D599A"/>
          <w:spacing w:val="-343"/>
          <w:w w:val="121"/>
          <w:position w:val="1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2A2A2A"/>
          <w:spacing w:val="0"/>
          <w:w w:val="20"/>
          <w:i/>
          <w:position w:val="0"/>
        </w:rPr>
        <w:t>_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69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10"/>
          <w:b/>
          <w:bCs/>
          <w:position w:val="1"/>
        </w:rPr>
        <w:t>rimKOSE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0" w:after="0" w:line="186" w:lineRule="exact"/>
        <w:ind w:left="22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3"/>
        </w:rPr>
        <w:t>itfaiy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3"/>
        </w:rPr>
        <w:t>e</w:t>
      </w:r>
      <w:r>
        <w:rPr>
          <w:rFonts w:ascii="Arial" w:hAnsi="Arial" w:cs="Arial" w:eastAsia="Arial"/>
          <w:sz w:val="18"/>
          <w:szCs w:val="18"/>
          <w:color w:val="383838"/>
          <w:spacing w:val="4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3"/>
        </w:rPr>
        <w:t>Kuze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3"/>
        </w:rPr>
        <w:t>y</w:t>
      </w:r>
      <w:r>
        <w:rPr>
          <w:rFonts w:ascii="Arial" w:hAnsi="Arial" w:cs="Arial" w:eastAsia="Arial"/>
          <w:sz w:val="18"/>
          <w:szCs w:val="18"/>
          <w:color w:val="2A2A2A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16"/>
          <w:position w:val="1"/>
        </w:rPr>
        <w:t>rı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20"/>
        <w:jc w:val="left"/>
        <w:tabs>
          <w:tab w:pos="58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C1C1C1"/>
          <w:spacing w:val="0"/>
          <w:w w:val="100"/>
          <w:b/>
          <w:bCs/>
          <w:position w:val="-1"/>
        </w:rPr>
        <w:t>-ı.</w:t>
      </w:r>
      <w:r>
        <w:rPr>
          <w:rFonts w:ascii="Times New Roman" w:hAnsi="Times New Roman" w:cs="Times New Roman" w:eastAsia="Times New Roman"/>
          <w:sz w:val="14"/>
          <w:szCs w:val="14"/>
          <w:color w:val="C1C1C1"/>
          <w:spacing w:val="0"/>
          <w:w w:val="100"/>
          <w:b/>
          <w:bCs/>
          <w:position w:val="-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C1C1C1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C1C1C1"/>
          <w:spacing w:val="13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1A3A3"/>
          <w:spacing w:val="0"/>
          <w:w w:val="76"/>
          <w:b/>
          <w:bCs/>
          <w:position w:val="-1"/>
        </w:rPr>
        <w:t>·'</w:t>
      </w:r>
      <w:r>
        <w:rPr>
          <w:rFonts w:ascii="Times New Roman" w:hAnsi="Times New Roman" w:cs="Times New Roman" w:eastAsia="Times New Roman"/>
          <w:sz w:val="14"/>
          <w:szCs w:val="14"/>
          <w:color w:val="A1A3A3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1A3A3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9"/>
          <w:szCs w:val="9"/>
          <w:color w:val="C1C1C1"/>
          <w:spacing w:val="-16"/>
          <w:w w:val="159"/>
          <w:position w:val="7"/>
        </w:rPr>
        <w:t>'</w:t>
      </w:r>
      <w:r>
        <w:rPr>
          <w:rFonts w:ascii="Arial" w:hAnsi="Arial" w:cs="Arial" w:eastAsia="Arial"/>
          <w:sz w:val="9"/>
          <w:szCs w:val="9"/>
          <w:color w:val="C1C1C1"/>
          <w:spacing w:val="0"/>
          <w:w w:val="317"/>
          <w:position w:val="7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200"/>
          <w:cols w:num="2" w:equalWidth="0">
            <w:col w:w="5543" w:space="3948"/>
            <w:col w:w="202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51" w:right="440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331646pt;margin-top:-15.313704pt;width:47.504642pt;height:44.5pt;mso-position-horizontal-relative:page;mso-position-vertical-relative:paragraph;z-index:-15296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63636"/>
                      <w:spacing w:val="0"/>
                      <w:w w:val="192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165" w:lineRule="exact"/>
        <w:ind w:left="3662" w:right="454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  <w:position w:val="-5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9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  <w:position w:val="-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86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>IZ</w:t>
      </w:r>
      <w:r>
        <w:rPr>
          <w:rFonts w:ascii="Arial" w:hAnsi="Arial" w:cs="Arial" w:eastAsia="Arial"/>
          <w:sz w:val="15"/>
          <w:szCs w:val="15"/>
          <w:color w:val="363636"/>
          <w:spacing w:val="-16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1"/>
          <w:position w:val="-2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584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Müdaha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1" w:lineRule="exact"/>
        <w:ind w:left="631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7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2" w:lineRule="auto"/>
        <w:ind w:left="127" w:right="3534" w:firstLine="49"/>
        <w:jc w:val="left"/>
        <w:tabs>
          <w:tab w:pos="1480" w:val="left"/>
          <w:tab w:pos="3060" w:val="left"/>
          <w:tab w:pos="4420" w:val="left"/>
          <w:tab w:pos="544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44"/>
          <w:position w:val="1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4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4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1"/>
        </w:rPr>
        <w:t>:23.0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9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"/>
          <w:w w:val="87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2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2"/>
          <w:position w:val="1"/>
        </w:rPr>
        <w:t>0</w:t>
      </w:r>
      <w:r>
        <w:rPr>
          <w:rFonts w:ascii="Arial" w:hAnsi="Arial" w:cs="Arial" w:eastAsia="Arial"/>
          <w:sz w:val="26"/>
          <w:szCs w:val="26"/>
          <w:color w:val="363636"/>
          <w:spacing w:val="-14"/>
          <w:w w:val="164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5"/>
          <w:w w:val="34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37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5"/>
          <w:w w:val="93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19:49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100"/>
          <w:position w:val="0"/>
        </w:rPr>
        <w:t>j</w:t>
      </w:r>
      <w:r>
        <w:rPr>
          <w:rFonts w:ascii="Arial" w:hAnsi="Arial" w:cs="Arial" w:eastAsia="Arial"/>
          <w:sz w:val="21"/>
          <w:szCs w:val="21"/>
          <w:color w:val="505252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1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0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:23.05.2017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5"/>
          <w:w w:val="86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3426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9"/>
          <w:w w:val="93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Merkez-2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Konakli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517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9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3"/>
          <w:w w:val="1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8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"/>
          <w:w w:val="95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27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"/>
          <w:w w:val="9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Konak/151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8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8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po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7"/>
          <w:w w:val="99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18" w:right="-20"/>
        <w:jc w:val="left"/>
        <w:tabs>
          <w:tab w:pos="1460" w:val="left"/>
          <w:tab w:pos="4560" w:val="left"/>
          <w:tab w:pos="7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7"/>
          <w:w w:val="91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9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9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3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ıııı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3"/>
          <w:w w:val="88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3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8"/>
          <w:w w:val="10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3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0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8181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23" w:right="-20"/>
        <w:jc w:val="left"/>
        <w:tabs>
          <w:tab w:pos="356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62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"/>
          <w:w w:val="108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5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29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9"/>
          <w:w w:val="84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apını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  <w:t>kli:</w:t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4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7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3501" w:right="4844"/>
        <w:jc w:val="center"/>
        <w:tabs>
          <w:tab w:pos="554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w w:val="69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69"/>
          <w:position w:val="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5"/>
          <w:position w:val="1"/>
        </w:rPr>
        <w:t>cı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6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9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1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1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7"/>
          <w:position w:val="1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1"/>
        </w:rPr>
        <w:t>p</w:t>
        <w:tab/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100"/>
          <w:position w:val="0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16"/>
          <w:w w:val="100"/>
          <w:position w:val="0"/>
        </w:rPr>
        <w:t> </w:t>
      </w:r>
      <w:r>
        <w:rPr>
          <w:rFonts w:ascii="Arial" w:hAnsi="Arial" w:cs="Arial" w:eastAsia="Arial"/>
          <w:sz w:val="52"/>
          <w:szCs w:val="52"/>
          <w:color w:val="363636"/>
          <w:spacing w:val="0"/>
          <w:w w:val="50"/>
          <w:position w:val="-18"/>
        </w:rPr>
        <w:t>ı</w:t>
      </w:r>
      <w:r>
        <w:rPr>
          <w:rFonts w:ascii="Arial" w:hAnsi="Arial" w:cs="Arial" w:eastAsia="Arial"/>
          <w:sz w:val="52"/>
          <w:szCs w:val="52"/>
          <w:color w:val="363636"/>
          <w:spacing w:val="-72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0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2"/>
          <w:position w:val="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2"/>
          <w:w w:val="109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9"/>
          <w:w w:val="92"/>
          <w:position w:val="0"/>
        </w:rPr>
        <w:t>r</w:t>
      </w:r>
      <w:r>
        <w:rPr>
          <w:rFonts w:ascii="Arial" w:hAnsi="Arial" w:cs="Arial" w:eastAsia="Arial"/>
          <w:sz w:val="52"/>
          <w:szCs w:val="52"/>
          <w:color w:val="999A9A"/>
          <w:spacing w:val="0"/>
          <w:w w:val="26"/>
          <w:position w:val="-18"/>
        </w:rPr>
        <w:t>.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666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3"/>
          <w:position w:val="-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94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73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5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19:57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5" w:lineRule="exact"/>
        <w:ind w:left="4354" w:right="6340"/>
        <w:jc w:val="center"/>
        <w:tabs>
          <w:tab w:pos="49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05252"/>
          <w:spacing w:val="0"/>
          <w:w w:val="51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50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505252"/>
          <w:spacing w:val="0"/>
          <w:w w:val="51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23" w:right="-20"/>
        <w:jc w:val="left"/>
        <w:tabs>
          <w:tab w:pos="206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6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0"/>
        </w:rPr>
        <w:t>lıibi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3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iracı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5" w:after="0" w:line="237" w:lineRule="exact"/>
        <w:ind w:left="20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05252"/>
          <w:spacing w:val="0"/>
          <w:w w:val="81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05252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-4"/>
          <w:w w:val="35"/>
          <w:position w:val="-1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505252"/>
          <w:spacing w:val="-44"/>
          <w:w w:val="93"/>
          <w:position w:val="-1"/>
        </w:rPr>
        <w:t>Ç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-31"/>
          <w:w w:val="74"/>
          <w:position w:val="-1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"/>
          <w:w w:val="79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505252"/>
          <w:spacing w:val="-4"/>
          <w:w w:val="103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3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7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mit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GÜN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YSU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320" w:right="180"/>
        </w:sectPr>
      </w:pPr>
      <w:rPr/>
    </w:p>
    <w:p>
      <w:pPr>
        <w:spacing w:before="10" w:after="0" w:line="240" w:lineRule="auto"/>
        <w:ind w:left="20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6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left="118" w:right="-71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1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-1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652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05252"/>
          <w:w w:val="77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2"/>
          <w:w w:val="76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19:50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19:55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2" w:equalWidth="0">
            <w:col w:w="4016" w:space="571"/>
            <w:col w:w="6833"/>
          </w:cols>
        </w:sectPr>
      </w:pPr>
      <w:rPr/>
    </w:p>
    <w:p>
      <w:pPr>
        <w:spacing w:before="0" w:after="0" w:line="223" w:lineRule="exact"/>
        <w:ind w:left="127" w:right="-20"/>
        <w:jc w:val="left"/>
        <w:tabs>
          <w:tab w:pos="460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5"/>
          <w:w w:val="9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5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999A9A"/>
          <w:spacing w:val="6"/>
          <w:w w:val="32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1"/>
          <w:w w:val="9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1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24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4629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5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999A9A"/>
          <w:spacing w:val="-34"/>
          <w:w w:val="4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65"/>
        </w:rPr>
        <w:t>iş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6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8" w:lineRule="auto"/>
        <w:ind w:left="2067" w:right="3518" w:firstLine="2547"/>
        <w:jc w:val="left"/>
        <w:tabs>
          <w:tab w:pos="460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2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1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6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"/>
          <w:w w:val="10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Geldi.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7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"/>
          <w:w w:val="10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5"/>
          <w:w w:val="10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7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89"/>
        </w:rPr>
        <w:t>.§ıl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5"/>
          <w:w w:val="10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8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2"/>
        </w:rPr>
        <w:t>ij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2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6" w:after="0" w:line="180" w:lineRule="auto"/>
        <w:ind w:left="2082" w:right="2566" w:firstLine="-1954"/>
        <w:jc w:val="left"/>
        <w:tabs>
          <w:tab w:pos="4220" w:val="left"/>
          <w:tab w:pos="4600" w:val="left"/>
          <w:tab w:pos="75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Yarriımcı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5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999A9A"/>
          <w:spacing w:val="0"/>
          <w:w w:val="100"/>
          <w:i/>
          <w:position w:val="-7"/>
        </w:rPr>
        <w:t>,</w:t>
      </w:r>
      <w:r>
        <w:rPr>
          <w:rFonts w:ascii="Arial" w:hAnsi="Arial" w:cs="Arial" w:eastAsia="Arial"/>
          <w:sz w:val="22"/>
          <w:szCs w:val="22"/>
          <w:color w:val="999A9A"/>
          <w:spacing w:val="0"/>
          <w:w w:val="100"/>
          <w:i/>
          <w:position w:val="-7"/>
        </w:rPr>
        <w:t>)</w:t>
      </w:r>
      <w:r>
        <w:rPr>
          <w:rFonts w:ascii="Arial" w:hAnsi="Arial" w:cs="Arial" w:eastAsia="Arial"/>
          <w:sz w:val="22"/>
          <w:szCs w:val="22"/>
          <w:color w:val="999A9A"/>
          <w:spacing w:val="0"/>
          <w:w w:val="100"/>
          <w:i/>
          <w:position w:val="-7"/>
        </w:rPr>
        <w:tab/>
      </w:r>
      <w:r>
        <w:rPr>
          <w:rFonts w:ascii="Arial" w:hAnsi="Arial" w:cs="Arial" w:eastAsia="Arial"/>
          <w:sz w:val="22"/>
          <w:szCs w:val="22"/>
          <w:color w:val="999A9A"/>
          <w:spacing w:val="0"/>
          <w:w w:val="100"/>
          <w:i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4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"/>
          <w:w w:val="104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7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1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94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0"/>
          <w:w w:val="94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4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94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BDBDBD"/>
          <w:spacing w:val="0"/>
          <w:w w:val="129"/>
          <w:position w:val="-7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0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8" w:after="0" w:line="240" w:lineRule="auto"/>
        <w:ind w:left="20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8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/\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8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9"/>
        </w:rPr>
        <w:t>Soy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8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3" w:lineRule="auto"/>
        <w:ind w:left="132" w:right="2741" w:firstLine="-14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kilde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"/>
          <w:w w:val="1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ndü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E6E6E"/>
          <w:w w:val="11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"/>
          <w:w w:val="14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0525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5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ürn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195" w:lineRule="exact"/>
        <w:ind w:right="-20"/>
        <w:jc w:val="left"/>
        <w:tabs>
          <w:tab w:pos="1920" w:val="left"/>
          <w:tab w:pos="3480" w:val="left"/>
          <w:tab w:pos="6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6.273422pt;margin-top:6.449321pt;width:25.459621pt;height:19pt;mso-position-horizontal-relative:page;mso-position-vertical-relative:paragraph;z-index:-15295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808080"/>
                      <w:spacing w:val="0"/>
                      <w:w w:val="68"/>
                    </w:rPr>
                    <w:t>r---ı-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107"/>
          <w:position w:val="-4"/>
        </w:rPr>
        <w:t>um3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u w:val="single" w:color="80808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u w:val="single" w:color="80808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  <w:u w:val="single" w:color="80808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73"/>
          <w:u w:val="single" w:color="80808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73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73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8"/>
          <w:u w:val="single" w:color="808080"/>
          <w:position w:val="-3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8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7"/>
          <w:w w:val="100"/>
          <w:u w:val="single" w:color="80808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7"/>
          <w:w w:val="10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7"/>
          <w:w w:val="10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u w:val="single" w:color="808080"/>
          <w:position w:val="-3"/>
        </w:rPr>
        <w:t>pi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u w:val="single" w:color="80808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  <w:u w:val="single" w:color="80808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6"/>
          <w:u w:val="single" w:color="80808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6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u w:val="single" w:color="80808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2"/>
          <w:w w:val="100"/>
          <w:u w:val="single" w:color="80808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2"/>
          <w:w w:val="10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2"/>
          <w:w w:val="10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76"/>
          <w:u w:val="single" w:color="80808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76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76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5"/>
          <w:w w:val="110"/>
          <w:u w:val="single" w:color="80808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5"/>
          <w:w w:val="11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5"/>
          <w:w w:val="11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  <w:u w:val="single" w:color="80808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u w:val="single" w:color="80808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u w:val="single" w:color="80808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8"/>
          <w:w w:val="33"/>
          <w:u w:val="single" w:color="80808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8"/>
          <w:w w:val="33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8"/>
          <w:w w:val="33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u w:val="single" w:color="808080"/>
          <w:position w:val="-3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u w:val="single" w:color="80808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u w:val="single" w:color="80808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2"/>
          <w:u w:val="single" w:color="80808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2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82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2"/>
          <w:u w:val="single" w:color="808080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2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u w:val="single" w:color="80808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u w:val="single" w:color="80808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u w:val="single" w:color="80808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1832" w:right="-20"/>
        <w:jc w:val="left"/>
        <w:tabs>
          <w:tab w:pos="2360" w:val="left"/>
          <w:tab w:pos="2820" w:val="left"/>
          <w:tab w:pos="348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44"/>
          <w:szCs w:val="44"/>
          <w:color w:val="6E6E6E"/>
          <w:w w:val="99"/>
          <w:position w:val="-3"/>
        </w:rPr>
      </w:r>
      <w:r>
        <w:rPr>
          <w:rFonts w:ascii="Arial" w:hAnsi="Arial" w:cs="Arial" w:eastAsia="Arial"/>
          <w:sz w:val="44"/>
          <w:szCs w:val="44"/>
          <w:color w:val="6E6E6E"/>
          <w:spacing w:val="-28"/>
          <w:w w:val="99"/>
          <w:u w:val="single" w:color="6B6B6B"/>
          <w:position w:val="-3"/>
        </w:rPr>
        <w:t> </w:t>
      </w:r>
      <w:r>
        <w:rPr>
          <w:rFonts w:ascii="Arial" w:hAnsi="Arial" w:cs="Arial" w:eastAsia="Arial"/>
          <w:sz w:val="44"/>
          <w:szCs w:val="44"/>
          <w:color w:val="6E6E6E"/>
          <w:spacing w:val="-28"/>
          <w:w w:val="99"/>
          <w:u w:val="single" w:color="6B6B6B"/>
          <w:position w:val="-3"/>
        </w:rPr>
      </w:r>
      <w:r>
        <w:rPr>
          <w:rFonts w:ascii="Arial" w:hAnsi="Arial" w:cs="Arial" w:eastAsia="Arial"/>
          <w:sz w:val="44"/>
          <w:szCs w:val="44"/>
          <w:color w:val="6E6E6E"/>
          <w:spacing w:val="0"/>
          <w:w w:val="48"/>
          <w:u w:val="single" w:color="6B6B6B"/>
          <w:position w:val="-3"/>
        </w:rPr>
        <w:t>ı</w:t>
      </w:r>
      <w:r>
        <w:rPr>
          <w:rFonts w:ascii="Arial" w:hAnsi="Arial" w:cs="Arial" w:eastAsia="Arial"/>
          <w:sz w:val="44"/>
          <w:szCs w:val="44"/>
          <w:color w:val="6E6E6E"/>
          <w:spacing w:val="0"/>
          <w:w w:val="48"/>
          <w:position w:val="-3"/>
        </w:rPr>
      </w:r>
      <w:r>
        <w:rPr>
          <w:rFonts w:ascii="Arial" w:hAnsi="Arial" w:cs="Arial" w:eastAsia="Arial"/>
          <w:sz w:val="44"/>
          <w:szCs w:val="44"/>
          <w:color w:val="6E6E6E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4"/>
          <w:szCs w:val="44"/>
          <w:color w:val="6E6E6E"/>
          <w:spacing w:val="0"/>
          <w:w w:val="99"/>
          <w:position w:val="-3"/>
        </w:rPr>
      </w:r>
      <w:r>
        <w:rPr>
          <w:rFonts w:ascii="Arial" w:hAnsi="Arial" w:cs="Arial" w:eastAsia="Arial"/>
          <w:sz w:val="44"/>
          <w:szCs w:val="44"/>
          <w:color w:val="6E6E6E"/>
          <w:spacing w:val="0"/>
          <w:w w:val="99"/>
          <w:u w:val="single" w:color="7C7C7C"/>
          <w:position w:val="-3"/>
        </w:rPr>
        <w:t> </w:t>
      </w:r>
      <w:r>
        <w:rPr>
          <w:rFonts w:ascii="Arial" w:hAnsi="Arial" w:cs="Arial" w:eastAsia="Arial"/>
          <w:sz w:val="44"/>
          <w:szCs w:val="44"/>
          <w:color w:val="6E6E6E"/>
          <w:spacing w:val="0"/>
          <w:w w:val="100"/>
          <w:u w:val="single" w:color="7C7C7C"/>
          <w:position w:val="-3"/>
        </w:rPr>
        <w:tab/>
      </w:r>
      <w:r>
        <w:rPr>
          <w:rFonts w:ascii="Arial" w:hAnsi="Arial" w:cs="Arial" w:eastAsia="Arial"/>
          <w:sz w:val="44"/>
          <w:szCs w:val="44"/>
          <w:color w:val="6E6E6E"/>
          <w:spacing w:val="0"/>
          <w:w w:val="100"/>
          <w:u w:val="single" w:color="7C7C7C"/>
          <w:position w:val="-3"/>
        </w:rPr>
      </w:r>
      <w:r>
        <w:rPr>
          <w:rFonts w:ascii="Arial" w:hAnsi="Arial" w:cs="Arial" w:eastAsia="Arial"/>
          <w:sz w:val="44"/>
          <w:szCs w:val="44"/>
          <w:color w:val="6E6E6E"/>
          <w:spacing w:val="0"/>
          <w:w w:val="100"/>
          <w:position w:val="-3"/>
        </w:rPr>
      </w:r>
      <w:r>
        <w:rPr>
          <w:rFonts w:ascii="Arial" w:hAnsi="Arial" w:cs="Arial" w:eastAsia="Arial"/>
          <w:sz w:val="44"/>
          <w:szCs w:val="44"/>
          <w:color w:val="6E6E6E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4"/>
          <w:szCs w:val="44"/>
          <w:color w:val="6E6E6E"/>
          <w:spacing w:val="0"/>
          <w:w w:val="100"/>
          <w:position w:val="-3"/>
        </w:rPr>
      </w:r>
      <w:r>
        <w:rPr>
          <w:rFonts w:ascii="Arial" w:hAnsi="Arial" w:cs="Arial" w:eastAsia="Arial"/>
          <w:sz w:val="44"/>
          <w:szCs w:val="44"/>
          <w:color w:val="505252"/>
          <w:spacing w:val="0"/>
          <w:w w:val="60"/>
          <w:position w:val="-3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3" w:equalWidth="0">
            <w:col w:w="1364" w:space="699"/>
            <w:col w:w="469" w:space="2074"/>
            <w:col w:w="6814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7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öndürı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7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yanmıştır.Maddi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80808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left="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-1"/>
        </w:rPr>
        <w:t>başl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arazi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içerisinde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2" w:equalWidth="0">
            <w:col w:w="1825" w:space="256"/>
            <w:col w:w="9339"/>
          </w:cols>
        </w:sectPr>
      </w:pPr>
      <w:rPr/>
    </w:p>
    <w:p>
      <w:pPr>
        <w:spacing w:before="6" w:after="0" w:line="228" w:lineRule="exact"/>
        <w:ind w:left="2063" w:right="97" w:firstLine="-1926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6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dışına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çıkm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8"/>
          <w:w w:val="93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çıktı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4"/>
          <w:w w:val="86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2" w:right="-20"/>
        <w:jc w:val="left"/>
        <w:tabs>
          <w:tab w:pos="206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2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"/>
          <w:w w:val="9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4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rk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5"/>
          <w:w w:val="107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8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9"/>
        </w:rPr>
        <w:t>ed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1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}\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5" w:after="0" w:line="215" w:lineRule="exact"/>
        <w:ind w:left="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4"/>
          <w:w w:val="91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43" w:lineRule="exact"/>
        <w:ind w:left="123" w:right="-20"/>
        <w:jc w:val="left"/>
        <w:tabs>
          <w:tab w:pos="206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1"/>
          <w:position w:val="-1"/>
        </w:rPr>
        <w:t>fkibi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131"/>
          <w:position w:val="-1"/>
        </w:rPr>
        <w:t> </w:t>
      </w:r>
      <w:r>
        <w:rPr>
          <w:rFonts w:ascii="Arial" w:hAnsi="Arial" w:cs="Arial" w:eastAsia="Arial"/>
          <w:sz w:val="57"/>
          <w:szCs w:val="57"/>
          <w:color w:val="505252"/>
          <w:spacing w:val="0"/>
          <w:w w:val="50"/>
          <w:position w:val="-1"/>
        </w:rPr>
        <w:t>!</w:t>
      </w:r>
      <w:r>
        <w:rPr>
          <w:rFonts w:ascii="Arial" w:hAnsi="Arial" w:cs="Arial" w:eastAsia="Arial"/>
          <w:sz w:val="57"/>
          <w:szCs w:val="57"/>
          <w:color w:val="50525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7"/>
          <w:szCs w:val="57"/>
          <w:color w:val="50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89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8"/>
          <w:w w:val="89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-1"/>
        </w:rPr>
        <w:t>arih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:23.05.2017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31"/>
          <w:w w:val="107"/>
          <w:position w:val="-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7"/>
          <w:position w:val="-1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20:40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26" w:right="-20"/>
        <w:jc w:val="left"/>
        <w:tabs>
          <w:tab w:pos="1100" w:val="left"/>
          <w:tab w:pos="8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Ölii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</w:sectPr>
      </w:pPr>
      <w:rPr/>
    </w:p>
    <w:p>
      <w:pPr>
        <w:spacing w:before="39" w:after="0" w:line="240" w:lineRule="auto"/>
        <w:ind w:left="2227" w:right="-74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9" w:lineRule="exact"/>
        <w:ind w:right="331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2048" w:right="2218"/>
        <w:jc w:val="center"/>
        <w:tabs>
          <w:tab w:pos="3460" w:val="left"/>
        </w:tabs>
        <w:rPr>
          <w:rFonts w:ascii="Arial" w:hAnsi="Arial" w:cs="Arial" w:eastAsia="Arial"/>
          <w:sz w:val="144"/>
          <w:szCs w:val="1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79747pt;margin-top:18.333387pt;width:202.727607pt;height:65pt;mso-position-horizontal-relative:page;mso-position-vertical-relative:paragraph;z-index:-15294" type="#_x0000_t202" filled="f" stroked="f">
            <v:textbox inset="0,0,0,0">
              <w:txbxContent>
                <w:p>
                  <w:pPr>
                    <w:spacing w:before="0" w:after="0" w:line="1300" w:lineRule="exact"/>
                    <w:ind w:right="-235"/>
                    <w:jc w:val="left"/>
                    <w:tabs>
                      <w:tab w:pos="3680" w:val="left"/>
                    </w:tabs>
                    <w:rPr>
                      <w:rFonts w:ascii="Times New Roman" w:hAnsi="Times New Roman" w:cs="Times New Roman" w:eastAsia="Times New Roman"/>
                      <w:sz w:val="130"/>
                      <w:szCs w:val="1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5"/>
                      <w:szCs w:val="125"/>
                      <w:color w:val="505252"/>
                      <w:spacing w:val="0"/>
                      <w:w w:val="243"/>
                      <w:i/>
                      <w:position w:val="1"/>
                    </w:rPr>
                    <w:t>fi</w:t>
                  </w:r>
                  <w:r>
                    <w:rPr>
                      <w:rFonts w:ascii="Times New Roman" w:hAnsi="Times New Roman" w:cs="Times New Roman" w:eastAsia="Times New Roman"/>
                      <w:sz w:val="125"/>
                      <w:szCs w:val="125"/>
                      <w:color w:val="505252"/>
                      <w:spacing w:val="0"/>
                      <w:w w:val="100"/>
                      <w:i/>
                      <w:position w:val="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25"/>
                      <w:szCs w:val="125"/>
                      <w:color w:val="505252"/>
                      <w:spacing w:val="0"/>
                      <w:w w:val="100"/>
                      <w:i/>
                      <w:position w:val="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505252"/>
                      <w:spacing w:val="-29"/>
                      <w:w w:val="100"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505252"/>
                      <w:spacing w:val="-322"/>
                      <w:w w:val="100"/>
                      <w:position w:val="-1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30"/>
                      <w:szCs w:val="1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4"/>
          <w:szCs w:val="144"/>
          <w:color w:val="808080"/>
          <w:spacing w:val="-503"/>
          <w:w w:val="19"/>
          <w:position w:val="-83"/>
        </w:rPr>
        <w:t>A</w:t>
      </w:r>
      <w:r>
        <w:rPr>
          <w:rFonts w:ascii="Arial" w:hAnsi="Arial" w:cs="Arial" w:eastAsia="Arial"/>
          <w:sz w:val="144"/>
          <w:szCs w:val="144"/>
          <w:color w:val="494F82"/>
          <w:spacing w:val="0"/>
          <w:w w:val="363"/>
          <w:position w:val="-83"/>
        </w:rPr>
        <w:t>-</w:t>
      </w:r>
      <w:r>
        <w:rPr>
          <w:rFonts w:ascii="Arial" w:hAnsi="Arial" w:cs="Arial" w:eastAsia="Arial"/>
          <w:sz w:val="144"/>
          <w:szCs w:val="144"/>
          <w:color w:val="494F82"/>
          <w:spacing w:val="0"/>
          <w:w w:val="100"/>
          <w:position w:val="-83"/>
        </w:rPr>
        <w:tab/>
      </w:r>
      <w:r>
        <w:rPr>
          <w:rFonts w:ascii="Arial" w:hAnsi="Arial" w:cs="Arial" w:eastAsia="Arial"/>
          <w:sz w:val="144"/>
          <w:szCs w:val="144"/>
          <w:color w:val="494F82"/>
          <w:spacing w:val="0"/>
          <w:w w:val="100"/>
          <w:position w:val="-83"/>
        </w:rPr>
      </w:r>
      <w:r>
        <w:rPr>
          <w:rFonts w:ascii="Arial" w:hAnsi="Arial" w:cs="Arial" w:eastAsia="Arial"/>
          <w:sz w:val="144"/>
          <w:szCs w:val="144"/>
          <w:color w:val="363636"/>
          <w:spacing w:val="0"/>
          <w:w w:val="20"/>
          <w:position w:val="-83"/>
        </w:rPr>
        <w:t>U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28"/>
          <w:szCs w:val="28"/>
          <w:color w:val="363636"/>
          <w:spacing w:val="-15"/>
          <w:w w:val="64"/>
          <w:i/>
        </w:rPr>
        <w:t>2</w:t>
      </w:r>
      <w:r>
        <w:rPr>
          <w:rFonts w:ascii="Arial" w:hAnsi="Arial" w:cs="Arial" w:eastAsia="Arial"/>
          <w:sz w:val="42"/>
          <w:szCs w:val="42"/>
          <w:color w:val="505252"/>
          <w:spacing w:val="0"/>
          <w:w w:val="102"/>
        </w:rPr>
        <w:t>J</w:t>
      </w:r>
      <w:r>
        <w:rPr>
          <w:rFonts w:ascii="Arial" w:hAnsi="Arial" w:cs="Arial" w:eastAsia="Arial"/>
          <w:sz w:val="42"/>
          <w:szCs w:val="42"/>
          <w:color w:val="505252"/>
          <w:spacing w:val="-67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363636"/>
          <w:spacing w:val="-7"/>
          <w:w w:val="50"/>
        </w:rPr>
        <w:t>M</w:t>
      </w:r>
      <w:r>
        <w:rPr>
          <w:rFonts w:ascii="Arial" w:hAnsi="Arial" w:cs="Arial" w:eastAsia="Arial"/>
          <w:sz w:val="30"/>
          <w:szCs w:val="30"/>
          <w:color w:val="363636"/>
          <w:spacing w:val="-145"/>
          <w:w w:val="56"/>
        </w:rPr>
        <w:t>2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50"/>
        </w:rPr>
        <w:t>a</w:t>
      </w:r>
      <w:r>
        <w:rPr>
          <w:rFonts w:ascii="Arial" w:hAnsi="Arial" w:cs="Arial" w:eastAsia="Arial"/>
          <w:sz w:val="30"/>
          <w:szCs w:val="30"/>
          <w:color w:val="363636"/>
          <w:spacing w:val="-78"/>
          <w:w w:val="50"/>
        </w:rPr>
        <w:t>r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55"/>
        </w:rPr>
        <w:t>fl17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2" w:equalWidth="0">
            <w:col w:w="6179" w:space="2321"/>
            <w:col w:w="2920"/>
          </w:cols>
        </w:sectPr>
      </w:pPr>
      <w:rPr/>
    </w:p>
    <w:p>
      <w:pPr>
        <w:spacing w:before="51" w:after="0" w:line="240" w:lineRule="auto"/>
        <w:ind w:left="17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1" w:lineRule="exact"/>
        <w:ind w:left="3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05252"/>
          <w:spacing w:val="0"/>
          <w:w w:val="77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25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12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3"/>
          <w:position w:val="1"/>
        </w:rPr>
        <w:t>Böl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" w:lineRule="exact"/>
        <w:ind w:right="-7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05252"/>
          <w:w w:val="105"/>
          <w:position w:val="-15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-3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5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0"/>
          <w:position w:val="-15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0"/>
          <w:position w:val="-1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10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5"/>
        </w:rPr>
        <w:t>Arn</w:t>
      </w:r>
      <w:r>
        <w:rPr>
          <w:rFonts w:ascii="Arial" w:hAnsi="Arial" w:cs="Arial" w:eastAsia="Arial"/>
          <w:sz w:val="19"/>
          <w:szCs w:val="19"/>
          <w:color w:val="363636"/>
          <w:spacing w:val="-10"/>
          <w:w w:val="100"/>
          <w:position w:val="-15"/>
        </w:rPr>
        <w:t>i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0"/>
          <w:position w:val="-15"/>
        </w:rPr>
        <w:t>i</w:t>
      </w:r>
      <w:r>
        <w:rPr>
          <w:rFonts w:ascii="Arial" w:hAnsi="Arial" w:cs="Arial" w:eastAsia="Arial"/>
          <w:sz w:val="19"/>
          <w:szCs w:val="19"/>
          <w:color w:val="6E6E6E"/>
          <w:spacing w:val="15"/>
          <w:w w:val="100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999A9A"/>
          <w:spacing w:val="0"/>
          <w:w w:val="123"/>
          <w:position w:val="-15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28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63636"/>
          <w:spacing w:val="-55"/>
          <w:w w:val="307"/>
        </w:rPr>
        <w:t>,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81"/>
        </w:rPr>
        <w:t>-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7" w:lineRule="exact"/>
        <w:ind w:right="-20"/>
        <w:jc w:val="right"/>
        <w:rPr>
          <w:rFonts w:ascii="Arial" w:hAnsi="Arial" w:cs="Arial" w:eastAsia="Arial"/>
          <w:sz w:val="54"/>
          <w:szCs w:val="54"/>
        </w:rPr>
      </w:pPr>
      <w:rPr/>
      <w:r>
        <w:rPr>
          <w:rFonts w:ascii="Arial" w:hAnsi="Arial" w:cs="Arial" w:eastAsia="Arial"/>
          <w:sz w:val="54"/>
          <w:szCs w:val="54"/>
          <w:color w:val="808080"/>
          <w:w w:val="50"/>
          <w:position w:val="-41"/>
        </w:rPr>
        <w:t>\</w:t>
      </w:r>
      <w:r>
        <w:rPr>
          <w:rFonts w:ascii="Arial" w:hAnsi="Arial" w:cs="Arial" w:eastAsia="Arial"/>
          <w:sz w:val="54"/>
          <w:szCs w:val="54"/>
          <w:color w:val="505252"/>
          <w:spacing w:val="-12"/>
          <w:w w:val="139"/>
          <w:position w:val="-41"/>
        </w:rPr>
        <w:t>i</w:t>
      </w:r>
      <w:r>
        <w:rPr>
          <w:rFonts w:ascii="Arial" w:hAnsi="Arial" w:cs="Arial" w:eastAsia="Arial"/>
          <w:sz w:val="54"/>
          <w:szCs w:val="54"/>
          <w:color w:val="363636"/>
          <w:spacing w:val="0"/>
          <w:w w:val="64"/>
          <w:position w:val="-41"/>
        </w:rPr>
        <w:t>tı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951" w:lineRule="exact"/>
        <w:ind w:right="-20"/>
        <w:jc w:val="left"/>
        <w:rPr>
          <w:rFonts w:ascii="Times New Roman" w:hAnsi="Times New Roman" w:cs="Times New Roman" w:eastAsia="Times New Roman"/>
          <w:sz w:val="130"/>
          <w:szCs w:val="1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0"/>
          <w:szCs w:val="130"/>
          <w:color w:val="363636"/>
          <w:spacing w:val="-80"/>
          <w:w w:val="44"/>
          <w:position w:val="-28"/>
        </w:rPr>
        <w:t>'</w:t>
      </w:r>
      <w:r>
        <w:rPr>
          <w:rFonts w:ascii="Times New Roman" w:hAnsi="Times New Roman" w:cs="Times New Roman" w:eastAsia="Times New Roman"/>
          <w:sz w:val="130"/>
          <w:szCs w:val="130"/>
          <w:color w:val="505252"/>
          <w:spacing w:val="-337"/>
          <w:w w:val="64"/>
          <w:position w:val="-28"/>
        </w:rPr>
        <w:t>i</w:t>
      </w:r>
      <w:r>
        <w:rPr>
          <w:rFonts w:ascii="Arial" w:hAnsi="Arial" w:cs="Arial" w:eastAsia="Arial"/>
          <w:sz w:val="23"/>
          <w:szCs w:val="23"/>
          <w:color w:val="808080"/>
          <w:spacing w:val="-142"/>
          <w:w w:val="133"/>
          <w:position w:val="52"/>
        </w:rPr>
        <w:t>7</w:t>
      </w:r>
      <w:r>
        <w:rPr>
          <w:rFonts w:ascii="Arial" w:hAnsi="Arial" w:cs="Arial" w:eastAsia="Arial"/>
          <w:sz w:val="23"/>
          <w:szCs w:val="23"/>
          <w:color w:val="999A9A"/>
          <w:spacing w:val="-62"/>
          <w:w w:val="142"/>
          <w:position w:val="52"/>
        </w:rPr>
        <w:t>?</w:t>
      </w:r>
      <w:r>
        <w:rPr>
          <w:rFonts w:ascii="Arial" w:hAnsi="Arial" w:cs="Arial" w:eastAsia="Arial"/>
          <w:sz w:val="23"/>
          <w:szCs w:val="23"/>
          <w:color w:val="808080"/>
          <w:spacing w:val="-167"/>
          <w:w w:val="151"/>
          <w:position w:val="52"/>
        </w:rPr>
        <w:t>?</w:t>
      </w:r>
      <w:r>
        <w:rPr>
          <w:rFonts w:ascii="Times New Roman" w:hAnsi="Times New Roman" w:cs="Times New Roman" w:eastAsia="Times New Roman"/>
          <w:sz w:val="130"/>
          <w:szCs w:val="130"/>
          <w:color w:val="505252"/>
          <w:spacing w:val="0"/>
          <w:w w:val="64"/>
          <w:position w:val="-28"/>
        </w:rPr>
        <w:t>i</w:t>
      </w:r>
      <w:r>
        <w:rPr>
          <w:rFonts w:ascii="Times New Roman" w:hAnsi="Times New Roman" w:cs="Times New Roman" w:eastAsia="Times New Roman"/>
          <w:sz w:val="130"/>
          <w:szCs w:val="130"/>
          <w:color w:val="505252"/>
          <w:spacing w:val="0"/>
          <w:w w:val="65"/>
          <w:position w:val="-28"/>
        </w:rPr>
        <w:t>1</w:t>
      </w:r>
      <w:r>
        <w:rPr>
          <w:rFonts w:ascii="Times New Roman" w:hAnsi="Times New Roman" w:cs="Times New Roman" w:eastAsia="Times New Roman"/>
          <w:sz w:val="130"/>
          <w:szCs w:val="1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4" w:equalWidth="0">
            <w:col w:w="814" w:space="1277"/>
            <w:col w:w="1969" w:space="376"/>
            <w:col w:w="4240" w:space="80"/>
            <w:col w:w="2664"/>
          </w:cols>
        </w:sectPr>
      </w:pPr>
      <w:rPr/>
    </w:p>
    <w:p>
      <w:pPr>
        <w:spacing w:before="98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1" w:lineRule="exact"/>
        <w:ind w:left="2929" w:right="-20"/>
        <w:jc w:val="left"/>
        <w:tabs>
          <w:tab w:pos="52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C1F7B"/>
          <w:spacing w:val="0"/>
          <w:w w:val="100"/>
          <w:position w:val="-20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1C1F7B"/>
          <w:spacing w:val="-49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F7B"/>
          <w:spacing w:val="0"/>
          <w:w w:val="100"/>
          <w:position w:val="-2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C1F7B"/>
          <w:spacing w:val="0"/>
          <w:w w:val="100"/>
          <w:position w:val="-20"/>
        </w:rPr>
      </w:r>
      <w:r>
        <w:rPr>
          <w:rFonts w:ascii="Arial" w:hAnsi="Arial" w:cs="Arial" w:eastAsia="Arial"/>
          <w:sz w:val="41"/>
          <w:szCs w:val="41"/>
          <w:color w:val="5B5D91"/>
          <w:spacing w:val="0"/>
          <w:w w:val="304"/>
          <w:position w:val="-23"/>
        </w:rPr>
        <w:t>-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1" w:lineRule="exact"/>
        <w:ind w:right="-101"/>
        <w:jc w:val="lef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6E74A1"/>
          <w:spacing w:val="0"/>
          <w:w w:val="56"/>
          <w:position w:val="-24"/>
        </w:rPr>
        <w:t>......---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4"/>
          <w:szCs w:val="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71"/>
        </w:rPr>
        <w:t>tifuıhiJ</w:t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4"/>
          <w:szCs w:val="4"/>
          <w:color w:val="999A9A"/>
          <w:spacing w:val="0"/>
          <w:w w:val="109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61" w:lineRule="exact"/>
        <w:ind w:left="89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999A9A"/>
          <w:w w:val="140"/>
          <w:position w:val="-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99A9A"/>
          <w:spacing w:val="-18"/>
          <w:w w:val="140"/>
          <w:position w:val="-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08080"/>
          <w:spacing w:val="0"/>
          <w:w w:val="81"/>
          <w:position w:val="-4"/>
        </w:rPr>
        <w:t>......</w:t>
      </w:r>
      <w:r>
        <w:rPr>
          <w:rFonts w:ascii="Times New Roman" w:hAnsi="Times New Roman" w:cs="Times New Roman" w:eastAsia="Times New Roman"/>
          <w:sz w:val="15"/>
          <w:szCs w:val="15"/>
          <w:color w:val="808080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05252"/>
          <w:spacing w:val="-12"/>
          <w:w w:val="119"/>
          <w:position w:val="-4"/>
        </w:rPr>
        <w:t>4</w:t>
      </w:r>
      <w:r>
        <w:rPr>
          <w:rFonts w:ascii="Arial" w:hAnsi="Arial" w:cs="Arial" w:eastAsia="Arial"/>
          <w:sz w:val="41"/>
          <w:szCs w:val="41"/>
          <w:color w:val="505252"/>
          <w:spacing w:val="0"/>
          <w:w w:val="38"/>
          <w:i/>
          <w:position w:val="-26"/>
        </w:rPr>
        <w:t>...:.</w:t>
      </w:r>
      <w:r>
        <w:rPr>
          <w:rFonts w:ascii="Arial" w:hAnsi="Arial" w:cs="Arial" w:eastAsia="Arial"/>
          <w:sz w:val="41"/>
          <w:szCs w:val="41"/>
          <w:color w:val="505252"/>
          <w:spacing w:val="-49"/>
          <w:w w:val="38"/>
          <w:i/>
          <w:position w:val="-26"/>
        </w:rPr>
        <w:t>.</w:t>
      </w:r>
      <w:r>
        <w:rPr>
          <w:rFonts w:ascii="Arial" w:hAnsi="Arial" w:cs="Arial" w:eastAsia="Arial"/>
          <w:sz w:val="41"/>
          <w:szCs w:val="41"/>
          <w:color w:val="BDBDBD"/>
          <w:spacing w:val="-91"/>
          <w:w w:val="38"/>
          <w:i/>
          <w:position w:val="-26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6E6E6E"/>
          <w:spacing w:val="-19"/>
          <w:w w:val="108"/>
          <w:position w:val="-4"/>
        </w:rPr>
        <w:t>,</w:t>
      </w:r>
      <w:r>
        <w:rPr>
          <w:rFonts w:ascii="Arial" w:hAnsi="Arial" w:cs="Arial" w:eastAsia="Arial"/>
          <w:sz w:val="41"/>
          <w:szCs w:val="41"/>
          <w:color w:val="505252"/>
          <w:spacing w:val="-65"/>
          <w:w w:val="62"/>
          <w:i/>
          <w:position w:val="-26"/>
        </w:rPr>
        <w:t>'</w:t>
      </w:r>
      <w:r>
        <w:rPr>
          <w:rFonts w:ascii="Arial" w:hAnsi="Arial" w:cs="Arial" w:eastAsia="Arial"/>
          <w:sz w:val="41"/>
          <w:szCs w:val="41"/>
          <w:color w:val="505252"/>
          <w:spacing w:val="-48"/>
          <w:w w:val="38"/>
          <w:i/>
          <w:position w:val="-26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999A9A"/>
          <w:spacing w:val="-12"/>
          <w:w w:val="145"/>
          <w:position w:val="-4"/>
        </w:rPr>
        <w:t>.</w:t>
      </w:r>
      <w:r>
        <w:rPr>
          <w:rFonts w:ascii="Arial" w:hAnsi="Arial" w:cs="Arial" w:eastAsia="Arial"/>
          <w:sz w:val="41"/>
          <w:szCs w:val="41"/>
          <w:color w:val="505252"/>
          <w:spacing w:val="0"/>
          <w:w w:val="62"/>
          <w:i/>
          <w:position w:val="-26"/>
        </w:rPr>
        <w:t>"</w:t>
      </w:r>
      <w:r>
        <w:rPr>
          <w:rFonts w:ascii="Arial" w:hAnsi="Arial" w:cs="Arial" w:eastAsia="Arial"/>
          <w:sz w:val="41"/>
          <w:szCs w:val="41"/>
          <w:color w:val="505252"/>
          <w:spacing w:val="27"/>
          <w:w w:val="100"/>
          <w:i/>
          <w:position w:val="-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0"/>
          <w:w w:val="79"/>
          <w:i/>
          <w:position w:val="-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05252"/>
          <w:spacing w:val="-6"/>
          <w:w w:val="79"/>
          <w:i/>
          <w:position w:val="-4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403"/>
          <w:i/>
          <w:position w:val="-4"/>
        </w:rPr>
        <w:t>'</w:t>
      </w:r>
      <w:r>
        <w:rPr>
          <w:rFonts w:ascii="Arial" w:hAnsi="Arial" w:cs="Arial" w:eastAsia="Arial"/>
          <w:sz w:val="17"/>
          <w:szCs w:val="17"/>
          <w:color w:val="505252"/>
          <w:spacing w:val="0"/>
          <w:w w:val="89"/>
          <w:i/>
          <w:position w:val="-4"/>
        </w:rPr>
        <w:t>,r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  <w:cols w:num="3" w:equalWidth="0">
            <w:col w:w="5873" w:space="258"/>
            <w:col w:w="622" w:space="1572"/>
            <w:col w:w="3095"/>
          </w:cols>
        </w:sectPr>
      </w:pPr>
      <w:rPr/>
    </w:p>
    <w:p>
      <w:pPr>
        <w:spacing w:before="0" w:after="0" w:line="286" w:lineRule="exact"/>
        <w:ind w:right="2667"/>
        <w:jc w:val="right"/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20.130381pt;margin-top:30.902592pt;width:561.296214pt;height:746.950644pt;mso-position-horizontal-relative:page;mso-position-vertical-relative:page;z-index:-15297" coordorigin="403,618" coordsize="11226,14939">
            <v:group style="position:absolute;left:414;top:639;width:1982;height:2" coordorigin="414,639" coordsize="1982,2">
              <v:shape style="position:absolute;left:414;top:639;width:1982;height:2" coordorigin="414,639" coordsize="1982,0" path="m414,639l2397,639e" filled="f" stroked="t" strokeweight=".706329pt" strokecolor="#838383">
                <v:path arrowok="t"/>
              </v:shape>
            </v:group>
            <v:group style="position:absolute;left:421;top:623;width:2;height:11661" coordorigin="421,623" coordsize="2,11661">
              <v:shape style="position:absolute;left:421;top:623;width:2;height:11661" coordorigin="421,623" coordsize="0,11661" path="m421,12284l421,623e" filled="f" stroked="t" strokeweight=".470886pt" strokecolor="#5B5B5B">
                <v:path arrowok="t"/>
              </v:shape>
            </v:group>
            <v:group style="position:absolute;left:2326;top:654;width:8537;height:2" coordorigin="2326,654" coordsize="8537,2">
              <v:shape style="position:absolute;left:2326;top:654;width:8537;height:2" coordorigin="2326,654" coordsize="8537,0" path="m2326,654l10863,654e" filled="f" stroked="t" strokeweight=".706329pt" strokecolor="#808080">
                <v:path arrowok="t"/>
              </v:shape>
            </v:group>
            <v:group style="position:absolute;left:3273;top:670;width:8321;height:2" coordorigin="3273,670" coordsize="8321,2">
              <v:shape style="position:absolute;left:3273;top:670;width:8321;height:2" coordorigin="3273,670" coordsize="8321,0" path="m3273,670l11593,670e" filled="f" stroked="t" strokeweight=".470886pt" strokecolor="#7C7C7C">
                <v:path arrowok="t"/>
              </v:shape>
            </v:group>
            <v:group style="position:absolute;left:9126;top:666;width:2;height:1526" coordorigin="9126,666" coordsize="2,1526">
              <v:shape style="position:absolute;left:9126;top:666;width:2;height:1526" coordorigin="9126,666" coordsize="0,1526" path="m9126,2192l9126,666e" filled="f" stroked="t" strokeweight=".706329pt" strokecolor="#676767">
                <v:path arrowok="t"/>
              </v:shape>
            </v:group>
            <v:group style="position:absolute;left:2366;top:642;width:2;height:727" coordorigin="2366,642" coordsize="2,727">
              <v:shape style="position:absolute;left:2366;top:642;width:2;height:727" coordorigin="2366,642" coordsize="0,727" path="m2366,1369l2366,642e" filled="f" stroked="t" strokeweight=".706329pt" strokecolor="#6B6B6B">
                <v:path arrowok="t"/>
              </v:shape>
            </v:group>
            <v:group style="position:absolute;left:9126;top:1136;width:2;height:233" coordorigin="9126,1136" coordsize="2,233">
              <v:shape style="position:absolute;left:9126;top:1136;width:2;height:233" coordorigin="9126,1136" coordsize="0,233" path="m9126,1369l9126,1136e" filled="f" stroked="t" strokeweight=".470886pt" strokecolor="#4B4B4B">
                <v:path arrowok="t"/>
              </v:shape>
            </v:group>
            <v:group style="position:absolute;left:2369;top:1312;width:2;height:185" coordorigin="2369,1312" coordsize="2,185">
              <v:shape style="position:absolute;left:2369;top:1312;width:2;height:185" coordorigin="2369,1312" coordsize="0,185" path="m2369,1497l2369,1312e" filled="f" stroked="t" strokeweight=".470886pt" strokecolor="#3F3F3F">
                <v:path arrowok="t"/>
              </v:shape>
            </v:group>
            <v:group style="position:absolute;left:2369;top:1440;width:2;height:732" coordorigin="2369,1440" coordsize="2,732">
              <v:shape style="position:absolute;left:2369;top:1440;width:2;height:732" coordorigin="2369,1440" coordsize="0,732" path="m2369,2173l2369,1440e" filled="f" stroked="t" strokeweight=".706329pt" strokecolor="#747474">
                <v:path arrowok="t"/>
              </v:shape>
            </v:group>
            <v:group style="position:absolute;left:414;top:2163;width:7341;height:2" coordorigin="414,2163" coordsize="7341,2">
              <v:shape style="position:absolute;left:414;top:2163;width:7341;height:2" coordorigin="414,2163" coordsize="7341,0" path="m414,2163l7755,2163e" filled="f" stroked="t" strokeweight=".706329pt" strokecolor="#808080">
                <v:path arrowok="t"/>
              </v:shape>
            </v:group>
            <v:group style="position:absolute;left:6757;top:2173;width:226;height:2" coordorigin="6757,2173" coordsize="226,2">
              <v:shape style="position:absolute;left:6757;top:2173;width:226;height:2" coordorigin="6757,2173" coordsize="226,0" path="m6757,2173l6983,2173e" filled="f" stroked="t" strokeweight=".470886pt" strokecolor="#5B5B5B">
                <v:path arrowok="t"/>
              </v:shape>
            </v:group>
            <v:group style="position:absolute;left:6927;top:2177;width:4648;height:2" coordorigin="6927,2177" coordsize="4648,2">
              <v:shape style="position:absolute;left:6927;top:2177;width:4648;height:2" coordorigin="6927,2177" coordsize="4648,0" path="m6927,2177l11574,2177e" filled="f" stroked="t" strokeweight=".706329pt" strokecolor="#777777">
                <v:path arrowok="t"/>
              </v:shape>
            </v:group>
            <v:group style="position:absolute;left:410;top:2401;width:5326;height:2" coordorigin="410,2401" coordsize="5326,2">
              <v:shape style="position:absolute;left:410;top:2401;width:5326;height:2" coordorigin="410,2401" coordsize="5326,0" path="m410,2401l5735,2401e" filled="f" stroked="t" strokeweight=".706329pt" strokecolor="#878787">
                <v:path arrowok="t"/>
              </v:shape>
            </v:group>
            <v:group style="position:absolute;left:5312;top:2415;width:6267;height:2" coordorigin="5312,2415" coordsize="6267,2">
              <v:shape style="position:absolute;left:5312;top:2415;width:6267;height:2" coordorigin="5312,2415" coordsize="6267,0" path="m5312,2415l11579,2415e" filled="f" stroked="t" strokeweight=".706329pt" strokecolor="#808080">
                <v:path arrowok="t"/>
              </v:shape>
            </v:group>
            <v:group style="position:absolute;left:414;top:2638;width:11165;height:2" coordorigin="414,2638" coordsize="11165,2">
              <v:shape style="position:absolute;left:414;top:2638;width:11165;height:2" coordorigin="414,2638" coordsize="11165,0" path="m414,2638l11579,2638e" filled="f" stroked="t" strokeweight=".706329pt" strokecolor="#7C7C7C">
                <v:path arrowok="t"/>
              </v:shape>
            </v:group>
            <v:group style="position:absolute;left:3626;top:2653;width:7953;height:2" coordorigin="3626,2653" coordsize="7953,2">
              <v:shape style="position:absolute;left:3626;top:2653;width:7953;height:2" coordorigin="3626,2653" coordsize="7953,0" path="m3626,2653l11579,2653e" filled="f" stroked="t" strokeweight=".706329pt" strokecolor="#7C7C7C">
                <v:path arrowok="t"/>
              </v:shape>
            </v:group>
            <v:group style="position:absolute;left:414;top:2881;width:11160;height:2" coordorigin="414,2881" coordsize="11160,2">
              <v:shape style="position:absolute;left:414;top:2881;width:11160;height:2" coordorigin="414,2881" coordsize="11160,0" path="m414,2881l11574,2881e" filled="f" stroked="t" strokeweight=".706329pt" strokecolor="#7C7C7C">
                <v:path arrowok="t"/>
              </v:shape>
            </v:group>
            <v:group style="position:absolute;left:5895;top:2883;width:320;height:2" coordorigin="5895,2883" coordsize="320,2">
              <v:shape style="position:absolute;left:5895;top:2883;width:320;height:2" coordorigin="5895,2883" coordsize="320,0" path="m5895,2883l6216,2883e" filled="f" stroked="t" strokeweight=".470886pt" strokecolor="#747474">
                <v:path arrowok="t"/>
              </v:shape>
            </v:group>
            <v:group style="position:absolute;left:6757;top:2886;width:226;height:2" coordorigin="6757,2886" coordsize="226,2">
              <v:shape style="position:absolute;left:6757;top:2886;width:226;height:2" coordorigin="6757,2886" coordsize="226,0" path="m6757,2886l6983,2886e" filled="f" stroked="t" strokeweight=".470886pt" strokecolor="#646464">
                <v:path arrowok="t"/>
              </v:shape>
            </v:group>
            <v:group style="position:absolute;left:7299;top:2886;width:466;height:2" coordorigin="7299,2886" coordsize="466,2">
              <v:shape style="position:absolute;left:7299;top:2886;width:466;height:2" coordorigin="7299,2886" coordsize="466,0" path="m7299,2886l7765,2886e" filled="f" stroked="t" strokeweight=".470886pt" strokecolor="#747474">
                <v:path arrowok="t"/>
              </v:shape>
            </v:group>
            <v:group style="position:absolute;left:1205;top:2893;width:10378;height:2" coordorigin="1205,2893" coordsize="10378,2">
              <v:shape style="position:absolute;left:1205;top:2893;width:10378;height:2" coordorigin="1205,2893" coordsize="10378,0" path="m1205,2893l11584,2893e" filled="f" stroked="t" strokeweight=".470886pt" strokecolor="#7C7C7C">
                <v:path arrowok="t"/>
              </v:shape>
            </v:group>
            <v:group style="position:absolute;left:410;top:3119;width:11169;height:2" coordorigin="410,3119" coordsize="11169,2">
              <v:shape style="position:absolute;left:410;top:3119;width:11169;height:2" coordorigin="410,3119" coordsize="11169,0" path="m410,3119l11579,3119e" filled="f" stroked="t" strokeweight=".706329pt" strokecolor="#7C7C7C">
                <v:path arrowok="t"/>
              </v:shape>
            </v:group>
            <v:group style="position:absolute;left:5895;top:3121;width:320;height:2" coordorigin="5895,3121" coordsize="320,2">
              <v:shape style="position:absolute;left:5895;top:3121;width:320;height:2" coordorigin="5895,3121" coordsize="320,0" path="m5895,3121l6216,3121e" filled="f" stroked="t" strokeweight=".470886pt" strokecolor="#7C7C7C">
                <v:path arrowok="t"/>
              </v:shape>
            </v:group>
            <v:group style="position:absolute;left:6757;top:3123;width:226;height:2" coordorigin="6757,3123" coordsize="226,2">
              <v:shape style="position:absolute;left:6757;top:3123;width:226;height:2" coordorigin="6757,3123" coordsize="226,0" path="m6757,3123l6983,3123e" filled="f" stroked="t" strokeweight=".470886pt" strokecolor="#6B6B6B">
                <v:path arrowok="t"/>
              </v:shape>
            </v:group>
            <v:group style="position:absolute;left:1173;top:3130;width:10411;height:2" coordorigin="1173,3130" coordsize="10411,2">
              <v:shape style="position:absolute;left:1173;top:3130;width:10411;height:2" coordorigin="1173,3130" coordsize="10411,0" path="m1173,3130l11584,3130e" filled="f" stroked="t" strokeweight=".470886pt" strokecolor="#7C7C7C">
                <v:path arrowok="t"/>
              </v:shape>
            </v:group>
            <v:group style="position:absolute;left:414;top:3356;width:6399;height:2" coordorigin="414,3356" coordsize="6399,2">
              <v:shape style="position:absolute;left:414;top:3356;width:6399;height:2" coordorigin="414,3356" coordsize="6399,0" path="m414,3356l6814,3356e" filled="f" stroked="t" strokeweight=".706329pt" strokecolor="#838383">
                <v:path arrowok="t"/>
              </v:shape>
            </v:group>
            <v:group style="position:absolute;left:6757;top:3366;width:4827;height:2" coordorigin="6757,3366" coordsize="4827,2">
              <v:shape style="position:absolute;left:6757;top:3366;width:4827;height:2" coordorigin="6757,3366" coordsize="4827,0" path="m6757,3366l11584,3366e" filled="f" stroked="t" strokeweight=".706329pt" strokecolor="#777777">
                <v:path arrowok="t"/>
              </v:shape>
            </v:group>
            <v:group style="position:absolute;left:3861;top:3351;width:2;height:442" coordorigin="3861,3351" coordsize="2,442">
              <v:shape style="position:absolute;left:3861;top:3351;width:2;height:442" coordorigin="3861,3351" coordsize="0,442" path="m3861,3794l3861,3351e" filled="f" stroked="t" strokeweight=".941772pt" strokecolor="#676767">
                <v:path arrowok="t"/>
              </v:shape>
            </v:group>
            <v:group style="position:absolute;left:429;top:3313;width:2;height:12237" coordorigin="429,3313" coordsize="2,12237">
              <v:shape style="position:absolute;left:429;top:3313;width:2;height:12237" coordorigin="429,3313" coordsize="0,12237" path="m429,15550l429,3313e" filled="f" stroked="t" strokeweight=".706329pt" strokecolor="#606060">
                <v:path arrowok="t"/>
              </v:shape>
            </v:group>
            <v:group style="position:absolute;left:3857;top:3779;width:1978;height:2" coordorigin="3857,3779" coordsize="1978,2">
              <v:shape style="position:absolute;left:3857;top:3779;width:1978;height:2" coordorigin="3857,3779" coordsize="1978,0" path="m3857,3779l5834,3779e" filled="f" stroked="t" strokeweight=".470886pt" strokecolor="#808080">
                <v:path arrowok="t"/>
              </v:shape>
            </v:group>
            <v:group style="position:absolute;left:414;top:4055;width:3475;height:2" coordorigin="414,4055" coordsize="3475,2">
              <v:shape style="position:absolute;left:414;top:4055;width:3475;height:2" coordorigin="414,4055" coordsize="3475,0" path="m414,4055l3890,4055e" filled="f" stroked="t" strokeweight=".706329pt" strokecolor="#808080">
                <v:path arrowok="t"/>
              </v:shape>
            </v:group>
            <v:group style="position:absolute;left:3866;top:3737;width:2;height:328" coordorigin="3866,3737" coordsize="2,328">
              <v:shape style="position:absolute;left:3866;top:3737;width:2;height:328" coordorigin="3866,3737" coordsize="0,328" path="m3866,4065l3866,3737e" filled="f" stroked="t" strokeweight=".941772pt" strokecolor="#2F2F2F">
                <v:path arrowok="t"/>
              </v:shape>
            </v:group>
            <v:group style="position:absolute;left:3795;top:4053;width:2157;height:2" coordorigin="3795,4053" coordsize="2157,2">
              <v:shape style="position:absolute;left:3795;top:4053;width:2157;height:2" coordorigin="3795,4053" coordsize="2157,0" path="m3795,4053l5952,4053e" filled="f" stroked="t" strokeweight=".941772pt" strokecolor="#575757">
                <v:path arrowok="t"/>
              </v:shape>
            </v:group>
            <v:group style="position:absolute;left:5895;top:4062;width:5693;height:2" coordorigin="5895,4062" coordsize="5693,2">
              <v:shape style="position:absolute;left:5895;top:4062;width:5693;height:2" coordorigin="5895,4062" coordsize="5693,0" path="m5895,4062l11589,4062e" filled="f" stroked="t" strokeweight=".706329pt" strokecolor="#7C7C7C">
                <v:path arrowok="t"/>
              </v:shape>
            </v:group>
            <v:group style="position:absolute;left:6950;top:3589;width:1375;height:2" coordorigin="6950,3589" coordsize="1375,2">
              <v:shape style="position:absolute;left:6950;top:3589;width:1375;height:2" coordorigin="6950,3589" coordsize="1375,0" path="m6950,3589l8325,3589e" filled="f" stroked="t" strokeweight=".706329pt" strokecolor="#484848">
                <v:path arrowok="t"/>
              </v:shape>
            </v:group>
            <v:group style="position:absolute;left:8325;top:3589;width:3277;height:2" coordorigin="8325,3589" coordsize="3277,2">
              <v:shape style="position:absolute;left:8325;top:3589;width:3277;height:2" coordorigin="8325,3589" coordsize="3277,0" path="m8325,3589l11603,3589e" filled="f" stroked="t" strokeweight=".235443pt" strokecolor="#000000">
                <v:path arrowok="t"/>
              </v:shape>
            </v:group>
            <v:group style="position:absolute;left:6967;top:3356;width:2;height:713" coordorigin="6967,3356" coordsize="2,713">
              <v:shape style="position:absolute;left:6967;top:3356;width:2;height:713" coordorigin="6967,3356" coordsize="0,713" path="m6967,4069l6967,3356e" filled="f" stroked="t" strokeweight=".706329pt" strokecolor="#676767">
                <v:path arrowok="t"/>
              </v:shape>
            </v:group>
            <v:group style="position:absolute;left:414;top:4369;width:11169;height:2" coordorigin="414,4369" coordsize="11169,2">
              <v:shape style="position:absolute;left:414;top:4369;width:11169;height:2" coordorigin="414,4369" coordsize="11169,0" path="m414,4369l11584,4369e" filled="f" stroked="t" strokeweight=".706329pt" strokecolor="#7C7C7C">
                <v:path arrowok="t"/>
              </v:shape>
            </v:group>
            <v:group style="position:absolute;left:8909;top:4378;width:2679;height:2" coordorigin="8909,4378" coordsize="2679,2">
              <v:shape style="position:absolute;left:8909;top:4378;width:2679;height:2" coordorigin="8909,4378" coordsize="2679,0" path="m8909,4378l11589,4378e" filled="f" stroked="t" strokeweight=".706329pt" strokecolor="#777777">
                <v:path arrowok="t"/>
              </v:shape>
            </v:group>
            <v:group style="position:absolute;left:2373;top:4055;width:2;height:2234" coordorigin="2373,4055" coordsize="2,2234">
              <v:shape style="position:absolute;left:2373;top:4055;width:2;height:2234" coordorigin="2373,4055" coordsize="0,2234" path="m2373,6289l2373,4055e" filled="f" stroked="t" strokeweight=".706329pt" strokecolor="#6B6B6B">
                <v:path arrowok="t"/>
              </v:shape>
            </v:group>
            <v:group style="position:absolute;left:2350;top:4609;width:9258;height:2" coordorigin="2350,4609" coordsize="9258,2">
              <v:shape style="position:absolute;left:2350;top:4609;width:9258;height:2" coordorigin="2350,4609" coordsize="9258,0" path="m2350,4609l11607,4609e" filled="f" stroked="t" strokeweight=".706329pt" strokecolor="#808080">
                <v:path arrowok="t"/>
              </v:shape>
            </v:group>
            <v:group style="position:absolute;left:5679;top:4611;width:273;height:2" coordorigin="5679,4611" coordsize="273,2">
              <v:shape style="position:absolute;left:5679;top:4611;width:273;height:2" coordorigin="5679,4611" coordsize="273,0" path="m5679,4611l5952,4611e" filled="f" stroked="t" strokeweight=".470886pt" strokecolor="#747474">
                <v:path arrowok="t"/>
              </v:shape>
            </v:group>
            <v:group style="position:absolute;left:6724;top:4611;width:372;height:2" coordorigin="6724,4611" coordsize="372,2">
              <v:shape style="position:absolute;left:6724;top:4611;width:372;height:2" coordorigin="6724,4611" coordsize="372,0" path="m6724,4611l7096,4611e" filled="f" stroked="t" strokeweight=".941772pt" strokecolor="#939393">
                <v:path arrowok="t"/>
              </v:shape>
            </v:group>
            <v:group style="position:absolute;left:4916;top:4602;width:2;height:2187" coordorigin="4916,4602" coordsize="2,2187">
              <v:shape style="position:absolute;left:4916;top:4602;width:2;height:2187" coordorigin="4916,4602" coordsize="0,2187" path="m4916,6789l4916,4602e" filled="f" stroked="t" strokeweight=".706329pt" strokecolor="#6B6B6B">
                <v:path arrowok="t"/>
              </v:shape>
            </v:group>
            <v:group style="position:absolute;left:7737;top:4611;width:2;height:461" coordorigin="7737,4611" coordsize="2,461">
              <v:shape style="position:absolute;left:7737;top:4611;width:2;height:461" coordorigin="7737,4611" coordsize="0,461" path="m7737,5072l7737,4611e" filled="f" stroked="t" strokeweight=".235443pt" strokecolor="#8C8C8C">
                <v:path arrowok="t"/>
              </v:shape>
            </v:group>
            <v:group style="position:absolute;left:4907;top:5039;width:344;height:2" coordorigin="4907,5039" coordsize="344,2">
              <v:shape style="position:absolute;left:4907;top:5039;width:344;height:2" coordorigin="4907,5039" coordsize="344,0" path="m4907,5039l5250,5039e" filled="f" stroked="t" strokeweight=".470886pt" strokecolor="#7C7C7C">
                <v:path arrowok="t"/>
              </v:shape>
            </v:group>
            <v:group style="position:absolute;left:5194;top:5039;width:542;height:2" coordorigin="5194,5039" coordsize="542,2">
              <v:shape style="position:absolute;left:5194;top:5039;width:542;height:2" coordorigin="5194,5039" coordsize="542,0" path="m5194,5039l5735,5039e" filled="f" stroked="t" strokeweight=".706329pt" strokecolor="#878787">
                <v:path arrowok="t"/>
              </v:shape>
            </v:group>
            <v:group style="position:absolute;left:5679;top:5039;width:273;height:2" coordorigin="5679,5039" coordsize="273,2">
              <v:shape style="position:absolute;left:5679;top:5039;width:273;height:2" coordorigin="5679,5039" coordsize="273,0" path="m5679,5039l5952,5039e" filled="f" stroked="t" strokeweight=".470886pt" strokecolor="#707070">
                <v:path arrowok="t"/>
              </v:shape>
            </v:group>
            <v:group style="position:absolute;left:5895;top:5042;width:5688;height:2" coordorigin="5895,5042" coordsize="5688,2">
              <v:shape style="position:absolute;left:5895;top:5042;width:5688;height:2" coordorigin="5895,5042" coordsize="5688,0" path="m5895,5042l11584,5042e" filled="f" stroked="t" strokeweight=".706329pt" strokecolor="#7C7C7C">
                <v:path arrowok="t"/>
              </v:shape>
            </v:group>
            <v:group style="position:absolute;left:424;top:5034;width:2;height:266" coordorigin="424,5034" coordsize="2,266">
              <v:shape style="position:absolute;left:424;top:5034;width:2;height:266" coordorigin="424,5034" coordsize="0,266" path="m424,5301l424,5034e" filled="f" stroked="t" strokeweight=".706329pt" strokecolor="#383838">
                <v:path arrowok="t"/>
              </v:shape>
            </v:group>
            <v:group style="position:absolute;left:2373;top:5034;width:2;height:266" coordorigin="2373,5034" coordsize="2,266">
              <v:shape style="position:absolute;left:2373;top:5034;width:2;height:266" coordorigin="2373,5034" coordsize="0,266" path="m2373,5301l2373,5034e" filled="f" stroked="t" strokeweight=".470886pt" strokecolor="#5B5B5B">
                <v:path arrowok="t"/>
              </v:shape>
            </v:group>
            <v:group style="position:absolute;left:4911;top:5282;width:6687;height:2" coordorigin="4911,5282" coordsize="6687,2">
              <v:shape style="position:absolute;left:4911;top:5282;width:6687;height:2" coordorigin="4911,5282" coordsize="6687,0" path="m4911,5282l11598,5282e" filled="f" stroked="t" strokeweight=".706329pt" strokecolor="#808080">
                <v:path arrowok="t"/>
              </v:shape>
            </v:group>
            <v:group style="position:absolute;left:4907;top:5519;width:6687;height:2" coordorigin="4907,5519" coordsize="6687,2">
              <v:shape style="position:absolute;left:4907;top:5519;width:6687;height:2" coordorigin="4907,5519" coordsize="6687,0" path="m4907,5519l11593,5519e" filled="f" stroked="t" strokeweight=".706329pt" strokecolor="#808080">
                <v:path arrowok="t"/>
              </v:shape>
            </v:group>
            <v:group style="position:absolute;left:2369;top:5759;width:9225;height:2" coordorigin="2369,5759" coordsize="9225,2">
              <v:shape style="position:absolute;left:2369;top:5759;width:9225;height:2" coordorigin="2369,5759" coordsize="9225,0" path="m2369,5759l11593,5759e" filled="f" stroked="t" strokeweight=".706329pt" strokecolor="#808080">
                <v:path arrowok="t"/>
              </v:shape>
            </v:group>
            <v:group style="position:absolute;left:419;top:5997;width:11179;height:2" coordorigin="419,5997" coordsize="11179,2">
              <v:shape style="position:absolute;left:419;top:5997;width:11179;height:2" coordorigin="419,5997" coordsize="11179,0" path="m419,5997l11598,5997e" filled="f" stroked="t" strokeweight=".706329pt" strokecolor="#838383">
                <v:path arrowok="t"/>
              </v:shape>
            </v:group>
            <v:group style="position:absolute;left:2373;top:5719;width:2;height:323" coordorigin="2373,5719" coordsize="2,323">
              <v:shape style="position:absolute;left:2373;top:5719;width:2;height:323" coordorigin="2373,5719" coordsize="0,323" path="m2373,6042l2373,5719e" filled="f" stroked="t" strokeweight=".470886pt" strokecolor="#575757">
                <v:path arrowok="t"/>
              </v:shape>
            </v:group>
            <v:group style="position:absolute;left:7737;top:5999;width:2;height:461" coordorigin="7737,5999" coordsize="2,461">
              <v:shape style="position:absolute;left:7737;top:5999;width:2;height:461" coordorigin="7737,5999" coordsize="0,461" path="m7737,6461l7737,5999e" filled="f" stroked="t" strokeweight=".235443pt" strokecolor="#676767">
                <v:path arrowok="t"/>
              </v:shape>
            </v:group>
            <v:group style="position:absolute;left:429;top:6232;width:2;height:247" coordorigin="429,6232" coordsize="2,247">
              <v:shape style="position:absolute;left:429;top:6232;width:2;height:247" coordorigin="429,6232" coordsize="0,247" path="m429,6480l429,6232e" filled="f" stroked="t" strokeweight=".470886pt" strokecolor="#444444">
                <v:path arrowok="t"/>
              </v:shape>
            </v:group>
            <v:group style="position:absolute;left:2378;top:6232;width:2;height:247" coordorigin="2378,6232" coordsize="2,247">
              <v:shape style="position:absolute;left:2378;top:6232;width:2;height:247" coordorigin="2378,6232" coordsize="0,247" path="m2378,6480l2378,6232e" filled="f" stroked="t" strokeweight=".470886pt" strokecolor="#575757">
                <v:path arrowok="t"/>
              </v:shape>
            </v:group>
            <v:group style="position:absolute;left:2369;top:6463;width:9225;height:2" coordorigin="2369,6463" coordsize="9225,2">
              <v:shape style="position:absolute;left:2369;top:6463;width:9225;height:2" coordorigin="2369,6463" coordsize="9225,0" path="m2369,6463l11593,6463e" filled="f" stroked="t" strokeweight=".706329pt" strokecolor="#808080">
                <v:path arrowok="t"/>
              </v:shape>
            </v:group>
            <v:group style="position:absolute;left:6757;top:6461;width:226;height:2" coordorigin="6757,6461" coordsize="226,2">
              <v:shape style="position:absolute;left:6757;top:6461;width:226;height:2" coordorigin="6757,6461" coordsize="226,0" path="m6757,6461l6983,6461e" filled="f" stroked="t" strokeweight=".470886pt" strokecolor="#6B6B6B">
                <v:path arrowok="t"/>
              </v:shape>
            </v:group>
            <v:group style="position:absolute;left:2369;top:6781;width:9220;height:2" coordorigin="2369,6781" coordsize="9220,2">
              <v:shape style="position:absolute;left:2369;top:6781;width:9220;height:2" coordorigin="2369,6781" coordsize="9220,0" path="m2369,6781l11589,6781e" filled="f" stroked="t" strokeweight=".706329pt" strokecolor="#808080">
                <v:path arrowok="t"/>
              </v:shape>
            </v:group>
            <v:group style="position:absolute;left:4916;top:6152;width:2;height:637" coordorigin="4916,6152" coordsize="2,637">
              <v:shape style="position:absolute;left:4916;top:6152;width:2;height:637" coordorigin="4916,6152" coordsize="0,637" path="m4916,6789l4916,6152e" filled="f" stroked="t" strokeweight=".470886pt" strokecolor="#676767">
                <v:path arrowok="t"/>
              </v:shape>
            </v:group>
            <v:group style="position:absolute;left:5679;top:6779;width:273;height:2" coordorigin="5679,6779" coordsize="273,2">
              <v:shape style="position:absolute;left:5679;top:6779;width:273;height:2" coordorigin="5679,6779" coordsize="273,0" path="m5679,6779l5952,6779e" filled="f" stroked="t" strokeweight=".470886pt" strokecolor="#707070">
                <v:path arrowok="t"/>
              </v:shape>
            </v:group>
            <v:group style="position:absolute;left:7737;top:6446;width:2;height:333" coordorigin="7737,6446" coordsize="2,333">
              <v:shape style="position:absolute;left:7737;top:6446;width:2;height:333" coordorigin="7737,6446" coordsize="0,333" path="m7737,6779l7737,6446e" filled="f" stroked="t" strokeweight=".235443pt" strokecolor="#838383">
                <v:path arrowok="t"/>
              </v:shape>
            </v:group>
            <v:group style="position:absolute;left:424;top:7019;width:11160;height:2" coordorigin="424,7019" coordsize="11160,2">
              <v:shape style="position:absolute;left:424;top:7019;width:11160;height:2" coordorigin="424,7019" coordsize="11160,0" path="m424,7019l11584,7019e" filled="f" stroked="t" strokeweight=".706329pt" strokecolor="#808080">
                <v:path arrowok="t"/>
              </v:shape>
            </v:group>
            <v:group style="position:absolute;left:2380;top:6423;width:2;height:9070" coordorigin="2380,6423" coordsize="2,9070">
              <v:shape style="position:absolute;left:2380;top:6423;width:2;height:9070" coordorigin="2380,6423" coordsize="0,9070" path="m2380,15493l2380,6423e" filled="f" stroked="t" strokeweight=".706329pt" strokecolor="#6B6B6B">
                <v:path arrowok="t"/>
              </v:shape>
            </v:group>
            <v:group style="position:absolute;left:6757;top:7022;width:226;height:2" coordorigin="6757,7022" coordsize="226,2">
              <v:shape style="position:absolute;left:6757;top:7022;width:226;height:2" coordorigin="6757,7022" coordsize="226,0" path="m6757,7022l6983,7022e" filled="f" stroked="t" strokeweight=".470886pt" strokecolor="#747474">
                <v:path arrowok="t"/>
              </v:shape>
            </v:group>
            <v:group style="position:absolute;left:438;top:3366;width:2;height:12184" coordorigin="438,3366" coordsize="2,12184">
              <v:shape style="position:absolute;left:438;top:3366;width:2;height:12184" coordorigin="438,3366" coordsize="0,12184" path="m438,15550l438,3366e" filled="f" stroked="t" strokeweight=".706329pt" strokecolor="#5B5B5B">
                <v:path arrowok="t"/>
              </v:shape>
            </v:group>
            <v:group style="position:absolute;left:424;top:7487;width:11174;height:2" coordorigin="424,7487" coordsize="11174,2">
              <v:shape style="position:absolute;left:424;top:7487;width:11174;height:2" coordorigin="424,7487" coordsize="11174,0" path="m424,7487l11598,7487e" filled="f" stroked="t" strokeweight=".706329pt" strokecolor="#838383">
                <v:path arrowok="t"/>
              </v:shape>
            </v:group>
            <v:group style="position:absolute;left:6757;top:7487;width:226;height:2" coordorigin="6757,7487" coordsize="226,2">
              <v:shape style="position:absolute;left:6757;top:7487;width:226;height:2" coordorigin="6757,7487" coordsize="226,0" path="m6757,7487l6983,7487e" filled="f" stroked="t" strokeweight=".470886pt" strokecolor="#707070">
                <v:path arrowok="t"/>
              </v:shape>
            </v:group>
            <v:group style="position:absolute;left:2378;top:7445;width:2;height:295" coordorigin="2378,7445" coordsize="2,295">
              <v:shape style="position:absolute;left:2378;top:7445;width:2;height:295" coordorigin="2378,7445" coordsize="0,295" path="m2378,7739l2378,7445e" filled="f" stroked="t" strokeweight=".470886pt" strokecolor="#575757">
                <v:path arrowok="t"/>
              </v:shape>
            </v:group>
            <v:group style="position:absolute;left:4918;top:7473;width:2;height:266" coordorigin="4918,7473" coordsize="2,266">
              <v:shape style="position:absolute;left:4918;top:7473;width:2;height:266" coordorigin="4918,7473" coordsize="0,266" path="m4918,7739l4918,7473e" filled="f" stroked="t" strokeweight=".706329pt" strokecolor="#747474">
                <v:path arrowok="t"/>
              </v:shape>
            </v:group>
            <v:group style="position:absolute;left:4916;top:7725;width:6677;height:2" coordorigin="4916,7725" coordsize="6677,2">
              <v:shape style="position:absolute;left:4916;top:7725;width:6677;height:2" coordorigin="4916,7725" coordsize="6677,0" path="m4916,7725l11593,7725e" filled="f" stroked="t" strokeweight=".706329pt" strokecolor="#808080">
                <v:path arrowok="t"/>
              </v:shape>
            </v:group>
            <v:group style="position:absolute;left:4921;top:7682;width:2;height:299" coordorigin="4921,7682" coordsize="2,299">
              <v:shape style="position:absolute;left:4921;top:7682;width:2;height:299" coordorigin="4921,7682" coordsize="0,299" path="m4921,7982l4921,7682e" filled="f" stroked="t" strokeweight=".470886pt" strokecolor="#5B5B5B">
                <v:path arrowok="t"/>
              </v:shape>
            </v:group>
            <v:group style="position:absolute;left:424;top:8248;width:11174;height:2" coordorigin="424,8248" coordsize="11174,2">
              <v:shape style="position:absolute;left:424;top:8248;width:11174;height:2" coordorigin="424,8248" coordsize="11174,0" path="m424,8248l11598,8248e" filled="f" stroked="t" strokeweight=".706329pt" strokecolor="#808080">
                <v:path arrowok="t"/>
              </v:shape>
            </v:group>
            <v:group style="position:absolute;left:4921;top:7891;width:2;height:361" coordorigin="4921,7891" coordsize="2,361">
              <v:shape style="position:absolute;left:4921;top:7891;width:2;height:361" coordorigin="4921,7891" coordsize="0,361" path="m4921,8253l4921,7891e" filled="f" stroked="t" strokeweight=".941772pt" strokecolor="#747474">
                <v:path arrowok="t"/>
              </v:shape>
            </v:group>
            <v:group style="position:absolute;left:4878;top:8956;width:372;height:2" coordorigin="4878,8956" coordsize="372,2">
              <v:shape style="position:absolute;left:4878;top:8956;width:372;height:2" coordorigin="4878,8956" coordsize="372,0" path="m4878,8956l5250,8956e" filled="f" stroked="t" strokeweight=".470886pt" strokecolor="#808080">
                <v:path arrowok="t"/>
              </v:shape>
            </v:group>
            <v:group style="position:absolute;left:5679;top:8956;width:273;height:2" coordorigin="5679,8956" coordsize="273,2">
              <v:shape style="position:absolute;left:5679;top:8956;width:273;height:2" coordorigin="5679,8956" coordsize="273,0" path="m5679,8956l5952,8956e" filled="f" stroked="t" strokeweight=".470886pt" strokecolor="#707070">
                <v:path arrowok="t"/>
              </v:shape>
            </v:group>
            <v:group style="position:absolute;left:424;top:8954;width:11174;height:2" coordorigin="424,8954" coordsize="11174,2">
              <v:shape style="position:absolute;left:424;top:8954;width:11174;height:2" coordorigin="424,8954" coordsize="11174,0" path="m424,8954l11598,8954e" filled="f" stroked="t" strokeweight=".706329pt" strokecolor="#808080">
                <v:path arrowok="t"/>
              </v:shape>
            </v:group>
            <v:group style="position:absolute;left:6927;top:8956;width:429;height:2" coordorigin="6927,8956" coordsize="429,2">
              <v:shape style="position:absolute;left:6927;top:8956;width:429;height:2" coordorigin="6927,8956" coordsize="429,0" path="m6927,8956l7355,8956e" filled="f" stroked="t" strokeweight=".470886pt" strokecolor="#747474">
                <v:path arrowok="t"/>
              </v:shape>
            </v:group>
            <v:group style="position:absolute;left:429;top:9926;width:11174;height:2" coordorigin="429,9926" coordsize="11174,2">
              <v:shape style="position:absolute;left:429;top:9926;width:11174;height:2" coordorigin="429,9926" coordsize="11174,0" path="m429,9926l11603,9926e" filled="f" stroked="t" strokeweight=".706329pt" strokecolor="#808080">
                <v:path arrowok="t"/>
              </v:shape>
            </v:group>
            <v:group style="position:absolute;left:429;top:10166;width:11174;height:2" coordorigin="429,10166" coordsize="11174,2">
              <v:shape style="position:absolute;left:429;top:10166;width:11174;height:2" coordorigin="429,10166" coordsize="11174,0" path="m429,10166l11603,10166e" filled="f" stroked="t" strokeweight=".706329pt" strokecolor="#838383">
                <v:path arrowok="t"/>
              </v:shape>
            </v:group>
            <v:group style="position:absolute;left:5679;top:10164;width:363;height:2" coordorigin="5679,10164" coordsize="363,2">
              <v:shape style="position:absolute;left:5679;top:10164;width:363;height:2" coordorigin="5679,10164" coordsize="363,0" path="m5679,10164l6041,10164e" filled="f" stroked="t" strokeweight=".470886pt" strokecolor="#747474">
                <v:path arrowok="t"/>
              </v:shape>
            </v:group>
            <v:group style="position:absolute;left:6757;top:10169;width:226;height:2" coordorigin="6757,10169" coordsize="226,2">
              <v:shape style="position:absolute;left:6757;top:10169;width:226;height:2" coordorigin="6757,10169" coordsize="226,0" path="m6757,10169l6983,10169e" filled="f" stroked="t" strokeweight=".470886pt" strokecolor="#747474">
                <v:path arrowok="t"/>
              </v:shape>
            </v:group>
            <v:group style="position:absolute;left:433;top:10451;width:11174;height:2" coordorigin="433,10451" coordsize="11174,2">
              <v:shape style="position:absolute;left:433;top:10451;width:11174;height:2" coordorigin="433,10451" coordsize="11174,0" path="m433,10451l11607,10451e" filled="f" stroked="t" strokeweight=".706329pt" strokecolor="#838383">
                <v:path arrowok="t"/>
              </v:shape>
            </v:group>
            <v:group style="position:absolute;left:6927;top:10449;width:429;height:2" coordorigin="6927,10449" coordsize="429,2">
              <v:shape style="position:absolute;left:6927;top:10449;width:429;height:2" coordorigin="6927,10449" coordsize="429,0" path="m6927,10449l7355,10449e" filled="f" stroked="t" strokeweight=".470886pt" strokecolor="#7C7C7C">
                <v:path arrowok="t"/>
              </v:shape>
            </v:group>
            <v:group style="position:absolute;left:1676;top:10920;width:9931;height:2" coordorigin="1676,10920" coordsize="9931,2">
              <v:shape style="position:absolute;left:1676;top:10920;width:9931;height:2" coordorigin="1676,10920" coordsize="9931,0" path="m1676,10920l11607,10920e" filled="f" stroked="t" strokeweight=".706329pt" strokecolor="#808080">
                <v:path arrowok="t"/>
              </v:shape>
            </v:group>
            <v:group style="position:absolute;left:6757;top:10920;width:226;height:2" coordorigin="6757,10920" coordsize="226,2">
              <v:shape style="position:absolute;left:6757;top:10920;width:226;height:2" coordorigin="6757,10920" coordsize="226,0" path="m6757,10920l6983,10920e" filled="f" stroked="t" strokeweight=".470886pt" strokecolor="#646464">
                <v:path arrowok="t"/>
              </v:shape>
            </v:group>
            <v:group style="position:absolute;left:2383;top:8210;width:2;height:7340" coordorigin="2383,8210" coordsize="2,7340">
              <v:shape style="position:absolute;left:2383;top:8210;width:2;height:7340" coordorigin="2383,8210" coordsize="0,7340" path="m2383,15550l2383,8210e" filled="f" stroked="t" strokeweight=".706329pt" strokecolor="#676767">
                <v:path arrowok="t"/>
              </v:shape>
            </v:group>
            <v:group style="position:absolute;left:433;top:11160;width:11174;height:2" coordorigin="433,11160" coordsize="11174,2">
              <v:shape style="position:absolute;left:433;top:11160;width:11174;height:2" coordorigin="433,11160" coordsize="11174,0" path="m433,11160l11607,11160e" filled="f" stroked="t" strokeweight=".706329pt" strokecolor="#808080">
                <v:path arrowok="t"/>
              </v:shape>
            </v:group>
            <v:group style="position:absolute;left:429;top:11397;width:11174;height:2" coordorigin="429,11397" coordsize="11174,2">
              <v:shape style="position:absolute;left:429;top:11397;width:11174;height:2" coordorigin="429,11397" coordsize="11174,0" path="m429,11397l11603,11397e" filled="f" stroked="t" strokeweight=".706329pt" strokecolor="#838383">
                <v:path arrowok="t"/>
              </v:shape>
            </v:group>
            <v:group style="position:absolute;left:1149;top:11143;width:2;height:732" coordorigin="1149,11143" coordsize="2,732">
              <v:shape style="position:absolute;left:1149;top:11143;width:2;height:732" coordorigin="1149,11143" coordsize="0,732" path="m1149,11875l1149,11143e" filled="f" stroked="t" strokeweight=".235443pt" strokecolor="#A0A0A0">
                <v:path arrowok="t"/>
              </v:shape>
            </v:group>
            <v:group style="position:absolute;left:6757;top:11395;width:226;height:2" coordorigin="6757,11395" coordsize="226,2">
              <v:shape style="position:absolute;left:6757;top:11395;width:226;height:2" coordorigin="6757,11395" coordsize="226,0" path="m6757,11395l6983,11395e" filled="f" stroked="t" strokeweight=".470886pt" strokecolor="#707070">
                <v:path arrowok="t"/>
              </v:shape>
            </v:group>
            <v:group style="position:absolute;left:7327;top:11143;width:2;height:732" coordorigin="7327,11143" coordsize="2,732">
              <v:shape style="position:absolute;left:7327;top:11143;width:2;height:732" coordorigin="7327,11143" coordsize="0,732" path="m7327,11875l7327,11143e" filled="f" stroked="t" strokeweight=".235443pt" strokecolor="#8C8C8C">
                <v:path arrowok="t"/>
              </v:shape>
            </v:group>
            <v:group style="position:absolute;left:1719;top:11348;width:2;height:1051" coordorigin="1719,11348" coordsize="2,1051">
              <v:shape style="position:absolute;left:1719;top:11348;width:2;height:1051" coordorigin="1719,11348" coordsize="0,1051" path="m1719,12398l1719,11348e" filled="f" stroked="t" strokeweight=".706329pt" strokecolor="#707070">
                <v:path arrowok="t"/>
              </v:shape>
            </v:group>
            <v:group style="position:absolute;left:1149;top:11875;width:2;height:1255" coordorigin="1149,11875" coordsize="2,1255">
              <v:shape style="position:absolute;left:1149;top:11875;width:2;height:1255" coordorigin="1149,11875" coordsize="0,1255" path="m1149,13130l1149,11875e" filled="f" stroked="t" strokeweight=".235443pt" strokecolor="#000000">
                <v:path arrowok="t"/>
              </v:shape>
            </v:group>
            <v:group style="position:absolute;left:7327;top:11875;width:2;height:3009" coordorigin="7327,11875" coordsize="2,3009">
              <v:shape style="position:absolute;left:7327;top:11875;width:2;height:3009" coordorigin="7327,11875" coordsize="0,3009" path="m7327,14884l7327,11875e" filled="f" stroked="t" strokeweight=".235443pt" strokecolor="#000000">
                <v:path arrowok="t"/>
              </v:shape>
            </v:group>
            <v:group style="position:absolute;left:1719;top:12341;width:2;height:219" coordorigin="1719,12341" coordsize="2,219">
              <v:shape style="position:absolute;left:1719;top:12341;width:2;height:219" coordorigin="1719,12341" coordsize="0,219" path="m1719,12560l1719,12341e" filled="f" stroked="t" strokeweight=".470886pt" strokecolor="#575757">
                <v:path arrowok="t"/>
              </v:shape>
            </v:group>
            <v:group style="position:absolute;left:1719;top:12503;width:2;height:585" coordorigin="1719,12503" coordsize="2,585">
              <v:shape style="position:absolute;left:1719;top:12503;width:2;height:585" coordorigin="1719,12503" coordsize="0,585" path="m1719,13087l1719,12503e" filled="f" stroked="t" strokeweight=".706329pt" strokecolor="#6B6B6B">
                <v:path arrowok="t"/>
              </v:shape>
            </v:group>
            <v:group style="position:absolute;left:419;top:13126;width:1295;height:2" coordorigin="419,13126" coordsize="1295,2">
              <v:shape style="position:absolute;left:419;top:13126;width:1295;height:2" coordorigin="419,13126" coordsize="1295,0" path="m419,13126l1714,13126e" filled="f" stroked="t" strokeweight=".235443pt" strokecolor="#6B6B6B">
                <v:path arrowok="t"/>
              </v:shape>
            </v:group>
            <v:group style="position:absolute;left:1719;top:13030;width:2;height:128" coordorigin="1719,13030" coordsize="2,128">
              <v:shape style="position:absolute;left:1719;top:13030;width:2;height:128" coordorigin="1719,13030" coordsize="0,128" path="m1719,13159l1719,13030e" filled="f" stroked="t" strokeweight=".470886pt" strokecolor="#545454">
                <v:path arrowok="t"/>
              </v:shape>
            </v:group>
            <v:group style="position:absolute;left:1700;top:13126;width:664;height:2" coordorigin="1700,13126" coordsize="664,2">
              <v:shape style="position:absolute;left:1700;top:13126;width:664;height:2" coordorigin="1700,13126" coordsize="664,0" path="m1700,13126l2364,13126e" filled="f" stroked="t" strokeweight=".235443pt" strokecolor="#3F3F3F">
                <v:path arrowok="t"/>
              </v:shape>
            </v:group>
            <v:group style="position:absolute;left:1149;top:13126;width:2;height:319" coordorigin="1149,13126" coordsize="2,319">
              <v:shape style="position:absolute;left:1149;top:13126;width:2;height:319" coordorigin="1149,13126" coordsize="0,319" path="m1149,13444l1149,13126e" filled="f" stroked="t" strokeweight=".235443pt" strokecolor="#7C7C7C">
                <v:path arrowok="t"/>
              </v:shape>
            </v:group>
            <v:group style="position:absolute;left:1149;top:13444;width:2;height:1440" coordorigin="1149,13444" coordsize="2,1440">
              <v:shape style="position:absolute;left:1149;top:13444;width:2;height:1440" coordorigin="1149,13444" coordsize="0,1440" path="m1149,14884l1149,13444e" filled="f" stroked="t" strokeweight=".235443pt" strokecolor="#000000">
                <v:path arrowok="t"/>
              </v:shape>
            </v:group>
            <v:group style="position:absolute;left:1721;top:13097;width:2;height:2453" coordorigin="1721,13097" coordsize="2,2453">
              <v:shape style="position:absolute;left:1721;top:13097;width:2;height:2453" coordorigin="1721,13097" coordsize="0,2453" path="m1721,15550l1721,13097e" filled="f" stroked="t" strokeweight=".706329pt" strokecolor="#707070">
                <v:path arrowok="t"/>
              </v:shape>
            </v:group>
            <v:group style="position:absolute;left:443;top:13501;width:2;height:285" coordorigin="443,13501" coordsize="2,285">
              <v:shape style="position:absolute;left:443;top:13501;width:2;height:285" coordorigin="443,13501" coordsize="0,285" path="m443,13786l443,13501e" filled="f" stroked="t" strokeweight=".470886pt" strokecolor="#444444">
                <v:path arrowok="t"/>
              </v:shape>
            </v:group>
            <v:group style="position:absolute;left:2390;top:13501;width:2;height:285" coordorigin="2390,13501" coordsize="2,285">
              <v:shape style="position:absolute;left:2390;top:13501;width:2;height:285" coordorigin="2390,13501" coordsize="0,285" path="m2390,13786l2390,13501e" filled="f" stroked="t" strokeweight=".470886pt" strokecolor="#4F4F4F">
                <v:path arrowok="t"/>
              </v:shape>
            </v:group>
            <v:group style="position:absolute;left:3324;top:13758;width:2;height:347" coordorigin="3324,13758" coordsize="2,347">
              <v:shape style="position:absolute;left:3324;top:13758;width:2;height:347" coordorigin="3324,13758" coordsize="0,347" path="m3324,14105l3324,13758e" filled="f" stroked="t" strokeweight=".706329pt" strokecolor="#2B34A0">
                <v:path arrowok="t"/>
              </v:shape>
            </v:group>
            <v:group style="position:absolute;left:443;top:14766;width:2;height:147" coordorigin="443,14766" coordsize="2,147">
              <v:shape style="position:absolute;left:443;top:14766;width:2;height:147" coordorigin="443,14766" coordsize="0,147" path="m443,14913l443,14766e" filled="f" stroked="t" strokeweight=".470886pt" strokecolor="#484848">
                <v:path arrowok="t"/>
              </v:shape>
            </v:group>
            <v:group style="position:absolute;left:2390;top:14766;width:2;height:147" coordorigin="2390,14766" coordsize="2,147">
              <v:shape style="position:absolute;left:2390;top:14766;width:2;height:147" coordorigin="2390,14766" coordsize="0,147" path="m2390,14913l2390,14766e" filled="f" stroked="t" strokeweight=".470886pt" strokecolor="#5B5B5B">
                <v:path arrowok="t"/>
              </v:shape>
            </v:group>
            <v:group style="position:absolute;left:438;top:15545;width:11184;height:2" coordorigin="438,15545" coordsize="11184,2">
              <v:shape style="position:absolute;left:438;top:15545;width:11184;height:2" coordorigin="438,15545" coordsize="11184,0" path="m438,15545l11621,15545e" filled="f" stroked="t" strokeweight=".706329pt" strokecolor="#8C8C8C">
                <v:path arrowok="t"/>
              </v:shape>
            </v:group>
            <v:group style="position:absolute;left:1149;top:14884;width:2;height:656" coordorigin="1149,14884" coordsize="2,656">
              <v:shape style="position:absolute;left:1149;top:14884;width:2;height:656" coordorigin="1149,14884" coordsize="0,656" path="m1149,15540l1149,14884e" filled="f" stroked="t" strokeweight=".235443pt" strokecolor="#BCBCBC">
                <v:path arrowok="t"/>
              </v:shape>
            </v:group>
            <v:group style="position:absolute;left:7327;top:14884;width:2;height:656" coordorigin="7327,14884" coordsize="2,656">
              <v:shape style="position:absolute;left:7327;top:14884;width:2;height:656" coordorigin="7327,14884" coordsize="0,656" path="m7327,15540l7327,14884e" filled="f" stroked="t" strokeweight=".235443pt" strokecolor="#A8A8A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8"/>
          <w:szCs w:val="28"/>
          <w:color w:val="999A9A"/>
          <w:spacing w:val="0"/>
          <w:w w:val="134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97" w:lineRule="exact"/>
        <w:ind w:left="141" w:right="-20"/>
        <w:jc w:val="left"/>
        <w:tabs>
          <w:tab w:pos="2140" w:val="left"/>
          <w:tab w:pos="27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505252"/>
          <w:spacing w:val="-29"/>
          <w:w w:val="84"/>
          <w:position w:val="-1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84"/>
          <w:position w:val="-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-5"/>
          <w:w w:val="84"/>
          <w:position w:val="-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505252"/>
          <w:spacing w:val="0"/>
          <w:w w:val="84"/>
          <w:position w:val="-1"/>
        </w:rPr>
        <w:t>d</w:t>
      </w:r>
      <w:r>
        <w:rPr>
          <w:rFonts w:ascii="Times New Roman" w:hAnsi="Times New Roman" w:cs="Times New Roman" w:eastAsia="Times New Roman"/>
          <w:sz w:val="27"/>
          <w:szCs w:val="27"/>
          <w:color w:val="505252"/>
          <w:spacing w:val="-56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0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05252"/>
          <w:spacing w:val="-37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505252"/>
          <w:spacing w:val="0"/>
          <w:w w:val="100"/>
          <w:position w:val="-1"/>
        </w:rPr>
        <w:t>PÇl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166" w:right="-20"/>
        <w:jc w:val="left"/>
        <w:tabs>
          <w:tab w:pos="3440" w:val="left"/>
          <w:tab w:pos="4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505252"/>
          <w:w w:val="84"/>
        </w:rPr>
        <w:t>Itf</w:t>
      </w:r>
      <w:r>
        <w:rPr>
          <w:rFonts w:ascii="Arial" w:hAnsi="Arial" w:cs="Arial" w:eastAsia="Arial"/>
          <w:sz w:val="23"/>
          <w:szCs w:val="23"/>
          <w:color w:val="505252"/>
          <w:spacing w:val="-12"/>
          <w:w w:val="85"/>
        </w:rPr>
        <w:t>a</w:t>
      </w:r>
      <w:r>
        <w:rPr>
          <w:rFonts w:ascii="Arial" w:hAnsi="Arial" w:cs="Arial" w:eastAsia="Arial"/>
          <w:sz w:val="23"/>
          <w:szCs w:val="23"/>
          <w:color w:val="363636"/>
          <w:spacing w:val="-13"/>
          <w:w w:val="140"/>
        </w:rPr>
        <w:t>i</w:t>
      </w:r>
      <w:r>
        <w:rPr>
          <w:rFonts w:ascii="Arial" w:hAnsi="Arial" w:cs="Arial" w:eastAsia="Arial"/>
          <w:sz w:val="23"/>
          <w:szCs w:val="23"/>
          <w:color w:val="505252"/>
          <w:spacing w:val="10"/>
          <w:w w:val="69"/>
        </w:rPr>
        <w:t>y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6E6E6E"/>
          <w:spacing w:val="-29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05252"/>
          <w:spacing w:val="0"/>
          <w:w w:val="88"/>
        </w:rPr>
        <w:t>M</w:t>
      </w:r>
      <w:r>
        <w:rPr>
          <w:rFonts w:ascii="Arial" w:hAnsi="Arial" w:cs="Arial" w:eastAsia="Arial"/>
          <w:sz w:val="22"/>
          <w:szCs w:val="22"/>
          <w:color w:val="505252"/>
          <w:spacing w:val="-20"/>
          <w:w w:val="88"/>
        </w:rPr>
        <w:t>e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94"/>
        </w:rPr>
        <w:t>ı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505252"/>
          <w:spacing w:val="-10"/>
          <w:w w:val="76"/>
        </w:rPr>
        <w:t>ö</w:t>
      </w:r>
      <w:r>
        <w:rPr>
          <w:rFonts w:ascii="Arial" w:hAnsi="Arial" w:cs="Arial" w:eastAsia="Arial"/>
          <w:sz w:val="23"/>
          <w:szCs w:val="23"/>
          <w:color w:val="363636"/>
          <w:spacing w:val="-14"/>
          <w:w w:val="140"/>
        </w:rPr>
        <w:t>l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77"/>
        </w:rPr>
        <w:t>ae</w:t>
      </w:r>
      <w:r>
        <w:rPr>
          <w:rFonts w:ascii="Arial" w:hAnsi="Arial" w:cs="Arial" w:eastAsia="Arial"/>
          <w:sz w:val="23"/>
          <w:szCs w:val="23"/>
          <w:color w:val="505252"/>
          <w:spacing w:val="-1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73"/>
        </w:rPr>
        <w:t>Amir</w:t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Baha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AKDA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2684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13889"/>
          <w:spacing w:val="0"/>
          <w:w w:val="310"/>
          <w:position w:val="5"/>
        </w:rPr>
        <w:t>:;z_</w:t>
      </w:r>
      <w:r>
        <w:rPr>
          <w:rFonts w:ascii="Arial" w:hAnsi="Arial" w:cs="Arial" w:eastAsia="Arial"/>
          <w:sz w:val="17"/>
          <w:szCs w:val="17"/>
          <w:color w:val="313889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7"/>
          <w:szCs w:val="17"/>
          <w:color w:val="313889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80"/>
        </w:sectPr>
      </w:pPr>
      <w:rPr/>
    </w:p>
    <w:p>
      <w:pPr>
        <w:spacing w:before="0" w:after="0" w:line="859" w:lineRule="exact"/>
        <w:ind w:left="862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2.941635pt;margin-top:23.902344pt;width:339.252165pt;height:21.049462pt;mso-position-horizontal-relative:page;mso-position-vertical-relative:paragraph;z-index:-15292" type="#_x0000_t202" filled="f" stroked="f">
            <v:textbox inset="0,0,0,0">
              <w:txbxContent>
                <w:p>
                  <w:pPr>
                    <w:spacing w:before="0" w:after="0" w:line="421" w:lineRule="exact"/>
                    <w:ind w:right="-103"/>
                    <w:jc w:val="left"/>
                    <w:tabs>
                      <w:tab w:pos="670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100"/>
                      <w:position w:val="-4"/>
                    </w:rPr>
                    <w:t>İTFAİYE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26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100"/>
                      <w:position w:val="-4"/>
                    </w:rPr>
                    <w:t>DAİRESi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41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100"/>
                      <w:position w:val="-4"/>
                    </w:rPr>
                    <w:t>BAŞKANLIGI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-40"/>
                      <w:w w:val="100"/>
                      <w:position w:val="-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F2F2F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484949"/>
                      <w:spacing w:val="0"/>
                      <w:w w:val="68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2"/>
          <w:szCs w:val="92"/>
          <w:color w:val="2F2F2F"/>
          <w:spacing w:val="0"/>
          <w:w w:val="153"/>
          <w:b/>
          <w:bCs/>
          <w:i/>
          <w:position w:val="-15"/>
        </w:rPr>
        <w:t>l</w:t>
      </w:r>
      <w:r>
        <w:rPr>
          <w:rFonts w:ascii="Times New Roman" w:hAnsi="Times New Roman" w:cs="Times New Roman" w:eastAsia="Times New Roman"/>
          <w:sz w:val="92"/>
          <w:szCs w:val="92"/>
          <w:color w:val="2F2F2F"/>
          <w:spacing w:val="0"/>
          <w:w w:val="100"/>
          <w:b/>
          <w:bCs/>
          <w:i/>
          <w:position w:val="-15"/>
        </w:rPr>
        <w:tab/>
      </w:r>
      <w:r>
        <w:rPr>
          <w:rFonts w:ascii="Times New Roman" w:hAnsi="Times New Roman" w:cs="Times New Roman" w:eastAsia="Times New Roman"/>
          <w:sz w:val="92"/>
          <w:szCs w:val="92"/>
          <w:color w:val="2F2F2F"/>
          <w:spacing w:val="0"/>
          <w:w w:val="100"/>
          <w:b/>
          <w:bCs/>
          <w:i/>
          <w:position w:val="-15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8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8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  <w:position w:val="8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left="85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4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582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30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6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64" w:lineRule="auto"/>
        <w:ind w:left="122" w:right="3400" w:firstLine="-9"/>
        <w:jc w:val="left"/>
        <w:tabs>
          <w:tab w:pos="1480" w:val="left"/>
          <w:tab w:pos="3020" w:val="left"/>
          <w:tab w:pos="4360" w:val="left"/>
          <w:tab w:pos="548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4"/>
        </w:rPr>
        <w:t>:2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14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6"/>
          <w:w w:val="11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4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14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3"/>
          <w:w w:val="11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4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8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9"/>
        </w:rPr>
        <w:t>ldi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rim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36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1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3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19:19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1"/>
          <w:w w:val="8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</w:rPr>
        <w:t>23.05.2017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Kayı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4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3425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9"/>
        </w:rPr>
        <w:t>!Bildi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Santral-Merkez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9"/>
        </w:rPr>
        <w:t>Bil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2"/>
        </w:rPr>
        <w:t>:Buca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2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inki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Dur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9"/>
          <w:w w:val="117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5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left="12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1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A.Hatb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1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inkila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4"/>
        </w:rPr>
        <w:t>Dur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5"/>
          <w:w w:val="11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8" w:after="0" w:line="194" w:lineRule="auto"/>
        <w:ind w:left="122" w:right="1449" w:firstLine="-9"/>
        <w:jc w:val="left"/>
        <w:tabs>
          <w:tab w:pos="1480" w:val="left"/>
          <w:tab w:pos="3500" w:val="left"/>
          <w:tab w:pos="362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w w:val="9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30"/>
        </w:rPr>
        <w:t>:Ç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3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5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55"/>
        </w:rPr>
        <w:t>.ıı;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7"/>
        </w:rPr>
        <w:t>u1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7"/>
          <w:w w:val="13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Tedbirsizli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(A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13"/>
        </w:rPr>
        <w:t>eş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14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484949"/>
          <w:spacing w:val="0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484949"/>
          <w:spacing w:val="8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1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4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2"/>
          <w:position w:val="-7"/>
        </w:rPr>
        <w:t>Kul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2"/>
          <w:position w:val="-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96"/>
          <w:position w:val="-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7"/>
        </w:rPr>
        <w:t>nım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0"/>
          <w:position w:val="-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" w:lineRule="atLeast"/>
        <w:ind w:left="35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5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tonar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2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80" w:bottom="280" w:left="220" w:right="140"/>
        </w:sectPr>
      </w:pPr>
      <w:rPr/>
    </w:p>
    <w:p>
      <w:pPr>
        <w:spacing w:before="22" w:after="0" w:line="240" w:lineRule="auto"/>
        <w:ind w:right="653"/>
        <w:jc w:val="right"/>
        <w:tabs>
          <w:tab w:pos="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590439pt;margin-top:6.337116pt;width:33.647429pt;height:26pt;mso-position-horizontal-relative:page;mso-position-vertical-relative:paragraph;z-index:-1529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84949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949"/>
                      <w:spacing w:val="-72"/>
                      <w:w w:val="61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94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94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D1D1D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F2F2F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u w:val="single" w:color="5454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7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9"/>
          <w:u w:val="single" w:color="54545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9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8"/>
          <w:u w:val="single" w:color="54545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8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8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10"/>
          <w:u w:val="single" w:color="545454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1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5"/>
          <w:w w:val="109"/>
          <w:u w:val="single" w:color="54545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5"/>
          <w:w w:val="109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5"/>
          <w:w w:val="109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u w:val="single" w:color="54545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5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u w:val="single" w:color="54545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u w:val="single" w:color="54545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76" w:lineRule="exact"/>
        <w:ind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55"/>
          <w:szCs w:val="55"/>
          <w:color w:val="2F2F2F"/>
          <w:spacing w:val="0"/>
          <w:w w:val="68"/>
          <w:position w:val="4"/>
        </w:rPr>
        <w:t>ı</w:t>
      </w:r>
      <w:r>
        <w:rPr>
          <w:rFonts w:ascii="Arial" w:hAnsi="Arial" w:cs="Arial" w:eastAsia="Arial"/>
          <w:sz w:val="55"/>
          <w:szCs w:val="55"/>
          <w:color w:val="2F2F2F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55"/>
          <w:szCs w:val="55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!Yangını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2"/>
        </w:rPr>
        <w:t>19:30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40"/>
          <w:cols w:num="2" w:equalWidth="0">
            <w:col w:w="5005" w:space="893"/>
            <w:col w:w="5662"/>
          </w:cols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6" w:after="0" w:line="240" w:lineRule="auto"/>
        <w:ind w:left="122" w:right="-20"/>
        <w:jc w:val="left"/>
        <w:tabs>
          <w:tab w:pos="1980" w:val="left"/>
          <w:tab w:pos="5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1"/>
          <w:w w:val="12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3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15"/>
        </w:rPr>
        <w:t>ac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9" w:after="0" w:line="240" w:lineRule="auto"/>
        <w:ind w:left="199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w w:val="105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6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ERTOSUN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992" w:right="-20"/>
        <w:jc w:val="left"/>
        <w:tabs>
          <w:tab w:pos="4620" w:val="left"/>
          <w:tab w:pos="7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949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26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1"/>
          <w:w w:val="2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9.20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9"/>
          <w:w w:val="107"/>
          <w:position w:val="1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14"/>
          <w:w w:val="146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3"/>
          <w:position w:val="1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12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26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13"/>
          <w:w w:val="114"/>
          <w:position w:val="5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4"/>
          <w:position w:val="5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50"/>
          <w:w w:val="114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5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69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6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9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8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4621" w:right="469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82" w:lineRule="auto"/>
        <w:ind w:left="1997" w:right="4327" w:firstLine="2653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4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7"/>
        </w:rPr>
        <w:t>niye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7"/>
          <w:w w:val="10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0"/>
          <w:w w:val="107"/>
        </w:rPr>
        <w:t>-Jandar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7"/>
          <w:w w:val="107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26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99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6"/>
          <w:w w:val="12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6"/>
          <w:w w:val="11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0"/>
          <w:w w:val="8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0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3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64"/>
        </w:rPr>
        <w:t>l!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10"/>
          <w:w w:val="6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79"/>
        </w:rPr>
        <w:t>.ıı;az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15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5"/>
          <w:w w:val="11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8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3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3" w:lineRule="exact"/>
        <w:ind w:left="171" w:right="-20"/>
        <w:jc w:val="left"/>
        <w:tabs>
          <w:tab w:pos="1980" w:val="left"/>
          <w:tab w:pos="4640" w:val="left"/>
          <w:tab w:pos="7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30"/>
        </w:rPr>
        <w:t>ardımcı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3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44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2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sonel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8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44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12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6"/>
        </w:rPr>
        <w:t>bitmişse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20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00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Adı-Soyadı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65" w:lineRule="auto"/>
        <w:ind w:left="126" w:right="2917" w:firstLine="-14"/>
        <w:jc w:val="left"/>
        <w:tabs>
          <w:tab w:pos="1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3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2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9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4607" w:right="408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185" w:lineRule="exact"/>
        <w:ind w:left="112" w:right="-20"/>
        <w:jc w:val="left"/>
        <w:tabs>
          <w:tab w:pos="2700" w:val="left"/>
          <w:tab w:pos="4680" w:val="left"/>
          <w:tab w:pos="6620" w:val="left"/>
          <w:tab w:pos="8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52"/>
          <w:position w:val="-4"/>
        </w:rPr>
        <w:t>um3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9"/>
          <w:position w:val="-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79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98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>K.T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4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4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2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5609" w:right="-20"/>
        <w:jc w:val="left"/>
        <w:tabs>
          <w:tab w:pos="6620" w:val="left"/>
          <w:tab w:pos="82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1D1D1D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1D1D1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1D1D1D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99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kenarında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"/>
          <w:w w:val="10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anmıştır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40"/>
        </w:sectPr>
      </w:pPr>
      <w:rPr/>
    </w:p>
    <w:p>
      <w:pPr>
        <w:spacing w:before="30" w:after="0" w:line="240" w:lineRule="auto"/>
        <w:ind w:left="117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6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-1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-1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3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-1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2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  <w:position w:val="-1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40"/>
          <w:cols w:num="2" w:equalWidth="0">
            <w:col w:w="1839" w:space="163"/>
            <w:col w:w="9558"/>
          </w:cols>
        </w:sectPr>
      </w:pPr>
      <w:rPr/>
    </w:p>
    <w:p>
      <w:pPr>
        <w:spacing w:before="30" w:after="0" w:line="287" w:lineRule="auto"/>
        <w:ind w:left="2087" w:right="55" w:firstLine="-1965"/>
        <w:jc w:val="left"/>
        <w:tabs>
          <w:tab w:pos="1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3"/>
          <w:w w:val="10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yakmaları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sonucunda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ıktığı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2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6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2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2" w:right="408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              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6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62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"/>
          <w:w w:val="9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3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"/>
          <w:w w:val="10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5"/>
          <w:w w:val="12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74" w:lineRule="auto"/>
        <w:ind w:left="112" w:right="9869" w:firstLine="8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80"/>
        </w:rPr>
        <w:t>ac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8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3"/>
          <w:w w:val="1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84949"/>
          <w:spacing w:val="-38"/>
          <w:w w:val="104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55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26" w:right="441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-26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</w:rPr>
        <w:t>23.0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1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3"/>
          <w:w w:val="1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               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97"/>
        </w:rPr>
        <w:t>!Saa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</w:rPr>
        <w:t>20.30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13" w:lineRule="exact"/>
        <w:ind w:left="217" w:right="-20"/>
        <w:jc w:val="left"/>
        <w:tabs>
          <w:tab w:pos="940" w:val="left"/>
          <w:tab w:pos="1420" w:val="left"/>
          <w:tab w:pos="8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7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9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40"/>
        </w:sectPr>
      </w:pPr>
      <w:rPr/>
    </w:p>
    <w:p>
      <w:pPr>
        <w:spacing w:before="36" w:after="0" w:line="240" w:lineRule="auto"/>
        <w:ind w:left="2139" w:right="-71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right="34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30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8"/>
          <w:szCs w:val="28"/>
          <w:color w:val="484949"/>
          <w:w w:val="69"/>
          <w:position w:val="-2"/>
        </w:rPr>
        <w:t>3</w:t>
      </w:r>
      <w:r>
        <w:rPr>
          <w:rFonts w:ascii="Arial" w:hAnsi="Arial" w:cs="Arial" w:eastAsia="Arial"/>
          <w:sz w:val="28"/>
          <w:szCs w:val="28"/>
          <w:color w:val="484949"/>
          <w:spacing w:val="-35"/>
          <w:w w:val="100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44"/>
          <w:position w:val="-2"/>
        </w:rPr>
        <w:t>O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44"/>
          <w:position w:val="-2"/>
        </w:rPr>
        <w:t> 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4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78"/>
          <w:position w:val="-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15"/>
          <w:w w:val="77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3"/>
          <w:w w:val="101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16"/>
          <w:w w:val="133"/>
          <w:position w:val="-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6"/>
          <w:w w:val="216"/>
          <w:position w:val="-2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8"/>
          <w:position w:val="-2"/>
        </w:rPr>
        <w:t>?.ru77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171"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AAAAA"/>
          <w:spacing w:val="0"/>
          <w:w w:val="100"/>
        </w:rPr>
        <w:t>-</w:t>
      </w:r>
      <w:r>
        <w:rPr>
          <w:rFonts w:ascii="Arial" w:hAnsi="Arial" w:cs="Arial" w:eastAsia="Arial"/>
          <w:sz w:val="8"/>
          <w:szCs w:val="8"/>
          <w:color w:val="AAAAAA"/>
          <w:spacing w:val="-18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AAAAAA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BABABA"/>
          <w:spacing w:val="0"/>
          <w:w w:val="270"/>
        </w:rPr>
        <w:t>i</w:t>
      </w:r>
      <w:r>
        <w:rPr>
          <w:rFonts w:ascii="Arial" w:hAnsi="Arial" w:cs="Arial" w:eastAsia="Arial"/>
          <w:sz w:val="8"/>
          <w:szCs w:val="8"/>
          <w:color w:val="BABAB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0"/>
          <w:w w:val="174"/>
          <w:b/>
          <w:bCs/>
        </w:rPr>
        <w:t>t.</w:t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0"/>
          <w:w w:val="174"/>
          <w:b/>
          <w:bCs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7"/>
          <w:w w:val="174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74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64" w:lineRule="exact"/>
        <w:ind w:left="100"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4.003845pt;margin-top:16.279097pt;width:49.679763pt;height:39pt;mso-position-horizontal-relative:page;mso-position-vertical-relative:paragraph;z-index:-15290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rPr>
                      <w:rFonts w:ascii="Arial" w:hAnsi="Arial" w:cs="Arial" w:eastAsia="Arial"/>
                      <w:sz w:val="78"/>
                      <w:szCs w:val="78"/>
                    </w:rPr>
                  </w:pPr>
                  <w:rPr/>
                  <w:r>
                    <w:rPr>
                      <w:rFonts w:ascii="Arial" w:hAnsi="Arial" w:cs="Arial" w:eastAsia="Arial"/>
                      <w:sz w:val="78"/>
                      <w:szCs w:val="78"/>
                      <w:color w:val="8A8C8C"/>
                      <w:spacing w:val="-54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67696B"/>
                      <w:spacing w:val="0"/>
                      <w:w w:val="36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67696B"/>
                      <w:spacing w:val="-135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4D5993"/>
                      <w:spacing w:val="0"/>
                      <w:w w:val="463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5.044983pt;margin-top:18.291344pt;width:321.019321pt;height:29.999214pt;mso-position-horizontal-relative:page;mso-position-vertical-relative:paragraph;z-index:-15286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tabs>
                      <w:tab w:pos="4420" w:val="left"/>
                      <w:tab w:pos="5740" w:val="left"/>
                    </w:tabs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595959"/>
                      <w:spacing w:val="0"/>
                      <w:w w:val="134"/>
                      <w:position w:val="-6"/>
                    </w:rPr>
                    <w:t>u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95959"/>
                      <w:spacing w:val="0"/>
                      <w:w w:val="100"/>
                      <w:position w:val="-6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95959"/>
                      <w:spacing w:val="0"/>
                      <w:w w:val="100"/>
                      <w:position w:val="-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AAAAAA"/>
                      <w:spacing w:val="0"/>
                      <w:w w:val="100"/>
                      <w:position w:val="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AAAAAA"/>
                      <w:spacing w:val="-10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BABABA"/>
                      <w:spacing w:val="0"/>
                      <w:w w:val="44"/>
                      <w:position w:val="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BABABA"/>
                      <w:spacing w:val="35"/>
                      <w:w w:val="44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7696B"/>
                      <w:spacing w:val="0"/>
                      <w:w w:val="100"/>
                      <w:position w:val="7"/>
                    </w:rPr>
                    <w:t>üı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7696B"/>
                      <w:spacing w:val="1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7696B"/>
                      <w:spacing w:val="0"/>
                      <w:w w:val="100"/>
                      <w:position w:val="7"/>
                    </w:rPr>
                    <w:t>nt</w:t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7696B"/>
                      <w:spacing w:val="0"/>
                      <w:w w:val="100"/>
                      <w:position w:val="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59607C"/>
                      <w:spacing w:val="0"/>
                      <w:w w:val="146"/>
                      <w:position w:val="7"/>
                    </w:rPr>
                    <w:t>su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0"/>
          <w:w w:val="178"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ABABA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8A8C8C"/>
          <w:spacing w:val="0"/>
          <w:w w:val="278"/>
          <w:b/>
          <w:bCs/>
        </w:rPr>
        <w:t>'1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40"/>
          <w:cols w:num="2" w:equalWidth="0">
            <w:col w:w="6144" w:space="2398"/>
            <w:col w:w="3018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04" w:lineRule="exact"/>
        <w:ind w:left="150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1"/>
          <w:position w:val="-8"/>
        </w:rPr>
        <w:t>ltfaiyeci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9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70"/>
          <w:position w:val="-7"/>
        </w:rPr>
        <w:t>,.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0"/>
          <w:w w:val="70"/>
          <w:position w:val="-7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20"/>
          <w:w w:val="7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9"/>
          <w:position w:val="-7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5"/>
          <w:position w:val="-7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3"/>
          <w:w w:val="106"/>
          <w:position w:val="-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-20"/>
          <w:w w:val="118"/>
          <w:position w:val="-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69"/>
          <w:position w:val="-7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-38"/>
          <w:w w:val="69"/>
          <w:position w:val="-7"/>
        </w:rPr>
        <w:t>.</w:t>
      </w:r>
      <w:r>
        <w:rPr>
          <w:rFonts w:ascii="Arial" w:hAnsi="Arial" w:cs="Arial" w:eastAsia="Arial"/>
          <w:sz w:val="33"/>
          <w:szCs w:val="33"/>
          <w:color w:val="59607C"/>
          <w:spacing w:val="0"/>
          <w:w w:val="39"/>
          <w:position w:val="-7"/>
        </w:rPr>
        <w:t>ij</w:t>
      </w:r>
      <w:r>
        <w:rPr>
          <w:rFonts w:ascii="Arial" w:hAnsi="Arial" w:cs="Arial" w:eastAsia="Arial"/>
          <w:sz w:val="33"/>
          <w:szCs w:val="33"/>
          <w:color w:val="595959"/>
          <w:spacing w:val="-94"/>
          <w:w w:val="82"/>
          <w:position w:val="-7"/>
        </w:rPr>
        <w:t>r</w:t>
      </w:r>
      <w:r>
        <w:rPr>
          <w:rFonts w:ascii="Arial" w:hAnsi="Arial" w:cs="Arial" w:eastAsia="Arial"/>
          <w:sz w:val="33"/>
          <w:szCs w:val="33"/>
          <w:color w:val="BABABA"/>
          <w:spacing w:val="0"/>
          <w:w w:val="17"/>
          <w:position w:val="-7"/>
        </w:rPr>
        <w:t>_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tabs>
          <w:tab w:pos="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81"/>
          <w:position w:val="-7"/>
        </w:rPr>
        <w:t>;</w:t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98"/>
          <w:position w:val="-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  <w:position w:val="-7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3"/>
          <w:w w:val="97"/>
          <w:position w:val="-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0"/>
          <w:position w:val="-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40"/>
          <w:cols w:num="3" w:equalWidth="0">
            <w:col w:w="662" w:space="7799"/>
            <w:col w:w="801" w:space="123"/>
            <w:col w:w="2175"/>
          </w:cols>
        </w:sectPr>
      </w:pPr>
      <w:rPr/>
    </w:p>
    <w:p>
      <w:pPr>
        <w:spacing w:before="0" w:after="0" w:line="343" w:lineRule="exact"/>
        <w:ind w:left="5865" w:right="5419"/>
        <w:jc w:val="center"/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15.307177pt;margin-top:40.344151pt;width:569.094749pt;height:766.361994pt;mso-position-horizontal-relative:page;mso-position-vertical-relative:page;z-index:-15293" coordorigin="306,807" coordsize="11382,15327">
            <v:group style="position:absolute;left:318;top:845;width:1908;height:2" coordorigin="318,845" coordsize="1908,2">
              <v:shape style="position:absolute;left:318;top:845;width:1908;height:2" coordorigin="318,845" coordsize="1908,0" path="m318,845l2226,845e" filled="f" stroked="t" strokeweight=".711962pt" strokecolor="#575757">
                <v:path arrowok="t"/>
              </v:shape>
            </v:group>
            <v:group style="position:absolute;left:318;top:831;width:2;height:1079" coordorigin="318,831" coordsize="2,1079">
              <v:shape style="position:absolute;left:318;top:831;width:2;height:1079" coordorigin="318,831" coordsize="0,1079" path="m318,1910l318,831e" filled="f" stroked="t" strokeweight=".474641pt" strokecolor="#8C8C8C">
                <v:path arrowok="t"/>
              </v:shape>
            </v:group>
            <v:group style="position:absolute;left:2198;top:840;width:2;height:535" coordorigin="2198,840" coordsize="2,535">
              <v:shape style="position:absolute;left:2198;top:840;width:2;height:535" coordorigin="2198,840" coordsize="0,535" path="m2198,1375l2198,840e" filled="f" stroked="t" strokeweight=".474641pt" strokecolor="#747474">
                <v:path arrowok="t"/>
              </v:shape>
            </v:group>
            <v:group style="position:absolute;left:2487;top:845;width:1063;height:2" coordorigin="2487,845" coordsize="1063,2">
              <v:shape style="position:absolute;left:2487;top:845;width:1063;height:2" coordorigin="2487,845" coordsize="1063,0" path="m2487,845l3550,845e" filled="f" stroked="t" strokeweight=".711962pt" strokecolor="#5B5B5B">
                <v:path arrowok="t"/>
              </v:shape>
            </v:group>
            <v:group style="position:absolute;left:3493;top:845;width:190;height:2" coordorigin="3493,845" coordsize="190,2">
              <v:shape style="position:absolute;left:3493;top:845;width:190;height:2" coordorigin="3493,845" coordsize="190,0" path="m3493,845l3683,845e" filled="f" stroked="t" strokeweight=".474641pt" strokecolor="#343434">
                <v:path arrowok="t"/>
              </v:shape>
            </v:group>
            <v:group style="position:absolute;left:7385;top:838;width:821;height:2" coordorigin="7385,838" coordsize="821,2">
              <v:shape style="position:absolute;left:7385;top:838;width:821;height:2" coordorigin="7385,838" coordsize="821,0" path="m7385,838l8207,838e" filled="f" stroked="t" strokeweight=".711962pt" strokecolor="#575757">
                <v:path arrowok="t"/>
              </v:shape>
            </v:group>
            <v:group style="position:absolute;left:9256;top:826;width:2;height:549" coordorigin="9256,826" coordsize="2,549">
              <v:shape style="position:absolute;left:9256;top:826;width:2;height:549" coordorigin="9256,826" coordsize="0,549" path="m9256,1375l9256,826e" filled="f" stroked="t" strokeweight=".949282pt" strokecolor="#606060">
                <v:path arrowok="t"/>
              </v:shape>
            </v:group>
            <v:group style="position:absolute;left:9630;top:835;width:161;height:2" coordorigin="9630,835" coordsize="161,2">
              <v:shape style="position:absolute;left:9630;top:835;width:161;height:2" coordorigin="9630,835" coordsize="161,0" path="m9630,835l9792,835e" filled="f" stroked="t" strokeweight=".474641pt" strokecolor="#343434">
                <v:path arrowok="t"/>
              </v:shape>
            </v:group>
            <v:group style="position:absolute;left:318;top:835;width:11349;height:2" coordorigin="318,835" coordsize="11349,2">
              <v:shape style="position:absolute;left:318;top:835;width:11349;height:2" coordorigin="318,835" coordsize="11349,0" path="m318,835l11667,835e" filled="f" stroked="t" strokeweight=".711962pt" strokecolor="#575757">
                <v:path arrowok="t"/>
              </v:shape>
            </v:group>
            <v:group style="position:absolute;left:11655;top:816;width:2;height:5299" coordorigin="11655,816" coordsize="2,5299">
              <v:shape style="position:absolute;left:11655;top:816;width:2;height:5299" coordorigin="11655,816" coordsize="0,5299" path="m11655,6116l11655,816e" filled="f" stroked="t" strokeweight=".949282pt" strokecolor="#5B5B5B">
                <v:path arrowok="t"/>
              </v:shape>
            </v:group>
            <v:group style="position:absolute;left:9260;top:1318;width:2;height:248" coordorigin="9260,1318" coordsize="2,248">
              <v:shape style="position:absolute;left:9260;top:1318;width:2;height:248" coordorigin="9260,1318" coordsize="0,248" path="m9260,1566l9260,1318e" filled="f" stroked="t" strokeweight=".474641pt" strokecolor="#383838">
                <v:path arrowok="t"/>
              </v:shape>
            </v:group>
            <v:group style="position:absolute;left:320;top:1279;width:2;height:630" coordorigin="320,1279" coordsize="2,630">
              <v:shape style="position:absolute;left:320;top:1279;width:2;height:630" coordorigin="320,1279" coordsize="0,630" path="m320,1910l320,1279e" filled="f" stroked="t" strokeweight=".949282pt" strokecolor="#979797">
                <v:path arrowok="t"/>
              </v:shape>
            </v:group>
            <v:group style="position:absolute;left:2200;top:1318;width:2;height:559" coordorigin="2200,1318" coordsize="2,559">
              <v:shape style="position:absolute;left:2200;top:1318;width:2;height:559" coordorigin="2200,1318" coordsize="0,559" path="m2200,1876l2200,1318e" filled="f" stroked="t" strokeweight=".949282pt" strokecolor="#979797">
                <v:path arrowok="t"/>
              </v:shape>
            </v:group>
            <v:group style="position:absolute;left:9260;top:1509;width:2;height:845" coordorigin="9260,1509" coordsize="2,845">
              <v:shape style="position:absolute;left:9260;top:1509;width:2;height:845" coordorigin="9260,1509" coordsize="0,845" path="m9260,2354l9260,1509e" filled="f" stroked="t" strokeweight=".711962pt" strokecolor="#545454">
                <v:path arrowok="t"/>
              </v:shape>
            </v:group>
            <v:group style="position:absolute;left:313;top:2354;width:1913;height:2" coordorigin="313,2354" coordsize="1913,2">
              <v:shape style="position:absolute;left:313;top:2354;width:1913;height:2" coordorigin="313,2354" coordsize="1913,0" path="m313,2354l2226,2354e" filled="f" stroked="t" strokeweight=".711962pt" strokecolor="#575757">
                <v:path arrowok="t"/>
              </v:shape>
            </v:group>
            <v:group style="position:absolute;left:323;top:1279;width:2;height:1470" coordorigin="323,1279" coordsize="2,1470">
              <v:shape style="position:absolute;left:323;top:1279;width:2;height:1470" coordorigin="323,1279" coordsize="0,1470" path="m323,2750l323,1279e" filled="f" stroked="t" strokeweight=".949282pt" strokecolor="#747474">
                <v:path arrowok="t"/>
              </v:shape>
            </v:group>
            <v:group style="position:absolute;left:2198;top:1394;width:2;height:964" coordorigin="2198,1394" coordsize="2,964">
              <v:shape style="position:absolute;left:2198;top:1394;width:2;height:964" coordorigin="2198,1394" coordsize="0,964" path="m2198,2358l2198,1394e" filled="f" stroked="t" strokeweight=".711962pt" strokecolor="#808080">
                <v:path arrowok="t"/>
              </v:shape>
            </v:group>
            <v:group style="position:absolute;left:2155;top:2354;width:589;height:2" coordorigin="2155,2354" coordsize="589,2">
              <v:shape style="position:absolute;left:2155;top:2354;width:589;height:2" coordorigin="2155,2354" coordsize="589,0" path="m2155,2354l2743,2354e" filled="f" stroked="t" strokeweight=".474641pt" strokecolor="#383838">
                <v:path arrowok="t"/>
              </v:shape>
            </v:group>
            <v:group style="position:absolute;left:2677;top:2354;width:698;height:2" coordorigin="2677,2354" coordsize="698,2">
              <v:shape style="position:absolute;left:2677;top:2354;width:698;height:2" coordorigin="2677,2354" coordsize="698,0" path="m2677,2354l3375,2354e" filled="f" stroked="t" strokeweight=".949282pt" strokecolor="#575757">
                <v:path arrowok="t"/>
              </v:shape>
            </v:group>
            <v:group style="position:absolute;left:3199;top:2351;width:351;height:2" coordorigin="3199,2351" coordsize="351,2">
              <v:shape style="position:absolute;left:3199;top:2351;width:351;height:2" coordorigin="3199,2351" coordsize="351,0" path="m3199,2351l3550,2351e" filled="f" stroked="t" strokeweight=".711962pt" strokecolor="#444444">
                <v:path arrowok="t"/>
              </v:shape>
            </v:group>
            <v:group style="position:absolute;left:3493;top:2354;width:351;height:2" coordorigin="3493,2354" coordsize="351,2">
              <v:shape style="position:absolute;left:3493;top:2354;width:351;height:2" coordorigin="3493,2354" coordsize="351,0" path="m3493,2354l3845,2354e" filled="f" stroked="t" strokeweight=".474641pt" strokecolor="#2B2B2B">
                <v:path arrowok="t"/>
              </v:shape>
            </v:group>
            <v:group style="position:absolute;left:3788;top:2349;width:5900;height:2" coordorigin="3788,2349" coordsize="5900,2">
              <v:shape style="position:absolute;left:3788;top:2349;width:5900;height:2" coordorigin="3788,2349" coordsize="5900,0" path="m3788,2349l9687,2349e" filled="f" stroked="t" strokeweight=".711962pt" strokecolor="#575757">
                <v:path arrowok="t"/>
              </v:shape>
            </v:group>
            <v:group style="position:absolute;left:9630;top:2344;width:161;height:2" coordorigin="9630,2344" coordsize="161,2">
              <v:shape style="position:absolute;left:9630;top:2344;width:161;height:2" coordorigin="9630,2344" coordsize="161,0" path="m9630,2344l9792,2344e" filled="f" stroked="t" strokeweight=".474641pt" strokecolor="#3B3B3B">
                <v:path arrowok="t"/>
              </v:shape>
            </v:group>
            <v:group style="position:absolute;left:9735;top:2339;width:1927;height:2" coordorigin="9735,2339" coordsize="1927,2">
              <v:shape style="position:absolute;left:9735;top:2339;width:1927;height:2" coordorigin="9735,2339" coordsize="1927,0" path="m9735,2339l11662,2339e" filled="f" stroked="t" strokeweight=".711962pt" strokecolor="#545454">
                <v:path arrowok="t"/>
              </v:shape>
            </v:group>
            <v:group style="position:absolute;left:318;top:2595;width:2948;height:2" coordorigin="318,2595" coordsize="2948,2">
              <v:shape style="position:absolute;left:318;top:2595;width:2948;height:2" coordorigin="318,2595" coordsize="2948,0" path="m318,2595l3266,2595e" filled="f" stroked="t" strokeweight=".711962pt" strokecolor="#545454">
                <v:path arrowok="t"/>
              </v:shape>
            </v:group>
            <v:group style="position:absolute;left:3237;top:2344;width:2;height:497" coordorigin="3237,2344" coordsize="2,497">
              <v:shape style="position:absolute;left:3237;top:2344;width:2;height:497" coordorigin="3237,2344" coordsize="0,497" path="m3237,2841l3237,2344e" filled="f" stroked="t" strokeweight=".711962pt" strokecolor="#484848">
                <v:path arrowok="t"/>
              </v:shape>
            </v:group>
            <v:group style="position:absolute;left:3194;top:2592;width:1918;height:2" coordorigin="3194,2592" coordsize="1918,2">
              <v:shape style="position:absolute;left:3194;top:2592;width:1918;height:2" coordorigin="3194,2592" coordsize="1918,0" path="m3194,2592l5112,2592e" filled="f" stroked="t" strokeweight=".474641pt" strokecolor="#484848">
                <v:path arrowok="t"/>
              </v:shape>
            </v:group>
            <v:group style="position:absolute;left:5055;top:2590;width:4134;height:2" coordorigin="5055,2590" coordsize="4134,2">
              <v:shape style="position:absolute;left:5055;top:2590;width:4134;height:2" coordorigin="5055,2590" coordsize="4134,0" path="m5055,2590l9189,2590e" filled="f" stroked="t" strokeweight=".711962pt" strokecolor="#545454">
                <v:path arrowok="t"/>
              </v:shape>
            </v:group>
            <v:group style="position:absolute;left:9132;top:2588;width:147;height:2" coordorigin="9132,2588" coordsize="147,2">
              <v:shape style="position:absolute;left:9132;top:2588;width:147;height:2" coordorigin="9132,2588" coordsize="147,0" path="m9132,2588l9279,2588e" filled="f" stroked="t" strokeweight=".474641pt" strokecolor="#2B2B2B">
                <v:path arrowok="t"/>
              </v:shape>
            </v:group>
            <v:group style="position:absolute;left:9222;top:2585;width:2435;height:2" coordorigin="9222,2585" coordsize="2435,2">
              <v:shape style="position:absolute;left:9222;top:2585;width:2435;height:2" coordorigin="9222,2585" coordsize="2435,0" path="m9222,2585l11657,2585e" filled="f" stroked="t" strokeweight=".711962pt" strokecolor="#5B5B5B">
                <v:path arrowok="t"/>
              </v:shape>
            </v:group>
            <v:group style="position:absolute;left:11652;top:2301;width:2;height:315" coordorigin="11652,2301" coordsize="2,315">
              <v:shape style="position:absolute;left:11652;top:2301;width:2;height:315" coordorigin="11652,2301" coordsize="0,315" path="m11652,2616l11652,2301e" filled="f" stroked="t" strokeweight=".474641pt" strokecolor="#3B3B3B">
                <v:path arrowok="t"/>
              </v:shape>
            </v:group>
            <v:group style="position:absolute;left:318;top:2831;width:8871;height:2" coordorigin="318,2831" coordsize="8871,2">
              <v:shape style="position:absolute;left:318;top:2831;width:8871;height:2" coordorigin="318,2831" coordsize="8871,0" path="m318,2831l9189,2831e" filled="f" stroked="t" strokeweight=".711962pt" strokecolor="#545454">
                <v:path arrowok="t"/>
              </v:shape>
            </v:group>
            <v:group style="position:absolute;left:9132;top:2826;width:147;height:2" coordorigin="9132,2826" coordsize="147,2">
              <v:shape style="position:absolute;left:9132;top:2826;width:147;height:2" coordorigin="9132,2826" coordsize="147,0" path="m9132,2826l9279,2826e" filled="f" stroked="t" strokeweight=".474641pt" strokecolor="#2F2F2F">
                <v:path arrowok="t"/>
              </v:shape>
            </v:group>
            <v:group style="position:absolute;left:9222;top:2826;width:2444;height:2" coordorigin="9222,2826" coordsize="2444,2">
              <v:shape style="position:absolute;left:9222;top:2826;width:2444;height:2" coordorigin="9222,2826" coordsize="2444,0" path="m9222,2826l11667,2826e" filled="f" stroked="t" strokeweight=".711962pt" strokecolor="#575757">
                <v:path arrowok="t"/>
              </v:shape>
            </v:group>
            <v:group style="position:absolute;left:318;top:3070;width:5511;height:2" coordorigin="318,3070" coordsize="5511,2">
              <v:shape style="position:absolute;left:318;top:3070;width:5511;height:2" coordorigin="318,3070" coordsize="5511,0" path="m318,3070l5829,3070e" filled="f" stroked="t" strokeweight=".711962pt" strokecolor="#545454">
                <v:path arrowok="t"/>
              </v:shape>
            </v:group>
            <v:group style="position:absolute;left:5772;top:3070;width:370;height:2" coordorigin="5772,3070" coordsize="370,2">
              <v:shape style="position:absolute;left:5772;top:3070;width:370;height:2" coordorigin="5772,3070" coordsize="370,0" path="m5772,3070l6142,3070e" filled="f" stroked="t" strokeweight=".474641pt" strokecolor="#2B2B2B">
                <v:path arrowok="t"/>
              </v:shape>
            </v:group>
            <v:group style="position:absolute;left:6085;top:3070;width:926;height:2" coordorigin="6085,3070" coordsize="926,2">
              <v:shape style="position:absolute;left:6085;top:3070;width:926;height:2" coordorigin="6085,3070" coordsize="926,0" path="m6085,3070l7010,3070e" filled="f" stroked="t" strokeweight=".711962pt" strokecolor="#4F4F4F">
                <v:path arrowok="t"/>
              </v:shape>
            </v:group>
            <v:group style="position:absolute;left:6939;top:3070;width:503;height:2" coordorigin="6939,3070" coordsize="503,2">
              <v:shape style="position:absolute;left:6939;top:3070;width:503;height:2" coordorigin="6939,3070" coordsize="503,0" path="m6939,3070l7442,3070e" filled="f" stroked="t" strokeweight=".474641pt" strokecolor="#2F2F2F">
                <v:path arrowok="t"/>
              </v:shape>
            </v:group>
            <v:group style="position:absolute;left:7385;top:3067;width:1804;height:2" coordorigin="7385,3067" coordsize="1804,2">
              <v:shape style="position:absolute;left:7385;top:3067;width:1804;height:2" coordorigin="7385,3067" coordsize="1804,0" path="m7385,3067l9189,3067e" filled="f" stroked="t" strokeweight=".711962pt" strokecolor="#575757">
                <v:path arrowok="t"/>
              </v:shape>
            </v:group>
            <v:group style="position:absolute;left:9132;top:3065;width:147;height:2" coordorigin="9132,3065" coordsize="147,2">
              <v:shape style="position:absolute;left:9132;top:3065;width:147;height:2" coordorigin="9132,3065" coordsize="147,0" path="m9132,3065l9279,3065e" filled="f" stroked="t" strokeweight=".474641pt" strokecolor="#383838">
                <v:path arrowok="t"/>
              </v:shape>
            </v:group>
            <v:group style="position:absolute;left:9222;top:3065;width:2440;height:2" coordorigin="9222,3065" coordsize="2440,2">
              <v:shape style="position:absolute;left:9222;top:3065;width:2440;height:2" coordorigin="9222,3065" coordsize="2440,0" path="m9222,3065l11662,3065e" filled="f" stroked="t" strokeweight=".711962pt" strokecolor="#575757">
                <v:path arrowok="t"/>
              </v:shape>
            </v:group>
            <v:group style="position:absolute;left:318;top:3313;width:8078;height:2" coordorigin="318,3313" coordsize="8078,2">
              <v:shape style="position:absolute;left:318;top:3313;width:8078;height:2" coordorigin="318,3313" coordsize="8078,0" path="m318,3313l8396,3313e" filled="f" stroked="t" strokeweight=".711962pt" strokecolor="#575757">
                <v:path arrowok="t"/>
              </v:shape>
            </v:group>
            <v:group style="position:absolute;left:8339;top:3311;width:850;height:2" coordorigin="8339,3311" coordsize="850,2">
              <v:shape style="position:absolute;left:8339;top:3311;width:850;height:2" coordorigin="8339,3311" coordsize="850,0" path="m8339,3311l9189,3311e" filled="f" stroked="t" strokeweight=".474641pt" strokecolor="#444444">
                <v:path arrowok="t"/>
              </v:shape>
            </v:group>
            <v:group style="position:absolute;left:8980;top:3308;width:707;height:2" coordorigin="8980,3308" coordsize="707,2">
              <v:shape style="position:absolute;left:8980;top:3308;width:707;height:2" coordorigin="8980,3308" coordsize="707,0" path="m8980,3308l9687,3308e" filled="f" stroked="t" strokeweight=".711962pt" strokecolor="#575757">
                <v:path arrowok="t"/>
              </v:shape>
            </v:group>
            <v:group style="position:absolute;left:9630;top:3308;width:161;height:2" coordorigin="9630,3308" coordsize="161,2">
              <v:shape style="position:absolute;left:9630;top:3308;width:161;height:2" coordorigin="9630,3308" coordsize="161,0" path="m9630,3308l9792,3308e" filled="f" stroked="t" strokeweight=".474641pt" strokecolor="#232323">
                <v:path arrowok="t"/>
              </v:shape>
            </v:group>
            <v:group style="position:absolute;left:9735;top:3308;width:1927;height:2" coordorigin="9735,3308" coordsize="1927,2">
              <v:shape style="position:absolute;left:9735;top:3308;width:1927;height:2" coordorigin="9735,3308" coordsize="1927,0" path="m9735,3308l11662,3308e" filled="f" stroked="t" strokeweight=".711962pt" strokecolor="#5B5B5B">
                <v:path arrowok="t"/>
              </v:shape>
            </v:group>
            <v:group style="position:absolute;left:313;top:3559;width:3237;height:2" coordorigin="313,3559" coordsize="3237,2">
              <v:shape style="position:absolute;left:313;top:3559;width:3237;height:2" coordorigin="313,3559" coordsize="3237,0" path="m313,3559l3550,3559e" filled="f" stroked="t" strokeweight=".711962pt" strokecolor="#545454">
                <v:path arrowok="t"/>
              </v:shape>
            </v:group>
            <v:group style="position:absolute;left:3493;top:3557;width:190;height:2" coordorigin="3493,3557" coordsize="190,2">
              <v:shape style="position:absolute;left:3493;top:3557;width:190;height:2" coordorigin="3493,3557" coordsize="190,0" path="m3493,3557l3683,3557e" filled="f" stroked="t" strokeweight=".474641pt" strokecolor="#383838">
                <v:path arrowok="t"/>
              </v:shape>
            </v:group>
            <v:group style="position:absolute;left:3626;top:3552;width:8036;height:2" coordorigin="3626,3552" coordsize="8036,2">
              <v:shape style="position:absolute;left:3626;top:3552;width:8036;height:2" coordorigin="3626,3552" coordsize="8036,0" path="m3626,3552l11662,3552e" filled="f" stroked="t" strokeweight=".711962pt" strokecolor="#545454">
                <v:path arrowok="t"/>
              </v:shape>
            </v:group>
            <v:group style="position:absolute;left:328;top:917;width:2;height:15206" coordorigin="328,917" coordsize="2,15206">
              <v:shape style="position:absolute;left:328;top:917;width:2;height:15206" coordorigin="328,917" coordsize="0,15206" path="m328,16122l328,917e" filled="f" stroked="t" strokeweight=".711962pt" strokecolor="#545454">
                <v:path arrowok="t"/>
              </v:shape>
            </v:group>
            <v:group style="position:absolute;left:3655;top:3561;width:2;height:239" coordorigin="3655,3561" coordsize="2,239">
              <v:shape style="position:absolute;left:3655;top:3561;width:2;height:239" coordorigin="3655,3561" coordsize="0,239" path="m3655,3800l3655,3561e" filled="f" stroked="t" strokeweight=".237321pt" strokecolor="#606060">
                <v:path arrowok="t"/>
              </v:shape>
            </v:group>
            <v:group style="position:absolute;left:6972;top:3547;width:2;height:296" coordorigin="6972,3547" coordsize="2,296">
              <v:shape style="position:absolute;left:6972;top:3547;width:2;height:296" coordorigin="6972,3547" coordsize="0,296" path="m6972,3843l6972,3547e" filled="f" stroked="t" strokeweight=".474641pt" strokecolor="#282828">
                <v:path arrowok="t"/>
              </v:shape>
            </v:group>
            <v:group style="position:absolute;left:6963;top:4010;width:1405;height:2" coordorigin="6963,4010" coordsize="1405,2">
              <v:shape style="position:absolute;left:6963;top:4010;width:1405;height:2" coordorigin="6963,4010" coordsize="1405,0" path="m6963,4010l8368,4010e" filled="f" stroked="t" strokeweight=".237321pt" strokecolor="#606060">
                <v:path arrowok="t"/>
              </v:shape>
            </v:group>
            <v:group style="position:absolute;left:3655;top:3800;width:2;height:463" coordorigin="3655,3800" coordsize="2,463">
              <v:shape style="position:absolute;left:3655;top:3800;width:2;height:463" coordorigin="3655,3800" coordsize="0,463" path="m3655,4263l3655,3800e" filled="f" stroked="t" strokeweight=".237321pt" strokecolor="#000000">
                <v:path arrowok="t"/>
              </v:shape>
            </v:group>
            <v:group style="position:absolute;left:8368;top:4010;width:1395;height:2" coordorigin="8368,4010" coordsize="1395,2">
              <v:shape style="position:absolute;left:8368;top:4010;width:1395;height:2" coordorigin="8368,4010" coordsize="1395,0" path="m8368,4010l9763,4010e" filled="f" stroked="t" strokeweight=".237321pt" strokecolor="#000000">
                <v:path arrowok="t"/>
              </v:shape>
            </v:group>
            <v:group style="position:absolute;left:9763;top:4010;width:1894;height:2" coordorigin="9763,4010" coordsize="1894,2">
              <v:shape style="position:absolute;left:9763;top:4010;width:1894;height:2" coordorigin="9763,4010" coordsize="1894,0" path="m9763,4010l11657,4010e" filled="f" stroked="t" strokeweight=".237321pt" strokecolor="#606060">
                <v:path arrowok="t"/>
              </v:shape>
            </v:group>
            <v:group style="position:absolute;left:3726;top:4237;width:1946;height:2" coordorigin="3726,4237" coordsize="1946,2">
              <v:shape style="position:absolute;left:3726;top:4237;width:1946;height:2" coordorigin="3726,4237" coordsize="1946,0" path="m3726,4237l5672,4237e" filled="f" stroked="t" strokeweight=".949282pt" strokecolor="#545454">
                <v:path arrowok="t"/>
              </v:shape>
            </v:group>
            <v:group style="position:absolute;left:4808;top:4235;width:304;height:2" coordorigin="4808,4235" coordsize="304,2">
              <v:shape style="position:absolute;left:4808;top:4235;width:304;height:2" coordorigin="4808,4235" coordsize="304,0" path="m4808,4235l5112,4235e" filled="f" stroked="t" strokeweight=".474641pt" strokecolor="#282828">
                <v:path arrowok="t"/>
              </v:shape>
            </v:group>
            <v:group style="position:absolute;left:6975;top:3772;width:2;height:520" coordorigin="6975,3772" coordsize="2,520">
              <v:shape style="position:absolute;left:6975;top:3772;width:2;height:520" coordorigin="6975,3772" coordsize="0,520" path="m6975,4292l6975,3772e" filled="f" stroked="t" strokeweight=".949282pt" strokecolor="#545454">
                <v:path arrowok="t"/>
              </v:shape>
            </v:group>
            <v:group style="position:absolute;left:318;top:4562;width:1296;height:2" coordorigin="318,4562" coordsize="1296,2">
              <v:shape style="position:absolute;left:318;top:4562;width:1296;height:2" coordorigin="318,4562" coordsize="1296,0" path="m318,4562l1614,4562e" filled="f" stroked="t" strokeweight=".711962pt" strokecolor="#545454">
                <v:path arrowok="t"/>
              </v:shape>
            </v:group>
            <v:group style="position:absolute;left:1557;top:4564;width:660;height:2" coordorigin="1557,4564" coordsize="660,2">
              <v:shape style="position:absolute;left:1557;top:4564;width:660;height:2" coordorigin="1557,4564" coordsize="660,0" path="m1557,4564l2217,4564e" filled="f" stroked="t" strokeweight=".474641pt" strokecolor="#3F3F3F">
                <v:path arrowok="t"/>
              </v:shape>
            </v:group>
            <v:group style="position:absolute;left:2160;top:4564;width:584;height:2" coordorigin="2160,4564" coordsize="584,2">
              <v:shape style="position:absolute;left:2160;top:4564;width:584;height:2" coordorigin="2160,4564" coordsize="584,0" path="m2160,4564l2743,4564e" filled="f" stroked="t" strokeweight=".711962pt" strokecolor="#545454">
                <v:path arrowok="t"/>
              </v:shape>
            </v:group>
            <v:group style="position:absolute;left:2686;top:4564;width:570;height:2" coordorigin="2686,4564" coordsize="570,2">
              <v:shape style="position:absolute;left:2686;top:4564;width:570;height:2" coordorigin="2686,4564" coordsize="570,0" path="m2686,4564l3256,4564e" filled="f" stroked="t" strokeweight=".474641pt" strokecolor="#383838">
                <v:path arrowok="t"/>
              </v:shape>
            </v:group>
            <v:group style="position:absolute;left:3199;top:4562;width:489;height:2" coordorigin="3199,4562" coordsize="489,2">
              <v:shape style="position:absolute;left:3199;top:4562;width:489;height:2" coordorigin="3199,4562" coordsize="489,0" path="m3199,4562l3688,4562e" filled="f" stroked="t" strokeweight=".949282pt" strokecolor="#606060">
                <v:path arrowok="t"/>
              </v:shape>
            </v:group>
            <v:group style="position:absolute;left:3655;top:4263;width:2;height:291" coordorigin="3655,4263" coordsize="2,291">
              <v:shape style="position:absolute;left:3655;top:4263;width:2;height:291" coordorigin="3655,4263" coordsize="0,291" path="m3655,4555l3655,4263e" filled="f" stroked="t" strokeweight=".237321pt" strokecolor="#2B2B2B">
                <v:path arrowok="t"/>
              </v:shape>
            </v:group>
            <v:group style="position:absolute;left:4457;top:4555;width:408;height:2" coordorigin="4457,4555" coordsize="408,2">
              <v:shape style="position:absolute;left:4457;top:4555;width:408;height:2" coordorigin="4457,4555" coordsize="408,0" path="m4457,4555l4865,4555e" filled="f" stroked="t" strokeweight=".949282pt" strokecolor="#2F2F2F">
                <v:path arrowok="t"/>
              </v:shape>
            </v:group>
            <v:group style="position:absolute;left:3346;top:4557;width:2796;height:2" coordorigin="3346,4557" coordsize="2796,2">
              <v:shape style="position:absolute;left:3346;top:4557;width:2796;height:2" coordorigin="3346,4557" coordsize="2796,0" path="m3346,4557l6142,4557e" filled="f" stroked="t" strokeweight=".949282pt" strokecolor="#3F3F3F">
                <v:path arrowok="t"/>
              </v:shape>
            </v:group>
            <v:group style="position:absolute;left:6085;top:4557;width:5582;height:2" coordorigin="6085,4557" coordsize="5582,2">
              <v:shape style="position:absolute;left:6085;top:4557;width:5582;height:2" coordorigin="6085,4557" coordsize="5582,0" path="m6085,4557l11667,4557e" filled="f" stroked="t" strokeweight=".711962pt" strokecolor="#575757">
                <v:path arrowok="t"/>
              </v:shape>
            </v:group>
            <v:group style="position:absolute;left:6977;top:4235;width:2;height:329" coordorigin="6977,4235" coordsize="2,329">
              <v:shape style="position:absolute;left:6977;top:4235;width:2;height:329" coordorigin="6977,4235" coordsize="0,329" path="m6977,4564l6977,4235e" filled="f" stroked="t" strokeweight=".474641pt" strokecolor="#2F2F2F">
                <v:path arrowok="t"/>
              </v:shape>
            </v:group>
            <v:group style="position:absolute;left:313;top:4851;width:2653;height:2" coordorigin="313,4851" coordsize="2653,2">
              <v:shape style="position:absolute;left:313;top:4851;width:2653;height:2" coordorigin="313,4851" coordsize="2653,0" path="m313,4851l2967,4851e" filled="f" stroked="t" strokeweight=".711962pt" strokecolor="#545454">
                <v:path arrowok="t"/>
              </v:shape>
            </v:group>
            <v:group style="position:absolute;left:2198;top:4555;width:2;height:320" coordorigin="2198,4555" coordsize="2,320">
              <v:shape style="position:absolute;left:2198;top:4555;width:2;height:320" coordorigin="2198,4555" coordsize="0,320" path="m2198,4874l2198,4555e" filled="f" stroked="t" strokeweight=".474641pt" strokecolor="#4B4B4B">
                <v:path arrowok="t"/>
              </v:shape>
            </v:group>
            <v:group style="position:absolute;left:2910;top:4851;width:346;height:2" coordorigin="2910,4851" coordsize="346,2">
              <v:shape style="position:absolute;left:2910;top:4851;width:346;height:2" coordorigin="2910,4851" coordsize="346,0" path="m2910,4851l3256,4851e" filled="f" stroked="t" strokeweight=".474641pt" strokecolor="#343434">
                <v:path arrowok="t"/>
              </v:shape>
            </v:group>
            <v:group style="position:absolute;left:3199;top:4848;width:484;height:2" coordorigin="3199,4848" coordsize="484,2">
              <v:shape style="position:absolute;left:3199;top:4848;width:484;height:2" coordorigin="3199,4848" coordsize="484,0" path="m3199,4848l3683,4848e" filled="f" stroked="t" strokeweight=".949282pt" strokecolor="#646464">
                <v:path arrowok="t"/>
              </v:shape>
            </v:group>
            <v:group style="position:absolute;left:3626;top:4848;width:218;height:2" coordorigin="3626,4848" coordsize="218,2">
              <v:shape style="position:absolute;left:3626;top:4848;width:218;height:2" coordorigin="3626,4848" coordsize="218,0" path="m3626,4848l3845,4848e" filled="f" stroked="t" strokeweight=".711962pt" strokecolor="#484848">
                <v:path arrowok="t"/>
              </v:shape>
            </v:group>
            <v:group style="position:absolute;left:3754;top:4848;width:1111;height:2" coordorigin="3754,4848" coordsize="1111,2">
              <v:shape style="position:absolute;left:3754;top:4848;width:1111;height:2" coordorigin="3754,4848" coordsize="1111,0" path="m3754,4848l4865,4848e" filled="f" stroked="t" strokeweight=".711962pt" strokecolor="#5B5B5B">
                <v:path arrowok="t"/>
              </v:shape>
            </v:group>
            <v:group style="position:absolute;left:4808;top:4846;width:304;height:2" coordorigin="4808,4846" coordsize="304,2">
              <v:shape style="position:absolute;left:4808;top:4846;width:304;height:2" coordorigin="4808,4846" coordsize="304,0" path="m4808,4846l5112,4846e" filled="f" stroked="t" strokeweight=".474641pt" strokecolor="#2B2B2B">
                <v:path arrowok="t"/>
              </v:shape>
            </v:group>
            <v:group style="position:absolute;left:5055;top:4843;width:4134;height:2" coordorigin="5055,4843" coordsize="4134,2">
              <v:shape style="position:absolute;left:5055;top:4843;width:4134;height:2" coordorigin="5055,4843" coordsize="4134,0" path="m5055,4843l9189,4843e" filled="f" stroked="t" strokeweight=".711962pt" strokecolor="#545454">
                <v:path arrowok="t"/>
              </v:shape>
            </v:group>
            <v:group style="position:absolute;left:9132;top:4841;width:147;height:2" coordorigin="9132,4841" coordsize="147,2">
              <v:shape style="position:absolute;left:9132;top:4841;width:147;height:2" coordorigin="9132,4841" coordsize="147,0" path="m9132,4841l9279,4841e" filled="f" stroked="t" strokeweight=".474641pt" strokecolor="#2F2F2F">
                <v:path arrowok="t"/>
              </v:shape>
            </v:group>
            <v:group style="position:absolute;left:9222;top:4841;width:2444;height:2" coordorigin="9222,4841" coordsize="2444,2">
              <v:shape style="position:absolute;left:9222;top:4841;width:2444;height:2" coordorigin="9222,4841" coordsize="2444,0" path="m9222,4841l11667,4841e" filled="f" stroked="t" strokeweight=".711962pt" strokecolor="#575757">
                <v:path arrowok="t"/>
              </v:shape>
            </v:group>
            <v:group style="position:absolute;left:2193;top:5087;width:4889;height:2" coordorigin="2193,5087" coordsize="4889,2">
              <v:shape style="position:absolute;left:2193;top:5087;width:4889;height:2" coordorigin="2193,5087" coordsize="4889,0" path="m2193,5087l7082,5087e" filled="f" stroked="t" strokeweight=".711962pt" strokecolor="#646464">
                <v:path arrowok="t"/>
              </v:shape>
            </v:group>
            <v:group style="position:absolute;left:6939;top:5084;width:503;height:2" coordorigin="6939,5084" coordsize="503,2">
              <v:shape style="position:absolute;left:6939;top:5084;width:503;height:2" coordorigin="6939,5084" coordsize="503,0" path="m6939,5084l7442,5084e" filled="f" stroked="t" strokeweight=".474641pt" strokecolor="#575757">
                <v:path arrowok="t"/>
              </v:shape>
            </v:group>
            <v:group style="position:absolute;left:7385;top:5082;width:1804;height:2" coordorigin="7385,5082" coordsize="1804,2">
              <v:shape style="position:absolute;left:7385;top:5082;width:1804;height:2" coordorigin="7385,5082" coordsize="1804,0" path="m7385,5082l9189,5082e" filled="f" stroked="t" strokeweight=".711962pt" strokecolor="#676767">
                <v:path arrowok="t"/>
              </v:shape>
            </v:group>
            <v:group style="position:absolute;left:9132;top:5080;width:147;height:2" coordorigin="9132,5080" coordsize="147,2">
              <v:shape style="position:absolute;left:9132;top:5080;width:147;height:2" coordorigin="9132,5080" coordsize="147,0" path="m9132,5080l9279,5080e" filled="f" stroked="t" strokeweight=".474641pt" strokecolor="#3F3F3F">
                <v:path arrowok="t"/>
              </v:shape>
            </v:group>
            <v:group style="position:absolute;left:9222;top:5080;width:2444;height:2" coordorigin="9222,5080" coordsize="2444,2">
              <v:shape style="position:absolute;left:9222;top:5080;width:2444;height:2" coordorigin="9222,5080" coordsize="2444,0" path="m9222,5080l11667,5080e" filled="f" stroked="t" strokeweight=".711962pt" strokecolor="#606060">
                <v:path arrowok="t"/>
              </v:shape>
            </v:group>
            <v:group style="position:absolute;left:2200;top:4588;width:2;height:1022" coordorigin="2200,4588" coordsize="2,1022">
              <v:shape style="position:absolute;left:2200;top:4588;width:2;height:1022" coordorigin="2200,4588" coordsize="0,1022" path="m2200,5610l2200,4588e" filled="f" stroked="t" strokeweight=".711962pt" strokecolor="#646464">
                <v:path arrowok="t"/>
              </v:shape>
            </v:group>
            <v:group style="position:absolute;left:4846;top:5080;width:2;height:282" coordorigin="4846,5080" coordsize="2,282">
              <v:shape style="position:absolute;left:4846;top:5080;width:2;height:282" coordorigin="4846,5080" coordsize="0,282" path="m4846,5361l4846,5080e" filled="f" stroked="t" strokeweight=".711962pt" strokecolor="#4B4B4B">
                <v:path arrowok="t"/>
              </v:shape>
            </v:group>
            <v:group style="position:absolute;left:4837;top:5591;width:2160;height:2" coordorigin="4837,5591" coordsize="2160,2">
              <v:shape style="position:absolute;left:4837;top:5591;width:2160;height:2" coordorigin="4837,5591" coordsize="2160,0" path="m4837,5591l6996,5591e" filled="f" stroked="t" strokeweight=".711962pt" strokecolor="#4B4B4B">
                <v:path arrowok="t"/>
              </v:shape>
            </v:group>
            <v:group style="position:absolute;left:7784;top:5089;width:2;height:243" coordorigin="7784,5089" coordsize="2,243">
              <v:shape style="position:absolute;left:7784;top:5089;width:2;height:243" coordorigin="7784,5089" coordsize="0,243" path="m7784,5333l7784,5089e" filled="f" stroked="t" strokeweight=".237321pt" strokecolor="#676767">
                <v:path arrowok="t"/>
              </v:shape>
            </v:group>
            <v:group style="position:absolute;left:4846;top:5290;width:2;height:630" coordorigin="4846,5290" coordsize="2,630">
              <v:shape style="position:absolute;left:4846;top:5290;width:2;height:630" coordorigin="4846,5290" coordsize="0,630" path="m4846,5920l4846,5290e" filled="f" stroked="t" strokeweight=".949282pt" strokecolor="#575757">
                <v:path arrowok="t"/>
              </v:shape>
            </v:group>
            <v:group style="position:absolute;left:6939;top:5591;width:503;height:2" coordorigin="6939,5591" coordsize="503,2">
              <v:shape style="position:absolute;left:6939;top:5591;width:503;height:2" coordorigin="6939,5591" coordsize="503,0" path="m6939,5591l7442,5591e" filled="f" stroked="t" strokeweight=".474641pt" strokecolor="#343434">
                <v:path arrowok="t"/>
              </v:shape>
            </v:group>
            <v:group style="position:absolute;left:7784;top:5333;width:2;height:258" coordorigin="7784,5333" coordsize="2,258">
              <v:shape style="position:absolute;left:7784;top:5333;width:2;height:258" coordorigin="7784,5333" coordsize="0,258" path="m7784,5591l7784,5333e" filled="f" stroked="t" strokeweight=".237321pt" strokecolor="#4F4F4F">
                <v:path arrowok="t"/>
              </v:shape>
            </v:group>
            <v:group style="position:absolute;left:7385;top:5588;width:4286;height:2" coordorigin="7385,5588" coordsize="4286,2">
              <v:shape style="position:absolute;left:7385;top:5588;width:4286;height:2" coordorigin="7385,5588" coordsize="4286,0" path="m7385,5588l11671,5588e" filled="f" stroked="t" strokeweight=".711962pt" strokecolor="#575757">
                <v:path arrowok="t"/>
              </v:shape>
            </v:group>
            <v:group style="position:absolute;left:2200;top:5552;width:2;height:306" coordorigin="2200,5552" coordsize="2,306">
              <v:shape style="position:absolute;left:2200;top:5552;width:2;height:306" coordorigin="2200,5552" coordsize="0,306" path="m2200,5858l2200,5552e" filled="f" stroked="t" strokeweight=".474641pt" strokecolor="#4F4F4F">
                <v:path arrowok="t"/>
              </v:shape>
            </v:group>
            <v:group style="position:absolute;left:4832;top:5841;width:4856;height:2" coordorigin="4832,5841" coordsize="4856,2">
              <v:shape style="position:absolute;left:4832;top:5841;width:4856;height:2" coordorigin="4832,5841" coordsize="4856,0" path="m4832,5841l9687,5841e" filled="f" stroked="t" strokeweight=".711962pt" strokecolor="#545454">
                <v:path arrowok="t"/>
              </v:shape>
            </v:group>
            <v:group style="position:absolute;left:9630;top:5839;width:161;height:2" coordorigin="9630,5839" coordsize="161,2">
              <v:shape style="position:absolute;left:9630;top:5839;width:161;height:2" coordorigin="9630,5839" coordsize="161,0" path="m9630,5839l9792,5839e" filled="f" stroked="t" strokeweight=".474641pt" strokecolor="#2B2B2B">
                <v:path arrowok="t"/>
              </v:shape>
            </v:group>
            <v:group style="position:absolute;left:9735;top:5834;width:1937;height:2" coordorigin="9735,5834" coordsize="1937,2">
              <v:shape style="position:absolute;left:9735;top:5834;width:1937;height:2" coordorigin="9735,5834" coordsize="1937,0" path="m9735,5834l11671,5834e" filled="f" stroked="t" strokeweight=".711962pt" strokecolor="#606060">
                <v:path arrowok="t"/>
              </v:shape>
            </v:group>
            <v:group style="position:absolute;left:2198;top:5801;width:2;height:306" coordorigin="2198,5801" coordsize="2,306">
              <v:shape style="position:absolute;left:2198;top:5801;width:2;height:306" coordorigin="2198,5801" coordsize="0,306" path="m2198,6106l2198,5801e" filled="f" stroked="t" strokeweight=".474641pt" strokecolor="#383838">
                <v:path arrowok="t"/>
              </v:shape>
            </v:group>
            <v:group style="position:absolute;left:4846;top:5801;width:2;height:306" coordorigin="4846,5801" coordsize="2,306">
              <v:shape style="position:absolute;left:4846;top:5801;width:2;height:306" coordorigin="4846,5801" coordsize="0,306" path="m4846,6106l4846,5801e" filled="f" stroked="t" strokeweight=".711962pt" strokecolor="#444444">
                <v:path arrowok="t"/>
              </v:shape>
            </v:group>
            <v:group style="position:absolute;left:4841;top:6089;width:4846;height:2" coordorigin="4841,6089" coordsize="4846,2">
              <v:shape style="position:absolute;left:4841;top:6089;width:4846;height:2" coordorigin="4841,6089" coordsize="4846,0" path="m4841,6089l9687,6089e" filled="f" stroked="t" strokeweight=".711962pt" strokecolor="#575757">
                <v:path arrowok="t"/>
              </v:shape>
            </v:group>
            <v:group style="position:absolute;left:9630;top:6087;width:161;height:2" coordorigin="9630,6087" coordsize="161,2">
              <v:shape style="position:absolute;left:9630;top:6087;width:161;height:2" coordorigin="9630,6087" coordsize="161,0" path="m9630,6087l9792,6087e" filled="f" stroked="t" strokeweight=".474641pt" strokecolor="#2F2F2F">
                <v:path arrowok="t"/>
              </v:shape>
            </v:group>
            <v:group style="position:absolute;left:9735;top:6087;width:1932;height:2" coordorigin="9735,6087" coordsize="1932,2">
              <v:shape style="position:absolute;left:9735;top:6087;width:1932;height:2" coordorigin="9735,6087" coordsize="1932,0" path="m9735,6087l11667,6087e" filled="f" stroked="t" strokeweight=".711962pt" strokecolor="#5B5B5B">
                <v:path arrowok="t"/>
              </v:shape>
            </v:group>
            <v:group style="position:absolute;left:2193;top:6335;width:551;height:2" coordorigin="2193,6335" coordsize="551,2">
              <v:shape style="position:absolute;left:2193;top:6335;width:551;height:2" coordorigin="2193,6335" coordsize="551,0" path="m2193,6335l2743,6335e" filled="f" stroked="t" strokeweight=".474641pt" strokecolor="#3F3F3F">
                <v:path arrowok="t"/>
              </v:shape>
            </v:group>
            <v:group style="position:absolute;left:2686;top:6335;width:864;height:2" coordorigin="2686,6335" coordsize="864,2">
              <v:shape style="position:absolute;left:2686;top:6335;width:864;height:2" coordorigin="2686,6335" coordsize="864,0" path="m2686,6335l3550,6335e" filled="f" stroked="t" strokeweight=".711962pt" strokecolor="#575757">
                <v:path arrowok="t"/>
              </v:shape>
            </v:group>
            <v:group style="position:absolute;left:3493;top:6335;width:351;height:2" coordorigin="3493,6335" coordsize="351,2">
              <v:shape style="position:absolute;left:3493;top:6335;width:351;height:2" coordorigin="3493,6335" coordsize="351,0" path="m3493,6335l3845,6335e" filled="f" stroked="t" strokeweight=".474641pt" strokecolor="#2B2B2B">
                <v:path arrowok="t"/>
              </v:shape>
            </v:group>
            <v:group style="position:absolute;left:3788;top:6335;width:726;height:2" coordorigin="3788,6335" coordsize="726,2">
              <v:shape style="position:absolute;left:3788;top:6335;width:726;height:2" coordorigin="3788,6335" coordsize="726,0" path="m3788,6335l4514,6335e" filled="f" stroked="t" strokeweight=".711962pt" strokecolor="#575757">
                <v:path arrowok="t"/>
              </v:shape>
            </v:group>
            <v:group style="position:absolute;left:4457;top:6333;width:418;height:2" coordorigin="4457,6333" coordsize="418,2">
              <v:shape style="position:absolute;left:4457;top:6333;width:418;height:2" coordorigin="4457,6333" coordsize="418,0" path="m4457,6333l4875,6333e" filled="f" stroked="t" strokeweight=".474641pt" strokecolor="#3F3F3F">
                <v:path arrowok="t"/>
              </v:shape>
            </v:group>
            <v:group style="position:absolute;left:4846;top:6049;width:2;height:310" coordorigin="4846,6049" coordsize="2,310">
              <v:shape style="position:absolute;left:4846;top:6049;width:2;height:310" coordorigin="4846,6049" coordsize="0,310" path="m4846,6359l4846,6049e" filled="f" stroked="t" strokeweight=".474641pt" strokecolor="#2B2B2B">
                <v:path arrowok="t"/>
              </v:shape>
            </v:group>
            <v:group style="position:absolute;left:4803;top:6330;width:4386;height:2" coordorigin="4803,6330" coordsize="4386,2">
              <v:shape style="position:absolute;left:4803;top:6330;width:4386;height:2" coordorigin="4803,6330" coordsize="4386,0" path="m4803,6330l9189,6330e" filled="f" stroked="t" strokeweight=".711962pt" strokecolor="#545454">
                <v:path arrowok="t"/>
              </v:shape>
            </v:group>
            <v:group style="position:absolute;left:9132;top:6330;width:147;height:2" coordorigin="9132,6330" coordsize="147,2">
              <v:shape style="position:absolute;left:9132;top:6330;width:147;height:2" coordorigin="9132,6330" coordsize="147,0" path="m9132,6330l9279,6330e" filled="f" stroked="t" strokeweight=".474641pt" strokecolor="#343434">
                <v:path arrowok="t"/>
              </v:shape>
            </v:group>
            <v:group style="position:absolute;left:9222;top:6328;width:2444;height:2" coordorigin="9222,6328" coordsize="2444,2">
              <v:shape style="position:absolute;left:9222;top:6328;width:2444;height:2" coordorigin="9222,6328" coordsize="2444,0" path="m9222,6328l11667,6328e" filled="f" stroked="t" strokeweight=".711962pt" strokecolor="#5B5B5B">
                <v:path arrowok="t"/>
              </v:shape>
            </v:group>
            <v:group style="position:absolute;left:11662;top:6044;width:2;height:554" coordorigin="11662,6044" coordsize="2,554">
              <v:shape style="position:absolute;left:11662;top:6044;width:2;height:554" coordorigin="11662,6044" coordsize="0,554" path="m11662,6598l11662,6044e" filled="f" stroked="t" strokeweight=".474641pt" strokecolor="#3F3F3F">
                <v:path arrowok="t"/>
              </v:shape>
            </v:group>
            <v:group style="position:absolute;left:318;top:6576;width:3365;height:2" coordorigin="318,6576" coordsize="3365,2">
              <v:shape style="position:absolute;left:318;top:6576;width:3365;height:2" coordorigin="318,6576" coordsize="3365,0" path="m318,6576l3683,6576e" filled="f" stroked="t" strokeweight=".949282pt" strokecolor="#5B5B5B">
                <v:path arrowok="t"/>
              </v:shape>
            </v:group>
            <v:group style="position:absolute;left:3626;top:6574;width:218;height:2" coordorigin="3626,6574" coordsize="218,2">
              <v:shape style="position:absolute;left:3626;top:6574;width:218;height:2" coordorigin="3626,6574" coordsize="218,0" path="m3626,6574l3845,6574e" filled="f" stroked="t" strokeweight=".474641pt" strokecolor="#2F2F2F">
                <v:path arrowok="t"/>
              </v:shape>
            </v:group>
            <v:group style="position:absolute;left:3788;top:6574;width:726;height:2" coordorigin="3788,6574" coordsize="726,2">
              <v:shape style="position:absolute;left:3788;top:6574;width:726;height:2" coordorigin="3788,6574" coordsize="726,0" path="m3788,6574l4514,6574e" filled="f" stroked="t" strokeweight=".949282pt" strokecolor="#545454">
                <v:path arrowok="t"/>
              </v:shape>
            </v:group>
            <v:group style="position:absolute;left:4457;top:6574;width:2985;height:2" coordorigin="4457,6574" coordsize="2985,2">
              <v:shape style="position:absolute;left:4457;top:6574;width:2985;height:2" coordorigin="4457,6574" coordsize="2985,0" path="m4457,6574l7442,6574e" filled="f" stroked="t" strokeweight=".474641pt" strokecolor="#484848">
                <v:path arrowok="t"/>
              </v:shape>
            </v:group>
            <v:group style="position:absolute;left:4846;top:6288;width:2;height:1007" coordorigin="4846,6288" coordsize="2,1007">
              <v:shape style="position:absolute;left:4846;top:6288;width:2;height:1007" coordorigin="4846,6288" coordsize="0,1007" path="m4846,7295l4846,6288e" filled="f" stroked="t" strokeweight=".949282pt" strokecolor="#545454">
                <v:path arrowok="t"/>
              </v:shape>
            </v:group>
            <v:group style="position:absolute;left:7300;top:6572;width:1889;height:2" coordorigin="7300,6572" coordsize="1889,2">
              <v:shape style="position:absolute;left:7300;top:6572;width:1889;height:2" coordorigin="7300,6572" coordsize="1889,0" path="m7300,6572l9189,6572e" filled="f" stroked="t" strokeweight=".711962pt" strokecolor="#575757">
                <v:path arrowok="t"/>
              </v:shape>
            </v:group>
            <v:group style="position:absolute;left:9132;top:6569;width:147;height:2" coordorigin="9132,6569" coordsize="147,2">
              <v:shape style="position:absolute;left:9132;top:6569;width:147;height:2" coordorigin="9132,6569" coordsize="147,0" path="m9132,6569l9279,6569e" filled="f" stroked="t" strokeweight=".474641pt" strokecolor="#2B2B2B">
                <v:path arrowok="t"/>
              </v:shape>
            </v:group>
            <v:group style="position:absolute;left:9222;top:6569;width:2444;height:2" coordorigin="9222,6569" coordsize="2444,2">
              <v:shape style="position:absolute;left:9222;top:6569;width:2444;height:2" coordorigin="9222,6569" coordsize="2444,0" path="m9222,6569l11667,6569e" filled="f" stroked="t" strokeweight=".711962pt" strokecolor="#575757">
                <v:path arrowok="t"/>
              </v:shape>
            </v:group>
            <v:group style="position:absolute;left:328;top:6526;width:2;height:325" coordorigin="328,6526" coordsize="2,325">
              <v:shape style="position:absolute;left:328;top:6526;width:2;height:325" coordorigin="328,6526" coordsize="0,325" path="m328,6851l328,6526e" filled="f" stroked="t" strokeweight=".711962pt" strokecolor="#3F3F3F">
                <v:path arrowok="t"/>
              </v:shape>
            </v:group>
            <v:group style="position:absolute;left:2200;top:6049;width:2;height:1981" coordorigin="2200,6049" coordsize="2,1981">
              <v:shape style="position:absolute;left:2200;top:6049;width:2;height:1981" coordorigin="2200,6049" coordsize="0,1981" path="m2200,8030l2200,6049e" filled="f" stroked="t" strokeweight=".711962pt" strokecolor="#5B5B5B">
                <v:path arrowok="t"/>
              </v:shape>
            </v:group>
            <v:group style="position:absolute;left:7784;top:6555;width:2;height:267" coordorigin="7784,6555" coordsize="2,267">
              <v:shape style="position:absolute;left:7784;top:6555;width:2;height:267" coordorigin="7784,6555" coordsize="0,267" path="m7784,6822l7784,6555e" filled="f" stroked="t" strokeweight=".237321pt" strokecolor="#606060">
                <v:path arrowok="t"/>
              </v:shape>
            </v:group>
            <v:group style="position:absolute;left:11664;top:2354;width:2;height:6832" coordorigin="11664,2354" coordsize="2,6832">
              <v:shape style="position:absolute;left:11664;top:2354;width:2;height:6832" coordorigin="11664,2354" coordsize="0,6832" path="m11664,9185l11664,2354e" filled="f" stroked="t" strokeweight=".711962pt" strokecolor="#575757">
                <v:path arrowok="t"/>
              </v:shape>
            </v:group>
            <v:group style="position:absolute;left:2193;top:7049;width:4424;height:2" coordorigin="2193,7049" coordsize="4424,2">
              <v:shape style="position:absolute;left:2193;top:7049;width:4424;height:2" coordorigin="2193,7049" coordsize="4424,0" path="m2193,7049l6616,7049e" filled="f" stroked="t" strokeweight=".711962pt" strokecolor="#545454">
                <v:path arrowok="t"/>
              </v:shape>
            </v:group>
            <v:group style="position:absolute;left:6560;top:7047;width:437;height:2" coordorigin="6560,7047" coordsize="437,2">
              <v:shape style="position:absolute;left:6560;top:7047;width:437;height:2" coordorigin="6560,7047" coordsize="437,0" path="m6560,7047l6996,7047e" filled="f" stroked="t" strokeweight=".474641pt" strokecolor="#2B2B2B">
                <v:path arrowok="t"/>
              </v:shape>
            </v:group>
            <v:group style="position:absolute;left:7784;top:6822;width:2;height:463" coordorigin="7784,6822" coordsize="2,463">
              <v:shape style="position:absolute;left:7784;top:6822;width:2;height:463" coordorigin="7784,6822" coordsize="0,463" path="m7784,7285l7784,6822e" filled="f" stroked="t" strokeweight=".237321pt" strokecolor="#2F2F2F">
                <v:path arrowok="t"/>
              </v:shape>
            </v:group>
            <v:group style="position:absolute;left:6939;top:7044;width:4732;height:2" coordorigin="6939,7044" coordsize="4732,2">
              <v:shape style="position:absolute;left:6939;top:7044;width:4732;height:2" coordorigin="6939,7044" coordsize="4732,0" path="m6939,7044l11671,7044e" filled="f" stroked="t" strokeweight=".711962pt" strokecolor="#575757">
                <v:path arrowok="t"/>
              </v:shape>
            </v:group>
            <v:group style="position:absolute;left:2193;top:7290;width:2321;height:2" coordorigin="2193,7290" coordsize="2321,2">
              <v:shape style="position:absolute;left:2193;top:7290;width:2321;height:2" coordorigin="2193,7290" coordsize="2321,0" path="m2193,7290l4514,7290e" filled="f" stroked="t" strokeweight=".474641pt" strokecolor="#4F4F4F">
                <v:path arrowok="t"/>
              </v:shape>
            </v:group>
            <v:group style="position:absolute;left:4457;top:7288;width:3360;height:2" coordorigin="4457,7288" coordsize="3360,2">
              <v:shape style="position:absolute;left:4457;top:7288;width:3360;height:2" coordorigin="4457,7288" coordsize="3360,0" path="m4457,7288l7817,7288e" filled="f" stroked="t" strokeweight=".711962pt" strokecolor="#545454">
                <v:path arrowok="t"/>
              </v:shape>
            </v:group>
            <v:group style="position:absolute;left:7756;top:7285;width:641;height:2" coordorigin="7756,7285" coordsize="641,2">
              <v:shape style="position:absolute;left:7756;top:7285;width:641;height:2" coordorigin="7756,7285" coordsize="641,0" path="m7756,7285l8396,7285e" filled="f" stroked="t" strokeweight=".474641pt" strokecolor="#3F3F3F">
                <v:path arrowok="t"/>
              </v:shape>
            </v:group>
            <v:group style="position:absolute;left:8339;top:7285;width:850;height:2" coordorigin="8339,7285" coordsize="850,2">
              <v:shape style="position:absolute;left:8339;top:7285;width:850;height:2" coordorigin="8339,7285" coordsize="850,0" path="m8339,7285l9189,7285e" filled="f" stroked="t" strokeweight=".711962pt" strokecolor="#4B4B4B">
                <v:path arrowok="t"/>
              </v:shape>
            </v:group>
            <v:group style="position:absolute;left:9132;top:7285;width:147;height:2" coordorigin="9132,7285" coordsize="147,2">
              <v:shape style="position:absolute;left:9132;top:7285;width:147;height:2" coordorigin="9132,7285" coordsize="147,0" path="m9132,7285l9279,7285e" filled="f" stroked="t" strokeweight=".474641pt" strokecolor="#2F2F2F">
                <v:path arrowok="t"/>
              </v:shape>
            </v:group>
            <v:group style="position:absolute;left:9222;top:7285;width:2449;height:2" coordorigin="9222,7285" coordsize="2449,2">
              <v:shape style="position:absolute;left:9222;top:7285;width:2449;height:2" coordorigin="9222,7285" coordsize="2449,0" path="m9222,7285l11671,7285e" filled="f" stroked="t" strokeweight=".711962pt" strokecolor="#5B5B5B">
                <v:path arrowok="t"/>
              </v:shape>
            </v:group>
            <v:group style="position:absolute;left:318;top:7534;width:1296;height:2" coordorigin="318,7534" coordsize="1296,2">
              <v:shape style="position:absolute;left:318;top:7534;width:1296;height:2" coordorigin="318,7534" coordsize="1296,0" path="m318,7534l1614,7534e" filled="f" stroked="t" strokeweight=".711962pt" strokecolor="#545454">
                <v:path arrowok="t"/>
              </v:shape>
            </v:group>
            <v:group style="position:absolute;left:1557;top:7534;width:669;height:2" coordorigin="1557,7534" coordsize="669,2">
              <v:shape style="position:absolute;left:1557;top:7534;width:669;height:2" coordorigin="1557,7534" coordsize="669,0" path="m1557,7534l2226,7534e" filled="f" stroked="t" strokeweight=".474641pt" strokecolor="#3B3B3B">
                <v:path arrowok="t"/>
              </v:shape>
            </v:group>
            <v:group style="position:absolute;left:2155;top:7534;width:2710;height:2" coordorigin="2155,7534" coordsize="2710,2">
              <v:shape style="position:absolute;left:2155;top:7534;width:2710;height:2" coordorigin="2155,7534" coordsize="2710,0" path="m2155,7534l4865,7534e" filled="f" stroked="t" strokeweight=".711962pt" strokecolor="#5B5B5B">
                <v:path arrowok="t"/>
              </v:shape>
            </v:group>
            <v:group style="position:absolute;left:4808;top:7529;width:304;height:2" coordorigin="4808,7529" coordsize="304,2">
              <v:shape style="position:absolute;left:4808;top:7529;width:304;height:2" coordorigin="4808,7529" coordsize="304,0" path="m4808,7529l5112,7529e" filled="f" stroked="t" strokeweight=".474641pt" strokecolor="#383838">
                <v:path arrowok="t"/>
              </v:shape>
            </v:group>
            <v:group style="position:absolute;left:5055;top:7531;width:4632;height:2" coordorigin="5055,7531" coordsize="4632,2">
              <v:shape style="position:absolute;left:5055;top:7531;width:4632;height:2" coordorigin="5055,7531" coordsize="4632,0" path="m5055,7531l9687,7531e" filled="f" stroked="t" strokeweight=".711962pt" strokecolor="#575757">
                <v:path arrowok="t"/>
              </v:shape>
            </v:group>
            <v:group style="position:absolute;left:9630;top:7529;width:161;height:2" coordorigin="9630,7529" coordsize="161,2">
              <v:shape style="position:absolute;left:9630;top:7529;width:161;height:2" coordorigin="9630,7529" coordsize="161,0" path="m9630,7529l9792,7529e" filled="f" stroked="t" strokeweight=".474641pt" strokecolor="#232323">
                <v:path arrowok="t"/>
              </v:shape>
            </v:group>
            <v:group style="position:absolute;left:9735;top:7529;width:1932;height:2" coordorigin="9735,7529" coordsize="1932,2">
              <v:shape style="position:absolute;left:9735;top:7529;width:1932;height:2" coordorigin="9735,7529" coordsize="1932,0" path="m9735,7529l11667,7529e" filled="f" stroked="t" strokeweight=".711962pt" strokecolor="#5B5B5B">
                <v:path arrowok="t"/>
              </v:shape>
            </v:group>
            <v:group style="position:absolute;left:11662;top:7242;width:2;height:334" coordorigin="11662,7242" coordsize="2,334">
              <v:shape style="position:absolute;left:11662;top:7242;width:2;height:334" coordorigin="11662,7242" coordsize="0,334" path="m11662,7577l11662,7242e" filled="f" stroked="t" strokeweight=".474641pt" strokecolor="#3F3F3F">
                <v:path arrowok="t"/>
              </v:shape>
            </v:group>
            <v:group style="position:absolute;left:318;top:8004;width:1908;height:2" coordorigin="318,8004" coordsize="1908,2">
              <v:shape style="position:absolute;left:318;top:8004;width:1908;height:2" coordorigin="318,8004" coordsize="1908,0" path="m318,8004l2226,8004e" filled="f" stroked="t" strokeweight=".711962pt" strokecolor="#575757">
                <v:path arrowok="t"/>
              </v:shape>
            </v:group>
            <v:group style="position:absolute;left:2155;top:8006;width:589;height:2" coordorigin="2155,8006" coordsize="589,2">
              <v:shape style="position:absolute;left:2155;top:8006;width:589;height:2" coordorigin="2155,8006" coordsize="589,0" path="m2155,8006l2743,8006e" filled="f" stroked="t" strokeweight=".474641pt" strokecolor="#3F3F3F">
                <v:path arrowok="t"/>
              </v:shape>
            </v:group>
            <v:group style="position:absolute;left:2639;top:8006;width:736;height:2" coordorigin="2639,8006" coordsize="736,2">
              <v:shape style="position:absolute;left:2639;top:8006;width:736;height:2" coordorigin="2639,8006" coordsize="736,0" path="m2639,8006l3375,8006e" filled="f" stroked="t" strokeweight=".711962pt" strokecolor="#5B5B5B">
                <v:path arrowok="t"/>
              </v:shape>
            </v:group>
            <v:group style="position:absolute;left:3199;top:8004;width:351;height:2" coordorigin="3199,8004" coordsize="351,2">
              <v:shape style="position:absolute;left:3199;top:8004;width:351;height:2" coordorigin="3199,8004" coordsize="351,0" path="m3199,8004l3550,8004e" filled="f" stroked="t" strokeweight=".711962pt" strokecolor="#484848">
                <v:path arrowok="t"/>
              </v:shape>
            </v:group>
            <v:group style="position:absolute;left:3493;top:8006;width:190;height:2" coordorigin="3493,8006" coordsize="190,2">
              <v:shape style="position:absolute;left:3493;top:8006;width:190;height:2" coordorigin="3493,8006" coordsize="190,0" path="m3493,8006l3683,8006e" filled="f" stroked="t" strokeweight=".474641pt" strokecolor="#282828">
                <v:path arrowok="t"/>
              </v:shape>
            </v:group>
            <v:group style="position:absolute;left:3626;top:8004;width:2008;height:2" coordorigin="3626,8004" coordsize="2008,2">
              <v:shape style="position:absolute;left:3626;top:8004;width:2008;height:2" coordorigin="3626,8004" coordsize="2008,0" path="m3626,8004l5634,8004e" filled="f" stroked="t" strokeweight=".711962pt" strokecolor="#545454">
                <v:path arrowok="t"/>
              </v:shape>
            </v:group>
            <v:group style="position:absolute;left:5577;top:8001;width:252;height:2" coordorigin="5577,8001" coordsize="252,2">
              <v:shape style="position:absolute;left:5577;top:8001;width:252;height:2" coordorigin="5577,8001" coordsize="252,0" path="m5577,8001l5829,8001e" filled="f" stroked="t" strokeweight=".474641pt" strokecolor="#484848">
                <v:path arrowok="t"/>
              </v:shape>
            </v:group>
            <v:group style="position:absolute;left:5772;top:8001;width:845;height:2" coordorigin="5772,8001" coordsize="845,2">
              <v:shape style="position:absolute;left:5772;top:8001;width:845;height:2" coordorigin="5772,8001" coordsize="845,0" path="m5772,8001l6616,8001e" filled="f" stroked="t" strokeweight=".711962pt" strokecolor="#545454">
                <v:path arrowok="t"/>
              </v:shape>
            </v:group>
            <v:group style="position:absolute;left:6560;top:8001;width:437;height:2" coordorigin="6560,8001" coordsize="437,2">
              <v:shape style="position:absolute;left:6560;top:8001;width:437;height:2" coordorigin="6560,8001" coordsize="437,0" path="m6560,8001l6996,8001e" filled="f" stroked="t" strokeweight=".474641pt" strokecolor="#3B3B3B">
                <v:path arrowok="t"/>
              </v:shape>
            </v:group>
            <v:group style="position:absolute;left:6911;top:7999;width:4761;height:2" coordorigin="6911,7999" coordsize="4761,2">
              <v:shape style="position:absolute;left:6911;top:7999;width:4761;height:2" coordorigin="6911,7999" coordsize="4761,0" path="m6911,7999l11671,7999e" filled="f" stroked="t" strokeweight=".711962pt" strokecolor="#575757">
                <v:path arrowok="t"/>
              </v:shape>
            </v:group>
            <v:group style="position:absolute;left:2202;top:7958;width:2;height:306" coordorigin="2202,7958" coordsize="2,306">
              <v:shape style="position:absolute;left:2202;top:7958;width:2;height:306" coordorigin="2202,7958" coordsize="0,306" path="m2202,8264l2202,7958e" filled="f" stroked="t" strokeweight=".474641pt" strokecolor="#444444">
                <v:path arrowok="t"/>
              </v:shape>
            </v:group>
            <v:group style="position:absolute;left:4851;top:7992;width:2;height:272" coordorigin="4851,7992" coordsize="2,272">
              <v:shape style="position:absolute;left:4851;top:7992;width:2;height:272" coordorigin="4851,7992" coordsize="0,272" path="m4851,8264l4851,7992e" filled="f" stroked="t" strokeweight=".474641pt" strokecolor="#3F3F3F">
                <v:path arrowok="t"/>
              </v:shape>
            </v:group>
            <v:group style="position:absolute;left:4841;top:8243;width:4348;height:2" coordorigin="4841,8243" coordsize="4348,2">
              <v:shape style="position:absolute;left:4841;top:8243;width:4348;height:2" coordorigin="4841,8243" coordsize="4348,0" path="m4841,8243l9189,8243e" filled="f" stroked="t" strokeweight=".711962pt" strokecolor="#575757">
                <v:path arrowok="t"/>
              </v:shape>
            </v:group>
            <v:group style="position:absolute;left:9132;top:8240;width:147;height:2" coordorigin="9132,8240" coordsize="147,2">
              <v:shape style="position:absolute;left:9132;top:8240;width:147;height:2" coordorigin="9132,8240" coordsize="147,0" path="m9132,8240l9279,8240e" filled="f" stroked="t" strokeweight=".474641pt" strokecolor="#3B3B3B">
                <v:path arrowok="t"/>
              </v:shape>
            </v:group>
            <v:group style="position:absolute;left:9222;top:8240;width:2449;height:2" coordorigin="9222,8240" coordsize="2449,2">
              <v:shape style="position:absolute;left:9222;top:8240;width:2449;height:2" coordorigin="9222,8240" coordsize="2449,0" path="m9222,8240l11671,8240e" filled="f" stroked="t" strokeweight=".711962pt" strokecolor="#5B5B5B">
                <v:path arrowok="t"/>
              </v:shape>
            </v:group>
            <v:group style="position:absolute;left:4851;top:8207;width:2;height:520" coordorigin="4851,8207" coordsize="2,520">
              <v:shape style="position:absolute;left:4851;top:8207;width:2;height:520" coordorigin="4851,8207" coordsize="0,520" path="m4851,8727l4851,8207e" filled="f" stroked="t" strokeweight=".711962pt" strokecolor="#4B4B4B">
                <v:path arrowok="t"/>
              </v:shape>
            </v:group>
            <v:group style="position:absolute;left:4841;top:8484;width:1001;height:2" coordorigin="4841,8484" coordsize="1001,2">
              <v:shape style="position:absolute;left:4841;top:8484;width:1001;height:2" coordorigin="4841,8484" coordsize="1001,0" path="m4841,8484l5843,8484e" filled="f" stroked="t" strokeweight=".711962pt" strokecolor="#4F4F4F">
                <v:path arrowok="t"/>
              </v:shape>
            </v:group>
            <v:group style="position:absolute;left:5772;top:8484;width:370;height:2" coordorigin="5772,8484" coordsize="370,2">
              <v:shape style="position:absolute;left:5772;top:8484;width:370;height:2" coordorigin="5772,8484" coordsize="370,0" path="m5772,8484l6142,8484e" filled="f" stroked="t" strokeweight=".474641pt" strokecolor="#3B3B3B">
                <v:path arrowok="t"/>
              </v:shape>
            </v:group>
            <v:group style="position:absolute;left:6085;top:8484;width:3603;height:2" coordorigin="6085,8484" coordsize="3603,2">
              <v:shape style="position:absolute;left:6085;top:8484;width:3603;height:2" coordorigin="6085,8484" coordsize="3603,0" path="m6085,8484l9687,8484e" filled="f" stroked="t" strokeweight=".711962pt" strokecolor="#545454">
                <v:path arrowok="t"/>
              </v:shape>
            </v:group>
            <v:group style="position:absolute;left:9630;top:8484;width:161;height:2" coordorigin="9630,8484" coordsize="161,2">
              <v:shape style="position:absolute;left:9630;top:8484;width:161;height:2" coordorigin="9630,8484" coordsize="161,0" path="m9630,8484l9792,8484e" filled="f" stroked="t" strokeweight=".474641pt" strokecolor="#343434">
                <v:path arrowok="t"/>
              </v:shape>
            </v:group>
            <v:group style="position:absolute;left:9735;top:8484;width:1937;height:2" coordorigin="9735,8484" coordsize="1937,2">
              <v:shape style="position:absolute;left:9735;top:8484;width:1937;height:2" coordorigin="9735,8484" coordsize="1937,0" path="m9735,8484l11671,8484e" filled="f" stroked="t" strokeweight=".711962pt" strokecolor="#606060">
                <v:path arrowok="t"/>
              </v:shape>
            </v:group>
            <v:group style="position:absolute;left:318;top:8725;width:4557;height:2" coordorigin="318,8725" coordsize="4557,2">
              <v:shape style="position:absolute;left:318;top:8725;width:4557;height:2" coordorigin="318,8725" coordsize="4557,0" path="m318,8725l4875,8725e" filled="f" stroked="t" strokeweight=".711962pt" strokecolor="#575757">
                <v:path arrowok="t"/>
              </v:shape>
            </v:group>
            <v:group style="position:absolute;left:4803;top:8722;width:309;height:2" coordorigin="4803,8722" coordsize="309,2">
              <v:shape style="position:absolute;left:4803;top:8722;width:309;height:2" coordorigin="4803,8722" coordsize="309,0" path="m4803,8722l5112,8722e" filled="f" stroked="t" strokeweight=".474641pt" strokecolor="#343434">
                <v:path arrowok="t"/>
              </v:shape>
            </v:group>
            <v:group style="position:absolute;left:5055;top:8722;width:1941;height:2" coordorigin="5055,8722" coordsize="1941,2">
              <v:shape style="position:absolute;left:5055;top:8722;width:1941;height:2" coordorigin="5055,8722" coordsize="1941,0" path="m5055,8722l6996,8722e" filled="f" stroked="t" strokeweight=".711962pt" strokecolor="#4F4F4F">
                <v:path arrowok="t"/>
              </v:shape>
            </v:group>
            <v:group style="position:absolute;left:6939;top:8722;width:503;height:2" coordorigin="6939,8722" coordsize="503,2">
              <v:shape style="position:absolute;left:6939;top:8722;width:503;height:2" coordorigin="6939,8722" coordsize="503,0" path="m6939,8722l7442,8722e" filled="f" stroked="t" strokeweight=".474641pt" strokecolor="#343434">
                <v:path arrowok="t"/>
              </v:shape>
            </v:group>
            <v:group style="position:absolute;left:7385;top:8722;width:2302;height:2" coordorigin="7385,8722" coordsize="2302,2">
              <v:shape style="position:absolute;left:7385;top:8722;width:2302;height:2" coordorigin="7385,8722" coordsize="2302,0" path="m7385,8722l9687,8722e" filled="f" stroked="t" strokeweight=".711962pt" strokecolor="#545454">
                <v:path arrowok="t"/>
              </v:shape>
            </v:group>
            <v:group style="position:absolute;left:9630;top:8722;width:161;height:2" coordorigin="9630,8722" coordsize="161,2">
              <v:shape style="position:absolute;left:9630;top:8722;width:161;height:2" coordorigin="9630,8722" coordsize="161,0" path="m9630,8722l9792,8722e" filled="f" stroked="t" strokeweight=".474641pt" strokecolor="#2B2B2B">
                <v:path arrowok="t"/>
              </v:shape>
            </v:group>
            <v:group style="position:absolute;left:9735;top:8722;width:1941;height:2" coordorigin="9735,8722" coordsize="1941,2">
              <v:shape style="position:absolute;left:9735;top:8722;width:1941;height:2" coordorigin="9735,8722" coordsize="1941,0" path="m9735,8722l11676,8722e" filled="f" stroked="t" strokeweight=".711962pt" strokecolor="#606060">
                <v:path arrowok="t"/>
              </v:shape>
            </v:group>
            <v:group style="position:absolute;left:2200;top:8207;width:2;height:826" coordorigin="2200,8207" coordsize="2,826">
              <v:shape style="position:absolute;left:2200;top:8207;width:2;height:826" coordorigin="2200,8207" coordsize="0,826" path="m2200,9033l2200,8207e" filled="f" stroked="t" strokeweight=".949282pt" strokecolor="#676767">
                <v:path arrowok="t"/>
              </v:shape>
            </v:group>
            <v:group style="position:absolute;left:323;top:8956;width:2;height:272" coordorigin="323,8956" coordsize="2,272">
              <v:shape style="position:absolute;left:323;top:8956;width:2;height:272" coordorigin="323,8956" coordsize="0,272" path="m323,9228l323,8956e" filled="f" stroked="t" strokeweight=".474641pt" strokecolor="#282828">
                <v:path arrowok="t"/>
              </v:shape>
            </v:group>
            <v:group style="position:absolute;left:2202;top:8956;width:2;height:272" coordorigin="2202,8956" coordsize="2,272">
              <v:shape style="position:absolute;left:2202;top:8956;width:2;height:272" coordorigin="2202,8956" coordsize="0,272" path="m2202,9228l2202,8956e" filled="f" stroked="t" strokeweight=".474641pt" strokecolor="#444444">
                <v:path arrowok="t"/>
              </v:shape>
            </v:group>
            <v:group style="position:absolute;left:11664;top:8956;width:2;height:272" coordorigin="11664,8956" coordsize="2,272">
              <v:shape style="position:absolute;left:11664;top:8956;width:2;height:272" coordorigin="11664,8956" coordsize="0,272" path="m11664,9228l11664,8956e" filled="f" stroked="t" strokeweight=".949282pt" strokecolor="#6B6B6B">
                <v:path arrowok="t"/>
              </v:shape>
            </v:group>
            <v:group style="position:absolute;left:318;top:9429;width:1908;height:2" coordorigin="318,9429" coordsize="1908,2">
              <v:shape style="position:absolute;left:318;top:9429;width:1908;height:2" coordorigin="318,9429" coordsize="1908,0" path="m318,9429l2226,9429e" filled="f" stroked="t" strokeweight=".711962pt" strokecolor="#5B5B5B">
                <v:path arrowok="t"/>
              </v:shape>
            </v:group>
            <v:group style="position:absolute;left:2202;top:9171;width:2;height:282" coordorigin="2202,9171" coordsize="2,282">
              <v:shape style="position:absolute;left:2202;top:9171;width:2;height:282" coordorigin="2202,9171" coordsize="0,282" path="m2202,9453l2202,9171e" filled="f" stroked="t" strokeweight=".474641pt" strokecolor="#2F2F2F">
                <v:path arrowok="t"/>
              </v:shape>
            </v:group>
            <v:group style="position:absolute;left:2155;top:9429;width:589;height:2" coordorigin="2155,9429" coordsize="589,2">
              <v:shape style="position:absolute;left:2155;top:9429;width:589;height:2" coordorigin="2155,9429" coordsize="589,0" path="m2155,9429l2743,9429e" filled="f" stroked="t" strokeweight=".474641pt" strokecolor="#3F3F3F">
                <v:path arrowok="t"/>
              </v:shape>
            </v:group>
            <v:group style="position:absolute;left:2639;top:9429;width:702;height:2" coordorigin="2639,9429" coordsize="702,2">
              <v:shape style="position:absolute;left:2639;top:9429;width:702;height:2" coordorigin="2639,9429" coordsize="702,0" path="m2639,9429l3341,9429e" filled="f" stroked="t" strokeweight=".949282pt" strokecolor="#606060">
                <v:path arrowok="t"/>
              </v:shape>
            </v:group>
            <v:group style="position:absolute;left:3199;top:9427;width:351;height:2" coordorigin="3199,9427" coordsize="351,2">
              <v:shape style="position:absolute;left:3199;top:9427;width:351;height:2" coordorigin="3199,9427" coordsize="351,0" path="m3199,9427l3550,9427e" filled="f" stroked="t" strokeweight=".474641pt" strokecolor="#4B4B4B">
                <v:path arrowok="t"/>
              </v:shape>
            </v:group>
            <v:group style="position:absolute;left:3493;top:9429;width:190;height:2" coordorigin="3493,9429" coordsize="190,2">
              <v:shape style="position:absolute;left:3493;top:9429;width:190;height:2" coordorigin="3493,9429" coordsize="190,0" path="m3493,9429l3683,9429e" filled="f" stroked="t" strokeweight=".474641pt" strokecolor="#2B2B2B">
                <v:path arrowok="t"/>
              </v:shape>
            </v:group>
            <v:group style="position:absolute;left:3626;top:9427;width:2008;height:2" coordorigin="3626,9427" coordsize="2008,2">
              <v:shape style="position:absolute;left:3626;top:9427;width:2008;height:2" coordorigin="3626,9427" coordsize="2008,0" path="m3626,9427l5634,9427e" filled="f" stroked="t" strokeweight=".711962pt" strokecolor="#575757">
                <v:path arrowok="t"/>
              </v:shape>
            </v:group>
            <v:group style="position:absolute;left:5577;top:9424;width:252;height:2" coordorigin="5577,9424" coordsize="252,2">
              <v:shape style="position:absolute;left:5577;top:9424;width:252;height:2" coordorigin="5577,9424" coordsize="252,0" path="m5577,9424l5829,9424e" filled="f" stroked="t" strokeweight=".474641pt" strokecolor="#484848">
                <v:path arrowok="t"/>
              </v:shape>
            </v:group>
            <v:group style="position:absolute;left:5772;top:9424;width:845;height:2" coordorigin="5772,9424" coordsize="845,2">
              <v:shape style="position:absolute;left:5772;top:9424;width:845;height:2" coordorigin="5772,9424" coordsize="845,0" path="m5772,9424l6616,9424e" filled="f" stroked="t" strokeweight=".949282pt" strokecolor="#646464">
                <v:path arrowok="t"/>
              </v:shape>
            </v:group>
            <v:group style="position:absolute;left:6560;top:9424;width:437;height:2" coordorigin="6560,9424" coordsize="437,2">
              <v:shape style="position:absolute;left:6560;top:9424;width:437;height:2" coordorigin="6560,9424" coordsize="437,0" path="m6560,9424l6996,9424e" filled="f" stroked="t" strokeweight=".474641pt" strokecolor="#383838">
                <v:path arrowok="t"/>
              </v:shape>
            </v:group>
            <v:group style="position:absolute;left:6939;top:9424;width:873;height:2" coordorigin="6939,9424" coordsize="873,2">
              <v:shape style="position:absolute;left:6939;top:9424;width:873;height:2" coordorigin="6939,9424" coordsize="873,0" path="m6939,9424l7813,9424e" filled="f" stroked="t" strokeweight=".711962pt" strokecolor="#575757">
                <v:path arrowok="t"/>
              </v:shape>
            </v:group>
            <v:group style="position:absolute;left:7756;top:9424;width:641;height:2" coordorigin="7756,9424" coordsize="641,2">
              <v:shape style="position:absolute;left:7756;top:9424;width:641;height:2" coordorigin="7756,9424" coordsize="641,0" path="m7756,9424l8396,9424e" filled="f" stroked="t" strokeweight=".474641pt" strokecolor="#484848">
                <v:path arrowok="t"/>
              </v:shape>
            </v:group>
            <v:group style="position:absolute;left:8339;top:9424;width:850;height:2" coordorigin="8339,9424" coordsize="850,2">
              <v:shape style="position:absolute;left:8339;top:9424;width:850;height:2" coordorigin="8339,9424" coordsize="850,0" path="m8339,9424l9189,9424e" filled="f" stroked="t" strokeweight=".711962pt" strokecolor="#4F4F4F">
                <v:path arrowok="t"/>
              </v:shape>
            </v:group>
            <v:group style="position:absolute;left:9132;top:9424;width:147;height:2" coordorigin="9132,9424" coordsize="147,2">
              <v:shape style="position:absolute;left:9132;top:9424;width:147;height:2" coordorigin="9132,9424" coordsize="147,0" path="m9132,9424l9279,9424e" filled="f" stroked="t" strokeweight=".474641pt" strokecolor="#2B2B2B">
                <v:path arrowok="t"/>
              </v:shape>
            </v:group>
            <v:group style="position:absolute;left:9222;top:9424;width:2454;height:2" coordorigin="9222,9424" coordsize="2454,2">
              <v:shape style="position:absolute;left:9222;top:9424;width:2454;height:2" coordorigin="9222,9424" coordsize="2454,0" path="m9222,9424l11676,9424e" filled="f" stroked="t" strokeweight=".711962pt" strokecolor="#5B5B5B">
                <v:path arrowok="t"/>
              </v:shape>
            </v:group>
            <v:group style="position:absolute;left:11667;top:9171;width:2;height:282" coordorigin="11667,9171" coordsize="2,282">
              <v:shape style="position:absolute;left:11667;top:9171;width:2;height:282" coordorigin="11667,9171" coordsize="0,282" path="m11667,9453l11667,9171e" filled="f" stroked="t" strokeweight=".474641pt" strokecolor="#383838">
                <v:path arrowok="t"/>
              </v:shape>
            </v:group>
            <v:group style="position:absolute;left:2202;top:9381;width:2;height:950" coordorigin="2202,9381" coordsize="2,950">
              <v:shape style="position:absolute;left:2202;top:9381;width:2;height:950" coordorigin="2202,9381" coordsize="0,950" path="m2202,10331l2202,9381e" filled="f" stroked="t" strokeweight=".711962pt" strokecolor="#606060">
                <v:path arrowok="t"/>
              </v:shape>
            </v:group>
            <v:group style="position:absolute;left:11667;top:9381;width:2;height:329" coordorigin="11667,9381" coordsize="2,329">
              <v:shape style="position:absolute;left:11667;top:9381;width:2;height:329" coordorigin="11667,9381" coordsize="0,329" path="m11667,9711l11667,9381e" filled="f" stroked="t" strokeweight=".474641pt" strokecolor="#4B4B4B">
                <v:path arrowok="t"/>
              </v:shape>
            </v:group>
            <v:group style="position:absolute;left:11671;top:9610;width:2;height:6512" coordorigin="11671,9610" coordsize="2,6512">
              <v:shape style="position:absolute;left:11671;top:9610;width:2;height:6512" coordorigin="11671,9610" coordsize="0,6512" path="m11671,16122l11671,9610e" filled="f" stroked="t" strokeweight=".711962pt" strokecolor="#5B5B5B">
                <v:path arrowok="t"/>
              </v:shape>
            </v:group>
            <v:group style="position:absolute;left:318;top:10305;width:5316;height:2" coordorigin="318,10305" coordsize="5316,2">
              <v:shape style="position:absolute;left:318;top:10305;width:5316;height:2" coordorigin="318,10305" coordsize="5316,0" path="m318,10305l5634,10305e" filled="f" stroked="t" strokeweight=".711962pt" strokecolor="#575757">
                <v:path arrowok="t"/>
              </v:shape>
            </v:group>
            <v:group style="position:absolute;left:5577;top:10303;width:252;height:2" coordorigin="5577,10303" coordsize="252,2">
              <v:shape style="position:absolute;left:5577;top:10303;width:252;height:2" coordorigin="5577,10303" coordsize="252,0" path="m5577,10303l5829,10303e" filled="f" stroked="t" strokeweight=".474641pt" strokecolor="#3F3F3F">
                <v:path arrowok="t"/>
              </v:shape>
            </v:group>
            <v:group style="position:absolute;left:5772;top:10305;width:845;height:2" coordorigin="5772,10305" coordsize="845,2">
              <v:shape style="position:absolute;left:5772;top:10305;width:845;height:2" coordorigin="5772,10305" coordsize="845,0" path="m5772,10305l6616,10305e" filled="f" stroked="t" strokeweight=".949282pt" strokecolor="#606060">
                <v:path arrowok="t"/>
              </v:shape>
            </v:group>
            <v:group style="position:absolute;left:6560;top:10303;width:437;height:2" coordorigin="6560,10303" coordsize="437,2">
              <v:shape style="position:absolute;left:6560;top:10303;width:437;height:2" coordorigin="6560,10303" coordsize="437,0" path="m6560,10303l6996,10303e" filled="f" stroked="t" strokeweight=".474641pt" strokecolor="#3F3F3F">
                <v:path arrowok="t"/>
              </v:shape>
            </v:group>
            <v:group style="position:absolute;left:6939;top:10300;width:4737;height:2" coordorigin="6939,10300" coordsize="4737,2">
              <v:shape style="position:absolute;left:6939;top:10300;width:4737;height:2" coordorigin="6939,10300" coordsize="4737,0" path="m6939,10300l11676,10300e" filled="f" stroked="t" strokeweight=".711962pt" strokecolor="#575757">
                <v:path arrowok="t"/>
              </v:shape>
            </v:group>
            <v:group style="position:absolute;left:318;top:10551;width:4846;height:2" coordorigin="318,10551" coordsize="4846,2">
              <v:shape style="position:absolute;left:318;top:10551;width:4846;height:2" coordorigin="318,10551" coordsize="4846,0" path="m318,10551l5164,10551e" filled="f" stroked="t" strokeweight=".711962pt" strokecolor="#575757">
                <v:path arrowok="t"/>
              </v:shape>
            </v:group>
            <v:group style="position:absolute;left:2202;top:10260;width:2;height:334" coordorigin="2202,10260" coordsize="2,334">
              <v:shape style="position:absolute;left:2202;top:10260;width:2;height:334" coordorigin="2202,10260" coordsize="0,334" path="m2202,10594l2202,10260e" filled="f" stroked="t" strokeweight=".474641pt" strokecolor="#383838">
                <v:path arrowok="t"/>
              </v:shape>
            </v:group>
            <v:group style="position:absolute;left:5055;top:10551;width:579;height:2" coordorigin="5055,10551" coordsize="579,2">
              <v:shape style="position:absolute;left:5055;top:10551;width:579;height:2" coordorigin="5055,10551" coordsize="579,0" path="m5055,10551l5634,10551e" filled="f" stroked="t" strokeweight=".474641pt" strokecolor="#383838">
                <v:path arrowok="t"/>
              </v:shape>
            </v:group>
            <v:group style="position:absolute;left:5577;top:10548;width:565;height:2" coordorigin="5577,10548" coordsize="565,2">
              <v:shape style="position:absolute;left:5577;top:10548;width:565;height:2" coordorigin="5577,10548" coordsize="565,0" path="m5577,10548l6142,10548e" filled="f" stroked="t" strokeweight=".949282pt" strokecolor="#606060">
                <v:path arrowok="t"/>
              </v:shape>
            </v:group>
            <v:group style="position:absolute;left:6085;top:10548;width:532;height:2" coordorigin="6085,10548" coordsize="532,2">
              <v:shape style="position:absolute;left:6085;top:10548;width:532;height:2" coordorigin="6085,10548" coordsize="532,0" path="m6085,10548l6616,10548e" filled="f" stroked="t" strokeweight=".474641pt" strokecolor="#444444">
                <v:path arrowok="t"/>
              </v:shape>
            </v:group>
            <v:group style="position:absolute;left:6560;top:10548;width:3128;height:2" coordorigin="6560,10548" coordsize="3128,2">
              <v:shape style="position:absolute;left:6560;top:10548;width:3128;height:2" coordorigin="6560,10548" coordsize="3128,0" path="m6560,10548l9687,10548e" filled="f" stroked="t" strokeweight=".711962pt" strokecolor="#575757">
                <v:path arrowok="t"/>
              </v:shape>
            </v:group>
            <v:group style="position:absolute;left:9630;top:10546;width:161;height:2" coordorigin="9630,10546" coordsize="161,2">
              <v:shape style="position:absolute;left:9630;top:10546;width:161;height:2" coordorigin="9630,10546" coordsize="161,0" path="m9630,10546l9792,10546e" filled="f" stroked="t" strokeweight=".474641pt" strokecolor="#2F2F2F">
                <v:path arrowok="t"/>
              </v:shape>
            </v:group>
            <v:group style="position:absolute;left:9735;top:10546;width:1937;height:2" coordorigin="9735,10546" coordsize="1937,2">
              <v:shape style="position:absolute;left:9735;top:10546;width:1937;height:2" coordorigin="9735,10546" coordsize="1937,0" path="m9735,10546l11671,10546e" filled="f" stroked="t" strokeweight=".711962pt" strokecolor="#606060">
                <v:path arrowok="t"/>
              </v:shape>
            </v:group>
            <v:group style="position:absolute;left:11667;top:10260;width:2;height:912" coordorigin="11667,10260" coordsize="2,912">
              <v:shape style="position:absolute;left:11667;top:10260;width:2;height:912" coordorigin="11667,10260" coordsize="0,912" path="m11667,11171l11667,10260e" filled="f" stroked="t" strokeweight=".474641pt" strokecolor="#575757">
                <v:path arrowok="t"/>
              </v:shape>
            </v:group>
            <v:group style="position:absolute;left:826;top:10804;width:1680;height:2" coordorigin="826,10804" coordsize="1680,2">
              <v:shape style="position:absolute;left:826;top:10804;width:1680;height:2" coordorigin="826,10804" coordsize="1680,0" path="m826,10804l2506,10804e" filled="f" stroked="t" strokeweight=".237321pt" strokecolor="#646464">
                <v:path arrowok="t"/>
              </v:shape>
            </v:group>
            <v:group style="position:absolute;left:2202;top:10522;width:2;height:793" coordorigin="2202,10522" coordsize="2,793">
              <v:shape style="position:absolute;left:2202;top:10522;width:2;height:793" coordorigin="2202,10522" coordsize="0,793" path="m2202,11315l2202,10522e" filled="f" stroked="t" strokeweight=".949282pt" strokecolor="#5B5B5B">
                <v:path arrowok="t"/>
              </v:shape>
            </v:group>
            <v:group style="position:absolute;left:2686;top:10801;width:570;height:2" coordorigin="2686,10801" coordsize="570,2">
              <v:shape style="position:absolute;left:2686;top:10801;width:570;height:2" coordorigin="2686,10801" coordsize="570,0" path="m2686,10801l3256,10801e" filled="f" stroked="t" strokeweight=".237321pt" strokecolor="#444444">
                <v:path arrowok="t"/>
              </v:shape>
            </v:group>
            <v:group style="position:absolute;left:3199;top:10804;width:484;height:2" coordorigin="3199,10804" coordsize="484,2">
              <v:shape style="position:absolute;left:3199;top:10804;width:484;height:2" coordorigin="3199,10804" coordsize="484,0" path="m3199,10804l3683,10804e" filled="f" stroked="t" strokeweight=".474641pt" strokecolor="#707070">
                <v:path arrowok="t"/>
              </v:shape>
            </v:group>
            <v:group style="position:absolute;left:3655;top:10832;width:161;height:2" coordorigin="3655,10832" coordsize="161,2">
              <v:shape style="position:absolute;left:3655;top:10832;width:161;height:2" coordorigin="3655,10832" coordsize="161,0" path="m3655,10832l3816,10832e" filled="f" stroked="t" strokeweight=".237321pt" strokecolor="#000000">
                <v:path arrowok="t"/>
              </v:shape>
            </v:group>
            <v:group style="position:absolute;left:3949;top:10801;width:565;height:2" coordorigin="3949,10801" coordsize="565,2">
              <v:shape style="position:absolute;left:3949;top:10801;width:565;height:2" coordorigin="3949,10801" coordsize="565,0" path="m3949,10801l4514,10801e" filled="f" stroked="t" strokeweight=".237321pt" strokecolor="#484848">
                <v:path arrowok="t"/>
              </v:shape>
            </v:group>
            <v:group style="position:absolute;left:4457;top:10804;width:408;height:2" coordorigin="4457,10804" coordsize="408,2">
              <v:shape style="position:absolute;left:4457;top:10804;width:408;height:2" coordorigin="4457,10804" coordsize="408,0" path="m4457,10804l4865,10804e" filled="f" stroked="t" strokeweight=".474641pt" strokecolor="#747474">
                <v:path arrowok="t"/>
              </v:shape>
            </v:group>
            <v:group style="position:absolute;left:4837;top:10832;width:247;height:2" coordorigin="4837,10832" coordsize="247,2">
              <v:shape style="position:absolute;left:4837;top:10832;width:247;height:2" coordorigin="4837,10832" coordsize="247,0" path="m4837,10832l5083,10832e" filled="f" stroked="t" strokeweight=".237321pt" strokecolor="#000000">
                <v:path arrowok="t"/>
              </v:shape>
            </v:group>
            <v:group style="position:absolute;left:5169;top:10801;width:465;height:2" coordorigin="5169,10801" coordsize="465,2">
              <v:shape style="position:absolute;left:5169;top:10801;width:465;height:2" coordorigin="5169,10801" coordsize="465,0" path="m5169,10801l5634,10801e" filled="f" stroked="t" strokeweight=".237321pt" strokecolor="#4B4B4B">
                <v:path arrowok="t"/>
              </v:shape>
            </v:group>
            <v:group style="position:absolute;left:5577;top:10801;width:252;height:2" coordorigin="5577,10801" coordsize="252,2">
              <v:shape style="position:absolute;left:5577;top:10801;width:252;height:2" coordorigin="5577,10801" coordsize="252,0" path="m5577,10801l5829,10801e" filled="f" stroked="t" strokeweight=".237321pt" strokecolor="#6B6B6B">
                <v:path arrowok="t"/>
              </v:shape>
            </v:group>
            <v:group style="position:absolute;left:5800;top:10832;width:313;height:2" coordorigin="5800,10832" coordsize="313,2">
              <v:shape style="position:absolute;left:5800;top:10832;width:313;height:2" coordorigin="5800,10832" coordsize="313,0" path="m5800,10832l6113,10832e" filled="f" stroked="t" strokeweight=".237321pt" strokecolor="#000000">
                <v:path arrowok="t"/>
              </v:shape>
            </v:group>
            <v:group style="position:absolute;left:6341;top:10801;width:551;height:2" coordorigin="6341,10801" coordsize="551,2">
              <v:shape style="position:absolute;left:6341;top:10801;width:551;height:2" coordorigin="6341,10801" coordsize="551,0" path="m6341,10801l6892,10801e" filled="f" stroked="t" strokeweight=".237321pt" strokecolor="#676767">
                <v:path arrowok="t"/>
              </v:shape>
            </v:group>
            <v:group style="position:absolute;left:6968;top:10832;width:446;height:2" coordorigin="6968,10832" coordsize="446,2">
              <v:shape style="position:absolute;left:6968;top:10832;width:446;height:2" coordorigin="6968,10832" coordsize="446,0" path="m6968,10832l7414,10832e" filled="f" stroked="t" strokeweight=".237321pt" strokecolor="#000000">
                <v:path arrowok="t"/>
              </v:shape>
            </v:group>
            <v:group style="position:absolute;left:7575;top:10801;width:237;height:2" coordorigin="7575,10801" coordsize="237,2">
              <v:shape style="position:absolute;left:7575;top:10801;width:237;height:2" coordorigin="7575,10801" coordsize="237,0" path="m7575,10801l7813,10801e" filled="f" stroked="t" strokeweight=".237321pt" strokecolor="#707070">
                <v:path arrowok="t"/>
              </v:shape>
            </v:group>
            <v:group style="position:absolute;left:7784;top:10832;width:584;height:2" coordorigin="7784,10832" coordsize="584,2">
              <v:shape style="position:absolute;left:7784;top:10832;width:584;height:2" coordorigin="7784,10832" coordsize="584,0" path="m7784,10832l8368,10832e" filled="f" stroked="t" strokeweight=".237321pt" strokecolor="#000000">
                <v:path arrowok="t"/>
              </v:shape>
            </v:group>
            <v:group style="position:absolute;left:8814;top:10801;width:384;height:2" coordorigin="8814,10801" coordsize="384,2">
              <v:shape style="position:absolute;left:8814;top:10801;width:384;height:2" coordorigin="8814,10801" coordsize="384,0" path="m8814,10801l9199,10801e" filled="f" stroked="t" strokeweight=".237321pt" strokecolor="#808080">
                <v:path arrowok="t"/>
              </v:shape>
            </v:group>
            <v:group style="position:absolute;left:9251;top:10832;width:2406;height:2" coordorigin="9251,10832" coordsize="2406,2">
              <v:shape style="position:absolute;left:9251;top:10832;width:2406;height:2" coordorigin="9251,10832" coordsize="2406,0" path="m9251,10832l11657,10832e" filled="f" stroked="t" strokeweight=".237321pt" strokecolor="#000000">
                <v:path arrowok="t"/>
              </v:shape>
            </v:group>
            <v:group style="position:absolute;left:318;top:11291;width:1960;height:2" coordorigin="318,11291" coordsize="1960,2">
              <v:shape style="position:absolute;left:318;top:11291;width:1960;height:2" coordorigin="318,11291" coordsize="1960,0" path="m318,11291l2278,11291e" filled="f" stroked="t" strokeweight=".711962pt" strokecolor="#606060">
                <v:path arrowok="t"/>
              </v:shape>
            </v:group>
            <v:group style="position:absolute;left:2155;top:11293;width:812;height:2" coordorigin="2155,11293" coordsize="812,2">
              <v:shape style="position:absolute;left:2155;top:11293;width:812;height:2" coordorigin="2155,11293" coordsize="812,0" path="m2155,11293l2967,11293e" filled="f" stroked="t" strokeweight=".474641pt" strokecolor="#444444">
                <v:path arrowok="t"/>
              </v:shape>
            </v:group>
            <v:group style="position:absolute;left:2910;top:11293;width:641;height:2" coordorigin="2910,11293" coordsize="641,2">
              <v:shape style="position:absolute;left:2910;top:11293;width:641;height:2" coordorigin="2910,11293" coordsize="641,0" path="m2910,11293l3550,11293e" filled="f" stroked="t" strokeweight=".949282pt" strokecolor="#606060">
                <v:path arrowok="t"/>
              </v:shape>
            </v:group>
            <v:group style="position:absolute;left:3493;top:11291;width:351;height:2" coordorigin="3493,11291" coordsize="351,2">
              <v:shape style="position:absolute;left:3493;top:11291;width:351;height:2" coordorigin="3493,11291" coordsize="351,0" path="m3493,11291l3845,11291e" filled="f" stroked="t" strokeweight=".474641pt" strokecolor="#2B2B2B">
                <v:path arrowok="t"/>
              </v:shape>
            </v:group>
            <v:group style="position:absolute;left:3788;top:11291;width:1077;height:2" coordorigin="3788,11291" coordsize="1077,2">
              <v:shape style="position:absolute;left:3788;top:11291;width:1077;height:2" coordorigin="3788,11291" coordsize="1077,0" path="m3788,11291l4865,11291e" filled="f" stroked="t" strokeweight=".711962pt" strokecolor="#545454">
                <v:path arrowok="t"/>
              </v:shape>
            </v:group>
            <v:group style="position:absolute;left:4808;top:11291;width:304;height:2" coordorigin="4808,11291" coordsize="304,2">
              <v:shape style="position:absolute;left:4808;top:11291;width:304;height:2" coordorigin="4808,11291" coordsize="304,0" path="m4808,11291l5112,11291e" filled="f" stroked="t" strokeweight=".474641pt" strokecolor="#3B3B3B">
                <v:path arrowok="t"/>
              </v:shape>
            </v:group>
            <v:group style="position:absolute;left:5055;top:11291;width:774;height:2" coordorigin="5055,11291" coordsize="774,2">
              <v:shape style="position:absolute;left:5055;top:11291;width:774;height:2" coordorigin="5055,11291" coordsize="774,0" path="m5055,11291l5829,11291e" filled="f" stroked="t" strokeweight=".949282pt" strokecolor="#606060">
                <v:path arrowok="t"/>
              </v:shape>
            </v:group>
            <v:group style="position:absolute;left:5772;top:11291;width:370;height:2" coordorigin="5772,11291" coordsize="370,2">
              <v:shape style="position:absolute;left:5772;top:11291;width:370;height:2" coordorigin="5772,11291" coordsize="370,0" path="m5772,11291l6142,11291e" filled="f" stroked="t" strokeweight=".474641pt" strokecolor="#343434">
                <v:path arrowok="t"/>
              </v:shape>
            </v:group>
            <v:group style="position:absolute;left:6085;top:11288;width:3104;height:2" coordorigin="6085,11288" coordsize="3104,2">
              <v:shape style="position:absolute;left:6085;top:11288;width:3104;height:2" coordorigin="6085,11288" coordsize="3104,0" path="m6085,11288l9189,11288e" filled="f" stroked="t" strokeweight=".711962pt" strokecolor="#575757">
                <v:path arrowok="t"/>
              </v:shape>
            </v:group>
            <v:group style="position:absolute;left:9132;top:11286;width:147;height:2" coordorigin="9132,11286" coordsize="147,2">
              <v:shape style="position:absolute;left:9132;top:11286;width:147;height:2" coordorigin="9132,11286" coordsize="147,0" path="m9132,11286l9279,11286e" filled="f" stroked="t" strokeweight=".474641pt" strokecolor="#3B3B3B">
                <v:path arrowok="t"/>
              </v:shape>
            </v:group>
            <v:group style="position:absolute;left:9222;top:11286;width:2454;height:2" coordorigin="9222,11286" coordsize="2454,2">
              <v:shape style="position:absolute;left:9222;top:11286;width:2454;height:2" coordorigin="9222,11286" coordsize="2454,0" path="m9222,11286l11676,11286e" filled="f" stroked="t" strokeweight=".711962pt" strokecolor="#575757">
                <v:path arrowok="t"/>
              </v:shape>
            </v:group>
            <v:group style="position:absolute;left:318;top:11530;width:4547;height:2" coordorigin="318,11530" coordsize="4547,2">
              <v:shape style="position:absolute;left:318;top:11530;width:4547;height:2" coordorigin="318,11530" coordsize="4547,0" path="m318,11530l4865,11530e" filled="f" stroked="t" strokeweight=".711962pt" strokecolor="#575757">
                <v:path arrowok="t"/>
              </v:shape>
            </v:group>
            <v:group style="position:absolute;left:2205;top:11243;width:2;height:559" coordorigin="2205,11243" coordsize="2,559">
              <v:shape style="position:absolute;left:2205;top:11243;width:2;height:559" coordorigin="2205,11243" coordsize="0,559" path="m2205,11802l2205,11243e" filled="f" stroked="t" strokeweight=".474641pt" strokecolor="#444444">
                <v:path arrowok="t"/>
              </v:shape>
            </v:group>
            <v:group style="position:absolute;left:4808;top:11530;width:304;height:2" coordorigin="4808,11530" coordsize="304,2">
              <v:shape style="position:absolute;left:4808;top:11530;width:304;height:2" coordorigin="4808,11530" coordsize="304,0" path="m4808,11530l5112,11530e" filled="f" stroked="t" strokeweight=".474641pt" strokecolor="#2F2F2F">
                <v:path arrowok="t"/>
              </v:shape>
            </v:group>
            <v:group style="position:absolute;left:5055;top:11530;width:774;height:2" coordorigin="5055,11530" coordsize="774,2">
              <v:shape style="position:absolute;left:5055;top:11530;width:774;height:2" coordorigin="5055,11530" coordsize="774,0" path="m5055,11530l5829,11530e" filled="f" stroked="t" strokeweight=".949282pt" strokecolor="#575757">
                <v:path arrowok="t"/>
              </v:shape>
            </v:group>
            <v:group style="position:absolute;left:5772;top:11530;width:370;height:2" coordorigin="5772,11530" coordsize="370,2">
              <v:shape style="position:absolute;left:5772;top:11530;width:370;height:2" coordorigin="5772,11530" coordsize="370,0" path="m5772,11530l6142,11530e" filled="f" stroked="t" strokeweight=".474641pt" strokecolor="#383838">
                <v:path arrowok="t"/>
              </v:shape>
            </v:group>
            <v:group style="position:absolute;left:6085;top:11527;width:3104;height:2" coordorigin="6085,11527" coordsize="3104,2">
              <v:shape style="position:absolute;left:6085;top:11527;width:3104;height:2" coordorigin="6085,11527" coordsize="3104,0" path="m6085,11527l9189,11527e" filled="f" stroked="t" strokeweight=".711962pt" strokecolor="#5B5B5B">
                <v:path arrowok="t"/>
              </v:shape>
            </v:group>
            <v:group style="position:absolute;left:9132;top:11525;width:147;height:2" coordorigin="9132,11525" coordsize="147,2">
              <v:shape style="position:absolute;left:9132;top:11525;width:147;height:2" coordorigin="9132,11525" coordsize="147,0" path="m9132,11525l9279,11525e" filled="f" stroked="t" strokeweight=".474641pt" strokecolor="#3B3B3B">
                <v:path arrowok="t"/>
              </v:shape>
            </v:group>
            <v:group style="position:absolute;left:9222;top:11525;width:2454;height:2" coordorigin="9222,11525" coordsize="2454,2">
              <v:shape style="position:absolute;left:9222;top:11525;width:2454;height:2" coordorigin="9222,11525" coordsize="2454,0" path="m9222,11525l11676,11525e" filled="f" stroked="t" strokeweight=".711962pt" strokecolor="#606060">
                <v:path arrowok="t"/>
              </v:shape>
            </v:group>
            <v:group style="position:absolute;left:1035;top:11525;width:2;height:277" coordorigin="1035,11525" coordsize="2,277">
              <v:shape style="position:absolute;left:1035;top:11525;width:2;height:277" coordorigin="1035,11525" coordsize="0,277" path="m1035,11802l1035,11525e" filled="f" stroked="t" strokeweight=".711962pt" strokecolor="#3B3B3B">
                <v:path arrowok="t"/>
              </v:shape>
            </v:group>
            <v:group style="position:absolute;left:318;top:11775;width:5316;height:2" coordorigin="318,11775" coordsize="5316,2">
              <v:shape style="position:absolute;left:318;top:11775;width:5316;height:2" coordorigin="318,11775" coordsize="5316,0" path="m318,11775l5634,11775e" filled="f" stroked="t" strokeweight=".711962pt" strokecolor="#575757">
                <v:path arrowok="t"/>
              </v:shape>
            </v:group>
            <v:group style="position:absolute;left:1600;top:11525;width:2;height:764" coordorigin="1600,11525" coordsize="2,764">
              <v:shape style="position:absolute;left:1600;top:11525;width:2;height:764" coordorigin="1600,11525" coordsize="0,764" path="m1600,12289l1600,11525e" filled="f" stroked="t" strokeweight=".711962pt" strokecolor="#484848">
                <v:path arrowok="t"/>
              </v:shape>
            </v:group>
            <v:group style="position:absolute;left:5577;top:11773;width:252;height:2" coordorigin="5577,11773" coordsize="252,2">
              <v:shape style="position:absolute;left:5577;top:11773;width:252;height:2" coordorigin="5577,11773" coordsize="252,0" path="m5577,11773l5829,11773e" filled="f" stroked="t" strokeweight=".474641pt" strokecolor="#3B3B3B">
                <v:path arrowok="t"/>
              </v:shape>
            </v:group>
            <v:group style="position:absolute;left:5772;top:11773;width:845;height:2" coordorigin="5772,11773" coordsize="845,2">
              <v:shape style="position:absolute;left:5772;top:11773;width:845;height:2" coordorigin="5772,11773" coordsize="845,0" path="m5772,11773l6616,11773e" filled="f" stroked="t" strokeweight=".711962pt" strokecolor="#545454">
                <v:path arrowok="t"/>
              </v:shape>
            </v:group>
            <v:group style="position:absolute;left:6560;top:11773;width:437;height:2" coordorigin="6560,11773" coordsize="437,2">
              <v:shape style="position:absolute;left:6560;top:11773;width:437;height:2" coordorigin="6560,11773" coordsize="437,0" path="m6560,11773l6996,11773e" filled="f" stroked="t" strokeweight=".474641pt" strokecolor="#2F2F2F">
                <v:path arrowok="t"/>
              </v:shape>
            </v:group>
            <v:group style="position:absolute;left:6939;top:11773;width:4742;height:2" coordorigin="6939,11773" coordsize="4742,2">
              <v:shape style="position:absolute;left:6939;top:11773;width:4742;height:2" coordorigin="6939,11773" coordsize="4742,0" path="m6939,11773l11681,11773e" filled="f" stroked="t" strokeweight=".711962pt" strokecolor="#606060">
                <v:path arrowok="t"/>
              </v:shape>
            </v:group>
            <v:group style="position:absolute;left:7421;top:11515;width:2;height:2473" coordorigin="7421,11515" coordsize="2,2473">
              <v:shape style="position:absolute;left:7421;top:11515;width:2;height:2473" coordorigin="7421,11515" coordsize="0,2473" path="m7421,13988l7421,11515e" filled="f" stroked="t" strokeweight=".711962pt" strokecolor="#4F4F4F">
                <v:path arrowok="t"/>
              </v:shape>
            </v:group>
            <v:group style="position:absolute;left:1037;top:11525;width:2;height:4602" coordorigin="1037,11525" coordsize="2,4602">
              <v:shape style="position:absolute;left:1037;top:11525;width:2;height:4602" coordorigin="1037,11525" coordsize="0,4602" path="m1037,16127l1037,11525e" filled="f" stroked="t" strokeweight=".711962pt" strokecolor="#606060">
                <v:path arrowok="t"/>
              </v:shape>
            </v:group>
            <v:group style="position:absolute;left:2202;top:11730;width:2;height:559" coordorigin="2202,11730" coordsize="2,559">
              <v:shape style="position:absolute;left:2202;top:11730;width:2;height:559" coordorigin="2202,11730" coordsize="0,559" path="m2202,12289l2202,11730e" filled="f" stroked="t" strokeweight=".711962pt" strokecolor="#676767">
                <v:path arrowok="t"/>
              </v:shape>
            </v:group>
            <v:group style="position:absolute;left:328;top:12231;width:2;height:258" coordorigin="328,12231" coordsize="2,258">
              <v:shape style="position:absolute;left:328;top:12231;width:2;height:258" coordorigin="328,12231" coordsize="0,258" path="m328,12489l328,12231e" filled="f" stroked="t" strokeweight=".474641pt" strokecolor="#1F1F1F">
                <v:path arrowok="t"/>
              </v:shape>
            </v:group>
            <v:group style="position:absolute;left:1600;top:12231;width:2;height:258" coordorigin="1600,12231" coordsize="2,258">
              <v:shape style="position:absolute;left:1600;top:12231;width:2;height:258" coordorigin="1600,12231" coordsize="0,258" path="m1600,12489l1600,12231e" filled="f" stroked="t" strokeweight=".474641pt" strokecolor="#232323">
                <v:path arrowok="t"/>
              </v:shape>
            </v:group>
            <v:group style="position:absolute;left:2205;top:12231;width:2;height:835" coordorigin="2205,12231" coordsize="2,835">
              <v:shape style="position:absolute;left:2205;top:12231;width:2;height:835" coordorigin="2205,12231" coordsize="0,835" path="m2205,13067l2205,12231e" filled="f" stroked="t" strokeweight=".474641pt" strokecolor="#4F4F4F">
                <v:path arrowok="t"/>
              </v:shape>
            </v:group>
            <v:group style="position:absolute;left:3527;top:12480;width:2;height:72" coordorigin="3527,12480" coordsize="2,72">
              <v:shape style="position:absolute;left:3527;top:12480;width:2;height:72" coordorigin="3527,12480" coordsize="0,72" path="m3527,12551l3527,12480e" filled="f" stroked="t" strokeweight="1.661244pt" strokecolor="#6777BF">
                <v:path arrowok="t"/>
              </v:shape>
            </v:group>
            <v:group style="position:absolute;left:11671;top:12432;width:2;height:119" coordorigin="11671,12432" coordsize="2,119">
              <v:shape style="position:absolute;left:11671;top:12432;width:2;height:119" coordorigin="11671,12432" coordsize="0,119" path="m11671,12551l11671,12432e" filled="f" stroked="t" strokeweight=".474641pt" strokecolor="#444444">
                <v:path arrowok="t"/>
              </v:shape>
            </v:group>
            <v:group style="position:absolute;left:1035;top:12494;width:2;height:573" coordorigin="1035,12494" coordsize="2,573">
              <v:shape style="position:absolute;left:1035;top:12494;width:2;height:573" coordorigin="1035,12494" coordsize="0,573" path="m1035,13067l1035,12494e" filled="f" stroked="t" strokeweight=".711962pt" strokecolor="#484848">
                <v:path arrowok="t"/>
              </v:shape>
            </v:group>
            <v:group style="position:absolute;left:1597;top:12432;width:2;height:201" coordorigin="1597,12432" coordsize="2,201">
              <v:shape style="position:absolute;left:1597;top:12432;width:2;height:201" coordorigin="1597,12432" coordsize="0,201" path="m1597,12632l1597,12432e" filled="f" stroked="t" strokeweight=".474641pt" strokecolor="#3F3F3F">
                <v:path arrowok="t"/>
              </v:shape>
            </v:group>
            <v:group style="position:absolute;left:3531;top:12494;width:2;height:220" coordorigin="3531,12494" coordsize="2,220">
              <v:shape style="position:absolute;left:3531;top:12494;width:2;height:220" coordorigin="3531,12494" coordsize="0,220" path="m3531,12714l3531,12494e" filled="f" stroked="t" strokeweight="2.373206pt" strokecolor="#5764AC">
                <v:path arrowok="t"/>
              </v:shape>
            </v:group>
            <v:group style="position:absolute;left:1600;top:12537;width:2;height:773" coordorigin="1600,12537" coordsize="2,773">
              <v:shape style="position:absolute;left:1600;top:12537;width:2;height:773" coordorigin="1600,12537" coordsize="0,773" path="m1600,13310l1600,12537e" filled="f" stroked="t" strokeweight=".949282pt" strokecolor="#575757">
                <v:path arrowok="t"/>
              </v:shape>
            </v:group>
            <v:group style="position:absolute;left:2205;top:12924;width:2;height:602" coordorigin="2205,12924" coordsize="2,602">
              <v:shape style="position:absolute;left:2205;top:12924;width:2;height:602" coordorigin="2205,12924" coordsize="0,602" path="m2205,13525l2205,12924e" filled="f" stroked="t" strokeweight=".949282pt" strokecolor="#6B6B6B">
                <v:path arrowok="t"/>
              </v:shape>
            </v:group>
            <v:group style="position:absolute;left:328;top:13253;width:2;height:272" coordorigin="328,13253" coordsize="2,272">
              <v:shape style="position:absolute;left:328;top:13253;width:2;height:272" coordorigin="328,13253" coordsize="0,272" path="m328,13525l328,13253e" filled="f" stroked="t" strokeweight=".474641pt" strokecolor="#2B2B2B">
                <v:path arrowok="t"/>
              </v:shape>
            </v:group>
            <v:group style="position:absolute;left:1600;top:13253;width:2;height:272" coordorigin="1600,13253" coordsize="2,272">
              <v:shape style="position:absolute;left:1600;top:13253;width:2;height:272" coordorigin="1600,13253" coordsize="0,272" path="m1600,13525l1600,13253e" filled="f" stroked="t" strokeweight=".474641pt" strokecolor="#1C1C1C">
                <v:path arrowok="t"/>
              </v:shape>
            </v:group>
            <v:group style="position:absolute;left:11674;top:13253;width:2;height:272" coordorigin="11674,13253" coordsize="2,272">
              <v:shape style="position:absolute;left:11674;top:13253;width:2;height:272" coordorigin="11674,13253" coordsize="0,272" path="m11674,13525l11674,13253e" filled="f" stroked="t" strokeweight=".711962pt" strokecolor="#4F4F4F">
                <v:path arrowok="t"/>
              </v:shape>
            </v:group>
            <v:group style="position:absolute;left:1039;top:13468;width:2;height:253" coordorigin="1039,13468" coordsize="2,253">
              <v:shape style="position:absolute;left:1039;top:13468;width:2;height:253" coordorigin="1039,13468" coordsize="0,253" path="m1039,13721l1039,13468e" filled="f" stroked="t" strokeweight=".474641pt" strokecolor="#4B4B4B">
                <v:path arrowok="t"/>
              </v:shape>
            </v:group>
            <v:group style="position:absolute;left:1600;top:13468;width:2;height:253" coordorigin="1600,13468" coordsize="2,253">
              <v:shape style="position:absolute;left:1600;top:13468;width:2;height:253" coordorigin="1600,13468" coordsize="0,253" path="m1600,13721l1600,13468e" filled="f" stroked="t" strokeweight=".474641pt" strokecolor="#2F2F2F">
                <v:path arrowok="t"/>
              </v:shape>
            </v:group>
            <v:group style="position:absolute;left:330;top:13616;width:2;height:220" coordorigin="330,13616" coordsize="2,220">
              <v:shape style="position:absolute;left:330;top:13616;width:2;height:220" coordorigin="330,13616" coordsize="0,220" path="m330,13835l330,13616e" filled="f" stroked="t" strokeweight=".949282pt" strokecolor="#676767">
                <v:path arrowok="t"/>
              </v:shape>
            </v:group>
            <v:group style="position:absolute;left:1602;top:13664;width:2;height:969" coordorigin="1602,13664" coordsize="2,969">
              <v:shape style="position:absolute;left:1602;top:13664;width:2;height:969" coordorigin="1602,13664" coordsize="0,969" path="m1602,14633l1602,13664e" filled="f" stroked="t" strokeweight=".711962pt" strokecolor="#545454">
                <v:path arrowok="t"/>
              </v:shape>
            </v:group>
            <v:group style="position:absolute;left:2205;top:13468;width:2;height:530" coordorigin="2205,13468" coordsize="2,530">
              <v:shape style="position:absolute;left:2205;top:13468;width:2;height:530" coordorigin="2205,13468" coordsize="0,530" path="m2205,13998l2205,13468e" filled="f" stroked="t" strokeweight=".474641pt" strokecolor="#444444">
                <v:path arrowok="t"/>
              </v:shape>
            </v:group>
            <v:group style="position:absolute;left:318;top:13931;width:1889;height:2" coordorigin="318,13931" coordsize="1889,2">
              <v:shape style="position:absolute;left:318;top:13931;width:1889;height:2" coordorigin="318,13931" coordsize="1889,0" path="m318,13931l2207,13931e" filled="f" stroked="t" strokeweight=".711962pt" strokecolor="#606060">
                <v:path arrowok="t"/>
              </v:shape>
            </v:group>
            <v:group style="position:absolute;left:7423;top:13931;width:2;height:220" coordorigin="7423,13931" coordsize="2,220">
              <v:shape style="position:absolute;left:7423;top:13931;width:2;height:220" coordorigin="7423,13931" coordsize="0,220" path="m7423,14151l7423,13931e" filled="f" stroked="t" strokeweight=".474641pt" strokecolor="#282828">
                <v:path arrowok="t"/>
              </v:shape>
            </v:group>
            <v:group style="position:absolute;left:2205;top:13926;width:2;height:707" coordorigin="2205,13926" coordsize="2,707">
              <v:shape style="position:absolute;left:2205;top:13926;width:2;height:707" coordorigin="2205,13926" coordsize="0,707" path="m2205,14633l2205,13926e" filled="f" stroked="t" strokeweight=".949282pt" strokecolor="#6B6B6B">
                <v:path arrowok="t"/>
              </v:shape>
            </v:group>
            <v:group style="position:absolute;left:3655;top:14122;width:2;height:482" coordorigin="3655,14122" coordsize="2,482">
              <v:shape style="position:absolute;left:3655;top:14122;width:2;height:482" coordorigin="3655,14122" coordsize="0,482" path="m3655,14604l3655,14122e" filled="f" stroked="t" strokeweight=".711962pt" strokecolor="#3F54A3">
                <v:path arrowok="t"/>
              </v:shape>
            </v:group>
            <v:group style="position:absolute;left:7423;top:14093;width:2;height:539" coordorigin="7423,14093" coordsize="2,539">
              <v:shape style="position:absolute;left:7423;top:14093;width:2;height:539" coordorigin="7423,14093" coordsize="0,539" path="m7423,14633l7423,14093e" filled="f" stroked="t" strokeweight=".711962pt" strokecolor="#575757">
                <v:path arrowok="t"/>
              </v:shape>
            </v:group>
            <v:group style="position:absolute;left:11674;top:14093;width:2;height:716" coordorigin="11674,14093" coordsize="2,716">
              <v:shape style="position:absolute;left:11674;top:14093;width:2;height:716" coordorigin="11674,14093" coordsize="0,716" path="m11674,14809l11674,14093e" filled="f" stroked="t" strokeweight=".711962pt" strokecolor="#4F4F4F">
                <v:path arrowok="t"/>
              </v:shape>
            </v:group>
            <v:group style="position:absolute;left:328;top:14575;width:2;height:234" coordorigin="328,14575" coordsize="2,234">
              <v:shape style="position:absolute;left:328;top:14575;width:2;height:234" coordorigin="328,14575" coordsize="0,234" path="m328,14809l328,14575e" filled="f" stroked="t" strokeweight=".474641pt" strokecolor="#232323">
                <v:path arrowok="t"/>
              </v:shape>
            </v:group>
            <v:group style="position:absolute;left:1039;top:14575;width:2;height:234" coordorigin="1039,14575" coordsize="2,234">
              <v:shape style="position:absolute;left:1039;top:14575;width:2;height:234" coordorigin="1039,14575" coordsize="0,234" path="m1039,14809l1039,14575e" filled="f" stroked="t" strokeweight=".474641pt" strokecolor="#383838">
                <v:path arrowok="t"/>
              </v:shape>
            </v:group>
            <v:group style="position:absolute;left:1600;top:14575;width:2;height:234" coordorigin="1600,14575" coordsize="2,234">
              <v:shape style="position:absolute;left:1600;top:14575;width:2;height:234" coordorigin="1600,14575" coordsize="0,234" path="m1600,14809l1600,14575e" filled="f" stroked="t" strokeweight=".474641pt" strokecolor="#181818">
                <v:path arrowok="t"/>
              </v:shape>
            </v:group>
            <v:group style="position:absolute;left:2207;top:14575;width:2;height:506" coordorigin="2207,14575" coordsize="2,506">
              <v:shape style="position:absolute;left:2207;top:14575;width:2;height:506" coordorigin="2207,14575" coordsize="0,506" path="m2207,15081l2207,14575e" filled="f" stroked="t" strokeweight=".474641pt" strokecolor="#484848">
                <v:path arrowok="t"/>
              </v:shape>
            </v:group>
            <v:group style="position:absolute;left:7423;top:14575;width:2;height:234" coordorigin="7423,14575" coordsize="2,234">
              <v:shape style="position:absolute;left:7423;top:14575;width:2;height:234" coordorigin="7423,14575" coordsize="0,234" path="m7423,14809l7423,14575e" filled="f" stroked="t" strokeweight=".711962pt" strokecolor="#444444">
                <v:path arrowok="t"/>
              </v:shape>
            </v:group>
            <v:group style="position:absolute;left:1039;top:14752;width:2;height:329" coordorigin="1039,14752" coordsize="2,329">
              <v:shape style="position:absolute;left:1039;top:14752;width:2;height:329" coordorigin="1039,14752" coordsize="0,329" path="m1039,15081l1039,14752e" filled="f" stroked="t" strokeweight=".474641pt" strokecolor="#545454">
                <v:path arrowok="t"/>
              </v:shape>
            </v:group>
            <v:group style="position:absolute;left:1602;top:14752;width:2;height:845" coordorigin="1602,14752" coordsize="2,845">
              <v:shape style="position:absolute;left:1602;top:14752;width:2;height:845" coordorigin="1602,14752" coordsize="0,845" path="m1602,15597l1602,14752e" filled="f" stroked="t" strokeweight=".949282pt" strokecolor="#575757">
                <v:path arrowok="t"/>
              </v:shape>
            </v:group>
            <v:group style="position:absolute;left:7428;top:14752;width:2;height:329" coordorigin="7428,14752" coordsize="2,329">
              <v:shape style="position:absolute;left:7428;top:14752;width:2;height:329" coordorigin="7428,14752" coordsize="0,329" path="m7428,15081l7428,14752e" filled="f" stroked="t" strokeweight=".474641pt" strokecolor="#3F3F3F">
                <v:path arrowok="t"/>
              </v:shape>
            </v:group>
            <v:group style="position:absolute;left:11674;top:14509;width:2;height:711" coordorigin="11674,14509" coordsize="2,711">
              <v:shape style="position:absolute;left:11674;top:14509;width:2;height:711" coordorigin="11674,14509" coordsize="0,711" path="m11674,15220l11674,14509e" filled="f" stroked="t" strokeweight=".949282pt" strokecolor="#646464">
                <v:path arrowok="t"/>
              </v:shape>
            </v:group>
            <v:group style="position:absolute;left:7428;top:15010;width:2;height:1117" coordorigin="7428,15010" coordsize="2,1117">
              <v:shape style="position:absolute;left:7428;top:15010;width:2;height:1117" coordorigin="7428,15010" coordsize="0,1117" path="m7428,16127l7428,15010e" filled="f" stroked="t" strokeweight=".711962pt" strokecolor="#575757">
                <v:path arrowok="t"/>
              </v:shape>
            </v:group>
            <v:group style="position:absolute;left:323;top:16120;width:11358;height:2" coordorigin="323,16120" coordsize="11358,2">
              <v:shape style="position:absolute;left:323;top:16120;width:11358;height:2" coordorigin="323,16120" coordsize="11358,0" path="m323,16120l11681,16120e" filled="f" stroked="t" strokeweight=".711962pt" strokecolor="#5B5B5B">
                <v:path arrowok="t"/>
              </v:shape>
            </v:group>
            <v:group style="position:absolute;left:1602;top:15363;width:2;height:759" coordorigin="1602,15363" coordsize="2,759">
              <v:shape style="position:absolute;left:1602;top:15363;width:2;height:759" coordorigin="1602,15363" coordsize="0,759" path="m1602,16122l1602,15363e" filled="f" stroked="t" strokeweight=".474641pt" strokecolor="#3F3F3F">
                <v:path arrowok="t"/>
              </v:shape>
            </v:group>
            <v:group style="position:absolute;left:1552;top:16117;width:674;height:2" coordorigin="1552,16117" coordsize="674,2">
              <v:shape style="position:absolute;left:1552;top:16117;width:674;height:2" coordorigin="1552,16117" coordsize="674,0" path="m1552,16117l2226,16117e" filled="f" stroked="t" strokeweight=".474641pt" strokecolor="#4B4B4B">
                <v:path arrowok="t"/>
              </v:shape>
            </v:group>
            <v:group style="position:absolute;left:2205;top:14986;width:2;height:1141" coordorigin="2205,14986" coordsize="2,1141">
              <v:shape style="position:absolute;left:2205;top:14986;width:2;height:1141" coordorigin="2205,14986" coordsize="0,1141" path="m2205,16127l2205,14986e" filled="f" stroked="t" strokeweight=".711962pt" strokecolor="#6B6B6B">
                <v:path arrowok="t"/>
              </v:shape>
            </v:group>
            <v:group style="position:absolute;left:5577;top:16117;width:252;height:2" coordorigin="5577,16117" coordsize="252,2">
              <v:shape style="position:absolute;left:5577;top:16117;width:252;height:2" coordorigin="5577,16117" coordsize="252,0" path="m5577,16117l5829,16117e" filled="f" stroked="t" strokeweight=".474641pt" strokecolor="#3F3F3F">
                <v:path arrowok="t"/>
              </v:shape>
            </v:group>
            <v:group style="position:absolute;left:9132;top:16117;width:147;height:2" coordorigin="9132,16117" coordsize="147,2">
              <v:shape style="position:absolute;left:9132;top:16117;width:147;height:2" coordorigin="9132,16117" coordsize="147,0" path="m9132,16117l9279,16117e" filled="f" stroked="t" strokeweight=".474641pt" strokecolor="#3B3B3B">
                <v:path arrowok="t"/>
              </v:shape>
            </v:group>
            <v:group style="position:absolute;left:11674;top:15363;width:2;height:764" coordorigin="11674,15363" coordsize="2,764">
              <v:shape style="position:absolute;left:11674;top:15363;width:2;height:764" coordorigin="11674,15363" coordsize="0,764" path="m11674,16127l11674,15363e" filled="f" stroked="t" strokeweight=".474641pt" strokecolor="#4F4F4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7"/>
          <w:szCs w:val="37"/>
          <w:color w:val="595959"/>
          <w:spacing w:val="0"/>
          <w:w w:val="140"/>
          <w:position w:val="-6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2315" w:right="-20"/>
        <w:jc w:val="left"/>
        <w:tabs>
          <w:tab w:pos="83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595959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40"/>
          <w:szCs w:val="40"/>
          <w:color w:val="5959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59595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63"/>
          <w:position w:val="-7"/>
        </w:rPr>
        <w:t>·,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63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4"/>
          <w:w w:val="63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A8C8C"/>
          <w:spacing w:val="4"/>
          <w:w w:val="217"/>
          <w:position w:val="-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0"/>
          <w:w w:val="74"/>
          <w:position w:val="-7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5"/>
          <w:position w:val="-7"/>
        </w:rPr>
        <w:t>ırr-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85"/>
          <w:position w:val="-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7797B"/>
          <w:spacing w:val="0"/>
          <w:w w:val="198"/>
          <w:position w:val="-7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77797B"/>
          <w:spacing w:val="-1"/>
          <w:w w:val="198"/>
          <w:position w:val="-7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84"/>
          <w:position w:val="-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83"/>
          <w:position w:val="-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-3"/>
          <w:w w:val="186"/>
          <w:position w:val="-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4"/>
          <w:w w:val="142"/>
          <w:position w:val="-7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77797B"/>
          <w:spacing w:val="0"/>
          <w:w w:val="118"/>
          <w:position w:val="-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77797B"/>
          <w:spacing w:val="-10"/>
          <w:w w:val="10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67696B"/>
          <w:spacing w:val="0"/>
          <w:w w:val="77"/>
          <w:position w:val="-7"/>
        </w:rPr>
        <w:t>A</w:t>
      </w:r>
      <w:r>
        <w:rPr>
          <w:rFonts w:ascii="Arial" w:hAnsi="Arial" w:cs="Arial" w:eastAsia="Arial"/>
          <w:sz w:val="20"/>
          <w:szCs w:val="20"/>
          <w:color w:val="67696B"/>
          <w:spacing w:val="1"/>
          <w:w w:val="78"/>
          <w:position w:val="-7"/>
        </w:rPr>
        <w:t>c</w:t>
      </w:r>
      <w:r>
        <w:rPr>
          <w:rFonts w:ascii="Arial" w:hAnsi="Arial" w:cs="Arial" w:eastAsia="Arial"/>
          <w:sz w:val="20"/>
          <w:szCs w:val="20"/>
          <w:color w:val="8A8C8C"/>
          <w:spacing w:val="-18"/>
          <w:w w:val="85"/>
          <w:position w:val="-7"/>
        </w:rPr>
        <w:t>u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133"/>
          <w:position w:val="-7"/>
        </w:rPr>
        <w:t>,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2267" w:right="-20"/>
        <w:jc w:val="left"/>
        <w:tabs>
          <w:tab w:pos="4640" w:val="left"/>
          <w:tab w:pos="83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7"/>
          <w:position w:val="2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87"/>
          <w:position w:val="2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0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iye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9"/>
          <w:position w:val="2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19"/>
          <w:position w:val="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5"/>
          <w:w w:val="119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2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lge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>Öme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8"/>
          <w:position w:val="5"/>
        </w:rPr>
        <w:t>ERTOSUN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-43"/>
          <w:w w:val="92"/>
          <w:position w:val="-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99C9C"/>
          <w:spacing w:val="-21"/>
          <w:w w:val="130"/>
          <w:position w:val="-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6"/>
          <w:w w:val="44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99C9C"/>
          <w:spacing w:val="0"/>
          <w:w w:val="46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999C9C"/>
          <w:spacing w:val="-6"/>
          <w:w w:val="46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0"/>
          <w:w w:val="66"/>
          <w:position w:val="-2"/>
        </w:rPr>
        <w:t>Aôdıoı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-15"/>
          <w:w w:val="67"/>
          <w:position w:val="-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3"/>
          <w:position w:val="-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8A8C8C"/>
          <w:spacing w:val="-23"/>
          <w:w w:val="112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999C9C"/>
          <w:spacing w:val="0"/>
          <w:w w:val="66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99C9C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7BA0"/>
          <w:spacing w:val="-1"/>
          <w:w w:val="198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59607C"/>
          <w:spacing w:val="-6"/>
          <w:w w:val="93"/>
          <w:position w:val="-2"/>
        </w:rPr>
        <w:t>w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56"/>
          <w:position w:val="-2"/>
        </w:rPr>
        <w:t>v</w:t>
      </w:r>
      <w:r>
        <w:rPr>
          <w:rFonts w:ascii="Arial" w:hAnsi="Arial" w:cs="Arial" w:eastAsia="Arial"/>
          <w:sz w:val="20"/>
          <w:szCs w:val="20"/>
          <w:color w:val="484949"/>
          <w:spacing w:val="-25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55"/>
          <w:position w:val="-2"/>
        </w:rPr>
        <w:t>ı</w:t>
      </w:r>
      <w:r>
        <w:rPr>
          <w:rFonts w:ascii="Arial" w:hAnsi="Arial" w:cs="Arial" w:eastAsia="Arial"/>
          <w:sz w:val="20"/>
          <w:szCs w:val="20"/>
          <w:color w:val="484949"/>
          <w:spacing w:val="-25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55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484949"/>
          <w:spacing w:val="-4"/>
          <w:w w:val="55"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67696B"/>
          <w:spacing w:val="-27"/>
          <w:w w:val="79"/>
          <w:position w:val="-2"/>
        </w:rPr>
        <w:t>u</w:t>
      </w:r>
      <w:r>
        <w:rPr>
          <w:rFonts w:ascii="Arial" w:hAnsi="Arial" w:cs="Arial" w:eastAsia="Arial"/>
          <w:sz w:val="20"/>
          <w:szCs w:val="20"/>
          <w:color w:val="AAAAAA"/>
          <w:spacing w:val="-63"/>
          <w:w w:val="95"/>
          <w:position w:val="-2"/>
        </w:rPr>
        <w:t>·</w:t>
      </w:r>
      <w:r>
        <w:rPr>
          <w:rFonts w:ascii="Arial" w:hAnsi="Arial" w:cs="Arial" w:eastAsia="Arial"/>
          <w:sz w:val="20"/>
          <w:szCs w:val="20"/>
          <w:color w:val="67696B"/>
          <w:spacing w:val="-30"/>
          <w:w w:val="85"/>
          <w:position w:val="-2"/>
        </w:rPr>
        <w:t>\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76"/>
          <w:position w:val="-2"/>
        </w:rPr>
        <w:t>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224" w:right="-20"/>
        <w:jc w:val="left"/>
        <w:tabs>
          <w:tab w:pos="5040" w:val="left"/>
          <w:tab w:pos="8640" w:val="left"/>
          <w:tab w:pos="91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925354pt;margin-top:6.425202pt;width:27.792736pt;height:14.5pt;mso-position-horizontal-relative:page;mso-position-vertical-relative:paragraph;z-index:-15289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tabs>
                      <w:tab w:pos="280" w:val="left"/>
                    </w:tabs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BABABA"/>
                      <w:spacing w:val="0"/>
                      <w:w w:val="51"/>
                    </w:rPr>
                    <w:t>..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ABAB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ABAB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8A8C8C"/>
                      <w:spacing w:val="0"/>
                      <w:w w:val="200"/>
                      <w:position w:val="1"/>
                    </w:rPr>
                    <w:t>lj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8A8C8C"/>
                      <w:spacing w:val="3"/>
                      <w:w w:val="2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AAAAAA"/>
                      <w:spacing w:val="0"/>
                      <w:w w:val="200"/>
                      <w:position w:val="1"/>
                    </w:rPr>
                    <w:t>;,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823944pt;margin-top:3.359456pt;width:68.150718pt;height:6.5pt;mso-position-horizontal-relative:page;mso-position-vertical-relative:paragraph;z-index:-15287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tabs>
                      <w:tab w:pos="960" w:val="left"/>
                      <w:tab w:pos="1260" w:val="left"/>
                    </w:tabs>
                    <w:rPr>
                      <w:rFonts w:ascii="Arial" w:hAnsi="Arial" w:cs="Arial" w:eastAsia="Arial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999C9C"/>
                      <w:spacing w:val="0"/>
                      <w:w w:val="129"/>
                    </w:rPr>
                    <w:t>··'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99C9C"/>
                      <w:spacing w:val="0"/>
                      <w:w w:val="129"/>
                    </w:rPr>
                    <w:t>  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999C9C"/>
                      <w:spacing w:val="2"/>
                      <w:w w:val="129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595959"/>
                      <w:spacing w:val="0"/>
                      <w:w w:val="100"/>
                    </w:rPr>
                    <w:t>•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595959"/>
                      <w:spacing w:val="0"/>
                      <w:w w:val="100"/>
                    </w:rPr>
                    <w:t>  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595959"/>
                      <w:spacing w:val="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67696B"/>
                      <w:spacing w:val="0"/>
                      <w:w w:val="190"/>
                      <w:i/>
                    </w:rPr>
                    <w:t>'}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67696B"/>
                      <w:spacing w:val="-5"/>
                      <w:w w:val="19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67696B"/>
                      <w:spacing w:val="0"/>
                      <w:w w:val="100"/>
                    </w:rPr>
                    <w:t>f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67696B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67696B"/>
                      <w:spacing w:val="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A8C8C"/>
                      <w:spacing w:val="0"/>
                      <w:w w:val="77"/>
                    </w:rPr>
                    <w:t>·i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A8C8C"/>
                      <w:spacing w:val="-7"/>
                      <w:w w:val="7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2F2F2F"/>
                      <w:spacing w:val="0"/>
                      <w:w w:val="77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2F2F2F"/>
                      <w:spacing w:val="-17"/>
                      <w:w w:val="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2F2F2F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2F2F2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AAAAAA"/>
                      <w:spacing w:val="0"/>
                      <w:w w:val="100"/>
                      <w:b/>
                      <w:bCs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AAAAAA"/>
                      <w:spacing w:val="-28"/>
                      <w:w w:val="100"/>
                      <w:b/>
                      <w:bCs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AAAAAA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AAAAAA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BABABA"/>
                      <w:spacing w:val="0"/>
                      <w:w w:val="139"/>
                      <w:b/>
                      <w:bCs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3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1"/>
        </w:rPr>
        <w:t>Grupla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5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2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6"/>
          <w:szCs w:val="6"/>
          <w:color w:val="77797B"/>
          <w:spacing w:val="0"/>
          <w:w w:val="238"/>
          <w:position w:val="8"/>
        </w:rPr>
        <w:t>,..</w:t>
      </w:r>
      <w:r>
        <w:rPr>
          <w:rFonts w:ascii="Arial" w:hAnsi="Arial" w:cs="Arial" w:eastAsia="Arial"/>
          <w:sz w:val="6"/>
          <w:szCs w:val="6"/>
          <w:color w:val="77797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6"/>
          <w:szCs w:val="6"/>
          <w:color w:val="77797B"/>
          <w:spacing w:val="0"/>
          <w:w w:val="100"/>
          <w:position w:val="8"/>
        </w:rPr>
      </w:r>
      <w:r>
        <w:rPr>
          <w:rFonts w:ascii="Arial" w:hAnsi="Arial" w:cs="Arial" w:eastAsia="Arial"/>
          <w:sz w:val="6"/>
          <w:szCs w:val="6"/>
          <w:color w:val="484949"/>
          <w:spacing w:val="0"/>
          <w:w w:val="129"/>
          <w:position w:val="8"/>
        </w:rPr>
        <w:t>f</w:t>
      </w:r>
      <w:r>
        <w:rPr>
          <w:rFonts w:ascii="Arial" w:hAnsi="Arial" w:cs="Arial" w:eastAsia="Arial"/>
          <w:sz w:val="6"/>
          <w:szCs w:val="6"/>
          <w:color w:val="484949"/>
          <w:spacing w:val="16"/>
          <w:w w:val="129"/>
          <w:position w:val="8"/>
        </w:rPr>
        <w:t> 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100"/>
          <w:position w:val="8"/>
        </w:rPr>
        <w:t>•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6"/>
          <w:szCs w:val="6"/>
          <w:color w:val="AAAAAA"/>
          <w:spacing w:val="15"/>
          <w:w w:val="100"/>
          <w:position w:val="8"/>
        </w:rPr>
        <w:t> </w:t>
      </w:r>
      <w:r>
        <w:rPr>
          <w:rFonts w:ascii="Arial" w:hAnsi="Arial" w:cs="Arial" w:eastAsia="Arial"/>
          <w:sz w:val="6"/>
          <w:szCs w:val="6"/>
          <w:color w:val="595959"/>
          <w:spacing w:val="0"/>
          <w:w w:val="274"/>
          <w:position w:val="8"/>
        </w:rPr>
        <w:t>...</w:t>
      </w:r>
      <w:r>
        <w:rPr>
          <w:rFonts w:ascii="Arial" w:hAnsi="Arial" w:cs="Arial" w:eastAsia="Arial"/>
          <w:sz w:val="6"/>
          <w:szCs w:val="6"/>
          <w:color w:val="595959"/>
          <w:spacing w:val="-36"/>
          <w:w w:val="274"/>
          <w:position w:val="8"/>
        </w:rPr>
        <w:t> </w:t>
      </w:r>
      <w:r>
        <w:rPr>
          <w:rFonts w:ascii="Arial" w:hAnsi="Arial" w:cs="Arial" w:eastAsia="Arial"/>
          <w:sz w:val="6"/>
          <w:szCs w:val="6"/>
          <w:color w:val="595959"/>
          <w:spacing w:val="0"/>
          <w:w w:val="274"/>
          <w:position w:val="8"/>
        </w:rPr>
        <w:t>..</w:t>
      </w:r>
      <w:r>
        <w:rPr>
          <w:rFonts w:ascii="Arial" w:hAnsi="Arial" w:cs="Arial" w:eastAsia="Arial"/>
          <w:sz w:val="6"/>
          <w:szCs w:val="6"/>
          <w:color w:val="595959"/>
          <w:spacing w:val="0"/>
          <w:w w:val="274"/>
          <w:position w:val="8"/>
        </w:rPr>
        <w:t> </w:t>
      </w:r>
      <w:r>
        <w:rPr>
          <w:rFonts w:ascii="Arial" w:hAnsi="Arial" w:cs="Arial" w:eastAsia="Arial"/>
          <w:sz w:val="6"/>
          <w:szCs w:val="6"/>
          <w:color w:val="595959"/>
          <w:spacing w:val="43"/>
          <w:w w:val="274"/>
          <w:position w:val="8"/>
        </w:rPr>
        <w:t> </w:t>
      </w:r>
      <w:r>
        <w:rPr>
          <w:rFonts w:ascii="Arial" w:hAnsi="Arial" w:cs="Arial" w:eastAsia="Arial"/>
          <w:sz w:val="6"/>
          <w:szCs w:val="6"/>
          <w:color w:val="4D5993"/>
          <w:spacing w:val="0"/>
          <w:w w:val="274"/>
          <w:position w:val="8"/>
        </w:rPr>
        <w:t>-</w:t>
      </w:r>
      <w:r>
        <w:rPr>
          <w:rFonts w:ascii="Arial" w:hAnsi="Arial" w:cs="Arial" w:eastAsia="Arial"/>
          <w:sz w:val="6"/>
          <w:szCs w:val="6"/>
          <w:color w:val="4D5993"/>
          <w:spacing w:val="5"/>
          <w:w w:val="274"/>
          <w:position w:val="8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0"/>
          <w:w w:val="100"/>
          <w:b/>
          <w:bCs/>
          <w:position w:val="8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-5"/>
          <w:w w:val="100"/>
          <w:b/>
          <w:bCs/>
          <w:position w:val="8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7797B"/>
          <w:spacing w:val="0"/>
          <w:w w:val="233"/>
          <w:b/>
          <w:bCs/>
          <w:position w:val="8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830" w:lineRule="exact"/>
        <w:ind w:left="3354" w:right="-20"/>
        <w:jc w:val="left"/>
        <w:tabs>
          <w:tab w:pos="4880" w:val="left"/>
          <w:tab w:pos="944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2D346B"/>
          <w:spacing w:val="0"/>
          <w:w w:val="77"/>
          <w:position w:val="10"/>
        </w:rPr>
        <w:t>\</w:t>
      </w:r>
      <w:r>
        <w:rPr>
          <w:rFonts w:ascii="Times New Roman" w:hAnsi="Times New Roman" w:cs="Times New Roman" w:eastAsia="Times New Roman"/>
          <w:sz w:val="37"/>
          <w:szCs w:val="37"/>
          <w:color w:val="2D346B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2D346B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64"/>
          <w:szCs w:val="64"/>
          <w:color w:val="484949"/>
          <w:spacing w:val="0"/>
          <w:w w:val="170"/>
          <w:i/>
          <w:position w:val="-3"/>
        </w:rPr>
        <w:t>ff</w:t>
      </w:r>
      <w:r>
        <w:rPr>
          <w:rFonts w:ascii="Times New Roman" w:hAnsi="Times New Roman" w:cs="Times New Roman" w:eastAsia="Times New Roman"/>
          <w:sz w:val="64"/>
          <w:szCs w:val="64"/>
          <w:color w:val="484949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64"/>
          <w:szCs w:val="64"/>
          <w:color w:val="484949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37"/>
          <w:szCs w:val="37"/>
          <w:color w:val="AAAAAA"/>
          <w:spacing w:val="0"/>
          <w:w w:val="114"/>
          <w:position w:val="33"/>
        </w:rPr>
        <w:t>.</w:t>
      </w:r>
      <w:r>
        <w:rPr>
          <w:rFonts w:ascii="Arial" w:hAnsi="Arial" w:cs="Arial" w:eastAsia="Arial"/>
          <w:sz w:val="37"/>
          <w:szCs w:val="37"/>
          <w:color w:val="AAAAAA"/>
          <w:spacing w:val="-69"/>
          <w:w w:val="100"/>
          <w:position w:val="33"/>
        </w:rPr>
        <w:t> </w:t>
      </w:r>
      <w:r>
        <w:rPr>
          <w:rFonts w:ascii="Arial" w:hAnsi="Arial" w:cs="Arial" w:eastAsia="Arial"/>
          <w:sz w:val="7"/>
          <w:szCs w:val="7"/>
          <w:color w:val="AAAAAA"/>
          <w:spacing w:val="0"/>
          <w:w w:val="137"/>
          <w:position w:val="40"/>
        </w:rPr>
        <w:t>•</w:t>
      </w:r>
      <w:r>
        <w:rPr>
          <w:rFonts w:ascii="Arial" w:hAnsi="Arial" w:cs="Arial" w:eastAsia="Arial"/>
          <w:sz w:val="7"/>
          <w:szCs w:val="7"/>
          <w:color w:val="AAAAAA"/>
          <w:spacing w:val="-14"/>
          <w:w w:val="137"/>
          <w:position w:val="40"/>
        </w:rPr>
        <w:t> </w:t>
      </w:r>
      <w:r>
        <w:rPr>
          <w:rFonts w:ascii="Arial" w:hAnsi="Arial" w:cs="Arial" w:eastAsia="Arial"/>
          <w:sz w:val="7"/>
          <w:szCs w:val="7"/>
          <w:color w:val="AAAAAA"/>
          <w:spacing w:val="0"/>
          <w:w w:val="111"/>
          <w:position w:val="40"/>
        </w:rPr>
        <w:t>.</w:t>
      </w:r>
      <w:r>
        <w:rPr>
          <w:rFonts w:ascii="Arial" w:hAnsi="Arial" w:cs="Arial" w:eastAsia="Arial"/>
          <w:sz w:val="7"/>
          <w:szCs w:val="7"/>
          <w:color w:val="AAAAAA"/>
          <w:spacing w:val="0"/>
          <w:w w:val="107"/>
          <w:b/>
          <w:bCs/>
          <w:position w:val="40"/>
        </w:rPr>
        <w:t>l"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54" w:lineRule="auto"/>
        <w:ind w:left="126" w:right="5409" w:firstLine="2387"/>
        <w:jc w:val="left"/>
        <w:tabs>
          <w:tab w:pos="2500" w:val="left"/>
          <w:tab w:pos="3120" w:val="left"/>
          <w:tab w:pos="3520" w:val="left"/>
          <w:tab w:pos="5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7.892822pt;margin-top:-2.303163pt;width:29.870101pt;height:34.5pt;mso-position-horizontal-relative:page;mso-position-vertical-relative:paragraph;z-index:-15288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4"/>
                    <w:jc w:val="left"/>
                    <w:rPr>
                      <w:rFonts w:ascii="Arial" w:hAnsi="Arial" w:cs="Arial" w:eastAsia="Arial"/>
                      <w:sz w:val="69"/>
                      <w:szCs w:val="69"/>
                    </w:rPr>
                  </w:pPr>
                  <w:rPr/>
                  <w:r>
                    <w:rPr>
                      <w:rFonts w:ascii="Arial" w:hAnsi="Arial" w:cs="Arial" w:eastAsia="Arial"/>
                      <w:sz w:val="69"/>
                      <w:szCs w:val="69"/>
                      <w:color w:val="484949"/>
                      <w:w w:val="51"/>
                      <w:position w:val="-1"/>
                    </w:rPr>
                    <w:t>\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484949"/>
                      <w:w w:val="52"/>
                      <w:position w:val="-1"/>
                    </w:rPr>
                    <w:t>mir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67696B"/>
          <w:spacing w:val="0"/>
          <w:w w:val="100"/>
          <w:position w:val="-6"/>
        </w:rPr>
        <w:t>Abd</w:t>
      </w:r>
      <w:r>
        <w:rPr>
          <w:rFonts w:ascii="Arial" w:hAnsi="Arial" w:cs="Arial" w:eastAsia="Arial"/>
          <w:sz w:val="25"/>
          <w:szCs w:val="25"/>
          <w:color w:val="67696B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5"/>
          <w:szCs w:val="25"/>
          <w:color w:val="67696B"/>
          <w:spacing w:val="0"/>
          <w:w w:val="100"/>
          <w:position w:val="-6"/>
        </w:rPr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82"/>
          <w:position w:val="-6"/>
        </w:rPr>
        <w:t>r</w:t>
      </w:r>
      <w:r>
        <w:rPr>
          <w:rFonts w:ascii="Arial" w:hAnsi="Arial" w:cs="Arial" w:eastAsia="Arial"/>
          <w:sz w:val="25"/>
          <w:szCs w:val="25"/>
          <w:color w:val="595959"/>
          <w:spacing w:val="-126"/>
          <w:w w:val="182"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5"/>
          <w:szCs w:val="25"/>
          <w:color w:val="595959"/>
          <w:spacing w:val="0"/>
          <w:w w:val="182"/>
          <w:position w:val="-6"/>
        </w:rPr>
        <w:t>OPÇl</w:t>
      </w:r>
      <w:r>
        <w:rPr>
          <w:rFonts w:ascii="Arial" w:hAnsi="Arial" w:cs="Arial" w:eastAsia="Arial"/>
          <w:sz w:val="25"/>
          <w:szCs w:val="25"/>
          <w:color w:val="595959"/>
          <w:spacing w:val="-39"/>
          <w:w w:val="182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Fati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0"/>
        </w:rPr>
        <w:t>M.ÖKTEN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67696B"/>
          <w:spacing w:val="0"/>
          <w:w w:val="83"/>
          <w:position w:val="-17"/>
        </w:rPr>
        <w:t>l</w:t>
      </w:r>
      <w:r>
        <w:rPr>
          <w:rFonts w:ascii="Arial" w:hAnsi="Arial" w:cs="Arial" w:eastAsia="Arial"/>
          <w:sz w:val="42"/>
          <w:szCs w:val="42"/>
          <w:color w:val="67696B"/>
          <w:spacing w:val="-120"/>
          <w:w w:val="83"/>
          <w:position w:val="-17"/>
        </w:rPr>
        <w:t>•</w:t>
      </w:r>
      <w:r>
        <w:rPr>
          <w:rFonts w:ascii="Arial" w:hAnsi="Arial" w:cs="Arial" w:eastAsia="Arial"/>
          <w:sz w:val="42"/>
          <w:szCs w:val="42"/>
          <w:color w:val="484949"/>
          <w:spacing w:val="0"/>
          <w:w w:val="130"/>
          <w:position w:val="-17"/>
        </w:rPr>
        <w:t>erfi•</w:t>
      </w:r>
      <w:r>
        <w:rPr>
          <w:rFonts w:ascii="Arial" w:hAnsi="Arial" w:cs="Arial" w:eastAsia="Arial"/>
          <w:sz w:val="42"/>
          <w:szCs w:val="42"/>
          <w:color w:val="484949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42"/>
          <w:szCs w:val="42"/>
          <w:color w:val="484949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140"/>
        </w:sectPr>
      </w:pPr>
      <w:rPr/>
    </w:p>
    <w:p>
      <w:pPr>
        <w:spacing w:before="75" w:after="0" w:line="219" w:lineRule="auto"/>
        <w:ind w:left="561" w:right="-153" w:firstLine="-15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9"/>
          <w:szCs w:val="89"/>
          <w:color w:val="232323"/>
          <w:spacing w:val="-364"/>
          <w:w w:val="166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13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6" w:right="476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74.23999pt;margin-top:-3.877247pt;width:48.959999pt;height:43.200001pt;mso-position-horizontal-relative:page;mso-position-vertical-relative:paragraph;z-index:-15285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40" w:lineRule="auto"/>
        <w:ind w:left="454" w:right="491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4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37" w:lineRule="exact"/>
        <w:ind w:left="1111" w:right="563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0" w:left="140" w:right="120"/>
          <w:cols w:num="2" w:equalWidth="0">
            <w:col w:w="1502" w:space="1516"/>
            <w:col w:w="8642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20"/>
        </w:sectPr>
      </w:pPr>
      <w:rPr/>
    </w:p>
    <w:p>
      <w:pPr>
        <w:spacing w:before="35" w:after="0" w:line="240" w:lineRule="auto"/>
        <w:ind w:left="100" w:right="-20"/>
        <w:jc w:val="left"/>
        <w:tabs>
          <w:tab w:pos="1480" w:val="left"/>
          <w:tab w:pos="2860" w:val="left"/>
          <w:tab w:pos="530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K:lla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IBiidirü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No:35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3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9:16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29" w:right="1912"/>
        <w:jc w:val="left"/>
        <w:tabs>
          <w:tab w:pos="1480" w:val="left"/>
          <w:tab w:pos="2860" w:val="left"/>
          <w:tab w:pos="424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:23.05.20ı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:3424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SARIKAYA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B.ildirile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Üçeylül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Kumkuy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Ödemiş!IZMİR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9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0"/>
        </w:rPr>
        <w:t>Dog;ı1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Üçeylül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Kumkuy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Ödemiş/İZMİR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94" w:right="-20"/>
        <w:jc w:val="left"/>
        <w:tabs>
          <w:tab w:pos="1480" w:val="left"/>
          <w:tab w:pos="440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57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5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7"/>
          <w:w w:val="1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left="119" w:right="-20"/>
        <w:jc w:val="left"/>
        <w:tabs>
          <w:tab w:pos="332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5.520004pt;margin-top:11.680914pt;width:33.264846pt;height:26pt;mso-position-horizontal-relative:page;mso-position-vertical-relative:paragraph;z-index:-1528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left="3345" w:right="-68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89"/>
        </w:rPr>
        <w:t>1---</w:t>
      </w:r>
      <w:r>
        <w:rPr>
          <w:rFonts w:ascii="Arial" w:hAnsi="Arial" w:cs="Arial" w:eastAsia="Arial"/>
          <w:sz w:val="16"/>
          <w:szCs w:val="16"/>
          <w:color w:val="3B3B3B"/>
          <w:spacing w:val="-7"/>
          <w:w w:val="89"/>
        </w:rPr>
        <w:t>-</w:t>
      </w:r>
      <w:r>
        <w:rPr>
          <w:rFonts w:ascii="Arial" w:hAnsi="Arial" w:cs="Arial" w:eastAsia="Arial"/>
          <w:sz w:val="16"/>
          <w:szCs w:val="16"/>
          <w:color w:val="080808"/>
          <w:spacing w:val="0"/>
          <w:w w:val="478"/>
        </w:rPr>
        <w:t>-------</w:t>
      </w:r>
      <w:r>
        <w:rPr>
          <w:rFonts w:ascii="Arial" w:hAnsi="Arial" w:cs="Arial" w:eastAsia="Arial"/>
          <w:sz w:val="16"/>
          <w:szCs w:val="16"/>
          <w:color w:val="080808"/>
          <w:spacing w:val="-14"/>
          <w:w w:val="478"/>
        </w:rPr>
        <w:t>-</w:t>
      </w:r>
      <w:r>
        <w:rPr>
          <w:rFonts w:ascii="Arial" w:hAnsi="Arial" w:cs="Arial" w:eastAsia="Arial"/>
          <w:sz w:val="16"/>
          <w:szCs w:val="16"/>
          <w:color w:val="080808"/>
          <w:spacing w:val="0"/>
          <w:w w:val="478"/>
        </w:rPr>
        <w:t>-</w:t>
      </w:r>
      <w:r>
        <w:rPr>
          <w:rFonts w:ascii="Arial" w:hAnsi="Arial" w:cs="Arial" w:eastAsia="Arial"/>
          <w:sz w:val="16"/>
          <w:szCs w:val="16"/>
          <w:color w:val="080808"/>
          <w:spacing w:val="0"/>
          <w:w w:val="100"/>
        </w:rPr>
        <w:t>  </w:t>
      </w:r>
      <w:r>
        <w:rPr>
          <w:rFonts w:ascii="Arial" w:hAnsi="Arial" w:cs="Arial" w:eastAsia="Arial"/>
          <w:sz w:val="16"/>
          <w:szCs w:val="16"/>
          <w:color w:val="080808"/>
          <w:spacing w:val="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499"/>
        </w:rPr>
        <w:t>-</w:t>
      </w:r>
      <w:r>
        <w:rPr>
          <w:rFonts w:ascii="Arial" w:hAnsi="Arial" w:cs="Arial" w:eastAsia="Arial"/>
          <w:sz w:val="16"/>
          <w:szCs w:val="16"/>
          <w:color w:val="232323"/>
          <w:spacing w:val="-15"/>
          <w:w w:val="499"/>
        </w:rPr>
        <w:t>-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499"/>
        </w:rPr>
        <w:t>-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</w:rPr>
        <w:t>  </w:t>
      </w:r>
      <w:r>
        <w:rPr>
          <w:rFonts w:ascii="Arial" w:hAnsi="Arial" w:cs="Arial" w:eastAsia="Arial"/>
          <w:sz w:val="16"/>
          <w:szCs w:val="16"/>
          <w:color w:val="232323"/>
          <w:spacing w:val="2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080808"/>
          <w:spacing w:val="0"/>
          <w:w w:val="499"/>
        </w:rPr>
        <w:t>-</w:t>
      </w:r>
      <w:r>
        <w:rPr>
          <w:rFonts w:ascii="Arial" w:hAnsi="Arial" w:cs="Arial" w:eastAsia="Arial"/>
          <w:sz w:val="16"/>
          <w:szCs w:val="16"/>
          <w:color w:val="080808"/>
          <w:spacing w:val="-15"/>
          <w:w w:val="499"/>
        </w:rPr>
        <w:t>-</w:t>
      </w:r>
      <w:r>
        <w:rPr>
          <w:rFonts w:ascii="Arial" w:hAnsi="Arial" w:cs="Arial" w:eastAsia="Arial"/>
          <w:sz w:val="16"/>
          <w:szCs w:val="16"/>
          <w:color w:val="080808"/>
          <w:spacing w:val="-56"/>
          <w:w w:val="499"/>
        </w:rPr>
        <w:t>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26" w:after="0" w:line="240" w:lineRule="auto"/>
        <w:ind w:left="5754" w:right="-20"/>
        <w:jc w:val="left"/>
        <w:tabs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!Yangmı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:19:50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32323"/>
          <w:spacing w:val="0"/>
          <w:w w:val="262"/>
        </w:rPr>
        <w:t>-------ı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20"/>
          <w:cols w:num="2" w:equalWidth="0">
            <w:col w:w="10230" w:space="209"/>
            <w:col w:w="1221"/>
          </w:cols>
        </w:sectPr>
      </w:pPr>
      <w:rPr/>
    </w:p>
    <w:p>
      <w:pPr>
        <w:spacing w:before="79" w:after="0" w:line="240" w:lineRule="auto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4" w:after="0" w:line="240" w:lineRule="auto"/>
        <w:ind w:right="-73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:Mali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TEMEL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8"/>
        </w:rPr>
        <w:t>IKi_racı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ÇALlŞKAN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:19:37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  <w:position w:val="-1"/>
        </w:rPr>
        <w:t>5297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1"/>
        </w:rPr>
        <w:t>19:45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20"/>
          <w:cols w:num="3" w:equalWidth="0">
            <w:col w:w="1184" w:space="663"/>
            <w:col w:w="5516" w:space="95"/>
            <w:col w:w="4202"/>
          </w:cols>
        </w:sectPr>
      </w:pPr>
      <w:rPr/>
    </w:p>
    <w:p>
      <w:pPr>
        <w:spacing w:before="0" w:after="0" w:line="240" w:lineRule="auto"/>
        <w:ind w:left="129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412" w:right="50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4405" w:right="461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40" w:right="120"/>
        </w:sectPr>
      </w:pPr>
      <w:rPr/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9" w:right="-7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w w:val="90"/>
        </w:rPr>
        <w:t>Ya'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w w:val="9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7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7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32323"/>
          <w:spacing w:val="0"/>
          <w:w w:val="100"/>
        </w:rPr>
        <w:t>'11Cı</w:t>
      </w:r>
      <w:r>
        <w:rPr>
          <w:rFonts w:ascii="Times New Roman" w:hAnsi="Times New Roman" w:cs="Times New Roman" w:eastAsia="Times New Roman"/>
          <w:sz w:val="15"/>
          <w:szCs w:val="15"/>
          <w:color w:val="23232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32323"/>
          <w:spacing w:val="-65"/>
          <w:w w:val="97"/>
          <w:position w:val="4"/>
        </w:rPr>
        <w:t>"</w:t>
      </w:r>
      <w:r>
        <w:rPr>
          <w:rFonts w:ascii="Arial" w:hAnsi="Arial" w:cs="Arial" w:eastAsia="Arial"/>
          <w:sz w:val="19"/>
          <w:szCs w:val="19"/>
          <w:color w:val="232323"/>
          <w:spacing w:val="-52"/>
          <w:w w:val="134"/>
          <w:position w:val="0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32323"/>
          <w:spacing w:val="0"/>
          <w:w w:val="97"/>
          <w:position w:val="4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232323"/>
          <w:spacing w:val="-40"/>
          <w:w w:val="97"/>
          <w:position w:val="4"/>
        </w:rPr>
        <w:t>·</w:t>
      </w:r>
      <w:r>
        <w:rPr>
          <w:rFonts w:ascii="Arial" w:hAnsi="Arial" w:cs="Arial" w:eastAsia="Arial"/>
          <w:sz w:val="19"/>
          <w:szCs w:val="19"/>
          <w:color w:val="232323"/>
          <w:spacing w:val="-91"/>
          <w:w w:val="134"/>
          <w:position w:val="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32323"/>
          <w:spacing w:val="0"/>
          <w:w w:val="97"/>
          <w:position w:val="4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232323"/>
          <w:spacing w:val="13"/>
          <w:w w:val="100"/>
          <w:position w:val="4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13"/>
          <w:position w:val="0"/>
        </w:rPr>
        <w:t>..</w:t>
      </w:r>
      <w:r>
        <w:rPr>
          <w:rFonts w:ascii="Arial" w:hAnsi="Arial" w:cs="Arial" w:eastAsia="Arial"/>
          <w:sz w:val="19"/>
          <w:szCs w:val="19"/>
          <w:color w:val="232323"/>
          <w:spacing w:val="-1"/>
          <w:w w:val="113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232323"/>
          <w:spacing w:val="-48"/>
          <w:w w:val="11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74" w:lineRule="auto"/>
        <w:ind w:left="46" w:right="696" w:firstLine="-4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20"/>
          <w:cols w:num="3" w:equalWidth="0">
            <w:col w:w="1283" w:space="588"/>
            <w:col w:w="2161" w:space="388"/>
            <w:col w:w="7240"/>
          </w:cols>
        </w:sectPr>
      </w:pPr>
      <w:rPr/>
    </w:p>
    <w:p>
      <w:pPr>
        <w:spacing w:before="30" w:after="0" w:line="240" w:lineRule="auto"/>
        <w:ind w:left="11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TEMEL'e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tarladaki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anızların;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tarlanını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bitişiğinde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Kağan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SÖNMEZ'e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hayva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ahırı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örtül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naylonu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5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20"/>
          <w:cols w:num="2" w:equalWidth="0">
            <w:col w:w="1589" w:space="278"/>
            <w:col w:w="9793"/>
          </w:cols>
        </w:sectPr>
      </w:pPr>
      <w:rPr/>
    </w:p>
    <w:p>
      <w:pPr>
        <w:spacing w:before="20" w:after="0" w:line="179" w:lineRule="exact"/>
        <w:ind w:left="119" w:right="272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6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4449" w:right="-20"/>
        <w:jc w:val="left"/>
        <w:tabs>
          <w:tab w:pos="6340" w:val="left"/>
          <w:tab w:pos="79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232323"/>
          <w:spacing w:val="0"/>
          <w:w w:val="209"/>
          <w:position w:val="2"/>
        </w:rPr>
        <w:t>ı</w:t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6"/>
          <w:szCs w:val="26"/>
          <w:color w:val="232323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080808"/>
          <w:spacing w:val="0"/>
          <w:w w:val="56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08080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080808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71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5" w:lineRule="auto"/>
        <w:ind w:left="96" w:right="144" w:firstLine="174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Mali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TEMEL'e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tarladaki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</w:rPr>
        <w:t>anızlard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atılan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anızları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Kağa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SÖNMEZ'e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18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hayva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ahırı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örtül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naylona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ettiği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9" w:right="4460"/>
        <w:jc w:val="both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Şirketic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IBede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i: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63" w:lineRule="auto"/>
        <w:ind w:left="119" w:right="1000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i/>
        </w:rPr>
        <w:t>Yr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i/>
        </w:rPr>
        <w:t>    </w:t>
      </w:r>
      <w:r>
        <w:rPr>
          <w:rFonts w:ascii="Arial" w:hAnsi="Arial" w:cs="Arial" w:eastAsia="Arial"/>
          <w:sz w:val="19"/>
          <w:szCs w:val="19"/>
          <w:color w:val="232323"/>
          <w:spacing w:val="1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ifesum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38" w:right="477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-13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4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8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4"/>
        </w:rPr>
        <w:t>:20:ı5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724" w:right="-20"/>
        <w:jc w:val="left"/>
        <w:tabs>
          <w:tab w:pos="122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  <w:position w:val="-1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9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14" w:lineRule="exact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40" w:right="120"/>
        </w:sectPr>
      </w:pPr>
      <w:rPr/>
    </w:p>
    <w:p>
      <w:pPr>
        <w:spacing w:before="40" w:after="0" w:line="206" w:lineRule="exact"/>
        <w:ind w:left="20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.16pt;margin-top:33.240002pt;width:574.440012pt;height:795.000002pt;mso-position-horizontal-relative:page;mso-position-vertical-relative:page;z-index:-15283" coordorigin="223,665" coordsize="11489,15900">
            <v:group style="position:absolute;left:230;top:696;width:11405;height:2" coordorigin="230,696" coordsize="11405,2">
              <v:shape style="position:absolute;left:230;top:696;width:11405;height:2" coordorigin="230,696" coordsize="11405,0" path="m230,696l11635,696e" filled="f" stroked="t" strokeweight=".72pt" strokecolor="#444444">
                <v:path arrowok="t"/>
              </v:shape>
            </v:group>
            <v:group style="position:absolute;left:259;top:672;width:2;height:11280" coordorigin="259,672" coordsize="2,11280">
              <v:shape style="position:absolute;left:259;top:672;width:2;height:11280" coordorigin="259,672" coordsize="0,11280" path="m259,11952l259,672e" filled="f" stroked="t" strokeweight=".72pt" strokecolor="#3B3B3B">
                <v:path arrowok="t"/>
              </v:shape>
            </v:group>
            <v:group style="position:absolute;left:1987;top:682;width:2;height:1469" coordorigin="1987,682" coordsize="2,1469">
              <v:shape style="position:absolute;left:1987;top:682;width:2;height:1469" coordorigin="1987,682" coordsize="0,1469" path="m1987,2150l1987,682e" filled="f" stroked="t" strokeweight=".96pt" strokecolor="#606060">
                <v:path arrowok="t"/>
              </v:shape>
            </v:group>
            <v:group style="position:absolute;left:8803;top:701;width:2;height:1459" coordorigin="8803,701" coordsize="2,1459">
              <v:shape style="position:absolute;left:8803;top:701;width:2;height:1459" coordorigin="8803,701" coordsize="0,1459" path="m8803,2160l8803,701e" filled="f" stroked="t" strokeweight=".96pt" strokecolor="#3F3F3F">
                <v:path arrowok="t"/>
              </v:shape>
            </v:group>
            <v:group style="position:absolute;left:11640;top:691;width:2;height:15840" coordorigin="11640,691" coordsize="2,15840">
              <v:shape style="position:absolute;left:11640;top:691;width:2;height:15840" coordorigin="11640,691" coordsize="0,15840" path="m11640,16531l11640,691e" filled="f" stroked="t" strokeweight=".96pt" strokecolor="#3B3B3B">
                <v:path arrowok="t"/>
              </v:shape>
            </v:group>
            <v:group style="position:absolute;left:240;top:2146;width:11400;height:2" coordorigin="240,2146" coordsize="11400,2">
              <v:shape style="position:absolute;left:240;top:2146;width:11400;height:2" coordorigin="240,2146" coordsize="11400,0" path="m240,2146l11640,2146e" filled="f" stroked="t" strokeweight=".96pt" strokecolor="#444444">
                <v:path arrowok="t"/>
              </v:shape>
            </v:group>
            <v:group style="position:absolute;left:240;top:2386;width:11405;height:2" coordorigin="240,2386" coordsize="11405,2">
              <v:shape style="position:absolute;left:240;top:2386;width:11405;height:2" coordorigin="240,2386" coordsize="11405,0" path="m240,2386l11645,2386e" filled="f" stroked="t" strokeweight=".96pt" strokecolor="#444444">
                <v:path arrowok="t"/>
              </v:shape>
            </v:group>
            <v:group style="position:absolute;left:240;top:2626;width:11405;height:2" coordorigin="240,2626" coordsize="11405,2">
              <v:shape style="position:absolute;left:240;top:2626;width:11405;height:2" coordorigin="240,2626" coordsize="11405,0" path="m240,2626l11645,2626e" filled="f" stroked="t" strokeweight=".96pt" strokecolor="#444444">
                <v:path arrowok="t"/>
              </v:shape>
            </v:group>
            <v:group style="position:absolute;left:240;top:2870;width:11405;height:2" coordorigin="240,2870" coordsize="11405,2">
              <v:shape style="position:absolute;left:240;top:2870;width:11405;height:2" coordorigin="240,2870" coordsize="11405,0" path="m240,2870l11645,2870e" filled="f" stroked="t" strokeweight=".72pt" strokecolor="#3F3F3F">
                <v:path arrowok="t"/>
              </v:shape>
            </v:group>
            <v:group style="position:absolute;left:240;top:3110;width:11405;height:2" coordorigin="240,3110" coordsize="11405,2">
              <v:shape style="position:absolute;left:240;top:3110;width:11405;height:2" coordorigin="240,3110" coordsize="11405,0" path="m240,3110l11645,3110e" filled="f" stroked="t" strokeweight=".72pt" strokecolor="#484848">
                <v:path arrowok="t"/>
              </v:shape>
            </v:group>
            <v:group style="position:absolute;left:240;top:3350;width:11405;height:2" coordorigin="240,3350" coordsize="11405,2">
              <v:shape style="position:absolute;left:240;top:3350;width:11405;height:2" coordorigin="240,3350" coordsize="11405,0" path="m240,3350l11645,3350e" filled="f" stroked="t" strokeweight=".72pt" strokecolor="#3F3F3F">
                <v:path arrowok="t"/>
              </v:shape>
            </v:group>
            <v:group style="position:absolute;left:3466;top:3341;width:2;height:778" coordorigin="3466,3341" coordsize="2,778">
              <v:shape style="position:absolute;left:3466;top:3341;width:2;height:778" coordorigin="3466,3341" coordsize="0,778" path="m3466,4118l3466,3341e" filled="f" stroked="t" strokeweight=".96pt" strokecolor="#444444">
                <v:path arrowok="t"/>
              </v:shape>
            </v:group>
            <v:group style="position:absolute;left:240;top:4109;width:11405;height:2" coordorigin="240,4109" coordsize="11405,2">
              <v:shape style="position:absolute;left:240;top:4109;width:11405;height:2" coordorigin="240,4109" coordsize="11405,0" path="m240,4109l11645,4109e" filled="f" stroked="t" strokeweight=".72pt" strokecolor="#2F2F2F">
                <v:path arrowok="t"/>
              </v:shape>
            </v:group>
            <v:group style="position:absolute;left:2002;top:4099;width:2;height:12456" coordorigin="2002,4099" coordsize="2,12456">
              <v:shape style="position:absolute;left:2002;top:4099;width:2;height:12456" coordorigin="2002,4099" coordsize="0,12456" path="m2002,16555l2002,4099e" filled="f" stroked="t" strokeweight=".96pt" strokecolor="#3B3B3B">
                <v:path arrowok="t"/>
              </v:shape>
            </v:group>
            <v:group style="position:absolute;left:240;top:4387;width:11405;height:2" coordorigin="240,4387" coordsize="11405,2">
              <v:shape style="position:absolute;left:240;top:4387;width:11405;height:2" coordorigin="240,4387" coordsize="11405,0" path="m240,4387l11645,4387e" filled="f" stroked="t" strokeweight=".96pt" strokecolor="#484848">
                <v:path arrowok="t"/>
              </v:shape>
            </v:group>
            <v:group style="position:absolute;left:1978;top:4627;width:9667;height:2" coordorigin="1978,4627" coordsize="9667,2">
              <v:shape style="position:absolute;left:1978;top:4627;width:9667;height:2" coordorigin="1978,4627" coordsize="9667,0" path="m1978,4627l11645,4627e" filled="f" stroked="t" strokeweight=".72pt" strokecolor="#3F3F3F">
                <v:path arrowok="t"/>
              </v:shape>
            </v:group>
            <v:group style="position:absolute;left:4555;top:4618;width:2;height:2198" coordorigin="4555,4618" coordsize="2,2198">
              <v:shape style="position:absolute;left:4555;top:4618;width:2;height:2198" coordorigin="4555,4618" coordsize="0,2198" path="m4555,6816l4555,4618e" filled="f" stroked="t" strokeweight=".48pt" strokecolor="#1C1C1C">
                <v:path arrowok="t"/>
              </v:shape>
            </v:group>
            <v:group style="position:absolute;left:4550;top:5117;width:7094;height:2" coordorigin="4550,5117" coordsize="7094,2">
              <v:shape style="position:absolute;left:4550;top:5117;width:7094;height:2" coordorigin="4550,5117" coordsize="7094,0" path="m4550,5117l11645,5117e" filled="f" stroked="t" strokeweight=".96pt" strokecolor="#3F3F3F">
                <v:path arrowok="t"/>
              </v:shape>
            </v:group>
            <v:group style="position:absolute;left:4550;top:5357;width:7094;height:2" coordorigin="4550,5357" coordsize="7094,2">
              <v:shape style="position:absolute;left:4550;top:5357;width:7094;height:2" coordorigin="4550,5357" coordsize="7094,0" path="m4550,5357l11645,5357e" filled="f" stroked="t" strokeweight=".72pt" strokecolor="#3F3F3F">
                <v:path arrowok="t"/>
              </v:shape>
            </v:group>
            <v:group style="position:absolute;left:4550;top:5602;width:7094;height:2" coordorigin="4550,5602" coordsize="7094,2">
              <v:shape style="position:absolute;left:4550;top:5602;width:7094;height:2" coordorigin="4550,5602" coordsize="7094,0" path="m4550,5602l11645,5602e" filled="f" stroked="t" strokeweight=".48pt" strokecolor="#282828">
                <v:path arrowok="t"/>
              </v:shape>
            </v:group>
            <v:group style="position:absolute;left:1978;top:5846;width:9672;height:2" coordorigin="1978,5846" coordsize="9672,2">
              <v:shape style="position:absolute;left:1978;top:5846;width:9672;height:2" coordorigin="1978,5846" coordsize="9672,0" path="m1978,5846l11650,5846e" filled="f" stroked="t" strokeweight=".72pt" strokecolor="#3B3B3B">
                <v:path arrowok="t"/>
              </v:shape>
            </v:group>
            <v:group style="position:absolute;left:240;top:6086;width:11410;height:2" coordorigin="240,6086" coordsize="11410,2">
              <v:shape style="position:absolute;left:240;top:6086;width:11410;height:2" coordorigin="240,6086" coordsize="11410,0" path="m240,6086l11650,6086e" filled="f" stroked="t" strokeweight=".72pt" strokecolor="#444444">
                <v:path arrowok="t"/>
              </v:shape>
            </v:group>
            <v:group style="position:absolute;left:7469;top:6077;width:2;height:739" coordorigin="7469,6077" coordsize="2,739">
              <v:shape style="position:absolute;left:7469;top:6077;width:2;height:739" coordorigin="7469,6077" coordsize="0,739" path="m7469,6816l7469,6077e" filled="f" stroked="t" strokeweight=".96pt" strokecolor="#4B4B4B">
                <v:path arrowok="t"/>
              </v:shape>
            </v:group>
            <v:group style="position:absolute;left:1987;top:6562;width:9662;height:2" coordorigin="1987,6562" coordsize="9662,2">
              <v:shape style="position:absolute;left:1987;top:6562;width:9662;height:2" coordorigin="1987,6562" coordsize="9662,0" path="m1987,6562l11650,6562e" filled="f" stroked="t" strokeweight=".48pt" strokecolor="#1F1F1F">
                <v:path arrowok="t"/>
              </v:shape>
            </v:group>
            <v:group style="position:absolute;left:1987;top:6802;width:9667;height:2" coordorigin="1987,6802" coordsize="9667,2">
              <v:shape style="position:absolute;left:1987;top:6802;width:9667;height:2" coordorigin="1987,6802" coordsize="9667,0" path="m1987,6802l11654,6802e" filled="f" stroked="t" strokeweight=".48pt" strokecolor="#0C0C0C">
                <v:path arrowok="t"/>
              </v:shape>
            </v:group>
            <v:group style="position:absolute;left:240;top:7046;width:11414;height:2" coordorigin="240,7046" coordsize="11414,2">
              <v:shape style="position:absolute;left:240;top:7046;width:11414;height:2" coordorigin="240,7046" coordsize="11414,0" path="m240,7046l11654,7046e" filled="f" stroked="t" strokeweight=".96pt" strokecolor="#444444">
                <v:path arrowok="t"/>
              </v:shape>
            </v:group>
            <v:group style="position:absolute;left:240;top:7517;width:11414;height:2" coordorigin="240,7517" coordsize="11414,2">
              <v:shape style="position:absolute;left:240;top:7517;width:11414;height:2" coordorigin="240,7517" coordsize="11414,0" path="m240,7517l11654,7517e" filled="f" stroked="t" strokeweight=".96pt" strokecolor="#444444">
                <v:path arrowok="t"/>
              </v:shape>
            </v:group>
            <v:group style="position:absolute;left:4560;top:7507;width:2;height:739" coordorigin="4560,7507" coordsize="2,739">
              <v:shape style="position:absolute;left:4560;top:7507;width:2;height:739" coordorigin="4560,7507" coordsize="0,739" path="m4560,8246l4560,7507e" filled="f" stroked="t" strokeweight=".96pt" strokecolor="#4B4B4B">
                <v:path arrowok="t"/>
              </v:shape>
            </v:group>
            <v:group style="position:absolute;left:4550;top:7757;width:7104;height:2" coordorigin="4550,7757" coordsize="7104,2">
              <v:shape style="position:absolute;left:4550;top:7757;width:7104;height:2" coordorigin="4550,7757" coordsize="7104,0" path="m4550,7757l11654,7757e" filled="f" stroked="t" strokeweight=".96pt" strokecolor="#4F4F4F">
                <v:path arrowok="t"/>
              </v:shape>
            </v:group>
            <v:group style="position:absolute;left:4550;top:7997;width:7104;height:2" coordorigin="4550,7997" coordsize="7104,2">
              <v:shape style="position:absolute;left:4550;top:7997;width:7104;height:2" coordorigin="4550,7997" coordsize="7104,0" path="m4550,7997l11654,7997e" filled="f" stroked="t" strokeweight=".96pt" strokecolor="#484848">
                <v:path arrowok="t"/>
              </v:shape>
            </v:group>
            <v:group style="position:absolute;left:240;top:8237;width:11419;height:2" coordorigin="240,8237" coordsize="11419,2">
              <v:shape style="position:absolute;left:240;top:8237;width:11419;height:2" coordorigin="240,8237" coordsize="11419,0" path="m240,8237l11659,8237e" filled="f" stroked="t" strokeweight=".72pt" strokecolor="#3F3F3F">
                <v:path arrowok="t"/>
              </v:shape>
            </v:group>
            <v:group style="position:absolute;left:240;top:9053;width:11424;height:2" coordorigin="240,9053" coordsize="11424,2">
              <v:shape style="position:absolute;left:240;top:9053;width:11424;height:2" coordorigin="240,9053" coordsize="11424,0" path="m240,9053l11664,9053e" filled="f" stroked="t" strokeweight=".72pt" strokecolor="#484848">
                <v:path arrowok="t"/>
              </v:shape>
            </v:group>
            <v:group style="position:absolute;left:240;top:10219;width:11424;height:2" coordorigin="240,10219" coordsize="11424,2">
              <v:shape style="position:absolute;left:240;top:10219;width:11424;height:2" coordorigin="240,10219" coordsize="11424,0" path="m240,10219l11664,10219e" filled="f" stroked="t" strokeweight=".48pt" strokecolor="#2B2B2B">
                <v:path arrowok="t"/>
              </v:shape>
            </v:group>
            <v:group style="position:absolute;left:250;top:10459;width:11414;height:2" coordorigin="250,10459" coordsize="11414,2">
              <v:shape style="position:absolute;left:250;top:10459;width:11414;height:2" coordorigin="250,10459" coordsize="11414,0" path="m250,10459l11664,10459e" filled="f" stroked="t" strokeweight=".48pt" strokecolor="#2F2F2F">
                <v:path arrowok="t"/>
              </v:shape>
            </v:group>
            <v:group style="position:absolute;left:250;top:10699;width:11414;height:2" coordorigin="250,10699" coordsize="11414,2">
              <v:shape style="position:absolute;left:250;top:10699;width:11414;height:2" coordorigin="250,10699" coordsize="11414,0" path="m250,10699l11664,10699e" filled="f" stroked="t" strokeweight=".48pt" strokecolor="#2B2B2B">
                <v:path arrowok="t"/>
              </v:shape>
            </v:group>
            <v:group style="position:absolute;left:250;top:11179;width:11414;height:2" coordorigin="250,11179" coordsize="11414,2">
              <v:shape style="position:absolute;left:250;top:11179;width:11414;height:2" coordorigin="250,11179" coordsize="11414,0" path="m250,11179l11664,11179e" filled="f" stroked="t" strokeweight=".48pt" strokecolor="#2B2B2B">
                <v:path arrowok="t"/>
              </v:shape>
            </v:group>
            <v:group style="position:absolute;left:250;top:11424;width:11419;height:2" coordorigin="250,11424" coordsize="11419,2">
              <v:shape style="position:absolute;left:250;top:11424;width:11419;height:2" coordorigin="250,11424" coordsize="11419,0" path="m250,11424l11669,11424e" filled="f" stroked="t" strokeweight=".72pt" strokecolor="#484848">
                <v:path arrowok="t"/>
              </v:shape>
            </v:group>
            <v:group style="position:absolute;left:1334;top:11366;width:2;height:5189" coordorigin="1334,11366" coordsize="2,5189">
              <v:shape style="position:absolute;left:1334;top:11366;width:2;height:5189" coordorigin="1334,11366" coordsize="0,5189" path="m1334,16555l1334,11366e" filled="f" stroked="t" strokeweight=".72pt" strokecolor="#2B2B2B">
                <v:path arrowok="t"/>
              </v:shape>
            </v:group>
            <v:group style="position:absolute;left:739;top:11414;width:2;height:5141" coordorigin="739,11414" coordsize="2,5141">
              <v:shape style="position:absolute;left:739;top:11414;width:2;height:5141" coordorigin="739,11414" coordsize="0,5141" path="m739,16555l739,11414e" filled="f" stroked="t" strokeweight=".72pt" strokecolor="#383838">
                <v:path arrowok="t"/>
              </v:shape>
            </v:group>
            <v:group style="position:absolute;left:7051;top:11414;width:2;height:5122" coordorigin="7051,11414" coordsize="2,5122">
              <v:shape style="position:absolute;left:7051;top:11414;width:2;height:5122" coordorigin="7051,11414" coordsize="0,5122" path="m7051,16536l7051,11414e" filled="f" stroked="t" strokeweight=".72pt" strokecolor="#4B4B4B">
                <v:path arrowok="t"/>
              </v:shape>
            </v:group>
            <v:group style="position:absolute;left:250;top:11942;width:11424;height:2" coordorigin="250,11942" coordsize="11424,2">
              <v:shape style="position:absolute;left:250;top:11942;width:11424;height:2" coordorigin="250,11942" coordsize="11424,0" path="m250,11942l11674,11942e" filled="f" stroked="t" strokeweight=".72pt" strokecolor="#3B3B3B">
                <v:path arrowok="t"/>
              </v:shape>
            </v:group>
            <v:group style="position:absolute;left:259;top:14035;width:1757;height:2" coordorigin="259,14035" coordsize="1757,2">
              <v:shape style="position:absolute;left:259;top:14035;width:1757;height:2" coordorigin="259,14035" coordsize="1757,0" path="m259,14035l2016,14035e" filled="f" stroked="t" strokeweight=".96pt" strokecolor="#545454">
                <v:path arrowok="t"/>
              </v:shape>
            </v:group>
            <v:group style="position:absolute;left:250;top:16373;width:11443;height:2" coordorigin="250,16373" coordsize="11443,2">
              <v:shape style="position:absolute;left:250;top:16373;width:11443;height:2" coordorigin="250,16373" coordsize="11443,0" path="m250,16373l11693,16373e" filled="f" stroked="t" strokeweight="1.92pt" strokecolor="#7074A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48" w:lineRule="exact"/>
        <w:ind w:left="244" w:right="-20"/>
        <w:jc w:val="left"/>
        <w:rPr>
          <w:rFonts w:ascii="Times New Roman" w:hAnsi="Times New Roman" w:cs="Times New Roman" w:eastAsia="Times New Roman"/>
          <w:sz w:val="66"/>
          <w:szCs w:val="66"/>
        </w:rPr>
      </w:pPr>
      <w:rPr/>
      <w:r>
        <w:rPr/>
        <w:pict>
          <v:shape style="width:12.48pt;height:33.599998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   </w:t>
      </w:r>
      <w:r>
        <w:rPr>
          <w:rFonts w:ascii="Times New Roman" w:hAnsi="Times New Roman" w:cs="Times New Roman" w:eastAsia="Times New Roman"/>
          <w:sz w:val="66"/>
          <w:szCs w:val="66"/>
          <w:color w:val="70729E"/>
          <w:w w:val="191"/>
          <w:i/>
          <w:position w:val="0"/>
        </w:rPr>
        <w:t>tJ</w:t>
      </w:r>
      <w:r>
        <w:rPr>
          <w:rFonts w:ascii="Times New Roman" w:hAnsi="Times New Roman" w:cs="Times New Roman" w:eastAsia="Times New Roman"/>
          <w:sz w:val="66"/>
          <w:szCs w:val="66"/>
          <w:color w:val="70729E"/>
          <w:spacing w:val="-117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B3B3C3"/>
          <w:spacing w:val="0"/>
          <w:w w:val="38"/>
          <w:i/>
          <w:position w:val="0"/>
        </w:rPr>
        <w:t>;_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068" w:right="70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B3B3B"/>
          <w:spacing w:val="0"/>
          <w:w w:val="84"/>
          <w:b/>
          <w:bCs/>
          <w:position w:val="2"/>
        </w:rPr>
        <w:t>Hüseyin</w:t>
      </w:r>
      <w:r>
        <w:rPr>
          <w:rFonts w:ascii="Arial" w:hAnsi="Arial" w:cs="Arial" w:eastAsia="Arial"/>
          <w:sz w:val="25"/>
          <w:szCs w:val="25"/>
          <w:color w:val="3B3B3B"/>
          <w:spacing w:val="-4"/>
          <w:w w:val="84"/>
          <w:b/>
          <w:bCs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84"/>
          <w:b/>
          <w:bCs/>
          <w:position w:val="2"/>
        </w:rPr>
        <w:t>AKSULAR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1930" w:right="-62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32323"/>
          <w:spacing w:val="0"/>
          <w:w w:val="84"/>
          <w:b/>
          <w:bCs/>
        </w:rPr>
        <w:t>Güne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4"/>
          <w:b/>
          <w:bCs/>
        </w:rPr>
        <w:t>y</w:t>
      </w:r>
      <w:r>
        <w:rPr>
          <w:rFonts w:ascii="Arial" w:hAnsi="Arial" w:cs="Arial" w:eastAsia="Arial"/>
          <w:sz w:val="25"/>
          <w:szCs w:val="25"/>
          <w:color w:val="232323"/>
          <w:spacing w:val="-6"/>
          <w:w w:val="84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4"/>
          <w:b/>
          <w:bCs/>
        </w:rPr>
        <w:t>Bölg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4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232323"/>
          <w:spacing w:val="3"/>
          <w:w w:val="84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4"/>
          <w:b/>
          <w:bCs/>
        </w:rPr>
        <w:t>2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4"/>
          <w:b/>
          <w:bCs/>
        </w:rPr>
        <w:t>.</w:t>
      </w:r>
      <w:r>
        <w:rPr>
          <w:rFonts w:ascii="Arial" w:hAnsi="Arial" w:cs="Arial" w:eastAsia="Arial"/>
          <w:sz w:val="25"/>
          <w:szCs w:val="25"/>
          <w:color w:val="232323"/>
          <w:spacing w:val="-3"/>
          <w:w w:val="84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6"/>
          <w:b/>
          <w:bCs/>
        </w:rPr>
        <w:t>Posta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83" w:lineRule="exact"/>
        <w:ind w:left="2351" w:right="354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32323"/>
          <w:spacing w:val="0"/>
          <w:w w:val="83"/>
          <w:b/>
          <w:bCs/>
        </w:rPr>
        <w:t>Grupla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3"/>
          <w:b/>
          <w:bCs/>
        </w:rPr>
        <w:t>r</w:t>
      </w:r>
      <w:r>
        <w:rPr>
          <w:rFonts w:ascii="Arial" w:hAnsi="Arial" w:cs="Arial" w:eastAsia="Arial"/>
          <w:sz w:val="25"/>
          <w:szCs w:val="25"/>
          <w:color w:val="232323"/>
          <w:spacing w:val="1"/>
          <w:w w:val="8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83"/>
          <w:b/>
          <w:bCs/>
        </w:rPr>
        <w:t>Amiri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24" w:right="221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666769"/>
          <w:spacing w:val="0"/>
          <w:w w:val="114"/>
          <w:b/>
          <w:bCs/>
        </w:rPr>
        <w:t>ErgünKAYA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58" w:lineRule="exact"/>
        <w:ind w:left="1954" w:right="35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0.639999pt;margin-top:6.302569pt;width:40.280132pt;height:30.5pt;mso-position-horizontal-relative:page;mso-position-vertical-relative:paragraph;z-index:-15280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1"/>
                    <w:jc w:val="left"/>
                    <w:rPr>
                      <w:rFonts w:ascii="Times New Roman" w:hAnsi="Times New Roman" w:cs="Times New Roman" w:eastAsia="Times New Roman"/>
                      <w:sz w:val="61"/>
                      <w:szCs w:val="6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3F4487"/>
                      <w:w w:val="57"/>
                      <w:i/>
                    </w:rPr>
                    <w:t>24jo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3F4487"/>
                      <w:w w:val="58"/>
                      <w:i/>
                    </w:rPr>
                    <w:t>5</w:t>
                  </w:r>
                  <w:r>
                    <w:rPr>
                      <w:rFonts w:ascii="Times New Roman" w:hAnsi="Times New Roman" w:cs="Times New Roman" w:eastAsia="Times New Roman"/>
                      <w:sz w:val="61"/>
                      <w:szCs w:val="61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797979"/>
          <w:w w:val="82"/>
        </w:rPr>
        <w:t>Itf</w:t>
      </w:r>
      <w:r>
        <w:rPr>
          <w:rFonts w:ascii="Arial" w:hAnsi="Arial" w:cs="Arial" w:eastAsia="Arial"/>
          <w:sz w:val="23"/>
          <w:szCs w:val="23"/>
          <w:color w:val="797979"/>
          <w:spacing w:val="-2"/>
          <w:w w:val="83"/>
        </w:rPr>
        <w:t>a</w:t>
      </w:r>
      <w:r>
        <w:rPr>
          <w:rFonts w:ascii="Arial" w:hAnsi="Arial" w:cs="Arial" w:eastAsia="Arial"/>
          <w:sz w:val="23"/>
          <w:szCs w:val="23"/>
          <w:color w:val="3B3B3B"/>
          <w:spacing w:val="-13"/>
          <w:w w:val="142"/>
        </w:rPr>
        <w:t>i</w:t>
      </w:r>
      <w:r>
        <w:rPr>
          <w:rFonts w:ascii="Arial" w:hAnsi="Arial" w:cs="Arial" w:eastAsia="Arial"/>
          <w:sz w:val="23"/>
          <w:szCs w:val="23"/>
          <w:color w:val="666769"/>
          <w:spacing w:val="0"/>
          <w:w w:val="79"/>
        </w:rPr>
        <w:t>ye</w:t>
      </w:r>
      <w:r>
        <w:rPr>
          <w:rFonts w:ascii="Arial" w:hAnsi="Arial" w:cs="Arial" w:eastAsia="Arial"/>
          <w:sz w:val="23"/>
          <w:szCs w:val="23"/>
          <w:color w:val="666769"/>
          <w:spacing w:val="-2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66769"/>
          <w:spacing w:val="0"/>
          <w:w w:val="76"/>
        </w:rPr>
        <w:t>Güne</w:t>
      </w:r>
      <w:r>
        <w:rPr>
          <w:rFonts w:ascii="Arial" w:hAnsi="Arial" w:cs="Arial" w:eastAsia="Arial"/>
          <w:sz w:val="23"/>
          <w:szCs w:val="23"/>
          <w:color w:val="666769"/>
          <w:spacing w:val="0"/>
          <w:w w:val="76"/>
        </w:rPr>
        <w:t>y</w:t>
      </w:r>
      <w:r>
        <w:rPr>
          <w:rFonts w:ascii="Arial" w:hAnsi="Arial" w:cs="Arial" w:eastAsia="Arial"/>
          <w:sz w:val="23"/>
          <w:szCs w:val="23"/>
          <w:color w:val="666769"/>
          <w:spacing w:val="3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78"/>
        </w:rPr>
        <w:t>B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79"/>
        </w:rPr>
        <w:t>ö</w:t>
      </w:r>
      <w:r>
        <w:rPr>
          <w:rFonts w:ascii="Arial" w:hAnsi="Arial" w:cs="Arial" w:eastAsia="Arial"/>
          <w:sz w:val="23"/>
          <w:szCs w:val="23"/>
          <w:color w:val="3B3B3B"/>
          <w:spacing w:val="-12"/>
          <w:w w:val="95"/>
        </w:rPr>
        <w:t>l</w:t>
      </w:r>
      <w:r>
        <w:rPr>
          <w:rFonts w:ascii="Arial" w:hAnsi="Arial" w:cs="Arial" w:eastAsia="Arial"/>
          <w:sz w:val="23"/>
          <w:szCs w:val="23"/>
          <w:color w:val="565657"/>
          <w:spacing w:val="0"/>
          <w:w w:val="82"/>
        </w:rPr>
        <w:t>ge</w:t>
      </w:r>
      <w:r>
        <w:rPr>
          <w:rFonts w:ascii="Arial" w:hAnsi="Arial" w:cs="Arial" w:eastAsia="Arial"/>
          <w:sz w:val="23"/>
          <w:szCs w:val="23"/>
          <w:color w:val="565657"/>
          <w:spacing w:val="-2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65657"/>
          <w:spacing w:val="-1"/>
          <w:w w:val="77"/>
        </w:rPr>
        <w:t>A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4"/>
        </w:rPr>
        <w:t>mi</w:t>
      </w:r>
      <w:r>
        <w:rPr>
          <w:rFonts w:ascii="Arial" w:hAnsi="Arial" w:cs="Arial" w:eastAsia="Arial"/>
          <w:sz w:val="23"/>
          <w:szCs w:val="23"/>
          <w:color w:val="3B3B3B"/>
          <w:spacing w:val="-2"/>
          <w:w w:val="84"/>
        </w:rPr>
        <w:t>r</w:t>
      </w:r>
      <w:r>
        <w:rPr>
          <w:rFonts w:ascii="Arial" w:hAnsi="Arial" w:cs="Arial" w:eastAsia="Arial"/>
          <w:sz w:val="23"/>
          <w:szCs w:val="23"/>
          <w:color w:val="666769"/>
          <w:spacing w:val="0"/>
          <w:w w:val="119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92" w:lineRule="exact"/>
        <w:ind w:left="250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w w:val="109"/>
          <w:position w:val="6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w w:val="100"/>
          <w:position w:val="6"/>
        </w:rPr>
        <w:pict>
          <v:shape style="width:59.52pt;height:16.32pt;mso-position-horizontal-relative:char;mso-position-vertical-relative:line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  <w:position w:val="0"/>
        </w:rPr>
      </w:r>
    </w:p>
    <w:p>
      <w:pPr>
        <w:spacing w:before="0" w:after="0" w:line="613" w:lineRule="exact"/>
        <w:ind w:left="931" w:right="5099"/>
        <w:jc w:val="center"/>
        <w:rPr>
          <w:rFonts w:ascii="Arial" w:hAnsi="Arial" w:cs="Arial" w:eastAsia="Arial"/>
          <w:sz w:val="82"/>
          <w:szCs w:val="82"/>
        </w:rPr>
      </w:pPr>
      <w:rPr/>
      <w:r>
        <w:rPr/>
        <w:pict>
          <v:shape style="position:absolute;margin-left:424.320007pt;margin-top:19.251451pt;width:104.639999pt;height:98.879997pt;mso-position-horizontal-relative:page;mso-position-vertical-relative:paragraph;z-index:-15284" type="#_x0000_t75">
            <v:imagedata r:id="rId27" o:title=""/>
          </v:shape>
        </w:pict>
      </w:r>
      <w:r>
        <w:rPr>
          <w:rFonts w:ascii="Arial" w:hAnsi="Arial" w:cs="Arial" w:eastAsia="Arial"/>
          <w:sz w:val="82"/>
          <w:szCs w:val="82"/>
          <w:color w:val="3F4487"/>
          <w:spacing w:val="0"/>
          <w:w w:val="128"/>
          <w:i/>
          <w:position w:val="-6"/>
        </w:rPr>
        <w:t>.L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spacing w:before="0" w:after="0" w:line="535" w:lineRule="exact"/>
        <w:ind w:left="821" w:right="5651"/>
        <w:jc w:val="center"/>
        <w:rPr>
          <w:rFonts w:ascii="Arial" w:hAnsi="Arial" w:cs="Arial" w:eastAsia="Arial"/>
          <w:sz w:val="63"/>
          <w:szCs w:val="63"/>
        </w:rPr>
      </w:pPr>
      <w:rPr/>
      <w:r>
        <w:rPr>
          <w:rFonts w:ascii="Arial" w:hAnsi="Arial" w:cs="Arial" w:eastAsia="Arial"/>
          <w:sz w:val="63"/>
          <w:szCs w:val="63"/>
          <w:color w:val="3F4487"/>
          <w:spacing w:val="-45"/>
          <w:w w:val="128"/>
          <w:position w:val="3"/>
        </w:rPr>
        <w:t>7</w:t>
      </w:r>
      <w:r>
        <w:rPr>
          <w:rFonts w:ascii="Arial" w:hAnsi="Arial" w:cs="Arial" w:eastAsia="Arial"/>
          <w:sz w:val="63"/>
          <w:szCs w:val="63"/>
          <w:color w:val="979AAE"/>
          <w:spacing w:val="0"/>
          <w:w w:val="68"/>
          <w:position w:val="3"/>
        </w:rPr>
        <w:t>'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4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ÇALlŞKAN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4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MücahitTUNÇKlRAN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00" w:lineRule="exact"/>
        <w:ind w:left="470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4"/>
          <w:w w:val="254"/>
          <w:position w:val="-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  <w:position w:val="-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18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565657"/>
          <w:spacing w:val="-14"/>
          <w:w w:val="116"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19"/>
          <w:position w:val="-3"/>
        </w:rPr>
        <w:t>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43" w:lineRule="exact"/>
        <w:ind w:left="644" w:right="5371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280.487396pt;margin-top:7.027203pt;width:.1pt;height:8.867676pt;mso-position-horizontal-relative:page;mso-position-vertical-relative:paragraph;z-index:-15282" coordorigin="5610,141" coordsize="2,177">
            <v:shape style="position:absolute;left:5610;top:141;width:2;height:177" coordorigin="5610,141" coordsize="0,177" path="m5610,318l5610,141e" filled="f" stroked="t" strokeweight="1.12375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6"/>
          <w:szCs w:val="106"/>
          <w:color w:val="606297"/>
          <w:spacing w:val="-157"/>
          <w:w w:val="89"/>
          <w:position w:val="-7"/>
        </w:rPr>
        <w:t>-</w:t>
      </w:r>
      <w:r>
        <w:rPr>
          <w:rFonts w:ascii="Arial" w:hAnsi="Arial" w:cs="Arial" w:eastAsia="Arial"/>
          <w:sz w:val="13"/>
          <w:szCs w:val="13"/>
          <w:color w:val="B3B3C3"/>
          <w:spacing w:val="0"/>
          <w:w w:val="45"/>
          <w:position w:val="48"/>
        </w:rPr>
        <w:t>•</w:t>
      </w:r>
      <w:r>
        <w:rPr>
          <w:rFonts w:ascii="Arial" w:hAnsi="Arial" w:cs="Arial" w:eastAsia="Arial"/>
          <w:sz w:val="13"/>
          <w:szCs w:val="13"/>
          <w:color w:val="B3B3C3"/>
          <w:spacing w:val="0"/>
          <w:w w:val="100"/>
          <w:position w:val="48"/>
        </w:rPr>
        <w:t>  </w:t>
      </w:r>
      <w:r>
        <w:rPr>
          <w:rFonts w:ascii="Arial" w:hAnsi="Arial" w:cs="Arial" w:eastAsia="Arial"/>
          <w:sz w:val="13"/>
          <w:szCs w:val="13"/>
          <w:color w:val="B3B3C3"/>
          <w:spacing w:val="-4"/>
          <w:w w:val="100"/>
          <w:position w:val="48"/>
        </w:rPr>
        <w:t> </w:t>
      </w:r>
      <w:r>
        <w:rPr>
          <w:rFonts w:ascii="Arial" w:hAnsi="Arial" w:cs="Arial" w:eastAsia="Arial"/>
          <w:sz w:val="13"/>
          <w:szCs w:val="13"/>
          <w:color w:val="3F4487"/>
          <w:spacing w:val="-9"/>
          <w:w w:val="75"/>
          <w:i/>
          <w:position w:val="48"/>
        </w:rPr>
        <w:t>_</w:t>
      </w:r>
      <w:r>
        <w:rPr>
          <w:rFonts w:ascii="Arial" w:hAnsi="Arial" w:cs="Arial" w:eastAsia="Arial"/>
          <w:sz w:val="13"/>
          <w:szCs w:val="13"/>
          <w:color w:val="70729E"/>
          <w:spacing w:val="0"/>
          <w:w w:val="75"/>
          <w:i/>
          <w:position w:val="48"/>
        </w:rPr>
        <w:t>o{</w:t>
      </w:r>
      <w:r>
        <w:rPr>
          <w:rFonts w:ascii="Arial" w:hAnsi="Arial" w:cs="Arial" w:eastAsia="Arial"/>
          <w:sz w:val="13"/>
          <w:szCs w:val="13"/>
          <w:color w:val="70729E"/>
          <w:spacing w:val="0"/>
          <w:w w:val="75"/>
          <w:i/>
          <w:position w:val="48"/>
        </w:rPr>
        <w:t>      </w:t>
      </w:r>
      <w:r>
        <w:rPr>
          <w:rFonts w:ascii="Arial" w:hAnsi="Arial" w:cs="Arial" w:eastAsia="Arial"/>
          <w:sz w:val="13"/>
          <w:szCs w:val="13"/>
          <w:color w:val="70729E"/>
          <w:spacing w:val="8"/>
          <w:w w:val="75"/>
          <w:i/>
          <w:position w:val="48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79AAE"/>
          <w:spacing w:val="0"/>
          <w:w w:val="51"/>
          <w:position w:val="48"/>
        </w:rPr>
        <w:t>1"</w:t>
      </w:r>
      <w:r>
        <w:rPr>
          <w:rFonts w:ascii="Times New Roman" w:hAnsi="Times New Roman" w:cs="Times New Roman" w:eastAsia="Times New Roman"/>
          <w:sz w:val="25"/>
          <w:szCs w:val="25"/>
          <w:color w:val="979AAE"/>
          <w:spacing w:val="-6"/>
          <w:w w:val="51"/>
          <w:position w:val="48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9AA1D1"/>
          <w:spacing w:val="0"/>
          <w:w w:val="92"/>
          <w:position w:val="48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40" w:right="120"/>
          <w:cols w:num="2" w:equalWidth="0">
            <w:col w:w="4155" w:space="395"/>
            <w:col w:w="7110"/>
          </w:cols>
        </w:sectPr>
      </w:pPr>
      <w:rPr/>
    </w:p>
    <w:p>
      <w:pPr>
        <w:spacing w:before="50" w:after="0" w:line="223" w:lineRule="auto"/>
        <w:ind w:left="518" w:right="-164" w:firstLine="107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33.250736pt;margin-top:3.329919pt;width:546.921363pt;height:77.464564pt;mso-position-horizontal-relative:page;mso-position-vertical-relative:paragraph;z-index:-15278" coordorigin="665,67" coordsize="10938,1549">
            <v:group style="position:absolute;left:672;top:86;width:10924;height:2" coordorigin="672,86" coordsize="10924,2">
              <v:shape style="position:absolute;left:672;top:86;width:10924;height:2" coordorigin="672,86" coordsize="10924,0" path="m672,86l11596,86e" filled="f" stroked="t" strokeweight=".70998pt" strokecolor="#606064">
                <v:path arrowok="t"/>
              </v:shape>
            </v:group>
            <v:group style="position:absolute;left:2452;top:74;width:2;height:1516" coordorigin="2452,74" coordsize="2,1516">
              <v:shape style="position:absolute;left:2452;top:74;width:2;height:1516" coordorigin="2452,74" coordsize="0,1516" path="m2452,1590l2452,74e" filled="f" stroked="t" strokeweight=".70998pt" strokecolor="#4B4B4B">
                <v:path arrowok="t"/>
              </v:shape>
            </v:group>
            <v:group style="position:absolute;left:9071;top:83;width:2;height:1526" coordorigin="9071,83" coordsize="2,1526">
              <v:shape style="position:absolute;left:9071;top:83;width:2;height:1526" coordorigin="9071,83" coordsize="0,1526" path="m9071,1609l9071,83e" filled="f" stroked="t" strokeweight=".70998pt" strokecolor="#5757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96"/>
          <w:szCs w:val="96"/>
          <w:color w:val="242424"/>
          <w:spacing w:val="-635"/>
          <w:w w:val="100"/>
          <w:b/>
          <w:bCs/>
          <w:position w:val="14"/>
        </w:rPr>
        <w:t>1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0"/>
        </w:rPr>
        <w:t>IZMIR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68"/>
          <w:position w:val="0"/>
        </w:rPr>
        <w:t>BÜYÜKŞEHIR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68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83"/>
          <w:position w:val="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436" w:right="431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1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7"/>
          <w:w w:val="102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9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left="-36" w:right="371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95.092804pt;margin-top:7.205346pt;width:35.972327pt;height:.1pt;mso-position-horizontal-relative:page;mso-position-vertical-relative:paragraph;z-index:-15277" coordorigin="9902,144" coordsize="719,2">
            <v:shape style="position:absolute;left:9902;top:144;width:719;height:2" coordorigin="9902,144" coordsize="719,0" path="m9902,144l10621,144e" filled="f" stroked="t" strokeweight="4.733201pt" strokecolor="#7C838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1190" w:right="513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80" w:bottom="280" w:left="400" w:right="180"/>
          <w:cols w:num="2" w:equalWidth="0">
            <w:col w:w="1370" w:space="1761"/>
            <w:col w:w="8209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4.085903" w:type="dxa"/>
      </w:tblPr>
      <w:tblGrid/>
      <w:tr>
        <w:trPr>
          <w:trHeight w:val="238" w:hRule="exact"/>
        </w:trPr>
        <w:tc>
          <w:tcPr>
            <w:tcW w:w="1188" w:type="dxa"/>
            <w:tcBorders>
              <w:top w:val="nil" w:sz="6" w:space="0" w:color="auto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9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89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65" w:type="dxa"/>
            <w:tcBorders>
              <w:top w:val="nil" w:sz="6" w:space="0" w:color="auto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112"/>
              </w:rPr>
              <w:t>:23.0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3"/>
                <w:w w:val="113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"/>
                <w:w w:val="115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19" w:type="dxa"/>
            <w:tcBorders>
              <w:top w:val="single" w:sz="5.67984" w:space="0" w:color="606060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93"/>
              </w:rPr>
              <w:t>!Bildi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4"/>
                <w:w w:val="11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5"/>
              </w:rPr>
              <w:t>34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216" w:type="dxa"/>
            <w:tcBorders>
              <w:top w:val="single" w:sz="5.67984" w:space="0" w:color="606060"/>
              <w:bottom w:val="single" w:sz="5.67984" w:space="0" w:color="606060"/>
              <w:left w:val="nil" w:sz="6" w:space="0" w:color="auto"/>
              <w:right w:val="single" w:sz="5.67984" w:space="0" w:color="6B6B6B"/>
            </w:tcBorders>
          </w:tcPr>
          <w:p>
            <w:pPr>
              <w:spacing w:before="4" w:after="0" w:line="240" w:lineRule="auto"/>
              <w:ind w:left="278" w:right="-20"/>
              <w:jc w:val="left"/>
              <w:tabs>
                <w:tab w:pos="23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15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6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4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4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41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9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2"/>
                <w:w w:val="109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7"/>
                <w:w w:val="104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6"/>
                <w:w w:val="76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E8080"/>
                <w:spacing w:val="0"/>
                <w:w w:val="11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188" w:type="dxa"/>
            <w:tcBorders>
              <w:top w:val="single" w:sz="5.67984" w:space="0" w:color="606060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5"/>
                <w:w w:val="87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9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99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5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65" w:type="dxa"/>
            <w:tcBorders>
              <w:top w:val="single" w:sz="5.67984" w:space="0" w:color="606060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1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1"/>
                <w:w w:val="103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E8080"/>
                <w:spacing w:val="-16"/>
                <w:w w:val="138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19" w:type="dxa"/>
            <w:tcBorders>
              <w:top w:val="single" w:sz="5.67984" w:space="0" w:color="606060"/>
              <w:bottom w:val="single" w:sz="5.679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69" w:right="-20"/>
              <w:jc w:val="left"/>
              <w:tabs>
                <w:tab w:pos="15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18"/>
                <w:w w:val="113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4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4"/>
              </w:rPr>
              <w:t>3423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216" w:type="dxa"/>
            <w:tcBorders>
              <w:top w:val="single" w:sz="5.67984" w:space="0" w:color="606060"/>
              <w:bottom w:val="single" w:sz="5.67984" w:space="0" w:color="606060"/>
              <w:left w:val="nil" w:sz="6" w:space="0" w:color="auto"/>
              <w:right w:val="single" w:sz="5.67984" w:space="0" w:color="6B6B6B"/>
            </w:tcBorders>
          </w:tcPr>
          <w:p>
            <w:pPr>
              <w:spacing w:before="4" w:after="0" w:line="240" w:lineRule="auto"/>
              <w:ind w:left="2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65656"/>
                <w:spacing w:val="-22"/>
                <w:w w:val="136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9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14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44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İbrahim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KARABIYIK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8" w:lineRule="exact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Fatma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İlk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9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3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Fatma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GÜN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İlk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SELÇUK/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5" w:right="-20"/>
        <w:jc w:val="left"/>
        <w:tabs>
          <w:tab w:pos="1680" w:val="left"/>
          <w:tab w:pos="36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2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5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195" w:lineRule="exact"/>
        <w:ind w:left="140" w:right="-20"/>
        <w:jc w:val="left"/>
        <w:tabs>
          <w:tab w:pos="3320" w:val="left"/>
          <w:tab w:pos="6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335419pt;margin-top:27.116295pt;width:1.82pt;height:7pt;mso-position-horizontal-relative:page;mso-position-vertical-relative:paragraph;z-index:-15275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B5B5B5"/>
                      <w:spacing w:val="0"/>
                      <w:w w:val="5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99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1"/>
          <w:position w:val="-2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-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</w:sectPr>
      </w:pPr>
      <w:rPr/>
    </w:p>
    <w:p>
      <w:pPr>
        <w:spacing w:before="0" w:after="0" w:line="520" w:lineRule="exact"/>
        <w:ind w:right="-20"/>
        <w:jc w:val="right"/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91"/>
          <w:position w:val="2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11"/>
          <w:position w:val="2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  <w:position w:val="23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7"/>
          <w:position w:val="2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  <w:position w:val="2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9"/>
          <w:position w:val="2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8"/>
          <w:w w:val="111"/>
          <w:position w:val="23"/>
        </w:rPr>
        <w:t>e</w:t>
      </w:r>
      <w:r>
        <w:rPr>
          <w:rFonts w:ascii="Arial" w:hAnsi="Arial" w:cs="Arial" w:eastAsia="Arial"/>
          <w:sz w:val="52"/>
          <w:szCs w:val="52"/>
          <w:color w:val="3B3B3B"/>
          <w:spacing w:val="0"/>
          <w:w w:val="40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520" w:lineRule="exact"/>
        <w:ind w:right="-118"/>
        <w:jc w:val="left"/>
        <w:rPr>
          <w:rFonts w:ascii="Arial" w:hAnsi="Arial" w:cs="Arial" w:eastAsia="Arial"/>
          <w:sz w:val="52"/>
          <w:szCs w:val="5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4"/>
          <w:position w:val="2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1"/>
          <w:position w:val="23"/>
        </w:rPr>
        <w:t>aı?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71"/>
          <w:position w:val="2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2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98"/>
          <w:position w:val="23"/>
        </w:rPr>
        <w:t>r</w:t>
      </w:r>
      <w:r>
        <w:rPr>
          <w:rFonts w:ascii="Arial" w:hAnsi="Arial" w:cs="Arial" w:eastAsia="Arial"/>
          <w:sz w:val="52"/>
          <w:szCs w:val="52"/>
          <w:color w:val="565656"/>
          <w:spacing w:val="0"/>
          <w:w w:val="40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565656"/>
          <w:spacing w:val="-9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3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23"/>
        </w:rPr>
        <w:t>e</w:t>
      </w:r>
      <w:r>
        <w:rPr>
          <w:rFonts w:ascii="Arial" w:hAnsi="Arial" w:cs="Arial" w:eastAsia="Arial"/>
          <w:sz w:val="52"/>
          <w:szCs w:val="52"/>
          <w:color w:val="3B3B3B"/>
          <w:spacing w:val="-120"/>
          <w:w w:val="5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1"/>
          <w:w w:val="100"/>
          <w:position w:val="23"/>
        </w:rPr>
        <w:t>l</w:t>
      </w:r>
      <w:r>
        <w:rPr>
          <w:rFonts w:ascii="Arial" w:hAnsi="Arial" w:cs="Arial" w:eastAsia="Arial"/>
          <w:sz w:val="52"/>
          <w:szCs w:val="52"/>
          <w:color w:val="B5B5B5"/>
          <w:spacing w:val="-196"/>
          <w:w w:val="149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  <w:position w:val="23"/>
        </w:rPr>
        <w:t> </w:t>
      </w:r>
      <w:r>
        <w:rPr>
          <w:rFonts w:ascii="Arial" w:hAnsi="Arial" w:cs="Arial" w:eastAsia="Arial"/>
          <w:sz w:val="52"/>
          <w:szCs w:val="52"/>
          <w:color w:val="B5B5B5"/>
          <w:spacing w:val="0"/>
          <w:w w:val="149"/>
          <w:position w:val="-1"/>
        </w:rPr>
        <w:t>-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565656"/>
          <w:w w:val="161"/>
        </w:rPr>
        <w:t>1----</w:t>
      </w:r>
      <w:r>
        <w:rPr>
          <w:rFonts w:ascii="Arial" w:hAnsi="Arial" w:cs="Arial" w:eastAsia="Arial"/>
          <w:sz w:val="21"/>
          <w:szCs w:val="21"/>
          <w:color w:val="565656"/>
          <w:spacing w:val="-21"/>
          <w:w w:val="161"/>
        </w:rPr>
        <w:t>-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373"/>
        </w:rPr>
        <w:t>--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-2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376"/>
        </w:rPr>
        <w:t>---</w:t>
      </w:r>
      <w:r>
        <w:rPr>
          <w:rFonts w:ascii="Arial" w:hAnsi="Arial" w:cs="Arial" w:eastAsia="Arial"/>
          <w:sz w:val="21"/>
          <w:szCs w:val="21"/>
          <w:color w:val="565656"/>
          <w:spacing w:val="-169"/>
          <w:w w:val="376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376"/>
        </w:rPr>
        <w:t>-</w:t>
      </w:r>
      <w:r>
        <w:rPr>
          <w:rFonts w:ascii="Arial" w:hAnsi="Arial" w:cs="Arial" w:eastAsia="Arial"/>
          <w:sz w:val="21"/>
          <w:szCs w:val="21"/>
          <w:color w:val="3B3B3B"/>
          <w:spacing w:val="-80"/>
          <w:w w:val="376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376"/>
        </w:rPr>
        <w:t>---</w:t>
      </w:r>
      <w:r>
        <w:rPr>
          <w:rFonts w:ascii="Arial" w:hAnsi="Arial" w:cs="Arial" w:eastAsia="Arial"/>
          <w:sz w:val="21"/>
          <w:szCs w:val="21"/>
          <w:color w:val="565656"/>
          <w:spacing w:val="-169"/>
          <w:w w:val="376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376"/>
        </w:rPr>
        <w:t>--</w:t>
      </w:r>
      <w:r>
        <w:rPr>
          <w:rFonts w:ascii="Arial" w:hAnsi="Arial" w:cs="Arial" w:eastAsia="Arial"/>
          <w:sz w:val="21"/>
          <w:szCs w:val="21"/>
          <w:color w:val="3B3B3B"/>
          <w:spacing w:val="-132"/>
          <w:w w:val="376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376"/>
        </w:rPr>
        <w:t>--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-2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373"/>
        </w:rPr>
        <w:t>--</w:t>
      </w:r>
      <w:r>
        <w:rPr>
          <w:rFonts w:ascii="Arial" w:hAnsi="Arial" w:cs="Arial" w:eastAsia="Arial"/>
          <w:sz w:val="21"/>
          <w:szCs w:val="21"/>
          <w:color w:val="3B3B3B"/>
          <w:spacing w:val="-126"/>
          <w:w w:val="373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209"/>
        </w:rPr>
        <w:t>---;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  <w:cols w:num="3" w:equalWidth="0">
            <w:col w:w="4199" w:space="108"/>
            <w:col w:w="1983" w:space="150"/>
            <w:col w:w="4900"/>
          </w:cols>
        </w:sectPr>
      </w:pPr>
      <w:rPr/>
    </w:p>
    <w:p>
      <w:pPr>
        <w:spacing w:before="29" w:after="0" w:line="298" w:lineRule="auto"/>
        <w:ind w:left="2052" w:right="1416" w:firstLine="-1917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Milli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Eğitim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8"/>
        </w:rPr>
        <w:t>IKir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2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:Selçu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Milli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Eğitim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Müdü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ğil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3"/>
        </w:rPr>
        <w:t>fı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8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3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72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727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RGİ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left="2052" w:right="-20"/>
        <w:jc w:val="left"/>
        <w:tabs>
          <w:tab w:pos="444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55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18:42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9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677279"/>
          <w:spacing w:val="-4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35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-1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</w:sectPr>
      </w:pPr>
      <w:rPr/>
    </w:p>
    <w:p>
      <w:pPr>
        <w:spacing w:before="9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40" w:lineRule="auto"/>
        <w:ind w:left="23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9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1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3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2"/>
        </w:rPr>
        <w:t>i§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3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14" w:lineRule="exact"/>
        <w:ind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84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8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"/>
          <w:w w:val="108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1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58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98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6"/>
          <w:w w:val="11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  <w:position w:val="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  <w:cols w:num="2" w:equalWidth="0">
            <w:col w:w="642" w:space="1424"/>
            <w:col w:w="9274"/>
          </w:cols>
        </w:sectPr>
      </w:pPr>
      <w:rPr/>
    </w:p>
    <w:p>
      <w:pPr>
        <w:spacing w:before="24" w:after="0" w:line="251" w:lineRule="auto"/>
        <w:ind w:left="2071" w:right="1119" w:firstLine="-160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şs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0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06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dı-Soyad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75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  <w:cols w:num="2" w:equalWidth="0">
            <w:col w:w="4235" w:space="146"/>
            <w:col w:w="6959"/>
          </w:cols>
        </w:sectPr>
      </w:pPr>
      <w:rPr/>
    </w:p>
    <w:p>
      <w:pPr>
        <w:spacing w:before="24" w:after="0" w:line="240" w:lineRule="auto"/>
        <w:ind w:left="13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  <w:cols w:num="2" w:equalWidth="0">
            <w:col w:w="1567" w:space="533"/>
            <w:col w:w="9240"/>
          </w:cols>
        </w:sectPr>
      </w:pPr>
      <w:rPr/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1" w:lineRule="exact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söndürLUerek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132" w:lineRule="exact"/>
        <w:ind w:right="-20"/>
        <w:jc w:val="left"/>
        <w:tabs>
          <w:tab w:pos="1920" w:val="left"/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-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7"/>
        </w:rPr>
        <w:t>m3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7"/>
        </w:rPr>
        <w:t>IKöpll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7"/>
        </w:rPr>
        <w:t>k</w:t>
      </w:r>
      <w:r>
        <w:rPr>
          <w:rFonts w:ascii="Arial" w:hAnsi="Arial" w:cs="Arial" w:eastAsia="Arial"/>
          <w:sz w:val="18"/>
          <w:szCs w:val="18"/>
          <w:color w:val="3B3B3B"/>
          <w:spacing w:val="33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7"/>
        </w:rPr>
        <w:t>Kg.</w:t>
      </w:r>
      <w:r>
        <w:rPr>
          <w:rFonts w:ascii="Arial" w:hAnsi="Arial" w:cs="Arial" w:eastAsia="Arial"/>
          <w:sz w:val="18"/>
          <w:szCs w:val="18"/>
          <w:color w:val="3B3B3B"/>
          <w:spacing w:val="-37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4"/>
          <w:position w:val="-7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69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7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7279"/>
          <w:spacing w:val="-9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-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8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7"/>
          <w:position w:val="-7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  <w:cols w:num="3" w:equalWidth="0">
            <w:col w:w="1378" w:space="726"/>
            <w:col w:w="1550" w:space="746"/>
            <w:col w:w="6940"/>
          </w:cols>
        </w:sectPr>
      </w:pPr>
      <w:rPr/>
    </w:p>
    <w:p>
      <w:pPr>
        <w:spacing w:before="0" w:after="0" w:line="379" w:lineRule="exact"/>
        <w:ind w:left="4381" w:right="-20"/>
        <w:jc w:val="left"/>
        <w:tabs>
          <w:tab w:pos="6320" w:val="left"/>
          <w:tab w:pos="79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OOit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42424"/>
          <w:spacing w:val="0"/>
          <w:w w:val="58"/>
          <w:position w:val="1"/>
        </w:rPr>
        <w:t>i</w:t>
      </w:r>
      <w:r>
        <w:rPr>
          <w:rFonts w:ascii="Arial" w:hAnsi="Arial" w:cs="Arial" w:eastAsia="Arial"/>
          <w:sz w:val="27"/>
          <w:szCs w:val="27"/>
          <w:color w:val="242424"/>
          <w:spacing w:val="-42"/>
          <w:w w:val="58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24242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5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0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Yangmda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kisme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tiyle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0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rahmini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772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727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okulu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bahçesindeki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10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okulu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bahçesinde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oyun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6" w:lineRule="auto"/>
        <w:ind w:right="71" w:firstLine="33"/>
        <w:jc w:val="left"/>
        <w:tabs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64"/>
        </w:rPr>
        <w:t>&lt;i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mliği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edilemeyen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çocu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çocuklarca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kur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gö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8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9"/>
          <w:w w:val="2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5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5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ır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10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ıkt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9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  <w:cols w:num="2" w:equalWidth="0">
            <w:col w:w="1787" w:space="265"/>
            <w:col w:w="9288"/>
          </w:cols>
        </w:sectPr>
      </w:pPr>
      <w:rPr/>
    </w:p>
    <w:p>
      <w:pPr>
        <w:spacing w:before="15" w:after="0" w:line="207" w:lineRule="exact"/>
        <w:ind w:left="130" w:right="-20"/>
        <w:jc w:val="left"/>
        <w:tabs>
          <w:tab w:pos="204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0"/>
          <w:position w:val="-1"/>
        </w:rPr>
        <w:t>ş_i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81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27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98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  <w:position w:val="-1"/>
        </w:rPr>
        <w:t>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83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8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1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right="3623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E2E2E2"/>
          <w:spacing w:val="0"/>
          <w:w w:val="109"/>
          <w:position w:val="-2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Y;ıngı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5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0"/>
          <w:w w:val="58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000000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15" w:lineRule="exact"/>
        <w:ind w:left="135" w:right="-20"/>
        <w:jc w:val="left"/>
        <w:tabs>
          <w:tab w:pos="2040" w:val="left"/>
          <w:tab w:pos="57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6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86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-1"/>
        </w:rPr>
        <w:t>nüş_ü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2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-12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-1"/>
        </w:rPr>
        <w:t>23.05.201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"/>
          <w:w w:val="9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1"/>
          <w:position w:val="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13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75"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-3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0"/>
        </w:rPr>
        <w:t>5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24" w:lineRule="exact"/>
        <w:ind w:left="220" w:right="-20"/>
        <w:jc w:val="left"/>
        <w:tabs>
          <w:tab w:pos="110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4" w:right="-41"/>
        <w:jc w:val="left"/>
        <w:tabs>
          <w:tab w:pos="102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b/>
          <w:bCs/>
        </w:rPr>
        <w:t>Er</w:t>
      </w:r>
      <w:r>
        <w:rPr>
          <w:rFonts w:ascii="Arial" w:hAnsi="Arial" w:cs="Arial" w:eastAsia="Arial"/>
          <w:sz w:val="21"/>
          <w:szCs w:val="21"/>
          <w:color w:val="3B3B3B"/>
          <w:spacing w:val="1"/>
          <w:w w:val="100"/>
          <w:b/>
          <w:bCs/>
        </w:rPr>
        <w:t>d</w:t>
      </w:r>
      <w:r>
        <w:rPr>
          <w:rFonts w:ascii="Arial" w:hAnsi="Arial" w:cs="Arial" w:eastAsia="Arial"/>
          <w:sz w:val="21"/>
          <w:szCs w:val="21"/>
          <w:color w:val="7E8080"/>
          <w:spacing w:val="0"/>
          <w:w w:val="100"/>
          <w:b/>
          <w:bCs/>
        </w:rPr>
        <w:t>a</w:t>
      </w:r>
      <w:r>
        <w:rPr>
          <w:rFonts w:ascii="Arial" w:hAnsi="Arial" w:cs="Arial" w:eastAsia="Arial"/>
          <w:sz w:val="21"/>
          <w:szCs w:val="21"/>
          <w:color w:val="7E8080"/>
          <w:spacing w:val="-44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7E808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7E8080"/>
          <w:spacing w:val="0"/>
          <w:w w:val="99"/>
          <w:b/>
          <w:bCs/>
        </w:rPr>
        <w:t>IL</w:t>
      </w:r>
      <w:r>
        <w:rPr>
          <w:rFonts w:ascii="Arial" w:hAnsi="Arial" w:cs="Arial" w:eastAsia="Arial"/>
          <w:sz w:val="21"/>
          <w:szCs w:val="21"/>
          <w:color w:val="7E8080"/>
          <w:spacing w:val="-38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677279"/>
          <w:spacing w:val="0"/>
          <w:w w:val="100"/>
          <w:b/>
          <w:bCs/>
        </w:rPr>
        <w:t>ry,RI</w:t>
      </w:r>
      <w:r>
        <w:rPr>
          <w:rFonts w:ascii="Arial" w:hAnsi="Arial" w:cs="Arial" w:eastAsia="Arial"/>
          <w:sz w:val="21"/>
          <w:szCs w:val="21"/>
          <w:color w:val="677279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1"/>
          <w:szCs w:val="21"/>
          <w:color w:val="677279"/>
          <w:spacing w:val="3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677279"/>
          <w:spacing w:val="0"/>
          <w:w w:val="179"/>
        </w:rPr>
        <w:t>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49" w:after="0" w:line="240" w:lineRule="auto"/>
        <w:ind w:right="-74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677279"/>
          <w:spacing w:val="0"/>
          <w:w w:val="100"/>
          <w:b/>
          <w:bCs/>
        </w:rPr>
        <w:t>G</w:t>
      </w:r>
      <w:r>
        <w:rPr>
          <w:rFonts w:ascii="Arial" w:hAnsi="Arial" w:cs="Arial" w:eastAsia="Arial"/>
          <w:sz w:val="19"/>
          <w:szCs w:val="19"/>
          <w:color w:val="677279"/>
          <w:spacing w:val="-5"/>
          <w:w w:val="100"/>
          <w:b/>
          <w:bCs/>
        </w:rPr>
        <w:t>ü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b/>
          <w:bCs/>
        </w:rPr>
        <w:t>ne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9"/>
          <w:szCs w:val="19"/>
          <w:color w:val="565656"/>
          <w:spacing w:val="28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677279"/>
          <w:spacing w:val="-2"/>
          <w:w w:val="100"/>
        </w:rPr>
        <w:t>B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</w:rPr>
        <w:t>öl</w:t>
      </w:r>
      <w:r>
        <w:rPr>
          <w:rFonts w:ascii="Arial" w:hAnsi="Arial" w:cs="Arial" w:eastAsia="Arial"/>
          <w:sz w:val="20"/>
          <w:szCs w:val="20"/>
          <w:color w:val="565656"/>
          <w:spacing w:val="-3"/>
          <w:w w:val="100"/>
        </w:rPr>
        <w:t>g</w:t>
      </w:r>
      <w:r>
        <w:rPr>
          <w:rFonts w:ascii="Arial" w:hAnsi="Arial" w:cs="Arial" w:eastAsia="Arial"/>
          <w:sz w:val="20"/>
          <w:szCs w:val="20"/>
          <w:color w:val="7E8080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7E8080"/>
          <w:spacing w:val="4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77279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color w:val="677279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677279"/>
          <w:spacing w:val="-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77279"/>
          <w:spacing w:val="0"/>
          <w:w w:val="106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1" w:after="0" w:line="226" w:lineRule="exact"/>
        <w:ind w:left="914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7E8080"/>
          <w:spacing w:val="0"/>
          <w:w w:val="100"/>
          <w:b/>
          <w:bCs/>
          <w:position w:val="-1"/>
        </w:rPr>
        <w:t>ar</w:t>
      </w:r>
      <w:r>
        <w:rPr>
          <w:rFonts w:ascii="Arial" w:hAnsi="Arial" w:cs="Arial" w:eastAsia="Arial"/>
          <w:sz w:val="20"/>
          <w:szCs w:val="20"/>
          <w:color w:val="7E8080"/>
          <w:spacing w:val="-1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9"/>
          <w:position w:val="-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8" w:right="3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5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B3B3B"/>
          <w:spacing w:val="36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1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2016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  <w:cols w:num="4" w:equalWidth="0">
            <w:col w:w="815" w:space="1346"/>
            <w:col w:w="2048" w:space="522"/>
            <w:col w:w="1460" w:space="1953"/>
            <w:col w:w="319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300" w:right="-81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100"/>
        </w:rPr>
        <w:t>.ırgü: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B3B3B"/>
          <w:spacing w:val="52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7E8080"/>
          <w:spacing w:val="0"/>
          <w:w w:val="114"/>
        </w:rPr>
        <w:t>K</w:t>
      </w:r>
      <w:r>
        <w:rPr>
          <w:rFonts w:ascii="Arial" w:hAnsi="Arial" w:cs="Arial" w:eastAsia="Arial"/>
          <w:sz w:val="26"/>
          <w:szCs w:val="26"/>
          <w:color w:val="7E8080"/>
          <w:spacing w:val="8"/>
          <w:w w:val="114"/>
        </w:rPr>
        <w:t>A</w:t>
      </w:r>
      <w:r>
        <w:rPr>
          <w:rFonts w:ascii="Arial" w:hAnsi="Arial" w:cs="Arial" w:eastAsia="Arial"/>
          <w:sz w:val="26"/>
          <w:szCs w:val="26"/>
          <w:color w:val="677279"/>
          <w:spacing w:val="0"/>
          <w:w w:val="110"/>
        </w:rPr>
        <w:t>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303" w:right="-4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0.85965pt;margin-top:2.561655pt;width:27.148483pt;height:67.5pt;mso-position-horizontal-relative:page;mso-position-vertical-relative:paragraph;z-index:-15274" type="#_x0000_t202" filled="f" stroked="f">
            <v:textbox inset="0,0,0,0">
              <w:txbxContent>
                <w:p>
                  <w:pPr>
                    <w:spacing w:before="0" w:after="0" w:line="1350" w:lineRule="exact"/>
                    <w:ind w:right="-243"/>
                    <w:jc w:val="left"/>
                    <w:rPr>
                      <w:rFonts w:ascii="Arial" w:hAnsi="Arial" w:cs="Arial" w:eastAsia="Arial"/>
                      <w:sz w:val="135"/>
                      <w:szCs w:val="135"/>
                    </w:rPr>
                  </w:pPr>
                  <w:rPr/>
                  <w:r>
                    <w:rPr>
                      <w:rFonts w:ascii="Arial" w:hAnsi="Arial" w:cs="Arial" w:eastAsia="Arial"/>
                      <w:sz w:val="135"/>
                      <w:szCs w:val="135"/>
                      <w:color w:val="313469"/>
                      <w:spacing w:val="-179"/>
                      <w:w w:val="201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35"/>
                      <w:szCs w:val="13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6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-6"/>
          <w:w w:val="2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3"/>
        </w:rPr>
        <w:t>ıı:ı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7.200012pt;margin-top:-43.554756pt;width:129.600006pt;height:100.800003pt;mso-position-horizontal-relative:page;mso-position-vertical-relative:paragraph;z-index:-15279" type="#_x0000_t75">
            <v:imagedata r:id="rId28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1.017609pt;margin-top:-15.584148pt;width:19.257601pt;height:24pt;mso-position-horizontal-relative:page;mso-position-vertical-relative:paragraph;z-index:-1527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100"/>
                    </w:rPr>
                    <w:t>Ri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6.113739pt;margin-top:-15.584148pt;width:21.578401pt;height:24pt;mso-position-horizontal-relative:page;mso-position-vertical-relative:paragraph;z-index:-1527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13469"/>
                      <w:spacing w:val="0"/>
                      <w:w w:val="270"/>
                    </w:rPr>
                    <w:t>)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00" w:right="180"/>
          <w:cols w:num="3" w:equalWidth="0">
            <w:col w:w="3928" w:space="689"/>
            <w:col w:w="543" w:space="181"/>
            <w:col w:w="5999"/>
          </w:cols>
        </w:sectPr>
      </w:pPr>
      <w:rPr/>
    </w:p>
    <w:p>
      <w:pPr>
        <w:spacing w:before="74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5.204294pt;margin-top:33.493305pt;width:555.677784pt;height:776.598707pt;mso-position-horizontal-relative:page;mso-position-vertical-relative:page;z-index:-15276" coordorigin="504,670" coordsize="11114,15532">
            <v:group style="position:absolute;left:11599;top:677;width:2;height:15484" coordorigin="11599,677" coordsize="2,15484">
              <v:shape style="position:absolute;left:11599;top:677;width:2;height:15484" coordorigin="11599,677" coordsize="0,15484" path="m11599,16161l11599,677e" filled="f" stroked="t" strokeweight=".70998pt" strokecolor="#6B6B6B">
                <v:path arrowok="t"/>
              </v:shape>
            </v:group>
            <v:group style="position:absolute;left:1699;top:2901;width:9892;height:2" coordorigin="1699,2901" coordsize="9892,2">
              <v:shape style="position:absolute;left:1699;top:2901;width:9892;height:2" coordorigin="1699,2901" coordsize="9892,0" path="m1699,2901l11592,2901e" filled="f" stroked="t" strokeweight=".70998pt" strokecolor="#5B5B5B">
                <v:path arrowok="t"/>
              </v:shape>
            </v:group>
            <v:group style="position:absolute;left:540;top:3139;width:11061;height:2" coordorigin="540,3139" coordsize="11061,2">
              <v:shape style="position:absolute;left:540;top:3139;width:11061;height:2" coordorigin="540,3139" coordsize="11061,0" path="m540,3139l11601,3139e" filled="f" stroked="t" strokeweight=".47332pt" strokecolor="#575757">
                <v:path arrowok="t"/>
              </v:shape>
            </v:group>
            <v:group style="position:absolute;left:540;top:3382;width:11057;height:2" coordorigin="540,3382" coordsize="11057,2">
              <v:shape style="position:absolute;left:540;top:3382;width:11057;height:2" coordorigin="540,3382" coordsize="11057,0" path="m540,3382l11596,3382e" filled="f" stroked="t" strokeweight=".70998pt" strokecolor="#5B5B5B">
                <v:path arrowok="t"/>
              </v:shape>
            </v:group>
            <v:group style="position:absolute;left:3711;top:3375;width:2;height:772" coordorigin="3711,3375" coordsize="2,772">
              <v:shape style="position:absolute;left:3711;top:3375;width:2;height:772" coordorigin="3711,3375" coordsize="0,772" path="m3711,4148l3711,3375e" filled="f" stroked="t" strokeweight=".70998pt" strokecolor="#545454">
                <v:path arrowok="t"/>
              </v:shape>
            </v:group>
            <v:group style="position:absolute;left:6851;top:3375;width:2;height:772" coordorigin="6851,3375" coordsize="2,772">
              <v:shape style="position:absolute;left:6851;top:3375;width:2;height:772" coordorigin="6851,3375" coordsize="0,772" path="m6851,4148l6851,3375e" filled="f" stroked="t" strokeweight=".94664pt" strokecolor="#5B5B5B">
                <v:path arrowok="t"/>
              </v:shape>
            </v:group>
            <v:group style="position:absolute;left:2452;top:4124;width:2;height:12066" coordorigin="2452,4124" coordsize="2,12066">
              <v:shape style="position:absolute;left:2452;top:4124;width:2;height:12066" coordorigin="2452,4124" coordsize="0,12066" path="m2452,16190l2452,4124e" filled="f" stroked="t" strokeweight=".70998pt" strokecolor="#575757">
                <v:path arrowok="t"/>
              </v:shape>
            </v:group>
            <v:group style="position:absolute;left:535;top:4136;width:11066;height:2" coordorigin="535,4136" coordsize="11066,2">
              <v:shape style="position:absolute;left:535;top:4136;width:11066;height:2" coordorigin="535,4136" coordsize="11066,0" path="m535,4136l11601,4136e" filled="f" stroked="t" strokeweight=".70998pt" strokecolor="#545454">
                <v:path arrowok="t"/>
              </v:shape>
            </v:group>
            <v:group style="position:absolute;left:530;top:4412;width:11071;height:2" coordorigin="530,4412" coordsize="11071,2">
              <v:shape style="position:absolute;left:530;top:4412;width:11071;height:2" coordorigin="530,4412" coordsize="11071,0" path="m530,4412l11601,4412e" filled="f" stroked="t" strokeweight=".70998pt" strokecolor="#575757">
                <v:path arrowok="t"/>
              </v:shape>
            </v:group>
            <v:group style="position:absolute;left:2442;top:4653;width:9163;height:2" coordorigin="2442,4653" coordsize="9163,2">
              <v:shape style="position:absolute;left:2442;top:4653;width:9163;height:2" coordorigin="2442,4653" coordsize="9163,0" path="m2442,4653l11606,4653e" filled="f" stroked="t" strokeweight=".70998pt" strokecolor="#5B5B5B">
                <v:path arrowok="t"/>
              </v:shape>
            </v:group>
            <v:group style="position:absolute;left:4781;top:4643;width:2;height:2174" coordorigin="4781,4643" coordsize="2,2174">
              <v:shape style="position:absolute;left:4781;top:4643;width:2;height:2174" coordorigin="4781,4643" coordsize="0,2174" path="m4781,6817l4781,4643e" filled="f" stroked="t" strokeweight=".70998pt" strokecolor="#606060">
                <v:path arrowok="t"/>
              </v:shape>
            </v:group>
            <v:group style="position:absolute;left:4776;top:5132;width:6825;height:2" coordorigin="4776,5132" coordsize="6825,2">
              <v:shape style="position:absolute;left:4776;top:5132;width:6825;height:2" coordorigin="4776,5132" coordsize="6825,0" path="m4776,5132l11601,5132e" filled="f" stroked="t" strokeweight=".70998pt" strokecolor="#676767">
                <v:path arrowok="t"/>
              </v:shape>
            </v:group>
            <v:group style="position:absolute;left:4771;top:5373;width:6830;height:2" coordorigin="4771,5373" coordsize="6830,2">
              <v:shape style="position:absolute;left:4771;top:5373;width:6830;height:2" coordorigin="4771,5373" coordsize="6830,0" path="m4771,5373l11601,5373e" filled="f" stroked="t" strokeweight=".70998pt" strokecolor="#606060">
                <v:path arrowok="t"/>
              </v:shape>
            </v:group>
            <v:group style="position:absolute;left:4776;top:5611;width:6830;height:2" coordorigin="4776,5611" coordsize="6830,2">
              <v:shape style="position:absolute;left:4776;top:5611;width:6830;height:2" coordorigin="4776,5611" coordsize="6830,0" path="m4776,5611l11606,5611e" filled="f" stroked="t" strokeweight=".70998pt" strokecolor="#606060">
                <v:path arrowok="t"/>
              </v:shape>
            </v:group>
            <v:group style="position:absolute;left:2438;top:5854;width:9163;height:2" coordorigin="2438,5854" coordsize="9163,2">
              <v:shape style="position:absolute;left:2438;top:5854;width:9163;height:2" coordorigin="2438,5854" coordsize="9163,0" path="m2438,5854l11601,5854e" filled="f" stroked="t" strokeweight=".70998pt" strokecolor="#606060">
                <v:path arrowok="t"/>
              </v:shape>
            </v:group>
            <v:group style="position:absolute;left:530;top:6095;width:11071;height:2" coordorigin="530,6095" coordsize="11071,2">
              <v:shape style="position:absolute;left:530;top:6095;width:11071;height:2" coordorigin="530,6095" coordsize="11071,0" path="m530,6095l11601,6095e" filled="f" stroked="t" strokeweight=".70998pt" strokecolor="#606060">
                <v:path arrowok="t"/>
              </v:shape>
            </v:group>
            <v:group style="position:absolute;left:2442;top:6569;width:9159;height:2" coordorigin="2442,6569" coordsize="9159,2">
              <v:shape style="position:absolute;left:2442;top:6569;width:9159;height:2" coordorigin="2442,6569" coordsize="9159,0" path="m2442,6569l11601,6569e" filled="f" stroked="t" strokeweight=".70998pt" strokecolor="#5B5B5B">
                <v:path arrowok="t"/>
              </v:shape>
            </v:group>
            <v:group style="position:absolute;left:7715;top:6093;width:2;height:725" coordorigin="7715,6093" coordsize="2,725">
              <v:shape style="position:absolute;left:7715;top:6093;width:2;height:725" coordorigin="7715,6093" coordsize="0,725" path="m7715,6817l7715,6093e" filled="f" stroked="t" strokeweight=".70998pt" strokecolor="#545454">
                <v:path arrowok="t"/>
              </v:shape>
            </v:group>
            <v:group style="position:absolute;left:2438;top:6810;width:9163;height:2" coordorigin="2438,6810" coordsize="9163,2">
              <v:shape style="position:absolute;left:2438;top:6810;width:9163;height:2" coordorigin="2438,6810" coordsize="9163,0" path="m2438,6810l11601,6810e" filled="f" stroked="t" strokeweight=".70998pt" strokecolor="#606060">
                <v:path arrowok="t"/>
              </v:shape>
            </v:group>
            <v:group style="position:absolute;left:530;top:7053;width:11071;height:2" coordorigin="530,7053" coordsize="11071,2">
              <v:shape style="position:absolute;left:530;top:7053;width:11071;height:2" coordorigin="530,7053" coordsize="11071,0" path="m530,7053l11601,7053e" filled="f" stroked="t" strokeweight=".70998pt" strokecolor="#606060">
                <v:path arrowok="t"/>
              </v:shape>
            </v:group>
            <v:group style="position:absolute;left:4783;top:7513;width:2;height:734" coordorigin="4783,7513" coordsize="2,734">
              <v:shape style="position:absolute;left:4783;top:7513;width:2;height:734" coordorigin="4783,7513" coordsize="0,734" path="m4783,8248l4783,7513e" filled="f" stroked="t" strokeweight=".94664pt" strokecolor="#6B6B6B">
                <v:path arrowok="t"/>
              </v:shape>
            </v:group>
            <v:group style="position:absolute;left:535;top:7523;width:11071;height:2" coordorigin="535,7523" coordsize="11071,2">
              <v:shape style="position:absolute;left:535;top:7523;width:11071;height:2" coordorigin="535,7523" coordsize="11071,0" path="m535,7523l11606,7523e" filled="f" stroked="t" strokeweight=".70998pt" strokecolor="#606060">
                <v:path arrowok="t"/>
              </v:shape>
            </v:group>
            <v:group style="position:absolute;left:4776;top:7761;width:6830;height:2" coordorigin="4776,7761" coordsize="6830,2">
              <v:shape style="position:absolute;left:4776;top:7761;width:6830;height:2" coordorigin="4776,7761" coordsize="6830,0" path="m4776,7761l11606,7761e" filled="f" stroked="t" strokeweight=".70998pt" strokecolor="#646464">
                <v:path arrowok="t"/>
              </v:shape>
            </v:group>
            <v:group style="position:absolute;left:4776;top:8000;width:6825;height:2" coordorigin="4776,8000" coordsize="6825,2">
              <v:shape style="position:absolute;left:4776;top:8000;width:6825;height:2" coordorigin="4776,8000" coordsize="6825,0" path="m4776,8000l11601,8000e" filled="f" stroked="t" strokeweight=".70998pt" strokecolor="#606060">
                <v:path arrowok="t"/>
              </v:shape>
            </v:group>
            <v:group style="position:absolute;left:540;top:8243;width:11066;height:2" coordorigin="540,8243" coordsize="11066,2">
              <v:shape style="position:absolute;left:540;top:8243;width:11066;height:2" coordorigin="540,8243" coordsize="11066,0" path="m540,8243l11606,8243e" filled="f" stroked="t" strokeweight=".70998pt" strokecolor="#606060">
                <v:path arrowok="t"/>
              </v:shape>
            </v:group>
            <v:group style="position:absolute;left:530;top:9044;width:11080;height:2" coordorigin="530,9044" coordsize="11080,2">
              <v:shape style="position:absolute;left:530;top:9044;width:11080;height:2" coordorigin="530,9044" coordsize="11080,0" path="m530,9044l11611,9044e" filled="f" stroked="t" strokeweight=".70998pt" strokecolor="#5B5B5B">
                <v:path arrowok="t"/>
              </v:shape>
            </v:group>
            <v:group style="position:absolute;left:530;top:9976;width:11080;height:2" coordorigin="530,9976" coordsize="11080,2">
              <v:shape style="position:absolute;left:530;top:9976;width:11080;height:2" coordorigin="530,9976" coordsize="11080,0" path="m530,9976l11611,9976e" filled="f" stroked="t" strokeweight=".70998pt" strokecolor="#646464">
                <v:path arrowok="t"/>
              </v:shape>
            </v:group>
            <v:group style="position:absolute;left:530;top:10219;width:11080;height:2" coordorigin="530,10219" coordsize="11080,2">
              <v:shape style="position:absolute;left:530;top:10219;width:11080;height:2" coordorigin="530,10219" coordsize="11080,0" path="m530,10219l11611,10219e" filled="f" stroked="t" strokeweight=".70998pt" strokecolor="#606060">
                <v:path arrowok="t"/>
              </v:shape>
            </v:group>
            <v:group style="position:absolute;left:833;top:10457;width:10773;height:2" coordorigin="833,10457" coordsize="10773,2">
              <v:shape style="position:absolute;left:833;top:10457;width:10773;height:2" coordorigin="833,10457" coordsize="10773,0" path="m833,10457l11606,10457e" filled="f" stroked="t" strokeweight=".70998pt" strokecolor="#646464">
                <v:path arrowok="t"/>
              </v:shape>
            </v:group>
            <v:group style="position:absolute;left:1863;top:11175;width:2;height:5020" coordorigin="1863,11175" coordsize="2,5020">
              <v:shape style="position:absolute;left:1863;top:11175;width:2;height:5020" coordorigin="1863,11175" coordsize="0,5020" path="m1863,16195l1863,11175e" filled="f" stroked="t" strokeweight=".70998pt" strokecolor="#575757">
                <v:path arrowok="t"/>
              </v:shape>
            </v:group>
            <v:group style="position:absolute;left:511;top:11175;width:11095;height:2" coordorigin="511,11175" coordsize="11095,2">
              <v:shape style="position:absolute;left:511;top:11175;width:11095;height:2" coordorigin="511,11175" coordsize="11095,0" path="m511,11175l11606,11175e" filled="f" stroked="t" strokeweight=".70998pt" strokecolor="#606060">
                <v:path arrowok="t"/>
              </v:shape>
            </v:group>
            <v:group style="position:absolute;left:1373;top:11179;width:2;height:5011" coordorigin="1373,11179" coordsize="2,5011">
              <v:shape style="position:absolute;left:1373;top:11179;width:2;height:5011" coordorigin="1373,11179" coordsize="0,5011" path="m1373,16190l1373,11179e" filled="f" stroked="t" strokeweight=".70998pt" strokecolor="#575757">
                <v:path arrowok="t"/>
              </v:shape>
            </v:group>
            <v:group style="position:absolute;left:7284;top:11170;width:2;height:5006" coordorigin="7284,11170" coordsize="2,5006">
              <v:shape style="position:absolute;left:7284;top:11170;width:2;height:5006" coordorigin="7284,11170" coordsize="0,5006" path="m7284,16176l7284,11170e" filled="f" stroked="t" strokeweight=".70998pt" strokecolor="#575757">
                <v:path arrowok="t"/>
              </v:shape>
            </v:group>
            <v:group style="position:absolute;left:535;top:11418;width:11071;height:2" coordorigin="535,11418" coordsize="11071,2">
              <v:shape style="position:absolute;left:535;top:11418;width:11071;height:2" coordorigin="535,11418" coordsize="11071,0" path="m535,11418l11606,11418e" filled="f" stroked="t" strokeweight=".70998pt" strokecolor="#606060">
                <v:path arrowok="t"/>
              </v:shape>
            </v:group>
            <v:group style="position:absolute;left:535;top:13499;width:1922;height:2" coordorigin="535,13499" coordsize="1922,2">
              <v:shape style="position:absolute;left:535;top:13499;width:1922;height:2" coordorigin="535,13499" coordsize="1922,0" path="m535,13499l2457,13499e" filled="f" stroked="t" strokeweight=".70998pt" strokecolor="#646464">
                <v:path arrowok="t"/>
              </v:shape>
            </v:group>
            <v:group style="position:absolute;left:540;top:16171;width:11071;height:2" coordorigin="540,16171" coordsize="11071,2">
              <v:shape style="position:absolute;left:540;top:16171;width:11071;height:2" coordorigin="540,16171" coordsize="11071,0" path="m540,16171l11611,16171e" filled="f" stroked="t" strokeweight=".70998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4" w:lineRule="exact"/>
        <w:ind w:left="-37" w:right="-57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E8080"/>
          <w:spacing w:val="12"/>
          <w:w w:val="80"/>
          <w:position w:val="-1"/>
        </w:rPr>
        <w:t>t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3"/>
          <w:position w:val="-1"/>
        </w:rPr>
        <w:t>f</w:t>
      </w:r>
      <w:r>
        <w:rPr>
          <w:rFonts w:ascii="Arial" w:hAnsi="Arial" w:cs="Arial" w:eastAsia="Arial"/>
          <w:sz w:val="23"/>
          <w:szCs w:val="23"/>
          <w:color w:val="565656"/>
          <w:spacing w:val="3"/>
          <w:w w:val="74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3B3B3B"/>
          <w:spacing w:val="-17"/>
          <w:w w:val="140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565656"/>
          <w:spacing w:val="1"/>
          <w:w w:val="69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7E8080"/>
          <w:spacing w:val="0"/>
          <w:w w:val="78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7E8080"/>
          <w:spacing w:val="-25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6"/>
          <w:position w:val="-1"/>
        </w:rPr>
        <w:t>Güne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6"/>
          <w:position w:val="-1"/>
        </w:rPr>
        <w:t>y</w:t>
      </w:r>
      <w:r>
        <w:rPr>
          <w:rFonts w:ascii="Arial" w:hAnsi="Arial" w:cs="Arial" w:eastAsia="Arial"/>
          <w:sz w:val="23"/>
          <w:szCs w:val="23"/>
          <w:color w:val="565656"/>
          <w:spacing w:val="-3"/>
          <w:w w:val="76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7"/>
          <w:position w:val="-1"/>
        </w:rPr>
        <w:t>Bölg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78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565656"/>
          <w:spacing w:val="-27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65656"/>
          <w:spacing w:val="0"/>
          <w:w w:val="81"/>
          <w:position w:val="-1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11" w:lineRule="exact"/>
        <w:ind w:left="630" w:right="-20"/>
        <w:jc w:val="left"/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2D3DA8"/>
          <w:spacing w:val="0"/>
          <w:w w:val="125"/>
          <w:i/>
          <w:position w:val="-2"/>
        </w:rPr>
        <w:t>3oj</w:t>
      </w:r>
      <w:r>
        <w:rPr>
          <w:rFonts w:ascii="Times New Roman" w:hAnsi="Times New Roman" w:cs="Times New Roman" w:eastAsia="Times New Roman"/>
          <w:sz w:val="34"/>
          <w:szCs w:val="34"/>
          <w:color w:val="2D3DA8"/>
          <w:spacing w:val="81"/>
          <w:w w:val="125"/>
          <w:i/>
          <w:position w:val="-2"/>
        </w:rPr>
        <w:t> </w:t>
      </w:r>
      <w:r>
        <w:rPr>
          <w:rFonts w:ascii="Arial" w:hAnsi="Arial" w:cs="Arial" w:eastAsia="Arial"/>
          <w:sz w:val="45"/>
          <w:szCs w:val="45"/>
          <w:color w:val="2D3DA8"/>
          <w:spacing w:val="0"/>
          <w:w w:val="80"/>
          <w:i/>
          <w:position w:val="-2"/>
        </w:rPr>
        <w:t>e:if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654" w:right="680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D3DA8"/>
          <w:spacing w:val="0"/>
          <w:w w:val="143"/>
          <w:i/>
          <w:position w:val="1"/>
        </w:rPr>
        <w:t>/05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191" w:lineRule="exact"/>
        <w:ind w:left="-126" w:right="5155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87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  <w:position w:val="-2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91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3B3B3B"/>
          <w:spacing w:val="8"/>
          <w:w w:val="100"/>
          <w:position w:val="-2"/>
        </w:rPr>
        <w:t>V</w:t>
      </w:r>
      <w:r>
        <w:rPr>
          <w:rFonts w:ascii="Arial" w:hAnsi="Arial" w:cs="Arial" w:eastAsia="Arial"/>
          <w:sz w:val="19"/>
          <w:szCs w:val="19"/>
          <w:color w:val="565656"/>
          <w:spacing w:val="-2"/>
          <w:w w:val="99"/>
          <w:position w:val="-2"/>
        </w:rPr>
        <w:t>C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83"/>
          <w:position w:val="-2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29" w:lineRule="exact"/>
        <w:ind w:left="34" w:right="5193"/>
        <w:jc w:val="center"/>
        <w:rPr>
          <w:rFonts w:ascii="Arial" w:hAnsi="Arial" w:cs="Arial" w:eastAsia="Arial"/>
          <w:sz w:val="123"/>
          <w:szCs w:val="123"/>
        </w:rPr>
      </w:pPr>
      <w:rPr/>
      <w:r>
        <w:rPr>
          <w:rFonts w:ascii="Arial" w:hAnsi="Arial" w:cs="Arial" w:eastAsia="Arial"/>
          <w:sz w:val="123"/>
          <w:szCs w:val="123"/>
          <w:color w:val="313469"/>
          <w:spacing w:val="0"/>
          <w:w w:val="62"/>
          <w:i/>
          <w:position w:val="1"/>
        </w:rPr>
        <w:t>fJ:I</w:t>
      </w:r>
      <w:r>
        <w:rPr>
          <w:rFonts w:ascii="Arial" w:hAnsi="Arial" w:cs="Arial" w:eastAsia="Arial"/>
          <w:sz w:val="123"/>
          <w:szCs w:val="12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400" w:right="180"/>
          <w:cols w:num="3" w:equalWidth="0">
            <w:col w:w="508" w:space="1577"/>
            <w:col w:w="1972" w:space="764"/>
            <w:col w:w="651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966" w:right="458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798412pt;margin-top:-18.993885pt;width:21.315151pt;height:45pt;mso-position-horizontal-relative:page;mso-position-vertical-relative:paragraph;z-index:-15270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33333"/>
                      <w:spacing w:val="0"/>
                      <w:w w:val="17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75" w:lineRule="exact"/>
        <w:ind w:left="4101" w:right="466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3"/>
          <w:position w:val="-2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891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072128pt;margin-top:6.208448pt;width:51.635252pt;height:7.5pt;mso-position-horizontal-relative:page;mso-position-vertical-relative:paragraph;z-index:-1526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33333"/>
                      <w:spacing w:val="0"/>
                      <w:w w:val="105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4"/>
          <w:position w:val="8"/>
        </w:rPr>
        <w:t>IZMIA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303" w:lineRule="exact"/>
        <w:ind w:left="632" w:right="1110"/>
        <w:jc w:val="center"/>
        <w:tabs>
          <w:tab w:pos="4620" w:val="left"/>
          <w:tab w:pos="9640" w:val="left"/>
          <w:tab w:pos="100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5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8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8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1"/>
          <w:szCs w:val="11"/>
          <w:color w:val="B5B6B6"/>
          <w:spacing w:val="0"/>
          <w:w w:val="435"/>
          <w:position w:val="1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B5B6B6"/>
          <w:spacing w:val="-83"/>
          <w:w w:val="435"/>
          <w:position w:val="1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979797"/>
          <w:spacing w:val="0"/>
          <w:w w:val="129"/>
          <w:position w:val="8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979797"/>
          <w:spacing w:val="-1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5B6B6"/>
          <w:spacing w:val="0"/>
          <w:w w:val="219"/>
          <w:position w:val="8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B5B6B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5B6B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5"/>
          <w:szCs w:val="25"/>
          <w:color w:val="C8C6C8"/>
          <w:spacing w:val="0"/>
          <w:w w:val="112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122482" w:type="dxa"/>
      </w:tblPr>
      <w:tblGrid/>
      <w:tr>
        <w:trPr>
          <w:trHeight w:val="217" w:hRule="exact"/>
        </w:trPr>
        <w:tc>
          <w:tcPr>
            <w:tcW w:w="1074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19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2"/>
                <w:w w:val="107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2"/>
                <w:w w:val="73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01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02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4444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58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193" w:lineRule="exact"/>
              <w:ind w:left="18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w w:val="135"/>
              </w:rPr>
              <w:t>:2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-11"/>
                <w:w w:val="136"/>
              </w:rPr>
              <w:t>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11"/>
                <w:w w:val="129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6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65" w:type="dxa"/>
            <w:tcBorders>
              <w:top w:val="single" w:sz="5.67984" w:space="0" w:color="545454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189" w:lineRule="exact"/>
              <w:ind w:left="45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44444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44444"/>
                <w:spacing w:val="1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8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-2"/>
                <w:w w:val="108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08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13"/>
                <w:w w:val="10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8"/>
                <w:position w:val="-1"/>
              </w:rPr>
              <w:t>33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91" w:type="dxa"/>
            <w:tcBorders>
              <w:top w:val="nil" w:sz="6" w:space="0" w:color="auto"/>
              <w:bottom w:val="single" w:sz="5.67984" w:space="0" w:color="545454"/>
              <w:left w:val="nil" w:sz="6" w:space="0" w:color="auto"/>
              <w:right w:val="single" w:sz="1.89328" w:space="0" w:color="5B5B5B"/>
            </w:tcBorders>
          </w:tcPr>
          <w:p>
            <w:pPr>
              <w:spacing w:before="15" w:after="0" w:line="193" w:lineRule="exact"/>
              <w:ind w:left="349" w:right="-20"/>
              <w:jc w:val="left"/>
              <w:tabs>
                <w:tab w:pos="23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44444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4444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19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>18:40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87"/>
              </w:rPr>
              <w:t>!T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7"/>
                <w:w w:val="87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87"/>
              </w:rPr>
              <w:t>l: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-9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44444"/>
                <w:spacing w:val="0"/>
                <w:w w:val="100"/>
              </w:rPr>
              <w:t>(232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44444"/>
                <w:spacing w:val="1"/>
                <w:w w:val="100"/>
              </w:rPr>
              <w:t>}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>793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>46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2"/>
              </w:rPr>
              <w:t>75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074" w:type="dxa"/>
            <w:tcBorders>
              <w:top w:val="single" w:sz="5.67984" w:space="0" w:color="545454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195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58" w:type="dxa"/>
            <w:tcBorders>
              <w:top w:val="single" w:sz="5.67984" w:space="0" w:color="545454"/>
              <w:bottom w:val="single" w:sz="5.67984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195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w w:val="153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6"/>
                <w:w w:val="154"/>
              </w:rPr>
              <w:t>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6"/>
              </w:rPr>
              <w:t>3.05.2017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65" w:type="dxa"/>
            <w:tcBorders>
              <w:top w:val="single" w:sz="5.67984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457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91"/>
              </w:rPr>
              <w:t>!Knyıt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12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5"/>
                <w:spacing w:val="0"/>
                <w:w w:val="100"/>
              </w:rPr>
              <w:t>;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5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05"/>
              </w:rPr>
              <w:t>3422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091" w:type="dxa"/>
            <w:tcBorders>
              <w:top w:val="single" w:sz="5.67984" w:space="0" w:color="545454"/>
              <w:bottom w:val="nil" w:sz="6" w:space="0" w:color="auto"/>
              <w:left w:val="nil" w:sz="6" w:space="0" w:color="auto"/>
              <w:right w:val="single" w:sz="1.89328" w:space="0" w:color="5B5B5B"/>
            </w:tcBorders>
          </w:tcPr>
          <w:p>
            <w:pPr>
              <w:spacing w:before="7" w:after="0" w:line="240" w:lineRule="auto"/>
              <w:ind w:left="3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4444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4444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44444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44444"/>
                <w:spacing w:val="22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>Gümüldü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33333"/>
                <w:spacing w:val="0"/>
                <w:w w:val="103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7" w:lineRule="exact"/>
        <w:ind w:left="16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5"/>
        </w:rPr>
        <w:t>13ildirile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8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Ürkmez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8"/>
        </w:rPr>
        <w:t>ÇöplUJ!U/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5"/>
        </w:rPr>
        <w:t>Seferibisar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62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47475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47475"/>
          <w:spacing w:val="-1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Ürkmeı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Çöplllğül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4"/>
        </w:rPr>
        <w:t>Seferillisar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40" w:lineRule="auto"/>
        <w:ind w:left="162" w:right="-20"/>
        <w:jc w:val="left"/>
        <w:tabs>
          <w:tab w:pos="1360" w:val="left"/>
          <w:tab w:pos="4260" w:val="left"/>
          <w:tab w:pos="546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30"/>
        </w:rPr>
        <w:t>: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3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22"/>
          <w:w w:val="1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2"/>
          <w:position w:val="1"/>
        </w:rPr>
        <w:t>Ateş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210" w:lineRule="exact"/>
        <w:ind w:left="3670" w:right="3414" w:firstLine="-3512"/>
        <w:jc w:val="left"/>
        <w:tabs>
          <w:tab w:pos="3640" w:val="left"/>
          <w:tab w:pos="618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950058pt;margin-top:16.049713pt;width:3.72288pt;height:24pt;mso-position-horizontal-relative:page;mso-position-vertical-relative:paragraph;z-index:-1526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44444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K.agi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2"/>
          <w:position w:val="0"/>
        </w:rPr>
        <w:t>cr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5075" w:right="-20"/>
        <w:jc w:val="left"/>
        <w:tabs>
          <w:tab w:pos="5560" w:val="left"/>
          <w:tab w:pos="618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2"/>
          <w:szCs w:val="42"/>
          <w:color w:val="444444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A5A5A5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A5A5A5"/>
          <w:spacing w:val="-20"/>
          <w:w w:val="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5A5A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5A5A5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A5A5A5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A5A5A5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A5A5A5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8"/>
          <w:w w:val="80"/>
          <w:position w:val="1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2"/>
          <w:position w:val="1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3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1"/>
          <w:position w:val="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4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61"/>
          <w:position w:val="1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61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61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3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2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3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3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8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5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5"/>
          <w:position w:val="1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9"/>
          <w:w w:val="115"/>
          <w:position w:val="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5"/>
          <w:position w:val="13"/>
        </w:rPr>
        <w:t>19:50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62" w:right="-20"/>
        <w:jc w:val="left"/>
        <w:tabs>
          <w:tab w:pos="2180" w:val="left"/>
          <w:tab w:pos="5720" w:val="left"/>
          <w:tab w:pos="11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7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  <w:position w:val="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6"/>
          <w:w w:val="127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7"/>
        </w:rPr>
        <w:t>Ürkmez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Belediyesi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79"/>
          <w:position w:val="7"/>
        </w:rPr>
        <w:t>[K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8"/>
          <w:w w:val="100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7"/>
        </w:rPr>
        <w:t>:</w:t>
      </w:r>
      <w:r>
        <w:rPr>
          <w:rFonts w:ascii="Arial" w:hAnsi="Arial" w:cs="Arial" w:eastAsia="Arial"/>
          <w:sz w:val="18"/>
          <w:szCs w:val="18"/>
          <w:color w:val="595959"/>
          <w:spacing w:val="-48"/>
          <w:w w:val="100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B5B6B6"/>
          <w:spacing w:val="0"/>
          <w:w w:val="5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19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Arniri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47475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47475"/>
          <w:spacing w:val="-10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Cavit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4"/>
        </w:rPr>
        <w:t>DOGAN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04" w:lineRule="exact"/>
        <w:ind w:left="148" w:right="2446" w:firstLine="2045"/>
        <w:jc w:val="left"/>
        <w:tabs>
          <w:tab w:pos="2180" w:val="left"/>
          <w:tab w:pos="4760" w:val="left"/>
          <w:tab w:pos="7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529083pt;margin-top:14.737739pt;width:5.89456pt;height:16pt;mso-position-horizontal-relative:page;mso-position-vertical-relative:paragraph;z-index:-15267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C8C6C8"/>
                      <w:spacing w:val="0"/>
                      <w:w w:val="132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5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1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5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2"/>
          <w:w w:val="1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0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"/>
          <w:w w:val="111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7"/>
          <w:w w:val="11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1"/>
        </w:rPr>
        <w:t>41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0"/>
        </w:rPr>
        <w:t>18:47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5"/>
          <w:position w:val="0"/>
        </w:rPr>
        <w:t>86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62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6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97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7"/>
          <w:w w:val="73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1"/>
          <w:position w:val="-2"/>
        </w:rPr>
        <w:t>cktri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78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9"/>
          <w:w w:val="78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Anza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4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left="4705" w:right="470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63" w:lineRule="auto"/>
        <w:ind w:left="2198" w:right="4360" w:firstLine="2532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Enıniyct-Jandarma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5" w:lineRule="auto"/>
        <w:ind w:left="2202" w:right="2608" w:firstLine="-2040"/>
        <w:jc w:val="left"/>
        <w:tabs>
          <w:tab w:pos="218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1"/>
          <w:position w:val="0"/>
        </w:rPr>
        <w:t>f.'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1"/>
          <w:position w:val="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9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5"/>
        </w:rPr>
        <w:t>Yıırdıma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</w:rPr>
        <w:t>A.</w:t>
      </w:r>
      <w:r>
        <w:rPr>
          <w:rFonts w:ascii="Arial" w:hAnsi="Arial" w:cs="Arial" w:eastAsia="Arial"/>
          <w:sz w:val="17"/>
          <w:szCs w:val="17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92" w:lineRule="exact"/>
        <w:ind w:left="220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240" w:right="260"/>
        </w:sectPr>
      </w:pPr>
      <w:rPr/>
    </w:p>
    <w:p>
      <w:pPr>
        <w:spacing w:before="27" w:after="0" w:line="240" w:lineRule="auto"/>
        <w:ind w:left="14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135"/>
          <w:position w:val="-1"/>
        </w:rPr>
        <w:t>angı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35"/>
          <w:position w:val="-1"/>
        </w:rPr>
        <w:t>n</w:t>
      </w:r>
      <w:r>
        <w:rPr>
          <w:rFonts w:ascii="Arial" w:hAnsi="Arial" w:cs="Arial" w:eastAsia="Arial"/>
          <w:sz w:val="18"/>
          <w:szCs w:val="18"/>
          <w:color w:val="333333"/>
          <w:spacing w:val="-19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duman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60"/>
          <w:cols w:num="2" w:equalWidth="0">
            <w:col w:w="2001" w:space="260"/>
            <w:col w:w="9159"/>
          </w:cols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4697" w:right="414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:söndürmede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9" w:lineRule="exact"/>
        <w:ind w:left="196" w:right="-20"/>
        <w:jc w:val="left"/>
        <w:tabs>
          <w:tab w:pos="2860" w:val="left"/>
          <w:tab w:pos="4720" w:val="left"/>
          <w:tab w:pos="6620" w:val="left"/>
          <w:tab w:pos="8120" w:val="left"/>
          <w:tab w:pos="9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1"/>
          <w:position w:val="-2"/>
        </w:rPr>
        <w:t>öndUrme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1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>TUrü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49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7"/>
          <w:position w:val="-4"/>
        </w:rPr>
        <w:t>Köp_ükKg.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4"/>
        </w:rPr>
        <w:t>JK.K.T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83"/>
          <w:position w:val="-4"/>
        </w:rPr>
        <w:t>K_g.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3"/>
          <w:position w:val="-3"/>
        </w:rPr>
        <w:t>K::ü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3"/>
          <w:position w:val="-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5"/>
          <w:w w:val="83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3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left="5307" w:right="-20"/>
        <w:jc w:val="left"/>
        <w:tabs>
          <w:tab w:pos="6620" w:val="left"/>
          <w:tab w:pos="8180" w:val="left"/>
          <w:tab w:pos="97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3"/>
        </w:rPr>
        <w:t>15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3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12121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18"/>
          <w:position w:val="2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5"/>
          <w:w w:val="118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6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60"/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5" w:after="0" w:line="253" w:lineRule="auto"/>
        <w:ind w:right="5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dışına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çıkarak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çöp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240" w:right="260"/>
          <w:cols w:num="2" w:equalWidth="0">
            <w:col w:w="1662" w:space="545"/>
            <w:col w:w="9213"/>
          </w:cols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2" w:after="0" w:line="240" w:lineRule="auto"/>
        <w:ind w:left="167" w:right="-20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27"/>
          <w:position w:val="0"/>
        </w:rPr>
        <w:t>edeli:'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72" w:lineRule="auto"/>
        <w:ind w:left="148" w:right="9681" w:firstLine="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92"/>
        </w:rPr>
        <w:t>n-e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6"/>
          <w:w w:val="9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0"/>
          <w:w w:val="92"/>
        </w:rPr>
        <w:t>lim</w:t>
      </w:r>
      <w:r>
        <w:rPr>
          <w:rFonts w:ascii="Times New Roman" w:hAnsi="Times New Roman" w:cs="Times New Roman" w:eastAsia="Times New Roman"/>
          <w:sz w:val="17"/>
          <w:szCs w:val="17"/>
          <w:color w:val="212121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72" w:lineRule="exact"/>
        <w:ind w:left="414" w:right="4307"/>
        <w:jc w:val="center"/>
        <w:tabs>
          <w:tab w:pos="2140" w:val="left"/>
          <w:tab w:pos="6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47475"/>
          <w:spacing w:val="-8"/>
          <w:w w:val="132"/>
          <w:position w:val="2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4"/>
          <w:position w:val="2"/>
        </w:rPr>
        <w:t>İn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2"/>
        </w:rPr>
        <w:t>DönUşU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58"/>
          <w:position w:val="1"/>
        </w:rPr>
        <w:t>tr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9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7"/>
          <w:position w:val="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25"/>
          <w:position w:val="2"/>
        </w:rPr>
        <w:t>:23.05.2017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25"/>
          <w:position w:val="2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6"/>
          <w:w w:val="125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3"/>
          <w:position w:val="2"/>
        </w:rPr>
        <w:t>20:20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48" w:right="-20"/>
        <w:jc w:val="left"/>
        <w:tabs>
          <w:tab w:pos="1060" w:val="left"/>
          <w:tab w:pos="1560" w:val="left"/>
          <w:tab w:pos="8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</w:rPr>
        <w:t>ÖIU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Gümüldü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l.Posta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8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60"/>
        </w:sectPr>
      </w:pPr>
      <w:rPr/>
    </w:p>
    <w:p>
      <w:pPr>
        <w:spacing w:before="38" w:after="0" w:line="240" w:lineRule="auto"/>
        <w:ind w:left="2330" w:right="-69"/>
        <w:jc w:val="left"/>
        <w:tabs>
          <w:tab w:pos="4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right="26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4" w:after="0" w:line="122" w:lineRule="exact"/>
        <w:ind w:left="31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689226pt;margin-top:10.814875pt;width:102.850375pt;height:15.287779pt;mso-position-horizontal-relative:page;mso-position-vertical-relative:paragraph;z-index:-15266" type="#_x0000_t202" filled="f" stroked="f">
            <v:textbox inset="0,0,0,0">
              <w:txbxContent>
                <w:p>
                  <w:pPr>
                    <w:spacing w:before="0" w:after="0" w:line="306" w:lineRule="exact"/>
                    <w:ind w:right="-86"/>
                    <w:jc w:val="left"/>
                    <w:tabs>
                      <w:tab w:pos="1920" w:val="left"/>
                    </w:tabs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33333"/>
                      <w:spacing w:val="0"/>
                      <w:w w:val="140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3333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3333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5A5A5"/>
                      <w:spacing w:val="-10"/>
                      <w:w w:val="69"/>
                      <w:position w:val="3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838585"/>
                      <w:spacing w:val="0"/>
                      <w:w w:val="104"/>
                      <w:position w:val="3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444444"/>
          <w:spacing w:val="0"/>
          <w:w w:val="105"/>
          <w:position w:val="-3"/>
        </w:rPr>
        <w:t>'G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2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61"/>
          <w:position w:val="-1"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23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61"/>
          <w:position w:val="-1"/>
        </w:rPr>
        <w:t>v</w:t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43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89"/>
          <w:position w:val="-1"/>
        </w:rPr>
        <w:t>Maıl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0"/>
          <w:position w:val="-1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5"/>
          <w:w w:val="90"/>
          <w:position w:val="-1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77"/>
          <w:position w:val="-1"/>
        </w:rPr>
        <w:t>ıui7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60"/>
          <w:cols w:num="2" w:equalWidth="0">
            <w:col w:w="5866" w:space="2920"/>
            <w:col w:w="2634"/>
          </w:cols>
        </w:sectPr>
      </w:pPr>
      <w:rPr/>
    </w:p>
    <w:p>
      <w:pPr>
        <w:spacing w:before="24" w:after="0" w:line="240" w:lineRule="auto"/>
        <w:ind w:left="352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5.499878pt;margin-top:2.395215pt;width:30.769845pt;height:72pt;mso-position-horizontal-relative:page;mso-position-vertical-relative:paragraph;z-index:-1526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838585"/>
                      <w:spacing w:val="0"/>
                      <w:w w:val="66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838585"/>
                      <w:spacing w:val="-23"/>
                      <w:w w:val="66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B5B6B6"/>
                      <w:spacing w:val="0"/>
                      <w:w w:val="1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333333"/>
          <w:w w:val="122"/>
          <w:i/>
        </w:rPr>
        <w:t>&lt;!</w:t>
      </w:r>
      <w:r>
        <w:rPr>
          <w:rFonts w:ascii="Arial" w:hAnsi="Arial" w:cs="Arial" w:eastAsia="Arial"/>
          <w:sz w:val="7"/>
          <w:szCs w:val="7"/>
          <w:color w:val="333333"/>
          <w:w w:val="123"/>
          <w:i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35" w:after="0" w:line="91" w:lineRule="atLeast"/>
        <w:ind w:left="1369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269264pt;margin-top:5.274883pt;width:9.45829pt;height:17pt;mso-position-horizontal-relative:page;mso-position-vertical-relative:paragraph;z-index:-15261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444444"/>
                      <w:spacing w:val="0"/>
                      <w:w w:val="58"/>
                    </w:rPr>
                    <w:t>.E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B5B6B6"/>
          <w:spacing w:val="0"/>
          <w:w w:val="280"/>
        </w:rPr>
        <w:t>'.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60"/>
        </w:sectPr>
      </w:pPr>
      <w:rPr/>
    </w:p>
    <w:p>
      <w:pPr>
        <w:spacing w:before="0" w:after="0" w:line="322" w:lineRule="exact"/>
        <w:ind w:left="1346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1.940201pt;margin-top:3.993063pt;width:21.400714pt;height:42.5pt;mso-position-horizontal-relative:page;mso-position-vertical-relative:paragraph;z-index:-15259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tabs>
                      <w:tab w:pos="360" w:val="left"/>
                    </w:tabs>
                    <w:rPr>
                      <w:rFonts w:ascii="Times New Roman" w:hAnsi="Times New Roman" w:cs="Times New Roman" w:eastAsia="Times New Roman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5"/>
                      <w:szCs w:val="5"/>
                      <w:color w:val="595959"/>
                      <w:spacing w:val="0"/>
                      <w:w w:val="241"/>
                      <w:position w:val="25"/>
                    </w:rPr>
                    <w:t>)</w:t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595959"/>
                      <w:spacing w:val="0"/>
                      <w:w w:val="100"/>
                      <w:position w:val="25"/>
                    </w:rPr>
                    <w:tab/>
                  </w:r>
                  <w:r>
                    <w:rPr>
                      <w:rFonts w:ascii="Arial" w:hAnsi="Arial" w:cs="Arial" w:eastAsia="Arial"/>
                      <w:sz w:val="5"/>
                      <w:szCs w:val="5"/>
                      <w:color w:val="595959"/>
                      <w:spacing w:val="0"/>
                      <w:w w:val="100"/>
                      <w:position w:val="2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B5B6B6"/>
                      <w:spacing w:val="-218"/>
                      <w:w w:val="32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838585"/>
                      <w:spacing w:val="0"/>
                      <w:w w:val="21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6.014801pt;margin-top:3.993063pt;width:39.146752pt;height:42.5pt;mso-position-horizontal-relative:page;mso-position-vertical-relative:paragraph;z-index:-15258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Times New Roman" w:hAnsi="Times New Roman" w:cs="Times New Roman" w:eastAsia="Times New Roman"/>
                      <w:sz w:val="85"/>
                      <w:szCs w:val="8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4F548C"/>
                      <w:w w:val="150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4F548C"/>
                      <w:w w:val="151"/>
                      <w:i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5"/>
                      <w:szCs w:val="85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A5A5A5"/>
          <w:spacing w:val="-21"/>
          <w:w w:val="176"/>
          <w:position w:val="-4"/>
        </w:rPr>
        <w:t>.</w:t>
      </w:r>
      <w:r>
        <w:rPr>
          <w:rFonts w:ascii="Arial" w:hAnsi="Arial" w:cs="Arial" w:eastAsia="Arial"/>
          <w:sz w:val="15"/>
          <w:szCs w:val="15"/>
          <w:color w:val="979797"/>
          <w:spacing w:val="0"/>
          <w:w w:val="176"/>
          <w:position w:val="-4"/>
        </w:rPr>
        <w:t>,</w:t>
      </w:r>
      <w:r>
        <w:rPr>
          <w:rFonts w:ascii="Arial" w:hAnsi="Arial" w:cs="Arial" w:eastAsia="Arial"/>
          <w:sz w:val="15"/>
          <w:szCs w:val="15"/>
          <w:color w:val="979797"/>
          <w:spacing w:val="47"/>
          <w:w w:val="176"/>
          <w:position w:val="-4"/>
        </w:rPr>
        <w:t> </w:t>
      </w:r>
      <w:r>
        <w:rPr>
          <w:rFonts w:ascii="Arial" w:hAnsi="Arial" w:cs="Arial" w:eastAsia="Arial"/>
          <w:sz w:val="28"/>
          <w:szCs w:val="28"/>
          <w:color w:val="A5A5A5"/>
          <w:spacing w:val="13"/>
          <w:w w:val="117"/>
          <w:position w:val="2"/>
        </w:rPr>
        <w:t>.</w:t>
      </w:r>
      <w:r>
        <w:rPr>
          <w:rFonts w:ascii="Arial" w:hAnsi="Arial" w:cs="Arial" w:eastAsia="Arial"/>
          <w:sz w:val="22"/>
          <w:szCs w:val="22"/>
          <w:color w:val="A5A5A5"/>
          <w:spacing w:val="0"/>
          <w:w w:val="90"/>
          <w:position w:val="2"/>
        </w:rPr>
        <w:t>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742" w:right="2213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721828pt;margin-top:.243485pt;width:5.011650pt;height:21.5pt;mso-position-horizontal-relative:page;mso-position-vertical-relative:paragraph;z-index:-15260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B5B6B6"/>
                      <w:spacing w:val="0"/>
                      <w:w w:val="7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B5B6B6"/>
          <w:spacing w:val="4"/>
          <w:w w:val="67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38585"/>
          <w:spacing w:val="0"/>
          <w:w w:val="101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38585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C8C6C8"/>
          <w:spacing w:val="0"/>
          <w:w w:val="41"/>
          <w:position w:val="-4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727" w:right="211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B5B6B6"/>
          <w:spacing w:val="-13"/>
          <w:w w:val="34"/>
          <w:position w:val="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79797"/>
          <w:spacing w:val="0"/>
          <w:w w:val="39"/>
          <w:position w:val="2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979797"/>
          <w:spacing w:val="-10"/>
          <w:w w:val="39"/>
          <w:position w:val="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5B6B6"/>
          <w:spacing w:val="0"/>
          <w:w w:val="137"/>
          <w:position w:val="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5B6B6"/>
          <w:spacing w:val="-19"/>
          <w:w w:val="137"/>
          <w:position w:val="2"/>
        </w:rPr>
        <w:t>.</w:t>
      </w:r>
      <w:r>
        <w:rPr>
          <w:rFonts w:ascii="Arial" w:hAnsi="Arial" w:cs="Arial" w:eastAsia="Arial"/>
          <w:sz w:val="15"/>
          <w:szCs w:val="15"/>
          <w:color w:val="747475"/>
          <w:spacing w:val="0"/>
          <w:w w:val="237"/>
          <w:position w:val="2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73" w:lineRule="atLeast"/>
        <w:ind w:left="995" w:right="-20"/>
        <w:jc w:val="left"/>
        <w:tabs>
          <w:tab w:pos="162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2.766281pt;margin-top:10.887022pt;width:77.792627pt;height:18pt;mso-position-horizontal-relative:page;mso-position-vertical-relative:paragraph;z-index:-15263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tabs>
                      <w:tab w:pos="860" w:val="left"/>
                    </w:tabs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595959"/>
                      <w:spacing w:val="0"/>
                      <w:w w:val="52"/>
                    </w:rPr>
                    <w:t>'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59595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59595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595959"/>
                      <w:spacing w:val="-81"/>
                      <w:w w:val="75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3B4175"/>
                      <w:spacing w:val="0"/>
                      <w:w w:val="77"/>
                      <w:i/>
                    </w:rPr>
                    <w:t>1Jt/i/;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979797"/>
          <w:spacing w:val="-28"/>
          <w:w w:val="64"/>
        </w:rPr>
        <w:t>.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107"/>
        </w:rPr>
        <w:t>.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838585"/>
          <w:spacing w:val="10"/>
          <w:w w:val="100"/>
          <w:position w:val="-3"/>
        </w:rPr>
        <w:t>.</w:t>
      </w:r>
      <w:r>
        <w:rPr>
          <w:rFonts w:ascii="Arial" w:hAnsi="Arial" w:cs="Arial" w:eastAsia="Arial"/>
          <w:sz w:val="26"/>
          <w:szCs w:val="26"/>
          <w:color w:val="A5A5A5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1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fai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231"/>
        </w:rPr>
        <w:t>irim</w:t>
      </w:r>
      <w:r>
        <w:rPr>
          <w:rFonts w:ascii="Times New Roman" w:hAnsi="Times New Roman" w:cs="Times New Roman" w:eastAsia="Times New Roman"/>
          <w:sz w:val="17"/>
          <w:szCs w:val="17"/>
          <w:color w:val="A5A5A5"/>
          <w:spacing w:val="-6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5"/>
          <w:w w:val="10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47475"/>
          <w:spacing w:val="0"/>
          <w:w w:val="53"/>
        </w:rPr>
        <w:t>.._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1" w:lineRule="exact"/>
        <w:ind w:left="634" w:right="-20"/>
        <w:jc w:val="left"/>
        <w:tabs>
          <w:tab w:pos="10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5.148621pt;margin-top:7.040448pt;width:23.44653pt;height:11pt;mso-position-horizontal-relative:page;mso-position-vertical-relative:paragraph;z-index:-15264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979797"/>
                      <w:w w:val="258"/>
                    </w:rPr>
                    <w:t>·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979797"/>
                      <w:spacing w:val="-3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95959"/>
                      <w:spacing w:val="0"/>
                      <w:w w:val="105"/>
                    </w:rPr>
                    <w:t>ıı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95959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95959"/>
                      <w:spacing w:val="2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5B6B6"/>
                      <w:spacing w:val="0"/>
                      <w:w w:val="85"/>
                    </w:rPr>
                    <w:t>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747475"/>
          <w:spacing w:val="-13"/>
          <w:w w:val="184"/>
          <w:i/>
          <w:position w:val="-2"/>
        </w:rPr>
        <w:t>i</w:t>
      </w:r>
      <w:r>
        <w:rPr>
          <w:rFonts w:ascii="Arial" w:hAnsi="Arial" w:cs="Arial" w:eastAsia="Arial"/>
          <w:sz w:val="13"/>
          <w:szCs w:val="13"/>
          <w:color w:val="747475"/>
          <w:spacing w:val="0"/>
          <w:w w:val="103"/>
          <w:i/>
          <w:position w:val="-2"/>
        </w:rPr>
        <w:t>P"</w:t>
      </w:r>
      <w:r>
        <w:rPr>
          <w:rFonts w:ascii="Arial" w:hAnsi="Arial" w:cs="Arial" w:eastAsia="Arial"/>
          <w:sz w:val="13"/>
          <w:szCs w:val="13"/>
          <w:color w:val="747475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3"/>
          <w:szCs w:val="13"/>
          <w:color w:val="747475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747475"/>
          <w:spacing w:val="0"/>
          <w:w w:val="92"/>
          <w:i/>
          <w:position w:val="-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747475"/>
          <w:spacing w:val="6"/>
          <w:w w:val="91"/>
          <w:i/>
          <w:position w:val="-2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979797"/>
          <w:spacing w:val="0"/>
          <w:w w:val="42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979797"/>
          <w:spacing w:val="-5"/>
          <w:w w:val="42"/>
          <w:i/>
          <w:position w:val="-2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70"/>
          <w:i/>
          <w:position w:val="-2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559" w:right="-20"/>
        <w:jc w:val="left"/>
        <w:tabs>
          <w:tab w:pos="12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219"/>
          <w:i/>
          <w:position w:val="1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219"/>
          <w:position w:val="1"/>
        </w:rPr>
        <w:t>,.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60"/>
          <w:cols w:num="2" w:equalWidth="0">
            <w:col w:w="4264" w:space="4390"/>
            <w:col w:w="2766"/>
          </w:cols>
        </w:sectPr>
      </w:pPr>
      <w:rPr/>
    </w:p>
    <w:p>
      <w:pPr>
        <w:spacing w:before="0" w:after="0" w:line="216" w:lineRule="atLeast"/>
        <w:ind w:left="1133" w:right="-20"/>
        <w:jc w:val="left"/>
        <w:tabs>
          <w:tab w:pos="1780" w:val="left"/>
          <w:tab w:pos="8800" w:val="left"/>
          <w:tab w:pos="10240" w:val="left"/>
        </w:tabs>
        <w:rPr>
          <w:rFonts w:ascii="Arial" w:hAnsi="Arial" w:cs="Arial" w:eastAsia="Arial"/>
          <w:sz w:val="54"/>
          <w:szCs w:val="54"/>
        </w:rPr>
      </w:pPr>
      <w:rPr/>
      <w:r>
        <w:rPr>
          <w:rFonts w:ascii="Arial" w:hAnsi="Arial" w:cs="Arial" w:eastAsia="Arial"/>
          <w:sz w:val="31"/>
          <w:szCs w:val="31"/>
          <w:color w:val="979797"/>
          <w:spacing w:val="0"/>
          <w:w w:val="51"/>
          <w:position w:val="27"/>
        </w:rPr>
        <w:t>-</w:t>
      </w:r>
      <w:r>
        <w:rPr>
          <w:rFonts w:ascii="Arial" w:hAnsi="Arial" w:cs="Arial" w:eastAsia="Arial"/>
          <w:sz w:val="31"/>
          <w:szCs w:val="31"/>
          <w:color w:val="979797"/>
          <w:spacing w:val="0"/>
          <w:w w:val="100"/>
          <w:position w:val="27"/>
        </w:rPr>
        <w:tab/>
      </w:r>
      <w:r>
        <w:rPr>
          <w:rFonts w:ascii="Arial" w:hAnsi="Arial" w:cs="Arial" w:eastAsia="Arial"/>
          <w:sz w:val="31"/>
          <w:szCs w:val="31"/>
          <w:color w:val="979797"/>
          <w:spacing w:val="0"/>
          <w:w w:val="100"/>
          <w:position w:val="27"/>
        </w:rPr>
      </w:r>
      <w:r>
        <w:rPr>
          <w:rFonts w:ascii="Times New Roman" w:hAnsi="Times New Roman" w:cs="Times New Roman" w:eastAsia="Times New Roman"/>
          <w:sz w:val="5"/>
          <w:szCs w:val="5"/>
          <w:color w:val="B5B6B6"/>
          <w:spacing w:val="0"/>
          <w:w w:val="154"/>
          <w:position w:val="34"/>
        </w:rPr>
        <w:t>-</w:t>
      </w:r>
      <w:r>
        <w:rPr>
          <w:rFonts w:ascii="Times New Roman" w:hAnsi="Times New Roman" w:cs="Times New Roman" w:eastAsia="Times New Roman"/>
          <w:sz w:val="5"/>
          <w:szCs w:val="5"/>
          <w:color w:val="B5B6B6"/>
          <w:spacing w:val="-2"/>
          <w:w w:val="154"/>
          <w:position w:val="34"/>
        </w:rPr>
        <w:t>'</w:t>
      </w:r>
      <w:r>
        <w:rPr>
          <w:rFonts w:ascii="Arial" w:hAnsi="Arial" w:cs="Arial" w:eastAsia="Arial"/>
          <w:sz w:val="23"/>
          <w:szCs w:val="23"/>
          <w:color w:val="A5A5A5"/>
          <w:spacing w:val="-74"/>
          <w:w w:val="122"/>
          <w:position w:val="34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747475"/>
          <w:spacing w:val="1"/>
          <w:w w:val="258"/>
          <w:position w:val="34"/>
        </w:rPr>
        <w:t>;</w:t>
      </w:r>
      <w:r>
        <w:rPr>
          <w:rFonts w:ascii="Arial" w:hAnsi="Arial" w:cs="Arial" w:eastAsia="Arial"/>
          <w:sz w:val="21"/>
          <w:szCs w:val="21"/>
          <w:color w:val="444444"/>
          <w:spacing w:val="-77"/>
          <w:w w:val="148"/>
          <w:position w:val="34"/>
        </w:rPr>
        <w:t>,</w:t>
      </w:r>
      <w:r>
        <w:rPr>
          <w:rFonts w:ascii="Arial" w:hAnsi="Arial" w:cs="Arial" w:eastAsia="Arial"/>
          <w:sz w:val="23"/>
          <w:szCs w:val="23"/>
          <w:color w:val="B5B6B6"/>
          <w:spacing w:val="-5"/>
          <w:w w:val="40"/>
          <w:position w:val="34"/>
        </w:rPr>
        <w:t>.</w:t>
      </w:r>
      <w:r>
        <w:rPr>
          <w:rFonts w:ascii="Arial" w:hAnsi="Arial" w:cs="Arial" w:eastAsia="Arial"/>
          <w:sz w:val="21"/>
          <w:szCs w:val="21"/>
          <w:color w:val="838585"/>
          <w:spacing w:val="-15"/>
          <w:w w:val="135"/>
          <w:position w:val="34"/>
        </w:rPr>
        <w:t>·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12"/>
          <w:position w:val="34"/>
        </w:rPr>
        <w:t>.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  <w:position w:val="34"/>
        </w:rPr>
        <w:tab/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  <w:position w:val="34"/>
        </w:rPr>
      </w:r>
      <w:r>
        <w:rPr>
          <w:rFonts w:ascii="Arial" w:hAnsi="Arial" w:cs="Arial" w:eastAsia="Arial"/>
          <w:sz w:val="55"/>
          <w:szCs w:val="55"/>
          <w:color w:val="595959"/>
          <w:spacing w:val="-429"/>
          <w:w w:val="52"/>
          <w:position w:val="0"/>
        </w:rPr>
        <w:t>M</w:t>
      </w:r>
      <w:r>
        <w:rPr>
          <w:rFonts w:ascii="Arial" w:hAnsi="Arial" w:cs="Arial" w:eastAsia="Arial"/>
          <w:sz w:val="25"/>
          <w:szCs w:val="25"/>
          <w:color w:val="747475"/>
          <w:spacing w:val="-6"/>
          <w:w w:val="125"/>
          <w:position w:val="29"/>
        </w:rPr>
        <w:t>B</w:t>
      </w:r>
      <w:r>
        <w:rPr>
          <w:rFonts w:ascii="Arial" w:hAnsi="Arial" w:cs="Arial" w:eastAsia="Arial"/>
          <w:sz w:val="25"/>
          <w:szCs w:val="25"/>
          <w:color w:val="595959"/>
          <w:spacing w:val="-61"/>
          <w:w w:val="132"/>
          <w:position w:val="29"/>
        </w:rPr>
        <w:t>.</w:t>
      </w:r>
      <w:r>
        <w:rPr>
          <w:rFonts w:ascii="Arial" w:hAnsi="Arial" w:cs="Arial" w:eastAsia="Arial"/>
          <w:sz w:val="55"/>
          <w:szCs w:val="55"/>
          <w:color w:val="595959"/>
          <w:spacing w:val="-141"/>
          <w:w w:val="52"/>
          <w:position w:val="0"/>
        </w:rPr>
        <w:t>a</w:t>
      </w:r>
      <w:r>
        <w:rPr>
          <w:rFonts w:ascii="Arial" w:hAnsi="Arial" w:cs="Arial" w:eastAsia="Arial"/>
          <w:sz w:val="25"/>
          <w:szCs w:val="25"/>
          <w:color w:val="595959"/>
          <w:spacing w:val="-6"/>
          <w:w w:val="132"/>
          <w:position w:val="29"/>
        </w:rPr>
        <w:t>.</w:t>
      </w:r>
      <w:r>
        <w:rPr>
          <w:rFonts w:ascii="Arial" w:hAnsi="Arial" w:cs="Arial" w:eastAsia="Arial"/>
          <w:sz w:val="55"/>
          <w:szCs w:val="55"/>
          <w:color w:val="595959"/>
          <w:spacing w:val="-119"/>
          <w:w w:val="51"/>
          <w:position w:val="0"/>
        </w:rPr>
        <w:t>t</w:t>
      </w:r>
      <w:r>
        <w:rPr>
          <w:rFonts w:ascii="Arial" w:hAnsi="Arial" w:cs="Arial" w:eastAsia="Arial"/>
          <w:sz w:val="25"/>
          <w:szCs w:val="25"/>
          <w:color w:val="595959"/>
          <w:spacing w:val="-15"/>
          <w:w w:val="132"/>
          <w:position w:val="29"/>
        </w:rPr>
        <w:t>.</w:t>
      </w:r>
      <w:r>
        <w:rPr>
          <w:rFonts w:ascii="Arial" w:hAnsi="Arial" w:cs="Arial" w:eastAsia="Arial"/>
          <w:sz w:val="55"/>
          <w:szCs w:val="55"/>
          <w:color w:val="595959"/>
          <w:spacing w:val="0"/>
          <w:w w:val="51"/>
          <w:position w:val="0"/>
        </w:rPr>
        <w:t>ö.'</w:t>
      </w:r>
      <w:r>
        <w:rPr>
          <w:rFonts w:ascii="Arial" w:hAnsi="Arial" w:cs="Arial" w:eastAsia="Arial"/>
          <w:sz w:val="55"/>
          <w:szCs w:val="55"/>
          <w:color w:val="595959"/>
          <w:spacing w:val="-60"/>
          <w:w w:val="100"/>
          <w:position w:val="0"/>
        </w:rPr>
        <w:t> </w:t>
      </w:r>
      <w:r>
        <w:rPr>
          <w:rFonts w:ascii="Arial" w:hAnsi="Arial" w:cs="Arial" w:eastAsia="Arial"/>
          <w:sz w:val="54"/>
          <w:szCs w:val="54"/>
          <w:color w:val="444444"/>
          <w:spacing w:val="0"/>
          <w:w w:val="458"/>
          <w:i/>
          <w:position w:val="0"/>
        </w:rPr>
        <w:t>:</w:t>
      </w:r>
      <w:r>
        <w:rPr>
          <w:rFonts w:ascii="Arial" w:hAnsi="Arial" w:cs="Arial" w:eastAsia="Arial"/>
          <w:sz w:val="54"/>
          <w:szCs w:val="54"/>
          <w:color w:val="444444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54"/>
          <w:szCs w:val="54"/>
          <w:color w:val="444444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54"/>
          <w:szCs w:val="54"/>
          <w:color w:val="3B4175"/>
          <w:spacing w:val="0"/>
          <w:w w:val="66"/>
          <w:i/>
          <w:position w:val="0"/>
        </w:rPr>
        <w:t>'"i</w:t>
      </w:r>
      <w:r>
        <w:rPr>
          <w:rFonts w:ascii="Arial" w:hAnsi="Arial" w:cs="Arial" w:eastAsia="Arial"/>
          <w:sz w:val="54"/>
          <w:szCs w:val="54"/>
          <w:color w:val="3B4175"/>
          <w:spacing w:val="0"/>
          <w:w w:val="67"/>
          <w:i/>
          <w:position w:val="0"/>
        </w:rPr>
        <w:t>)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60"/>
        </w:sectPr>
      </w:pPr>
      <w:rPr/>
    </w:p>
    <w:p>
      <w:pPr>
        <w:spacing w:before="0" w:after="0" w:line="183" w:lineRule="atLeast"/>
        <w:ind w:right="-20"/>
        <w:jc w:val="right"/>
        <w:tabs>
          <w:tab w:pos="3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747475"/>
          <w:w w:val="119"/>
          <w:position w:val="4"/>
        </w:rPr>
        <w:t>"</w:t>
      </w:r>
      <w:r>
        <w:rPr>
          <w:rFonts w:ascii="Arial" w:hAnsi="Arial" w:cs="Arial" w:eastAsia="Arial"/>
          <w:sz w:val="15"/>
          <w:szCs w:val="15"/>
          <w:color w:val="747475"/>
          <w:w w:val="100"/>
          <w:position w:val="4"/>
        </w:rPr>
        <w:tab/>
      </w:r>
      <w:r>
        <w:rPr>
          <w:rFonts w:ascii="Arial" w:hAnsi="Arial" w:cs="Arial" w:eastAsia="Arial"/>
          <w:sz w:val="15"/>
          <w:szCs w:val="15"/>
          <w:color w:val="747475"/>
          <w:w w:val="100"/>
          <w:position w:val="4"/>
        </w:rPr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30"/>
          <w:position w:val="0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40"/>
          <w:w w:val="13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83"/>
          <w:position w:val="0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right="156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5B6B6"/>
          <w:spacing w:val="-6"/>
          <w:w w:val="183"/>
        </w:rPr>
        <w:t>.</w:t>
      </w:r>
      <w:r>
        <w:rPr>
          <w:rFonts w:ascii="Arial" w:hAnsi="Arial" w:cs="Arial" w:eastAsia="Arial"/>
          <w:sz w:val="9"/>
          <w:szCs w:val="9"/>
          <w:color w:val="B5B6B6"/>
          <w:spacing w:val="0"/>
          <w:w w:val="104"/>
        </w:rPr>
        <w:t>'</w:t>
      </w:r>
      <w:r>
        <w:rPr>
          <w:rFonts w:ascii="Arial" w:hAnsi="Arial" w:cs="Arial" w:eastAsia="Arial"/>
          <w:sz w:val="9"/>
          <w:szCs w:val="9"/>
          <w:color w:val="B5B6B6"/>
          <w:spacing w:val="0"/>
          <w:w w:val="100"/>
        </w:rPr>
        <w:t>  </w:t>
      </w:r>
      <w:r>
        <w:rPr>
          <w:rFonts w:ascii="Arial" w:hAnsi="Arial" w:cs="Arial" w:eastAsia="Arial"/>
          <w:sz w:val="9"/>
          <w:szCs w:val="9"/>
          <w:color w:val="B5B6B6"/>
          <w:spacing w:val="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B5B6B6"/>
          <w:spacing w:val="-13"/>
          <w:w w:val="157"/>
        </w:rPr>
        <w:t>.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4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" w:lineRule="exact"/>
        <w:ind w:right="917"/>
        <w:jc w:val="right"/>
        <w:tabs>
          <w:tab w:pos="100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595959"/>
          <w:spacing w:val="0"/>
          <w:w w:val="254"/>
        </w:rPr>
        <w:t>\</w:t>
      </w:r>
      <w:r>
        <w:rPr>
          <w:rFonts w:ascii="Arial" w:hAnsi="Arial" w:cs="Arial" w:eastAsia="Arial"/>
          <w:sz w:val="12"/>
          <w:szCs w:val="12"/>
          <w:color w:val="595959"/>
          <w:spacing w:val="-9"/>
          <w:w w:val="254"/>
        </w:rPr>
        <w:t> 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254"/>
        </w:rPr>
        <w:t>,,</w:t>
      </w:r>
      <w:r>
        <w:rPr>
          <w:rFonts w:ascii="Arial" w:hAnsi="Arial" w:cs="Arial" w:eastAsia="Arial"/>
          <w:sz w:val="12"/>
          <w:szCs w:val="12"/>
          <w:color w:val="444444"/>
          <w:spacing w:val="-22"/>
          <w:w w:val="254"/>
        </w:rPr>
        <w:t> </w:t>
      </w:r>
      <w:r>
        <w:rPr>
          <w:rFonts w:ascii="Arial" w:hAnsi="Arial" w:cs="Arial" w:eastAsia="Arial"/>
          <w:sz w:val="12"/>
          <w:szCs w:val="12"/>
          <w:color w:val="595959"/>
          <w:spacing w:val="0"/>
          <w:w w:val="81"/>
          <w:i/>
        </w:rPr>
        <w:t>&lt;?</w:t>
      </w:r>
      <w:r>
        <w:rPr>
          <w:rFonts w:ascii="Arial" w:hAnsi="Arial" w:cs="Arial" w:eastAsia="Arial"/>
          <w:sz w:val="12"/>
          <w:szCs w:val="12"/>
          <w:color w:val="595959"/>
          <w:spacing w:val="0"/>
          <w:w w:val="81"/>
          <w:i/>
        </w:rPr>
        <w:t>   </w:t>
      </w:r>
      <w:r>
        <w:rPr>
          <w:rFonts w:ascii="Arial" w:hAnsi="Arial" w:cs="Arial" w:eastAsia="Arial"/>
          <w:sz w:val="12"/>
          <w:szCs w:val="12"/>
          <w:color w:val="595959"/>
          <w:spacing w:val="7"/>
          <w:w w:val="81"/>
          <w:i/>
        </w:rPr>
        <w:t> </w:t>
      </w:r>
      <w:r>
        <w:rPr>
          <w:rFonts w:ascii="Arial" w:hAnsi="Arial" w:cs="Arial" w:eastAsia="Arial"/>
          <w:sz w:val="12"/>
          <w:szCs w:val="12"/>
          <w:color w:val="595959"/>
          <w:spacing w:val="0"/>
          <w:w w:val="89"/>
        </w:rPr>
        <w:t>..</w:t>
      </w:r>
      <w:r>
        <w:rPr>
          <w:rFonts w:ascii="Arial" w:hAnsi="Arial" w:cs="Arial" w:eastAsia="Arial"/>
          <w:sz w:val="12"/>
          <w:szCs w:val="12"/>
          <w:color w:val="595959"/>
          <w:spacing w:val="-8"/>
          <w:w w:val="89"/>
        </w:rPr>
        <w:t>.</w:t>
      </w:r>
      <w:r>
        <w:rPr>
          <w:rFonts w:ascii="Arial" w:hAnsi="Arial" w:cs="Arial" w:eastAsia="Arial"/>
          <w:sz w:val="12"/>
          <w:szCs w:val="12"/>
          <w:color w:val="747475"/>
          <w:spacing w:val="0"/>
          <w:w w:val="296"/>
        </w:rPr>
        <w:t>,</w:t>
      </w:r>
      <w:r>
        <w:rPr>
          <w:rFonts w:ascii="Arial" w:hAnsi="Arial" w:cs="Arial" w:eastAsia="Arial"/>
          <w:sz w:val="12"/>
          <w:szCs w:val="12"/>
          <w:color w:val="747475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747475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80"/>
        </w:rPr>
        <w:t>"</w:t>
      </w:r>
      <w:r>
        <w:rPr>
          <w:rFonts w:ascii="Arial" w:hAnsi="Arial" w:cs="Arial" w:eastAsia="Arial"/>
          <w:sz w:val="12"/>
          <w:szCs w:val="12"/>
          <w:color w:val="444444"/>
          <w:spacing w:val="-24"/>
          <w:w w:val="180"/>
        </w:rPr>
        <w:t> 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00"/>
        </w:rPr>
        <w:t>•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00"/>
        </w:rPr>
        <w:t>  </w:t>
      </w:r>
      <w:r>
        <w:rPr>
          <w:rFonts w:ascii="Arial" w:hAnsi="Arial" w:cs="Arial" w:eastAsia="Arial"/>
          <w:sz w:val="12"/>
          <w:szCs w:val="12"/>
          <w:color w:val="444444"/>
          <w:spacing w:val="29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30"/>
        </w:rPr>
        <w:t>'\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31"/>
        </w:rPr>
        <w:t>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0" w:after="0" w:line="11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48"/>
          <w:i/>
          <w:position w:val="-5"/>
        </w:rPr>
        <w:t>'t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9"/>
          <w:w w:val="148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38585"/>
          <w:spacing w:val="-20"/>
          <w:w w:val="126"/>
          <w:position w:val="-5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B506B"/>
          <w:spacing w:val="0"/>
          <w:w w:val="104"/>
          <w:position w:val="-5"/>
        </w:rPr>
        <w:t>!'</w:t>
      </w:r>
      <w:r>
        <w:rPr>
          <w:rFonts w:ascii="Times New Roman" w:hAnsi="Times New Roman" w:cs="Times New Roman" w:eastAsia="Times New Roman"/>
          <w:sz w:val="18"/>
          <w:szCs w:val="18"/>
          <w:color w:val="4B506B"/>
          <w:spacing w:val="-42"/>
          <w:w w:val="104"/>
          <w:position w:val="-5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B506B"/>
          <w:spacing w:val="0"/>
          <w:w w:val="105"/>
          <w:position w:val="-5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B506B"/>
          <w:spacing w:val="-19"/>
          <w:w w:val="105"/>
          <w:position w:val="-5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50"/>
          <w:position w:val="-5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27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28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60"/>
          <w:cols w:num="2" w:equalWidth="0">
            <w:col w:w="1849" w:space="533"/>
            <w:col w:w="9038"/>
          </w:cols>
        </w:sectPr>
      </w:pPr>
      <w:rPr/>
    </w:p>
    <w:p>
      <w:pPr>
        <w:spacing w:before="0" w:after="0" w:line="284" w:lineRule="exact"/>
        <w:ind w:left="2136" w:right="-9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44444"/>
          <w:spacing w:val="0"/>
          <w:w w:val="204"/>
          <w:position w:val="6"/>
        </w:rPr>
        <w:t>ı</w:t>
      </w:r>
      <w:r>
        <w:rPr>
          <w:rFonts w:ascii="Arial" w:hAnsi="Arial" w:cs="Arial" w:eastAsia="Arial"/>
          <w:sz w:val="21"/>
          <w:szCs w:val="21"/>
          <w:color w:val="444444"/>
          <w:spacing w:val="-30"/>
          <w:w w:val="204"/>
          <w:position w:val="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3"/>
          <w:position w:val="-7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3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47475"/>
          <w:spacing w:val="0"/>
          <w:w w:val="120"/>
          <w:position w:val="-7"/>
        </w:rPr>
        <w:t>'i</w:t>
      </w:r>
      <w:r>
        <w:rPr>
          <w:rFonts w:ascii="Times New Roman" w:hAnsi="Times New Roman" w:cs="Times New Roman" w:eastAsia="Times New Roman"/>
          <w:sz w:val="21"/>
          <w:szCs w:val="21"/>
          <w:color w:val="747475"/>
          <w:spacing w:val="-2"/>
          <w:w w:val="120"/>
          <w:position w:val="-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92"/>
          <w:position w:val="-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93"/>
          <w:position w:val="-7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3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91"/>
          <w:position w:val="-7"/>
        </w:rPr>
        <w:t>PLAR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0"/>
          <w:w w:val="91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8"/>
          <w:position w:val="-7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1"/>
          <w:w w:val="88"/>
          <w:position w:val="-7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15"/>
          <w:position w:val="-7"/>
        </w:rPr>
        <w:t>İRİ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838585"/>
          <w:w w:val="74"/>
          <w:position w:val="-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838585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523"/>
          <w:position w:val="-1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523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523"/>
          <w:position w:val="-1"/>
        </w:rPr>
        <w:t>··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36"/>
          <w:w w:val="523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137"/>
          <w:position w:val="-1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1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137"/>
          <w:position w:val="-1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137"/>
          <w:position w:val="-1"/>
        </w:rPr>
        <w:t>\'e-</w:t>
      </w:r>
      <w:r>
        <w:rPr>
          <w:rFonts w:ascii="Times New Roman" w:hAnsi="Times New Roman" w:cs="Times New Roman" w:eastAsia="Times New Roman"/>
          <w:sz w:val="13"/>
          <w:szCs w:val="13"/>
          <w:color w:val="747475"/>
          <w:spacing w:val="0"/>
          <w:w w:val="137"/>
          <w:position w:val="-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47475"/>
          <w:spacing w:val="0"/>
          <w:w w:val="137"/>
          <w:position w:val="-1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747475"/>
          <w:spacing w:val="5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95959"/>
          <w:spacing w:val="0"/>
          <w:w w:val="100"/>
          <w:i/>
          <w:position w:val="-1"/>
        </w:rPr>
        <w:t>"'</w:t>
      </w:r>
      <w:r>
        <w:rPr>
          <w:rFonts w:ascii="Times New Roman" w:hAnsi="Times New Roman" w:cs="Times New Roman" w:eastAsia="Times New Roman"/>
          <w:sz w:val="13"/>
          <w:szCs w:val="13"/>
          <w:color w:val="595959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95959"/>
          <w:spacing w:val="0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38585"/>
          <w:spacing w:val="0"/>
          <w:w w:val="270"/>
          <w:i/>
          <w:position w:val="-1"/>
        </w:rPr>
        <w:t>/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488" w:right="-20"/>
        <w:jc w:val="left"/>
        <w:tabs>
          <w:tab w:pos="9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i/>
          <w:position w:val="-7"/>
        </w:rPr>
        <w:t>8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4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60"/>
          <w:position w:val="-7"/>
        </w:rPr>
        <w:t>1•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100"/>
          <w:position w:val="-7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79797"/>
          <w:spacing w:val="-9"/>
          <w:w w:val="141"/>
          <w:position w:val="-7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-43"/>
          <w:w w:val="62"/>
          <w:position w:val="-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79797"/>
          <w:spacing w:val="-42"/>
          <w:w w:val="140"/>
          <w:position w:val="-7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-1"/>
          <w:w w:val="62"/>
          <w:position w:val="-7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747475"/>
          <w:spacing w:val="0"/>
          <w:w w:val="44"/>
          <w:position w:val="-7"/>
        </w:rPr>
        <w:t>&lt;</w:t>
      </w:r>
      <w:r>
        <w:rPr>
          <w:rFonts w:ascii="Times New Roman" w:hAnsi="Times New Roman" w:cs="Times New Roman" w:eastAsia="Times New Roman"/>
          <w:sz w:val="26"/>
          <w:szCs w:val="26"/>
          <w:color w:val="747475"/>
          <w:spacing w:val="-19"/>
          <w:w w:val="45"/>
          <w:position w:val="-7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A5A5A5"/>
          <w:spacing w:val="0"/>
          <w:w w:val="99"/>
          <w:position w:val="-7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60"/>
          <w:cols w:num="2" w:equalWidth="0">
            <w:col w:w="4144" w:space="4964"/>
            <w:col w:w="2312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43" w:lineRule="exact"/>
        <w:ind w:right="-6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56"/>
          <w:position w:val="-3"/>
        </w:rPr>
        <w:t>o:ı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2"/>
          <w:position w:val="1"/>
        </w:rPr>
        <w:t>::ı::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765" w:right="-20"/>
        <w:jc w:val="left"/>
        <w:tabs>
          <w:tab w:pos="76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Yha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BAYAM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50"/>
          <w:b/>
          <w:bCs/>
          <w:position w:val="1"/>
        </w:rPr>
        <w:t>.tl....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50"/>
          <w:b/>
          <w:bCs/>
          <w:position w:val="1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22"/>
          <w:w w:val="5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43"/>
          <w:b/>
          <w:bCs/>
          <w:position w:val="1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2"/>
          <w:w w:val="43"/>
          <w:b/>
          <w:bCs/>
          <w:position w:val="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747475"/>
          <w:spacing w:val="0"/>
          <w:w w:val="57"/>
          <w:b/>
          <w:bCs/>
          <w:position w:val="1"/>
        </w:rPr>
        <w:t>,.</w:t>
      </w:r>
      <w:r>
        <w:rPr>
          <w:rFonts w:ascii="Times New Roman" w:hAnsi="Times New Roman" w:cs="Times New Roman" w:eastAsia="Times New Roman"/>
          <w:sz w:val="16"/>
          <w:szCs w:val="16"/>
          <w:color w:val="747475"/>
          <w:spacing w:val="-7"/>
          <w:w w:val="57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-5"/>
          <w:w w:val="176"/>
          <w:b/>
          <w:bCs/>
          <w:position w:val="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B5B6B6"/>
          <w:spacing w:val="-1"/>
          <w:w w:val="18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-33"/>
          <w:w w:val="112"/>
          <w:b/>
          <w:bCs/>
          <w:position w:val="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-22"/>
          <w:w w:val="115"/>
          <w:b/>
          <w:bCs/>
          <w:position w:val="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62"/>
          <w:b/>
          <w:bCs/>
          <w:position w:val="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935" w:right="-20"/>
        <w:jc w:val="left"/>
        <w:tabs>
          <w:tab w:pos="18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644A3"/>
          <w:spacing w:val="0"/>
          <w:w w:val="113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3644A3"/>
          <w:spacing w:val="0"/>
          <w:w w:val="113"/>
          <w:i/>
          <w:position w:val="-2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3644A3"/>
          <w:spacing w:val="0"/>
          <w:w w:val="113"/>
          <w:i/>
          <w:position w:val="-2"/>
        </w:rPr>
        <w:t>..r-.</w:t>
      </w:r>
      <w:r>
        <w:rPr>
          <w:rFonts w:ascii="Times New Roman" w:hAnsi="Times New Roman" w:cs="Times New Roman" w:eastAsia="Times New Roman"/>
          <w:sz w:val="15"/>
          <w:szCs w:val="15"/>
          <w:color w:val="3644A3"/>
          <w:spacing w:val="-39"/>
          <w:w w:val="113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44A3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644A3"/>
          <w:spacing w:val="0"/>
          <w:w w:val="100"/>
          <w:i/>
          <w:position w:val="-2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3644A3"/>
          <w:spacing w:val="-12"/>
          <w:w w:val="100"/>
          <w:i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3644A3"/>
          <w:spacing w:val="0"/>
          <w:w w:val="103"/>
          <w:i/>
          <w:position w:val="-2"/>
        </w:rPr>
        <w:t>Al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right="-20"/>
        <w:jc w:val="left"/>
        <w:tabs>
          <w:tab w:pos="2880" w:val="left"/>
          <w:tab w:pos="49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5.829514pt;margin-top:10.82515pt;width:23.683383pt;height:8.5pt;mso-position-horizontal-relative:page;mso-position-vertical-relative:paragraph;z-index:-15262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33333"/>
                      <w:spacing w:val="0"/>
                      <w:w w:val="10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33333"/>
                      <w:spacing w:val="-3"/>
                      <w:w w:val="100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95959"/>
                      <w:spacing w:val="0"/>
                      <w:w w:val="10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95959"/>
                      <w:spacing w:val="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33333"/>
                      <w:spacing w:val="0"/>
                      <w:w w:val="101"/>
                    </w:rPr>
                    <w:t>Eri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0"/>
          <w:w w:val="508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444444"/>
          <w:spacing w:val="-242"/>
          <w:w w:val="508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100"/>
          <w:b/>
          <w:bCs/>
        </w:rPr>
        <w:t>smail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3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104"/>
          <w:b/>
          <w:bCs/>
        </w:rPr>
        <w:t>YAP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-8"/>
          <w:w w:val="104"/>
          <w:b/>
          <w:bCs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212"/>
        </w:rPr>
        <w:t>Cl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212"/>
        </w:rPr>
        <w:t>fi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600"/>
          <w:position w:val="14"/>
        </w:rPr>
        <w:t>·</w:t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100"/>
          <w:position w:val="14"/>
        </w:rPr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77"/>
          <w:position w:val="14"/>
        </w:rPr>
        <w:t>r</w:t>
      </w:r>
      <w:r>
        <w:rPr>
          <w:rFonts w:ascii="Arial" w:hAnsi="Arial" w:cs="Arial" w:eastAsia="Arial"/>
          <w:sz w:val="20"/>
          <w:szCs w:val="20"/>
          <w:color w:val="333333"/>
          <w:spacing w:val="-9"/>
          <w:w w:val="76"/>
          <w:position w:val="14"/>
        </w:rPr>
        <w:t>.</w:t>
      </w:r>
      <w:r>
        <w:rPr>
          <w:rFonts w:ascii="Arial" w:hAnsi="Arial" w:cs="Arial" w:eastAsia="Arial"/>
          <w:sz w:val="20"/>
          <w:szCs w:val="20"/>
          <w:color w:val="747475"/>
          <w:spacing w:val="-14"/>
          <w:w w:val="118"/>
          <w:position w:val="14"/>
        </w:rPr>
        <w:t>·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88"/>
          <w:position w:val="14"/>
        </w:rPr>
        <w:t>şTI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89"/>
          <w:position w:val="14"/>
        </w:rPr>
        <w:t>R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0"/>
          <w:position w:val="14"/>
        </w:rPr>
        <w:t> </w:t>
      </w:r>
      <w:r>
        <w:rPr>
          <w:rFonts w:ascii="Arial" w:hAnsi="Arial" w:cs="Arial" w:eastAsia="Arial"/>
          <w:sz w:val="20"/>
          <w:szCs w:val="20"/>
          <w:color w:val="444444"/>
          <w:spacing w:val="-6"/>
          <w:w w:val="100"/>
          <w:position w:val="14"/>
        </w:rPr>
        <w:t> 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101"/>
          <w:position w:val="14"/>
        </w:rPr>
        <w:t>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60"/>
          <w:cols w:num="2" w:equalWidth="0">
            <w:col w:w="466" w:space="1592"/>
            <w:col w:w="9362"/>
          </w:cols>
        </w:sectPr>
      </w:pPr>
      <w:rPr/>
    </w:p>
    <w:p>
      <w:pPr>
        <w:spacing w:before="0" w:after="0" w:line="246" w:lineRule="exact"/>
        <w:ind w:left="237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8.104492pt;margin-top:29.439337pt;width:560.884306pt;height:753.240325pt;mso-position-horizontal-relative:page;mso-position-vertical-relative:page;z-index:-15271" coordorigin="362,589" coordsize="11218,15065">
            <v:group style="position:absolute;left:369;top:603;width:686;height:2" coordorigin="369,603" coordsize="686,2">
              <v:shape style="position:absolute;left:369;top:603;width:686;height:2" coordorigin="369,603" coordsize="686,0" path="m369,603l1056,603e" filled="f" stroked="t" strokeweight=".47332pt" strokecolor="#3F3F3F">
                <v:path arrowok="t"/>
              </v:shape>
            </v:group>
            <v:group style="position:absolute;left:376;top:596;width:2;height:577" coordorigin="376,596" coordsize="2,577">
              <v:shape style="position:absolute;left:376;top:596;width:2;height:577" coordorigin="376,596" coordsize="0,577" path="m376,1173l376,596e" filled="f" stroked="t" strokeweight=".70998pt" strokecolor="#777777">
                <v:path arrowok="t"/>
              </v:shape>
            </v:group>
            <v:group style="position:absolute;left:1728;top:605;width:317;height:2" coordorigin="1728,605" coordsize="317,2">
              <v:shape style="position:absolute;left:1728;top:605;width:317;height:2" coordorigin="1728,605" coordsize="317,0" path="m1728,605l2045,605e" filled="f" stroked="t" strokeweight=".47332pt" strokecolor="#2F2F2F">
                <v:path arrowok="t"/>
              </v:shape>
            </v:group>
            <v:group style="position:absolute;left:2412;top:596;width:2;height:1497" coordorigin="2412,596" coordsize="2,1497">
              <v:shape style="position:absolute;left:2412;top:596;width:2;height:1497" coordorigin="2412,596" coordsize="0,1497" path="m2412,2093l2412,596e" filled="f" stroked="t" strokeweight=".70998pt" strokecolor="#444444">
                <v:path arrowok="t"/>
              </v:shape>
            </v:group>
            <v:group style="position:absolute;left:3692;top:605;width:222;height:2" coordorigin="3692,605" coordsize="222,2">
              <v:shape style="position:absolute;left:3692;top:605;width:222;height:2" coordorigin="3692,605" coordsize="222,0" path="m3692,605l3914,605e" filled="f" stroked="t" strokeweight=".47332pt" strokecolor="#282828">
                <v:path arrowok="t"/>
              </v:shape>
            </v:group>
            <v:group style="position:absolute;left:7564;top:605;width:180;height:2" coordorigin="7564,605" coordsize="180,2">
              <v:shape style="position:absolute;left:7564;top:605;width:180;height:2" coordorigin="7564,605" coordsize="180,0" path="m7564,605l7744,605e" filled="f" stroked="t" strokeweight=".47332pt" strokecolor="#343434">
                <v:path arrowok="t"/>
              </v:shape>
            </v:group>
            <v:group style="position:absolute;left:8993;top:591;width:2;height:553" coordorigin="8993,591" coordsize="2,553">
              <v:shape style="position:absolute;left:8993;top:591;width:2;height:553" coordorigin="8993,591" coordsize="0,553" path="m8993,1144l8993,591e" filled="f" stroked="t" strokeweight=".23666pt" strokecolor="#676767">
                <v:path arrowok="t"/>
              </v:shape>
            </v:group>
            <v:group style="position:absolute;left:369;top:603;width:11151;height:2" coordorigin="369,603" coordsize="11151,2">
              <v:shape style="position:absolute;left:369;top:603;width:11151;height:2" coordorigin="369,603" coordsize="11151,0" path="m369,603l11521,603e" filled="f" stroked="t" strokeweight=".70998pt" strokecolor="#545454">
                <v:path arrowok="t"/>
              </v:shape>
            </v:group>
            <v:group style="position:absolute;left:11563;top:591;width:2;height:1487" coordorigin="11563,591" coordsize="2,1487">
              <v:shape style="position:absolute;left:11563;top:591;width:2;height:1487" coordorigin="11563,591" coordsize="0,1487" path="m11563,2079l11563,591e" filled="f" stroked="t" strokeweight=".23666pt" strokecolor="#000000">
                <v:path arrowok="t"/>
              </v:shape>
            </v:group>
            <v:group style="position:absolute;left:376;top:1116;width:2;height:257" coordorigin="376,1116" coordsize="2,257">
              <v:shape style="position:absolute;left:376;top:1116;width:2;height:257" coordorigin="376,1116" coordsize="0,257" path="m376,1373l376,1116e" filled="f" stroked="t" strokeweight=".47332pt" strokecolor="#606060">
                <v:path arrowok="t"/>
              </v:shape>
            </v:group>
            <v:group style="position:absolute;left:8993;top:1144;width:2;height:572" coordorigin="8993,1144" coordsize="2,572">
              <v:shape style="position:absolute;left:8993;top:1144;width:2;height:572" coordorigin="8993,1144" coordsize="0,572" path="m8993,1716l8993,1144e" filled="f" stroked="t" strokeweight=".23666pt" strokecolor="#000000">
                <v:path arrowok="t"/>
              </v:shape>
            </v:group>
            <v:group style="position:absolute;left:379;top:1316;width:2;height:458" coordorigin="379,1316" coordsize="2,458">
              <v:shape style="position:absolute;left:379;top:1316;width:2;height:458" coordorigin="379,1316" coordsize="0,458" path="m379,1773l379,1316e" filled="f" stroked="t" strokeweight=".94664pt" strokecolor="#777777">
                <v:path arrowok="t"/>
              </v:shape>
            </v:group>
            <v:group style="position:absolute;left:379;top:1688;width:2;height:420" coordorigin="379,1688" coordsize="2,420">
              <v:shape style="position:absolute;left:379;top:1688;width:2;height:420" coordorigin="379,1688" coordsize="0,420" path="m379,2107l379,1688e" filled="f" stroked="t" strokeweight=".47332pt" strokecolor="#444444">
                <v:path arrowok="t"/>
              </v:shape>
            </v:group>
            <v:group style="position:absolute;left:8993;top:1716;width:2;height:362" coordorigin="8993,1716" coordsize="2,362">
              <v:shape style="position:absolute;left:8993;top:1716;width:2;height:362" coordorigin="8993,1716" coordsize="0,362" path="m8993,2079l8993,1716e" filled="f" stroked="t" strokeweight=".23666pt" strokecolor="#383838">
                <v:path arrowok="t"/>
              </v:shape>
            </v:group>
            <v:group style="position:absolute;left:386;top:2036;width:2;height:8891" coordorigin="386,2036" coordsize="2,8891">
              <v:shape style="position:absolute;left:386;top:2036;width:2;height:8891" coordorigin="386,2036" coordsize="0,8891" path="m386,10927l386,2036e" filled="f" stroked="t" strokeweight=".70998pt" strokecolor="#545454">
                <v:path arrowok="t"/>
              </v:shape>
            </v:group>
            <v:group style="position:absolute;left:374;top:2729;width:8648;height:2" coordorigin="374,2729" coordsize="8648,2">
              <v:shape style="position:absolute;left:374;top:2729;width:8648;height:2" coordorigin="374,2729" coordsize="8648,0" path="m374,2729l9021,2729e" filled="f" stroked="t" strokeweight=".70998pt" strokecolor="#545454">
                <v:path arrowok="t"/>
              </v:shape>
            </v:group>
            <v:group style="position:absolute;left:8965;top:2727;width:341;height:2" coordorigin="8965,2727" coordsize="341,2">
              <v:shape style="position:absolute;left:8965;top:2727;width:341;height:2" coordorigin="8965,2727" coordsize="341,0" path="m8965,2727l9305,2727e" filled="f" stroked="t" strokeweight=".47332pt" strokecolor="#2F2F2F">
                <v:path arrowok="t"/>
              </v:shape>
            </v:group>
            <v:group style="position:absolute;left:9249;top:2727;width:833;height:2" coordorigin="9249,2727" coordsize="833,2">
              <v:shape style="position:absolute;left:9249;top:2727;width:833;height:2" coordorigin="9249,2727" coordsize="833,0" path="m9249,2727l10082,2727e" filled="f" stroked="t" strokeweight=".70998pt" strokecolor="#4B4B4B">
                <v:path arrowok="t"/>
              </v:shape>
            </v:group>
            <v:group style="position:absolute;left:10025;top:2727;width:166;height:2" coordorigin="10025,2727" coordsize="166,2">
              <v:shape style="position:absolute;left:10025;top:2727;width:166;height:2" coordorigin="10025,2727" coordsize="166,0" path="m10025,2727l10191,2727e" filled="f" stroked="t" strokeweight=".47332pt" strokecolor="#232323">
                <v:path arrowok="t"/>
              </v:shape>
            </v:group>
            <v:group style="position:absolute;left:10134;top:2727;width:426;height:2" coordorigin="10134,2727" coordsize="426,2">
              <v:shape style="position:absolute;left:10134;top:2727;width:426;height:2" coordorigin="10134,2727" coordsize="426,0" path="m10134,2727l10560,2727e" filled="f" stroked="t" strokeweight=".47332pt" strokecolor="#3F3F3F">
                <v:path arrowok="t"/>
              </v:shape>
            </v:group>
            <v:group style="position:absolute;left:10423;top:2725;width:1108;height:2" coordorigin="10423,2725" coordsize="1108,2">
              <v:shape style="position:absolute;left:10423;top:2725;width:1108;height:2" coordorigin="10423,2725" coordsize="1108,0" path="m10423,2725l11530,2725e" filled="f" stroked="t" strokeweight=".94664pt" strokecolor="#575757">
                <v:path arrowok="t"/>
              </v:shape>
            </v:group>
            <v:group style="position:absolute;left:11563;top:2498;width:2;height:462" coordorigin="11563,2498" coordsize="2,462">
              <v:shape style="position:absolute;left:11563;top:2498;width:2;height:462" coordorigin="11563,2498" coordsize="0,462" path="m11563,2961l11563,2498e" filled="f" stroked="t" strokeweight=".23666pt" strokecolor="#000000">
                <v:path arrowok="t"/>
              </v:shape>
            </v:group>
            <v:group style="position:absolute;left:374;top:2944;width:10186;height:2" coordorigin="374,2944" coordsize="10186,2">
              <v:shape style="position:absolute;left:374;top:2944;width:10186;height:2" coordorigin="374,2944" coordsize="10186,0" path="m374,2944l10560,2944e" filled="f" stroked="t" strokeweight=".70998pt" strokecolor="#545454">
                <v:path arrowok="t"/>
              </v:shape>
            </v:group>
            <v:group style="position:absolute;left:10503;top:2941;width:232;height:2" coordorigin="10503,2941" coordsize="232,2">
              <v:shape style="position:absolute;left:10503;top:2941;width:232;height:2" coordorigin="10503,2941" coordsize="232,0" path="m10503,2941l10735,2941e" filled="f" stroked="t" strokeweight=".47332pt" strokecolor="#343434">
                <v:path arrowok="t"/>
              </v:shape>
            </v:group>
            <v:group style="position:absolute;left:10678;top:2941;width:857;height:2" coordorigin="10678,2941" coordsize="857,2">
              <v:shape style="position:absolute;left:10678;top:2941;width:857;height:2" coordorigin="10678,2941" coordsize="857,0" path="m10678,2941l11535,2941e" filled="f" stroked="t" strokeweight=".70998pt" strokecolor="#4F4F4F">
                <v:path arrowok="t"/>
              </v:shape>
            </v:group>
            <v:group style="position:absolute;left:374;top:3163;width:6442;height:2" coordorigin="374,3163" coordsize="6442,2">
              <v:shape style="position:absolute;left:374;top:3163;width:6442;height:2" coordorigin="374,3163" coordsize="6442,0" path="m374,3163l6816,3163e" filled="f" stroked="t" strokeweight=".70998pt" strokecolor="#575757">
                <v:path arrowok="t"/>
              </v:shape>
            </v:group>
            <v:group style="position:absolute;left:6759;top:3161;width:241;height:2" coordorigin="6759,3161" coordsize="241,2">
              <v:shape style="position:absolute;left:6759;top:3161;width:241;height:2" coordorigin="6759,3161" coordsize="241,0" path="m6759,3161l7000,3161e" filled="f" stroked="t" strokeweight=".47332pt" strokecolor="#343434">
                <v:path arrowok="t"/>
              </v:shape>
            </v:group>
            <v:group style="position:absolute;left:6944;top:3161;width:677;height:2" coordorigin="6944,3161" coordsize="677,2">
              <v:shape style="position:absolute;left:6944;top:3161;width:677;height:2" coordorigin="6944,3161" coordsize="677,0" path="m6944,3161l7620,3161e" filled="f" stroked="t" strokeweight=".70998pt" strokecolor="#575757">
                <v:path arrowok="t"/>
              </v:shape>
            </v:group>
            <v:group style="position:absolute;left:7564;top:3161;width:180;height:2" coordorigin="7564,3161" coordsize="180,2">
              <v:shape style="position:absolute;left:7564;top:3161;width:180;height:2" coordorigin="7564,3161" coordsize="180,0" path="m7564,3161l7744,3161e" filled="f" stroked="t" strokeweight=".47332pt" strokecolor="#2B2B2B">
                <v:path arrowok="t"/>
              </v:shape>
            </v:group>
            <v:group style="position:absolute;left:7687;top:3161;width:2873;height:2" coordorigin="7687,3161" coordsize="2873,2">
              <v:shape style="position:absolute;left:7687;top:3161;width:2873;height:2" coordorigin="7687,3161" coordsize="2873,0" path="m7687,3161l10560,3161e" filled="f" stroked="t" strokeweight=".70998pt" strokecolor="#4F4F4F">
                <v:path arrowok="t"/>
              </v:shape>
            </v:group>
            <v:group style="position:absolute;left:10503;top:3161;width:232;height:2" coordorigin="10503,3161" coordsize="232,2">
              <v:shape style="position:absolute;left:10503;top:3161;width:232;height:2" coordorigin="10503,3161" coordsize="232,0" path="m10503,3161l10735,3161e" filled="f" stroked="t" strokeweight=".47332pt" strokecolor="#3B3B3B">
                <v:path arrowok="t"/>
              </v:shape>
            </v:group>
            <v:group style="position:absolute;left:10664;top:3158;width:871;height:2" coordorigin="10664,3158" coordsize="871,2">
              <v:shape style="position:absolute;left:10664;top:3158;width:871;height:2" coordorigin="10664,3158" coordsize="871,0" path="m10664,3158l11535,3158e" filled="f" stroked="t" strokeweight=".94664pt" strokecolor="#606060">
                <v:path arrowok="t"/>
              </v:shape>
            </v:group>
            <v:group style="position:absolute;left:3895;top:3156;width:2;height:253" coordorigin="3895,3156" coordsize="2,253">
              <v:shape style="position:absolute;left:3895;top:3156;width:2;height:253" coordorigin="3895,3156" coordsize="0,253" path="m3895,3409l3895,3156e" filled="f" stroked="t" strokeweight=".70998pt" strokecolor="#383838">
                <v:path arrowok="t"/>
              </v:shape>
            </v:group>
            <v:group style="position:absolute;left:6986;top:3156;width:2;height:744" coordorigin="6986,3156" coordsize="2,744">
              <v:shape style="position:absolute;left:6986;top:3156;width:2;height:744" coordorigin="6986,3156" coordsize="0,744" path="m6986,3900l6986,3156e" filled="f" stroked="t" strokeweight=".70998pt" strokecolor="#4B4B4B">
                <v:path arrowok="t"/>
              </v:shape>
            </v:group>
            <v:group style="position:absolute;left:11532;top:3118;width:2;height:291" coordorigin="11532,3118" coordsize="2,291">
              <v:shape style="position:absolute;left:11532;top:3118;width:2;height:291" coordorigin="11532,3118" coordsize="0,291" path="m11532,3409l11532,3118e" filled="f" stroked="t" strokeweight=".23666pt" strokecolor="#484848">
                <v:path arrowok="t"/>
              </v:shape>
            </v:group>
            <v:group style="position:absolute;left:383;top:3351;width:2;height:257" coordorigin="383,3351" coordsize="2,257">
              <v:shape style="position:absolute;left:383;top:3351;width:2;height:257" coordorigin="383,3351" coordsize="0,257" path="m383,3609l383,3351e" filled="f" stroked="t" strokeweight=".47332pt" strokecolor="#232323">
                <v:path arrowok="t"/>
              </v:shape>
            </v:group>
            <v:group style="position:absolute;left:3895;top:3351;width:2;height:257" coordorigin="3895,3351" coordsize="2,257">
              <v:shape style="position:absolute;left:3895;top:3351;width:2;height:257" coordorigin="3895,3351" coordsize="0,257" path="m3895,3609l3895,3351e" filled="f" stroked="t" strokeweight=".47332pt" strokecolor="#1C1C1C">
                <v:path arrowok="t"/>
              </v:shape>
            </v:group>
            <v:group style="position:absolute;left:3891;top:3580;width:2494;height:2" coordorigin="3891,3580" coordsize="2494,2">
              <v:shape style="position:absolute;left:3891;top:3580;width:2494;height:2" coordorigin="3891,3580" coordsize="2494,0" path="m3891,3580l6385,3580e" filled="f" stroked="t" strokeweight=".70998pt" strokecolor="#646464">
                <v:path arrowok="t"/>
              </v:shape>
            </v:group>
            <v:group style="position:absolute;left:6328;top:3578;width:667;height:2" coordorigin="6328,3578" coordsize="667,2">
              <v:shape style="position:absolute;left:6328;top:3578;width:667;height:2" coordorigin="6328,3578" coordsize="667,0" path="m6328,3578l6996,3578e" filled="f" stroked="t" strokeweight=".47332pt" strokecolor="#A8A8A8">
                <v:path arrowok="t"/>
              </v:shape>
            </v:group>
            <v:group style="position:absolute;left:374;top:3895;width:682;height:2" coordorigin="374,3895" coordsize="682,2">
              <v:shape style="position:absolute;left:374;top:3895;width:682;height:2" coordorigin="374,3895" coordsize="682,0" path="m374,3895l1056,3895e" filled="f" stroked="t" strokeweight=".70998pt" strokecolor="#5B5B5B">
                <v:path arrowok="t"/>
              </v:shape>
            </v:group>
            <v:group style="position:absolute;left:999;top:3895;width:208;height:2" coordorigin="999,3895" coordsize="208,2">
              <v:shape style="position:absolute;left:999;top:3895;width:208;height:2" coordorigin="999,3895" coordsize="208,0" path="m999,3895l1207,3895e" filled="f" stroked="t" strokeweight=".47332pt" strokecolor="#343434">
                <v:path arrowok="t"/>
              </v:shape>
            </v:group>
            <v:group style="position:absolute;left:1150;top:3895;width:634;height:2" coordorigin="1150,3895" coordsize="634,2">
              <v:shape style="position:absolute;left:1150;top:3895;width:634;height:2" coordorigin="1150,3895" coordsize="634,0" path="m1150,3895l1784,3895e" filled="f" stroked="t" strokeweight=".70998pt" strokecolor="#545454">
                <v:path arrowok="t"/>
              </v:shape>
            </v:group>
            <v:group style="position:absolute;left:1728;top:3895;width:317;height:2" coordorigin="1728,3895" coordsize="317,2">
              <v:shape style="position:absolute;left:1728;top:3895;width:317;height:2" coordorigin="1728,3895" coordsize="317,0" path="m1728,3895l2045,3895e" filled="f" stroked="t" strokeweight=".47332pt" strokecolor="#2F2F2F">
                <v:path arrowok="t"/>
              </v:shape>
            </v:group>
            <v:group style="position:absolute;left:1988;top:3895;width:1761;height:2" coordorigin="1988,3895" coordsize="1761,2">
              <v:shape style="position:absolute;left:1988;top:3895;width:1761;height:2" coordorigin="1988,3895" coordsize="1761,0" path="m1988,3895l3749,3895e" filled="f" stroked="t" strokeweight=".70998pt" strokecolor="#4F4F4F">
                <v:path arrowok="t"/>
              </v:shape>
            </v:group>
            <v:group style="position:absolute;left:3692;top:3895;width:232;height:2" coordorigin="3692,3895" coordsize="232,2">
              <v:shape style="position:absolute;left:3692;top:3895;width:232;height:2" coordorigin="3692,3895" coordsize="232,0" path="m3692,3895l3924,3895e" filled="f" stroked="t" strokeweight=".47332pt" strokecolor="#232323">
                <v:path arrowok="t"/>
              </v:shape>
            </v:group>
            <v:group style="position:absolute;left:3898;top:3537;width:2;height:372" coordorigin="3898,3537" coordsize="2,372">
              <v:shape style="position:absolute;left:3898;top:3537;width:2;height:372" coordorigin="3898,3537" coordsize="0,372" path="m3898,3909l3898,3537e" filled="f" stroked="t" strokeweight=".94664pt" strokecolor="#4F4F4F">
                <v:path arrowok="t"/>
              </v:shape>
            </v:group>
            <v:group style="position:absolute;left:3886;top:3890;width:852;height:2" coordorigin="3886,3890" coordsize="852,2">
              <v:shape style="position:absolute;left:3886;top:3890;width:852;height:2" coordorigin="3886,3890" coordsize="852,0" path="m3886,3890l4738,3890e" filled="f" stroked="t" strokeweight="1.1833pt" strokecolor="#3B3B3B">
                <v:path arrowok="t"/>
              </v:shape>
            </v:group>
            <v:group style="position:absolute;left:4913;top:3890;width:6626;height:2" coordorigin="4913,3890" coordsize="6626,2">
              <v:shape style="position:absolute;left:4913;top:3890;width:6626;height:2" coordorigin="4913,3890" coordsize="6626,0" path="m4913,3890l11540,3890e" filled="f" stroked="t" strokeweight=".94664pt" strokecolor="#4F4F4F">
                <v:path arrowok="t"/>
              </v:shape>
            </v:group>
            <v:group style="position:absolute;left:10134;top:3890;width:426;height:2" coordorigin="10134,3890" coordsize="426,2">
              <v:shape style="position:absolute;left:10134;top:3890;width:426;height:2" coordorigin="10134,3890" coordsize="426,0" path="m10134,3890l10560,3890e" filled="f" stroked="t" strokeweight=".47332pt" strokecolor="#3F3F3F">
                <v:path arrowok="t"/>
              </v:shape>
            </v:group>
            <v:group style="position:absolute;left:11535;top:648;width:2;height:3251" coordorigin="11535,648" coordsize="2,3251">
              <v:shape style="position:absolute;left:11535;top:648;width:2;height:3251" coordorigin="11535,648" coordsize="0,3251" path="m11535,3900l11535,648e" filled="f" stroked="t" strokeweight=".23666pt" strokecolor="#5B5B5B">
                <v:path arrowok="t"/>
              </v:shape>
            </v:group>
            <v:group style="position:absolute;left:379;top:4171;width:1406;height:2" coordorigin="379,4171" coordsize="1406,2">
              <v:shape style="position:absolute;left:379;top:4171;width:1406;height:2" coordorigin="379,4171" coordsize="1406,0" path="m379,4171l1784,4171e" filled="f" stroked="t" strokeweight=".70998pt" strokecolor="#4F4F4F">
                <v:path arrowok="t"/>
              </v:shape>
            </v:group>
            <v:group style="position:absolute;left:1728;top:4171;width:317;height:2" coordorigin="1728,4171" coordsize="317,2">
              <v:shape style="position:absolute;left:1728;top:4171;width:317;height:2" coordorigin="1728,4171" coordsize="317,0" path="m1728,4171l2045,4171e" filled="f" stroked="t" strokeweight=".47332pt" strokecolor="#2B2B2B">
                <v:path arrowok="t"/>
              </v:shape>
            </v:group>
            <v:group style="position:absolute;left:1988;top:4171;width:2674;height:2" coordorigin="1988,4171" coordsize="2674,2">
              <v:shape style="position:absolute;left:1988;top:4171;width:2674;height:2" coordorigin="1988,4171" coordsize="2674,0" path="m1988,4171l4662,4171e" filled="f" stroked="t" strokeweight=".70998pt" strokecolor="#545454">
                <v:path arrowok="t"/>
              </v:shape>
            </v:group>
            <v:group style="position:absolute;left:2423;top:3885;width:2;height:9392" coordorigin="2423,3885" coordsize="2,9392">
              <v:shape style="position:absolute;left:2423;top:3885;width:2;height:9392" coordorigin="2423,3885" coordsize="0,9392" path="m2423,13277l2423,3885e" filled="f" stroked="t" strokeweight=".70998pt" strokecolor="#444444">
                <v:path arrowok="t"/>
              </v:shape>
            </v:group>
            <v:group style="position:absolute;left:4605;top:4171;width:364;height:2" coordorigin="4605,4171" coordsize="364,2">
              <v:shape style="position:absolute;left:4605;top:4171;width:364;height:2" coordorigin="4605,4171" coordsize="364,0" path="m4605,4171l4970,4171e" filled="f" stroked="t" strokeweight=".47332pt" strokecolor="#3B3B3B">
                <v:path arrowok="t"/>
              </v:shape>
            </v:group>
            <v:group style="position:absolute;left:4899;top:4169;width:5183;height:2" coordorigin="4899,4169" coordsize="5183,2">
              <v:shape style="position:absolute;left:4899;top:4169;width:5183;height:2" coordorigin="4899,4169" coordsize="5183,0" path="m4899,4169l10082,4169e" filled="f" stroked="t" strokeweight=".70998pt" strokecolor="#545454">
                <v:path arrowok="t"/>
              </v:shape>
            </v:group>
            <v:group style="position:absolute;left:10025;top:4167;width:166;height:2" coordorigin="10025,4167" coordsize="166,2">
              <v:shape style="position:absolute;left:10025;top:4167;width:166;height:2" coordorigin="10025,4167" coordsize="166,0" path="m10025,4167l10191,4167e" filled="f" stroked="t" strokeweight=".47332pt" strokecolor="#282828">
                <v:path arrowok="t"/>
              </v:shape>
            </v:group>
            <v:group style="position:absolute;left:10134;top:4167;width:1401;height:2" coordorigin="10134,4167" coordsize="1401,2">
              <v:shape style="position:absolute;left:10134;top:4167;width:1401;height:2" coordorigin="10134,4167" coordsize="1401,0" path="m10134,4167l11535,4167e" filled="f" stroked="t" strokeweight=".70998pt" strokecolor="#545454">
                <v:path arrowok="t"/>
              </v:shape>
            </v:group>
            <v:group style="position:absolute;left:383;top:4124;width:2;height:281" coordorigin="383,4124" coordsize="2,281">
              <v:shape style="position:absolute;left:383;top:4124;width:2;height:281" coordorigin="383,4124" coordsize="0,281" path="m383,4405l383,4124e" filled="f" stroked="t" strokeweight=".47332pt" strokecolor="#343434">
                <v:path arrowok="t"/>
              </v:shape>
            </v:group>
            <v:group style="position:absolute;left:2414;top:4386;width:4686;height:2" coordorigin="2414,4386" coordsize="4686,2">
              <v:shape style="position:absolute;left:2414;top:4386;width:4686;height:2" coordorigin="2414,4386" coordsize="4686,0" path="m2414,4386l7100,4386e" filled="f" stroked="t" strokeweight=".70998pt" strokecolor="#545454">
                <v:path arrowok="t"/>
              </v:shape>
            </v:group>
            <v:group style="position:absolute;left:6944;top:4386;width:483;height:2" coordorigin="6944,4386" coordsize="483,2">
              <v:shape style="position:absolute;left:6944;top:4386;width:483;height:2" coordorigin="6944,4386" coordsize="483,0" path="m6944,4386l7426,4386e" filled="f" stroked="t" strokeweight=".47332pt" strokecolor="#3F3F3F">
                <v:path arrowok="t"/>
              </v:shape>
            </v:group>
            <v:group style="position:absolute;left:7370;top:4386;width:1652;height:2" coordorigin="7370,4386" coordsize="1652,2">
              <v:shape style="position:absolute;left:7370;top:4386;width:1652;height:2" coordorigin="7370,4386" coordsize="1652,0" path="m7370,4386l9021,4386e" filled="f" stroked="t" strokeweight=".70998pt" strokecolor="#4F4F4F">
                <v:path arrowok="t"/>
              </v:shape>
            </v:group>
            <v:group style="position:absolute;left:8965;top:4386;width:341;height:2" coordorigin="8965,4386" coordsize="341,2">
              <v:shape style="position:absolute;left:8965;top:4386;width:341;height:2" coordorigin="8965,4386" coordsize="341,0" path="m8965,4386l9305,4386e" filled="f" stroked="t" strokeweight=".47332pt" strokecolor="#3F3F3F">
                <v:path arrowok="t"/>
              </v:shape>
            </v:group>
            <v:group style="position:absolute;left:9249;top:4386;width:833;height:2" coordorigin="9249,4386" coordsize="833,2">
              <v:shape style="position:absolute;left:9249;top:4386;width:833;height:2" coordorigin="9249,4386" coordsize="833,0" path="m9249,4386l10082,4386e" filled="f" stroked="t" strokeweight=".70998pt" strokecolor="#575757">
                <v:path arrowok="t"/>
              </v:shape>
            </v:group>
            <v:group style="position:absolute;left:10025;top:4386;width:166;height:2" coordorigin="10025,4386" coordsize="166,2">
              <v:shape style="position:absolute;left:10025;top:4386;width:166;height:2" coordorigin="10025,4386" coordsize="166,0" path="m10025,4386l10191,4386e" filled="f" stroked="t" strokeweight=".47332pt" strokecolor="#2B2B2B">
                <v:path arrowok="t"/>
              </v:shape>
            </v:group>
            <v:group style="position:absolute;left:10134;top:4384;width:1098;height:2" coordorigin="10134,4384" coordsize="1098,2">
              <v:shape style="position:absolute;left:10134;top:4384;width:1098;height:2" coordorigin="10134,4384" coordsize="1098,0" path="m10134,4384l11232,4384e" filled="f" stroked="t" strokeweight=".70998pt" strokecolor="#4F4F4F">
                <v:path arrowok="t"/>
              </v:shape>
            </v:group>
            <v:group style="position:absolute;left:11104;top:4384;width:435;height:2" coordorigin="11104,4384" coordsize="435,2">
              <v:shape style="position:absolute;left:11104;top:4384;width:435;height:2" coordorigin="11104,4384" coordsize="435,0" path="m11104,4384l11540,4384e" filled="f" stroked="t" strokeweight=".94664pt" strokecolor="#646464">
                <v:path arrowok="t"/>
              </v:shape>
            </v:group>
            <v:group style="position:absolute;left:11537;top:4157;width:2;height:1669" coordorigin="11537,4157" coordsize="2,1669">
              <v:shape style="position:absolute;left:11537;top:4157;width:2;height:1669" coordorigin="11537,4157" coordsize="0,1669" path="m11537,5826l11537,4157e" filled="f" stroked="t" strokeweight=".47332pt" strokecolor="#4F4F4F">
                <v:path arrowok="t"/>
              </v:shape>
            </v:group>
            <v:group style="position:absolute;left:4949;top:4376;width:2;height:262" coordorigin="4949,4376" coordsize="2,262">
              <v:shape style="position:absolute;left:4949;top:4376;width:2;height:262" coordorigin="4949,4376" coordsize="0,262" path="m4949,4639l4949,4376e" filled="f" stroked="t" strokeweight=".70998pt" strokecolor="#3F3F3F">
                <v:path arrowok="t"/>
              </v:shape>
            </v:group>
            <v:group style="position:absolute;left:4937;top:4820;width:1420;height:2" coordorigin="4937,4820" coordsize="1420,2">
              <v:shape style="position:absolute;left:4937;top:4820;width:1420;height:2" coordorigin="4937,4820" coordsize="1420,0" path="m4937,4820l6357,4820e" filled="f" stroked="t" strokeweight=".23666pt" strokecolor="#545454">
                <v:path arrowok="t"/>
              </v:shape>
            </v:group>
            <v:group style="position:absolute;left:7715;top:4372;width:2;height:238" coordorigin="7715,4372" coordsize="2,238">
              <v:shape style="position:absolute;left:7715;top:4372;width:2;height:238" coordorigin="7715,4372" coordsize="0,238" path="m7715,4610l7715,4372e" filled="f" stroked="t" strokeweight=".23666pt" strokecolor="#545454">
                <v:path arrowok="t"/>
              </v:shape>
            </v:group>
            <v:group style="position:absolute;left:383;top:4500;width:2;height:400" coordorigin="383,4500" coordsize="2,400">
              <v:shape style="position:absolute;left:383;top:4500;width:2;height:400" coordorigin="383,4500" coordsize="0,400" path="m383,4901l383,4500e" filled="f" stroked="t" strokeweight=".94664pt" strokecolor="#5B5B5B">
                <v:path arrowok="t"/>
              </v:shape>
            </v:group>
            <v:group style="position:absolute;left:4951;top:4548;width:2;height:1897" coordorigin="4951,4548" coordsize="2,1897">
              <v:shape style="position:absolute;left:4951;top:4548;width:2;height:1897" coordorigin="4951,4548" coordsize="0,1897" path="m4951,6445l4951,4548e" filled="f" stroked="t" strokeweight=".94664pt" strokecolor="#4F4F4F">
                <v:path arrowok="t"/>
              </v:shape>
            </v:group>
            <v:group style="position:absolute;left:6357;top:4820;width:1363;height:2" coordorigin="6357,4820" coordsize="1363,2">
              <v:shape style="position:absolute;left:6357;top:4820;width:1363;height:2" coordorigin="6357,4820" coordsize="1363,0" path="m6357,4820l7720,4820e" filled="f" stroked="t" strokeweight=".23666pt" strokecolor="#000000">
                <v:path arrowok="t"/>
              </v:shape>
            </v:group>
            <v:group style="position:absolute;left:7715;top:4610;width:2;height:215" coordorigin="7715,4610" coordsize="2,215">
              <v:shape style="position:absolute;left:7715;top:4610;width:2;height:215" coordorigin="7715,4610" coordsize="0,215" path="m7715,4825l7715,4610e" filled="f" stroked="t" strokeweight=".23666pt" strokecolor="#000000">
                <v:path arrowok="t"/>
              </v:shape>
            </v:group>
            <v:group style="position:absolute;left:7715;top:4820;width:596;height:2" coordorigin="7715,4820" coordsize="596,2">
              <v:shape style="position:absolute;left:7715;top:4820;width:596;height:2" coordorigin="7715,4820" coordsize="596,0" path="m7715,4820l8312,4820e" filled="f" stroked="t" strokeweight=".23666pt" strokecolor="#3F3F3F">
                <v:path arrowok="t"/>
              </v:shape>
            </v:group>
            <v:group style="position:absolute;left:8312;top:4820;width:2892;height:2" coordorigin="8312,4820" coordsize="2892,2">
              <v:shape style="position:absolute;left:8312;top:4820;width:2892;height:2" coordorigin="8312,4820" coordsize="2892,0" path="m8312,4820l11203,4820e" filled="f" stroked="t" strokeweight=".23666pt" strokecolor="#000000">
                <v:path arrowok="t"/>
              </v:shape>
            </v:group>
            <v:group style="position:absolute;left:11203;top:4820;width:364;height:2" coordorigin="11203,4820" coordsize="364,2">
              <v:shape style="position:absolute;left:11203;top:4820;width:364;height:2" coordorigin="11203,4820" coordsize="364,0" path="m11203,4820l11568,4820e" filled="f" stroked="t" strokeweight=".23666pt" strokecolor="#4F4F4F">
                <v:path arrowok="t"/>
              </v:shape>
            </v:group>
            <v:group style="position:absolute;left:2423;top:4791;width:2;height:334" coordorigin="2423,4791" coordsize="2,334">
              <v:shape style="position:absolute;left:2423;top:4791;width:2;height:334" coordorigin="2423,4791" coordsize="0,334" path="m2423,5125l2423,4791e" filled="f" stroked="t" strokeweight=".47332pt" strokecolor="#1F1F1F">
                <v:path arrowok="t"/>
              </v:shape>
            </v:group>
            <v:group style="position:absolute;left:6759;top:5106;width:241;height:2" coordorigin="6759,5106" coordsize="241,2">
              <v:shape style="position:absolute;left:6759;top:5106;width:241;height:2" coordorigin="6759,5106" coordsize="241,0" path="m6759,5106l7000,5106e" filled="f" stroked="t" strokeweight=".47332pt" strokecolor="#4B4B4B">
                <v:path arrowok="t"/>
              </v:shape>
            </v:group>
            <v:group style="position:absolute;left:7564;top:5106;width:180;height:2" coordorigin="7564,5106" coordsize="180,2">
              <v:shape style="position:absolute;left:7564;top:5106;width:180;height:2" coordorigin="7564,5106" coordsize="180,0" path="m7564,5106l7744,5106e" filled="f" stroked="t" strokeweight=".47332pt" strokecolor="#4B4B4B">
                <v:path arrowok="t"/>
              </v:shape>
            </v:group>
            <v:group style="position:absolute;left:4946;top:5103;width:6593;height:2" coordorigin="4946,5103" coordsize="6593,2">
              <v:shape style="position:absolute;left:4946;top:5103;width:6593;height:2" coordorigin="4946,5103" coordsize="6593,0" path="m4946,5103l11540,5103e" filled="f" stroked="t" strokeweight=".70998pt" strokecolor="#707070">
                <v:path arrowok="t"/>
              </v:shape>
            </v:group>
            <v:group style="position:absolute;left:10025;top:5101;width:535;height:2" coordorigin="10025,5101" coordsize="535,2">
              <v:shape style="position:absolute;left:10025;top:5101;width:535;height:2" coordorigin="10025,5101" coordsize="535,0" path="m10025,5101l10560,5101e" filled="f" stroked="t" strokeweight=".47332pt" strokecolor="#606060">
                <v:path arrowok="t"/>
              </v:shape>
            </v:group>
            <v:group style="position:absolute;left:4941;top:5347;width:5618;height:2" coordorigin="4941,5347" coordsize="5618,2">
              <v:shape style="position:absolute;left:4941;top:5347;width:5618;height:2" coordorigin="4941,5347" coordsize="5618,0" path="m4941,5347l10560,5347e" filled="f" stroked="t" strokeweight=".70998pt" strokecolor="#545454">
                <v:path arrowok="t"/>
              </v:shape>
            </v:group>
            <v:group style="position:absolute;left:10503;top:5344;width:232;height:2" coordorigin="10503,5344" coordsize="232,2">
              <v:shape style="position:absolute;left:10503;top:5344;width:232;height:2" coordorigin="10503,5344" coordsize="232,0" path="m10503,5344l10735,5344e" filled="f" stroked="t" strokeweight=".47332pt" strokecolor="#282828">
                <v:path arrowok="t"/>
              </v:shape>
            </v:group>
            <v:group style="position:absolute;left:10678;top:5344;width:861;height:2" coordorigin="10678,5344" coordsize="861,2">
              <v:shape style="position:absolute;left:10678;top:5344;width:861;height:2" coordorigin="10678,5344" coordsize="861,0" path="m10678,5344l11540,5344e" filled="f" stroked="t" strokeweight=".70998pt" strokecolor="#575757">
                <v:path arrowok="t"/>
              </v:shape>
            </v:group>
            <v:group style="position:absolute;left:2414;top:5564;width:492;height:2" coordorigin="2414,5564" coordsize="492,2">
              <v:shape style="position:absolute;left:2414;top:5564;width:492;height:2" coordorigin="2414,5564" coordsize="492,0" path="m2414,5564l2906,5564e" filled="f" stroked="t" strokeweight=".70998pt" strokecolor="#545454">
                <v:path arrowok="t"/>
              </v:shape>
            </v:group>
            <v:group style="position:absolute;left:2849;top:5566;width:530;height:2" coordorigin="2849,5566" coordsize="530,2">
              <v:shape style="position:absolute;left:2849;top:5566;width:530;height:2" coordorigin="2849,5566" coordsize="530,0" path="m2849,5566l3380,5566e" filled="f" stroked="t" strokeweight=".70998pt" strokecolor="#3F3F3F">
                <v:path arrowok="t"/>
              </v:shape>
            </v:group>
            <v:group style="position:absolute;left:3294;top:5566;width:4132;height:2" coordorigin="3294,5566" coordsize="4132,2">
              <v:shape style="position:absolute;left:3294;top:5566;width:4132;height:2" coordorigin="3294,5566" coordsize="4132,0" path="m3294,5566l7426,5566e" filled="f" stroked="t" strokeweight=".70998pt" strokecolor="#545454">
                <v:path arrowok="t"/>
              </v:shape>
            </v:group>
            <v:group style="position:absolute;left:7370;top:5566;width:251;height:2" coordorigin="7370,5566" coordsize="251,2">
              <v:shape style="position:absolute;left:7370;top:5566;width:251;height:2" coordorigin="7370,5566" coordsize="251,0" path="m7370,5566l7620,5566e" filled="f" stroked="t" strokeweight=".94664pt" strokecolor="#676767">
                <v:path arrowok="t"/>
              </v:shape>
            </v:group>
            <v:group style="position:absolute;left:7564;top:5564;width:180;height:2" coordorigin="7564,5564" coordsize="180,2">
              <v:shape style="position:absolute;left:7564;top:5564;width:180;height:2" coordorigin="7564,5564" coordsize="180,0" path="m7564,5564l7744,5564e" filled="f" stroked="t" strokeweight=".47332pt" strokecolor="#444444">
                <v:path arrowok="t"/>
              </v:shape>
            </v:group>
            <v:group style="position:absolute;left:7687;top:5564;width:2873;height:2" coordorigin="7687,5564" coordsize="2873,2">
              <v:shape style="position:absolute;left:7687;top:5564;width:2873;height:2" coordorigin="7687,5564" coordsize="2873,0" path="m7687,5564l10560,5564e" filled="f" stroked="t" strokeweight=".70998pt" strokecolor="#4F4F4F">
                <v:path arrowok="t"/>
              </v:shape>
            </v:group>
            <v:group style="position:absolute;left:10503;top:5564;width:232;height:2" coordorigin="10503,5564" coordsize="232,2">
              <v:shape style="position:absolute;left:10503;top:5564;width:232;height:2" coordorigin="10503,5564" coordsize="232,0" path="m10503,5564l10735,5564e" filled="f" stroked="t" strokeweight=".47332pt" strokecolor="#2F2F2F">
                <v:path arrowok="t"/>
              </v:shape>
            </v:group>
            <v:group style="position:absolute;left:10678;top:5561;width:861;height:2" coordorigin="10678,5561" coordsize="861,2">
              <v:shape style="position:absolute;left:10678;top:5561;width:861;height:2" coordorigin="10678,5561" coordsize="861,0" path="m10678,5561l11540,5561e" filled="f" stroked="t" strokeweight=".70998pt" strokecolor="#545454">
                <v:path arrowok="t"/>
              </v:shape>
            </v:group>
            <v:group style="position:absolute;left:383;top:5795;width:10176;height:2" coordorigin="383,5795" coordsize="10176,2">
              <v:shape style="position:absolute;left:383;top:5795;width:10176;height:2" coordorigin="383,5795" coordsize="10176,0" path="m383,5795l10560,5795e" filled="f" stroked="t" strokeweight=".70998pt" strokecolor="#545454">
                <v:path arrowok="t"/>
              </v:shape>
            </v:group>
            <v:group style="position:absolute;left:10503;top:5792;width:232;height:2" coordorigin="10503,5792" coordsize="232,2">
              <v:shape style="position:absolute;left:10503;top:5792;width:232;height:2" coordorigin="10503,5792" coordsize="232,0" path="m10503,5792l10735,5792e" filled="f" stroked="t" strokeweight=".47332pt" strokecolor="#232323">
                <v:path arrowok="t"/>
              </v:shape>
            </v:group>
            <v:group style="position:absolute;left:10678;top:5792;width:866;height:2" coordorigin="10678,5792" coordsize="866,2">
              <v:shape style="position:absolute;left:10678;top:5792;width:866;height:2" coordorigin="10678,5792" coordsize="866,0" path="m10678,5792l11544,5792e" filled="f" stroked="t" strokeweight=".70998pt" strokecolor="#4B4B4B">
                <v:path arrowok="t"/>
              </v:shape>
            </v:group>
            <v:group style="position:absolute;left:7715;top:5783;width:2;height:262" coordorigin="7715,5783" coordsize="2,262">
              <v:shape style="position:absolute;left:7715;top:5783;width:2;height:262" coordorigin="7715,5783" coordsize="0,262" path="m7715,6045l7715,5783e" filled="f" stroked="t" strokeweight=".23666pt" strokecolor="#5B5B5B">
                <v:path arrowok="t"/>
              </v:shape>
            </v:group>
            <v:group style="position:absolute;left:2414;top:6221;width:1335;height:2" coordorigin="2414,6221" coordsize="1335,2">
              <v:shape style="position:absolute;left:2414;top:6221;width:1335;height:2" coordorigin="2414,6221" coordsize="1335,0" path="m2414,6221l3749,6221e" filled="f" stroked="t" strokeweight=".70998pt" strokecolor="#545454">
                <v:path arrowok="t"/>
              </v:shape>
            </v:group>
            <v:group style="position:absolute;left:3692;top:6221;width:222;height:2" coordorigin="3692,6221" coordsize="222,2">
              <v:shape style="position:absolute;left:3692;top:6221;width:222;height:2" coordorigin="3692,6221" coordsize="222,0" path="m3692,6221l3914,6221e" filled="f" stroked="t" strokeweight=".47332pt" strokecolor="#2B2B2B">
                <v:path arrowok="t"/>
              </v:shape>
            </v:group>
            <v:group style="position:absolute;left:3858;top:6221;width:805;height:2" coordorigin="3858,6221" coordsize="805,2">
              <v:shape style="position:absolute;left:3858;top:6221;width:805;height:2" coordorigin="3858,6221" coordsize="805,0" path="m3858,6221l4662,6221e" filled="f" stroked="t" strokeweight=".94664pt" strokecolor="#606060">
                <v:path arrowok="t"/>
              </v:shape>
            </v:group>
            <v:group style="position:absolute;left:4605;top:6221;width:374;height:2" coordorigin="4605,6221" coordsize="374,2">
              <v:shape style="position:absolute;left:4605;top:6221;width:374;height:2" coordorigin="4605,6221" coordsize="374,0" path="m4605,6221l4979,6221e" filled="f" stroked="t" strokeweight=".47332pt" strokecolor="#383838">
                <v:path arrowok="t"/>
              </v:shape>
            </v:group>
            <v:group style="position:absolute;left:4908;top:6219;width:1907;height:2" coordorigin="4908,6219" coordsize="1907,2">
              <v:shape style="position:absolute;left:4908;top:6219;width:1907;height:2" coordorigin="4908,6219" coordsize="1907,0" path="m4908,6219l6816,6219e" filled="f" stroked="t" strokeweight=".70998pt" strokecolor="#545454">
                <v:path arrowok="t"/>
              </v:shape>
            </v:group>
            <v:group style="position:absolute;left:6759;top:6221;width:241;height:2" coordorigin="6759,6221" coordsize="241,2">
              <v:shape style="position:absolute;left:6759;top:6221;width:241;height:2" coordorigin="6759,6221" coordsize="241,0" path="m6759,6221l7000,6221e" filled="f" stroked="t" strokeweight=".47332pt" strokecolor="#383838">
                <v:path arrowok="t"/>
              </v:shape>
            </v:group>
            <v:group style="position:absolute;left:6925;top:6221;width:696;height:2" coordorigin="6925,6221" coordsize="696,2">
              <v:shape style="position:absolute;left:6925;top:6221;width:696;height:2" coordorigin="6925,6221" coordsize="696,0" path="m6925,6221l7620,6221e" filled="f" stroked="t" strokeweight=".70998pt" strokecolor="#5B5B5B">
                <v:path arrowok="t"/>
              </v:shape>
            </v:group>
            <v:group style="position:absolute;left:7564;top:6221;width:185;height:2" coordorigin="7564,6221" coordsize="185,2">
              <v:shape style="position:absolute;left:7564;top:6221;width:185;height:2" coordorigin="7564,6221" coordsize="185,0" path="m7564,6221l7748,6221e" filled="f" stroked="t" strokeweight=".47332pt" strokecolor="#2F2F2F">
                <v:path arrowok="t"/>
              </v:shape>
            </v:group>
            <v:group style="position:absolute;left:7715;top:6045;width:2;height:195" coordorigin="7715,6045" coordsize="2,195">
              <v:shape style="position:absolute;left:7715;top:6045;width:2;height:195" coordorigin="7715,6045" coordsize="0,195" path="m7715,6240l7715,6045e" filled="f" stroked="t" strokeweight=".23666pt" strokecolor="#1F1F1F">
                <v:path arrowok="t"/>
              </v:shape>
            </v:group>
            <v:group style="position:absolute;left:7687;top:6219;width:3858;height:2" coordorigin="7687,6219" coordsize="3858,2">
              <v:shape style="position:absolute;left:7687;top:6219;width:3858;height:2" coordorigin="7687,6219" coordsize="3858,0" path="m7687,6219l11544,6219e" filled="f" stroked="t" strokeweight=".70998pt" strokecolor="#545454">
                <v:path arrowok="t"/>
              </v:shape>
            </v:group>
            <v:group style="position:absolute;left:2414;top:6436;width:4586;height:2" coordorigin="2414,6436" coordsize="4586,2">
              <v:shape style="position:absolute;left:2414;top:6436;width:4586;height:2" coordorigin="2414,6436" coordsize="4586,0" path="m2414,6436l7000,6436e" filled="f" stroked="t" strokeweight=".70998pt" strokecolor="#545454">
                <v:path arrowok="t"/>
              </v:shape>
            </v:group>
            <v:group style="position:absolute;left:6944;top:6436;width:483;height:2" coordorigin="6944,6436" coordsize="483,2">
              <v:shape style="position:absolute;left:6944;top:6436;width:483;height:2" coordorigin="6944,6436" coordsize="483,0" path="m6944,6436l7426,6436e" filled="f" stroked="t" strokeweight=".47332pt" strokecolor="#3B3B3B">
                <v:path arrowok="t"/>
              </v:shape>
            </v:group>
            <v:group style="position:absolute;left:7370;top:6436;width:1652;height:2" coordorigin="7370,6436" coordsize="1652,2">
              <v:shape style="position:absolute;left:7370;top:6436;width:1652;height:2" coordorigin="7370,6436" coordsize="1652,0" path="m7370,6436l9021,6436e" filled="f" stroked="t" strokeweight=".70998pt" strokecolor="#575757">
                <v:path arrowok="t"/>
              </v:shape>
            </v:group>
            <v:group style="position:absolute;left:7715;top:6226;width:2;height:224" coordorigin="7715,6226" coordsize="2,224">
              <v:shape style="position:absolute;left:7715;top:6226;width:2;height:224" coordorigin="7715,6226" coordsize="0,224" path="m7715,6450l7715,6226e" filled="f" stroked="t" strokeweight=".23666pt" strokecolor="#4F4F4F">
                <v:path arrowok="t"/>
              </v:shape>
            </v:group>
            <v:group style="position:absolute;left:8965;top:6436;width:341;height:2" coordorigin="8965,6436" coordsize="341,2">
              <v:shape style="position:absolute;left:8965;top:6436;width:341;height:2" coordorigin="8965,6436" coordsize="341,0" path="m8965,6436l9305,6436e" filled="f" stroked="t" strokeweight=".47332pt" strokecolor="#383838">
                <v:path arrowok="t"/>
              </v:shape>
            </v:group>
            <v:group style="position:absolute;left:9249;top:6436;width:833;height:2" coordorigin="9249,6436" coordsize="833,2">
              <v:shape style="position:absolute;left:9249;top:6436;width:833;height:2" coordorigin="9249,6436" coordsize="833,0" path="m9249,6436l10082,6436e" filled="f" stroked="t" strokeweight=".70998pt" strokecolor="#575757">
                <v:path arrowok="t"/>
              </v:shape>
            </v:group>
            <v:group style="position:absolute;left:10025;top:6436;width:166;height:2" coordorigin="10025,6436" coordsize="166,2">
              <v:shape style="position:absolute;left:10025;top:6436;width:166;height:2" coordorigin="10025,6436" coordsize="166,0" path="m10025,6436l10191,6436e" filled="f" stroked="t" strokeweight=".47332pt" strokecolor="#383838">
                <v:path arrowok="t"/>
              </v:shape>
            </v:group>
            <v:group style="position:absolute;left:10134;top:6434;width:1406;height:2" coordorigin="10134,6434" coordsize="1406,2">
              <v:shape style="position:absolute;left:10134;top:6434;width:1406;height:2" coordorigin="10134,6434" coordsize="1406,0" path="m10134,6434l11540,6434e" filled="f" stroked="t" strokeweight=".94664pt" strokecolor="#5B5B5B">
                <v:path arrowok="t"/>
              </v:shape>
            </v:group>
            <v:group style="position:absolute;left:11537;top:6198;width:2;height:281" coordorigin="11537,6198" coordsize="2,281">
              <v:shape style="position:absolute;left:11537;top:6198;width:2;height:281" coordorigin="11537,6198" coordsize="0,281" path="m11537,6479l11537,6198e" filled="f" stroked="t" strokeweight=".47332pt" strokecolor="#444444">
                <v:path arrowok="t"/>
              </v:shape>
            </v:group>
            <v:group style="position:absolute;left:383;top:6653;width:10176;height:2" coordorigin="383,6653" coordsize="10176,2">
              <v:shape style="position:absolute;left:383;top:6653;width:10176;height:2" coordorigin="383,6653" coordsize="10176,0" path="m383,6653l10560,6653e" filled="f" stroked="t" strokeweight=".70998pt" strokecolor="#575757">
                <v:path arrowok="t"/>
              </v:shape>
            </v:group>
            <v:group style="position:absolute;left:10503;top:6650;width:232;height:2" coordorigin="10503,6650" coordsize="232,2">
              <v:shape style="position:absolute;left:10503;top:6650;width:232;height:2" coordorigin="10503,6650" coordsize="232,0" path="m10503,6650l10735,6650e" filled="f" stroked="t" strokeweight=".47332pt" strokecolor="#2F2F2F">
                <v:path arrowok="t"/>
              </v:shape>
            </v:group>
            <v:group style="position:absolute;left:10678;top:6650;width:871;height:2" coordorigin="10678,6650" coordsize="871,2">
              <v:shape style="position:absolute;left:10678;top:6650;width:871;height:2" coordorigin="10678,6650" coordsize="871,0" path="m10678,6650l11549,6650e" filled="f" stroked="t" strokeweight=".70998pt" strokecolor="#575757">
                <v:path arrowok="t"/>
              </v:shape>
            </v:group>
            <v:group style="position:absolute;left:11540;top:4157;width:2;height:5163" coordorigin="11540,4157" coordsize="2,5163">
              <v:shape style="position:absolute;left:11540;top:4157;width:2;height:5163" coordorigin="11540,4157" coordsize="0,5163" path="m11540,9320l11540,4157e" filled="f" stroked="t" strokeweight=".70998pt" strokecolor="#575757">
                <v:path arrowok="t"/>
              </v:shape>
            </v:group>
            <v:group style="position:absolute;left:379;top:7330;width:828;height:2" coordorigin="379,7330" coordsize="828,2">
              <v:shape style="position:absolute;left:379;top:7330;width:828;height:2" coordorigin="379,7330" coordsize="828,0" path="m379,7330l1207,7330e" filled="f" stroked="t" strokeweight=".94664pt" strokecolor="#676767">
                <v:path arrowok="t"/>
              </v:shape>
            </v:group>
            <v:group style="position:absolute;left:1150;top:7332;width:459;height:2" coordorigin="1150,7332" coordsize="459,2">
              <v:shape style="position:absolute;left:1150;top:7332;width:459;height:2" coordorigin="1150,7332" coordsize="459,0" path="m1150,7332l1609,7332e" filled="f" stroked="t" strokeweight=".47332pt" strokecolor="#3F3F3F">
                <v:path arrowok="t"/>
              </v:shape>
            </v:group>
            <v:group style="position:absolute;left:1552;top:7330;width:9007;height:2" coordorigin="1552,7330" coordsize="9007,2">
              <v:shape style="position:absolute;left:1552;top:7330;width:9007;height:2" coordorigin="1552,7330" coordsize="9007,0" path="m1552,7330l10560,7330e" filled="f" stroked="t" strokeweight=".70998pt" strokecolor="#575757">
                <v:path arrowok="t"/>
              </v:shape>
            </v:group>
            <v:group style="position:absolute;left:10503;top:7327;width:232;height:2" coordorigin="10503,7327" coordsize="232,2">
              <v:shape style="position:absolute;left:10503;top:7327;width:232;height:2" coordorigin="10503,7327" coordsize="232,0" path="m10503,7327l10735,7327e" filled="f" stroked="t" strokeweight=".47332pt" strokecolor="#2F2F2F">
                <v:path arrowok="t"/>
              </v:shape>
            </v:group>
            <v:group style="position:absolute;left:10678;top:7327;width:871;height:2" coordorigin="10678,7327" coordsize="871,2">
              <v:shape style="position:absolute;left:10678;top:7327;width:871;height:2" coordorigin="10678,7327" coordsize="871,0" path="m10678,7327l11549,7327e" filled="f" stroked="t" strokeweight=".70998pt" strokecolor="#545454">
                <v:path arrowok="t"/>
              </v:shape>
            </v:group>
            <v:group style="position:absolute;left:2428;top:7285;width:2;height:286" coordorigin="2428,7285" coordsize="2,286">
              <v:shape style="position:absolute;left:2428;top:7285;width:2;height:286" coordorigin="2428,7285" coordsize="0,286" path="m2428,7571l2428,7285e" filled="f" stroked="t" strokeweight=".47332pt" strokecolor="#1F1F1F">
                <v:path arrowok="t"/>
              </v:shape>
            </v:group>
            <v:group style="position:absolute;left:4956;top:7323;width:2;height:248" coordorigin="4956,7323" coordsize="2,248">
              <v:shape style="position:absolute;left:4956;top:7323;width:2;height:248" coordorigin="4956,7323" coordsize="0,248" path="m4956,7571l4956,7323e" filled="f" stroked="t" strokeweight=".47332pt" strokecolor="#343434">
                <v:path arrowok="t"/>
              </v:shape>
            </v:group>
            <v:group style="position:absolute;left:4946;top:7552;width:4075;height:2" coordorigin="4946,7552" coordsize="4075,2">
              <v:shape style="position:absolute;left:4946;top:7552;width:4075;height:2" coordorigin="4946,7552" coordsize="4075,0" path="m4946,7552l9021,7552e" filled="f" stroked="t" strokeweight=".70998pt" strokecolor="#575757">
                <v:path arrowok="t"/>
              </v:shape>
            </v:group>
            <v:group style="position:absolute;left:8965;top:7552;width:341;height:2" coordorigin="8965,7552" coordsize="341,2">
              <v:shape style="position:absolute;left:8965;top:7552;width:341;height:2" coordorigin="8965,7552" coordsize="341,0" path="m8965,7552l9305,7552e" filled="f" stroked="t" strokeweight=".47332pt" strokecolor="#3B3B3B">
                <v:path arrowok="t"/>
              </v:shape>
            </v:group>
            <v:group style="position:absolute;left:9249;top:7552;width:833;height:2" coordorigin="9249,7552" coordsize="833,2">
              <v:shape style="position:absolute;left:9249;top:7552;width:833;height:2" coordorigin="9249,7552" coordsize="833,0" path="m9249,7552l10082,7552e" filled="f" stroked="t" strokeweight=".70998pt" strokecolor="#575757">
                <v:path arrowok="t"/>
              </v:shape>
            </v:group>
            <v:group style="position:absolute;left:10025;top:7552;width:166;height:2" coordorigin="10025,7552" coordsize="166,2">
              <v:shape style="position:absolute;left:10025;top:7552;width:166;height:2" coordorigin="10025,7552" coordsize="166,0" path="m10025,7552l10191,7552e" filled="f" stroked="t" strokeweight=".47332pt" strokecolor="#282828">
                <v:path arrowok="t"/>
              </v:shape>
            </v:group>
            <v:group style="position:absolute;left:10134;top:7549;width:1098;height:2" coordorigin="10134,7549" coordsize="1098,2">
              <v:shape style="position:absolute;left:10134;top:7549;width:1098;height:2" coordorigin="10134,7549" coordsize="1098,0" path="m10134,7549l11232,7549e" filled="f" stroked="t" strokeweight=".70998pt" strokecolor="#4B4B4B">
                <v:path arrowok="t"/>
              </v:shape>
            </v:group>
            <v:group style="position:absolute;left:11175;top:7549;width:374;height:2" coordorigin="11175,7549" coordsize="374,2">
              <v:shape style="position:absolute;left:11175;top:7549;width:374;height:2" coordorigin="11175,7549" coordsize="374,0" path="m11175,7549l11549,7549e" filled="f" stroked="t" strokeweight=".94664pt" strokecolor="#646464">
                <v:path arrowok="t"/>
              </v:shape>
            </v:group>
            <v:group style="position:absolute;left:4956;top:7513;width:2;height:477" coordorigin="4956,7513" coordsize="2,477">
              <v:shape style="position:absolute;left:4956;top:7513;width:2;height:477" coordorigin="4956,7513" coordsize="0,477" path="m4956,7990l4956,7513e" filled="f" stroked="t" strokeweight=".94664pt" strokecolor="#4F4F4F">
                <v:path arrowok="t"/>
              </v:shape>
            </v:group>
            <v:group style="position:absolute;left:4946;top:7768;width:6603;height:2" coordorigin="4946,7768" coordsize="6603,2">
              <v:shape style="position:absolute;left:4946;top:7768;width:6603;height:2" coordorigin="4946,7768" coordsize="6603,0" path="m4946,7768l11549,7768e" filled="f" stroked="t" strokeweight=".70998pt" strokecolor="#575757">
                <v:path arrowok="t"/>
              </v:shape>
            </v:group>
            <v:group style="position:absolute;left:383;top:7985;width:672;height:2" coordorigin="383,7985" coordsize="672,2">
              <v:shape style="position:absolute;left:383;top:7985;width:672;height:2" coordorigin="383,7985" coordsize="672,0" path="m383,7985l1056,7985e" filled="f" stroked="t" strokeweight=".70998pt" strokecolor="#4F4F4F">
                <v:path arrowok="t"/>
              </v:shape>
            </v:group>
            <v:group style="position:absolute;left:999;top:7985;width:208;height:2" coordorigin="999,7985" coordsize="208,2">
              <v:shape style="position:absolute;left:999;top:7985;width:208;height:2" coordorigin="999,7985" coordsize="208,0" path="m999,7985l1207,7985e" filled="f" stroked="t" strokeweight=".47332pt" strokecolor="#383838">
                <v:path arrowok="t"/>
              </v:shape>
            </v:group>
            <v:group style="position:absolute;left:1150;top:7985;width:634;height:2" coordorigin="1150,7985" coordsize="634,2">
              <v:shape style="position:absolute;left:1150;top:7985;width:634;height:2" coordorigin="1150,7985" coordsize="634,0" path="m1150,7985l1784,7985e" filled="f" stroked="t" strokeweight=".94664pt" strokecolor="#606060">
                <v:path arrowok="t"/>
              </v:shape>
            </v:group>
            <v:group style="position:absolute;left:1728;top:7985;width:317;height:2" coordorigin="1728,7985" coordsize="317,2">
              <v:shape style="position:absolute;left:1728;top:7985;width:317;height:2" coordorigin="1728,7985" coordsize="317,0" path="m1728,7985l2045,7985e" filled="f" stroked="t" strokeweight=".47332pt" strokecolor="#2F2F2F">
                <v:path arrowok="t"/>
              </v:shape>
            </v:group>
            <v:group style="position:absolute;left:1988;top:7988;width:450;height:2" coordorigin="1988,7988" coordsize="450,2">
              <v:shape style="position:absolute;left:1988;top:7988;width:450;height:2" coordorigin="1988,7988" coordsize="450,0" path="m1988,7988l2438,7988e" filled="f" stroked="t" strokeweight=".70998pt" strokecolor="#444444">
                <v:path arrowok="t"/>
              </v:shape>
            </v:group>
            <v:group style="position:absolute;left:2348;top:7988;width:4468;height:2" coordorigin="2348,7988" coordsize="4468,2">
              <v:shape style="position:absolute;left:2348;top:7988;width:4468;height:2" coordorigin="2348,7988" coordsize="4468,0" path="m2348,7988l6816,7988e" filled="f" stroked="t" strokeweight=".70998pt" strokecolor="#575757">
                <v:path arrowok="t"/>
              </v:shape>
            </v:group>
            <v:group style="position:absolute;left:6759;top:7985;width:241;height:2" coordorigin="6759,7985" coordsize="241,2">
              <v:shape style="position:absolute;left:6759;top:7985;width:241;height:2" coordorigin="6759,7985" coordsize="241,0" path="m6759,7985l7000,7985e" filled="f" stroked="t" strokeweight=".47332pt" strokecolor="#3B3B3B">
                <v:path arrowok="t"/>
              </v:shape>
            </v:group>
            <v:group style="position:absolute;left:6944;top:7985;width:4605;height:2" coordorigin="6944,7985" coordsize="4605,2">
              <v:shape style="position:absolute;left:6944;top:7985;width:4605;height:2" coordorigin="6944,7985" coordsize="4605,0" path="m6944,7985l11549,7985e" filled="f" stroked="t" strokeweight=".70998pt" strokecolor="#545454">
                <v:path arrowok="t"/>
              </v:shape>
            </v:group>
            <v:group style="position:absolute;left:11540;top:7742;width:2;height:272" coordorigin="11540,7742" coordsize="2,272">
              <v:shape style="position:absolute;left:11540;top:7742;width:2;height:272" coordorigin="11540,7742" coordsize="0,272" path="m11540,8014l11540,7742e" filled="f" stroked="t" strokeweight=".47332pt" strokecolor="#3B3B3B">
                <v:path arrowok="t"/>
              </v:shape>
            </v:group>
            <v:group style="position:absolute;left:383;top:8789;width:3365;height:2" coordorigin="383,8789" coordsize="3365,2">
              <v:shape style="position:absolute;left:383;top:8789;width:3365;height:2" coordorigin="383,8789" coordsize="3365,0" path="m383,8789l3749,8789e" filled="f" stroked="t" strokeweight=".70998pt" strokecolor="#545454">
                <v:path arrowok="t"/>
              </v:shape>
            </v:group>
            <v:group style="position:absolute;left:398;top:7861;width:2;height:7780" coordorigin="398,7861" coordsize="2,7780">
              <v:shape style="position:absolute;left:398;top:7861;width:2;height:7780" coordorigin="398,7861" coordsize="0,7780" path="m398,15642l398,7861e" filled="f" stroked="t" strokeweight=".70998pt" strokecolor="#545454">
                <v:path arrowok="t"/>
              </v:shape>
            </v:group>
            <v:group style="position:absolute;left:3692;top:8786;width:222;height:2" coordorigin="3692,8786" coordsize="222,2">
              <v:shape style="position:absolute;left:3692;top:8786;width:222;height:2" coordorigin="3692,8786" coordsize="222,0" path="m3692,8786l3914,8786e" filled="f" stroked="t" strokeweight=".47332pt" strokecolor="#2F2F2F">
                <v:path arrowok="t"/>
              </v:shape>
            </v:group>
            <v:group style="position:absolute;left:3858;top:8786;width:805;height:2" coordorigin="3858,8786" coordsize="805,2">
              <v:shape style="position:absolute;left:3858;top:8786;width:805;height:2" coordorigin="3858,8786" coordsize="805,0" path="m3858,8786l4662,8786e" filled="f" stroked="t" strokeweight=".70998pt" strokecolor="#4F4F4F">
                <v:path arrowok="t"/>
              </v:shape>
            </v:group>
            <v:group style="position:absolute;left:4605;top:8786;width:516;height:2" coordorigin="4605,8786" coordsize="516,2">
              <v:shape style="position:absolute;left:4605;top:8786;width:516;height:2" coordorigin="4605,8786" coordsize="516,0" path="m4605,8786l5121,8786e" filled="f" stroked="t" strokeweight=".47332pt" strokecolor="#343434">
                <v:path arrowok="t"/>
              </v:shape>
            </v:group>
            <v:group style="position:absolute;left:5065;top:8786;width:1751;height:2" coordorigin="5065,8786" coordsize="1751,2">
              <v:shape style="position:absolute;left:5065;top:8786;width:1751;height:2" coordorigin="5065,8786" coordsize="1751,0" path="m5065,8786l6816,8786e" filled="f" stroked="t" strokeweight=".70998pt" strokecolor="#545454">
                <v:path arrowok="t"/>
              </v:shape>
            </v:group>
            <v:group style="position:absolute;left:6759;top:8786;width:241;height:2" coordorigin="6759,8786" coordsize="241,2">
              <v:shape style="position:absolute;left:6759;top:8786;width:241;height:2" coordorigin="6759,8786" coordsize="241,0" path="m6759,8786l7000,8786e" filled="f" stroked="t" strokeweight=".47332pt" strokecolor="#343434">
                <v:path arrowok="t"/>
              </v:shape>
            </v:group>
            <v:group style="position:absolute;left:6944;top:8786;width:677;height:2" coordorigin="6944,8786" coordsize="677,2">
              <v:shape style="position:absolute;left:6944;top:8786;width:677;height:2" coordorigin="6944,8786" coordsize="677,0" path="m6944,8786l7620,8786e" filled="f" stroked="t" strokeweight=".94664pt" strokecolor="#606060">
                <v:path arrowok="t"/>
              </v:shape>
            </v:group>
            <v:group style="position:absolute;left:7564;top:8786;width:180;height:2" coordorigin="7564,8786" coordsize="180,2">
              <v:shape style="position:absolute;left:7564;top:8786;width:180;height:2" coordorigin="7564,8786" coordsize="180,0" path="m7564,8786l7744,8786e" filled="f" stroked="t" strokeweight=".47332pt" strokecolor="#3B3B3B">
                <v:path arrowok="t"/>
              </v:shape>
            </v:group>
            <v:group style="position:absolute;left:7687;top:8784;width:3862;height:2" coordorigin="7687,8784" coordsize="3862,2">
              <v:shape style="position:absolute;left:7687;top:8784;width:3862;height:2" coordorigin="7687,8784" coordsize="3862,0" path="m7687,8784l11549,8784e" filled="f" stroked="t" strokeweight=".70998pt" strokecolor="#575757">
                <v:path arrowok="t"/>
              </v:shape>
            </v:group>
            <v:group style="position:absolute;left:383;top:9697;width:899;height:2" coordorigin="383,9697" coordsize="899,2">
              <v:shape style="position:absolute;left:383;top:9697;width:899;height:2" coordorigin="383,9697" coordsize="899,0" path="m383,9697l1283,9697e" filled="f" stroked="t" strokeweight=".70998pt" strokecolor="#606060">
                <v:path arrowok="t"/>
              </v:shape>
            </v:group>
            <v:group style="position:absolute;left:1150;top:9697;width:459;height:2" coordorigin="1150,9697" coordsize="459,2">
              <v:shape style="position:absolute;left:1150;top:9697;width:459;height:2" coordorigin="1150,9697" coordsize="459,0" path="m1150,9697l1609,9697e" filled="f" stroked="t" strokeweight=".47332pt" strokecolor="#484848">
                <v:path arrowok="t"/>
              </v:shape>
            </v:group>
            <v:group style="position:absolute;left:1552;top:9692;width:10001;height:2" coordorigin="1552,9692" coordsize="10001,2">
              <v:shape style="position:absolute;left:1552;top:9692;width:10001;height:2" coordorigin="1552,9692" coordsize="10001,0" path="m1552,9692l11554,9692e" filled="f" stroked="t" strokeweight=".70998pt" strokecolor="#545454">
                <v:path arrowok="t"/>
              </v:shape>
            </v:group>
            <v:group style="position:absolute;left:11544;top:9263;width:2;height:458" coordorigin="11544,9263" coordsize="2,458">
              <v:shape style="position:absolute;left:11544;top:9263;width:2;height:458" coordorigin="11544,9263" coordsize="0,458" path="m11544,9721l11544,9263e" filled="f" stroked="t" strokeweight=".47332pt" strokecolor="#3F3F3F">
                <v:path arrowok="t"/>
              </v:shape>
            </v:group>
            <v:group style="position:absolute;left:379;top:10035;width:1406;height:2" coordorigin="379,10035" coordsize="1406,2">
              <v:shape style="position:absolute;left:379;top:10035;width:1406;height:2" coordorigin="379,10035" coordsize="1406,0" path="m379,10035l1784,10035e" filled="f" stroked="t" strokeweight=".70998pt" strokecolor="#4F4F54">
                <v:path arrowok="t"/>
              </v:shape>
            </v:group>
            <v:group style="position:absolute;left:1728;top:10035;width:317;height:2" coordorigin="1728,10035" coordsize="317,2">
              <v:shape style="position:absolute;left:1728;top:10035;width:317;height:2" coordorigin="1728,10035" coordsize="317,0" path="m1728,10035l2045,10035e" filled="f" stroked="t" strokeweight=".47332pt" strokecolor="#2F2F2F">
                <v:path arrowok="t"/>
              </v:shape>
            </v:group>
            <v:group style="position:absolute;left:1988;top:10033;width:7034;height:2" coordorigin="1988,10033" coordsize="7034,2">
              <v:shape style="position:absolute;left:1988;top:10033;width:7034;height:2" coordorigin="1988,10033" coordsize="7034,0" path="m1988,10033l9021,10033e" filled="f" stroked="t" strokeweight=".70998pt" strokecolor="#545454">
                <v:path arrowok="t"/>
              </v:shape>
            </v:group>
            <v:group style="position:absolute;left:8965;top:10031;width:341;height:2" coordorigin="8965,10031" coordsize="341,2">
              <v:shape style="position:absolute;left:8965;top:10031;width:341;height:2" coordorigin="8965,10031" coordsize="341,0" path="m8965,10031l9305,10031e" filled="f" stroked="t" strokeweight=".47332pt" strokecolor="#3B3B3B">
                <v:path arrowok="t"/>
              </v:shape>
            </v:group>
            <v:group style="position:absolute;left:9249;top:10031;width:833;height:2" coordorigin="9249,10031" coordsize="833,2">
              <v:shape style="position:absolute;left:9249;top:10031;width:833;height:2" coordorigin="9249,10031" coordsize="833,0" path="m9249,10031l10082,10031e" filled="f" stroked="t" strokeweight=".70998pt" strokecolor="#5B5B5B">
                <v:path arrowok="t"/>
              </v:shape>
            </v:group>
            <v:group style="position:absolute;left:10025;top:10028;width:166;height:2" coordorigin="10025,10028" coordsize="166,2">
              <v:shape style="position:absolute;left:10025;top:10028;width:166;height:2" coordorigin="10025,10028" coordsize="166,0" path="m10025,10028l10191,10028e" filled="f" stroked="t" strokeweight=".47332pt" strokecolor="#484848">
                <v:path arrowok="t"/>
              </v:shape>
            </v:group>
            <v:group style="position:absolute;left:10134;top:10026;width:426;height:2" coordorigin="10134,10026" coordsize="426,2">
              <v:shape style="position:absolute;left:10134;top:10026;width:426;height:2" coordorigin="10134,10026" coordsize="426,0" path="m10134,10026l10560,10026e" filled="f" stroked="t" strokeweight=".94664pt" strokecolor="#606060">
                <v:path arrowok="t"/>
              </v:shape>
            </v:group>
            <v:group style="position:absolute;left:10503;top:10026;width:232;height:2" coordorigin="10503,10026" coordsize="232,2">
              <v:shape style="position:absolute;left:10503;top:10026;width:232;height:2" coordorigin="10503,10026" coordsize="232,0" path="m10503,10026l10735,10026e" filled="f" stroked="t" strokeweight=".47332pt" strokecolor="#383838">
                <v:path arrowok="t"/>
              </v:shape>
            </v:group>
            <v:group style="position:absolute;left:10678;top:10026;width:876;height:2" coordorigin="10678,10026" coordsize="876,2">
              <v:shape style="position:absolute;left:10678;top:10026;width:876;height:2" coordorigin="10678,10026" coordsize="876,0" path="m10678,10026l11554,10026e" filled="f" stroked="t" strokeweight=".70998pt" strokecolor="#5B5B5B">
                <v:path arrowok="t"/>
              </v:shape>
            </v:group>
            <v:group style="position:absolute;left:11551;top:6522;width:2;height:7351" coordorigin="11551,6522" coordsize="2,7351">
              <v:shape style="position:absolute;left:11551;top:6522;width:2;height:7351" coordorigin="11551,6522" coordsize="0,7351" path="m11551,13873l11551,6522e" filled="f" stroked="t" strokeweight=".70998pt" strokecolor="#575757">
                <v:path arrowok="t"/>
              </v:shape>
            </v:group>
            <v:group style="position:absolute;left:388;top:10267;width:7232;height:2" coordorigin="388,10267" coordsize="7232,2">
              <v:shape style="position:absolute;left:388;top:10267;width:7232;height:2" coordorigin="388,10267" coordsize="7232,0" path="m388,10267l7620,10267e" filled="f" stroked="t" strokeweight=".70998pt" strokecolor="#575757">
                <v:path arrowok="t"/>
              </v:shape>
            </v:group>
            <v:group style="position:absolute;left:7564;top:10264;width:180;height:2" coordorigin="7564,10264" coordsize="180,2">
              <v:shape style="position:absolute;left:7564;top:10264;width:180;height:2" coordorigin="7564,10264" coordsize="180,0" path="m7564,10264l7744,10264e" filled="f" stroked="t" strokeweight=".47332pt" strokecolor="#2F2F2F">
                <v:path arrowok="t"/>
              </v:shape>
            </v:group>
            <v:group style="position:absolute;left:7687;top:10264;width:653;height:2" coordorigin="7687,10264" coordsize="653,2">
              <v:shape style="position:absolute;left:7687;top:10264;width:653;height:2" coordorigin="7687,10264" coordsize="653,0" path="m7687,10264l8340,10264e" filled="f" stroked="t" strokeweight=".70998pt" strokecolor="#4B4B4B">
                <v:path arrowok="t"/>
              </v:shape>
            </v:group>
            <v:group style="position:absolute;left:8283;top:10264;width:738;height:2" coordorigin="8283,10264" coordsize="738,2">
              <v:shape style="position:absolute;left:8283;top:10264;width:738;height:2" coordorigin="8283,10264" coordsize="738,0" path="m8283,10264l9021,10264e" filled="f" stroked="t" strokeweight=".47332pt" strokecolor="#484848">
                <v:path arrowok="t"/>
              </v:shape>
            </v:group>
            <v:group style="position:absolute;left:8965;top:10262;width:2589;height:2" coordorigin="8965,10262" coordsize="2589,2">
              <v:shape style="position:absolute;left:8965;top:10262;width:2589;height:2" coordorigin="8965,10262" coordsize="2589,0" path="m8965,10262l11554,10262e" filled="f" stroked="t" strokeweight=".70998pt" strokecolor="#575757">
                <v:path arrowok="t"/>
              </v:shape>
            </v:group>
            <v:group style="position:absolute;left:667;top:10746;width:1765;height:2" coordorigin="667,10746" coordsize="1765,2">
              <v:shape style="position:absolute;left:667;top:10746;width:1765;height:2" coordorigin="667,10746" coordsize="1765,0" path="m667,10746l2433,10746e" filled="f" stroked="t" strokeweight=".70998pt" strokecolor="#606060">
                <v:path arrowok="t"/>
              </v:shape>
            </v:group>
            <v:group style="position:absolute;left:2371;top:10746;width:1008;height:2" coordorigin="2371,10746" coordsize="1008,2">
              <v:shape style="position:absolute;left:2371;top:10746;width:1008;height:2" coordorigin="2371,10746" coordsize="1008,0" path="m2371,10746l3380,10746e" filled="f" stroked="t" strokeweight=".70998pt" strokecolor="#4B4B4B">
                <v:path arrowok="t"/>
              </v:shape>
            </v:group>
            <v:group style="position:absolute;left:3323;top:10746;width:426;height:2" coordorigin="3323,10746" coordsize="426,2">
              <v:shape style="position:absolute;left:3323;top:10746;width:426;height:2" coordorigin="3323,10746" coordsize="426,0" path="m3323,10746l3749,10746e" filled="f" stroked="t" strokeweight=".47332pt" strokecolor="#3B3B3B">
                <v:path arrowok="t"/>
              </v:shape>
            </v:group>
            <v:group style="position:absolute;left:3673;top:10746;width:3375;height:2" coordorigin="3673,10746" coordsize="3375,2">
              <v:shape style="position:absolute;left:3673;top:10746;width:3375;height:2" coordorigin="3673,10746" coordsize="3375,0" path="m3673,10746l7048,10746e" filled="f" stroked="t" strokeweight=".70998pt" strokecolor="#5B5B5B">
                <v:path arrowok="t"/>
              </v:shape>
            </v:group>
            <v:group style="position:absolute;left:6944;top:10746;width:483;height:2" coordorigin="6944,10746" coordsize="483,2">
              <v:shape style="position:absolute;left:6944;top:10746;width:483;height:2" coordorigin="6944,10746" coordsize="483,0" path="m6944,10746l7426,10746e" filled="f" stroked="t" strokeweight=".47332pt" strokecolor="#444444">
                <v:path arrowok="t"/>
              </v:shape>
            </v:group>
            <v:group style="position:absolute;left:7370;top:10743;width:3190;height:2" coordorigin="7370,10743" coordsize="3190,2">
              <v:shape style="position:absolute;left:7370;top:10743;width:3190;height:2" coordorigin="7370,10743" coordsize="3190,0" path="m7370,10743l10560,10743e" filled="f" stroked="t" strokeweight=".70998pt" strokecolor="#545454">
                <v:path arrowok="t"/>
              </v:shape>
            </v:group>
            <v:group style="position:absolute;left:10503;top:10741;width:232;height:2" coordorigin="10503,10741" coordsize="232,2">
              <v:shape style="position:absolute;left:10503;top:10741;width:232;height:2" coordorigin="10503,10741" coordsize="232,0" path="m10503,10741l10735,10741e" filled="f" stroked="t" strokeweight=".47332pt" strokecolor="#232323">
                <v:path arrowok="t"/>
              </v:shape>
            </v:group>
            <v:group style="position:absolute;left:10678;top:10741;width:880;height:2" coordorigin="10678,10741" coordsize="880,2">
              <v:shape style="position:absolute;left:10678;top:10741;width:880;height:2" coordorigin="10678,10741" coordsize="880,0" path="m10678,10741l11558,10741e" filled="f" stroked="t" strokeweight=".70998pt" strokecolor="#575757">
                <v:path arrowok="t"/>
              </v:shape>
            </v:group>
            <v:group style="position:absolute;left:667;top:10960;width:942;height:2" coordorigin="667,10960" coordsize="942,2">
              <v:shape style="position:absolute;left:667;top:10960;width:942;height:2" coordorigin="667,10960" coordsize="942,0" path="m667,10960l1609,10960e" filled="f" stroked="t" strokeweight=".47332pt" strokecolor="#4F4F4F">
                <v:path arrowok="t"/>
              </v:shape>
            </v:group>
            <v:group style="position:absolute;left:393;top:10455;width:2;height:534" coordorigin="393,10455" coordsize="2,534">
              <v:shape style="position:absolute;left:393;top:10455;width:2;height:534" coordorigin="393,10455" coordsize="0,534" path="m393,10989l393,10455e" filled="f" stroked="t" strokeweight=".70998pt" strokecolor="#707070">
                <v:path arrowok="t"/>
              </v:shape>
            </v:group>
            <v:group style="position:absolute;left:1420;top:10960;width:417;height:2" coordorigin="1420,10960" coordsize="417,2">
              <v:shape style="position:absolute;left:1420;top:10960;width:417;height:2" coordorigin="1420,10960" coordsize="417,0" path="m1420,10960l1836,10960e" filled="f" stroked="t" strokeweight=".94664pt" strokecolor="#606060">
                <v:path arrowok="t"/>
              </v:shape>
            </v:group>
            <v:group style="position:absolute;left:1728;top:10963;width:705;height:2" coordorigin="1728,10963" coordsize="705,2">
              <v:shape style="position:absolute;left:1728;top:10963;width:705;height:2" coordorigin="1728,10963" coordsize="705,0" path="m1728,10963l2433,10963e" filled="f" stroked="t" strokeweight=".70998pt" strokecolor="#444444">
                <v:path arrowok="t"/>
              </v:shape>
            </v:group>
            <v:group style="position:absolute;left:2329;top:10960;width:2333;height:2" coordorigin="2329,10960" coordsize="2333,2">
              <v:shape style="position:absolute;left:2329;top:10960;width:2333;height:2" coordorigin="2329,10960" coordsize="2333,0" path="m2329,10960l4662,10960e" filled="f" stroked="t" strokeweight=".70998pt" strokecolor="#575757">
                <v:path arrowok="t"/>
              </v:shape>
            </v:group>
            <v:group style="position:absolute;left:4605;top:10960;width:516;height:2" coordorigin="4605,10960" coordsize="516,2">
              <v:shape style="position:absolute;left:4605;top:10960;width:516;height:2" coordorigin="4605,10960" coordsize="516,0" path="m4605,10960l5121,10960e" filled="f" stroked="t" strokeweight=".47332pt" strokecolor="#3F3F3F">
                <v:path arrowok="t"/>
              </v:shape>
            </v:group>
            <v:group style="position:absolute;left:5065;top:10960;width:2556;height:2" coordorigin="5065,10960" coordsize="2556,2">
              <v:shape style="position:absolute;left:5065;top:10960;width:2556;height:2" coordorigin="5065,10960" coordsize="2556,0" path="m5065,10960l7620,10960e" filled="f" stroked="t" strokeweight=".70998pt" strokecolor="#575757">
                <v:path arrowok="t"/>
              </v:shape>
            </v:group>
            <v:group style="position:absolute;left:7564;top:10960;width:180;height:2" coordorigin="7564,10960" coordsize="180,2">
              <v:shape style="position:absolute;left:7564;top:10960;width:180;height:2" coordorigin="7564,10960" coordsize="180,0" path="m7564,10960l7744,10960e" filled="f" stroked="t" strokeweight=".47332pt" strokecolor="#343434">
                <v:path arrowok="t"/>
              </v:shape>
            </v:group>
            <v:group style="position:absolute;left:7687;top:10958;width:2395;height:2" coordorigin="7687,10958" coordsize="2395,2">
              <v:shape style="position:absolute;left:7687;top:10958;width:2395;height:2" coordorigin="7687,10958" coordsize="2395,0" path="m7687,10958l10082,10958e" filled="f" stroked="t" strokeweight=".70998pt" strokecolor="#545454">
                <v:path arrowok="t"/>
              </v:shape>
            </v:group>
            <v:group style="position:absolute;left:10025;top:10955;width:166;height:2" coordorigin="10025,10955" coordsize="166,2">
              <v:shape style="position:absolute;left:10025;top:10955;width:166;height:2" coordorigin="10025,10955" coordsize="166,0" path="m10025,10955l10191,10955e" filled="f" stroked="t" strokeweight=".47332pt" strokecolor="#2F2F2F">
                <v:path arrowok="t"/>
              </v:shape>
            </v:group>
            <v:group style="position:absolute;left:10134;top:10953;width:1420;height:2" coordorigin="10134,10953" coordsize="1420,2">
              <v:shape style="position:absolute;left:10134;top:10953;width:1420;height:2" coordorigin="10134,10953" coordsize="1420,0" path="m10134,10953l11554,10953e" filled="f" stroked="t" strokeweight=".70998pt" strokecolor="#575757">
                <v:path arrowok="t"/>
              </v:shape>
            </v:group>
            <v:group style="position:absolute;left:11544;top:10698;width:2;height:291" coordorigin="11544,10698" coordsize="2,291">
              <v:shape style="position:absolute;left:11544;top:10698;width:2;height:291" coordorigin="11544,10698" coordsize="0,291" path="m11544,10989l11544,10698e" filled="f" stroked="t" strokeweight=".70998pt" strokecolor="#484848">
                <v:path arrowok="t"/>
              </v:shape>
            </v:group>
            <v:group style="position:absolute;left:1186;top:10955;width:2;height:1130" coordorigin="1186,10955" coordsize="2,1130">
              <v:shape style="position:absolute;left:1186;top:10955;width:2;height:1130" coordorigin="1186,10955" coordsize="0,1130" path="m1186,12085l1186,10955e" filled="f" stroked="t" strokeweight=".70998pt" strokecolor="#4B4B4B">
                <v:path arrowok="t"/>
              </v:shape>
            </v:group>
            <v:group style="position:absolute;left:1763;top:10955;width:2;height:1130" coordorigin="1763,10955" coordsize="2,1130">
              <v:shape style="position:absolute;left:1763;top:10955;width:2;height:1130" coordorigin="1763,10955" coordsize="0,1130" path="m1763,12085l1763,10955e" filled="f" stroked="t" strokeweight=".70998pt" strokecolor="#444444">
                <v:path arrowok="t"/>
              </v:shape>
            </v:group>
            <v:group style="position:absolute;left:2428;top:10917;width:2;height:291" coordorigin="2428,10917" coordsize="2,291">
              <v:shape style="position:absolute;left:2428;top:10917;width:2;height:291" coordorigin="2428,10917" coordsize="0,291" path="m2428,11208l2428,10917e" filled="f" stroked="t" strokeweight=".47332pt" strokecolor="#575757">
                <v:path arrowok="t"/>
              </v:shape>
            </v:group>
            <v:group style="position:absolute;left:7410;top:10951;width:2;height:4200" coordorigin="7410,10951" coordsize="2,4200">
              <v:shape style="position:absolute;left:7410;top:10951;width:2;height:4200" coordorigin="7410,10951" coordsize="0,4200" path="m7410,15151l7410,10951e" filled="f" stroked="t" strokeweight=".94664pt" strokecolor="#4F4F4F">
                <v:path arrowok="t"/>
              </v:shape>
            </v:group>
            <v:group style="position:absolute;left:388;top:11194;width:10191;height:2" coordorigin="388,11194" coordsize="10191,2">
              <v:shape style="position:absolute;left:388;top:11194;width:10191;height:2" coordorigin="388,11194" coordsize="10191,0" path="m388,11194l10579,11194e" filled="f" stroked="t" strokeweight=".70998pt" strokecolor="#545454">
                <v:path arrowok="t"/>
              </v:shape>
            </v:group>
            <v:group style="position:absolute;left:10503;top:11189;width:232;height:2" coordorigin="10503,11189" coordsize="232,2">
              <v:shape style="position:absolute;left:10503;top:11189;width:232;height:2" coordorigin="10503,11189" coordsize="232,0" path="m10503,11189l10735,11189e" filled="f" stroked="t" strokeweight=".47332pt" strokecolor="#343434">
                <v:path arrowok="t"/>
              </v:shape>
            </v:group>
            <v:group style="position:absolute;left:10678;top:11189;width:880;height:2" coordorigin="10678,11189" coordsize="880,2">
              <v:shape style="position:absolute;left:10678;top:11189;width:880;height:2" coordorigin="10678,11189" coordsize="880,0" path="m10678,11189l11558,11189e" filled="f" stroked="t" strokeweight=".70998pt" strokecolor="#575757">
                <v:path arrowok="t"/>
              </v:shape>
            </v:group>
            <v:group style="position:absolute;left:11549;top:10917;width:2;height:300" coordorigin="11549,10917" coordsize="2,300">
              <v:shape style="position:absolute;left:11549;top:10917;width:2;height:300" coordorigin="11549,10917" coordsize="0,300" path="m11549,11218l11549,10917e" filled="f" stroked="t" strokeweight=".47332pt" strokecolor="#444444">
                <v:path arrowok="t"/>
              </v:shape>
            </v:group>
            <v:group style="position:absolute;left:11549;top:11146;width:2;height:1025" coordorigin="11549,11146" coordsize="2,1025">
              <v:shape style="position:absolute;left:11549;top:11146;width:2;height:1025" coordorigin="11549,11146" coordsize="0,1025" path="m11549,12171l11549,11146e" filled="f" stroked="t" strokeweight=".70998pt" strokecolor="#5B5B5B">
                <v:path arrowok="t"/>
              </v:shape>
            </v:group>
            <v:group style="position:absolute;left:398;top:11604;width:2;height:305" coordorigin="398,11604" coordsize="2,305">
              <v:shape style="position:absolute;left:398;top:11604;width:2;height:305" coordorigin="398,11604" coordsize="0,305" path="m398,11909l398,11604e" filled="f" stroked="t" strokeweight=".47332pt" strokecolor="#2F2F2F">
                <v:path arrowok="t"/>
              </v:shape>
            </v:group>
            <v:group style="position:absolute;left:2400;top:11880;width:2;height:586" coordorigin="2400,11880" coordsize="2,586">
              <v:shape style="position:absolute;left:2400;top:11880;width:2;height:586" coordorigin="2400,11880" coordsize="0,586" path="m2400,12467l2400,11880e" filled="f" stroked="t" strokeweight=".23666pt" strokecolor="#000000">
                <v:path arrowok="t"/>
              </v:shape>
            </v:group>
            <v:group style="position:absolute;left:1188;top:12028;width:2;height:281" coordorigin="1188,12028" coordsize="2,281">
              <v:shape style="position:absolute;left:1188;top:12028;width:2;height:281" coordorigin="1188,12028" coordsize="0,281" path="m1188,12309l1188,12028e" filled="f" stroked="t" strokeweight=".47332pt" strokecolor="#1F1F1F">
                <v:path arrowok="t"/>
              </v:shape>
            </v:group>
            <v:group style="position:absolute;left:1765;top:12028;width:2;height:138" coordorigin="1765,12028" coordsize="2,138">
              <v:shape style="position:absolute;left:1765;top:12028;width:2;height:138" coordorigin="1765,12028" coordsize="0,138" path="m1765,12166l1765,12028e" filled="f" stroked="t" strokeweight=".47332pt" strokecolor="#1F1F1F">
                <v:path arrowok="t"/>
              </v:shape>
            </v:group>
            <v:group style="position:absolute;left:1770;top:12109;width:2;height:200" coordorigin="1770,12109" coordsize="2,200">
              <v:shape style="position:absolute;left:1770;top:12109;width:2;height:200" coordorigin="1770,12109" coordsize="0,200" path="m1770,12309l1770,12109e" filled="f" stroked="t" strokeweight=".70998pt" strokecolor="#343434">
                <v:path arrowok="t"/>
              </v:shape>
            </v:group>
            <v:group style="position:absolute;left:7407;top:12109;width:2;height:200" coordorigin="7407,12109" coordsize="2,200">
              <v:shape style="position:absolute;left:7407;top:12109;width:2;height:200" coordorigin="7407,12109" coordsize="0,200" path="m7407,12309l7407,12109e" filled="f" stroked="t" strokeweight=".47332pt" strokecolor="#1F1F1F">
                <v:path arrowok="t"/>
              </v:shape>
            </v:group>
            <v:group style="position:absolute;left:11554;top:12109;width:2;height:200" coordorigin="11554,12109" coordsize="2,200">
              <v:shape style="position:absolute;left:11554;top:12109;width:2;height:200" coordorigin="11554,12109" coordsize="0,200" path="m11554,12309l11554,12109e" filled="f" stroked="t" strokeweight=".47332pt" strokecolor="#484848">
                <v:path arrowok="t"/>
              </v:shape>
            </v:group>
            <v:group style="position:absolute;left:1190;top:12252;width:2;height:1492" coordorigin="1190,12252" coordsize="2,1492">
              <v:shape style="position:absolute;left:1190;top:12252;width:2;height:1492" coordorigin="1190,12252" coordsize="0,1492" path="m1190,13744l1190,12252e" filled="f" stroked="t" strokeweight=".94664pt" strokecolor="#4F4F4F">
                <v:path arrowok="t"/>
              </v:shape>
            </v:group>
            <v:group style="position:absolute;left:7407;top:12252;width:2;height:243" coordorigin="7407,12252" coordsize="2,243">
              <v:shape style="position:absolute;left:7407;top:12252;width:2;height:243" coordorigin="7407,12252" coordsize="0,243" path="m7407,12495l7407,12252e" filled="f" stroked="t" strokeweight=".70998pt" strokecolor="#3B3B3B">
                <v:path arrowok="t"/>
              </v:shape>
            </v:group>
            <v:group style="position:absolute;left:11554;top:12252;width:2;height:243" coordorigin="11554,12252" coordsize="2,243">
              <v:shape style="position:absolute;left:11554;top:12252;width:2;height:243" coordorigin="11554,12252" coordsize="0,243" path="m11554,12495l11554,12252e" filled="f" stroked="t" strokeweight=".47332pt" strokecolor="#343434">
                <v:path arrowok="t"/>
              </v:shape>
            </v:group>
            <v:group style="position:absolute;left:2430;top:12424;width:2;height:186" coordorigin="2430,12424" coordsize="2,186">
              <v:shape style="position:absolute;left:2430;top:12424;width:2;height:186" coordorigin="2430,12424" coordsize="0,186" path="m2430,12610l2430,12424e" filled="f" stroked="t" strokeweight=".94664pt" strokecolor="#676767">
                <v:path arrowok="t"/>
              </v:shape>
            </v:group>
            <v:group style="position:absolute;left:11561;top:10278;width:2;height:5339" coordorigin="11561,10278" coordsize="2,5339">
              <v:shape style="position:absolute;left:11561;top:10278;width:2;height:5339" coordorigin="11561,10278" coordsize="0,5339" path="m11561,15618l11561,10278e" filled="f" stroked="t" strokeweight=".70998pt" strokecolor="#575757">
                <v:path arrowok="t"/>
              </v:shape>
            </v:group>
            <v:group style="position:absolute;left:398;top:12552;width:2;height:243" coordorigin="398,12552" coordsize="2,243">
              <v:shape style="position:absolute;left:398;top:12552;width:2;height:243" coordorigin="398,12552" coordsize="0,243" path="m398,12796l398,12552e" filled="f" stroked="t" strokeweight=".47332pt" strokecolor="#1F1F1F">
                <v:path arrowok="t"/>
              </v:shape>
            </v:group>
            <v:group style="position:absolute;left:1768;top:12224;width:2;height:1373" coordorigin="1768,12224" coordsize="2,1373">
              <v:shape style="position:absolute;left:1768;top:12224;width:2;height:1373" coordorigin="1768,12224" coordsize="0,1373" path="m1768,13597l1768,12224e" filled="f" stroked="t" strokeweight=".94664pt" strokecolor="#4B4B4B">
                <v:path arrowok="t"/>
              </v:shape>
            </v:group>
            <v:group style="position:absolute;left:2400;top:12767;width:2;height:272" coordorigin="2400,12767" coordsize="2,272">
              <v:shape style="position:absolute;left:2400;top:12767;width:2;height:272" coordorigin="2400,12767" coordsize="0,272" path="m2400,13039l2400,12767e" filled="f" stroked="t" strokeweight=".23666pt" strokecolor="#000000">
                <v:path arrowok="t"/>
              </v:shape>
            </v:group>
            <v:group style="position:absolute;left:393;top:13272;width:2040;height:2" coordorigin="393,13272" coordsize="2040,2">
              <v:shape style="position:absolute;left:393;top:13272;width:2040;height:2" coordorigin="393,13272" coordsize="2040,0" path="m393,13272l2433,13272e" filled="f" stroked="t" strokeweight=".70998pt" strokecolor="#57575B">
                <v:path arrowok="t"/>
              </v:shape>
            </v:group>
            <v:group style="position:absolute;left:2400;top:13039;width:2;height:305" coordorigin="2400,13039" coordsize="2,305">
              <v:shape style="position:absolute;left:2400;top:13039;width:2;height:305" coordorigin="2400,13039" coordsize="0,305" path="m2400,13344l2400,13039e" filled="f" stroked="t" strokeweight=".23666pt" strokecolor="#979797">
                <v:path arrowok="t"/>
              </v:shape>
            </v:group>
            <v:group style="position:absolute;left:400;top:13315;width:2;height:281" coordorigin="400,13315" coordsize="2,281">
              <v:shape style="position:absolute;left:400;top:13315;width:2;height:281" coordorigin="400,13315" coordsize="0,281" path="m400,13597l400,13315e" filled="f" stroked="t" strokeweight=".70998pt" strokecolor="#484848">
                <v:path arrowok="t"/>
              </v:shape>
            </v:group>
            <v:group style="position:absolute;left:2400;top:13344;width:2;height:501" coordorigin="2400,13344" coordsize="2,501">
              <v:shape style="position:absolute;left:2400;top:13344;width:2;height:501" coordorigin="2400,13344" coordsize="0,501" path="m2400,13844l2400,13344e" filled="f" stroked="t" strokeweight=".23666pt" strokecolor="#000000">
                <v:path arrowok="t"/>
              </v:shape>
            </v:group>
            <v:group style="position:absolute;left:7412;top:13539;width:2;height:334" coordorigin="7412,13539" coordsize="2,334">
              <v:shape style="position:absolute;left:7412;top:13539;width:2;height:334" coordorigin="7412,13539" coordsize="0,334" path="m7412,13873l7412,13539e" filled="f" stroked="t" strokeweight=".47332pt" strokecolor="#232323">
                <v:path arrowok="t"/>
              </v:shape>
            </v:group>
            <v:group style="position:absolute;left:1193;top:13687;width:2;height:186" coordorigin="1193,13687" coordsize="2,186">
              <v:shape style="position:absolute;left:1193;top:13687;width:2;height:186" coordorigin="1193,13687" coordsize="0,186" path="m1193,13873l1193,13687e" filled="f" stroked="t" strokeweight=".47332pt" strokecolor="#1C1C1C">
                <v:path arrowok="t"/>
              </v:shape>
            </v:group>
            <v:group style="position:absolute;left:1193;top:13816;width:2;height:729" coordorigin="1193,13816" coordsize="2,729">
              <v:shape style="position:absolute;left:1193;top:13816;width:2;height:729" coordorigin="1193,13816" coordsize="0,729" path="m1193,14545l1193,13816e" filled="f" stroked="t" strokeweight=".70998pt" strokecolor="#484848">
                <v:path arrowok="t"/>
              </v:shape>
            </v:group>
            <v:group style="position:absolute;left:1773;top:13816;width:2;height:1831" coordorigin="1773,13816" coordsize="2,1831">
              <v:shape style="position:absolute;left:1773;top:13816;width:2;height:1831" coordorigin="1773,13816" coordsize="0,1831" path="m1773,15646l1773,13816e" filled="f" stroked="t" strokeweight=".70998pt" strokecolor="#484848">
                <v:path arrowok="t"/>
              </v:shape>
            </v:group>
            <v:group style="position:absolute;left:2400;top:13844;width:2;height:253" coordorigin="2400,13844" coordsize="2,253">
              <v:shape style="position:absolute;left:2400;top:13844;width:2;height:253" coordorigin="2400,13844" coordsize="0,253" path="m2400,14097l2400,13844e" filled="f" stroked="t" strokeweight=".23666pt" strokecolor="#484848">
                <v:path arrowok="t"/>
              </v:shape>
            </v:group>
            <v:group style="position:absolute;left:7412;top:13816;width:2;height:501" coordorigin="7412,13816" coordsize="2,501">
              <v:shape style="position:absolute;left:7412;top:13816;width:2;height:501" coordorigin="7412,13816" coordsize="0,501" path="m7412,14316l7412,13816e" filled="f" stroked="t" strokeweight=".70998pt" strokecolor="#4B4B4B">
                <v:path arrowok="t"/>
              </v:shape>
            </v:group>
            <v:group style="position:absolute;left:11558;top:13816;width:2;height:310" coordorigin="11558,13816" coordsize="2,310">
              <v:shape style="position:absolute;left:11558;top:13816;width:2;height:310" coordorigin="11558,13816" coordsize="0,310" path="m11558,14126l11558,13816e" filled="f" stroked="t" strokeweight=".47332pt" strokecolor="#444444">
                <v:path arrowok="t"/>
              </v:shape>
            </v:group>
            <v:group style="position:absolute;left:402;top:14068;width:2;height:248" coordorigin="402,14068" coordsize="2,248">
              <v:shape style="position:absolute;left:402;top:14068;width:2;height:248" coordorigin="402,14068" coordsize="0,248" path="m402,14316l402,14068e" filled="f" stroked="t" strokeweight=".47332pt" strokecolor="#232323">
                <v:path arrowok="t"/>
              </v:shape>
            </v:group>
            <v:group style="position:absolute;left:2400;top:14097;width:2;height:1025" coordorigin="2400,14097" coordsize="2,1025">
              <v:shape style="position:absolute;left:2400;top:14097;width:2;height:1025" coordorigin="2400,14097" coordsize="0,1025" path="m2400,15122l2400,14097e" filled="f" stroked="t" strokeweight=".23666pt" strokecolor="#000000">
                <v:path arrowok="t"/>
              </v:shape>
            </v:group>
            <v:group style="position:absolute;left:402;top:14259;width:2;height:110" coordorigin="402,14259" coordsize="2,110">
              <v:shape style="position:absolute;left:402;top:14259;width:2;height:110" coordorigin="402,14259" coordsize="0,110" path="m402,14369l402,14259e" filled="f" stroked="t" strokeweight=".47332pt" strokecolor="#383838">
                <v:path arrowok="t"/>
              </v:shape>
            </v:group>
            <v:group style="position:absolute;left:2954;top:14517;width:1728;height:2" coordorigin="2954,14517" coordsize="1728,2">
              <v:shape style="position:absolute;left:2954;top:14517;width:1728;height:2" coordorigin="2954,14517" coordsize="1728,0" path="m2954,14517l4681,14517e" filled="f" stroked="t" strokeweight="2.12994pt" strokecolor="#4B5BA3">
                <v:path arrowok="t"/>
              </v:shape>
            </v:group>
            <v:group style="position:absolute;left:7417;top:14259;width:2;height:110" coordorigin="7417,14259" coordsize="2,110">
              <v:shape style="position:absolute;left:7417;top:14259;width:2;height:110" coordorigin="7417,14259" coordsize="0,110" path="m7417,14369l7417,14259e" filled="f" stroked="t" strokeweight=".47332pt" strokecolor="#282828">
                <v:path arrowok="t"/>
              </v:shape>
            </v:group>
            <v:group style="position:absolute;left:2400;top:14517;width:478;height:2" coordorigin="2400,14517" coordsize="478,2">
              <v:shape style="position:absolute;left:2400;top:14517;width:478;height:2" coordorigin="2400,14517" coordsize="478,0" path="m2400,14517l2878,14517e" filled="f" stroked="t" strokeweight=".23666pt" strokecolor="#282828">
                <v:path arrowok="t"/>
              </v:shape>
            </v:group>
            <v:group style="position:absolute;left:4605;top:14490;width:270;height:2" coordorigin="4605,14490" coordsize="270,2">
              <v:shape style="position:absolute;left:4605;top:14490;width:270;height:2" coordorigin="4605,14490" coordsize="270,0" path="m4605,14490l4875,14490e" filled="f" stroked="t" strokeweight=".94664pt" strokecolor="#6777BF">
                <v:path arrowok="t"/>
              </v:shape>
            </v:group>
            <v:group style="position:absolute;left:7417;top:14312;width:2;height:234" coordorigin="7417,14312" coordsize="2,234">
              <v:shape style="position:absolute;left:7417;top:14312;width:2;height:234" coordorigin="7417,14312" coordsize="0,234" path="m7417,14545l7417,14312e" filled="f" stroked="t" strokeweight=".47332pt" strokecolor="#484848">
                <v:path arrowok="t"/>
              </v:shape>
            </v:group>
            <v:group style="position:absolute;left:1193;top:14488;width:2;height:248" coordorigin="1193,14488" coordsize="2,248">
              <v:shape style="position:absolute;left:1193;top:14488;width:2;height:248" coordorigin="1193,14488" coordsize="0,248" path="m1193,14736l1193,14488e" filled="f" stroked="t" strokeweight=".47332pt" strokecolor="#1C1C1C">
                <v:path arrowok="t"/>
              </v:shape>
            </v:group>
            <v:group style="position:absolute;left:402;top:14836;width:2;height:806" coordorigin="402,14836" coordsize="2,806">
              <v:shape style="position:absolute;left:402;top:14836;width:2;height:806" coordorigin="402,14836" coordsize="0,806" path="m402,15642l402,14836e" filled="f" stroked="t" strokeweight=".47332pt" strokecolor="#4F4F4F">
                <v:path arrowok="t"/>
              </v:shape>
            </v:group>
            <v:group style="position:absolute;left:1195;top:14679;width:2;height:968" coordorigin="1195,14679" coordsize="2,968">
              <v:shape style="position:absolute;left:1195;top:14679;width:2;height:968" coordorigin="1195,14679" coordsize="0,968" path="m1195,15646l1195,14679e" filled="f" stroked="t" strokeweight=".70998pt" strokecolor="#4B4B4B">
                <v:path arrowok="t"/>
              </v:shape>
            </v:group>
            <v:group style="position:absolute;left:2400;top:15122;width:2;height:501" coordorigin="2400,15122" coordsize="2,501">
              <v:shape style="position:absolute;left:2400;top:15122;width:2;height:501" coordorigin="2400,15122" coordsize="0,501" path="m2400,15623l2400,15122e" filled="f" stroked="t" strokeweight=".23666pt" strokecolor="#7C7C7C">
                <v:path arrowok="t"/>
              </v:shape>
            </v:group>
            <v:group style="position:absolute;left:4605;top:15632;width:364;height:2" coordorigin="4605,15632" coordsize="364,2">
              <v:shape style="position:absolute;left:4605;top:15632;width:364;height:2" coordorigin="4605,15632" coordsize="364,0" path="m4605,15632l4970,15632e" filled="f" stroked="t" strokeweight=".47332pt" strokecolor="#4F4F54">
                <v:path arrowok="t"/>
              </v:shape>
            </v:group>
            <v:group style="position:absolute;left:402;top:15632;width:8624;height:2" coordorigin="402,15632" coordsize="8624,2">
              <v:shape style="position:absolute;left:402;top:15632;width:8624;height:2" coordorigin="402,15632" coordsize="8624,0" path="m402,15632l9026,15632e" filled="f" stroked="t" strokeweight=".70998pt" strokecolor="#646464">
                <v:path arrowok="t"/>
              </v:shape>
            </v:group>
            <v:group style="position:absolute;left:6451;top:15627;width:577;height:2" coordorigin="6451,15627" coordsize="577,2">
              <v:shape style="position:absolute;left:6451;top:15627;width:577;height:2" coordorigin="6451,15627" coordsize="577,0" path="m6451,15627l7029,15627e" filled="f" stroked="t" strokeweight=".94664pt" strokecolor="#747477">
                <v:path arrowok="t"/>
              </v:shape>
            </v:group>
            <v:group style="position:absolute;left:7419;top:15093;width:2;height:539" coordorigin="7419,15093" coordsize="2,539">
              <v:shape style="position:absolute;left:7419;top:15093;width:2;height:539" coordorigin="7419,15093" coordsize="0,539" path="m7419,15632l7419,15093e" filled="f" stroked="t" strokeweight=".94664pt" strokecolor="#606060">
                <v:path arrowok="t"/>
              </v:shape>
            </v:group>
            <v:group style="position:absolute;left:8965;top:15618;width:341;height:2" coordorigin="8965,15618" coordsize="341,2">
              <v:shape style="position:absolute;left:8965;top:15618;width:341;height:2" coordorigin="8965,15618" coordsize="341,0" path="m8965,15618l9305,15618e" filled="f" stroked="t" strokeweight=".47332pt" strokecolor="#3B3B3B">
                <v:path arrowok="t"/>
              </v:shape>
            </v:group>
            <v:group style="position:absolute;left:10025;top:15618;width:166;height:2" coordorigin="10025,15618" coordsize="166,2">
              <v:shape style="position:absolute;left:10025;top:15618;width:166;height:2" coordorigin="10025,15618" coordsize="166,0" path="m10025,15618l10191,15618e" filled="f" stroked="t" strokeweight=".47332pt" strokecolor="#2F2F2F">
                <v:path arrowok="t"/>
              </v:shape>
            </v:group>
            <v:group style="position:absolute;left:2371;top:15623;width:9201;height:2" coordorigin="2371,15623" coordsize="9201,2">
              <v:shape style="position:absolute;left:2371;top:15623;width:9201;height:2" coordorigin="2371,15623" coordsize="9201,0" path="m2371,15623l11573,15623e" filled="f" stroked="t" strokeweight=".70998pt" strokecolor="#646464">
                <v:path arrowok="t"/>
              </v:shape>
            </v:group>
            <v:group style="position:absolute;left:10503;top:15613;width:232;height:2" coordorigin="10503,15613" coordsize="232,2">
              <v:shape style="position:absolute;left:10503;top:15613;width:232;height:2" coordorigin="10503,15613" coordsize="232,0" path="m10503,15613l10735,15613e" filled="f" stroked="t" strokeweight=".47332pt" strokecolor="#2F2F2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91"/>
          <w:position w:val="-1"/>
        </w:rPr>
        <w:t>Itfaiy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91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333333"/>
          <w:spacing w:val="9"/>
          <w:w w:val="91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91"/>
          <w:position w:val="-1"/>
        </w:rPr>
        <w:t>Batı</w:t>
      </w:r>
      <w:r>
        <w:rPr>
          <w:rFonts w:ascii="Arial" w:hAnsi="Arial" w:cs="Arial" w:eastAsia="Arial"/>
          <w:sz w:val="22"/>
          <w:szCs w:val="22"/>
          <w:color w:val="333333"/>
          <w:spacing w:val="-15"/>
          <w:w w:val="91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91"/>
          <w:position w:val="-1"/>
        </w:rPr>
        <w:t>Bölg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91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333333"/>
          <w:spacing w:val="-9"/>
          <w:w w:val="91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position w:val="-1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14" w:lineRule="exact"/>
        <w:ind w:left="2472" w:right="-20"/>
        <w:jc w:val="left"/>
        <w:rPr>
          <w:rFonts w:ascii="Times New Roman" w:hAnsi="Times New Roman" w:cs="Times New Roman" w:eastAsia="Times New Roman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51"/>
          <w:szCs w:val="51"/>
          <w:color w:val="3644A3"/>
          <w:spacing w:val="0"/>
          <w:w w:val="100"/>
          <w:b/>
          <w:bCs/>
          <w:position w:val="1"/>
        </w:rPr>
        <w:t>qtt</w:t>
      </w:r>
      <w:r>
        <w:rPr>
          <w:rFonts w:ascii="Times New Roman" w:hAnsi="Times New Roman" w:cs="Times New Roman" w:eastAsia="Times New Roman"/>
          <w:sz w:val="51"/>
          <w:szCs w:val="51"/>
          <w:color w:val="3644A3"/>
          <w:spacing w:val="0"/>
          <w:w w:val="100"/>
          <w:b/>
          <w:bCs/>
          <w:position w:val="1"/>
        </w:rPr>
        <w:t>\or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260"/>
        </w:sectPr>
      </w:pPr>
      <w:rPr/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atLeast"/>
        <w:ind w:left="3620" w:right="4581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071693pt;margin-top:-13.851132pt;width:30.705001pt;height:44.5pt;mso-position-horizontal-relative:page;mso-position-vertical-relative:paragraph;z-index:-15246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Times New Roman" w:hAnsi="Times New Roman" w:cs="Times New Roman" w:eastAsia="Times New Roman"/>
                      <w:sz w:val="89"/>
                      <w:szCs w:val="8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13131"/>
                      <w:spacing w:val="0"/>
                      <w:w w:val="138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15"/>
        </w:rPr>
        <w:t>S</w:t>
      </w:r>
      <w:r>
        <w:rPr>
          <w:rFonts w:ascii="Arial" w:hAnsi="Arial" w:cs="Arial" w:eastAsia="Arial"/>
          <w:sz w:val="22"/>
          <w:szCs w:val="22"/>
          <w:color w:val="313131"/>
          <w:spacing w:val="13"/>
          <w:w w:val="198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4" w:lineRule="exact"/>
        <w:ind w:left="86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4" w:lineRule="exact"/>
        <w:ind w:left="589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4" w:lineRule="exact"/>
        <w:ind w:left="637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7" w:right="-20"/>
        <w:jc w:val="left"/>
        <w:tabs>
          <w:tab w:pos="1480" w:val="left"/>
          <w:tab w:pos="3100" w:val="left"/>
          <w:tab w:pos="54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101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65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82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4"/>
          <w:w w:val="81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0"/>
        </w:rPr>
        <w:t>IBil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71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11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18:15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tfel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26" w:right="-20"/>
        <w:jc w:val="left"/>
        <w:tabs>
          <w:tab w:pos="1500" w:val="left"/>
          <w:tab w:pos="3100" w:val="left"/>
          <w:tab w:pos="446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82"/>
          <w:position w:val="0"/>
        </w:rPr>
        <w:t>[K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1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3421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91"/>
          <w:position w:val="0"/>
        </w:rPr>
        <w:t>IBildi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5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0"/>
        </w:rPr>
        <w:t>·im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5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lar-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15115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8"/>
          <w:w w:val="11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D:1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2" w:right="-20"/>
        <w:jc w:val="left"/>
        <w:tabs>
          <w:tab w:pos="1480" w:val="left"/>
          <w:tab w:pos="44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78"/>
          <w:position w:val="2"/>
        </w:rPr>
        <w:t>Ya1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79"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23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0"/>
        </w:rPr>
        <w:t>Dik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24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22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mariti}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5" w:lineRule="exact"/>
        <w:ind w:left="122" w:right="-20"/>
        <w:jc w:val="left"/>
        <w:tabs>
          <w:tab w:pos="346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6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160" w:right="200"/>
        </w:sectPr>
      </w:pPr>
      <w:rPr/>
    </w:p>
    <w:p>
      <w:pPr>
        <w:spacing w:before="0" w:after="0" w:line="13" w:lineRule="exact"/>
        <w:ind w:left="347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4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4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4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4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4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2" w:equalWidth="0">
            <w:col w:w="5403" w:space="155"/>
            <w:col w:w="6002"/>
          </w:cols>
        </w:sectPr>
      </w:pPr>
      <w:rPr/>
    </w:p>
    <w:p>
      <w:pPr>
        <w:spacing w:before="0" w:after="0" w:line="491" w:lineRule="exact"/>
        <w:ind w:left="3797" w:right="-20"/>
        <w:jc w:val="left"/>
        <w:tabs>
          <w:tab w:pos="4280" w:val="left"/>
          <w:tab w:pos="4880" w:val="left"/>
          <w:tab w:pos="5380" w:val="left"/>
          <w:tab w:pos="598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53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4B4B4B"/>
          <w:spacing w:val="0"/>
          <w:w w:val="51"/>
        </w:rPr>
        <w:t>ı</w:t>
      </w:r>
      <w:r>
        <w:rPr>
          <w:rFonts w:ascii="Arial" w:hAnsi="Arial" w:cs="Arial" w:eastAsia="Arial"/>
          <w:sz w:val="48"/>
          <w:szCs w:val="48"/>
          <w:color w:val="4B4B4B"/>
          <w:spacing w:val="-63"/>
          <w:w w:val="51"/>
        </w:rPr>
        <w:t> </w:t>
      </w:r>
      <w:r>
        <w:rPr>
          <w:rFonts w:ascii="Arial" w:hAnsi="Arial" w:cs="Arial" w:eastAsia="Arial"/>
          <w:sz w:val="48"/>
          <w:szCs w:val="48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4B4B4B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313131"/>
          <w:spacing w:val="0"/>
          <w:w w:val="51"/>
        </w:rPr>
        <w:t>ı</w:t>
      </w:r>
      <w:r>
        <w:rPr>
          <w:rFonts w:ascii="Arial" w:hAnsi="Arial" w:cs="Arial" w:eastAsia="Arial"/>
          <w:sz w:val="48"/>
          <w:szCs w:val="4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AFB1AF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AFB1AF"/>
          <w:spacing w:val="-19"/>
          <w:w w:val="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FB1A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FB1AF"/>
          <w:spacing w:val="-16"/>
          <w:w w:val="6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AFB1AF"/>
          <w:spacing w:val="0"/>
          <w:w w:val="6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AFB1A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FB1A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2"/>
        </w:rPr>
        <w:t>18:20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26" w:right="-20"/>
        <w:jc w:val="left"/>
        <w:tabs>
          <w:tab w:pos="208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Fehmiye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NURHAN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9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Mürni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24" w:lineRule="exact"/>
        <w:ind w:left="1988" w:right="-20"/>
        <w:jc w:val="left"/>
        <w:tabs>
          <w:tab w:pos="46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:18:16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:18:20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</w:sectPr>
      </w:pPr>
      <w:rPr/>
    </w:p>
    <w:p>
      <w:pPr>
        <w:spacing w:before="0" w:after="0" w:line="210" w:lineRule="exact"/>
        <w:ind w:left="1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942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2" w:equalWidth="0">
            <w:col w:w="603" w:space="1385"/>
            <w:col w:w="9572"/>
          </w:cols>
        </w:sectPr>
      </w:pPr>
      <w:rPr/>
    </w:p>
    <w:p>
      <w:pPr>
        <w:spacing w:before="0" w:after="0" w:line="248" w:lineRule="exact"/>
        <w:ind w:left="131" w:right="-20"/>
        <w:jc w:val="left"/>
        <w:tabs>
          <w:tab w:pos="4640" w:val="left"/>
          <w:tab w:pos="71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75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5"/>
          <w:w w:val="175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1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4B4B4B"/>
          <w:spacing w:val="-23"/>
          <w:w w:val="11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1D1D1D"/>
          <w:spacing w:val="0"/>
          <w:w w:val="105"/>
          <w:position w:val="-2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4634" w:right="4020"/>
        <w:jc w:val="center"/>
        <w:tabs>
          <w:tab w:pos="70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88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313131"/>
          <w:spacing w:val="-5"/>
          <w:w w:val="67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4B4B4B"/>
          <w:spacing w:val="-18"/>
          <w:w w:val="84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313131"/>
          <w:spacing w:val="-18"/>
          <w:w w:val="84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4B4B4B"/>
          <w:spacing w:val="-21"/>
          <w:w w:val="101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313131"/>
          <w:spacing w:val="-5"/>
          <w:w w:val="67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4B4B4B"/>
          <w:spacing w:val="0"/>
          <w:w w:val="67"/>
          <w:position w:val="0"/>
        </w:rPr>
        <w:t>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4631" w:right="396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0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200"/>
        </w:sectPr>
      </w:pPr>
      <w:rPr/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59" w:lineRule="exact"/>
        <w:ind w:left="13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w w:val="600"/>
          <w:position w:val="-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CDCDCD"/>
          <w:spacing w:val="-2"/>
          <w:w w:val="52"/>
          <w:position w:val="-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3"/>
          <w:position w:val="-4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right="-20"/>
        <w:jc w:val="left"/>
        <w:tabs>
          <w:tab w:pos="2640" w:val="left"/>
          <w:tab w:pos="51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313131"/>
          <w:spacing w:val="-5"/>
          <w:w w:val="82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06060"/>
          <w:spacing w:val="-20"/>
          <w:w w:val="124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313131"/>
          <w:spacing w:val="-22"/>
          <w:w w:val="103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84"/>
          <w:position w:val="0"/>
        </w:rPr>
        <w:t>....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2" w:equalWidth="0">
            <w:col w:w="600" w:space="1402"/>
            <w:col w:w="9558"/>
          </w:cols>
        </w:sectPr>
      </w:pPr>
      <w:rPr/>
    </w:p>
    <w:p>
      <w:pPr>
        <w:spacing w:before="0" w:after="0" w:line="208" w:lineRule="exact"/>
        <w:ind w:left="131" w:right="-20"/>
        <w:jc w:val="left"/>
        <w:tabs>
          <w:tab w:pos="660" w:val="left"/>
          <w:tab w:pos="2040" w:val="left"/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1"/>
        </w:rPr>
        <w:t>lCı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2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17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IGitmiş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0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</w:sectPr>
      </w:pPr>
      <w:rPr/>
    </w:p>
    <w:p>
      <w:pPr>
        <w:spacing w:before="20" w:after="0" w:line="240" w:lineRule="auto"/>
        <w:ind w:left="1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5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söndürüldüğ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2" w:equalWidth="0">
            <w:col w:w="1565" w:space="423"/>
            <w:col w:w="9572"/>
          </w:cols>
        </w:sectPr>
      </w:pPr>
      <w:rPr/>
    </w:p>
    <w:p>
      <w:pPr>
        <w:spacing w:before="10" w:after="0" w:line="240" w:lineRule="auto"/>
        <w:ind w:left="141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6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erçekleştirilmed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627" w:right="40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0" w:lineRule="exact"/>
        <w:ind w:left="173" w:right="-20"/>
        <w:jc w:val="left"/>
        <w:tabs>
          <w:tab w:pos="5360" w:val="left"/>
          <w:tab w:pos="6560" w:val="left"/>
          <w:tab w:pos="8120" w:val="left"/>
          <w:tab w:pos="9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4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97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9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IC0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5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2" w:lineRule="exact"/>
        <w:ind w:left="6527" w:right="-20"/>
        <w:jc w:val="left"/>
        <w:tabs>
          <w:tab w:pos="8120" w:val="left"/>
          <w:tab w:pos="97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52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-38"/>
          <w:w w:val="5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1D1D1D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0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valandırma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boşluğunda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bulunmamaktadır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5" w:lineRule="auto"/>
        <w:ind w:left="103" w:right="93" w:firstLine="1876"/>
        <w:jc w:val="right"/>
        <w:tabs>
          <w:tab w:pos="196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havalandır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boşluğundaki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neticesinde,üst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katlarda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yaşayan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öğrenilemeyen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havalandırma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boşluğunda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0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gazet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parçaları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atmaları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63" w:lineRule="auto"/>
        <w:ind w:left="136" w:right="4145"/>
        <w:jc w:val="left"/>
        <w:tabs>
          <w:tab w:pos="20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\Bedeli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3" w:lineRule="auto"/>
        <w:ind w:left="241" w:right="5743" w:firstLine="-86"/>
        <w:jc w:val="left"/>
        <w:tabs>
          <w:tab w:pos="640" w:val="left"/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Yan11ı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Fehmiye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NURHAN'a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2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60" w:right="-20"/>
        <w:jc w:val="left"/>
        <w:tabs>
          <w:tab w:pos="202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8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4" w:lineRule="exact"/>
        <w:ind w:left="246" w:right="-20"/>
        <w:jc w:val="left"/>
        <w:tabs>
          <w:tab w:pos="106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2164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0" w:lineRule="exact"/>
        <w:ind w:left="308" w:right="-20"/>
        <w:jc w:val="left"/>
        <w:tabs>
          <w:tab w:pos="4920" w:val="left"/>
          <w:tab w:pos="84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5"/>
        </w:rPr>
        <w:t>'G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75"/>
          <w:b/>
          <w:bCs/>
          <w:position w:val="-10"/>
        </w:rPr>
        <w:t>3</w:t>
      </w:r>
      <w:r>
        <w:rPr>
          <w:rFonts w:ascii="Arial" w:hAnsi="Arial" w:cs="Arial" w:eastAsia="Arial"/>
          <w:sz w:val="28"/>
          <w:szCs w:val="28"/>
          <w:color w:val="313131"/>
          <w:spacing w:val="-45"/>
          <w:w w:val="100"/>
          <w:b/>
          <w:bCs/>
          <w:position w:val="-10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47"/>
          <w:b/>
          <w:bCs/>
          <w:position w:val="-10"/>
        </w:rPr>
        <w:t>G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47"/>
          <w:b/>
          <w:bCs/>
          <w:position w:val="-10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21"/>
          <w:w w:val="47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5"/>
          <w:b/>
          <w:bCs/>
          <w:position w:val="-10"/>
        </w:rPr>
        <w:t>\ı\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75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5"/>
          <w:b/>
          <w:bCs/>
          <w:position w:val="-10"/>
        </w:rPr>
        <w:t>l\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5"/>
          <w:b/>
          <w:bCs/>
          <w:position w:val="-1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3"/>
          <w:w w:val="75"/>
          <w:b/>
          <w:bCs/>
          <w:position w:val="-10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75"/>
          <w:b/>
          <w:bCs/>
          <w:position w:val="-10"/>
        </w:rPr>
        <w:t>10'7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355" w:right="-20"/>
        <w:jc w:val="left"/>
        <w:tabs>
          <w:tab w:pos="92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73.381241pt;margin-top:5.142036pt;width:2.147875pt;height:13.401192pt;mso-position-horizontal-relative:page;mso-position-vertical-relative:paragraph;z-index:-15255" coordorigin="3468,103" coordsize="43,268">
            <v:group style="position:absolute;left:3489;top:110;width:2;height:86" coordorigin="3489,110" coordsize="2,86">
              <v:shape style="position:absolute;left:3489;top:110;width:2;height:86" coordorigin="3489,110" coordsize="0,86" path="m3489,196l3489,110e" filled="f" stroked="t" strokeweight=".715958pt" strokecolor="#6457BC">
                <v:path arrowok="t"/>
              </v:shape>
            </v:group>
            <v:group style="position:absolute;left:3489;top:196;width:2;height:153" coordorigin="3489,196" coordsize="2,153">
              <v:shape style="position:absolute;left:3489;top:196;width:2;height:153" coordorigin="3489,196" coordsize="0,153" path="m3489,349l3489,196e" filled="f" stroked="t" strokeweight="2.147875pt" strokecolor="#5460A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00"/>
          <w:position w:val="-3"/>
        </w:rPr>
        <w:t>11)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4"/>
          <w:position w:val="-3"/>
        </w:rPr>
        <w:t>12017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</w:sectPr>
      </w:pPr>
      <w:rPr/>
    </w:p>
    <w:p>
      <w:pPr>
        <w:spacing w:before="0" w:after="0" w:line="246" w:lineRule="exact"/>
        <w:ind w:left="313" w:right="-79"/>
        <w:jc w:val="left"/>
        <w:tabs>
          <w:tab w:pos="86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473.609406pt;margin-top:1.137538pt;width:5.699028pt;height:6.730957pt;mso-position-horizontal-relative:page;mso-position-vertical-relative:paragraph;z-index:-15254" coordorigin="9472,23" coordsize="114,135">
            <v:shape style="position:absolute;left:9472;top:23;width:114;height:135" coordorigin="9472,23" coordsize="114,135" path="m9472,23l9586,23,9586,157,9472,157,9472,23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5"/>
        </w:rPr>
        <w:t>.Q</w:t>
      </w:r>
      <w:r>
        <w:rPr>
          <w:rFonts w:ascii="Arial" w:hAnsi="Arial" w:cs="Arial" w:eastAsia="Arial"/>
          <w:sz w:val="18"/>
          <w:szCs w:val="18"/>
          <w:color w:val="313131"/>
          <w:spacing w:val="-41"/>
          <w:w w:val="100"/>
          <w:position w:val="5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-3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-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3" w:after="0" w:line="90" w:lineRule="exact"/>
        <w:ind w:left="-27" w:right="2066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81"/>
          <w:position w:val="-2"/>
        </w:rPr>
        <w:t>::-:w;·..:.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81"/>
          <w:position w:val="-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10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B7B7B"/>
          <w:spacing w:val="0"/>
          <w:w w:val="79"/>
          <w:position w:val="-2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7B7B7B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FB1AF"/>
          <w:spacing w:val="0"/>
          <w:w w:val="213"/>
          <w:position w:val="-2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130" w:right="221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B7B7B"/>
          <w:w w:val="54"/>
          <w:b/>
          <w:bCs/>
          <w:position w:val="-1"/>
        </w:rPr>
        <w:t>:.ı</w:t>
      </w:r>
      <w:r>
        <w:rPr>
          <w:rFonts w:ascii="Times New Roman" w:hAnsi="Times New Roman" w:cs="Times New Roman" w:eastAsia="Times New Roman"/>
          <w:sz w:val="16"/>
          <w:szCs w:val="16"/>
          <w:color w:val="7B7B7B"/>
          <w:spacing w:val="-7"/>
          <w:w w:val="55"/>
          <w:b/>
          <w:bCs/>
          <w:position w:val="-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-16"/>
          <w:w w:val="139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FB1AF"/>
          <w:spacing w:val="0"/>
          <w:w w:val="93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200"/>
          <w:cols w:num="2" w:equalWidth="0">
            <w:col w:w="8810" w:space="108"/>
            <w:col w:w="2642"/>
          </w:cols>
        </w:sectPr>
      </w:pPr>
      <w:rPr/>
    </w:p>
    <w:p>
      <w:pPr>
        <w:spacing w:before="18" w:after="0" w:line="240" w:lineRule="auto"/>
        <w:ind w:left="28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5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5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5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5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5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52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" w:lineRule="exact"/>
        <w:ind w:right="-97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7B7B7B"/>
          <w:spacing w:val="-119"/>
          <w:w w:val="93"/>
          <w:position w:val="-33"/>
        </w:rPr>
        <w:t>A</w:t>
      </w:r>
      <w:r>
        <w:rPr>
          <w:rFonts w:ascii="Times New Roman" w:hAnsi="Times New Roman" w:cs="Times New Roman" w:eastAsia="Times New Roman"/>
          <w:sz w:val="38"/>
          <w:szCs w:val="38"/>
          <w:color w:val="7B7B7B"/>
          <w:spacing w:val="-39"/>
          <w:w w:val="186"/>
          <w:position w:val="-33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41487B"/>
          <w:spacing w:val="0"/>
          <w:w w:val="273"/>
          <w:position w:val="-33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41487B"/>
          <w:spacing w:val="-63"/>
          <w:w w:val="100"/>
          <w:position w:val="-33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4B4B4B"/>
          <w:spacing w:val="0"/>
          <w:w w:val="101"/>
          <w:position w:val="-33"/>
        </w:rPr>
        <w:t>u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105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939595"/>
          <w:w w:val="71"/>
        </w:rPr>
        <w:t>,</w:t>
      </w:r>
      <w:r>
        <w:rPr>
          <w:rFonts w:ascii="Arial" w:hAnsi="Arial" w:cs="Arial" w:eastAsia="Arial"/>
          <w:sz w:val="26"/>
          <w:szCs w:val="26"/>
          <w:color w:val="939595"/>
          <w:spacing w:val="-49"/>
          <w:w w:val="71"/>
        </w:rPr>
        <w:t>.</w:t>
      </w:r>
      <w:r>
        <w:rPr>
          <w:rFonts w:ascii="Arial" w:hAnsi="Arial" w:cs="Arial" w:eastAsia="Arial"/>
          <w:sz w:val="26"/>
          <w:szCs w:val="26"/>
          <w:color w:val="AFB1AF"/>
          <w:spacing w:val="0"/>
          <w:w w:val="62"/>
        </w:rPr>
        <w:t>"</w:t>
      </w:r>
      <w:r>
        <w:rPr>
          <w:rFonts w:ascii="Arial" w:hAnsi="Arial" w:cs="Arial" w:eastAsia="Arial"/>
          <w:sz w:val="26"/>
          <w:szCs w:val="26"/>
          <w:color w:val="AFB1AF"/>
          <w:spacing w:val="-39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939595"/>
          <w:spacing w:val="-18"/>
          <w:w w:val="73"/>
        </w:rPr>
        <w:t>·</w:t>
      </w:r>
      <w:r>
        <w:rPr>
          <w:rFonts w:ascii="Arial" w:hAnsi="Arial" w:cs="Arial" w:eastAsia="Arial"/>
          <w:sz w:val="26"/>
          <w:szCs w:val="26"/>
          <w:color w:val="7B7B7B"/>
          <w:spacing w:val="-2"/>
          <w:w w:val="42"/>
        </w:rPr>
        <w:t>o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93"/>
        </w:rPr>
        <w:t>f{'jy</w:t>
      </w:r>
      <w:r>
        <w:rPr>
          <w:rFonts w:ascii="Arial" w:hAnsi="Arial" w:cs="Arial" w:eastAsia="Arial"/>
          <w:sz w:val="26"/>
          <w:szCs w:val="26"/>
          <w:color w:val="313131"/>
          <w:spacing w:val="3"/>
          <w:w w:val="87"/>
        </w:rPr>
        <w:t>B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15"/>
        </w:rPr>
        <w:t>f</w:t>
      </w:r>
      <w:r>
        <w:rPr>
          <w:rFonts w:ascii="Arial" w:hAnsi="Arial" w:cs="Arial" w:eastAsia="Arial"/>
          <w:sz w:val="26"/>
          <w:szCs w:val="26"/>
          <w:color w:val="4B4B4B"/>
          <w:spacing w:val="-12"/>
          <w:w w:val="115"/>
        </w:rPr>
        <w:t>'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87"/>
        </w:rPr>
        <w:t>iın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</w:rPr>
        <w:t>  </w:t>
      </w:r>
      <w:r>
        <w:rPr>
          <w:rFonts w:ascii="Arial" w:hAnsi="Arial" w:cs="Arial" w:eastAsia="Arial"/>
          <w:sz w:val="26"/>
          <w:szCs w:val="26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B7B7B"/>
          <w:spacing w:val="-8"/>
          <w:w w:val="80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3"/>
          <w:w w:val="86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61"/>
        </w:rPr>
        <w:t>U,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60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124" w:lineRule="exact"/>
        <w:ind w:left="24" w:right="-20"/>
        <w:jc w:val="left"/>
        <w:tabs>
          <w:tab w:pos="360" w:val="left"/>
          <w:tab w:pos="14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B7B7B"/>
          <w:spacing w:val="0"/>
          <w:w w:val="100"/>
          <w:i/>
          <w:position w:val="-2"/>
        </w:rPr>
        <w:t>(.</w:t>
      </w:r>
      <w:r>
        <w:rPr>
          <w:rFonts w:ascii="Times New Roman" w:hAnsi="Times New Roman" w:cs="Times New Roman" w:eastAsia="Times New Roman"/>
          <w:sz w:val="16"/>
          <w:szCs w:val="16"/>
          <w:color w:val="7B7B7B"/>
          <w:spacing w:val="-21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B7B7B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B7B7B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73"/>
          <w:position w:val="-2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9"/>
          <w:w w:val="100"/>
          <w:i/>
          <w:position w:val="-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100"/>
          <w:i/>
          <w:position w:val="-2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4" w:lineRule="exact"/>
        <w:ind w:right="-20"/>
        <w:jc w:val="left"/>
        <w:tabs>
          <w:tab w:pos="620" w:val="left"/>
          <w:tab w:pos="136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4"/>
          <w:szCs w:val="14"/>
          <w:color w:val="7B7B7B"/>
          <w:spacing w:val="0"/>
          <w:w w:val="192"/>
          <w:position w:val="-14"/>
        </w:rPr>
        <w:t>;</w:t>
      </w:r>
      <w:r>
        <w:rPr>
          <w:rFonts w:ascii="Arial" w:hAnsi="Arial" w:cs="Arial" w:eastAsia="Arial"/>
          <w:sz w:val="14"/>
          <w:szCs w:val="14"/>
          <w:color w:val="7B7B7B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14"/>
          <w:szCs w:val="14"/>
          <w:color w:val="7B7B7B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85"/>
          <w:position w:val="-1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-20"/>
          <w:w w:val="85"/>
          <w:position w:val="-14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7"/>
          <w:w w:val="197"/>
          <w:position w:val="-1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939595"/>
          <w:spacing w:val="-25"/>
          <w:w w:val="198"/>
          <w:position w:val="-14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50"/>
          <w:position w:val="-14"/>
        </w:rPr>
        <w:t>--,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00"/>
          <w:position w:val="-14"/>
        </w:rPr>
      </w:r>
      <w:r>
        <w:rPr>
          <w:rFonts w:ascii="Arial" w:hAnsi="Arial" w:cs="Arial" w:eastAsia="Arial"/>
          <w:sz w:val="9"/>
          <w:szCs w:val="9"/>
          <w:color w:val="4B4B4B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9"/>
          <w:szCs w:val="9"/>
          <w:color w:val="4B4B4B"/>
          <w:spacing w:val="0"/>
          <w:w w:val="100"/>
          <w:position w:val="-14"/>
        </w:rPr>
        <w:t>   </w:t>
      </w:r>
      <w:r>
        <w:rPr>
          <w:rFonts w:ascii="Arial" w:hAnsi="Arial" w:cs="Arial" w:eastAsia="Arial"/>
          <w:sz w:val="9"/>
          <w:szCs w:val="9"/>
          <w:color w:val="4B4B4B"/>
          <w:spacing w:val="22"/>
          <w:w w:val="100"/>
          <w:position w:val="-14"/>
        </w:rPr>
        <w:t> </w:t>
      </w:r>
      <w:r>
        <w:rPr>
          <w:rFonts w:ascii="Arial" w:hAnsi="Arial" w:cs="Arial" w:eastAsia="Arial"/>
          <w:sz w:val="12"/>
          <w:szCs w:val="12"/>
          <w:color w:val="4B4B4B"/>
          <w:spacing w:val="0"/>
          <w:w w:val="128"/>
          <w:i/>
          <w:position w:val="-14"/>
        </w:rPr>
        <w:t>::</w:t>
      </w:r>
      <w:r>
        <w:rPr>
          <w:rFonts w:ascii="Arial" w:hAnsi="Arial" w:cs="Arial" w:eastAsia="Arial"/>
          <w:sz w:val="12"/>
          <w:szCs w:val="12"/>
          <w:color w:val="4B4B4B"/>
          <w:spacing w:val="0"/>
          <w:w w:val="129"/>
          <w:i/>
          <w:position w:val="-14"/>
        </w:rPr>
        <w:t>)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3" w:equalWidth="0">
            <w:col w:w="468" w:space="1768"/>
            <w:col w:w="645" w:space="5393"/>
            <w:col w:w="3286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5" w:lineRule="atLeast"/>
        <w:ind w:left="2241" w:right="-71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lcfaiye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!ge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f.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2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right="-150"/>
        <w:jc w:val="left"/>
        <w:rPr>
          <w:rFonts w:ascii="Times New Roman" w:hAnsi="Times New Roman" w:cs="Times New Roman" w:eastAsia="Times New Roman"/>
          <w:sz w:val="72"/>
          <w:szCs w:val="7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606060"/>
          <w:spacing w:val="-14"/>
          <w:w w:val="145"/>
          <w:position w:val="-50"/>
        </w:rPr>
        <w:t>U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57"/>
          <w:w w:val="50"/>
          <w:position w:val="-59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color w:val="939595"/>
          <w:spacing w:val="-23"/>
          <w:w w:val="62"/>
          <w:position w:val="-50"/>
        </w:rPr>
        <w:t>;</w:t>
      </w:r>
      <w:r>
        <w:rPr>
          <w:rFonts w:ascii="Times New Roman" w:hAnsi="Times New Roman" w:cs="Times New Roman" w:eastAsia="Times New Roman"/>
          <w:sz w:val="31"/>
          <w:szCs w:val="31"/>
          <w:color w:val="7B7B7B"/>
          <w:spacing w:val="-42"/>
          <w:w w:val="24"/>
          <w:position w:val="-50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50"/>
          <w:position w:val="-59"/>
        </w:rPr>
        <w:t>a1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57"/>
          <w:w w:val="51"/>
          <w:position w:val="-59"/>
        </w:rPr>
        <w:t>v</w:t>
      </w:r>
      <w:r>
        <w:rPr>
          <w:rFonts w:ascii="Times New Roman" w:hAnsi="Times New Roman" w:cs="Times New Roman" w:eastAsia="Times New Roman"/>
          <w:sz w:val="72"/>
          <w:szCs w:val="72"/>
          <w:color w:val="4F546B"/>
          <w:spacing w:val="-364"/>
          <w:w w:val="43"/>
          <w:position w:val="-50"/>
        </w:rPr>
        <w:t>w</w:t>
      </w:r>
      <w:r>
        <w:rPr>
          <w:rFonts w:ascii="Times New Roman" w:hAnsi="Times New Roman" w:cs="Times New Roman" w:eastAsia="Times New Roman"/>
          <w:sz w:val="72"/>
          <w:szCs w:val="72"/>
          <w:color w:val="939595"/>
          <w:spacing w:val="0"/>
          <w:w w:val="21"/>
          <w:position w:val="-50"/>
        </w:rPr>
        <w:t>-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2"/>
          <w:szCs w:val="72"/>
          <w:color w:val="4F546B"/>
          <w:spacing w:val="15"/>
          <w:w w:val="42"/>
          <w:position w:val="-50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13"/>
          <w:w w:val="58"/>
          <w:position w:val="-59"/>
        </w:rPr>
        <w:t>"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0"/>
          <w:w w:val="58"/>
          <w:position w:val="-59"/>
        </w:rPr>
        <w:t>"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3" w:equalWidth="0">
            <w:col w:w="5633" w:space="2564"/>
            <w:col w:w="643" w:space="116"/>
            <w:col w:w="2604"/>
          </w:cols>
        </w:sectPr>
      </w:pPr>
      <w:rPr/>
    </w:p>
    <w:p>
      <w:pPr>
        <w:spacing w:before="0" w:after="0" w:line="321" w:lineRule="atLeast"/>
        <w:ind w:right="1347"/>
        <w:jc w:val="right"/>
        <w:tabs>
          <w:tab w:pos="540" w:val="left"/>
          <w:tab w:pos="1320" w:val="left"/>
          <w:tab w:pos="178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21.443085pt;margin-top:-.76172pt;width:.1pt;height:10.231934pt;mso-position-horizontal-relative:page;mso-position-vertical-relative:paragraph;z-index:-15253" coordorigin="8429,-15" coordsize="2,205">
            <v:shape style="position:absolute;left:8429;top:-15;width:2;height:205" coordorigin="8429,-15" coordsize="0,205" path="m8429,189l8429,-15e" filled="f" stroked="t" strokeweight="1.4296pt" strokecolor="#EDEDED">
              <v:path arrowok="t"/>
            </v:shape>
          </v:group>
          <w10:wrap type="none"/>
        </w:pict>
      </w:r>
      <w:r>
        <w:rPr/>
        <w:pict>
          <v:group style="position:absolute;margin-left:515.912354pt;margin-top:-.88257pt;width:.1pt;height:10.740967pt;mso-position-horizontal-relative:page;mso-position-vertical-relative:paragraph;z-index:-15252" coordorigin="10318,-18" coordsize="2,215">
            <v:shape style="position:absolute;left:10318;top:-18;width:2;height:215" coordorigin="10318,-18" coordsize="0,215" path="m10318,197l10318,-18e" filled="f" stroked="t" strokeweight=".577825pt" strokecolor="#EDEDED">
              <v:path arrowok="t"/>
            </v:shape>
          </v:group>
          <w10:wrap type="none"/>
        </w:pict>
      </w:r>
      <w:r>
        <w:rPr/>
        <w:pict>
          <v:group style="position:absolute;margin-left:492.525513pt;margin-top:25.378944pt;width:.1pt;height:5.457032pt;mso-position-horizontal-relative:page;mso-position-vertical-relative:paragraph;z-index:-15251" coordorigin="9851,508" coordsize="2,109">
            <v:shape style="position:absolute;left:9851;top:508;width:2;height:109" coordorigin="9851,508" coordsize="0,109" path="m9851,617l9851,508e" filled="f" stroked="t" strokeweight="1.87232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9.07428pt;margin-top:17.467033pt;width:3.024pt;height:15pt;mso-position-horizontal-relative:page;mso-position-vertical-relative:paragraph;z-index:-15245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7B7B7B"/>
                      <w:spacing w:val="0"/>
                      <w:w w:val="11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606060"/>
          <w:spacing w:val="-20"/>
          <w:w w:val="149"/>
        </w:rPr>
        <w:t>,</w:t>
      </w:r>
      <w:r>
        <w:rPr>
          <w:rFonts w:ascii="Arial" w:hAnsi="Arial" w:cs="Arial" w:eastAsia="Arial"/>
          <w:sz w:val="15"/>
          <w:szCs w:val="15"/>
          <w:color w:val="AFB1AF"/>
          <w:spacing w:val="0"/>
          <w:w w:val="63"/>
        </w:rPr>
        <w:t>.</w:t>
      </w:r>
      <w:r>
        <w:rPr>
          <w:rFonts w:ascii="Arial" w:hAnsi="Arial" w:cs="Arial" w:eastAsia="Arial"/>
          <w:sz w:val="15"/>
          <w:szCs w:val="15"/>
          <w:color w:val="AFB1A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AFB1AF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7B7B7B"/>
          <w:spacing w:val="0"/>
          <w:w w:val="197"/>
          <w:b/>
          <w:bCs/>
          <w:i/>
        </w:rPr>
        <w:t>i</w:t>
      </w:r>
      <w:r>
        <w:rPr>
          <w:rFonts w:ascii="Arial" w:hAnsi="Arial" w:cs="Arial" w:eastAsia="Arial"/>
          <w:sz w:val="15"/>
          <w:szCs w:val="15"/>
          <w:color w:val="7B7B7B"/>
          <w:spacing w:val="-32"/>
          <w:w w:val="197"/>
          <w:b/>
          <w:bCs/>
          <w:i/>
        </w:rPr>
        <w:t> </w:t>
      </w:r>
      <w:r>
        <w:rPr>
          <w:rFonts w:ascii="Arial" w:hAnsi="Arial" w:cs="Arial" w:eastAsia="Arial"/>
          <w:sz w:val="8"/>
          <w:szCs w:val="8"/>
          <w:color w:val="606060"/>
          <w:spacing w:val="0"/>
          <w:w w:val="144"/>
          <w:b/>
          <w:bCs/>
          <w:i/>
        </w:rPr>
        <w:t>:;RA-</w:t>
      </w:r>
      <w:r>
        <w:rPr>
          <w:rFonts w:ascii="Arial" w:hAnsi="Arial" w:cs="Arial" w:eastAsia="Arial"/>
          <w:sz w:val="8"/>
          <w:szCs w:val="8"/>
          <w:color w:val="606060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8"/>
          <w:szCs w:val="8"/>
          <w:color w:val="606060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256"/>
        </w:rPr>
        <w:t>:</w:t>
      </w:r>
      <w:r>
        <w:rPr>
          <w:rFonts w:ascii="Arial" w:hAnsi="Arial" w:cs="Arial" w:eastAsia="Arial"/>
          <w:sz w:val="13"/>
          <w:szCs w:val="13"/>
          <w:color w:val="4B4B4B"/>
          <w:spacing w:val="-14"/>
          <w:w w:val="83"/>
        </w:rPr>
        <w:t>l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249"/>
        </w:rPr>
        <w:t>ı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67"/>
        </w:rPr>
        <w:t>.</w:t>
      </w:r>
      <w:r>
        <w:rPr>
          <w:rFonts w:ascii="Arial" w:hAnsi="Arial" w:cs="Arial" w:eastAsia="Arial"/>
          <w:sz w:val="13"/>
          <w:szCs w:val="13"/>
          <w:color w:val="4B4B4B"/>
          <w:spacing w:val="-4"/>
          <w:w w:val="67"/>
        </w:rPr>
        <w:t>.</w:t>
      </w:r>
      <w:r>
        <w:rPr>
          <w:rFonts w:ascii="Arial" w:hAnsi="Arial" w:cs="Arial" w:eastAsia="Arial"/>
          <w:sz w:val="15"/>
          <w:szCs w:val="15"/>
          <w:color w:val="606060"/>
          <w:spacing w:val="0"/>
          <w:w w:val="60"/>
          <w:b/>
          <w:bCs/>
        </w:rPr>
        <w:t>:.ı</w:t>
      </w:r>
      <w:r>
        <w:rPr>
          <w:rFonts w:ascii="Arial" w:hAnsi="Arial" w:cs="Arial" w:eastAsia="Arial"/>
          <w:sz w:val="15"/>
          <w:szCs w:val="15"/>
          <w:color w:val="606060"/>
          <w:spacing w:val="-12"/>
          <w:w w:val="60"/>
          <w:b/>
          <w:bCs/>
        </w:rPr>
        <w:t>.</w:t>
      </w:r>
      <w:r>
        <w:rPr>
          <w:rFonts w:ascii="Arial" w:hAnsi="Arial" w:cs="Arial" w:eastAsia="Arial"/>
          <w:sz w:val="15"/>
          <w:szCs w:val="15"/>
          <w:color w:val="AFB1AF"/>
          <w:spacing w:val="0"/>
          <w:w w:val="22"/>
          <w:b/>
          <w:bCs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160" w:right="200"/>
        </w:sectPr>
      </w:pPr>
      <w:rPr/>
    </w:p>
    <w:p>
      <w:pPr>
        <w:spacing w:before="1" w:after="0" w:line="240" w:lineRule="auto"/>
        <w:ind w:left="220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.693298pt;margin-top:21.812748pt;width:5.278067pt;height:20.192872pt;mso-position-horizontal-relative:page;mso-position-vertical-relative:paragraph;z-index:-15257" type="#_x0000_t202" filled="f" stroked="f">
            <v:textbox inset="0,0,0,0">
              <w:txbxContent>
                <w:p>
                  <w:pPr>
                    <w:spacing w:before="7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40" w:lineRule="auto"/>
                    <w:ind w:left="6" w:right="-41"/>
                    <w:jc w:val="left"/>
                    <w:rPr>
                      <w:rFonts w:ascii="Times New Roman" w:hAnsi="Times New Roman" w:cs="Times New Roman" w:eastAsia="Times New Roman"/>
                      <w:sz w:val="6"/>
                      <w:szCs w:val="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39595"/>
                      <w:w w:val="177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39595"/>
                      <w:spacing w:val="2"/>
                      <w:w w:val="17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AFB1AF"/>
                      <w:spacing w:val="0"/>
                      <w:w w:val="32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62.693298pt;margin-top:21.812748pt;width:12.384278pt;height:20.192872pt;mso-position-horizontal-relative:page;mso-position-vertical-relative:paragraph;z-index:-15249" coordorigin="9254,436" coordsize="248,404">
            <v:group style="position:absolute;left:9418;top:537;width:55;height:81" coordorigin="9418,537" coordsize="55,81">
              <v:shape style="position:absolute;left:9418;top:537;width:55;height:81" coordorigin="9418,537" coordsize="55,81" path="m9445,618l9445,537e" filled="f" stroked="t" strokeweight="2.86pt" strokecolor="#EDEDED">
                <v:path arrowok="t"/>
              </v:shape>
            </v:group>
            <v:group style="position:absolute;left:9254;top:436;width:106;height:404" coordorigin="9254,436" coordsize="106,404">
              <v:shape style="position:absolute;left:9254;top:436;width:106;height:404" coordorigin="9254,436" coordsize="106,404" path="m9254,436l9359,436,9359,840,9254,840,9254,436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GruplarA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07" w:lineRule="exact"/>
        <w:ind w:left="209" w:right="-123"/>
        <w:jc w:val="left"/>
        <w:tabs>
          <w:tab w:pos="100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5"/>
          <w:szCs w:val="55"/>
          <w:color w:val="606060"/>
          <w:w w:val="76"/>
          <w:position w:val="-1"/>
        </w:rPr>
        <w:t>J</w:t>
      </w:r>
      <w:r>
        <w:rPr>
          <w:rFonts w:ascii="Times New Roman" w:hAnsi="Times New Roman" w:cs="Times New Roman" w:eastAsia="Times New Roman"/>
          <w:sz w:val="55"/>
          <w:szCs w:val="55"/>
          <w:color w:val="606060"/>
          <w:spacing w:val="-28"/>
          <w:w w:val="76"/>
          <w:position w:val="-1"/>
        </w:rPr>
        <w:t>Y</w:t>
      </w:r>
      <w:r>
        <w:rPr>
          <w:rFonts w:ascii="Times New Roman" w:hAnsi="Times New Roman" w:cs="Times New Roman" w:eastAsia="Times New Roman"/>
          <w:sz w:val="55"/>
          <w:szCs w:val="55"/>
          <w:color w:val="313131"/>
          <w:spacing w:val="-2"/>
          <w:w w:val="26"/>
          <w:position w:val="-1"/>
        </w:rPr>
        <w:t>ı</w:t>
      </w:r>
      <w:r>
        <w:rPr>
          <w:rFonts w:ascii="Times New Roman" w:hAnsi="Times New Roman" w:cs="Times New Roman" w:eastAsia="Times New Roman"/>
          <w:sz w:val="55"/>
          <w:szCs w:val="55"/>
          <w:color w:val="606060"/>
          <w:spacing w:val="0"/>
          <w:w w:val="40"/>
          <w:position w:val="-1"/>
        </w:rPr>
        <w:t>e</w:t>
      </w:r>
      <w:r>
        <w:rPr>
          <w:rFonts w:ascii="Times New Roman" w:hAnsi="Times New Roman" w:cs="Times New Roman" w:eastAsia="Times New Roman"/>
          <w:sz w:val="55"/>
          <w:szCs w:val="55"/>
          <w:color w:val="6060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55"/>
          <w:szCs w:val="55"/>
          <w:color w:val="606060"/>
          <w:spacing w:val="0"/>
          <w:w w:val="100"/>
          <w:position w:val="-1"/>
        </w:rPr>
      </w:r>
      <w:r>
        <w:rPr>
          <w:rFonts w:ascii="Arial" w:hAnsi="Arial" w:cs="Arial" w:eastAsia="Arial"/>
          <w:sz w:val="45"/>
          <w:szCs w:val="45"/>
          <w:color w:val="4B4B4B"/>
          <w:spacing w:val="0"/>
          <w:w w:val="93"/>
          <w:position w:val="-1"/>
        </w:rPr>
        <w:t>r</w:t>
      </w:r>
      <w:r>
        <w:rPr>
          <w:rFonts w:ascii="Arial" w:hAnsi="Arial" w:cs="Arial" w:eastAsia="Arial"/>
          <w:sz w:val="45"/>
          <w:szCs w:val="45"/>
          <w:color w:val="939595"/>
          <w:spacing w:val="0"/>
          <w:w w:val="16"/>
          <w:position w:val="-1"/>
        </w:rPr>
        <w:t>-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right="-20"/>
        <w:jc w:val="left"/>
        <w:tabs>
          <w:tab w:pos="52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939595"/>
          <w:spacing w:val="1"/>
          <w:w w:val="132"/>
        </w:rPr>
        <w:t>-</w:t>
      </w:r>
      <w:r>
        <w:rPr>
          <w:rFonts w:ascii="Arial" w:hAnsi="Arial" w:cs="Arial" w:eastAsia="Arial"/>
          <w:sz w:val="8"/>
          <w:szCs w:val="8"/>
          <w:color w:val="AFB1AF"/>
          <w:spacing w:val="0"/>
          <w:w w:val="75"/>
        </w:rPr>
        <w:t>&lt;</w:t>
      </w:r>
      <w:r>
        <w:rPr>
          <w:rFonts w:ascii="Arial" w:hAnsi="Arial" w:cs="Arial" w:eastAsia="Arial"/>
          <w:sz w:val="8"/>
          <w:szCs w:val="8"/>
          <w:color w:val="AFB1AF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AFB1AF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606060"/>
          <w:spacing w:val="-6"/>
          <w:w w:val="78"/>
          <w:i/>
        </w:rPr>
        <w:t>J</w:t>
      </w:r>
      <w:r>
        <w:rPr>
          <w:rFonts w:ascii="Arial" w:hAnsi="Arial" w:cs="Arial" w:eastAsia="Arial"/>
          <w:sz w:val="11"/>
          <w:szCs w:val="11"/>
          <w:color w:val="939595"/>
          <w:spacing w:val="0"/>
          <w:w w:val="130"/>
          <w:i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3" w:equalWidth="0">
            <w:col w:w="4174" w:space="4048"/>
            <w:col w:w="1178" w:space="163"/>
            <w:col w:w="1997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2.409944pt;margin-top:34.232857pt;width:568.590228pt;height:779.317635pt;mso-position-horizontal-relative:page;mso-position-vertical-relative:page;z-index:-15256" coordorigin="248,685" coordsize="11372,15586">
            <v:group style="position:absolute;left:258;top:706;width:8945;height:2" coordorigin="258,706" coordsize="8945,2">
              <v:shape style="position:absolute;left:258;top:706;width:8945;height:2" coordorigin="258,706" coordsize="8945,0" path="m258,706l9202,706e" filled="f" stroked="t" strokeweight=".715958pt" strokecolor="#575757">
                <v:path arrowok="t"/>
              </v:shape>
            </v:group>
            <v:group style="position:absolute;left:258;top:689;width:2;height:5362" coordorigin="258,689" coordsize="2,5362">
              <v:shape style="position:absolute;left:258;top:689;width:2;height:5362" coordorigin="258,689" coordsize="0,5362" path="m258,6052l258,689e" filled="f" stroked="t" strokeweight=".477306pt" strokecolor="#5B5B5B">
                <v:path arrowok="t"/>
              </v:shape>
            </v:group>
            <v:group style="position:absolute;left:2129;top:699;width:2;height:723" coordorigin="2129,699" coordsize="2,723">
              <v:shape style="position:absolute;left:2129;top:699;width:2;height:723" coordorigin="2129,699" coordsize="0,723" path="m2129,1422l2129,699e" filled="f" stroked="t" strokeweight=".477306pt" strokecolor="#4B4B4B">
                <v:path arrowok="t"/>
              </v:shape>
            </v:group>
            <v:group style="position:absolute;left:2807;top:718;width:5179;height:2" coordorigin="2807,718" coordsize="5179,2">
              <v:shape style="position:absolute;left:2807;top:718;width:5179;height:2" coordorigin="2807,718" coordsize="5179,0" path="m2807,718l7985,718e" filled="f" stroked="t" strokeweight=".954611pt" strokecolor="#575757">
                <v:path arrowok="t"/>
              </v:shape>
            </v:group>
            <v:group style="position:absolute;left:2888;top:728;width:8673;height:2" coordorigin="2888,728" coordsize="8673,2">
              <v:shape style="position:absolute;left:2888;top:728;width:8673;height:2" coordorigin="2888,728" coordsize="8673,0" path="m2888,728l11560,728e" filled="f" stroked="t" strokeweight=".477306pt" strokecolor="#444444">
                <v:path arrowok="t"/>
              </v:shape>
            </v:group>
            <v:group style="position:absolute;left:8176;top:728;width:625;height:2" coordorigin="8176,728" coordsize="625,2">
              <v:shape style="position:absolute;left:8176;top:728;width:625;height:2" coordorigin="8176,728" coordsize="625,0" path="m8176,728l8802,728e" filled="f" stroked="t" strokeweight=".477306pt" strokecolor="#232323">
                <v:path arrowok="t"/>
              </v:shape>
            </v:group>
            <v:group style="position:absolute;left:8992;top:723;width:2;height:522" coordorigin="8992,723" coordsize="2,522">
              <v:shape style="position:absolute;left:8992;top:723;width:2;height:522" coordorigin="8992,723" coordsize="0,522" path="m8992,1245l8992,723e" filled="f" stroked="t" strokeweight=".477306pt" strokecolor="#343434">
                <v:path arrowok="t"/>
              </v:shape>
            </v:group>
            <v:group style="position:absolute;left:9546;top:733;width:334;height:2" coordorigin="9546,733" coordsize="334,2">
              <v:shape style="position:absolute;left:9546;top:733;width:334;height:2" coordorigin="9546,733" coordsize="334,0" path="m9546,733l9880,733e" filled="f" stroked="t" strokeweight=".477306pt" strokecolor="#1C1C1C">
                <v:path arrowok="t"/>
              </v:shape>
            </v:group>
            <v:group style="position:absolute;left:9823;top:735;width:1737;height:2" coordorigin="9823,735" coordsize="1737,2">
              <v:shape style="position:absolute;left:9823;top:735;width:1737;height:2" coordorigin="9823,735" coordsize="1737,0" path="m9823,735l11560,735e" filled="f" stroked="t" strokeweight=".477306pt" strokecolor="#383838">
                <v:path arrowok="t"/>
              </v:shape>
            </v:group>
            <v:group style="position:absolute;left:11556;top:733;width:2;height:689" coordorigin="11556,733" coordsize="2,689">
              <v:shape style="position:absolute;left:11556;top:733;width:2;height:689" coordorigin="11556,733" coordsize="0,689" path="m11556,1422l11556,733e" filled="f" stroked="t" strokeweight=".954611pt" strokecolor="#545454">
                <v:path arrowok="t"/>
              </v:shape>
            </v:group>
            <v:group style="position:absolute;left:9000;top:1187;width:2;height:1039" coordorigin="9000,1187" coordsize="2,1039">
              <v:shape style="position:absolute;left:9000;top:1187;width:2;height:1039" coordorigin="9000,1187" coordsize="0,1039" path="m9000,2226l9000,1187e" filled="f" stroked="t" strokeweight=".954611pt" strokecolor="#4B4B4B">
                <v:path arrowok="t"/>
              </v:shape>
            </v:group>
            <v:group style="position:absolute;left:267;top:1364;width:2;height:6521" coordorigin="267,1364" coordsize="2,6521">
              <v:shape style="position:absolute;left:267;top:1364;width:2;height:6521" coordorigin="267,1364" coordsize="0,6521" path="m267,7885l267,1364e" filled="f" stroked="t" strokeweight=".715958pt" strokecolor="#5B5B5B">
                <v:path arrowok="t"/>
              </v:shape>
            </v:group>
            <v:group style="position:absolute;left:2134;top:1364;width:2;height:838" coordorigin="2134,1364" coordsize="2,838">
              <v:shape style="position:absolute;left:2134;top:1364;width:2;height:838" coordorigin="2134,1364" coordsize="0,838" path="m2134,2202l2134,1364e" filled="f" stroked="t" strokeweight=".715958pt" strokecolor="#606060">
                <v:path arrowok="t"/>
              </v:shape>
            </v:group>
            <v:group style="position:absolute;left:11560;top:733;width:2;height:819" coordorigin="11560,733" coordsize="2,819">
              <v:shape style="position:absolute;left:11560;top:733;width:2;height:819" coordorigin="11560,733" coordsize="0,819" path="m11560,1551l11560,733e" filled="f" stroked="t" strokeweight=".477306pt" strokecolor="#484848">
                <v:path arrowok="t"/>
              </v:shape>
            </v:group>
            <v:group style="position:absolute;left:11570;top:733;width:2;height:3141" coordorigin="11570,733" coordsize="2,3141">
              <v:shape style="position:absolute;left:11570;top:733;width:2;height:3141" coordorigin="11570,733" coordsize="0,3141" path="m11570,3873l11570,733e" filled="f" stroked="t" strokeweight=".715958pt" strokecolor="#575757">
                <v:path arrowok="t"/>
              </v:shape>
            </v:group>
            <v:group style="position:absolute;left:258;top:2193;width:5580;height:2" coordorigin="258,2193" coordsize="5580,2">
              <v:shape style="position:absolute;left:258;top:2193;width:5580;height:2" coordorigin="258,2193" coordsize="5580,0" path="m258,2193l5837,2193e" filled="f" stroked="t" strokeweight=".477306pt" strokecolor="#383838">
                <v:path arrowok="t"/>
              </v:shape>
            </v:group>
            <v:group style="position:absolute;left:2110;top:2202;width:998;height:2" coordorigin="2110,2202" coordsize="998,2">
              <v:shape style="position:absolute;left:2110;top:2202;width:998;height:2" coordorigin="2110,2202" coordsize="998,0" path="m2110,2202l3107,2202e" filled="f" stroked="t" strokeweight=".715958pt" strokecolor="#484848">
                <v:path arrowok="t"/>
              </v:shape>
            </v:group>
            <v:group style="position:absolute;left:3050;top:2202;width:897;height:2" coordorigin="3050,2202" coordsize="897,2">
              <v:shape style="position:absolute;left:3050;top:2202;width:897;height:2" coordorigin="3050,2202" coordsize="897,0" path="m3050,2202l3947,2202e" filled="f" stroked="t" strokeweight=".477306pt" strokecolor="#2B2B2B">
                <v:path arrowok="t"/>
              </v:shape>
            </v:group>
            <v:group style="position:absolute;left:3890;top:2210;width:2745;height:2" coordorigin="3890,2210" coordsize="2745,2">
              <v:shape style="position:absolute;left:3890;top:2210;width:2745;height:2" coordorigin="3890,2210" coordsize="2745,0" path="m3890,2210l6635,2210e" filled="f" stroked="t" strokeweight=".477306pt" strokecolor="#343434">
                <v:path arrowok="t"/>
              </v:shape>
            </v:group>
            <v:group style="position:absolute;left:6577;top:2214;width:2501;height:2" coordorigin="6577,2214" coordsize="2501,2">
              <v:shape style="position:absolute;left:6577;top:2214;width:2501;height:2" coordorigin="6577,2214" coordsize="2501,0" path="m6577,2214l9078,2214e" filled="f" stroked="t" strokeweight=".954611pt" strokecolor="#545454">
                <v:path arrowok="t"/>
              </v:shape>
            </v:group>
            <v:group style="position:absolute;left:8949;top:2214;width:654;height:2" coordorigin="8949,2214" coordsize="654,2">
              <v:shape style="position:absolute;left:8949;top:2214;width:654;height:2" coordorigin="8949,2214" coordsize="654,0" path="m8949,2214l9603,2214e" filled="f" stroked="t" strokeweight=".477306pt" strokecolor="#383838">
                <v:path arrowok="t"/>
              </v:shape>
            </v:group>
            <v:group style="position:absolute;left:9546;top:2217;width:525;height:2" coordorigin="9546,2217" coordsize="525,2">
              <v:shape style="position:absolute;left:9546;top:2217;width:525;height:2" coordorigin="9546,2217" coordsize="525,0" path="m9546,2217l10071,2217e" filled="f" stroked="t" strokeweight=".477306pt" strokecolor="#131313">
                <v:path arrowok="t"/>
              </v:shape>
            </v:group>
            <v:group style="position:absolute;left:10014;top:2219;width:1566;height:2" coordorigin="10014,2219" coordsize="1566,2">
              <v:shape style="position:absolute;left:10014;top:2219;width:1566;height:2" coordorigin="10014,2219" coordsize="1566,0" path="m10014,2219l11579,2219e" filled="f" stroked="t" strokeweight=".477306pt" strokecolor="#343434">
                <v:path arrowok="t"/>
              </v:shape>
            </v:group>
            <v:group style="position:absolute;left:258;top:2442;width:5327;height:2" coordorigin="258,2442" coordsize="5327,2">
              <v:shape style="position:absolute;left:258;top:2442;width:5327;height:2" coordorigin="258,2442" coordsize="5327,0" path="m258,2442l5584,2442e" filled="f" stroked="t" strokeweight=".954611pt" strokecolor="#5B5B5B">
                <v:path arrowok="t"/>
              </v:shape>
            </v:group>
            <v:group style="position:absolute;left:5193;top:2454;width:6386;height:2" coordorigin="5193,2454" coordsize="6386,2">
              <v:shape style="position:absolute;left:5193;top:2454;width:6386;height:2" coordorigin="5193,2454" coordsize="6386,0" path="m5193,2454l11579,2454e" filled="f" stroked="t" strokeweight=".715958pt" strokecolor="#484848">
                <v:path arrowok="t"/>
              </v:shape>
            </v:group>
            <v:group style="position:absolute;left:8954;top:2454;width:649;height:2" coordorigin="8954,2454" coordsize="649,2">
              <v:shape style="position:absolute;left:8954;top:2454;width:649;height:2" coordorigin="8954,2454" coordsize="649,0" path="m8954,2454l9603,2454e" filled="f" stroked="t" strokeweight=".477306pt" strokecolor="#343434">
                <v:path arrowok="t"/>
              </v:shape>
            </v:group>
            <v:group style="position:absolute;left:9546;top:2456;width:525;height:2" coordorigin="9546,2456" coordsize="525,2">
              <v:shape style="position:absolute;left:9546;top:2456;width:525;height:2" coordorigin="9546,2456" coordsize="525,0" path="m9546,2456l10071,2456e" filled="f" stroked="t" strokeweight=".477306pt" strokecolor="#131313">
                <v:path arrowok="t"/>
              </v:shape>
            </v:group>
            <v:group style="position:absolute;left:258;top:2674;width:2525;height:2" coordorigin="258,2674" coordsize="2525,2">
              <v:shape style="position:absolute;left:258;top:2674;width:2525;height:2" coordorigin="258,2674" coordsize="2525,0" path="m258,2674l2783,2674e" filled="f" stroked="t" strokeweight=".477306pt" strokecolor="#4B4B4B">
                <v:path arrowok="t"/>
              </v:shape>
            </v:group>
            <v:group style="position:absolute;left:620;top:2681;width:4964;height:2" coordorigin="620,2681" coordsize="4964,2">
              <v:shape style="position:absolute;left:620;top:2681;width:4964;height:2" coordorigin="620,2681" coordsize="4964,0" path="m620,2681l5584,2681e" filled="f" stroked="t" strokeweight=".477306pt" strokecolor="#575757">
                <v:path arrowok="t"/>
              </v:shape>
            </v:group>
            <v:group style="position:absolute;left:3050;top:2681;width:1117;height:2" coordorigin="3050,2681" coordsize="1117,2">
              <v:shape style="position:absolute;left:3050;top:2681;width:1117;height:2" coordorigin="3050,2681" coordsize="1117,0" path="m3050,2681l4167,2681e" filled="f" stroked="t" strokeweight=".477306pt" strokecolor="#3F3F3F">
                <v:path arrowok="t"/>
              </v:shape>
            </v:group>
            <v:group style="position:absolute;left:5527;top:2686;width:2706;height:2" coordorigin="5527,2686" coordsize="2706,2">
              <v:shape style="position:absolute;left:5527;top:2686;width:2706;height:2" coordorigin="5527,2686" coordsize="2706,0" path="m5527,2686l8234,2686e" filled="f" stroked="t" strokeweight=".477306pt" strokecolor="#575757">
                <v:path arrowok="t"/>
              </v:shape>
            </v:group>
            <v:group style="position:absolute;left:8152;top:2688;width:2234;height:2" coordorigin="8152,2688" coordsize="2234,2">
              <v:shape style="position:absolute;left:8152;top:2688;width:2234;height:2" coordorigin="8152,2688" coordsize="2234,0" path="m8152,2688l10386,2688e" filled="f" stroked="t" strokeweight=".954611pt" strokecolor="#606060">
                <v:path arrowok="t"/>
              </v:shape>
            </v:group>
            <v:group style="position:absolute;left:10014;top:2691;width:1566;height:2" coordorigin="10014,2691" coordsize="1566,2">
              <v:shape style="position:absolute;left:10014;top:2691;width:1566;height:2" coordorigin="10014,2691" coordsize="1566,0" path="m10014,2691l11579,2691e" filled="f" stroked="t" strokeweight=".477306pt" strokecolor="#484848">
                <v:path arrowok="t"/>
              </v:shape>
            </v:group>
            <v:group style="position:absolute;left:258;top:2923;width:8754;height:2" coordorigin="258,2923" coordsize="8754,2">
              <v:shape style="position:absolute;left:258;top:2923;width:8754;height:2" coordorigin="258,2923" coordsize="8754,0" path="m258,2923l9012,2923e" filled="f" stroked="t" strokeweight=".954611pt" strokecolor="#4F4F4F">
                <v:path arrowok="t"/>
              </v:shape>
            </v:group>
            <v:group style="position:absolute;left:4768;top:2925;width:410;height:2" coordorigin="4768,2925" coordsize="410,2">
              <v:shape style="position:absolute;left:4768;top:2925;width:410;height:2" coordorigin="4768,2925" coordsize="410,0" path="m4768,2925l5179,2925e" filled="f" stroked="t" strokeweight=".477306pt" strokecolor="#1F1F1F">
                <v:path arrowok="t"/>
              </v:shape>
            </v:group>
            <v:group style="position:absolute;left:5121;top:2925;width:463;height:2" coordorigin="5121,2925" coordsize="463,2">
              <v:shape style="position:absolute;left:5121;top:2925;width:463;height:2" coordorigin="5121,2925" coordsize="463,0" path="m5121,2925l5584,2925e" filled="f" stroked="t" strokeweight=".477306pt" strokecolor="#383838">
                <v:path arrowok="t"/>
              </v:shape>
            </v:group>
            <v:group style="position:absolute;left:8176;top:2928;width:625;height:2" coordorigin="8176,2928" coordsize="625,2">
              <v:shape style="position:absolute;left:8176;top:2928;width:625;height:2" coordorigin="8176,2928" coordsize="625,0" path="m8176,2928l8802,2928e" filled="f" stroked="t" strokeweight=".715958pt" strokecolor="#343434">
                <v:path arrowok="t"/>
              </v:shape>
            </v:group>
            <v:group style="position:absolute;left:8840;top:2932;width:2740;height:2" coordorigin="8840,2932" coordsize="2740,2">
              <v:shape style="position:absolute;left:8840;top:2932;width:2740;height:2" coordorigin="8840,2932" coordsize="2740,0" path="m8840,2932l11579,2932e" filled="f" stroked="t" strokeweight=".954611pt" strokecolor="#545454">
                <v:path arrowok="t"/>
              </v:shape>
            </v:group>
            <v:group style="position:absolute;left:253;top:3150;width:1375;height:2" coordorigin="253,3150" coordsize="1375,2">
              <v:shape style="position:absolute;left:253;top:3150;width:1375;height:2" coordorigin="253,3150" coordsize="1375,0" path="m253,3150l1628,3150e" filled="f" stroked="t" strokeweight=".477306pt" strokecolor="#444444">
                <v:path arrowok="t"/>
              </v:shape>
            </v:group>
            <v:group style="position:absolute;left:1441;top:3167;width:10138;height:2" coordorigin="1441,3167" coordsize="10138,2">
              <v:shape style="position:absolute;left:1441;top:3167;width:10138;height:2" coordorigin="1441,3167" coordsize="10138,0" path="m1441,3167l11579,3167e" filled="f" stroked="t" strokeweight=".715958pt" strokecolor="#4F4F4F">
                <v:path arrowok="t"/>
              </v:shape>
            </v:group>
            <v:group style="position:absolute;left:7580;top:3167;width:1222;height:2" coordorigin="7580,3167" coordsize="1222,2">
              <v:shape style="position:absolute;left:7580;top:3167;width:1222;height:2" coordorigin="7580,3167" coordsize="1222,0" path="m7580,3167l8802,3167e" filled="f" stroked="t" strokeweight=".715958pt" strokecolor="#3B3B3B">
                <v:path arrowok="t"/>
              </v:shape>
            </v:group>
            <v:group style="position:absolute;left:8744;top:3169;width:267;height:2" coordorigin="8744,3169" coordsize="267,2">
              <v:shape style="position:absolute;left:8744;top:3169;width:267;height:2" coordorigin="8744,3169" coordsize="267,0" path="m8744,3169l9012,3169e" filled="f" stroked="t" strokeweight=".477306pt" strokecolor="#282828">
                <v:path arrowok="t"/>
              </v:shape>
            </v:group>
            <v:group style="position:absolute;left:263;top:3404;width:11317;height:2" coordorigin="263,3404" coordsize="11317,2">
              <v:shape style="position:absolute;left:263;top:3404;width:11317;height:2" coordorigin="263,3404" coordsize="11317,0" path="m263,3404l11579,3404e" filled="f" stroked="t" strokeweight=".954611pt" strokecolor="#545454">
                <v:path arrowok="t"/>
              </v:shape>
            </v:group>
            <v:group style="position:absolute;left:3613;top:3394;width:2;height:474" coordorigin="3613,3394" coordsize="2,474">
              <v:shape style="position:absolute;left:3613;top:3394;width:2;height:474" coordorigin="3613,3394" coordsize="0,474" path="m3613,3868l3613,3394e" filled="f" stroked="t" strokeweight=".954611pt" strokecolor="#484848">
                <v:path arrowok="t"/>
              </v:shape>
            </v:group>
            <v:group style="position:absolute;left:6830;top:3404;width:2;height:771" coordorigin="6830,3404" coordsize="2,771">
              <v:shape style="position:absolute;left:6830;top:3404;width:2;height:771" coordorigin="6830,3404" coordsize="0,771" path="m6830,4175l6830,3404e" filled="f" stroked="t" strokeweight=".954611pt" strokecolor="#575757">
                <v:path arrowok="t"/>
              </v:shape>
            </v:group>
            <v:group style="position:absolute;left:6821;top:3840;width:2162;height:2" coordorigin="6821,3840" coordsize="2162,2">
              <v:shape style="position:absolute;left:6821;top:3840;width:2162;height:2" coordorigin="6821,3840" coordsize="2162,0" path="m6821,3840l8983,3840e" filled="f" stroked="t" strokeweight=".238653pt" strokecolor="#575757">
                <v:path arrowok="t"/>
              </v:shape>
            </v:group>
            <v:group style="position:absolute;left:3613;top:3852;width:2186;height:2" coordorigin="3613,3852" coordsize="2186,2">
              <v:shape style="position:absolute;left:3613;top:3852;width:2186;height:2" coordorigin="3613,3852" coordsize="2186,0" path="m3613,3852l5799,3852e" filled="f" stroked="t" strokeweight=".238653pt" strokecolor="#484848">
                <v:path arrowok="t"/>
              </v:shape>
            </v:group>
            <v:group style="position:absolute;left:8983;top:3840;width:1060;height:2" coordorigin="8983,3840" coordsize="1060,2">
              <v:shape style="position:absolute;left:8983;top:3840;width:1060;height:2" coordorigin="8983,3840" coordsize="1060,0" path="m8983,3840l10043,3840e" filled="f" stroked="t" strokeweight=".238653pt" strokecolor="#000000">
                <v:path arrowok="t"/>
              </v:shape>
            </v:group>
            <v:group style="position:absolute;left:10043;top:3840;width:1542;height:2" coordorigin="10043,3840" coordsize="1542,2">
              <v:shape style="position:absolute;left:10043;top:3840;width:1542;height:2" coordorigin="10043,3840" coordsize="1542,0" path="m10043,3840l11584,3840e" filled="f" stroked="t" strokeweight=".238653pt" strokecolor="#5B5B5B">
                <v:path arrowok="t"/>
              </v:shape>
            </v:group>
            <v:group style="position:absolute;left:258;top:4156;width:1914;height:2" coordorigin="258,4156" coordsize="1914,2">
              <v:shape style="position:absolute;left:258;top:4156;width:1914;height:2" coordorigin="258,4156" coordsize="1914,0" path="m258,4156l2172,4156e" filled="f" stroked="t" strokeweight=".477306pt" strokecolor="#484848">
                <v:path arrowok="t"/>
              </v:shape>
            </v:group>
            <v:group style="position:absolute;left:267;top:3811;width:2;height:373" coordorigin="267,3811" coordsize="2,373">
              <v:shape style="position:absolute;left:267;top:3811;width:2;height:373" coordorigin="267,3811" coordsize="0,373" path="m267,4184l267,3811e" filled="f" stroked="t" strokeweight=".477306pt" strokecolor="#444444">
                <v:path arrowok="t"/>
              </v:shape>
            </v:group>
            <v:group style="position:absolute;left:2114;top:4161;width:668;height:2" coordorigin="2114,4161" coordsize="668,2">
              <v:shape style="position:absolute;left:2114;top:4161;width:668;height:2" coordorigin="2114,4161" coordsize="668,0" path="m2114,4161l2783,4161e" filled="f" stroked="t" strokeweight=".477306pt" strokecolor="#2B2B2B">
                <v:path arrowok="t"/>
              </v:shape>
            </v:group>
            <v:group style="position:absolute;left:2902;top:4161;width:740;height:2" coordorigin="2902,4161" coordsize="740,2">
              <v:shape style="position:absolute;left:2902;top:4161;width:740;height:2" coordorigin="2902,4161" coordsize="740,0" path="m2902,4161l3642,4161e" filled="f" stroked="t" strokeweight=".954611pt" strokecolor="#606060">
                <v:path arrowok="t"/>
              </v:shape>
            </v:group>
            <v:group style="position:absolute;left:3616;top:3811;width:2;height:359" coordorigin="3616,3811" coordsize="2,359">
              <v:shape style="position:absolute;left:3616;top:3811;width:2;height:359" coordorigin="3616,3811" coordsize="0,359" path="m3616,4170l3616,3811e" filled="f" stroked="t" strokeweight=".477306pt" strokecolor="#343434">
                <v:path arrowok="t"/>
              </v:shape>
            </v:group>
            <v:group style="position:absolute;left:2725;top:4158;width:5040;height:2" coordorigin="2725,4158" coordsize="5040,2">
              <v:shape style="position:absolute;left:2725;top:4158;width:5040;height:2" coordorigin="2725,4158" coordsize="5040,0" path="m2725,4158l7766,4158e" filled="f" stroked="t" strokeweight=".954611pt" strokecolor="#4B4B4B">
                <v:path arrowok="t"/>
              </v:shape>
            </v:group>
            <v:group style="position:absolute;left:5885;top:4165;width:5699;height:2" coordorigin="5885,4165" coordsize="5699,2">
              <v:shape style="position:absolute;left:5885;top:4165;width:5699;height:2" coordorigin="5885,4165" coordsize="5699,0" path="m5885,4165l11584,4165e" filled="f" stroked="t" strokeweight=".715958pt" strokecolor="#4B4B4B">
                <v:path arrowok="t"/>
              </v:shape>
            </v:group>
            <v:group style="position:absolute;left:11582;top:1575;width:2;height:4539" coordorigin="11582,1575" coordsize="2,4539">
              <v:shape style="position:absolute;left:11582;top:1575;width:2;height:4539" coordorigin="11582,1575" coordsize="0,4539" path="m11582,6114l11582,1575e" filled="f" stroked="t" strokeweight=".477306pt" strokecolor="#545454">
                <v:path arrowok="t"/>
              </v:shape>
            </v:group>
            <v:group style="position:absolute;left:258;top:4436;width:4377;height:2" coordorigin="258,4436" coordsize="4377,2">
              <v:shape style="position:absolute;left:258;top:4436;width:4377;height:2" coordorigin="258,4436" coordsize="4377,0" path="m258,4436l4635,4436e" filled="f" stroked="t" strokeweight=".954611pt" strokecolor="#5B5B5B">
                <v:path arrowok="t"/>
              </v:shape>
            </v:group>
            <v:group style="position:absolute;left:2134;top:4156;width:2;height:393" coordorigin="2134,4156" coordsize="2,393">
              <v:shape style="position:absolute;left:2134;top:4156;width:2;height:393" coordorigin="2134,4156" coordsize="0,393" path="m2134,4548l2134,4156e" filled="f" stroked="t" strokeweight=".954611pt" strokecolor="#606060">
                <v:path arrowok="t"/>
              </v:shape>
            </v:group>
            <v:group style="position:absolute;left:4539;top:4438;width:286;height:2" coordorigin="4539,4438" coordsize="286,2">
              <v:shape style="position:absolute;left:4539;top:4438;width:286;height:2" coordorigin="4539,4438" coordsize="286,0" path="m4539,4438l4826,4438e" filled="f" stroked="t" strokeweight=".477306pt" strokecolor="#343434">
                <v:path arrowok="t"/>
              </v:shape>
            </v:group>
            <v:group style="position:absolute;left:4768;top:4438;width:410;height:2" coordorigin="4768,4438" coordsize="410,2">
              <v:shape style="position:absolute;left:4768;top:4438;width:410;height:2" coordorigin="4768,4438" coordsize="410,0" path="m4768,4438l5179,4438e" filled="f" stroked="t" strokeweight=".477306pt" strokecolor="#1F1F1F">
                <v:path arrowok="t"/>
              </v:shape>
            </v:group>
            <v:group style="position:absolute;left:5121;top:4438;width:463;height:2" coordorigin="5121,4438" coordsize="463,2">
              <v:shape style="position:absolute;left:5121;top:4438;width:463;height:2" coordorigin="5121,4438" coordsize="463,0" path="m5121,4438l5584,4438e" filled="f" stroked="t" strokeweight=".477306pt" strokecolor="#3F3F3F">
                <v:path arrowok="t"/>
              </v:shape>
            </v:group>
            <v:group style="position:absolute;left:5527;top:4441;width:6057;height:2" coordorigin="5527,4441" coordsize="6057,2">
              <v:shape style="position:absolute;left:5527;top:4441;width:6057;height:2" coordorigin="5527,4441" coordsize="6057,0" path="m5527,4441l11584,4441e" filled="f" stroked="t" strokeweight=".715958pt" strokecolor="#484848">
                <v:path arrowok="t"/>
              </v:shape>
            </v:group>
            <v:group style="position:absolute;left:263;top:4395;width:2;height:311" coordorigin="263,4395" coordsize="2,311">
              <v:shape style="position:absolute;left:263;top:4395;width:2;height:311" coordorigin="263,4395" coordsize="0,311" path="m263,4706l263,4395e" filled="f" stroked="t" strokeweight=".477306pt" strokecolor="#3B3B3B">
                <v:path arrowok="t"/>
              </v:shape>
            </v:group>
            <v:group style="position:absolute;left:2129;top:4395;width:2;height:311" coordorigin="2129,4395" coordsize="2,311">
              <v:shape style="position:absolute;left:2129;top:4395;width:2;height:311" coordorigin="2129,4395" coordsize="0,311" path="m2129,4706l2129,4395e" filled="f" stroked="t" strokeweight=".715958pt" strokecolor="#4B4B4B">
                <v:path arrowok="t"/>
              </v:shape>
            </v:group>
            <v:group style="position:absolute;left:2129;top:4685;width:7475;height:2" coordorigin="2129,4685" coordsize="7475,2">
              <v:shape style="position:absolute;left:2129;top:4685;width:7475;height:2" coordorigin="2129,4685" coordsize="7475,0" path="m2129,4685l9603,4685e" filled="f" stroked="t" strokeweight=".715958pt" strokecolor="#4F4F4F">
                <v:path arrowok="t"/>
              </v:shape>
            </v:group>
            <v:group style="position:absolute;left:9546;top:4687;width:334;height:2" coordorigin="9546,4687" coordsize="334,2">
              <v:shape style="position:absolute;left:9546;top:4687;width:334;height:2" coordorigin="9546,4687" coordsize="334,0" path="m9546,4687l9880,4687e" filled="f" stroked="t" strokeweight=".477306pt" strokecolor="#232323">
                <v:path arrowok="t"/>
              </v:shape>
            </v:group>
            <v:group style="position:absolute;left:9823;top:4685;width:1761;height:2" coordorigin="9823,4685" coordsize="1761,2">
              <v:shape style="position:absolute;left:9823;top:4685;width:1761;height:2" coordorigin="9823,4685" coordsize="1761,0" path="m9823,4685l11584,4685e" filled="f" stroked="t" strokeweight=".954611pt" strokecolor="#545454">
                <v:path arrowok="t"/>
              </v:shape>
            </v:group>
            <v:group style="position:absolute;left:2134;top:4649;width:2;height:306" coordorigin="2134,4649" coordsize="2,306">
              <v:shape style="position:absolute;left:2134;top:4649;width:2;height:306" coordorigin="2134,4649" coordsize="0,306" path="m2134,4955l2134,4649e" filled="f" stroked="t" strokeweight=".477306pt" strokecolor="#232323">
                <v:path arrowok="t"/>
              </v:shape>
            </v:group>
            <v:group style="position:absolute;left:4792;top:4673;width:2;height:302" coordorigin="4792,4673" coordsize="2,302">
              <v:shape style="position:absolute;left:4792;top:4673;width:2;height:302" coordorigin="4792,4673" coordsize="0,302" path="m4792,4974l4792,4673e" filled="f" stroked="t" strokeweight=".954611pt" strokecolor="#575757">
                <v:path arrowok="t"/>
              </v:shape>
            </v:group>
            <v:group style="position:absolute;left:4792;top:5173;width:4401;height:2" coordorigin="4792,5173" coordsize="4401,2">
              <v:shape style="position:absolute;left:4792;top:5173;width:4401;height:2" coordorigin="4792,5173" coordsize="4401,0" path="m4792,5173l9193,5173e" filled="f" stroked="t" strokeweight=".715958pt" strokecolor="#4F4F4F">
                <v:path arrowok="t"/>
              </v:shape>
            </v:group>
            <v:group style="position:absolute;left:7608;top:4673;width:2;height:498" coordorigin="7608,4673" coordsize="2,498">
              <v:shape style="position:absolute;left:7608;top:4673;width:2;height:498" coordorigin="7608,4673" coordsize="0,498" path="m7608,5171l7608,4673e" filled="f" stroked="t" strokeweight=".238653pt" strokecolor="#545454">
                <v:path arrowok="t"/>
              </v:shape>
            </v:group>
            <v:group style="position:absolute;left:2141;top:4898;width:2;height:1283" coordorigin="2141,4898" coordsize="2,1283">
              <v:shape style="position:absolute;left:2141;top:4898;width:2;height:1283" coordorigin="2141,4898" coordsize="0,1283" path="m2141,6181l2141,4898e" filled="f" stroked="t" strokeweight=".715958pt" strokecolor="#4F4F4F">
                <v:path arrowok="t"/>
              </v:shape>
            </v:group>
            <v:group style="position:absolute;left:4797;top:4898;width:2;height:536" coordorigin="4797,4898" coordsize="2,536">
              <v:shape style="position:absolute;left:4797;top:4898;width:2;height:536" coordorigin="4797,4898" coordsize="0,536" path="m4797,5434l4797,4898e" filled="f" stroked="t" strokeweight=".477306pt" strokecolor="#3B3B3B">
                <v:path arrowok="t"/>
              </v:shape>
            </v:group>
            <v:group style="position:absolute;left:8954;top:5173;width:649;height:2" coordorigin="8954,5173" coordsize="649,2">
              <v:shape style="position:absolute;left:8954;top:5173;width:649;height:2" coordorigin="8954,5173" coordsize="649,0" path="m8954,5173l9603,5173e" filled="f" stroked="t" strokeweight=".477306pt" strokecolor="#383838">
                <v:path arrowok="t"/>
              </v:shape>
            </v:group>
            <v:group style="position:absolute;left:9546;top:5176;width:525;height:2" coordorigin="9546,5176" coordsize="525,2">
              <v:shape style="position:absolute;left:9546;top:5176;width:525;height:2" coordorigin="9546,5176" coordsize="525,0" path="m9546,5176l10071,5176e" filled="f" stroked="t" strokeweight=".477306pt" strokecolor="#1C1C1C">
                <v:path arrowok="t"/>
              </v:shape>
            </v:group>
            <v:group style="position:absolute;left:10014;top:5176;width:1575;height:2" coordorigin="10014,5176" coordsize="1575,2">
              <v:shape style="position:absolute;left:10014;top:5176;width:1575;height:2" coordorigin="10014,5176" coordsize="1575,0" path="m10014,5176l11589,5176e" filled="f" stroked="t" strokeweight=".954611pt" strokecolor="#575757">
                <v:path arrowok="t"/>
              </v:shape>
            </v:group>
            <v:group style="position:absolute;left:4787;top:5415;width:5336;height:2" coordorigin="4787,5415" coordsize="5336,2">
              <v:shape style="position:absolute;left:4787;top:5415;width:5336;height:2" coordorigin="4787,5415" coordsize="5336,0" path="m4787,5415l10124,5415e" filled="f" stroked="t" strokeweight=".954611pt" strokecolor="#545454">
                <v:path arrowok="t"/>
              </v:shape>
            </v:group>
            <v:group style="position:absolute;left:10014;top:5417;width:1575;height:2" coordorigin="10014,5417" coordsize="1575,2">
              <v:shape style="position:absolute;left:10014;top:5417;width:1575;height:2" coordorigin="10014,5417" coordsize="1575,0" path="m10014,5417l11589,5417e" filled="f" stroked="t" strokeweight=".715958pt" strokecolor="#484848">
                <v:path arrowok="t"/>
              </v:shape>
            </v:group>
            <v:group style="position:absolute;left:4799;top:5377;width:2;height:292" coordorigin="4799,5377" coordsize="2,292">
              <v:shape style="position:absolute;left:4799;top:5377;width:2;height:292" coordorigin="4799,5377" coordsize="0,292" path="m4799,5669l4799,5377e" filled="f" stroked="t" strokeweight=".954611pt" strokecolor="#6B6B6B">
                <v:path arrowok="t"/>
              </v:shape>
            </v:group>
            <v:group style="position:absolute;left:4787;top:5654;width:2434;height:2" coordorigin="4787,5654" coordsize="2434,2">
              <v:shape style="position:absolute;left:4787;top:5654;width:2434;height:2" coordorigin="4787,5654" coordsize="2434,0" path="m4787,5654l7222,5654e" filled="f" stroked="t" strokeweight=".715958pt" strokecolor="#545454">
                <v:path arrowok="t"/>
              </v:shape>
            </v:group>
            <v:group style="position:absolute;left:7164;top:5654;width:473;height:2" coordorigin="7164,5654" coordsize="473,2">
              <v:shape style="position:absolute;left:7164;top:5654;width:473;height:2" coordorigin="7164,5654" coordsize="473,0" path="m7164,5654l7637,5654e" filled="f" stroked="t" strokeweight=".477306pt" strokecolor="#1F1F1F">
                <v:path arrowok="t"/>
              </v:shape>
            </v:group>
            <v:group style="position:absolute;left:7580;top:5657;width:654;height:2" coordorigin="7580,5657" coordsize="654,2">
              <v:shape style="position:absolute;left:7580;top:5657;width:654;height:2" coordorigin="7580,5657" coordsize="654,0" path="m7580,5657l8234,5657e" filled="f" stroked="t" strokeweight=".477306pt" strokecolor="#3B3B3B">
                <v:path arrowok="t"/>
              </v:shape>
            </v:group>
            <v:group style="position:absolute;left:7942;top:5657;width:3647;height:2" coordorigin="7942,5657" coordsize="3647,2">
              <v:shape style="position:absolute;left:7942;top:5657;width:3647;height:2" coordorigin="7942,5657" coordsize="3647,0" path="m7942,5657l11589,5657e" filled="f" stroked="t" strokeweight=".715958pt" strokecolor="#4F4F4F">
                <v:path arrowok="t"/>
              </v:shape>
            </v:group>
            <v:group style="position:absolute;left:2134;top:5894;width:649;height:2" coordorigin="2134,5894" coordsize="649,2">
              <v:shape style="position:absolute;left:2134;top:5894;width:649;height:2" coordorigin="2134,5894" coordsize="649,0" path="m2134,5894l2783,5894e" filled="f" stroked="t" strokeweight=".477306pt" strokecolor="#2B2B2B">
                <v:path arrowok="t"/>
              </v:shape>
            </v:group>
            <v:group style="position:absolute;left:2725;top:5894;width:382;height:2" coordorigin="2725,5894" coordsize="382,2">
              <v:shape style="position:absolute;left:2725;top:5894;width:382;height:2" coordorigin="2725,5894" coordsize="382,0" path="m2725,5894l3107,5894e" filled="f" stroked="t" strokeweight=".477306pt" strokecolor="#3F3F3F">
                <v:path arrowok="t"/>
              </v:shape>
            </v:group>
            <v:group style="position:absolute;left:3050;top:5898;width:6176;height:2" coordorigin="3050,5898" coordsize="6176,2">
              <v:shape style="position:absolute;left:3050;top:5898;width:6176;height:2" coordorigin="3050,5898" coordsize="6176,0" path="m3050,5898l9226,5898e" filled="f" stroked="t" strokeweight=".954611pt" strokecolor="#545454">
                <v:path arrowok="t"/>
              </v:shape>
            </v:group>
            <v:group style="position:absolute;left:4802;top:5611;width:2;height:503" coordorigin="4802,5611" coordsize="2,503">
              <v:shape style="position:absolute;left:4802;top:5611;width:2;height:503" coordorigin="4802,5611" coordsize="0,503" path="m4802,6114l4802,5611e" filled="f" stroked="t" strokeweight=".477306pt" strokecolor="#444444">
                <v:path arrowok="t"/>
              </v:shape>
            </v:group>
            <v:group style="position:absolute;left:8744;top:5901;width:859;height:2" coordorigin="8744,5901" coordsize="859,2">
              <v:shape style="position:absolute;left:8744;top:5901;width:859;height:2" coordorigin="8744,5901" coordsize="859,0" path="m8744,5901l9603,5901e" filled="f" stroked="t" strokeweight=".715958pt" strokecolor="#3B3B3B">
                <v:path arrowok="t"/>
              </v:shape>
            </v:group>
            <v:group style="position:absolute;left:9546;top:5903;width:525;height:2" coordorigin="9546,5903" coordsize="525,2">
              <v:shape style="position:absolute;left:9546;top:5903;width:525;height:2" coordorigin="9546,5903" coordsize="525,0" path="m9546,5903l10071,5903e" filled="f" stroked="t" strokeweight=".477306pt" strokecolor="#181818">
                <v:path arrowok="t"/>
              </v:shape>
            </v:group>
            <v:group style="position:absolute;left:10014;top:5903;width:1580;height:2" coordorigin="10014,5903" coordsize="1580,2">
              <v:shape style="position:absolute;left:10014;top:5903;width:1580;height:2" coordorigin="10014,5903" coordsize="1580,0" path="m10014,5903l11594,5903e" filled="f" stroked="t" strokeweight=".715958pt" strokecolor="#4F4F4F">
                <v:path arrowok="t"/>
              </v:shape>
            </v:group>
            <v:group style="position:absolute;left:778;top:6135;width:9656;height:2" coordorigin="778,6135" coordsize="9656,2">
              <v:shape style="position:absolute;left:778;top:6135;width:9656;height:2" coordorigin="778,6135" coordsize="9656,0" path="m778,6135l10434,6135e" filled="f" stroked="t" strokeweight=".715958pt" strokecolor="#545454">
                <v:path arrowok="t"/>
              </v:shape>
            </v:group>
            <v:group style="position:absolute;left:277;top:4821;width:2;height:3064" coordorigin="277,4821" coordsize="2,3064">
              <v:shape style="position:absolute;left:277;top:4821;width:2;height:3064" coordorigin="277,4821" coordsize="0,3064" path="m277,7885l277,4821e" filled="f" stroked="t" strokeweight=".715958pt" strokecolor="#575757">
                <v:path arrowok="t"/>
              </v:shape>
            </v:group>
            <v:group style="position:absolute;left:778;top:6128;width:1346;height:2" coordorigin="778,6128" coordsize="1346,2">
              <v:shape style="position:absolute;left:778;top:6128;width:1346;height:2" coordorigin="778,6128" coordsize="1346,0" path="m778,6128l2124,6128e" filled="f" stroked="t" strokeweight=".477306pt" strokecolor="#444444">
                <v:path arrowok="t"/>
              </v:shape>
            </v:group>
            <v:group style="position:absolute;left:4806;top:6056;width:2;height:790" coordorigin="4806,6056" coordsize="2,790">
              <v:shape style="position:absolute;left:4806;top:6056;width:2;height:790" coordorigin="4806,6056" coordsize="0,790" path="m4806,6846l4806,6056e" filled="f" stroked="t" strokeweight=".715958pt" strokecolor="#575757">
                <v:path arrowok="t"/>
              </v:shape>
            </v:group>
            <v:group style="position:absolute;left:10014;top:6138;width:1580;height:2" coordorigin="10014,6138" coordsize="1580,2">
              <v:shape style="position:absolute;left:10014;top:6138;width:1580;height:2" coordorigin="10014,6138" coordsize="1580,0" path="m10014,6138l11594,6138e" filled="f" stroked="t" strokeweight=".477306pt" strokecolor="#343434">
                <v:path arrowok="t"/>
              </v:shape>
            </v:group>
            <v:group style="position:absolute;left:11589;top:6056;width:2;height:124" coordorigin="11589,6056" coordsize="2,124">
              <v:shape style="position:absolute;left:11589;top:6056;width:2;height:124" coordorigin="11589,6056" coordsize="0,124" path="m11589,6181l11589,6056e" filled="f" stroked="t" strokeweight=".477306pt" strokecolor="#2F2F2F">
                <v:path arrowok="t"/>
              </v:shape>
            </v:group>
            <v:group style="position:absolute;left:2150;top:4989;width:2;height:5587" coordorigin="2150,4989" coordsize="2,5587">
              <v:shape style="position:absolute;left:2150;top:4989;width:2;height:5587" coordorigin="2150,4989" coordsize="0,5587" path="m2150,10576l2150,4989e" filled="f" stroked="t" strokeweight=".715958pt" strokecolor="#4B4B4B">
                <v:path arrowok="t"/>
              </v:shape>
            </v:group>
            <v:group style="position:absolute;left:7608;top:6138;width:2;height:733" coordorigin="7608,6138" coordsize="2,733">
              <v:shape style="position:absolute;left:7608;top:6138;width:2;height:733" coordorigin="7608,6138" coordsize="0,733" path="m7608,6870l7608,6138e" filled="f" stroked="t" strokeweight=".238653pt" strokecolor="#2F2F2F">
                <v:path arrowok="t"/>
              </v:shape>
            </v:group>
            <v:group style="position:absolute;left:2143;top:6602;width:1098;height:2" coordorigin="2143,6602" coordsize="1098,2">
              <v:shape style="position:absolute;left:2143;top:6602;width:1098;height:2" coordorigin="2143,6602" coordsize="1098,0" path="m2143,6602l3241,6602e" filled="f" stroked="t" strokeweight=".477306pt" strokecolor="#3F3F3F">
                <v:path arrowok="t"/>
              </v:shape>
            </v:group>
            <v:group style="position:absolute;left:3064;top:6605;width:1771;height:2" coordorigin="3064,6605" coordsize="1771,2">
              <v:shape style="position:absolute;left:3064;top:6605;width:1771;height:2" coordorigin="3064,6605" coordsize="1771,0" path="m3064,6605l4835,6605e" filled="f" stroked="t" strokeweight=".954611pt" strokecolor="#646464">
                <v:path arrowok="t"/>
              </v:shape>
            </v:group>
            <v:group style="position:absolute;left:4764;top:6602;width:415;height:2" coordorigin="4764,6602" coordsize="415,2">
              <v:shape style="position:absolute;left:4764;top:6602;width:415;height:2" coordorigin="4764,6602" coordsize="415,0" path="m4764,6602l5179,6602e" filled="f" stroked="t" strokeweight=".477306pt" strokecolor="#3B3B3B">
                <v:path arrowok="t"/>
              </v:shape>
            </v:group>
            <v:group style="position:absolute;left:5121;top:6605;width:6482;height:2" coordorigin="5121,6605" coordsize="6482,2">
              <v:shape style="position:absolute;left:5121;top:6605;width:6482;height:2" coordorigin="5121,6605" coordsize="6482,0" path="m5121,6605l11603,6605e" filled="f" stroked="t" strokeweight=".715958pt" strokecolor="#545454">
                <v:path arrowok="t"/>
              </v:shape>
            </v:group>
            <v:group style="position:absolute;left:282;top:6339;width:2;height:3509" coordorigin="282,6339" coordsize="2,3509">
              <v:shape style="position:absolute;left:282;top:6339;width:2;height:3509" coordorigin="282,6339" coordsize="0,3509" path="m282,9848l282,6339e" filled="f" stroked="t" strokeweight=".954611pt" strokecolor="#606060">
                <v:path arrowok="t"/>
              </v:shape>
            </v:group>
            <v:group style="position:absolute;left:2153;top:4989;width:2;height:6741" coordorigin="2153,4989" coordsize="2,6741">
              <v:shape style="position:absolute;left:2153;top:4989;width:2;height:6741" coordorigin="2153,4989" coordsize="0,6741" path="m2153,11730l2153,4989e" filled="f" stroked="t" strokeweight=".954611pt" strokecolor="#4B4B4B">
                <v:path arrowok="t"/>
              </v:shape>
            </v:group>
            <v:group style="position:absolute;left:2138;top:6842;width:2697;height:2" coordorigin="2138,6842" coordsize="2697,2">
              <v:shape style="position:absolute;left:2138;top:6842;width:2697;height:2" coordorigin="2138,6842" coordsize="2697,0" path="m2138,6842l4835,6842e" filled="f" stroked="t" strokeweight=".715958pt" strokecolor="#4F4F4F">
                <v:path arrowok="t"/>
              </v:shape>
            </v:group>
            <v:group style="position:absolute;left:4764;top:6842;width:415;height:2" coordorigin="4764,6842" coordsize="415,2">
              <v:shape style="position:absolute;left:4764;top:6842;width:415;height:2" coordorigin="4764,6842" coordsize="415,0" path="m4764,6842l5179,6842e" filled="f" stroked="t" strokeweight=".477306pt" strokecolor="#282828">
                <v:path arrowok="t"/>
              </v:shape>
            </v:group>
            <v:group style="position:absolute;left:5121;top:6842;width:463;height:2" coordorigin="5121,6842" coordsize="463,2">
              <v:shape style="position:absolute;left:5121;top:6842;width:463;height:2" coordorigin="5121,6842" coordsize="463,0" path="m5121,6842l5584,6842e" filled="f" stroked="t" strokeweight=".477306pt" strokecolor="#3F3F3F">
                <v:path arrowok="t"/>
              </v:shape>
            </v:group>
            <v:group style="position:absolute;left:5460;top:6844;width:1761;height:2" coordorigin="5460,6844" coordsize="1761,2">
              <v:shape style="position:absolute;left:5460;top:6844;width:1761;height:2" coordorigin="5460,6844" coordsize="1761,0" path="m5460,6844l7222,6844e" filled="f" stroked="t" strokeweight=".954611pt" strokecolor="#5B5B5B">
                <v:path arrowok="t"/>
              </v:shape>
            </v:group>
            <v:group style="position:absolute;left:7164;top:6842;width:477;height:2" coordorigin="7164,6842" coordsize="477,2">
              <v:shape style="position:absolute;left:7164;top:6842;width:477;height:2" coordorigin="7164,6842" coordsize="477,0" path="m7164,6842l7642,6842e" filled="f" stroked="t" strokeweight=".477306pt" strokecolor="#282828">
                <v:path arrowok="t"/>
              </v:shape>
            </v:group>
            <v:group style="position:absolute;left:7580;top:6842;width:2086;height:2" coordorigin="7580,6842" coordsize="2086,2">
              <v:shape style="position:absolute;left:7580;top:6842;width:2086;height:2" coordorigin="7580,6842" coordsize="2086,0" path="m7580,6842l9665,6842e" filled="f" stroked="t" strokeweight=".715958pt" strokecolor="#4B4B4B">
                <v:path arrowok="t"/>
              </v:shape>
            </v:group>
            <v:group style="position:absolute;left:9546;top:6842;width:525;height:2" coordorigin="9546,6842" coordsize="525,2">
              <v:shape style="position:absolute;left:9546;top:6842;width:525;height:2" coordorigin="9546,6842" coordsize="525,0" path="m9546,6842l10071,6842e" filled="f" stroked="t" strokeweight=".477306pt" strokecolor="#282828">
                <v:path arrowok="t"/>
              </v:shape>
            </v:group>
            <v:group style="position:absolute;left:10014;top:6842;width:1585;height:2" coordorigin="10014,6842" coordsize="1585,2">
              <v:shape style="position:absolute;left:10014;top:6842;width:1585;height:2" coordorigin="10014,6842" coordsize="1585,0" path="m10014,6842l11599,6842e" filled="f" stroked="t" strokeweight=".954611pt" strokecolor="#545454">
                <v:path arrowok="t"/>
              </v:shape>
            </v:group>
            <v:group style="position:absolute;left:11594;top:5099;width:2;height:4764" coordorigin="11594,5099" coordsize="2,4764">
              <v:shape style="position:absolute;left:11594;top:5099;width:2;height:4764" coordorigin="11594,5099" coordsize="0,4764" path="m11594,9863l11594,5099e" filled="f" stroked="t" strokeweight=".715958pt" strokecolor="#575757">
                <v:path arrowok="t"/>
              </v:shape>
            </v:group>
            <v:group style="position:absolute;left:267;top:7074;width:554;height:2" coordorigin="267,7074" coordsize="554,2">
              <v:shape style="position:absolute;left:267;top:7074;width:554;height:2" coordorigin="267,7074" coordsize="554,0" path="m267,7074l821,7074e" filled="f" stroked="t" strokeweight=".715958pt" strokecolor="#4B4B4B">
                <v:path arrowok="t"/>
              </v:shape>
            </v:group>
            <v:group style="position:absolute;left:764;top:7076;width:864;height:2" coordorigin="764,7076" coordsize="864,2">
              <v:shape style="position:absolute;left:764;top:7076;width:864;height:2" coordorigin="764,7076" coordsize="864,0" path="m764,7076l1628,7076e" filled="f" stroked="t" strokeweight=".477306pt" strokecolor="#2B2B2B">
                <v:path arrowok="t"/>
              </v:shape>
            </v:group>
            <v:group style="position:absolute;left:1570;top:7081;width:3255;height:2" coordorigin="1570,7081" coordsize="3255,2">
              <v:shape style="position:absolute;left:1570;top:7081;width:3255;height:2" coordorigin="1570,7081" coordsize="3255,0" path="m1570,7081l4826,7081e" filled="f" stroked="t" strokeweight=".715958pt" strokecolor="#575757">
                <v:path arrowok="t"/>
              </v:shape>
            </v:group>
            <v:group style="position:absolute;left:4768;top:7081;width:410;height:2" coordorigin="4768,7081" coordsize="410,2">
              <v:shape style="position:absolute;left:4768;top:7081;width:410;height:2" coordorigin="4768,7081" coordsize="410,0" path="m4768,7081l5179,7081e" filled="f" stroked="t" strokeweight=".477306pt" strokecolor="#2B2B2B">
                <v:path arrowok="t"/>
              </v:shape>
            </v:group>
            <v:group style="position:absolute;left:5121;top:7081;width:463;height:2" coordorigin="5121,7081" coordsize="463,2">
              <v:shape style="position:absolute;left:5121;top:7081;width:463;height:2" coordorigin="5121,7081" coordsize="463,0" path="m5121,7081l5584,7081e" filled="f" stroked="t" strokeweight=".477306pt" strokecolor="#3F3F3F">
                <v:path arrowok="t"/>
              </v:shape>
            </v:group>
            <v:group style="position:absolute;left:5499;top:7083;width:1432;height:2" coordorigin="5499,7083" coordsize="1432,2">
              <v:shape style="position:absolute;left:5499;top:7083;width:1432;height:2" coordorigin="5499,7083" coordsize="1432,0" path="m5499,7083l6930,7083e" filled="f" stroked="t" strokeweight=".954611pt" strokecolor="#545454">
                <v:path arrowok="t"/>
              </v:shape>
            </v:group>
            <v:group style="position:absolute;left:6797;top:7081;width:425;height:2" coordorigin="6797,7081" coordsize="425,2">
              <v:shape style="position:absolute;left:6797;top:7081;width:425;height:2" coordorigin="6797,7081" coordsize="425,0" path="m6797,7081l7222,7081e" filled="f" stroked="t" strokeweight=".477306pt" strokecolor="#3B3B3B">
                <v:path arrowok="t"/>
              </v:shape>
            </v:group>
            <v:group style="position:absolute;left:7164;top:7081;width:473;height:2" coordorigin="7164,7081" coordsize="473,2">
              <v:shape style="position:absolute;left:7164;top:7081;width:473;height:2" coordorigin="7164,7081" coordsize="473,0" path="m7164,7081l7637,7081e" filled="f" stroked="t" strokeweight=".477306pt" strokecolor="#1F1F1F">
                <v:path arrowok="t"/>
              </v:shape>
            </v:group>
            <v:group style="position:absolute;left:7580;top:7083;width:2301;height:2" coordorigin="7580,7083" coordsize="2301,2">
              <v:shape style="position:absolute;left:7580;top:7083;width:2301;height:2" coordorigin="7580,7083" coordsize="2301,0" path="m7580,7083l9880,7083e" filled="f" stroked="t" strokeweight=".954611pt" strokecolor="#545454">
                <v:path arrowok="t"/>
              </v:shape>
            </v:group>
            <v:group style="position:absolute;left:9823;top:7081;width:248;height:2" coordorigin="9823,7081" coordsize="248,2">
              <v:shape style="position:absolute;left:9823;top:7081;width:248;height:2" coordorigin="9823,7081" coordsize="248,0" path="m9823,7081l10071,7081e" filled="f" stroked="t" strokeweight=".477306pt" strokecolor="#1C1C1C">
                <v:path arrowok="t"/>
              </v:shape>
            </v:group>
            <v:group style="position:absolute;left:10014;top:7081;width:1585;height:2" coordorigin="10014,7081" coordsize="1585,2">
              <v:shape style="position:absolute;left:10014;top:7081;width:1585;height:2" coordorigin="10014,7081" coordsize="1585,0" path="m10014,7081l11599,7081e" filled="f" stroked="t" strokeweight=".715958pt" strokecolor="#4B4B4B">
                <v:path arrowok="t"/>
              </v:shape>
            </v:group>
            <v:group style="position:absolute;left:272;top:7550;width:7961;height:2" coordorigin="272,7550" coordsize="7961,2">
              <v:shape style="position:absolute;left:272;top:7550;width:7961;height:2" coordorigin="272,7550" coordsize="7961,0" path="m272,7550l8234,7550e" filled="f" stroked="t" strokeweight=".715958pt" strokecolor="#575757">
                <v:path arrowok="t"/>
              </v:shape>
            </v:group>
            <v:group style="position:absolute;left:8176;top:7555;width:625;height:2" coordorigin="8176,7555" coordsize="625,2">
              <v:shape style="position:absolute;left:8176;top:7555;width:625;height:2" coordorigin="8176,7555" coordsize="625,0" path="m8176,7555l8802,7555e" filled="f" stroked="t" strokeweight=".477306pt" strokecolor="#2B2B2B">
                <v:path arrowok="t"/>
              </v:shape>
            </v:group>
            <v:group style="position:absolute;left:8744;top:7553;width:1766;height:2" coordorigin="8744,7553" coordsize="1766,2">
              <v:shape style="position:absolute;left:8744;top:7553;width:1766;height:2" coordorigin="8744,7553" coordsize="1766,0" path="m8744,7553l10510,7553e" filled="f" stroked="t" strokeweight=".954611pt" strokecolor="#5B5B5B">
                <v:path arrowok="t"/>
              </v:shape>
            </v:group>
            <v:group style="position:absolute;left:10014;top:7557;width:1585;height:2" coordorigin="10014,7557" coordsize="1585,2">
              <v:shape style="position:absolute;left:10014;top:7557;width:1585;height:2" coordorigin="10014,7557" coordsize="1585,0" path="m10014,7557l11599,7557e" filled="f" stroked="t" strokeweight=".477306pt" strokecolor="#444444">
                <v:path arrowok="t"/>
              </v:shape>
            </v:group>
            <v:group style="position:absolute;left:4818;top:7545;width:2;height:440" coordorigin="4818,7545" coordsize="2,440">
              <v:shape style="position:absolute;left:4818;top:7545;width:2;height:440" coordorigin="4818,7545" coordsize="0,440" path="m4818,7986l4818,7545e" filled="f" stroked="t" strokeweight=".954611pt" strokecolor="#646464">
                <v:path arrowok="t"/>
              </v:shape>
            </v:group>
            <v:group style="position:absolute;left:4802;top:7802;width:5079;height:2" coordorigin="4802,7802" coordsize="5079,2">
              <v:shape style="position:absolute;left:4802;top:7802;width:5079;height:2" coordorigin="4802,7802" coordsize="5079,0" path="m4802,7802l9880,7802e" filled="f" stroked="t" strokeweight=".715958pt" strokecolor="#4B4B4B">
                <v:path arrowok="t"/>
              </v:shape>
            </v:group>
            <v:group style="position:absolute;left:9823;top:7799;width:248;height:2" coordorigin="9823,7799" coordsize="248,2">
              <v:shape style="position:absolute;left:9823;top:7799;width:248;height:2" coordorigin="9823,7799" coordsize="248,0" path="m9823,7799l10071,7799e" filled="f" stroked="t" strokeweight=".477306pt" strokecolor="#232323">
                <v:path arrowok="t"/>
              </v:shape>
            </v:group>
            <v:group style="position:absolute;left:10014;top:7799;width:1585;height:2" coordorigin="10014,7799" coordsize="1585,2">
              <v:shape style="position:absolute;left:10014;top:7799;width:1585;height:2" coordorigin="10014,7799" coordsize="1585,0" path="m10014,7799l11599,7799e" filled="f" stroked="t" strokeweight=".715958pt" strokecolor="#4F4F4F">
                <v:path arrowok="t"/>
              </v:shape>
            </v:group>
            <v:group style="position:absolute;left:4797;top:8039;width:382;height:2" coordorigin="4797,8039" coordsize="382,2">
              <v:shape style="position:absolute;left:4797;top:8039;width:382;height:2" coordorigin="4797,8039" coordsize="382,0" path="m4797,8039l5179,8039e" filled="f" stroked="t" strokeweight=".477306pt" strokecolor="#2F2F2F">
                <v:path arrowok="t"/>
              </v:shape>
            </v:group>
            <v:group style="position:absolute;left:5121;top:8039;width:1513;height:2" coordorigin="5121,8039" coordsize="1513,2">
              <v:shape style="position:absolute;left:5121;top:8039;width:1513;height:2" coordorigin="5121,8039" coordsize="1513,0" path="m5121,8039l6635,8039e" filled="f" stroked="t" strokeweight=".715958pt" strokecolor="#545454">
                <v:path arrowok="t"/>
              </v:shape>
            </v:group>
            <v:group style="position:absolute;left:6577;top:8039;width:1060;height:2" coordorigin="6577,8039" coordsize="1060,2">
              <v:shape style="position:absolute;left:6577;top:8039;width:1060;height:2" coordorigin="6577,8039" coordsize="1060,0" path="m6577,8039l7637,8039e" filled="f" stroked="t" strokeweight=".477306pt" strokecolor="#3B3B3B">
                <v:path arrowok="t"/>
              </v:shape>
            </v:group>
            <v:group style="position:absolute;left:7580;top:8039;width:2024;height:2" coordorigin="7580,8039" coordsize="2024,2">
              <v:shape style="position:absolute;left:7580;top:8039;width:2024;height:2" coordorigin="7580,8039" coordsize="2024,0" path="m7580,8039l9603,8039e" filled="f" stroked="t" strokeweight=".715958pt" strokecolor="#545454">
                <v:path arrowok="t"/>
              </v:shape>
            </v:group>
            <v:group style="position:absolute;left:9546;top:8043;width:2057;height:2" coordorigin="9546,8043" coordsize="2057,2">
              <v:shape style="position:absolute;left:9546;top:8043;width:2057;height:2" coordorigin="9546,8043" coordsize="2057,0" path="m9546,8043l11603,8043e" filled="f" stroked="t" strokeweight=".715958pt" strokecolor="#3F3F3F">
                <v:path arrowok="t"/>
              </v:shape>
            </v:group>
            <v:group style="position:absolute;left:272;top:8302;width:2969;height:2" coordorigin="272,8302" coordsize="2969,2">
              <v:shape style="position:absolute;left:272;top:8302;width:2969;height:2" coordorigin="272,8302" coordsize="2969,0" path="m272,8302l3241,8302e" filled="f" stroked="t" strokeweight=".954611pt" strokecolor="#606060">
                <v:path arrowok="t"/>
              </v:shape>
            </v:group>
            <v:group style="position:absolute;left:3184;top:8302;width:764;height:2" coordorigin="3184,8302" coordsize="764,2">
              <v:shape style="position:absolute;left:3184;top:8302;width:764;height:2" coordorigin="3184,8302" coordsize="764,0" path="m3184,8302l3947,8302e" filled="f" stroked="t" strokeweight=".477306pt" strokecolor="#383838">
                <v:path arrowok="t"/>
              </v:shape>
            </v:group>
            <v:group style="position:absolute;left:3857;top:8299;width:1728;height:2" coordorigin="3857,8299" coordsize="1728,2">
              <v:shape style="position:absolute;left:3857;top:8299;width:1728;height:2" coordorigin="3857,8299" coordsize="1728,0" path="m3857,8299l5584,8299e" filled="f" stroked="t" strokeweight=".954611pt" strokecolor="#606060">
                <v:path arrowok="t"/>
              </v:shape>
            </v:group>
            <v:group style="position:absolute;left:4809;top:7770;width:2;height:541" coordorigin="4809,7770" coordsize="2,541">
              <v:shape style="position:absolute;left:4809;top:7770;width:2;height:541" coordorigin="4809,7770" coordsize="0,541" path="m4809,8311l4809,7770e" filled="f" stroked="t" strokeweight=".954611pt" strokecolor="#707070">
                <v:path arrowok="t"/>
              </v:shape>
            </v:group>
            <v:group style="position:absolute;left:5527;top:8302;width:1107;height:2" coordorigin="5527,8302" coordsize="1107,2">
              <v:shape style="position:absolute;left:5527;top:8302;width:1107;height:2" coordorigin="5527,8302" coordsize="1107,0" path="m5527,8302l6635,8302e" filled="f" stroked="t" strokeweight=".477306pt" strokecolor="#3B3B3B">
                <v:path arrowok="t"/>
              </v:shape>
            </v:group>
            <v:group style="position:absolute;left:6296;top:8299;width:5308;height:2" coordorigin="6296,8299" coordsize="5308,2">
              <v:shape style="position:absolute;left:6296;top:8299;width:5308;height:2" coordorigin="6296,8299" coordsize="5308,0" path="m6296,8299l11603,8299e" filled="f" stroked="t" strokeweight=".954611pt" strokecolor="#545454">
                <v:path arrowok="t"/>
              </v:shape>
            </v:group>
            <v:group style="position:absolute;left:11599;top:8288;width:2;height:531" coordorigin="11599,8288" coordsize="2,531">
              <v:shape style="position:absolute;left:11599;top:8288;width:2;height:531" coordorigin="11599,8288" coordsize="0,531" path="m11599,8819l11599,8288e" filled="f" stroked="t" strokeweight=".477306pt" strokecolor="#2F2F2F">
                <v:path arrowok="t"/>
              </v:shape>
            </v:group>
            <v:group style="position:absolute;left:2148;top:8513;width:2;height:306" coordorigin="2148,8513" coordsize="2,306">
              <v:shape style="position:absolute;left:2148;top:8513;width:2;height:306" coordorigin="2148,8513" coordsize="0,306" path="m2148,8819l2148,8513e" filled="f" stroked="t" strokeweight=".715958pt" strokecolor="#2F2F2F">
                <v:path arrowok="t"/>
              </v:shape>
            </v:group>
            <v:group style="position:absolute;left:277;top:9106;width:3241;height:2" coordorigin="277,9106" coordsize="3241,2">
              <v:shape style="position:absolute;left:277;top:9106;width:3241;height:2" coordorigin="277,9106" coordsize="3241,0" path="m277,9106l3518,9106e" filled="f" stroked="t" strokeweight=".954611pt" strokecolor="#606060">
                <v:path arrowok="t"/>
              </v:shape>
            </v:group>
            <v:group style="position:absolute;left:3460;top:9106;width:487;height:2" coordorigin="3460,9106" coordsize="487,2">
              <v:shape style="position:absolute;left:3460;top:9106;width:487;height:2" coordorigin="3460,9106" coordsize="487,0" path="m3460,9106l3947,9106e" filled="f" stroked="t" strokeweight=".477306pt" strokecolor="#282828">
                <v:path arrowok="t"/>
              </v:shape>
            </v:group>
            <v:group style="position:absolute;left:3890;top:9106;width:277;height:2" coordorigin="3890,9106" coordsize="277,2">
              <v:shape style="position:absolute;left:3890;top:9106;width:277;height:2" coordorigin="3890,9106" coordsize="277,0" path="m3890,9106l4167,9106e" filled="f" stroked="t" strokeweight=".477306pt" strokecolor="#3F3F3F">
                <v:path arrowok="t"/>
              </v:shape>
            </v:group>
            <v:group style="position:absolute;left:4081;top:9104;width:1504;height:2" coordorigin="4081,9104" coordsize="1504,2">
              <v:shape style="position:absolute;left:4081;top:9104;width:1504;height:2" coordorigin="4081,9104" coordsize="1504,0" path="m4081,9104l5584,9104e" filled="f" stroked="t" strokeweight=".954611pt" strokecolor="#5B5B5B">
                <v:path arrowok="t"/>
              </v:shape>
            </v:group>
            <v:group style="position:absolute;left:5527;top:9106;width:1107;height:2" coordorigin="5527,9106" coordsize="1107,2">
              <v:shape style="position:absolute;left:5527;top:9106;width:1107;height:2" coordorigin="5527,9106" coordsize="1107,0" path="m5527,9106l6635,9106e" filled="f" stroked="t" strokeweight=".477306pt" strokecolor="#383838">
                <v:path arrowok="t"/>
              </v:shape>
            </v:group>
            <v:group style="position:absolute;left:6434;top:9104;width:878;height:2" coordorigin="6434,9104" coordsize="878,2">
              <v:shape style="position:absolute;left:6434;top:9104;width:878;height:2" coordorigin="6434,9104" coordsize="878,0" path="m6434,9104l7312,9104e" filled="f" stroked="t" strokeweight=".954611pt" strokecolor="#646464">
                <v:path arrowok="t"/>
              </v:shape>
            </v:group>
            <v:group style="position:absolute;left:7164;top:9104;width:2716;height:2" coordorigin="7164,9104" coordsize="2716,2">
              <v:shape style="position:absolute;left:7164;top:9104;width:2716;height:2" coordorigin="7164,9104" coordsize="2716,0" path="m7164,9104l9880,9104e" filled="f" stroked="t" strokeweight=".954611pt" strokecolor="#4F4F4F">
                <v:path arrowok="t"/>
              </v:shape>
            </v:group>
            <v:group style="position:absolute;left:9823;top:9101;width:248;height:2" coordorigin="9823,9101" coordsize="248,2">
              <v:shape style="position:absolute;left:9823;top:9101;width:248;height:2" coordorigin="9823,9101" coordsize="248,0" path="m9823,9101l10071,9101e" filled="f" stroked="t" strokeweight=".477306pt" strokecolor="#1F1F1F">
                <v:path arrowok="t"/>
              </v:shape>
            </v:group>
            <v:group style="position:absolute;left:10014;top:9101;width:1589;height:2" coordorigin="10014,9101" coordsize="1589,2">
              <v:shape style="position:absolute;left:10014;top:9101;width:1589;height:2" coordorigin="10014,9101" coordsize="1589,0" path="m10014,9101l11603,9101e" filled="f" stroked="t" strokeweight=".954611pt" strokecolor="#4F4F4F">
                <v:path arrowok="t"/>
              </v:shape>
            </v:group>
            <v:group style="position:absolute;left:11599;top:9054;width:2;height:321" coordorigin="11599,9054" coordsize="2,321">
              <v:shape style="position:absolute;left:11599;top:9054;width:2;height:321" coordorigin="11599,9054" coordsize="0,321" path="m11599,9374l11599,9054e" filled="f" stroked="t" strokeweight=".477306pt" strokecolor="#545454">
                <v:path arrowok="t"/>
              </v:shape>
            </v:group>
            <v:group style="position:absolute;left:286;top:10042;width:535;height:2" coordorigin="286,10042" coordsize="535,2">
              <v:shape style="position:absolute;left:286;top:10042;width:535;height:2" coordorigin="286,10042" coordsize="535,0" path="m286,10042l821,10042e" filled="f" stroked="t" strokeweight=".477306pt" strokecolor="#4F4F4F">
                <v:path arrowok="t"/>
              </v:shape>
            </v:group>
            <v:group style="position:absolute;left:294;top:9791;width:2;height:3189" coordorigin="294,9791" coordsize="2,3189">
              <v:shape style="position:absolute;left:294;top:9791;width:2;height:3189" coordorigin="294,9791" coordsize="0,3189" path="m294,12979l294,9791e" filled="f" stroked="t" strokeweight=".715958pt" strokecolor="#4F4F4F">
                <v:path arrowok="t"/>
              </v:shape>
            </v:group>
            <v:group style="position:absolute;left:764;top:10045;width:864;height:2" coordorigin="764,10045" coordsize="864,2">
              <v:shape style="position:absolute;left:764;top:10045;width:864;height:2" coordorigin="764,10045" coordsize="864,0" path="m764,10045l1628,10045e" filled="f" stroked="t" strokeweight=".477306pt" strokecolor="#2F2F2F">
                <v:path arrowok="t"/>
              </v:shape>
            </v:group>
            <v:group style="position:absolute;left:1570;top:10045;width:8854;height:2" coordorigin="1570,10045" coordsize="8854,2">
              <v:shape style="position:absolute;left:1570;top:10045;width:8854;height:2" coordorigin="1570,10045" coordsize="8854,0" path="m1570,10045l10424,10045e" filled="f" stroked="t" strokeweight=".715958pt" strokecolor="#545454">
                <v:path arrowok="t"/>
              </v:shape>
            </v:group>
            <v:group style="position:absolute;left:10014;top:10045;width:1599;height:2" coordorigin="10014,10045" coordsize="1599,2">
              <v:shape style="position:absolute;left:10014;top:10045;width:1599;height:2" coordorigin="10014,10045" coordsize="1599,0" path="m10014,10045l11613,10045e" filled="f" stroked="t" strokeweight=".477306pt" strokecolor="#383838">
                <v:path arrowok="t"/>
              </v:shape>
            </v:group>
            <v:group style="position:absolute;left:11603;top:9791;width:2;height:282" coordorigin="11603,9791" coordsize="2,282">
              <v:shape style="position:absolute;left:11603;top:9791;width:2;height:282" coordorigin="11603,9791" coordsize="0,282" path="m11603,10073l11603,9791e" filled="f" stroked="t" strokeweight=".477306pt" strokecolor="#3F3F3F">
                <v:path arrowok="t"/>
              </v:shape>
            </v:group>
            <v:group style="position:absolute;left:286;top:10286;width:4310;height:2" coordorigin="286,10286" coordsize="4310,2">
              <v:shape style="position:absolute;left:286;top:10286;width:4310;height:2" coordorigin="286,10286" coordsize="4310,0" path="m286,10286l4596,10286e" filled="f" stroked="t" strokeweight=".715958pt" strokecolor="#5B5B5B">
                <v:path arrowok="t"/>
              </v:shape>
            </v:group>
            <v:group style="position:absolute;left:2167;top:10002;width:2;height:335" coordorigin="2167,10002" coordsize="2,335">
              <v:shape style="position:absolute;left:2167;top:10002;width:2;height:335" coordorigin="2167,10002" coordsize="0,335" path="m2167,10337l2167,10002e" filled="f" stroked="t" strokeweight=".715958pt" strokecolor="#4B4B4B">
                <v:path arrowok="t"/>
              </v:shape>
            </v:group>
            <v:group style="position:absolute;left:4539;top:10289;width:463;height:2" coordorigin="4539,10289" coordsize="463,2">
              <v:shape style="position:absolute;left:4539;top:10289;width:463;height:2" coordorigin="4539,10289" coordsize="463,0" path="m4539,10289l5002,10289e" filled="f" stroked="t" strokeweight=".477306pt" strokecolor="#2F2F2F">
                <v:path arrowok="t"/>
              </v:shape>
            </v:group>
            <v:group style="position:absolute;left:4945;top:10286;width:3289;height:2" coordorigin="4945,10286" coordsize="3289,2">
              <v:shape style="position:absolute;left:4945;top:10286;width:3289;height:2" coordorigin="4945,10286" coordsize="3289,0" path="m4945,10286l8234,10286e" filled="f" stroked="t" strokeweight=".954611pt" strokecolor="#575757">
                <v:path arrowok="t"/>
              </v:shape>
            </v:group>
            <v:group style="position:absolute;left:8176;top:10284;width:625;height:2" coordorigin="8176,10284" coordsize="625,2">
              <v:shape style="position:absolute;left:8176;top:10284;width:625;height:2" coordorigin="8176,10284" coordsize="625,0" path="m8176,10284l8802,10284e" filled="f" stroked="t" strokeweight=".477306pt" strokecolor="#2B2B2B">
                <v:path arrowok="t"/>
              </v:shape>
            </v:group>
            <v:group style="position:absolute;left:8744;top:10282;width:2864;height:2" coordorigin="8744,10282" coordsize="2864,2">
              <v:shape style="position:absolute;left:8744;top:10282;width:2864;height:2" coordorigin="8744,10282" coordsize="2864,0" path="m8744,10282l11608,10282e" filled="f" stroked="t" strokeweight=".954611pt" strokecolor="#545454">
                <v:path arrowok="t"/>
              </v:shape>
            </v:group>
            <v:group style="position:absolute;left:11603;top:10002;width:2;height:388" coordorigin="11603,10002" coordsize="2,388">
              <v:shape style="position:absolute;left:11603;top:10002;width:2;height:388" coordorigin="11603,10002" coordsize="0,388" path="m11603,10389l11603,10002e" filled="f" stroked="t" strokeweight=".477306pt" strokecolor="#545454">
                <v:path arrowok="t"/>
              </v:shape>
            </v:group>
            <v:group style="position:absolute;left:291;top:10528;width:1890;height:2" coordorigin="291,10528" coordsize="1890,2">
              <v:shape style="position:absolute;left:291;top:10528;width:1890;height:2" coordorigin="291,10528" coordsize="1890,0" path="m291,10528l2181,10528e" filled="f" stroked="t" strokeweight=".954611pt" strokecolor="#606060">
                <v:path arrowok="t"/>
              </v:shape>
            </v:group>
            <v:group style="position:absolute;left:301;top:10265;width:2;height:5137" coordorigin="301,10265" coordsize="2,5137">
              <v:shape style="position:absolute;left:301;top:10265;width:2;height:5137" coordorigin="301,10265" coordsize="0,5137" path="m301,15402l301,10265e" filled="f" stroked="t" strokeweight=".715958pt" strokecolor="#5B5B5B">
                <v:path arrowok="t"/>
              </v:shape>
            </v:group>
            <v:group style="position:absolute;left:2165;top:10265;width:2;height:316" coordorigin="2165,10265" coordsize="2,316">
              <v:shape style="position:absolute;left:2165;top:10265;width:2;height:316" coordorigin="2165,10265" coordsize="0,316" path="m2165,10581l2165,10265e" filled="f" stroked="t" strokeweight=".954611pt" strokecolor="#606060">
                <v:path arrowok="t"/>
              </v:shape>
            </v:group>
            <v:group style="position:absolute;left:2110;top:10528;width:673;height:2" coordorigin="2110,10528" coordsize="673,2">
              <v:shape style="position:absolute;left:2110;top:10528;width:673;height:2" coordorigin="2110,10528" coordsize="673,0" path="m2110,10528l2783,10528e" filled="f" stroked="t" strokeweight=".477306pt" strokecolor="#282828">
                <v:path arrowok="t"/>
              </v:shape>
            </v:group>
            <v:group style="position:absolute;left:2725;top:10526;width:1871;height:2" coordorigin="2725,10526" coordsize="1871,2">
              <v:shape style="position:absolute;left:2725;top:10526;width:1871;height:2" coordorigin="2725,10526" coordsize="1871,0" path="m2725,10526l4596,10526e" filled="f" stroked="t" strokeweight=".954611pt" strokecolor="#5B5B5B">
                <v:path arrowok="t"/>
              </v:shape>
            </v:group>
            <v:group style="position:absolute;left:4539;top:10526;width:286;height:2" coordorigin="4539,10526" coordsize="286,2">
              <v:shape style="position:absolute;left:4539;top:10526;width:286;height:2" coordorigin="4539,10526" coordsize="286,0" path="m4539,10526l4826,10526e" filled="f" stroked="t" strokeweight=".715958pt" strokecolor="#444444">
                <v:path arrowok="t"/>
              </v:shape>
            </v:group>
            <v:group style="position:absolute;left:4754;top:10523;width:936;height:2" coordorigin="4754,10523" coordsize="936,2">
              <v:shape style="position:absolute;left:4754;top:10523;width:936;height:2" coordorigin="4754,10523" coordsize="936,0" path="m4754,10523l5689,10523e" filled="f" stroked="t" strokeweight=".954611pt" strokecolor="#606060">
                <v:path arrowok="t"/>
              </v:shape>
            </v:group>
            <v:group style="position:absolute;left:5527;top:10523;width:1107;height:2" coordorigin="5527,10523" coordsize="1107,2">
              <v:shape style="position:absolute;left:5527;top:10523;width:1107;height:2" coordorigin="5527,10523" coordsize="1107,0" path="m5527,10523l6635,10523e" filled="f" stroked="t" strokeweight=".477306pt" strokecolor="#3F3F3F">
                <v:path arrowok="t"/>
              </v:shape>
            </v:group>
            <v:group style="position:absolute;left:6439;top:10521;width:3165;height:2" coordorigin="6439,10521" coordsize="3165,2">
              <v:shape style="position:absolute;left:6439;top:10521;width:3165;height:2" coordorigin="6439,10521" coordsize="3165,0" path="m6439,10521l9603,10521e" filled="f" stroked="t" strokeweight=".954611pt" strokecolor="#545454">
                <v:path arrowok="t"/>
              </v:shape>
            </v:group>
            <v:group style="position:absolute;left:9546;top:10519;width:525;height:2" coordorigin="9546,10519" coordsize="525,2">
              <v:shape style="position:absolute;left:9546;top:10519;width:525;height:2" coordorigin="9546,10519" coordsize="525,0" path="m9546,10519l10071,10519e" filled="f" stroked="t" strokeweight=".477306pt" strokecolor="#232323">
                <v:path arrowok="t"/>
              </v:shape>
            </v:group>
            <v:group style="position:absolute;left:10014;top:10519;width:1594;height:2" coordorigin="10014,10519" coordsize="1594,2">
              <v:shape style="position:absolute;left:10014;top:10519;width:1594;height:2" coordorigin="10014,10519" coordsize="1594,0" path="m10014,10519l11608,10519e" filled="f" stroked="t" strokeweight=".954611pt" strokecolor="#575757">
                <v:path arrowok="t"/>
              </v:shape>
            </v:group>
            <v:group style="position:absolute;left:2167;top:10509;width:2;height:287" coordorigin="2167,10509" coordsize="2,287">
              <v:shape style="position:absolute;left:2167;top:10509;width:2;height:287" coordorigin="2167,10509" coordsize="0,287" path="m2167,10796l2167,10509e" filled="f" stroked="t" strokeweight=".477306pt" strokecolor="#3F3F3F">
                <v:path arrowok="t"/>
              </v:shape>
            </v:group>
            <v:group style="position:absolute;left:11606;top:10509;width:2;height:996" coordorigin="11606,10509" coordsize="2,996">
              <v:shape style="position:absolute;left:11606;top:10509;width:2;height:996" coordorigin="11606,10509" coordsize="0,996" path="m11606,11505l11606,10509e" filled="f" stroked="t" strokeweight=".238653pt" strokecolor="#707070">
                <v:path arrowok="t"/>
              </v:shape>
            </v:group>
            <v:group style="position:absolute;left:296;top:10739;width:2;height:287" coordorigin="296,10739" coordsize="2,287">
              <v:shape style="position:absolute;left:296;top:10739;width:2;height:287" coordorigin="296,10739" coordsize="0,287" path="m296,11026l296,10739e" filled="f" stroked="t" strokeweight=".477306pt" strokecolor="#343434">
                <v:path arrowok="t"/>
              </v:shape>
            </v:group>
            <v:group style="position:absolute;left:721;top:11007;width:1122;height:2" coordorigin="721,11007" coordsize="1122,2">
              <v:shape style="position:absolute;left:721;top:11007;width:1122;height:2" coordorigin="721,11007" coordsize="1122,0" path="m721,11007l1842,11007e" filled="f" stroked="t" strokeweight=".954611pt" strokecolor="#575757">
                <v:path arrowok="t"/>
              </v:shape>
            </v:group>
            <v:group style="position:absolute;left:1422;top:11005;width:759;height:2" coordorigin="1422,11005" coordsize="759,2">
              <v:shape style="position:absolute;left:1422;top:11005;width:759;height:2" coordorigin="1422,11005" coordsize="759,0" path="m1422,11005l2181,11005e" filled="f" stroked="t" strokeweight=".477306pt" strokecolor="#444444">
                <v:path arrowok="t"/>
              </v:shape>
            </v:group>
            <v:group style="position:absolute;left:2167;top:10739;width:2;height:287" coordorigin="2167,10739" coordsize="2,287">
              <v:shape style="position:absolute;left:2167;top:10739;width:2;height:287" coordorigin="2167,10739" coordsize="0,287" path="m2167,11026l2167,10739e" filled="f" stroked="t" strokeweight=".477306pt" strokecolor="#2B2B2B">
                <v:path arrowok="t"/>
              </v:shape>
            </v:group>
            <v:group style="position:absolute;left:2110;top:11007;width:673;height:2" coordorigin="2110,11007" coordsize="673,2">
              <v:shape style="position:absolute;left:2110;top:11007;width:673;height:2" coordorigin="2110,11007" coordsize="673,0" path="m2110,11007l2783,11007e" filled="f" stroked="t" strokeweight=".477306pt" strokecolor="#282828">
                <v:path arrowok="t"/>
              </v:shape>
            </v:group>
            <v:group style="position:absolute;left:2725;top:11005;width:1041;height:2" coordorigin="2725,11005" coordsize="1041,2">
              <v:shape style="position:absolute;left:2725;top:11005;width:1041;height:2" coordorigin="2725,11005" coordsize="1041,0" path="m2725,11005l3766,11005e" filled="f" stroked="t" strokeweight=".954611pt" strokecolor="#606060">
                <v:path arrowok="t"/>
              </v:shape>
            </v:group>
            <v:group style="position:absolute;left:3575;top:11007;width:372;height:2" coordorigin="3575,11007" coordsize="372,2">
              <v:shape style="position:absolute;left:3575;top:11007;width:372;height:2" coordorigin="3575,11007" coordsize="372,0" path="m3575,11007l3947,11007e" filled="f" stroked="t" strokeweight=".715958pt" strokecolor="#484848">
                <v:path arrowok="t"/>
              </v:shape>
            </v:group>
            <v:group style="position:absolute;left:3890;top:11002;width:277;height:2" coordorigin="3890,11002" coordsize="277,2">
              <v:shape style="position:absolute;left:3890;top:11002;width:277;height:2" coordorigin="3890,11002" coordsize="277,0" path="m3890,11002l4167,11002e" filled="f" stroked="t" strokeweight=".477306pt" strokecolor="#3B3B3B">
                <v:path arrowok="t"/>
              </v:shape>
            </v:group>
            <v:group style="position:absolute;left:4110;top:11000;width:3112;height:2" coordorigin="4110,11000" coordsize="3112,2">
              <v:shape style="position:absolute;left:4110;top:11000;width:3112;height:2" coordorigin="4110,11000" coordsize="3112,0" path="m4110,11000l7222,11000e" filled="f" stroked="t" strokeweight=".715958pt" strokecolor="#545454">
                <v:path arrowok="t"/>
              </v:shape>
            </v:group>
            <v:group style="position:absolute;left:7164;top:10997;width:473;height:2" coordorigin="7164,10997" coordsize="473,2">
              <v:shape style="position:absolute;left:7164;top:10997;width:473;height:2" coordorigin="7164,10997" coordsize="473,0" path="m7164,10997l7637,10997e" filled="f" stroked="t" strokeweight=".477306pt" strokecolor="#2B2B2B">
                <v:path arrowok="t"/>
              </v:shape>
            </v:group>
            <v:group style="position:absolute;left:7580;top:10995;width:654;height:2" coordorigin="7580,10995" coordsize="654,2">
              <v:shape style="position:absolute;left:7580;top:10995;width:654;height:2" coordorigin="7580,10995" coordsize="654,0" path="m7580,10995l8234,10995e" filled="f" stroked="t" strokeweight=".954611pt" strokecolor="#606060">
                <v:path arrowok="t"/>
              </v:shape>
            </v:group>
            <v:group style="position:absolute;left:8176;top:10997;width:625;height:2" coordorigin="8176,10997" coordsize="625,2">
              <v:shape style="position:absolute;left:8176;top:10997;width:625;height:2" coordorigin="8176,10997" coordsize="625,0" path="m8176,10997l8802,10997e" filled="f" stroked="t" strokeweight=".715958pt" strokecolor="#484848">
                <v:path arrowok="t"/>
              </v:shape>
            </v:group>
            <v:group style="position:absolute;left:8744;top:10993;width:267;height:2" coordorigin="8744,10993" coordsize="267,2">
              <v:shape style="position:absolute;left:8744;top:10993;width:267;height:2" coordorigin="8744,10993" coordsize="267,0" path="m8744,10993l9012,10993e" filled="f" stroked="t" strokeweight=".477306pt" strokecolor="#2B2B2B">
                <v:path arrowok="t"/>
              </v:shape>
            </v:group>
            <v:group style="position:absolute;left:8954;top:10993;width:2654;height:2" coordorigin="8954,10993" coordsize="2654,2">
              <v:shape style="position:absolute;left:8954;top:10993;width:2654;height:2" coordorigin="8954,10993" coordsize="2654,0" path="m8954,10993l11608,10993e" filled="f" stroked="t" strokeweight=".715958pt" strokecolor="#4F4F4F">
                <v:path arrowok="t"/>
              </v:shape>
            </v:group>
            <v:group style="position:absolute;left:291;top:11244;width:3656;height:2" coordorigin="291,11244" coordsize="3656,2">
              <v:shape style="position:absolute;left:291;top:11244;width:3656;height:2" coordorigin="291,11244" coordsize="3656,0" path="m291,11244l3947,11244e" filled="f" stroked="t" strokeweight=".715958pt" strokecolor="#545454">
                <v:path arrowok="t"/>
              </v:shape>
            </v:group>
            <v:group style="position:absolute;left:2172;top:10954;width:2;height:1039" coordorigin="2172,10954" coordsize="2,1039">
              <v:shape style="position:absolute;left:2172;top:10954;width:2;height:1039" coordorigin="2172,10954" coordsize="0,1039" path="m2172,11993l2172,10954e" filled="f" stroked="t" strokeweight=".715958pt" strokecolor="#484848">
                <v:path arrowok="t"/>
              </v:shape>
            </v:group>
            <v:group style="position:absolute;left:3890;top:11242;width:277;height:2" coordorigin="3890,11242" coordsize="277,2">
              <v:shape style="position:absolute;left:3890;top:11242;width:277;height:2" coordorigin="3890,11242" coordsize="277,0" path="m3890,11242l4167,11242e" filled="f" stroked="t" strokeweight=".477306pt" strokecolor="#343434">
                <v:path arrowok="t"/>
              </v:shape>
            </v:group>
            <v:group style="position:absolute;left:4110;top:11237;width:3527;height:2" coordorigin="4110,11237" coordsize="3527,2">
              <v:shape style="position:absolute;left:4110;top:11237;width:3527;height:2" coordorigin="4110,11237" coordsize="3527,0" path="m4110,11237l7637,11237e" filled="f" stroked="t" strokeweight=".715958pt" strokecolor="#4F4F4F">
                <v:path arrowok="t"/>
              </v:shape>
            </v:group>
            <v:group style="position:absolute;left:7580;top:11234;width:654;height:2" coordorigin="7580,11234" coordsize="654,2">
              <v:shape style="position:absolute;left:7580;top:11234;width:654;height:2" coordorigin="7580,11234" coordsize="654,0" path="m7580,11234l8234,11234e" filled="f" stroked="t" strokeweight=".954611pt" strokecolor="#646464">
                <v:path arrowok="t"/>
              </v:shape>
            </v:group>
            <v:group style="position:absolute;left:8176;top:11232;width:625;height:2" coordorigin="8176,11232" coordsize="625,2">
              <v:shape style="position:absolute;left:8176;top:11232;width:625;height:2" coordorigin="8176,11232" coordsize="625,0" path="m8176,11232l8802,11232e" filled="f" stroked="t" strokeweight=".477306pt" strokecolor="#2B2B2B">
                <v:path arrowok="t"/>
              </v:shape>
            </v:group>
            <v:group style="position:absolute;left:8744;top:11230;width:2864;height:2" coordorigin="8744,11230" coordsize="2864,2">
              <v:shape style="position:absolute;left:8744;top:11230;width:2864;height:2" coordorigin="8744,11230" coordsize="2864,0" path="m8744,11230l11608,11230e" filled="f" stroked="t" strokeweight=".954611pt" strokecolor="#575757">
                <v:path arrowok="t"/>
              </v:shape>
            </v:group>
            <v:group style="position:absolute;left:1002;top:11218;width:2;height:747" coordorigin="1002,11218" coordsize="2,747">
              <v:shape style="position:absolute;left:1002;top:11218;width:2;height:747" coordorigin="1002,11218" coordsize="0,747" path="m1002,11964l1002,11218e" filled="f" stroked="t" strokeweight=".238653pt" strokecolor="#606060">
                <v:path arrowok="t"/>
              </v:shape>
            </v:group>
            <v:group style="position:absolute;left:1604;top:11237;width:2;height:3859" coordorigin="1604,11237" coordsize="2,3859">
              <v:shape style="position:absolute;left:1604;top:11237;width:2;height:3859" coordorigin="1604,11237" coordsize="0,3859" path="m1604,15096l1604,11237e" filled="f" stroked="t" strokeweight=".715958pt" strokecolor="#545454">
                <v:path arrowok="t"/>
              </v:shape>
            </v:group>
            <v:group style="position:absolute;left:291;top:11481;width:6563;height:2" coordorigin="291,11481" coordsize="6563,2">
              <v:shape style="position:absolute;left:291;top:11481;width:6563;height:2" coordorigin="291,11481" coordsize="6563,0" path="m291,11481l6854,11481e" filled="f" stroked="t" strokeweight=".715958pt" strokecolor="#5B5B5B">
                <v:path arrowok="t"/>
              </v:shape>
            </v:group>
            <v:group style="position:absolute;left:6797;top:11476;width:840;height:2" coordorigin="6797,11476" coordsize="840,2">
              <v:shape style="position:absolute;left:6797;top:11476;width:840;height:2" coordorigin="6797,11476" coordsize="840,0" path="m6797,11476l7637,11476e" filled="f" stroked="t" strokeweight=".477306pt" strokecolor="#343434">
                <v:path arrowok="t"/>
              </v:shape>
            </v:group>
            <v:group style="position:absolute;left:7193;top:11218;width:2;height:747" coordorigin="7193,11218" coordsize="2,747">
              <v:shape style="position:absolute;left:7193;top:11218;width:2;height:747" coordorigin="7193,11218" coordsize="0,747" path="m7193,11964l7193,11218e" filled="f" stroked="t" strokeweight=".238653pt" strokecolor="#2F2F2F">
                <v:path arrowok="t"/>
              </v:shape>
            </v:group>
            <v:group style="position:absolute;left:7580;top:11471;width:4028;height:2" coordorigin="7580,11471" coordsize="4028,2">
              <v:shape style="position:absolute;left:7580;top:11471;width:4028;height:2" coordorigin="7580,11471" coordsize="4028,0" path="m7580,11471l11608,11471e" filled="f" stroked="t" strokeweight=".954611pt" strokecolor="#575757">
                <v:path arrowok="t"/>
              </v:shape>
            </v:group>
            <v:group style="position:absolute;left:11575;top:11462;width:2;height:503" coordorigin="11575,11462" coordsize="2,503">
              <v:shape style="position:absolute;left:11575;top:11462;width:2;height:503" coordorigin="11575,11462" coordsize="0,503" path="m11575,11964l11575,11462e" filled="f" stroked="t" strokeweight=".238653pt" strokecolor="#575757">
                <v:path arrowok="t"/>
              </v:shape>
            </v:group>
            <v:group style="position:absolute;left:301;top:11936;width:2;height:282" coordorigin="301,11936" coordsize="2,282">
              <v:shape style="position:absolute;left:301;top:11936;width:2;height:282" coordorigin="301,11936" coordsize="0,282" path="m301,12218l301,11936e" filled="f" stroked="t" strokeweight=".477306pt" strokecolor="#2F2F2F">
                <v:path arrowok="t"/>
              </v:shape>
            </v:group>
            <v:group style="position:absolute;left:1002;top:11964;width:2;height:1489" coordorigin="1002,11964" coordsize="2,1489">
              <v:shape style="position:absolute;left:1002;top:11964;width:2;height:1489" coordorigin="1002,11964" coordsize="0,1489" path="m1002,13453l1002,11964e" filled="f" stroked="t" strokeweight=".238653pt" strokecolor="#000000">
                <v:path arrowok="t"/>
              </v:shape>
            </v:group>
            <v:group style="position:absolute;left:2172;top:11936;width:2;height:426" coordorigin="2172,11936" coordsize="2,426">
              <v:shape style="position:absolute;left:2172;top:11936;width:2;height:426" coordorigin="2172,11936" coordsize="0,426" path="m2172,12362l2172,11936e" filled="f" stroked="t" strokeweight=".477306pt" strokecolor="#232323">
                <v:path arrowok="t"/>
              </v:shape>
            </v:group>
            <v:group style="position:absolute;left:7193;top:11964;width:2;height:3318" coordorigin="7193,11964" coordsize="2,3318">
              <v:shape style="position:absolute;left:7193;top:11964;width:2;height:3318" coordorigin="7193,11964" coordsize="0,3318" path="m7193,15282l7193,11964e" filled="f" stroked="t" strokeweight=".238653pt" strokecolor="#000000">
                <v:path arrowok="t"/>
              </v:shape>
            </v:group>
            <v:group style="position:absolute;left:11575;top:11964;width:2;height:3318" coordorigin="11575,11964" coordsize="2,3318">
              <v:shape style="position:absolute;left:11575;top:11964;width:2;height:3318" coordorigin="11575,11964" coordsize="0,3318" path="m11575,15282l11575,11964e" filled="f" stroked="t" strokeweight=".238653pt" strokecolor="#000000">
                <v:path arrowok="t"/>
              </v:shape>
            </v:group>
            <v:group style="position:absolute;left:2172;top:12304;width:2;height:445" coordorigin="2172,12304" coordsize="2,445">
              <v:shape style="position:absolute;left:2172;top:12304;width:2;height:445" coordorigin="2172,12304" coordsize="0,445" path="m2172,12750l2172,12304e" filled="f" stroked="t" strokeweight=".477306pt" strokecolor="#4B4B4B">
                <v:path arrowok="t"/>
              </v:shape>
            </v:group>
            <v:group style="position:absolute;left:2169;top:12692;width:2;height:517" coordorigin="2169,12692" coordsize="2,517">
              <v:shape style="position:absolute;left:2169;top:12692;width:2;height:517" coordorigin="2169,12692" coordsize="0,517" path="m2169,13209l2169,12692e" filled="f" stroked="t" strokeweight=".477306pt" strokecolor="#606060">
                <v:path arrowok="t"/>
              </v:shape>
            </v:group>
            <v:group style="position:absolute;left:305;top:12932;width:2;height:168" coordorigin="305,12932" coordsize="2,168">
              <v:shape style="position:absolute;left:305;top:12932;width:2;height:168" coordorigin="305,12932" coordsize="0,168" path="m305,13099l305,12932e" filled="f" stroked="t" strokeweight=".477306pt" strokecolor="#545454">
                <v:path arrowok="t"/>
              </v:shape>
            </v:group>
            <v:group style="position:absolute;left:305;top:13042;width:2;height:292" coordorigin="305,13042" coordsize="2,292">
              <v:shape style="position:absolute;left:305;top:13042;width:2;height:292" coordorigin="305,13042" coordsize="0,292" path="m305,13334l305,13042e" filled="f" stroked="t" strokeweight=".477306pt" strokecolor="#343434">
                <v:path arrowok="t"/>
              </v:shape>
            </v:group>
            <v:group style="position:absolute;left:2174;top:13152;width:2;height:330" coordorigin="2174,13152" coordsize="2,330">
              <v:shape style="position:absolute;left:2174;top:13152;width:2;height:330" coordorigin="2174,13152" coordsize="0,330" path="m2174,13482l2174,13152e" filled="f" stroked="t" strokeweight=".238653pt" strokecolor="#2B2B2B">
                <v:path arrowok="t"/>
              </v:shape>
            </v:group>
            <v:group style="position:absolute;left:282;top:13449;width:511;height:2" coordorigin="282,13449" coordsize="511,2">
              <v:shape style="position:absolute;left:282;top:13449;width:511;height:2" coordorigin="282,13449" coordsize="511,0" path="m282,13449l792,13449e" filled="f" stroked="t" strokeweight=".238653pt" strokecolor="#5B5B5B">
                <v:path arrowok="t"/>
              </v:shape>
            </v:group>
            <v:group style="position:absolute;left:310;top:13276;width:2;height:2988" coordorigin="310,13276" coordsize="2,2988">
              <v:shape style="position:absolute;left:310;top:13276;width:2;height:2988" coordorigin="310,13276" coordsize="0,2988" path="m310,16264l310,13276e" filled="f" stroked="t" strokeweight=".715958pt" strokecolor="#575757">
                <v:path arrowok="t"/>
              </v:shape>
            </v:group>
            <v:group style="position:absolute;left:792;top:13449;width:215;height:2" coordorigin="792,13449" coordsize="215,2">
              <v:shape style="position:absolute;left:792;top:13449;width:215;height:2" coordorigin="792,13449" coordsize="215,0" path="m792,13449l1007,13449e" filled="f" stroked="t" strokeweight=".238653pt" strokecolor="#000000">
                <v:path arrowok="t"/>
              </v:shape>
            </v:group>
            <v:group style="position:absolute;left:1002;top:13449;width:1146;height:2" coordorigin="1002,13449" coordsize="1146,2">
              <v:shape style="position:absolute;left:1002;top:13449;width:1146;height:2" coordorigin="1002,13449" coordsize="1146,0" path="m1002,13449l2148,13449e" filled="f" stroked="t" strokeweight=".238653pt" strokecolor="#545454">
                <v:path arrowok="t"/>
              </v:shape>
            </v:group>
            <v:group style="position:absolute;left:1002;top:13449;width:2;height:187" coordorigin="1002,13449" coordsize="2,187">
              <v:shape style="position:absolute;left:1002;top:13449;width:2;height:187" coordorigin="1002,13449" coordsize="0,187" path="m1002,13635l1002,13449e" filled="f" stroked="t" strokeweight=".238653pt" strokecolor="#3B3B3B">
                <v:path arrowok="t"/>
              </v:shape>
            </v:group>
            <v:group style="position:absolute;left:2174;top:13420;width:2;height:244" coordorigin="2174,13420" coordsize="2,244">
              <v:shape style="position:absolute;left:2174;top:13420;width:2;height:244" coordorigin="2174,13420" coordsize="0,244" path="m2174,13664l2174,13420e" filled="f" stroked="t" strokeweight=".238653pt" strokecolor="#545454">
                <v:path arrowok="t"/>
              </v:shape>
            </v:group>
            <v:group style="position:absolute;left:1002;top:13635;width:2;height:2600" coordorigin="1002,13635" coordsize="2,2600">
              <v:shape style="position:absolute;left:1002;top:13635;width:2;height:2600" coordorigin="1002,13635" coordsize="0,2600" path="m1002,16235l1002,13635e" filled="f" stroked="t" strokeweight=".238653pt" strokecolor="#000000">
                <v:path arrowok="t"/>
              </v:shape>
            </v:group>
            <v:group style="position:absolute;left:1613;top:13607;width:2;height:1489" coordorigin="1613,13607" coordsize="2,1489">
              <v:shape style="position:absolute;left:1613;top:13607;width:2;height:1489" coordorigin="1613,13607" coordsize="0,1489" path="m1613,15096l1613,13607e" filled="f" stroked="t" strokeweight=".715958pt" strokecolor="#4F4F4F">
                <v:path arrowok="t"/>
              </v:shape>
            </v:group>
            <v:group style="position:absolute;left:2143;top:13635;width:2;height:2600" coordorigin="2143,13635" coordsize="2,2600">
              <v:shape style="position:absolute;left:2143;top:13635;width:2;height:2600" coordorigin="2143,13635" coordsize="0,2600" path="m2143,16235l2143,13635e" filled="f" stroked="t" strokeweight=".238653pt" strokecolor="#000000">
                <v:path arrowok="t"/>
              </v:shape>
            </v:group>
            <v:group style="position:absolute;left:1613;top:14018;width:2;height:311" coordorigin="1613,14018" coordsize="2,311">
              <v:shape style="position:absolute;left:1613;top:14018;width:2;height:311" coordorigin="1613,14018" coordsize="0,311" path="m1613,14330l1613,14018e" filled="f" stroked="t" strokeweight=".954611pt" strokecolor="#6B6B6B">
                <v:path arrowok="t"/>
              </v:shape>
            </v:group>
            <v:group style="position:absolute;left:317;top:14468;width:2;height:263" coordorigin="317,14468" coordsize="2,263">
              <v:shape style="position:absolute;left:317;top:14468;width:2;height:263" coordorigin="317,14468" coordsize="0,263" path="m317,14732l317,14468e" filled="f" stroked="t" strokeweight=".477306pt" strokecolor="#343434">
                <v:path arrowok="t"/>
              </v:shape>
            </v:group>
            <v:group style="position:absolute;left:1618;top:14468;width:2;height:263" coordorigin="1618,14468" coordsize="2,263">
              <v:shape style="position:absolute;left:1618;top:14468;width:2;height:263" coordorigin="1618,14468" coordsize="0,263" path="m1618,14732l1618,14468e" filled="f" stroked="t" strokeweight=".477306pt" strokecolor="#2F2F2F">
                <v:path arrowok="t"/>
              </v:shape>
            </v:group>
            <v:group style="position:absolute;left:317;top:13329;width:2;height:2935" coordorigin="317,13329" coordsize="2,2935">
              <v:shape style="position:absolute;left:317;top:13329;width:2;height:2935" coordorigin="317,13329" coordsize="0,2935" path="m317,16264l317,13329e" filled="f" stroked="t" strokeweight=".715958pt" strokecolor="#545454">
                <v:path arrowok="t"/>
              </v:shape>
            </v:group>
            <v:group style="position:absolute;left:1623;top:14674;width:2;height:1590" coordorigin="1623,14674" coordsize="2,1590">
              <v:shape style="position:absolute;left:1623;top:14674;width:2;height:1590" coordorigin="1623,14674" coordsize="0,1590" path="m1623,16264l1623,14674e" filled="f" stroked="t" strokeweight=".715958pt" strokecolor="#4F4F4F">
                <v:path arrowok="t"/>
              </v:shape>
            </v:group>
            <v:group style="position:absolute;left:320;top:16257;width:1857;height:2" coordorigin="320,16257" coordsize="1857,2">
              <v:shape style="position:absolute;left:320;top:16257;width:1857;height:2" coordorigin="320,16257" coordsize="1857,0" path="m320,16257l2177,16257e" filled="f" stroked="t" strokeweight=".715958pt" strokecolor="#606060">
                <v:path arrowok="t"/>
              </v:shape>
            </v:group>
            <v:group style="position:absolute;left:286;top:15282;width:2;height:953" coordorigin="286,15282" coordsize="2,953">
              <v:shape style="position:absolute;left:286;top:15282;width:2;height:953" coordorigin="286,15282" coordsize="0,953" path="m286,16235l286,15282e" filled="f" stroked="t" strokeweight=".238653pt" strokecolor="#000000">
                <v:path arrowok="t"/>
              </v:shape>
            </v:group>
            <v:group style="position:absolute;left:2114;top:16259;width:668;height:2" coordorigin="2114,16259" coordsize="668,2">
              <v:shape style="position:absolute;left:2114;top:16259;width:668;height:2" coordorigin="2114,16259" coordsize="668,0" path="m2114,16259l2783,16259e" filled="f" stroked="t" strokeweight=".477306pt" strokecolor="#343434">
                <v:path arrowok="t"/>
              </v:shape>
            </v:group>
            <v:group style="position:absolute;left:2711;top:16257;width:582;height:2" coordorigin="2711,16257" coordsize="582,2">
              <v:shape style="position:absolute;left:2711;top:16257;width:582;height:2" coordorigin="2711,16257" coordsize="582,0" path="m2711,16257l3293,16257e" filled="f" stroked="t" strokeweight=".954611pt" strokecolor="#707070">
                <v:path arrowok="t"/>
              </v:shape>
            </v:group>
            <v:group style="position:absolute;left:3184;top:16254;width:764;height:2" coordorigin="3184,16254" coordsize="764,2">
              <v:shape style="position:absolute;left:3184;top:16254;width:764;height:2" coordorigin="3184,16254" coordsize="764,0" path="m3184,16254l3947,16254e" filled="f" stroked="t" strokeweight=".477306pt" strokecolor="#444444">
                <v:path arrowok="t"/>
              </v:shape>
            </v:group>
            <v:group style="position:absolute;left:3890;top:16252;width:706;height:2" coordorigin="3890,16252" coordsize="706,2">
              <v:shape style="position:absolute;left:3890;top:16252;width:706;height:2" coordorigin="3890,16252" coordsize="706,0" path="m3890,16252l4596,16252e" filled="f" stroked="t" strokeweight=".954611pt" strokecolor="#707070">
                <v:path arrowok="t"/>
              </v:shape>
            </v:group>
            <v:group style="position:absolute;left:4539;top:16249;width:463;height:2" coordorigin="4539,16249" coordsize="463,2">
              <v:shape style="position:absolute;left:4539;top:16249;width:463;height:2" coordorigin="4539,16249" coordsize="463,0" path="m4539,16249l5002,16249e" filled="f" stroked="t" strokeweight=".477306pt" strokecolor="#4B4B4B">
                <v:path arrowok="t"/>
              </v:shape>
            </v:group>
            <v:group style="position:absolute;left:4945;top:16247;width:2282;height:2" coordorigin="4945,16247" coordsize="2282,2">
              <v:shape style="position:absolute;left:4945;top:16247;width:2282;height:2" coordorigin="4945,16247" coordsize="2282,0" path="m4945,16247l7226,16247e" filled="f" stroked="t" strokeweight=".715958pt" strokecolor="#6B6B6B">
                <v:path arrowok="t"/>
              </v:shape>
            </v:group>
            <v:group style="position:absolute;left:7193;top:15282;width:2;height:958" coordorigin="7193,15282" coordsize="2,958">
              <v:shape style="position:absolute;left:7193;top:15282;width:2;height:958" coordorigin="7193,15282" coordsize="0,958" path="m7193,16240l7193,15282e" filled="f" stroked="t" strokeweight=".238653pt" strokecolor="#3B3B3B">
                <v:path arrowok="t"/>
              </v:shape>
            </v:group>
            <v:group style="position:absolute;left:3895;top:16235;width:3742;height:2" coordorigin="3895,16235" coordsize="3742,2">
              <v:shape style="position:absolute;left:3895;top:16235;width:3742;height:2" coordorigin="3895,16235" coordsize="3742,0" path="m3895,16235l7637,16235e" filled="f" stroked="t" strokeweight=".715958pt" strokecolor="#606060">
                <v:path arrowok="t"/>
              </v:shape>
            </v:group>
            <v:group style="position:absolute;left:7565;top:16233;width:2601;height:2" coordorigin="7565,16233" coordsize="2601,2">
              <v:shape style="position:absolute;left:7565;top:16233;width:2601;height:2" coordorigin="7565,16233" coordsize="2601,0" path="m7565,16233l10167,16233e" filled="f" stroked="t" strokeweight="1.670569pt" strokecolor="#4F4F4F">
                <v:path arrowok="t"/>
              </v:shape>
            </v:group>
            <v:group style="position:absolute;left:10014;top:16238;width:1594;height:2" coordorigin="10014,16238" coordsize="1594,2">
              <v:shape style="position:absolute;left:10014;top:16238;width:1594;height:2" coordorigin="10014,16238" coordsize="1594,0" path="m10014,16238l11608,16238e" filled="f" stroked="t" strokeweight="1.193264pt" strokecolor="#5B5B5B">
                <v:path arrowok="t"/>
              </v:shape>
            </v:group>
            <v:group style="position:absolute;left:11575;top:15282;width:2;height:962" coordorigin="11575,15282" coordsize="2,962">
              <v:shape style="position:absolute;left:11575;top:15282;width:2;height:962" coordorigin="11575,15282" coordsize="0,962" path="m11575,16245l11575,15282e" filled="f" stroked="t" strokeweight=".238653pt" strokecolor="#676767">
                <v:path arrowok="t"/>
              </v:shape>
            </v:group>
            <v:group style="position:absolute;left:320;top:11244;width:506;height:2" coordorigin="320,11244" coordsize="506,2">
              <v:shape style="position:absolute;left:320;top:11244;width:506;height:2" coordorigin="320,11244" coordsize="506,0" path="m320,11244l826,11244e" filled="f" stroked="t" strokeweight="1.193264pt" strokecolor="#000000">
                <v:path arrowok="t"/>
              </v:shape>
            </v:group>
            <v:group style="position:absolute;left:6164;top:3878;width:2;height:229" coordorigin="6164,3878" coordsize="2,229">
              <v:shape style="position:absolute;left:6164;top:3878;width:2;height:229" coordorigin="6164,3878" coordsize="0,229" path="m6164,4107l6164,3878e" filled="f" stroked="t" strokeweight="1.996435pt" strokecolor="#EDEDED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457.352448pt;margin-top:-29.18763pt;width:.1pt;height:17.500489pt;mso-position-horizontal-relative:page;mso-position-vertical-relative:paragraph;z-index:-15247" coordorigin="9147,-584" coordsize="2,350">
            <v:shape style="position:absolute;left:9147;top:-584;width:2;height:350" coordorigin="9147,-584" coordsize="0,350" path="m9147,-234l9147,-584e" filled="f" stroked="t" strokeweight="4.520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8"/>
          <w:w w:val="66"/>
        </w:rPr>
        <w:t>;</w:t>
      </w:r>
      <w:r>
        <w:rPr>
          <w:rFonts w:ascii="Arial" w:hAnsi="Arial" w:cs="Arial" w:eastAsia="Arial"/>
          <w:sz w:val="11"/>
          <w:szCs w:val="11"/>
          <w:color w:val="313131"/>
          <w:spacing w:val="-81"/>
          <w:w w:val="135"/>
          <w:position w:val="11"/>
        </w:rPr>
        <w:t>«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66"/>
          <w:position w:val="0"/>
        </w:rPr>
        <w:t>ı: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47"/>
          <w:w w:val="66"/>
          <w:position w:val="0"/>
        </w:rPr>
        <w:t>:</w:t>
      </w:r>
      <w:r>
        <w:rPr>
          <w:rFonts w:ascii="Arial" w:hAnsi="Arial" w:cs="Arial" w:eastAsia="Arial"/>
          <w:sz w:val="11"/>
          <w:szCs w:val="11"/>
          <w:color w:val="313131"/>
          <w:spacing w:val="0"/>
          <w:w w:val="135"/>
          <w:position w:val="11"/>
        </w:rPr>
        <w:t>l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92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B4B4B"/>
          <w:w w:val="70"/>
          <w:b/>
          <w:bCs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-55"/>
          <w:w w:val="71"/>
          <w:b/>
          <w:bCs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108"/>
          <w:position w:val="9"/>
        </w:rPr>
        <w:t>OP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-66"/>
          <w:w w:val="107"/>
          <w:position w:val="9"/>
        </w:rPr>
        <w:t>Ç</w:t>
      </w:r>
      <w:r>
        <w:rPr>
          <w:rFonts w:ascii="Arial" w:hAnsi="Arial" w:cs="Arial" w:eastAsia="Arial"/>
          <w:sz w:val="24"/>
          <w:szCs w:val="24"/>
          <w:color w:val="4B4B4B"/>
          <w:spacing w:val="-107"/>
          <w:w w:val="81"/>
          <w:b/>
          <w:bCs/>
          <w:position w:val="0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108"/>
          <w:position w:val="9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-26"/>
          <w:w w:val="100"/>
          <w:position w:val="9"/>
        </w:rPr>
        <w:t> </w:t>
      </w:r>
      <w:r>
        <w:rPr>
          <w:rFonts w:ascii="Arial" w:hAnsi="Arial" w:cs="Arial" w:eastAsia="Arial"/>
          <w:sz w:val="24"/>
          <w:szCs w:val="24"/>
          <w:color w:val="4B4B4B"/>
          <w:spacing w:val="-9"/>
          <w:w w:val="72"/>
          <w:b/>
          <w:bCs/>
          <w:position w:val="0"/>
        </w:rPr>
        <w:t>e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2"/>
          <w:b/>
          <w:bCs/>
          <w:position w:val="0"/>
        </w:rPr>
        <w:t>r</w:t>
      </w:r>
      <w:r>
        <w:rPr>
          <w:rFonts w:ascii="Arial" w:hAnsi="Arial" w:cs="Arial" w:eastAsia="Arial"/>
          <w:sz w:val="24"/>
          <w:szCs w:val="24"/>
          <w:color w:val="313131"/>
          <w:spacing w:val="39"/>
          <w:w w:val="72"/>
          <w:b/>
          <w:bCs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4B4B4B"/>
          <w:spacing w:val="0"/>
          <w:w w:val="81"/>
          <w:b/>
          <w:bCs/>
          <w:position w:val="0"/>
        </w:rPr>
        <w:t>ez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984" w:lineRule="exact"/>
        <w:ind w:left="239" w:right="-1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31.364197pt;margin-top:-4.651068pt;width:5.403049pt;height:.1pt;mso-position-horizontal-relative:page;mso-position-vertical-relative:paragraph;z-index:-15250" coordorigin="8627,-93" coordsize="108,2">
            <v:shape style="position:absolute;left:8627;top:-93;width:108;height:2" coordorigin="8627,-93" coordsize="108,0" path="m8627,-93l8735,-93e" filled="f" stroked="t" strokeweight="4.138574pt" strokecolor="#EDEDED">
              <v:path arrowok="t"/>
            </v:shape>
          </v:group>
          <w10:wrap type="none"/>
        </w:pict>
      </w:r>
      <w:r>
        <w:rPr/>
        <w:pict>
          <v:group style="position:absolute;margin-left:487.222626pt;margin-top:-6.670355pt;width:3.85614pt;height:4.038574pt;mso-position-horizontal-relative:page;mso-position-vertical-relative:paragraph;z-index:-15248" coordorigin="9744,-133" coordsize="77,81">
            <v:shape style="position:absolute;left:9744;top:-133;width:77;height:81" coordorigin="9744,-133" coordsize="77,81" path="m9783,-53l9783,-133e" filled="f" stroked="t" strokeweight="3.95614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8.79776pt;margin-top:40.678413pt;width:5.076280pt;height:11pt;mso-position-horizontal-relative:page;mso-position-vertical-relative:paragraph;z-index:-15244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4B4B4B"/>
                      <w:spacing w:val="0"/>
                      <w:w w:val="83"/>
                    </w:rPr>
                    <w:t>9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13131"/>
          <w:w w:val="82"/>
          <w:position w:val="-14"/>
        </w:rPr>
        <w:t>Am</w:t>
      </w:r>
      <w:r>
        <w:rPr>
          <w:rFonts w:ascii="Arial" w:hAnsi="Arial" w:cs="Arial" w:eastAsia="Arial"/>
          <w:sz w:val="22"/>
          <w:szCs w:val="22"/>
          <w:color w:val="313131"/>
          <w:spacing w:val="-11"/>
          <w:w w:val="83"/>
          <w:position w:val="-14"/>
        </w:rPr>
        <w:t>i</w:t>
      </w:r>
      <w:r>
        <w:rPr>
          <w:rFonts w:ascii="Arial" w:hAnsi="Arial" w:cs="Arial" w:eastAsia="Arial"/>
          <w:sz w:val="22"/>
          <w:szCs w:val="22"/>
          <w:color w:val="939595"/>
          <w:spacing w:val="0"/>
          <w:w w:val="42"/>
          <w:position w:val="-14"/>
        </w:rPr>
        <w:t>.</w:t>
      </w:r>
      <w:r>
        <w:rPr>
          <w:rFonts w:ascii="Arial" w:hAnsi="Arial" w:cs="Arial" w:eastAsia="Arial"/>
          <w:sz w:val="22"/>
          <w:szCs w:val="22"/>
          <w:color w:val="939595"/>
          <w:spacing w:val="0"/>
          <w:w w:val="100"/>
          <w:position w:val="-14"/>
        </w:rPr>
        <w:t> </w:t>
      </w:r>
      <w:r>
        <w:rPr>
          <w:rFonts w:ascii="Arial" w:hAnsi="Arial" w:cs="Arial" w:eastAsia="Arial"/>
          <w:sz w:val="22"/>
          <w:szCs w:val="22"/>
          <w:color w:val="939595"/>
          <w:spacing w:val="-11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-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14"/>
        </w:rPr>
        <w:t> </w:t>
      </w:r>
      <w:r>
        <w:rPr>
          <w:rFonts w:ascii="Arial" w:hAnsi="Arial" w:cs="Arial" w:eastAsia="Arial"/>
          <w:sz w:val="89"/>
          <w:szCs w:val="89"/>
          <w:color w:val="41487B"/>
          <w:spacing w:val="-72"/>
          <w:w w:val="100"/>
          <w:i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8"/>
          <w:w w:val="100"/>
          <w:position w:val="-14"/>
        </w:rPr>
        <w:t>n</w:t>
      </w:r>
      <w:r>
        <w:rPr>
          <w:rFonts w:ascii="Arial" w:hAnsi="Arial" w:cs="Arial" w:eastAsia="Arial"/>
          <w:sz w:val="89"/>
          <w:szCs w:val="89"/>
          <w:color w:val="41487B"/>
          <w:spacing w:val="-132"/>
          <w:w w:val="100"/>
          <w:i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7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14"/>
        </w:rPr>
        <w:t>t</w:t>
      </w:r>
      <w:r>
        <w:rPr>
          <w:rFonts w:ascii="Arial" w:hAnsi="Arial" w:cs="Arial" w:eastAsia="Arial"/>
          <w:sz w:val="89"/>
          <w:szCs w:val="89"/>
          <w:color w:val="41487B"/>
          <w:spacing w:val="-207"/>
          <w:w w:val="100"/>
          <w:i/>
          <w:position w:val="-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-14"/>
        </w:rPr>
        <w:t> </w:t>
      </w:r>
      <w:r>
        <w:rPr>
          <w:rFonts w:ascii="Arial" w:hAnsi="Arial" w:cs="Arial" w:eastAsia="Arial"/>
          <w:sz w:val="89"/>
          <w:szCs w:val="89"/>
          <w:color w:val="41487B"/>
          <w:spacing w:val="-246"/>
          <w:w w:val="106"/>
          <w:i/>
          <w:position w:val="-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2"/>
          <w:w w:val="112"/>
          <w:position w:val="-14"/>
        </w:rPr>
        <w:t>T</w:t>
      </w:r>
      <w:r>
        <w:rPr>
          <w:rFonts w:ascii="Arial" w:hAnsi="Arial" w:cs="Arial" w:eastAsia="Arial"/>
          <w:sz w:val="89"/>
          <w:szCs w:val="89"/>
          <w:color w:val="5454A0"/>
          <w:spacing w:val="-94"/>
          <w:w w:val="199"/>
          <w:i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4"/>
        </w:rPr>
        <w:t>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12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1"/>
        </w:rPr>
        <w:t>l</w:t>
      </w:r>
      <w:r>
        <w:rPr>
          <w:rFonts w:ascii="Arial" w:hAnsi="Arial" w:cs="Arial" w:eastAsia="Arial"/>
          <w:sz w:val="20"/>
          <w:szCs w:val="20"/>
          <w:color w:val="313131"/>
          <w:spacing w:val="14"/>
          <w:w w:val="100"/>
          <w:position w:val="1"/>
        </w:rPr>
        <w:t>t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1"/>
        </w:rPr>
        <w:t>f.</w:t>
      </w:r>
      <w:r>
        <w:rPr>
          <w:rFonts w:ascii="Arial" w:hAnsi="Arial" w:cs="Arial" w:eastAsia="Arial"/>
          <w:sz w:val="20"/>
          <w:szCs w:val="20"/>
          <w:color w:val="4B4B4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"/>
          <w:szCs w:val="6"/>
          <w:color w:val="AFB1AF"/>
          <w:w w:val="193"/>
          <w:position w:val="15"/>
        </w:rPr>
        <w:t>''"</w:t>
      </w:r>
      <w:r>
        <w:rPr>
          <w:rFonts w:ascii="Times New Roman" w:hAnsi="Times New Roman" w:cs="Times New Roman" w:eastAsia="Times New Roman"/>
          <w:sz w:val="6"/>
          <w:szCs w:val="6"/>
          <w:color w:val="AFB1AF"/>
          <w:spacing w:val="-18"/>
          <w:w w:val="193"/>
          <w:position w:val="15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4B4B4B"/>
          <w:spacing w:val="-10"/>
          <w:w w:val="292"/>
          <w:position w:val="15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606060"/>
          <w:spacing w:val="0"/>
          <w:w w:val="46"/>
          <w:position w:val="0"/>
        </w:rPr>
        <w:t>....</w:t>
      </w:r>
      <w:r>
        <w:rPr>
          <w:rFonts w:ascii="Times New Roman" w:hAnsi="Times New Roman" w:cs="Times New Roman" w:eastAsia="Times New Roman"/>
          <w:sz w:val="26"/>
          <w:szCs w:val="26"/>
          <w:color w:val="606060"/>
          <w:spacing w:val="2"/>
          <w:w w:val="46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B7B7B"/>
          <w:spacing w:val="0"/>
          <w:w w:val="60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B7B7B"/>
          <w:spacing w:val="-10"/>
          <w:w w:val="60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-10"/>
          <w:w w:val="119"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-47"/>
          <w:w w:val="119"/>
          <w:emboss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-47"/>
          <w:w w:val="119"/>
          <w:emboss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-47"/>
          <w:w w:val="119"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-47"/>
          <w:w w:val="119"/>
          <w:position w:val="0"/>
        </w:rPr>
      </w:r>
      <w:r>
        <w:rPr>
          <w:rFonts w:ascii="Times New Roman" w:hAnsi="Times New Roman" w:cs="Times New Roman" w:eastAsia="Times New Roman"/>
          <w:sz w:val="26"/>
          <w:szCs w:val="26"/>
          <w:color w:val="AFB1AF"/>
          <w:spacing w:val="-19"/>
          <w:w w:val="102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39595"/>
          <w:spacing w:val="-32"/>
          <w:w w:val="102"/>
          <w:position w:val="0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FB1AF"/>
          <w:spacing w:val="-14"/>
          <w:w w:val="136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FB1AF"/>
          <w:spacing w:val="-46"/>
          <w:w w:val="62"/>
          <w:position w:val="0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AFB1AF"/>
          <w:spacing w:val="-5"/>
          <w:w w:val="40"/>
          <w:position w:val="0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-70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FB1AF"/>
          <w:spacing w:val="-16"/>
          <w:w w:val="40"/>
          <w:position w:val="0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7B7B7B"/>
          <w:spacing w:val="0"/>
          <w:w w:val="68"/>
          <w:position w:val="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7B7B7B"/>
          <w:spacing w:val="-34"/>
          <w:w w:val="68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-14"/>
          <w:w w:val="43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0"/>
          <w:w w:val="43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-13"/>
          <w:w w:val="43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-46"/>
          <w:w w:val="42"/>
          <w:position w:val="0"/>
        </w:rPr>
        <w:t>;</w:t>
      </w:r>
      <w:r>
        <w:rPr>
          <w:rFonts w:ascii="Times New Roman" w:hAnsi="Times New Roman" w:cs="Times New Roman" w:eastAsia="Times New Roman"/>
          <w:sz w:val="6"/>
          <w:szCs w:val="6"/>
          <w:color w:val="939595"/>
          <w:spacing w:val="0"/>
          <w:w w:val="144"/>
          <w:position w:val="15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939595"/>
          <w:spacing w:val="-8"/>
          <w:w w:val="144"/>
          <w:position w:val="1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-29"/>
          <w:w w:val="43"/>
          <w:position w:val="0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939595"/>
          <w:spacing w:val="-2"/>
          <w:w w:val="144"/>
          <w:position w:val="1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-39"/>
          <w:w w:val="43"/>
          <w:position w:val="0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7B7B7B"/>
          <w:spacing w:val="-22"/>
          <w:w w:val="202"/>
          <w:i/>
          <w:position w:val="15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-5"/>
          <w:w w:val="43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0"/>
          <w:w w:val="43"/>
          <w:position w:val="0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7B7B7B"/>
          <w:spacing w:val="0"/>
          <w:w w:val="203"/>
          <w:i/>
          <w:position w:val="15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7B7B7B"/>
          <w:spacing w:val="0"/>
          <w:w w:val="100"/>
          <w:i/>
          <w:position w:val="15"/>
        </w:rPr>
        <w:t>    </w:t>
      </w:r>
      <w:r>
        <w:rPr>
          <w:rFonts w:ascii="Times New Roman" w:hAnsi="Times New Roman" w:cs="Times New Roman" w:eastAsia="Times New Roman"/>
          <w:sz w:val="6"/>
          <w:szCs w:val="6"/>
          <w:color w:val="7B7B7B"/>
          <w:spacing w:val="-1"/>
          <w:w w:val="100"/>
          <w:i/>
          <w:position w:val="15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FB1AF"/>
          <w:spacing w:val="0"/>
          <w:w w:val="386"/>
          <w:position w:val="15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AFB1AF"/>
          <w:spacing w:val="41"/>
          <w:w w:val="386"/>
          <w:position w:val="15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13131"/>
          <w:spacing w:val="0"/>
          <w:w w:val="516"/>
          <w:position w:val="15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4" w:equalWidth="0">
            <w:col w:w="491" w:space="1884"/>
            <w:col w:w="1149" w:space="292"/>
            <w:col w:w="2281" w:space="2372"/>
            <w:col w:w="309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788" w:right="4360" w:firstLine="-10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43158pt;margin-top:-14.691313pt;width:57.944248pt;height:53.5pt;mso-position-horizontal-relative:page;mso-position-vertical-relative:paragraph;z-index:-15238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1"/>
                    <w:jc w:val="left"/>
                    <w:rPr>
                      <w:rFonts w:ascii="Arial" w:hAnsi="Arial" w:cs="Arial" w:eastAsia="Arial"/>
                      <w:sz w:val="107"/>
                      <w:szCs w:val="107"/>
                    </w:rPr>
                  </w:pPr>
                  <w:rPr/>
                  <w:r>
                    <w:rPr>
                      <w:rFonts w:ascii="Arial" w:hAnsi="Arial" w:cs="Arial" w:eastAsia="Arial"/>
                      <w:sz w:val="107"/>
                      <w:szCs w:val="107"/>
                      <w:color w:val="2F2F2F"/>
                      <w:spacing w:val="0"/>
                      <w:w w:val="389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7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1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5" w:lineRule="exact"/>
        <w:ind w:left="598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646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F2F2F"/>
          <w:w w:val="107"/>
          <w:position w:val="8"/>
        </w:rPr>
        <w:t>BE</w:t>
      </w:r>
      <w:r>
        <w:rPr>
          <w:rFonts w:ascii="Arial" w:hAnsi="Arial" w:cs="Arial" w:eastAsia="Arial"/>
          <w:sz w:val="15"/>
          <w:szCs w:val="15"/>
          <w:color w:val="2F2F2F"/>
          <w:w w:val="108"/>
          <w:position w:val="8"/>
        </w:rPr>
        <w:t>L</w:t>
      </w:r>
      <w:r>
        <w:rPr>
          <w:rFonts w:ascii="Arial" w:hAnsi="Arial" w:cs="Arial" w:eastAsia="Arial"/>
          <w:sz w:val="15"/>
          <w:szCs w:val="15"/>
          <w:color w:val="49494B"/>
          <w:spacing w:val="5"/>
          <w:w w:val="94"/>
          <w:position w:val="8"/>
        </w:rPr>
        <w:t>E</w:t>
      </w:r>
      <w:r>
        <w:rPr>
          <w:rFonts w:ascii="Arial" w:hAnsi="Arial" w:cs="Arial" w:eastAsia="Arial"/>
          <w:sz w:val="15"/>
          <w:szCs w:val="15"/>
          <w:color w:val="2F2F2F"/>
          <w:spacing w:val="4"/>
          <w:w w:val="112"/>
          <w:position w:val="8"/>
        </w:rPr>
        <w:t>D</w:t>
      </w:r>
      <w:r>
        <w:rPr>
          <w:rFonts w:ascii="Arial" w:hAnsi="Arial" w:cs="Arial" w:eastAsia="Arial"/>
          <w:sz w:val="15"/>
          <w:szCs w:val="15"/>
          <w:color w:val="49494B"/>
          <w:spacing w:val="6"/>
          <w:w w:val="132"/>
          <w:position w:val="8"/>
        </w:rPr>
        <w:t>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98"/>
          <w:position w:val="8"/>
        </w:rPr>
        <w:t>YE</w:t>
      </w:r>
      <w:r>
        <w:rPr>
          <w:rFonts w:ascii="Arial" w:hAnsi="Arial" w:cs="Arial" w:eastAsia="Arial"/>
          <w:sz w:val="15"/>
          <w:szCs w:val="15"/>
          <w:color w:val="2F2F2F"/>
          <w:spacing w:val="7"/>
          <w:w w:val="98"/>
          <w:position w:val="8"/>
        </w:rPr>
        <w:t>S</w:t>
      </w:r>
      <w:r>
        <w:rPr>
          <w:rFonts w:ascii="Arial" w:hAnsi="Arial" w:cs="Arial" w:eastAsia="Arial"/>
          <w:sz w:val="15"/>
          <w:szCs w:val="15"/>
          <w:color w:val="49494B"/>
          <w:spacing w:val="0"/>
          <w:w w:val="166"/>
          <w:position w:val="8"/>
        </w:rPr>
        <w:t>I</w:t>
      </w:r>
      <w:r>
        <w:rPr>
          <w:rFonts w:ascii="Arial" w:hAnsi="Arial" w:cs="Arial" w:eastAsia="Arial"/>
          <w:sz w:val="15"/>
          <w:szCs w:val="15"/>
          <w:color w:val="49494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49494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9" w:right="-20"/>
        <w:jc w:val="left"/>
        <w:tabs>
          <w:tab w:pos="1500" w:val="left"/>
          <w:tab w:pos="316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14:44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7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4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0532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7" w:lineRule="auto"/>
        <w:ind w:left="123" w:right="3176" w:firstLine="5"/>
        <w:jc w:val="left"/>
        <w:tabs>
          <w:tab w:pos="1500" w:val="left"/>
          <w:tab w:pos="3140" w:val="left"/>
          <w:tab w:pos="452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8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8"/>
          <w:w w:val="8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3420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9"/>
          <w:w w:val="13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Zikrulla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AKSOY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Mezarlı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Karamersi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3"/>
        </w:rPr>
        <w:t>URLAIİ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5"/>
          <w:w w:val="103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8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i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Karamersi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Mevk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5"/>
        </w:rPr>
        <w:t>Alİ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3"/>
          <w:w w:val="10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3" w:right="-20"/>
        <w:jc w:val="left"/>
        <w:tabs>
          <w:tab w:pos="1500" w:val="left"/>
          <w:tab w:pos="406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7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2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SINIPI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01" w:lineRule="auto"/>
        <w:ind w:left="3641" w:right="3171" w:firstLine="-3517"/>
        <w:jc w:val="left"/>
        <w:tabs>
          <w:tab w:pos="364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320572pt;margin-top:14.064614pt;width:122.894003pt;height:24pt;mso-position-horizontal-relative:page;mso-position-vertical-relative:paragraph;z-index:-1523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100" w:val="left"/>
                      <w:tab w:pos="1840" w:val="left"/>
                    </w:tabs>
                    <w:rPr>
                      <w:rFonts w:ascii="Times New Roman" w:hAnsi="Times New Roman" w:cs="Times New Roman" w:eastAsia="Times New Roman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D5E5E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E5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E5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9494B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9494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9494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58585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5858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5858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2F2F2F"/>
                      <w:spacing w:val="-9"/>
                      <w:w w:val="42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979797"/>
                      <w:spacing w:val="24"/>
                      <w:w w:val="245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5D5E5E"/>
                      <w:spacing w:val="-41"/>
                      <w:w w:val="45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979797"/>
                      <w:spacing w:val="0"/>
                      <w:w w:val="154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  <w:position w:val="-3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9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7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7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7"/>
          <w:position w:val="0"/>
        </w:rPr>
        <w:t>anne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3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5"/>
          <w:w w:val="101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7"/>
          <w:w w:val="116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69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F2F2F"/>
          <w:w w:val="52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4"/>
          <w:w w:val="5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62" w:lineRule="auto"/>
        <w:ind w:left="2160" w:right="2103" w:firstLine="-2031"/>
        <w:jc w:val="left"/>
        <w:tabs>
          <w:tab w:pos="216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ERKIL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5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8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RKIL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5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4"/>
          <w:w w:val="13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tfai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ALK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23" w:right="-20"/>
        <w:jc w:val="left"/>
        <w:tabs>
          <w:tab w:pos="2140" w:val="left"/>
          <w:tab w:pos="46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17:45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17:49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8" w:right="-20"/>
        <w:jc w:val="left"/>
        <w:tabs>
          <w:tab w:pos="2140" w:val="left"/>
          <w:tab w:pos="470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605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TEDA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Ekipleri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'te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geldi.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3215" w:right="4579"/>
        <w:jc w:val="center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67"/>
          <w:position w:val="2"/>
        </w:rPr>
        <w:t>y</w:t>
      </w:r>
      <w:r>
        <w:rPr>
          <w:rFonts w:ascii="Arial" w:hAnsi="Arial" w:cs="Arial" w:eastAsia="Arial"/>
          <w:sz w:val="18"/>
          <w:szCs w:val="18"/>
          <w:color w:val="2F2F2F"/>
          <w:spacing w:val="-36"/>
          <w:w w:val="16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6154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62" w:lineRule="auto"/>
        <w:ind w:left="2164" w:right="1484" w:firstLine="25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auto"/>
        <w:ind w:left="2160" w:right="2574" w:firstLine="-2031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"/>
          <w:w w:val="10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6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3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"/>
          <w:w w:val="10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rıld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9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11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37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"/>
          <w:w w:val="10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kild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"/>
          <w:w w:val="43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1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"/>
          <w:w w:val="11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1"/>
          <w:position w:val="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2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8" w:lineRule="exact"/>
        <w:ind w:left="4669" w:right="39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5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28" w:right="-20"/>
        <w:jc w:val="left"/>
        <w:tabs>
          <w:tab w:pos="2240" w:val="left"/>
          <w:tab w:pos="4700" w:val="left"/>
          <w:tab w:pos="660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6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6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  <w:position w:val="6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3"/>
        </w:rPr>
        <w:t>K..K.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3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0" w:lineRule="exact"/>
        <w:ind w:left="4803" w:right="-20"/>
        <w:jc w:val="left"/>
        <w:tabs>
          <w:tab w:pos="6600" w:val="left"/>
          <w:tab w:pos="81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  <w:position w:val="7"/>
        </w:rPr>
        <w:t>7m3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</w:r>
      <w:r>
        <w:rPr>
          <w:rFonts w:ascii="Arial" w:hAnsi="Arial" w:cs="Arial" w:eastAsia="Arial"/>
          <w:sz w:val="41"/>
          <w:szCs w:val="41"/>
          <w:color w:val="5D5E5E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5D5E5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5D5E5E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ERKILINÇ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isimli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vatandaşa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80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5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"/>
          <w:w w:val="10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7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9"/>
          <w:w w:val="9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8" w:right="-20"/>
        <w:jc w:val="left"/>
        <w:tabs>
          <w:tab w:pos="2140" w:val="left"/>
          <w:tab w:pos="9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6"/>
          <w:w w:val="9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1"/>
        </w:rPr>
        <w:t>01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haşlanmak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sulama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horturnları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Fatma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GÜLEÇ'e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19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5"/>
          <w:w w:val="10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Ayrıca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KIRBA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idaresindeki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1" w:lineRule="auto"/>
        <w:ind w:left="2169" w:right="7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UKP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Dacia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Sander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TEDAŞ'a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A62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numaralı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direğine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çarpması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onucu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hem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hem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direğinde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oluştuğ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auto"/>
        <w:ind w:left="4201" w:right="3451" w:firstLine="-204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3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ERKILINÇ'a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10.000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Fatma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GÜLEÇ'e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auto"/>
        <w:ind w:left="4210" w:right="20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UKP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hasar: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30.000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TEDAŞ'a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1.500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60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lfoplam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1"/>
        </w:rPr>
        <w:t>Zarar-Ziyan: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41.500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51" w:lineRule="auto"/>
        <w:ind w:left="95" w:right="95" w:firstLine="2031"/>
        <w:jc w:val="righ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A62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numaralı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direğine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4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3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UKP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88"/>
        </w:rPr>
        <w:t>r:fa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6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pması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tellerini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birbirlerine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sürtere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8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çıktı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4"/>
          <w:w w:val="13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tlr.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133" w:right="3698" w:firstLine="-5"/>
        <w:jc w:val="left"/>
        <w:tabs>
          <w:tab w:pos="214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9"/>
          <w:w w:val="16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7"/>
          <w:w w:val="13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7"/>
          <w:w w:val="11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1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9"/>
          <w:w w:val="1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[Şirketi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51" w:lineRule="auto"/>
        <w:ind w:left="133" w:right="5018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</w:rPr>
        <w:t>[A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9"/>
          <w:w w:val="104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ERKILINÇ'a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1" w:lineRule="exact"/>
        <w:ind w:left="133" w:right="-20"/>
        <w:jc w:val="left"/>
        <w:tabs>
          <w:tab w:pos="214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ifarih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23/0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5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15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3"/>
          <w:position w:val="0"/>
        </w:rPr>
        <w:t>0</w:t>
      </w:r>
      <w:r>
        <w:rPr>
          <w:rFonts w:ascii="Arial" w:hAnsi="Arial" w:cs="Arial" w:eastAsia="Arial"/>
          <w:sz w:val="26"/>
          <w:szCs w:val="26"/>
          <w:color w:val="2F2F2F"/>
          <w:spacing w:val="16"/>
          <w:w w:val="22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1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9"/>
          <w:position w:val="1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"/>
          <w:w w:val="109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7"/>
          <w:position w:val="1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6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6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223" w:right="-20"/>
        <w:jc w:val="left"/>
        <w:tabs>
          <w:tab w:pos="118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Öl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ü</w:t>
      </w:r>
      <w:r>
        <w:rPr>
          <w:rFonts w:ascii="Arial" w:hAnsi="Arial" w:cs="Arial" w:eastAsia="Arial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EK.İP:Urla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280" w:bottom="0" w:left="280" w:right="140"/>
        </w:sectPr>
      </w:pPr>
      <w:rPr/>
    </w:p>
    <w:p>
      <w:pPr>
        <w:spacing w:before="40" w:after="0" w:line="240" w:lineRule="auto"/>
        <w:ind w:left="2321" w:right="-73"/>
        <w:jc w:val="left"/>
        <w:tabs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28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9" w:lineRule="exac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582.740662pt;margin-top:-4.864516pt;width:.1pt;height:23.154519pt;mso-position-horizontal-relative:page;mso-position-vertical-relative:paragraph;z-index:-15242" coordorigin="11655,-97" coordsize="2,463">
            <v:shape style="position:absolute;left:11655;top:-97;width:2;height:463" coordorigin="11655,-97" coordsize="0,463" path="m11655,366l11655,-97e" filled="f" stroked="t" strokeweight=".237321pt" strokecolor="#6B6B6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67"/>
          <w:position w:val="-1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1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3"/>
          <w:w w:val="67"/>
          <w:position w:val="-1"/>
        </w:rPr>
        <w:t>9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67"/>
          <w:position w:val="-1"/>
        </w:rPr>
        <w:t>;Ma,ı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1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0"/>
          <w:w w:val="67"/>
          <w:position w:val="-1"/>
        </w:rPr>
        <w:t>AJ7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40"/>
          <w:cols w:num="2" w:equalWidth="0">
            <w:col w:w="6956" w:space="1706"/>
            <w:col w:w="2838"/>
          </w:cols>
        </w:sectPr>
      </w:pPr>
      <w:rPr/>
    </w:p>
    <w:p>
      <w:pPr>
        <w:spacing w:before="0" w:after="0" w:line="495" w:lineRule="exact"/>
        <w:ind w:left="142" w:right="-20"/>
        <w:jc w:val="left"/>
        <w:tabs>
          <w:tab w:pos="8580" w:val="left"/>
        </w:tabs>
        <w:rPr>
          <w:rFonts w:ascii="Arial" w:hAnsi="Arial" w:cs="Arial" w:eastAsia="Arial"/>
          <w:sz w:val="61"/>
          <w:szCs w:val="61"/>
        </w:rPr>
      </w:pPr>
      <w:rPr/>
      <w:r>
        <w:rPr/>
        <w:pict>
          <v:group style="position:absolute;margin-left:581.19812pt;margin-top:5.618084pt;width:.1pt;height:27.68994pt;mso-position-horizontal-relative:page;mso-position-vertical-relative:paragraph;z-index:-15241" coordorigin="11624,112" coordsize="2,554">
            <v:shape style="position:absolute;left:11624;top:112;width:2;height:554" coordorigin="11624,112" coordsize="0,554" path="m11624,666l11624,112e" filled="f" stroked="t" strokeweight=".237321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80"/>
          <w:position w:val="-10"/>
        </w:rPr>
        <w:t>ıı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-45"/>
          <w:w w:val="81"/>
          <w:position w:val="-10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0"/>
          <w:w w:val="234"/>
          <w:position w:val="-1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-5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8"/>
          <w:w w:val="56"/>
          <w:position w:val="-10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-54"/>
          <w:w w:val="66"/>
          <w:position w:val="-10"/>
        </w:rPr>
        <w:t>y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-1"/>
          <w:w w:val="146"/>
          <w:position w:val="-11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-12"/>
          <w:w w:val="146"/>
          <w:position w:val="-11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0"/>
          <w:w w:val="65"/>
          <w:position w:val="-10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49494B"/>
          <w:spacing w:val="-32"/>
          <w:w w:val="100"/>
          <w:position w:val="-10"/>
        </w:rPr>
        <w:t> </w:t>
      </w:r>
      <w:r>
        <w:rPr>
          <w:rFonts w:ascii="Arial" w:hAnsi="Arial" w:cs="Arial" w:eastAsia="Arial"/>
          <w:sz w:val="61"/>
          <w:szCs w:val="61"/>
          <w:color w:val="49494B"/>
          <w:spacing w:val="0"/>
          <w:w w:val="55"/>
          <w:position w:val="-10"/>
        </w:rPr>
        <w:t>lj</w:t>
      </w:r>
      <w:r>
        <w:rPr>
          <w:rFonts w:ascii="Arial" w:hAnsi="Arial" w:cs="Arial" w:eastAsia="Arial"/>
          <w:sz w:val="61"/>
          <w:szCs w:val="61"/>
          <w:color w:val="49494B"/>
          <w:spacing w:val="-50"/>
          <w:w w:val="55"/>
          <w:position w:val="-10"/>
        </w:rPr>
        <w:t>i</w:t>
      </w:r>
      <w:r>
        <w:rPr>
          <w:rFonts w:ascii="Arial" w:hAnsi="Arial" w:cs="Arial" w:eastAsia="Arial"/>
          <w:sz w:val="61"/>
          <w:szCs w:val="61"/>
          <w:color w:val="2F2F2F"/>
          <w:spacing w:val="-19"/>
          <w:w w:val="39"/>
          <w:position w:val="-10"/>
        </w:rPr>
        <w:t>r</w:t>
      </w:r>
      <w:r>
        <w:rPr>
          <w:rFonts w:ascii="Arial" w:hAnsi="Arial" w:cs="Arial" w:eastAsia="Arial"/>
          <w:sz w:val="61"/>
          <w:szCs w:val="61"/>
          <w:color w:val="49494B"/>
          <w:spacing w:val="-70"/>
          <w:w w:val="68"/>
          <w:position w:val="-10"/>
        </w:rPr>
        <w:t>i</w:t>
      </w:r>
      <w:r>
        <w:rPr>
          <w:rFonts w:ascii="Times New Roman" w:hAnsi="Times New Roman" w:cs="Times New Roman" w:eastAsia="Times New Roman"/>
          <w:sz w:val="6"/>
          <w:szCs w:val="6"/>
          <w:color w:val="858585"/>
          <w:spacing w:val="0"/>
          <w:w w:val="122"/>
          <w:i/>
          <w:position w:val="-11"/>
        </w:rPr>
        <w:t>1</w:t>
      </w:r>
      <w:r>
        <w:rPr>
          <w:rFonts w:ascii="Times New Roman" w:hAnsi="Times New Roman" w:cs="Times New Roman" w:eastAsia="Times New Roman"/>
          <w:sz w:val="6"/>
          <w:szCs w:val="6"/>
          <w:color w:val="858585"/>
          <w:spacing w:val="-6"/>
          <w:w w:val="122"/>
          <w:i/>
          <w:position w:val="-11"/>
        </w:rPr>
        <w:t>;</w:t>
      </w:r>
      <w:r>
        <w:rPr>
          <w:rFonts w:ascii="Arial" w:hAnsi="Arial" w:cs="Arial" w:eastAsia="Arial"/>
          <w:sz w:val="61"/>
          <w:szCs w:val="61"/>
          <w:color w:val="49494B"/>
          <w:spacing w:val="-185"/>
          <w:w w:val="68"/>
          <w:position w:val="-10"/>
        </w:rPr>
        <w:t>r</w:t>
      </w:r>
      <w:r>
        <w:rPr>
          <w:rFonts w:ascii="Times New Roman" w:hAnsi="Times New Roman" w:cs="Times New Roman" w:eastAsia="Times New Roman"/>
          <w:sz w:val="6"/>
          <w:szCs w:val="6"/>
          <w:color w:val="858585"/>
          <w:spacing w:val="0"/>
          <w:w w:val="121"/>
          <w:i/>
          <w:position w:val="-11"/>
        </w:rPr>
        <w:t>'</w:t>
      </w:r>
      <w:r>
        <w:rPr>
          <w:rFonts w:ascii="Times New Roman" w:hAnsi="Times New Roman" w:cs="Times New Roman" w:eastAsia="Times New Roman"/>
          <w:sz w:val="6"/>
          <w:szCs w:val="6"/>
          <w:color w:val="858585"/>
          <w:spacing w:val="0"/>
          <w:w w:val="100"/>
          <w:i/>
          <w:position w:val="-11"/>
        </w:rPr>
        <w:t>      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-46"/>
          <w:w w:val="106"/>
          <w:i/>
          <w:position w:val="-11"/>
        </w:rPr>
        <w:t>3</w:t>
      </w:r>
      <w:r>
        <w:rPr>
          <w:rFonts w:ascii="Arial" w:hAnsi="Arial" w:cs="Arial" w:eastAsia="Arial"/>
          <w:sz w:val="61"/>
          <w:szCs w:val="61"/>
          <w:color w:val="5D5E5E"/>
          <w:spacing w:val="0"/>
          <w:w w:val="66"/>
          <w:position w:val="-10"/>
        </w:rPr>
        <w:t>?S..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609" w:lineRule="exact"/>
        <w:ind w:right="1183"/>
        <w:jc w:val="right"/>
        <w:tabs>
          <w:tab w:pos="1520" w:val="left"/>
        </w:tabs>
        <w:rPr>
          <w:rFonts w:ascii="Times New Roman" w:hAnsi="Times New Roman" w:cs="Times New Roman" w:eastAsia="Times New Roman"/>
          <w:sz w:val="84"/>
          <w:szCs w:val="84"/>
        </w:rPr>
      </w:pPr>
      <w:rPr/>
      <w:r>
        <w:rPr/>
        <w:pict>
          <v:group style="position:absolute;margin-left:582.740662pt;margin-top:14.035814pt;width:.1pt;height:11.457906pt;mso-position-horizontal-relative:page;mso-position-vertical-relative:paragraph;z-index:-15240" coordorigin="11655,281" coordsize="2,229">
            <v:shape style="position:absolute;left:11655;top:281;width:2;height:229" coordorigin="11655,281" coordsize="0,229" path="m11655,510l11655,281e" filled="f" stroked="t" strokeweight=".237321pt" strokecolor="#90909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242111pt;margin-top:21.901529pt;width:370.012455pt;height:20.475323pt;mso-position-horizontal-relative:page;mso-position-vertical-relative:paragraph;z-index:-15236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tabs>
                      <w:tab w:pos="440" w:val="left"/>
                      <w:tab w:pos="7220" w:val="left"/>
                    </w:tabs>
                    <w:rPr>
                      <w:rFonts w:ascii="Times New Roman" w:hAnsi="Times New Roman" w:cs="Times New Roman" w:eastAsia="Times New Roman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858585"/>
                      <w:spacing w:val="0"/>
                      <w:w w:val="100"/>
                      <w:position w:val="-3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858585"/>
                      <w:spacing w:val="-72"/>
                      <w:w w:val="100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858585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858585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FAFAF"/>
                      <w:spacing w:val="0"/>
                      <w:w w:val="140"/>
                      <w:position w:val="-3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FAFAF"/>
                      <w:spacing w:val="0"/>
                      <w:w w:val="100"/>
                      <w:position w:val="-3"/>
                    </w:rPr>
                    <w:tab/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AFAFAF"/>
                      <w:spacing w:val="0"/>
                      <w:w w:val="100"/>
                      <w:position w:val="-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5D5E5E"/>
                      <w:spacing w:val="0"/>
                      <w:w w:val="64"/>
                      <w:position w:val="2"/>
                    </w:rPr>
                    <w:t>-·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6.851685pt;margin-top:16.942616pt;width:8.273200pt;height:13pt;mso-position-horizontal-relative:page;mso-position-vertical-relative:paragraph;z-index:-15235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64D85"/>
                      <w:spacing w:val="0"/>
                      <w:w w:val="73"/>
                    </w:rPr>
                    <w:t>-.: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858585"/>
          <w:spacing w:val="-95"/>
          <w:w w:val="600"/>
          <w:position w:val="35"/>
        </w:rPr>
        <w:t>/</w:t>
      </w:r>
      <w:r>
        <w:rPr>
          <w:rFonts w:ascii="Times New Roman" w:hAnsi="Times New Roman" w:cs="Times New Roman" w:eastAsia="Times New Roman"/>
          <w:sz w:val="80"/>
          <w:szCs w:val="80"/>
          <w:color w:val="5D5E5E"/>
          <w:spacing w:val="10"/>
          <w:w w:val="118"/>
          <w:position w:val="-6"/>
        </w:rPr>
        <w:t>:</w:t>
      </w:r>
      <w:r>
        <w:rPr>
          <w:rFonts w:ascii="Arial" w:hAnsi="Arial" w:cs="Arial" w:eastAsia="Arial"/>
          <w:sz w:val="7"/>
          <w:szCs w:val="7"/>
          <w:color w:val="AFAFAF"/>
          <w:spacing w:val="-1"/>
          <w:w w:val="172"/>
          <w:i/>
          <w:position w:val="35"/>
        </w:rPr>
        <w:t>{</w:t>
      </w:r>
      <w:r>
        <w:rPr>
          <w:rFonts w:ascii="Arial" w:hAnsi="Arial" w:cs="Arial" w:eastAsia="Arial"/>
          <w:sz w:val="7"/>
          <w:szCs w:val="7"/>
          <w:color w:val="979797"/>
          <w:spacing w:val="0"/>
          <w:w w:val="108"/>
          <w:i/>
          <w:position w:val="35"/>
        </w:rPr>
        <w:t>J</w:t>
      </w:r>
      <w:r>
        <w:rPr>
          <w:rFonts w:ascii="Arial" w:hAnsi="Arial" w:cs="Arial" w:eastAsia="Arial"/>
          <w:sz w:val="7"/>
          <w:szCs w:val="7"/>
          <w:color w:val="979797"/>
          <w:spacing w:val="0"/>
          <w:w w:val="100"/>
          <w:i/>
          <w:position w:val="35"/>
        </w:rPr>
        <w:t> </w:t>
      </w:r>
      <w:r>
        <w:rPr>
          <w:rFonts w:ascii="Arial" w:hAnsi="Arial" w:cs="Arial" w:eastAsia="Arial"/>
          <w:sz w:val="7"/>
          <w:szCs w:val="7"/>
          <w:color w:val="979797"/>
          <w:spacing w:val="-2"/>
          <w:w w:val="100"/>
          <w:i/>
          <w:position w:val="35"/>
        </w:rPr>
        <w:t> </w:t>
      </w:r>
      <w:r>
        <w:rPr>
          <w:rFonts w:ascii="Arial" w:hAnsi="Arial" w:cs="Arial" w:eastAsia="Arial"/>
          <w:sz w:val="25"/>
          <w:szCs w:val="25"/>
          <w:color w:val="979797"/>
          <w:spacing w:val="7"/>
          <w:w w:val="72"/>
          <w:i/>
          <w:position w:val="35"/>
        </w:rPr>
        <w:t>l</w:t>
      </w:r>
      <w:r>
        <w:rPr>
          <w:rFonts w:ascii="Arial" w:hAnsi="Arial" w:cs="Arial" w:eastAsia="Arial"/>
          <w:sz w:val="25"/>
          <w:szCs w:val="25"/>
          <w:color w:val="5D5E5E"/>
          <w:spacing w:val="0"/>
          <w:w w:val="66"/>
          <w:i/>
          <w:position w:val="35"/>
        </w:rPr>
        <w:t>\"</w:t>
      </w:r>
      <w:r>
        <w:rPr>
          <w:rFonts w:ascii="Arial" w:hAnsi="Arial" w:cs="Arial" w:eastAsia="Arial"/>
          <w:sz w:val="25"/>
          <w:szCs w:val="25"/>
          <w:color w:val="5D5E5E"/>
          <w:spacing w:val="0"/>
          <w:w w:val="100"/>
          <w:i/>
          <w:position w:val="35"/>
        </w:rPr>
        <w:tab/>
      </w:r>
      <w:r>
        <w:rPr>
          <w:rFonts w:ascii="Arial" w:hAnsi="Arial" w:cs="Arial" w:eastAsia="Arial"/>
          <w:sz w:val="25"/>
          <w:szCs w:val="25"/>
          <w:color w:val="5D5E5E"/>
          <w:spacing w:val="0"/>
          <w:w w:val="100"/>
          <w:i/>
          <w:position w:val="35"/>
        </w:rPr>
      </w:r>
      <w:r>
        <w:rPr>
          <w:rFonts w:ascii="Arial" w:hAnsi="Arial" w:cs="Arial" w:eastAsia="Arial"/>
          <w:sz w:val="25"/>
          <w:szCs w:val="25"/>
          <w:color w:val="858585"/>
          <w:spacing w:val="0"/>
          <w:w w:val="52"/>
          <w:position w:val="35"/>
        </w:rPr>
        <w:t>..</w:t>
      </w:r>
      <w:r>
        <w:rPr>
          <w:rFonts w:ascii="Arial" w:hAnsi="Arial" w:cs="Arial" w:eastAsia="Arial"/>
          <w:sz w:val="25"/>
          <w:szCs w:val="25"/>
          <w:color w:val="858585"/>
          <w:spacing w:val="0"/>
          <w:w w:val="52"/>
          <w:position w:val="35"/>
        </w:rPr>
        <w:t> </w:t>
      </w:r>
      <w:r>
        <w:rPr>
          <w:rFonts w:ascii="Arial" w:hAnsi="Arial" w:cs="Arial" w:eastAsia="Arial"/>
          <w:sz w:val="25"/>
          <w:szCs w:val="25"/>
          <w:color w:val="858585"/>
          <w:spacing w:val="30"/>
          <w:w w:val="52"/>
          <w:position w:val="35"/>
        </w:rPr>
        <w:t> </w:t>
      </w:r>
      <w:r>
        <w:rPr>
          <w:rFonts w:ascii="Times New Roman" w:hAnsi="Times New Roman" w:cs="Times New Roman" w:eastAsia="Times New Roman"/>
          <w:sz w:val="84"/>
          <w:szCs w:val="84"/>
          <w:color w:val="49494B"/>
          <w:spacing w:val="0"/>
          <w:w w:val="52"/>
          <w:position w:val="-6"/>
        </w:rPr>
        <w:t>...</w:t>
      </w:r>
      <w:r>
        <w:rPr>
          <w:rFonts w:ascii="Times New Roman" w:hAnsi="Times New Roman" w:cs="Times New Roman" w:eastAsia="Times New Roman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5496" w:right="-20"/>
        <w:jc w:val="left"/>
        <w:tabs>
          <w:tab w:pos="82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13B97"/>
          <w:spacing w:val="0"/>
          <w:w w:val="66"/>
          <w:position w:val="-1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213B97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13B97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56"/>
          <w:szCs w:val="56"/>
          <w:color w:val="49494B"/>
          <w:spacing w:val="0"/>
          <w:w w:val="56"/>
          <w:position w:val="-16"/>
        </w:rPr>
        <w:t>yt{</w:t>
      </w:r>
      <w:r>
        <w:rPr>
          <w:rFonts w:ascii="Times New Roman" w:hAnsi="Times New Roman" w:cs="Times New Roman" w:eastAsia="Times New Roman"/>
          <w:sz w:val="56"/>
          <w:szCs w:val="56"/>
          <w:color w:val="49494B"/>
          <w:spacing w:val="-6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56"/>
          <w:szCs w:val="56"/>
          <w:color w:val="49494B"/>
          <w:spacing w:val="0"/>
          <w:w w:val="57"/>
          <w:position w:val="-16"/>
        </w:rPr>
        <w:t>Y</w:t>
      </w:r>
      <w:r>
        <w:rPr>
          <w:rFonts w:ascii="Times New Roman" w:hAnsi="Times New Roman" w:cs="Times New Roman" w:eastAsia="Times New Roman"/>
          <w:sz w:val="56"/>
          <w:szCs w:val="56"/>
          <w:color w:val="49494B"/>
          <w:spacing w:val="-63"/>
          <w:w w:val="100"/>
          <w:position w:val="-16"/>
        </w:rPr>
        <w:t> </w:t>
      </w:r>
      <w:r>
        <w:rPr>
          <w:rFonts w:ascii="Arial" w:hAnsi="Arial" w:cs="Arial" w:eastAsia="Arial"/>
          <w:sz w:val="26"/>
          <w:szCs w:val="26"/>
          <w:color w:val="5D5E5E"/>
          <w:spacing w:val="0"/>
          <w:w w:val="100"/>
          <w:i/>
          <w:position w:val="-16"/>
        </w:rPr>
        <w:t>T\</w:t>
      </w:r>
      <w:r>
        <w:rPr>
          <w:rFonts w:ascii="Arial" w:hAnsi="Arial" w:cs="Arial" w:eastAsia="Arial"/>
          <w:sz w:val="26"/>
          <w:szCs w:val="26"/>
          <w:color w:val="5D5E5E"/>
          <w:spacing w:val="19"/>
          <w:w w:val="100"/>
          <w:i/>
          <w:position w:val="-16"/>
        </w:rPr>
        <w:t> </w:t>
      </w:r>
      <w:r>
        <w:rPr>
          <w:rFonts w:ascii="Arial" w:hAnsi="Arial" w:cs="Arial" w:eastAsia="Arial"/>
          <w:sz w:val="26"/>
          <w:szCs w:val="26"/>
          <w:color w:val="5D5E5E"/>
          <w:spacing w:val="0"/>
          <w:w w:val="100"/>
          <w:i/>
          <w:position w:val="-16"/>
        </w:rPr>
        <w:t>:"</w:t>
      </w:r>
      <w:r>
        <w:rPr>
          <w:rFonts w:ascii="Arial" w:hAnsi="Arial" w:cs="Arial" w:eastAsia="Arial"/>
          <w:sz w:val="26"/>
          <w:szCs w:val="26"/>
          <w:color w:val="5D5E5E"/>
          <w:spacing w:val="0"/>
          <w:w w:val="100"/>
          <w:i/>
          <w:position w:val="-16"/>
        </w:rPr>
        <w:t> </w:t>
      </w:r>
      <w:r>
        <w:rPr>
          <w:rFonts w:ascii="Arial" w:hAnsi="Arial" w:cs="Arial" w:eastAsia="Arial"/>
          <w:sz w:val="26"/>
          <w:szCs w:val="26"/>
          <w:color w:val="5D5E5E"/>
          <w:spacing w:val="19"/>
          <w:w w:val="100"/>
          <w:i/>
          <w:position w:val="-16"/>
        </w:rPr>
        <w:t> </w:t>
      </w:r>
      <w:r>
        <w:rPr>
          <w:rFonts w:ascii="Arial" w:hAnsi="Arial" w:cs="Arial" w:eastAsia="Arial"/>
          <w:sz w:val="26"/>
          <w:szCs w:val="26"/>
          <w:color w:val="5D5E5E"/>
          <w:spacing w:val="0"/>
          <w:w w:val="271"/>
          <w:position w:val="-16"/>
        </w:rPr>
        <w:t>\</w:t>
      </w:r>
      <w:r>
        <w:rPr>
          <w:rFonts w:ascii="Arial" w:hAnsi="Arial" w:cs="Arial" w:eastAsia="Arial"/>
          <w:sz w:val="26"/>
          <w:szCs w:val="26"/>
          <w:color w:val="5D5E5E"/>
          <w:spacing w:val="0"/>
          <w:w w:val="271"/>
          <w:position w:val="-16"/>
        </w:rPr>
        <w:t>--</w:t>
      </w:r>
      <w:r>
        <w:rPr>
          <w:rFonts w:ascii="Arial" w:hAnsi="Arial" w:cs="Arial" w:eastAsia="Arial"/>
          <w:sz w:val="26"/>
          <w:szCs w:val="26"/>
          <w:color w:val="5D5E5E"/>
          <w:spacing w:val="-152"/>
          <w:w w:val="271"/>
          <w:position w:val="-16"/>
        </w:rPr>
        <w:t> </w:t>
      </w:r>
      <w:r>
        <w:rPr>
          <w:rFonts w:ascii="Arial" w:hAnsi="Arial" w:cs="Arial" w:eastAsia="Arial"/>
          <w:sz w:val="26"/>
          <w:szCs w:val="26"/>
          <w:color w:val="5D5E5E"/>
          <w:spacing w:val="0"/>
          <w:w w:val="72"/>
          <w:position w:val="-16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40"/>
        </w:sectPr>
      </w:pPr>
      <w:rPr/>
    </w:p>
    <w:p>
      <w:pPr>
        <w:spacing w:before="0" w:after="0" w:line="296" w:lineRule="exact"/>
        <w:ind w:left="2606" w:right="-90"/>
        <w:jc w:val="left"/>
        <w:tabs>
          <w:tab w:pos="35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38"/>
          <w:position w:val="-7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9"/>
          <w:w w:val="138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5E5E"/>
          <w:spacing w:val="0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D5E5E"/>
          <w:spacing w:val="-9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00"/>
          <w:position w:val="5"/>
        </w:rPr>
        <w:t>FA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50"/>
          <w:position w:val="5"/>
        </w:rPr>
        <w:t>1.!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50"/>
          <w:position w:val="5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1"/>
          <w:w w:val="5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-23"/>
          <w:w w:val="84"/>
          <w:position w:val="5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76489"/>
          <w:spacing w:val="0"/>
          <w:w w:val="167"/>
          <w:position w:val="5"/>
        </w:rPr>
        <w:t>'f</w:t>
      </w:r>
      <w:r>
        <w:rPr>
          <w:rFonts w:ascii="Times New Roman" w:hAnsi="Times New Roman" w:cs="Times New Roman" w:eastAsia="Times New Roman"/>
          <w:sz w:val="21"/>
          <w:szCs w:val="21"/>
          <w:color w:val="576489"/>
          <w:spacing w:val="-14"/>
          <w:w w:val="167"/>
          <w:position w:val="5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576489"/>
          <w:spacing w:val="-62"/>
          <w:w w:val="167"/>
          <w:position w:val="5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110"/>
          <w:position w:val="5"/>
        </w:rPr>
        <w:t>Böl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111"/>
          <w:position w:val="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-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75"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ALKOÇ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0"/>
          <w:w w:val="141"/>
          <w:position w:val="-11"/>
        </w:rPr>
        <w:t>:</w:t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0"/>
          <w:w w:val="54"/>
          <w:position w:val="-11"/>
        </w:rPr>
        <w:t>s</w:t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-16"/>
          <w:w w:val="53"/>
          <w:position w:val="-11"/>
        </w:rPr>
        <w:t>m</w:t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-91"/>
          <w:w w:val="54"/>
          <w:position w:val="-11"/>
        </w:rPr>
        <w:t>t</w:t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-14"/>
          <w:w w:val="53"/>
          <w:position w:val="-11"/>
        </w:rPr>
        <w:t>;</w:t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-93"/>
          <w:w w:val="54"/>
          <w:position w:val="-11"/>
        </w:rPr>
        <w:t>t</w:t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0"/>
          <w:w w:val="53"/>
          <w:position w:val="-11"/>
        </w:rPr>
        <w:t>;</w:t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-5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0"/>
          <w:w w:val="54"/>
          <w:position w:val="-11"/>
        </w:rPr>
        <w:t>?</w:t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-4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0"/>
          <w:w w:val="54"/>
          <w:position w:val="-11"/>
        </w:rPr>
        <w:t>r}</w:t>
      </w:r>
      <w:r>
        <w:rPr>
          <w:rFonts w:ascii="Times New Roman" w:hAnsi="Times New Roman" w:cs="Times New Roman" w:eastAsia="Times New Roman"/>
          <w:sz w:val="43"/>
          <w:szCs w:val="43"/>
          <w:color w:val="5D5E5E"/>
          <w:spacing w:val="-94"/>
          <w:w w:val="55"/>
          <w:position w:val="-11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979797"/>
          <w:spacing w:val="-76"/>
          <w:w w:val="53"/>
          <w:position w:val="-11"/>
        </w:rPr>
        <w:t>,</w:t>
      </w:r>
      <w:r>
        <w:rPr>
          <w:rFonts w:ascii="Times New Roman" w:hAnsi="Times New Roman" w:cs="Times New Roman" w:eastAsia="Times New Roman"/>
          <w:sz w:val="43"/>
          <w:szCs w:val="43"/>
          <w:color w:val="AFAFAF"/>
          <w:spacing w:val="0"/>
          <w:w w:val="86"/>
          <w:position w:val="-11"/>
        </w:rPr>
        <w:t>·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40"/>
          <w:cols w:num="2" w:equalWidth="0">
            <w:col w:w="4879" w:space="636"/>
            <w:col w:w="5985"/>
          </w:cols>
        </w:sectPr>
      </w:pPr>
      <w:rPr/>
    </w:p>
    <w:p>
      <w:pPr>
        <w:spacing w:before="0" w:after="0" w:line="224" w:lineRule="exact"/>
        <w:ind w:left="2482" w:right="-73"/>
        <w:jc w:val="left"/>
        <w:tabs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13B97"/>
          <w:spacing w:val="4"/>
          <w:w w:val="600"/>
          <w:position w:val="1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48"/>
          <w:position w:val="1"/>
        </w:rPr>
        <w:t>0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858585"/>
          <w:spacing w:val="0"/>
          <w:w w:val="100"/>
          <w:i/>
          <w:position w:val="1"/>
        </w:rPr>
        <w:t>TA</w:t>
      </w:r>
      <w:r>
        <w:rPr>
          <w:rFonts w:ascii="Arial" w:hAnsi="Arial" w:cs="Arial" w:eastAsia="Arial"/>
          <w:sz w:val="19"/>
          <w:szCs w:val="19"/>
          <w:color w:val="858585"/>
          <w:spacing w:val="2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3"/>
          <w:position w:val="1"/>
        </w:rPr>
        <w:t>GRUPLAR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>AMİRi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8" w:lineRule="exact"/>
        <w:ind w:left="2890" w:right="2862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0"/>
        </w:rPr>
        <w:t>Ay</w:t>
      </w:r>
      <w:r>
        <w:rPr>
          <w:rFonts w:ascii="Arial" w:hAnsi="Arial" w:cs="Arial" w:eastAsia="Arial"/>
          <w:sz w:val="19"/>
          <w:szCs w:val="19"/>
          <w:color w:val="2F2F2F"/>
          <w:spacing w:val="-1"/>
          <w:w w:val="100"/>
          <w:position w:val="-10"/>
        </w:rPr>
        <w:t>h</w:t>
      </w:r>
      <w:r>
        <w:rPr>
          <w:rFonts w:ascii="Arial" w:hAnsi="Arial" w:cs="Arial" w:eastAsia="Arial"/>
          <w:sz w:val="19"/>
          <w:szCs w:val="19"/>
          <w:color w:val="49494B"/>
          <w:spacing w:val="13"/>
          <w:w w:val="100"/>
          <w:position w:val="-10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0"/>
        </w:rPr>
        <w:t>n</w:t>
      </w:r>
      <w:r>
        <w:rPr>
          <w:rFonts w:ascii="Arial" w:hAnsi="Arial" w:cs="Arial" w:eastAsia="Arial"/>
          <w:sz w:val="19"/>
          <w:szCs w:val="19"/>
          <w:color w:val="2F2F2F"/>
          <w:spacing w:val="22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858585"/>
          <w:spacing w:val="-134"/>
          <w:w w:val="110"/>
          <w:position w:val="-10"/>
        </w:rPr>
        <w:t>M</w:t>
      </w:r>
      <w:r>
        <w:rPr>
          <w:rFonts w:ascii="Arial" w:hAnsi="Arial" w:cs="Arial" w:eastAsia="Arial"/>
          <w:sz w:val="19"/>
          <w:szCs w:val="19"/>
          <w:color w:val="979797"/>
          <w:spacing w:val="0"/>
          <w:w w:val="101"/>
          <w:position w:val="-10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19" w:lineRule="exact"/>
        <w:ind w:right="-20"/>
        <w:jc w:val="left"/>
        <w:tabs>
          <w:tab w:pos="5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152"/>
          <w:position w:val="-3"/>
        </w:rPr>
        <w:t>,t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100"/>
          <w:position w:val="-3"/>
        </w:rPr>
      </w:r>
      <w:r>
        <w:rPr>
          <w:rFonts w:ascii="Arial" w:hAnsi="Arial" w:cs="Arial" w:eastAsia="Arial"/>
          <w:sz w:val="11"/>
          <w:szCs w:val="11"/>
          <w:color w:val="5D5E5E"/>
          <w:spacing w:val="-3"/>
          <w:w w:val="152"/>
          <w:position w:val="-3"/>
        </w:rPr>
        <w:t>t</w:t>
      </w:r>
      <w:r>
        <w:rPr>
          <w:rFonts w:ascii="Arial" w:hAnsi="Arial" w:cs="Arial" w:eastAsia="Arial"/>
          <w:sz w:val="11"/>
          <w:szCs w:val="11"/>
          <w:color w:val="858585"/>
          <w:spacing w:val="0"/>
          <w:w w:val="87"/>
          <w:position w:val="-3"/>
        </w:rPr>
        <w:t>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46" w:lineRule="exact"/>
        <w:ind w:left="104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64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63"/>
          <w:position w:val="-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202"/>
          <w:position w:val="-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73"/>
          <w:position w:val="-9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40"/>
          <w:cols w:num="2" w:equalWidth="0">
            <w:col w:w="6621" w:space="2259"/>
            <w:col w:w="2620"/>
          </w:cols>
        </w:sectPr>
      </w:pPr>
      <w:rPr/>
    </w:p>
    <w:p>
      <w:pPr>
        <w:spacing w:before="0" w:after="0" w:line="238" w:lineRule="exact"/>
        <w:ind w:left="3185" w:right="-20"/>
        <w:jc w:val="left"/>
        <w:tabs>
          <w:tab w:pos="3740" w:val="left"/>
          <w:tab w:pos="9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15"/>
          <w:szCs w:val="15"/>
          <w:color w:val="184FB3"/>
          <w:spacing w:val="0"/>
          <w:w w:val="176"/>
          <w:position w:val="-2"/>
        </w:rPr>
        <w:t>A</w:t>
      </w:r>
      <w:r>
        <w:rPr>
          <w:rFonts w:ascii="Courier New" w:hAnsi="Courier New" w:cs="Courier New" w:eastAsia="Courier New"/>
          <w:sz w:val="15"/>
          <w:szCs w:val="15"/>
          <w:color w:val="184FB3"/>
          <w:spacing w:val="0"/>
          <w:w w:val="100"/>
          <w:position w:val="-2"/>
        </w:rPr>
        <w:tab/>
      </w:r>
      <w:r>
        <w:rPr>
          <w:rFonts w:ascii="Courier New" w:hAnsi="Courier New" w:cs="Courier New" w:eastAsia="Courier New"/>
          <w:sz w:val="15"/>
          <w:szCs w:val="15"/>
          <w:color w:val="184FB3"/>
          <w:spacing w:val="0"/>
          <w:w w:val="47"/>
          <w:position w:val="-2"/>
        </w:rPr>
        <w:t>...._</w:t>
      </w:r>
      <w:r>
        <w:rPr>
          <w:rFonts w:ascii="Courier New" w:hAnsi="Courier New" w:cs="Courier New" w:eastAsia="Courier New"/>
          <w:sz w:val="15"/>
          <w:szCs w:val="15"/>
          <w:color w:val="184FB3"/>
          <w:spacing w:val="0"/>
          <w:w w:val="100"/>
          <w:position w:val="-2"/>
        </w:rPr>
        <w:tab/>
      </w:r>
      <w:r>
        <w:rPr>
          <w:rFonts w:ascii="Courier New" w:hAnsi="Courier New" w:cs="Courier New" w:eastAsia="Courier New"/>
          <w:sz w:val="15"/>
          <w:szCs w:val="15"/>
          <w:color w:val="184FB3"/>
          <w:spacing w:val="0"/>
          <w:w w:val="100"/>
          <w:position w:val="-2"/>
        </w:rPr>
      </w:r>
      <w:r>
        <w:rPr>
          <w:rFonts w:ascii="Arial" w:hAnsi="Arial" w:cs="Arial" w:eastAsia="Arial"/>
          <w:sz w:val="13"/>
          <w:szCs w:val="13"/>
          <w:color w:val="2F2F2F"/>
          <w:spacing w:val="-8"/>
          <w:w w:val="220"/>
          <w:i/>
          <w:position w:val="4"/>
        </w:rPr>
        <w:t>t</w:t>
      </w:r>
      <w:r>
        <w:rPr>
          <w:rFonts w:ascii="Arial" w:hAnsi="Arial" w:cs="Arial" w:eastAsia="Arial"/>
          <w:sz w:val="13"/>
          <w:szCs w:val="13"/>
          <w:color w:val="49494B"/>
          <w:spacing w:val="0"/>
          <w:w w:val="59"/>
          <w:i/>
          <w:position w:val="4"/>
        </w:rPr>
        <w:t>•</w:t>
      </w:r>
      <w:r>
        <w:rPr>
          <w:rFonts w:ascii="Arial" w:hAnsi="Arial" w:cs="Arial" w:eastAsia="Arial"/>
          <w:sz w:val="13"/>
          <w:szCs w:val="13"/>
          <w:color w:val="49494B"/>
          <w:spacing w:val="0"/>
          <w:w w:val="100"/>
          <w:i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49494B"/>
          <w:spacing w:val="-10"/>
          <w:w w:val="100"/>
          <w:i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858585"/>
          <w:spacing w:val="0"/>
          <w:w w:val="163"/>
          <w:i/>
          <w:position w:val="4"/>
        </w:rPr>
        <w:t>ıt1.</w:t>
      </w:r>
      <w:r>
        <w:rPr>
          <w:rFonts w:ascii="Arial" w:hAnsi="Arial" w:cs="Arial" w:eastAsia="Arial"/>
          <w:sz w:val="13"/>
          <w:szCs w:val="13"/>
          <w:color w:val="858585"/>
          <w:spacing w:val="-20"/>
          <w:w w:val="163"/>
          <w:i/>
          <w:position w:val="4"/>
        </w:rPr>
        <w:t>\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63"/>
          <w:i/>
          <w:position w:val="4"/>
        </w:rPr>
        <w:t>'.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63"/>
          <w:i/>
          <w:position w:val="4"/>
        </w:rPr>
        <w:t> </w:t>
      </w:r>
      <w:r>
        <w:rPr>
          <w:rFonts w:ascii="Arial" w:hAnsi="Arial" w:cs="Arial" w:eastAsia="Arial"/>
          <w:sz w:val="13"/>
          <w:szCs w:val="13"/>
          <w:color w:val="AFAFAF"/>
          <w:spacing w:val="32"/>
          <w:w w:val="163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09"/>
          <w:i/>
          <w:position w:val="4"/>
        </w:rPr>
        <w:t>,r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" w:lineRule="exact"/>
        <w:ind w:right="1794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v:group style="position:absolute;margin-left:150.698563pt;margin-top:.981454pt;width:84.486126pt;height:.1pt;mso-position-horizontal-relative:page;mso-position-vertical-relative:paragraph;z-index:-15239" coordorigin="3014,20" coordsize="1690,2">
            <v:shape style="position:absolute;left:3014;top:20;width:1690;height:2" coordorigin="3014,20" coordsize="1690,0" path="m3014,20l4704,20e" filled="f" stroked="t" strokeweight="1.423923pt" strokecolor="#3B74B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979797"/>
          <w:spacing w:val="3"/>
          <w:w w:val="78"/>
          <w:b/>
          <w:bCs/>
          <w:i/>
          <w:position w:val="-7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5D5E5E"/>
          <w:spacing w:val="0"/>
          <w:w w:val="78"/>
          <w:b/>
          <w:bCs/>
          <w:i/>
          <w:position w:val="-7"/>
        </w:rPr>
        <w:t>....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80" w:right="140"/>
        </w:sectPr>
      </w:pPr>
      <w:rPr/>
    </w:p>
    <w:p>
      <w:pPr>
        <w:spacing w:before="0" w:after="0" w:line="460" w:lineRule="exact"/>
        <w:ind w:left="202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v:group style="position:absolute;margin-left:18.392345pt;margin-top:21.127594pt;width:564.822978pt;height:808.49575pt;mso-position-horizontal-relative:page;mso-position-vertical-relative:page;z-index:-15243" coordorigin="368,423" coordsize="11296,16170">
            <v:group style="position:absolute;left:375;top:444;width:2074;height:2" coordorigin="375,444" coordsize="2074,2">
              <v:shape style="position:absolute;left:375;top:444;width:2074;height:2" coordorigin="375,444" coordsize="2074,0" path="m375,444l2449,444e" filled="f" stroked="t" strokeweight=".711962pt" strokecolor="#545454">
                <v:path arrowok="t"/>
              </v:shape>
            </v:group>
            <v:group style="position:absolute;left:2378;top:444;width:432;height:2" coordorigin="2378,444" coordsize="432,2">
              <v:shape style="position:absolute;left:2378;top:444;width:432;height:2" coordorigin="2378,444" coordsize="432,0" path="m2378,444l2810,444e" filled="f" stroked="t" strokeweight=".474641pt" strokecolor="#3F3F3F">
                <v:path arrowok="t"/>
              </v:shape>
            </v:group>
            <v:group style="position:absolute;left:2753;top:444;width:5544;height:2" coordorigin="2753,444" coordsize="5544,2">
              <v:shape style="position:absolute;left:2753;top:444;width:5544;height:2" coordorigin="2753,444" coordsize="5544,0" path="m2753,444l8297,444e" filled="f" stroked="t" strokeweight=".711962pt" strokecolor="#5B5B5B">
                <v:path arrowok="t"/>
              </v:shape>
            </v:group>
            <v:group style="position:absolute;left:8240;top:444;width:370;height:2" coordorigin="8240,444" coordsize="370,2">
              <v:shape style="position:absolute;left:8240;top:444;width:370;height:2" coordorigin="8240,444" coordsize="370,0" path="m8240,444l8610,444e" filled="f" stroked="t" strokeweight=".474641pt" strokecolor="#383838">
                <v:path arrowok="t"/>
              </v:shape>
            </v:group>
            <v:group style="position:absolute;left:8553;top:444;width:888;height:2" coordorigin="8553,444" coordsize="888,2">
              <v:shape style="position:absolute;left:8553;top:444;width:888;height:2" coordorigin="8553,444" coordsize="888,0" path="m8553,444l9441,444e" filled="f" stroked="t" strokeweight=".711962pt" strokecolor="#5B5B5B">
                <v:path arrowok="t"/>
              </v:shape>
            </v:group>
            <v:group style="position:absolute;left:9158;top:434;width:2;height:1509" coordorigin="9158,434" coordsize="2,1509">
              <v:shape style="position:absolute;left:9158;top:434;width:2;height:1509" coordorigin="9158,434" coordsize="0,1509" path="m9158,1943l9158,434e" filled="f" stroked="t" strokeweight=".711962pt" strokecolor="#606060">
                <v:path arrowok="t"/>
              </v:shape>
            </v:group>
            <v:group style="position:absolute;left:9384;top:444;width:470;height:2" coordorigin="9384,444" coordsize="470,2">
              <v:shape style="position:absolute;left:9384;top:444;width:470;height:2" coordorigin="9384,444" coordsize="470,0" path="m9384,444l9854,444e" filled="f" stroked="t" strokeweight=".474641pt" strokecolor="#3B3B3B">
                <v:path arrowok="t"/>
              </v:shape>
            </v:group>
            <v:group style="position:absolute;left:9797;top:444;width:1832;height:2" coordorigin="9797,444" coordsize="1832,2">
              <v:shape style="position:absolute;left:9797;top:444;width:1832;height:2" coordorigin="9797,444" coordsize="1832,0" path="m9797,444l11629,444e" filled="f" stroked="t" strokeweight=".711962pt" strokecolor="#5B5B5B">
                <v:path arrowok="t"/>
              </v:shape>
            </v:group>
            <v:group style="position:absolute;left:2423;top:439;width:2;height:1499" coordorigin="2423,439" coordsize="2,1499">
              <v:shape style="position:absolute;left:2423;top:439;width:2;height:1499" coordorigin="2423,439" coordsize="0,1499" path="m2423,1938l2423,439e" filled="f" stroked="t" strokeweight=".711962pt" strokecolor="#545454">
                <v:path arrowok="t"/>
              </v:shape>
            </v:group>
            <v:group style="position:absolute;left:11629;top:434;width:2;height:6120" coordorigin="11629,434" coordsize="2,6120">
              <v:shape style="position:absolute;left:11629;top:434;width:2;height:6120" coordorigin="11629,434" coordsize="0,6120" path="m11629,6555l11629,434e" filled="f" stroked="t" strokeweight=".711962pt" strokecolor="#646464">
                <v:path arrowok="t"/>
              </v:shape>
            </v:group>
            <v:group style="position:absolute;left:384;top:1934;width:2065;height:2" coordorigin="384,1934" coordsize="2065,2">
              <v:shape style="position:absolute;left:384;top:1934;width:2065;height:2" coordorigin="384,1934" coordsize="2065,0" path="m384,1934l2449,1934e" filled="f" stroked="t" strokeweight=".711962pt" strokecolor="#606060">
                <v:path arrowok="t"/>
              </v:shape>
            </v:group>
            <v:group style="position:absolute;left:384;top:1236;width:2;height:234" coordorigin="384,1236" coordsize="2,234">
              <v:shape style="position:absolute;left:384;top:1236;width:2;height:234" coordorigin="384,1236" coordsize="0,234" path="m384,1470l384,1236e" filled="f" stroked="t" strokeweight=".474641pt" strokecolor="#343434">
                <v:path arrowok="t"/>
              </v:shape>
            </v:group>
            <v:group style="position:absolute;left:389;top:430;width:2;height:16108" coordorigin="389,430" coordsize="2,16108">
              <v:shape style="position:absolute;left:389;top:430;width:2;height:16108" coordorigin="389,430" coordsize="0,16108" path="m389,16538l389,430e" filled="f" stroked="t" strokeweight=".711962pt" strokecolor="#5B5B5B">
                <v:path arrowok="t"/>
              </v:shape>
            </v:group>
            <v:group style="position:absolute;left:2378;top:1934;width:432;height:2" coordorigin="2378,1934" coordsize="432,2">
              <v:shape style="position:absolute;left:2378;top:1934;width:432;height:2" coordorigin="2378,1934" coordsize="432,0" path="m2378,1934l2810,1934e" filled="f" stroked="t" strokeweight=".474641pt" strokecolor="#484848">
                <v:path arrowok="t"/>
              </v:shape>
            </v:group>
            <v:group style="position:absolute;left:2753;top:1934;width:4490;height:2" coordorigin="2753,1934" coordsize="4490,2">
              <v:shape style="position:absolute;left:2753;top:1934;width:4490;height:2" coordorigin="2753,1934" coordsize="4490,0" path="m2753,1934l7243,1934e" filled="f" stroked="t" strokeweight=".711962pt" strokecolor="#606060">
                <v:path arrowok="t"/>
              </v:shape>
            </v:group>
            <v:group style="position:absolute;left:7186;top:1934;width:190;height:2" coordorigin="7186,1934" coordsize="190,2">
              <v:shape style="position:absolute;left:7186;top:1934;width:190;height:2" coordorigin="7186,1934" coordsize="190,0" path="m7186,1934l7376,1934e" filled="f" stroked="t" strokeweight=".474641pt" strokecolor="#2B2B2B">
                <v:path arrowok="t"/>
              </v:shape>
            </v:group>
            <v:group style="position:absolute;left:7319;top:1936;width:479;height:2" coordorigin="7319,1936" coordsize="479,2">
              <v:shape style="position:absolute;left:7319;top:1936;width:479;height:2" coordorigin="7319,1936" coordsize="479,0" path="m7319,1936l7798,1936e" filled="f" stroked="t" strokeweight=".474641pt" strokecolor="#4B4B4B">
                <v:path arrowok="t"/>
              </v:shape>
            </v:group>
            <v:group style="position:absolute;left:7741;top:1934;width:555;height:2" coordorigin="7741,1934" coordsize="555,2">
              <v:shape style="position:absolute;left:7741;top:1934;width:555;height:2" coordorigin="7741,1934" coordsize="555,0" path="m7741,1934l8297,1934e" filled="f" stroked="t" strokeweight=".949282pt" strokecolor="#646464">
                <v:path arrowok="t"/>
              </v:shape>
            </v:group>
            <v:group style="position:absolute;left:8240;top:1934;width:370;height:2" coordorigin="8240,1934" coordsize="370,2">
              <v:shape style="position:absolute;left:8240;top:1934;width:370;height:2" coordorigin="8240,1934" coordsize="370,0" path="m8240,1934l8610,1934e" filled="f" stroked="t" strokeweight=".474641pt" strokecolor="#343434">
                <v:path arrowok="t"/>
              </v:shape>
            </v:group>
            <v:group style="position:absolute;left:8553;top:1936;width:631;height:2" coordorigin="8553,1936" coordsize="631,2">
              <v:shape style="position:absolute;left:8553;top:1936;width:631;height:2" coordorigin="8553,1936" coordsize="631,0" path="m8553,1936l9184,1936e" filled="f" stroked="t" strokeweight=".711962pt" strokecolor="#545454">
                <v:path arrowok="t"/>
              </v:shape>
            </v:group>
            <v:group style="position:absolute;left:8980;top:1934;width:555;height:2" coordorigin="8980,1934" coordsize="555,2">
              <v:shape style="position:absolute;left:8980;top:1934;width:555;height:2" coordorigin="8980,1934" coordsize="555,0" path="m8980,1934l9536,1934e" filled="f" stroked="t" strokeweight=".949282pt" strokecolor="#676767">
                <v:path arrowok="t"/>
              </v:shape>
            </v:group>
            <v:group style="position:absolute;left:9384;top:1934;width:470;height:2" coordorigin="9384,1934" coordsize="470,2">
              <v:shape style="position:absolute;left:9384;top:1934;width:470;height:2" coordorigin="9384,1934" coordsize="470,0" path="m9384,1934l9854,1934e" filled="f" stroked="t" strokeweight=".474641pt" strokecolor="#4B4B4B">
                <v:path arrowok="t"/>
              </v:shape>
            </v:group>
            <v:group style="position:absolute;left:9797;top:1934;width:1837;height:2" coordorigin="9797,1934" coordsize="1837,2">
              <v:shape style="position:absolute;left:9797;top:1934;width:1837;height:2" coordorigin="9797,1934" coordsize="1837,0" path="m9797,1934l11633,1934e" filled="f" stroked="t" strokeweight=".711962pt" strokecolor="#606060">
                <v:path arrowok="t"/>
              </v:shape>
            </v:group>
            <v:group style="position:absolute;left:380;top:2172;width:11254;height:2" coordorigin="380,2172" coordsize="11254,2">
              <v:shape style="position:absolute;left:380;top:2172;width:11254;height:2" coordorigin="380,2172" coordsize="11254,0" path="m380,2172l11633,2172e" filled="f" stroked="t" strokeweight=".711962pt" strokecolor="#5B5B5B">
                <v:path arrowok="t"/>
              </v:shape>
            </v:group>
            <v:group style="position:absolute;left:380;top:2411;width:9061;height:2" coordorigin="380,2411" coordsize="9061,2">
              <v:shape style="position:absolute;left:380;top:2411;width:9061;height:2" coordorigin="380,2411" coordsize="9061,0" path="m380,2411l9441,2411e" filled="f" stroked="t" strokeweight=".711962pt" strokecolor="#575757">
                <v:path arrowok="t"/>
              </v:shape>
            </v:group>
            <v:group style="position:absolute;left:384;top:2129;width:2;height:325" coordorigin="384,2129" coordsize="2,325">
              <v:shape style="position:absolute;left:384;top:2129;width:2;height:325" coordorigin="384,2129" coordsize="0,325" path="m384,2454l384,2129e" filled="f" stroked="t" strokeweight=".474641pt" strokecolor="#3F3F3F">
                <v:path arrowok="t"/>
              </v:shape>
            </v:group>
            <v:group style="position:absolute;left:9384;top:2411;width:470;height:2" coordorigin="9384,2411" coordsize="470,2">
              <v:shape style="position:absolute;left:9384;top:2411;width:470;height:2" coordorigin="9384,2411" coordsize="470,0" path="m9384,2411l9854,2411e" filled="f" stroked="t" strokeweight=".474641pt" strokecolor="#3B3B3B">
                <v:path arrowok="t"/>
              </v:shape>
            </v:group>
            <v:group style="position:absolute;left:9797;top:2409;width:1837;height:2" coordorigin="9797,2409" coordsize="1837,2">
              <v:shape style="position:absolute;left:9797;top:2409;width:1837;height:2" coordorigin="9797,2409" coordsize="1837,0" path="m9797,2409l11633,2409e" filled="f" stroked="t" strokeweight=".711962pt" strokecolor="#5B5B5B">
                <v:path arrowok="t"/>
              </v:shape>
            </v:group>
            <v:group style="position:absolute;left:11626;top:2129;width:2;height:325" coordorigin="11626,2129" coordsize="2,325">
              <v:shape style="position:absolute;left:11626;top:2129;width:2;height:325" coordorigin="11626,2129" coordsize="0,325" path="m11626,2454l11626,2129e" filled="f" stroked="t" strokeweight=".711962pt" strokecolor="#5B5B5B">
                <v:path arrowok="t"/>
              </v:shape>
            </v:group>
            <v:group style="position:absolute;left:380;top:2650;width:6863;height:2" coordorigin="380,2650" coordsize="6863,2">
              <v:shape style="position:absolute;left:380;top:2650;width:6863;height:2" coordorigin="380,2650" coordsize="6863,0" path="m380,2650l7243,2650e" filled="f" stroked="t" strokeweight=".711962pt" strokecolor="#575757">
                <v:path arrowok="t"/>
              </v:shape>
            </v:group>
            <v:group style="position:absolute;left:7186;top:2650;width:190;height:2" coordorigin="7186,2650" coordsize="190,2">
              <v:shape style="position:absolute;left:7186;top:2650;width:190;height:2" coordorigin="7186,2650" coordsize="190,0" path="m7186,2650l7376,2650e" filled="f" stroked="t" strokeweight=".474641pt" strokecolor="#2B2B2B">
                <v:path arrowok="t"/>
              </v:shape>
            </v:group>
            <v:group style="position:absolute;left:7319;top:2650;width:978;height:2" coordorigin="7319,2650" coordsize="978,2">
              <v:shape style="position:absolute;left:7319;top:2650;width:978;height:2" coordorigin="7319,2650" coordsize="978,0" path="m7319,2650l8297,2650e" filled="f" stroked="t" strokeweight=".711962pt" strokecolor="#5B5B5B">
                <v:path arrowok="t"/>
              </v:shape>
            </v:group>
            <v:group style="position:absolute;left:8240;top:2650;width:370;height:2" coordorigin="8240,2650" coordsize="370,2">
              <v:shape style="position:absolute;left:8240;top:2650;width:370;height:2" coordorigin="8240,2650" coordsize="370,0" path="m8240,2650l8610,2650e" filled="f" stroked="t" strokeweight=".474641pt" strokecolor="#383838">
                <v:path arrowok="t"/>
              </v:shape>
            </v:group>
            <v:group style="position:absolute;left:8553;top:2650;width:888;height:2" coordorigin="8553,2650" coordsize="888,2">
              <v:shape style="position:absolute;left:8553;top:2650;width:888;height:2" coordorigin="8553,2650" coordsize="888,0" path="m8553,2650l9441,2650e" filled="f" stroked="t" strokeweight=".711962pt" strokecolor="#646464">
                <v:path arrowok="t"/>
              </v:shape>
            </v:group>
            <v:group style="position:absolute;left:9384;top:2650;width:470;height:2" coordorigin="9384,2650" coordsize="470,2">
              <v:shape style="position:absolute;left:9384;top:2650;width:470;height:2" coordorigin="9384,2650" coordsize="470,0" path="m9384,2650l9854,2650e" filled="f" stroked="t" strokeweight=".474641pt" strokecolor="#3F3F3F">
                <v:path arrowok="t"/>
              </v:shape>
            </v:group>
            <v:group style="position:absolute;left:9759;top:2645;width:1880;height:2" coordorigin="9759,2645" coordsize="1880,2">
              <v:shape style="position:absolute;left:9759;top:2645;width:1880;height:2" coordorigin="9759,2645" coordsize="1880,0" path="m9759,2645l11638,2645e" filled="f" stroked="t" strokeweight=".711962pt" strokecolor="#575757">
                <v:path arrowok="t"/>
              </v:shape>
            </v:group>
            <v:group style="position:absolute;left:8240;top:2888;width:370;height:2" coordorigin="8240,2888" coordsize="370,2">
              <v:shape style="position:absolute;left:8240;top:2888;width:370;height:2" coordorigin="8240,2888" coordsize="370,0" path="m8240,2888l8610,2888e" filled="f" stroked="t" strokeweight=".474641pt" strokecolor="#383838">
                <v:path arrowok="t"/>
              </v:shape>
            </v:group>
            <v:group style="position:absolute;left:375;top:2886;width:11263;height:2" coordorigin="375,2886" coordsize="11263,2">
              <v:shape style="position:absolute;left:375;top:2886;width:11263;height:2" coordorigin="375,2886" coordsize="11263,0" path="m375,2886l11638,2886e" filled="f" stroked="t" strokeweight=".711962pt" strokecolor="#575757">
                <v:path arrowok="t"/>
              </v:shape>
            </v:group>
            <v:group style="position:absolute;left:375;top:3127;width:6868;height:2" coordorigin="375,3127" coordsize="6868,2">
              <v:shape style="position:absolute;left:375;top:3127;width:6868;height:2" coordorigin="375,3127" coordsize="6868,0" path="m375,3127l7243,3127e" filled="f" stroked="t" strokeweight=".711962pt" strokecolor="#575757">
                <v:path arrowok="t"/>
              </v:shape>
            </v:group>
            <v:group style="position:absolute;left:7186;top:3127;width:190;height:2" coordorigin="7186,3127" coordsize="190,2">
              <v:shape style="position:absolute;left:7186;top:3127;width:190;height:2" coordorigin="7186,3127" coordsize="190,0" path="m7186,3127l7376,3127e" filled="f" stroked="t" strokeweight=".474641pt" strokecolor="#343434">
                <v:path arrowok="t"/>
              </v:shape>
            </v:group>
            <v:group style="position:absolute;left:7319;top:3125;width:4314;height:2" coordorigin="7319,3125" coordsize="4314,2">
              <v:shape style="position:absolute;left:7319;top:3125;width:4314;height:2" coordorigin="7319,3125" coordsize="4314,0" path="m7319,3125l11633,3125e" filled="f" stroked="t" strokeweight=".711962pt" strokecolor="#5B5B5B">
                <v:path arrowok="t"/>
              </v:shape>
            </v:group>
            <v:group style="position:absolute;left:3906;top:3113;width:2;height:267" coordorigin="3906,3113" coordsize="2,267">
              <v:shape style="position:absolute;left:3906;top:3113;width:2;height:267" coordorigin="3906,3113" coordsize="0,267" path="m3906,3380l3906,3113e" filled="f" stroked="t" strokeweight=".711962pt" strokecolor="#5B5B5B">
                <v:path arrowok="t"/>
              </v:shape>
            </v:group>
            <v:group style="position:absolute;left:7224;top:3113;width:2;height:325" coordorigin="7224,3113" coordsize="2,325">
              <v:shape style="position:absolute;left:7224;top:3113;width:2;height:325" coordorigin="7224,3113" coordsize="0,325" path="m7224,3437l7224,3113e" filled="f" stroked="t" strokeweight=".711962pt" strokecolor="#444444">
                <v:path arrowok="t"/>
              </v:shape>
            </v:group>
            <v:group style="position:absolute;left:7215;top:3330;width:1305;height:2" coordorigin="7215,3330" coordsize="1305,2">
              <v:shape style="position:absolute;left:7215;top:3330;width:1305;height:2" coordorigin="7215,3330" coordsize="1305,0" path="m7215,3330l8520,3330e" filled="f" stroked="t" strokeweight=".711962pt" strokecolor="#4B4B4B">
                <v:path arrowok="t"/>
              </v:shape>
            </v:group>
            <v:group style="position:absolute;left:9146;top:3351;width:679;height:2" coordorigin="9146,3351" coordsize="679,2">
              <v:shape style="position:absolute;left:9146;top:3351;width:679;height:2" coordorigin="9146,3351" coordsize="679,0" path="m9146,3351l9825,3351e" filled="f" stroked="t" strokeweight=".237321pt" strokecolor="#000000">
                <v:path arrowok="t"/>
              </v:shape>
            </v:group>
            <v:group style="position:absolute;left:9825;top:3351;width:1808;height:2" coordorigin="9825,3351" coordsize="1808,2">
              <v:shape style="position:absolute;left:9825;top:3351;width:1808;height:2" coordorigin="9825,3351" coordsize="1808,0" path="m9825,3351l11633,3351e" filled="f" stroked="t" strokeweight=".237321pt" strokecolor="#4B4B4B">
                <v:path arrowok="t"/>
              </v:shape>
            </v:group>
            <v:group style="position:absolute;left:11629;top:3079;width:2;height:306" coordorigin="11629,3079" coordsize="2,306">
              <v:shape style="position:absolute;left:11629;top:3079;width:2;height:306" coordorigin="11629,3079" coordsize="0,306" path="m11629,3385l11629,3079e" filled="f" stroked="t" strokeweight=".474641pt" strokecolor="#444444">
                <v:path arrowok="t"/>
              </v:shape>
            </v:group>
            <v:group style="position:absolute;left:384;top:3323;width:2;height:248" coordorigin="384,3323" coordsize="2,248">
              <v:shape style="position:absolute;left:384;top:3323;width:2;height:248" coordorigin="384,3323" coordsize="0,248" path="m384,3571l384,3323e" filled="f" stroked="t" strokeweight=".474641pt" strokecolor="#3F3F3F">
                <v:path arrowok="t"/>
              </v:shape>
            </v:group>
            <v:group style="position:absolute;left:3906;top:3323;width:2;height:248" coordorigin="3906,3323" coordsize="2,248">
              <v:shape style="position:absolute;left:3906;top:3323;width:2;height:248" coordorigin="3906,3323" coordsize="0,248" path="m3906,3571l3906,3323e" filled="f" stroked="t" strokeweight=".474641pt" strokecolor="#4F4F4F">
                <v:path arrowok="t"/>
              </v:shape>
            </v:group>
            <v:group style="position:absolute;left:3902;top:3566;width:3247;height:2" coordorigin="3902,3566" coordsize="3247,2">
              <v:shape style="position:absolute;left:3902;top:3566;width:3247;height:2" coordorigin="3902,3566" coordsize="3247,0" path="m3902,3566l7148,3566e" filled="f" stroked="t" strokeweight=".474641pt" strokecolor="#707070">
                <v:path arrowok="t"/>
              </v:shape>
            </v:group>
            <v:group style="position:absolute;left:7224;top:3323;width:2;height:573" coordorigin="7224,3323" coordsize="2,573">
              <v:shape style="position:absolute;left:7224;top:3323;width:2;height:573" coordorigin="7224,3323" coordsize="0,573" path="m7224,3896l7224,3323e" filled="f" stroked="t" strokeweight=".711962pt" strokecolor="#575757">
                <v:path arrowok="t"/>
              </v:shape>
            </v:group>
            <v:group style="position:absolute;left:380;top:3889;width:1410;height:2" coordorigin="380,3889" coordsize="1410,2">
              <v:shape style="position:absolute;left:380;top:3889;width:1410;height:2" coordorigin="380,3889" coordsize="1410,0" path="m380,3889l1789,3889e" filled="f" stroked="t" strokeweight=".711962pt" strokecolor="#676767">
                <v:path arrowok="t"/>
              </v:shape>
            </v:group>
            <v:group style="position:absolute;left:1732;top:3889;width:707;height:2" coordorigin="1732,3889" coordsize="707,2">
              <v:shape style="position:absolute;left:1732;top:3889;width:707;height:2" coordorigin="1732,3889" coordsize="707,0" path="m1732,3889l2440,3889e" filled="f" stroked="t" strokeweight=".474641pt" strokecolor="#4F4F4F">
                <v:path arrowok="t"/>
              </v:shape>
            </v:group>
            <v:group style="position:absolute;left:2136;top:3886;width:731;height:2" coordorigin="2136,3886" coordsize="731,2">
              <v:shape style="position:absolute;left:2136;top:3886;width:731;height:2" coordorigin="2136,3886" coordsize="731,0" path="m2136,3886l2867,3886e" filled="f" stroked="t" strokeweight=".949282pt" strokecolor="#646464">
                <v:path arrowok="t"/>
              </v:shape>
            </v:group>
            <v:group style="position:absolute;left:3916;top:3514;width:2;height:382" coordorigin="3916,3514" coordsize="2,382">
              <v:shape style="position:absolute;left:3916;top:3514;width:2;height:382" coordorigin="3916,3514" coordsize="0,382" path="m3916,3896l3916,3514e" filled="f" stroked="t" strokeweight="1.186603pt" strokecolor="#3F3F3F">
                <v:path arrowok="t"/>
              </v:shape>
            </v:group>
            <v:group style="position:absolute;left:2753;top:3884;width:4803;height:2" coordorigin="2753,3884" coordsize="4803,2">
              <v:shape style="position:absolute;left:2753;top:3884;width:4803;height:2" coordorigin="2753,3884" coordsize="4803,0" path="m2753,3884l7556,3884e" filled="f" stroked="t" strokeweight=".949282pt" strokecolor="#484848">
                <v:path arrowok="t"/>
              </v:shape>
            </v:group>
            <v:group style="position:absolute;left:7181;top:3886;width:4457;height:2" coordorigin="7181,3886" coordsize="4457,2">
              <v:shape style="position:absolute;left:7181;top:3886;width:4457;height:2" coordorigin="7181,3886" coordsize="4457,0" path="m7181,3886l11638,3886e" filled="f" stroked="t" strokeweight=".711962pt" strokecolor="#5B5B5B">
                <v:path arrowok="t"/>
              </v:shape>
            </v:group>
            <v:group style="position:absolute;left:11629;top:3514;width:2;height:473" coordorigin="11629,3514" coordsize="2,473">
              <v:shape style="position:absolute;left:11629;top:3514;width:2;height:473" coordorigin="11629,3514" coordsize="0,473" path="m11629,3986l11629,3514e" filled="f" stroked="t" strokeweight=".949282pt" strokecolor="#6B6B6B">
                <v:path arrowok="t"/>
              </v:shape>
            </v:group>
            <v:group style="position:absolute;left:375;top:4125;width:9479;height:2" coordorigin="375,4125" coordsize="9479,2">
              <v:shape style="position:absolute;left:375;top:4125;width:9479;height:2" coordorigin="375,4125" coordsize="9479,0" path="m375,4125l9854,4125e" filled="f" stroked="t" strokeweight=".711962pt" strokecolor="#575757">
                <v:path arrowok="t"/>
              </v:shape>
            </v:group>
            <v:group style="position:absolute;left:9797;top:4120;width:1842;height:2" coordorigin="9797,4120" coordsize="1842,2">
              <v:shape style="position:absolute;left:9797;top:4120;width:1842;height:2" coordorigin="9797,4120" coordsize="1842,0" path="m9797,4120l11638,4120e" filled="f" stroked="t" strokeweight=".711962pt" strokecolor="#5B5B5B">
                <v:path arrowok="t"/>
              </v:shape>
            </v:group>
            <v:group style="position:absolute;left:11631;top:3857;width:2;height:291" coordorigin="11631,3857" coordsize="2,291">
              <v:shape style="position:absolute;left:11631;top:3857;width:2;height:291" coordorigin="11631,3857" coordsize="0,291" path="m11631,4149l11631,3857e" filled="f" stroked="t" strokeweight=".711962pt" strokecolor="#575757">
                <v:path arrowok="t"/>
              </v:shape>
            </v:group>
            <v:group style="position:absolute;left:2425;top:3877;width:2;height:520" coordorigin="2425,3877" coordsize="2,520">
              <v:shape style="position:absolute;left:2425;top:3877;width:2;height:520" coordorigin="2425,3877" coordsize="0,520" path="m2425,4397l2425,3877e" filled="f" stroked="t" strokeweight=".711962pt" strokecolor="#5B5B5B">
                <v:path arrowok="t"/>
              </v:shape>
            </v:group>
            <v:group style="position:absolute;left:2425;top:4361;width:9218;height:2" coordorigin="2425,4361" coordsize="9218,2">
              <v:shape style="position:absolute;left:2425;top:4361;width:9218;height:2" coordorigin="2425,4361" coordsize="9218,0" path="m2425,4361l11643,4361e" filled="f" stroked="t" strokeweight=".711962pt" strokecolor="#575757">
                <v:path arrowok="t"/>
              </v:shape>
            </v:group>
            <v:group style="position:absolute;left:4955;top:4600;width:6688;height:2" coordorigin="4955,4600" coordsize="6688,2">
              <v:shape style="position:absolute;left:4955;top:4600;width:6688;height:2" coordorigin="4955,4600" coordsize="6688,0" path="m4955,4600l11643,4600e" filled="f" stroked="t" strokeweight=".711962pt" strokecolor="#5B5B5B">
                <v:path arrowok="t"/>
              </v:shape>
            </v:group>
            <v:group style="position:absolute;left:2428;top:4340;width:2;height:530" coordorigin="2428,4340" coordsize="2,530">
              <v:shape style="position:absolute;left:2428;top:4340;width:2;height:530" coordorigin="2428,4340" coordsize="0,530" path="m2428,4870l2428,4340e" filled="f" stroked="t" strokeweight=".474641pt" strokecolor="#383838">
                <v:path arrowok="t"/>
              </v:shape>
            </v:group>
            <v:group style="position:absolute;left:4962;top:4354;width:2;height:516" coordorigin="4962,4354" coordsize="2,516">
              <v:shape style="position:absolute;left:4962;top:4354;width:2;height:516" coordorigin="4962,4354" coordsize="0,516" path="m4962,4870l4962,4354e" filled="f" stroked="t" strokeweight=".474641pt" strokecolor="#444444">
                <v:path arrowok="t"/>
              </v:shape>
            </v:group>
            <v:group style="position:absolute;left:4955;top:4855;width:2288;height:2" coordorigin="4955,4855" coordsize="2288,2">
              <v:shape style="position:absolute;left:4955;top:4855;width:2288;height:2" coordorigin="4955,4855" coordsize="2288,0" path="m4955,4855l7243,4855e" filled="f" stroked="t" strokeweight=".711962pt" strokecolor="#575757">
                <v:path arrowok="t"/>
              </v:shape>
            </v:group>
            <v:group style="position:absolute;left:7186;top:4855;width:190;height:2" coordorigin="7186,4855" coordsize="190,2">
              <v:shape style="position:absolute;left:7186;top:4855;width:190;height:2" coordorigin="7186,4855" coordsize="190,0" path="m7186,4855l7376,4855e" filled="f" stroked="t" strokeweight=".474641pt" strokecolor="#343434">
                <v:path arrowok="t"/>
              </v:shape>
            </v:group>
            <v:group style="position:absolute;left:7319;top:4851;width:4319;height:2" coordorigin="7319,4851" coordsize="4319,2">
              <v:shape style="position:absolute;left:7319;top:4851;width:4319;height:2" coordorigin="7319,4851" coordsize="4319,0" path="m7319,4851l11638,4851e" filled="f" stroked="t" strokeweight=".711962pt" strokecolor="#575757">
                <v:path arrowok="t"/>
              </v:shape>
            </v:group>
            <v:group style="position:absolute;left:384;top:4812;width:2;height:306" coordorigin="384,4812" coordsize="2,306">
              <v:shape style="position:absolute;left:384;top:4812;width:2;height:306" coordorigin="384,4812" coordsize="0,306" path="m384,5118l384,4812e" filled="f" stroked="t" strokeweight=".474641pt" strokecolor="#282828">
                <v:path arrowok="t"/>
              </v:shape>
            </v:group>
            <v:group style="position:absolute;left:4965;top:4621;width:2;height:750" coordorigin="4965,4621" coordsize="2,750">
              <v:shape style="position:absolute;left:4965;top:4621;width:2;height:750" coordorigin="4965,4621" coordsize="0,750" path="m4965,5371l4965,4621e" filled="f" stroked="t" strokeweight=".949282pt" strokecolor="#575757">
                <v:path arrowok="t"/>
              </v:shape>
            </v:group>
            <v:group style="position:absolute;left:4955;top:5104;width:2288;height:2" coordorigin="4955,5104" coordsize="2288,2">
              <v:shape style="position:absolute;left:4955;top:5104;width:2288;height:2" coordorigin="4955,5104" coordsize="2288,0" path="m4955,5104l7243,5104e" filled="f" stroked="t" strokeweight=".711962pt" strokecolor="#646464">
                <v:path arrowok="t"/>
              </v:shape>
            </v:group>
            <v:group style="position:absolute;left:7186;top:5104;width:190;height:2" coordorigin="7186,5104" coordsize="190,2">
              <v:shape style="position:absolute;left:7186;top:5104;width:190;height:2" coordorigin="7186,5104" coordsize="190,0" path="m7186,5104l7376,5104e" filled="f" stroked="t" strokeweight=".474641pt" strokecolor="#3B3B3B">
                <v:path arrowok="t"/>
              </v:shape>
            </v:group>
            <v:group style="position:absolute;left:7319;top:5101;width:978;height:2" coordorigin="7319,5101" coordsize="978,2">
              <v:shape style="position:absolute;left:7319;top:5101;width:978;height:2" coordorigin="7319,5101" coordsize="978,0" path="m7319,5101l8297,5101e" filled="f" stroked="t" strokeweight=".711962pt" strokecolor="#676767">
                <v:path arrowok="t"/>
              </v:shape>
            </v:group>
            <v:group style="position:absolute;left:8240;top:5104;width:370;height:2" coordorigin="8240,5104" coordsize="370,2">
              <v:shape style="position:absolute;left:8240;top:5104;width:370;height:2" coordorigin="8240,5104" coordsize="370,0" path="m8240,5104l8610,5104e" filled="f" stroked="t" strokeweight=".474641pt" strokecolor="#484848">
                <v:path arrowok="t"/>
              </v:shape>
            </v:group>
            <v:group style="position:absolute;left:8553;top:5101;width:622;height:2" coordorigin="8553,5101" coordsize="622,2">
              <v:shape style="position:absolute;left:8553;top:5101;width:622;height:2" coordorigin="8553,5101" coordsize="622,0" path="m8553,5101l9175,5101e" filled="f" stroked="t" strokeweight=".949282pt" strokecolor="#6B6B6B">
                <v:path arrowok="t"/>
              </v:shape>
            </v:group>
            <v:group style="position:absolute;left:9118;top:5099;width:323;height:2" coordorigin="9118,5099" coordsize="323,2">
              <v:shape style="position:absolute;left:9118;top:5099;width:323;height:2" coordorigin="9118,5099" coordsize="323,0" path="m9118,5099l9441,5099e" filled="f" stroked="t" strokeweight=".474641pt" strokecolor="#545454">
                <v:path arrowok="t"/>
              </v:shape>
            </v:group>
            <v:group style="position:absolute;left:9384;top:5099;width:2255;height:2" coordorigin="9384,5099" coordsize="2255,2">
              <v:shape style="position:absolute;left:9384;top:5099;width:2255;height:2" coordorigin="9384,5099" coordsize="2255,0" path="m9384,5099l11638,5099e" filled="f" stroked="t" strokeweight=".711962pt" strokecolor="#6B6B6B">
                <v:path arrowok="t"/>
              </v:shape>
            </v:group>
            <v:group style="position:absolute;left:11633;top:4808;width:2;height:320" coordorigin="11633,4808" coordsize="2,320">
              <v:shape style="position:absolute;left:11633;top:4808;width:2;height:320" coordorigin="11633,4808" coordsize="0,320" path="m11633,5127l11633,4808e" filled="f" stroked="t" strokeweight=".474641pt" strokecolor="#484848">
                <v:path arrowok="t"/>
              </v:shape>
            </v:group>
            <v:group style="position:absolute;left:2428;top:4812;width:2;height:816" coordorigin="2428,4812" coordsize="2,816">
              <v:shape style="position:absolute;left:2428;top:4812;width:2;height:816" coordorigin="2428,4812" coordsize="0,816" path="m2428,5629l2428,4812e" filled="f" stroked="t" strokeweight=".949282pt" strokecolor="#606060">
                <v:path arrowok="t"/>
              </v:shape>
            </v:group>
            <v:group style="position:absolute;left:2416;top:5342;width:2307;height:2" coordorigin="2416,5342" coordsize="2307,2">
              <v:shape style="position:absolute;left:2416;top:5342;width:2307;height:2" coordorigin="2416,5342" coordsize="2307,0" path="m2416,5342l4723,5342e" filled="f" stroked="t" strokeweight=".711962pt" strokecolor="#575757">
                <v:path arrowok="t"/>
              </v:shape>
            </v:group>
            <v:group style="position:absolute;left:4666;top:5342;width:332;height:2" coordorigin="4666,5342" coordsize="332,2">
              <v:shape style="position:absolute;left:4666;top:5342;width:332;height:2" coordorigin="4666,5342" coordsize="332,0" path="m4666,5342l4998,5342e" filled="f" stroked="t" strokeweight=".474641pt" strokecolor="#383838">
                <v:path arrowok="t"/>
              </v:shape>
            </v:group>
            <v:group style="position:absolute;left:4927;top:5342;width:6721;height:2" coordorigin="4927,5342" coordsize="6721,2">
              <v:shape style="position:absolute;left:4927;top:5342;width:6721;height:2" coordorigin="4927,5342" coordsize="6721,0" path="m4927,5342l11648,5342e" filled="f" stroked="t" strokeweight=".711962pt" strokecolor="#575757">
                <v:path arrowok="t"/>
              </v:shape>
            </v:group>
            <v:group style="position:absolute;left:375;top:5581;width:987;height:2" coordorigin="375,5581" coordsize="987,2">
              <v:shape style="position:absolute;left:375;top:5581;width:987;height:2" coordorigin="375,5581" coordsize="987,0" path="m375,5581l1362,5581e" filled="f" stroked="t" strokeweight=".711962pt" strokecolor="#676767">
                <v:path arrowok="t"/>
              </v:shape>
            </v:group>
            <v:group style="position:absolute;left:1305;top:5583;width:484;height:2" coordorigin="1305,5583" coordsize="484,2">
              <v:shape style="position:absolute;left:1305;top:5583;width:484;height:2" coordorigin="1305,5583" coordsize="484,0" path="m1305,5583l1789,5583e" filled="f" stroked="t" strokeweight=".474641pt" strokecolor="#4B4B4B">
                <v:path arrowok="t"/>
              </v:shape>
            </v:group>
            <v:group style="position:absolute;left:1732;top:5583;width:3014;height:2" coordorigin="1732,5583" coordsize="3014,2">
              <v:shape style="position:absolute;left:1732;top:5583;width:3014;height:2" coordorigin="1732,5583" coordsize="3014,0" path="m1732,5583l4746,5583e" filled="f" stroked="t" strokeweight=".711962pt" strokecolor="#606060">
                <v:path arrowok="t"/>
              </v:shape>
            </v:group>
            <v:group style="position:absolute;left:4666;top:5581;width:332;height:2" coordorigin="4666,5581" coordsize="332,2">
              <v:shape style="position:absolute;left:4666;top:5581;width:332;height:2" coordorigin="4666,5581" coordsize="332,0" path="m4666,5581l4998,5581e" filled="f" stroked="t" strokeweight=".474641pt" strokecolor="#3B3B3B">
                <v:path arrowok="t"/>
              </v:shape>
            </v:group>
            <v:group style="position:absolute;left:4965;top:5299;width:2;height:329" coordorigin="4965,5299" coordsize="2,329">
              <v:shape style="position:absolute;left:4965;top:5299;width:2;height:329" coordorigin="4965,5299" coordsize="0,329" path="m4965,5629l4965,5299e" filled="f" stroked="t" strokeweight=".474641pt" strokecolor="#3F3F3F">
                <v:path arrowok="t"/>
              </v:shape>
            </v:group>
            <v:group style="position:absolute;left:4927;top:5581;width:2316;height:2" coordorigin="4927,5581" coordsize="2316,2">
              <v:shape style="position:absolute;left:4927;top:5581;width:2316;height:2" coordorigin="4927,5581" coordsize="2316,0" path="m4927,5581l7243,5581e" filled="f" stroked="t" strokeweight=".711962pt" strokecolor="#545454">
                <v:path arrowok="t"/>
              </v:shape>
            </v:group>
            <v:group style="position:absolute;left:7186;top:5581;width:190;height:2" coordorigin="7186,5581" coordsize="190,2">
              <v:shape style="position:absolute;left:7186;top:5581;width:190;height:2" coordorigin="7186,5581" coordsize="190,0" path="m7186,5581l7376,5581e" filled="f" stroked="t" strokeweight=".474641pt" strokecolor="#282828">
                <v:path arrowok="t"/>
              </v:shape>
            </v:group>
            <v:group style="position:absolute;left:7319;top:5581;width:978;height:2" coordorigin="7319,5581" coordsize="978,2">
              <v:shape style="position:absolute;left:7319;top:5581;width:978;height:2" coordorigin="7319,5581" coordsize="978,0" path="m7319,5581l8297,5581e" filled="f" stroked="t" strokeweight=".711962pt" strokecolor="#5B5B5B">
                <v:path arrowok="t"/>
              </v:shape>
            </v:group>
            <v:group style="position:absolute;left:8240;top:5581;width:370;height:2" coordorigin="8240,5581" coordsize="370,2">
              <v:shape style="position:absolute;left:8240;top:5581;width:370;height:2" coordorigin="8240,5581" coordsize="370,0" path="m8240,5581l8610,5581e" filled="f" stroked="t" strokeweight=".474641pt" strokecolor="#2F2F2F">
                <v:path arrowok="t"/>
              </v:shape>
            </v:group>
            <v:group style="position:absolute;left:8553;top:5579;width:3090;height:2" coordorigin="8553,5579" coordsize="3090,2">
              <v:shape style="position:absolute;left:8553;top:5579;width:3090;height:2" coordorigin="8553,5579" coordsize="3090,0" path="m8553,5579l11643,5579e" filled="f" stroked="t" strokeweight=".711962pt" strokecolor="#575757">
                <v:path arrowok="t"/>
              </v:shape>
            </v:group>
            <v:group style="position:absolute;left:2430;top:5557;width:2;height:301" coordorigin="2430,5557" coordsize="2,301">
              <v:shape style="position:absolute;left:2430;top:5557;width:2;height:301" coordorigin="2430,5557" coordsize="0,301" path="m2430,5858l2430,5557e" filled="f" stroked="t" strokeweight=".474641pt" strokecolor="#444444">
                <v:path arrowok="t"/>
              </v:shape>
            </v:group>
            <v:group style="position:absolute;left:7770;top:5586;width:2;height:730" coordorigin="7770,5586" coordsize="2,730">
              <v:shape style="position:absolute;left:7770;top:5586;width:2;height:730" coordorigin="7770,5586" coordsize="0,730" path="m7770,6316l7770,5586e" filled="f" stroked="t" strokeweight=".237321pt" strokecolor="#575757">
                <v:path arrowok="t"/>
              </v:shape>
            </v:group>
            <v:group style="position:absolute;left:11638;top:5557;width:2;height:301" coordorigin="11638,5557" coordsize="2,301">
              <v:shape style="position:absolute;left:11638;top:5557;width:2;height:301" coordorigin="11638,5557" coordsize="0,301" path="m11638,5858l11638,5557e" filled="f" stroked="t" strokeweight=".474641pt" strokecolor="#484848">
                <v:path arrowok="t"/>
              </v:shape>
            </v:group>
            <v:group style="position:absolute;left:384;top:5801;width:2;height:267" coordorigin="384,5801" coordsize="2,267">
              <v:shape style="position:absolute;left:384;top:5801;width:2;height:267" coordorigin="384,5801" coordsize="0,267" path="m384,6068l384,5801e" filled="f" stroked="t" strokeweight=".474641pt" strokecolor="#3F3F3F">
                <v:path arrowok="t"/>
              </v:shape>
            </v:group>
            <v:group style="position:absolute;left:4967;top:5557;width:2;height:520" coordorigin="4967,5557" coordsize="2,520">
              <v:shape style="position:absolute;left:4967;top:5557;width:2;height:520" coordorigin="4967,5557" coordsize="0,520" path="m4967,6077l4967,5557e" filled="f" stroked="t" strokeweight=".949282pt" strokecolor="#646464">
                <v:path arrowok="t"/>
              </v:shape>
            </v:group>
            <v:group style="position:absolute;left:2421;top:6051;width:4822;height:2" coordorigin="2421,6051" coordsize="4822,2">
              <v:shape style="position:absolute;left:2421;top:6051;width:4822;height:2" coordorigin="2421,6051" coordsize="4822,0" path="m2421,6051l7243,6051e" filled="f" stroked="t" strokeweight=".711962pt" strokecolor="#5B5B5B">
                <v:path arrowok="t"/>
              </v:shape>
            </v:group>
            <v:group style="position:absolute;left:7186;top:6049;width:190;height:2" coordorigin="7186,6049" coordsize="190,2">
              <v:shape style="position:absolute;left:7186;top:6049;width:190;height:2" coordorigin="7186,6049" coordsize="190,0" path="m7186,6049l7376,6049e" filled="f" stroked="t" strokeweight=".474641pt" strokecolor="#343434">
                <v:path arrowok="t"/>
              </v:shape>
            </v:group>
            <v:group style="position:absolute;left:7319;top:6051;width:484;height:2" coordorigin="7319,6051" coordsize="484,2">
              <v:shape style="position:absolute;left:7319;top:6051;width:484;height:2" coordorigin="7319,6051" coordsize="484,0" path="m7319,6051l7803,6051e" filled="f" stroked="t" strokeweight=".474641pt" strokecolor="#484848">
                <v:path arrowok="t"/>
              </v:shape>
            </v:group>
            <v:group style="position:absolute;left:7741;top:6049;width:555;height:2" coordorigin="7741,6049" coordsize="555,2">
              <v:shape style="position:absolute;left:7741;top:6049;width:555;height:2" coordorigin="7741,6049" coordsize="555,0" path="m7741,6049l8297,6049e" filled="f" stroked="t" strokeweight=".949282pt" strokecolor="#646464">
                <v:path arrowok="t"/>
              </v:shape>
            </v:group>
            <v:group style="position:absolute;left:8240;top:6049;width:370;height:2" coordorigin="8240,6049" coordsize="370,2">
              <v:shape style="position:absolute;left:8240;top:6049;width:370;height:2" coordorigin="8240,6049" coordsize="370,0" path="m8240,6049l8610,6049e" filled="f" stroked="t" strokeweight=".474641pt" strokecolor="#383838">
                <v:path arrowok="t"/>
              </v:shape>
            </v:group>
            <v:group style="position:absolute;left:8553;top:6049;width:888;height:2" coordorigin="8553,6049" coordsize="888,2">
              <v:shape style="position:absolute;left:8553;top:6049;width:888;height:2" coordorigin="8553,6049" coordsize="888,0" path="m8553,6049l9441,6049e" filled="f" stroked="t" strokeweight=".711962pt" strokecolor="#5B5B5B">
                <v:path arrowok="t"/>
              </v:shape>
            </v:group>
            <v:group style="position:absolute;left:9384;top:6049;width:470;height:2" coordorigin="9384,6049" coordsize="470,2">
              <v:shape style="position:absolute;left:9384;top:6049;width:470;height:2" coordorigin="9384,6049" coordsize="470,0" path="m9384,6049l9854,6049e" filled="f" stroked="t" strokeweight=".474641pt" strokecolor="#444444">
                <v:path arrowok="t"/>
              </v:shape>
            </v:group>
            <v:group style="position:absolute;left:9797;top:6044;width:1851;height:2" coordorigin="9797,6044" coordsize="1851,2">
              <v:shape style="position:absolute;left:9797;top:6044;width:1851;height:2" coordorigin="9797,6044" coordsize="1851,0" path="m9797,6044l11648,6044e" filled="f" stroked="t" strokeweight=".711962pt" strokecolor="#646464">
                <v:path arrowok="t"/>
              </v:shape>
            </v:group>
            <v:group style="position:absolute;left:4969;top:6006;width:2;height:296" coordorigin="4969,6006" coordsize="2,296">
              <v:shape style="position:absolute;left:4969;top:6006;width:2;height:296" coordorigin="4969,6006" coordsize="0,296" path="m4969,6302l4969,6006e" filled="f" stroked="t" strokeweight=".474641pt" strokecolor="#3F3F3F">
                <v:path arrowok="t"/>
              </v:shape>
            </v:group>
            <v:group style="position:absolute;left:2430;top:6290;width:4813;height:2" coordorigin="2430,6290" coordsize="4813,2">
              <v:shape style="position:absolute;left:2430;top:6290;width:4813;height:2" coordorigin="2430,6290" coordsize="4813,0" path="m2430,6290l7243,6290e" filled="f" stroked="t" strokeweight=".711962pt" strokecolor="#575757">
                <v:path arrowok="t"/>
              </v:shape>
            </v:group>
            <v:group style="position:absolute;left:7186;top:6288;width:190;height:2" coordorigin="7186,6288" coordsize="190,2">
              <v:shape style="position:absolute;left:7186;top:6288;width:190;height:2" coordorigin="7186,6288" coordsize="190,0" path="m7186,6288l7376,6288e" filled="f" stroked="t" strokeweight=".474641pt" strokecolor="#232323">
                <v:path arrowok="t"/>
              </v:shape>
            </v:group>
            <v:group style="position:absolute;left:7319;top:6288;width:978;height:2" coordorigin="7319,6288" coordsize="978,2">
              <v:shape style="position:absolute;left:7319;top:6288;width:978;height:2" coordorigin="7319,6288" coordsize="978,0" path="m7319,6288l8297,6288e" filled="f" stroked="t" strokeweight=".711962pt" strokecolor="#4F4F4F">
                <v:path arrowok="t"/>
              </v:shape>
            </v:group>
            <v:group style="position:absolute;left:8240;top:6288;width:370;height:2" coordorigin="8240,6288" coordsize="370,2">
              <v:shape style="position:absolute;left:8240;top:6288;width:370;height:2" coordorigin="8240,6288" coordsize="370,0" path="m8240,6288l8610,6288e" filled="f" stroked="t" strokeweight=".474641pt" strokecolor="#2B2B2B">
                <v:path arrowok="t"/>
              </v:shape>
            </v:group>
            <v:group style="position:absolute;left:8553;top:6288;width:888;height:2" coordorigin="8553,6288" coordsize="888,2">
              <v:shape style="position:absolute;left:8553;top:6288;width:888;height:2" coordorigin="8553,6288" coordsize="888,0" path="m8553,6288l9441,6288e" filled="f" stroked="t" strokeweight=".711962pt" strokecolor="#575757">
                <v:path arrowok="t"/>
              </v:shape>
            </v:group>
            <v:group style="position:absolute;left:9384;top:6288;width:470;height:2" coordorigin="9384,6288" coordsize="470,2">
              <v:shape style="position:absolute;left:9384;top:6288;width:470;height:2" coordorigin="9384,6288" coordsize="470,0" path="m9384,6288l9854,6288e" filled="f" stroked="t" strokeweight=".474641pt" strokecolor="#3B3B3B">
                <v:path arrowok="t"/>
              </v:shape>
            </v:group>
            <v:group style="position:absolute;left:9797;top:6283;width:1851;height:2" coordorigin="9797,6283" coordsize="1851,2">
              <v:shape style="position:absolute;left:9797;top:6283;width:1851;height:2" coordorigin="9797,6283" coordsize="1851,0" path="m9797,6283l11648,6283e" filled="f" stroked="t" strokeweight=".711962pt" strokecolor="#5B5B5B">
                <v:path arrowok="t"/>
              </v:shape>
            </v:group>
            <v:group style="position:absolute;left:375;top:6531;width:4789;height:2" coordorigin="375,6531" coordsize="4789,2">
              <v:shape style="position:absolute;left:375;top:6531;width:4789;height:2" coordorigin="375,6531" coordsize="4789,0" path="m375,6531l5164,6531e" filled="f" stroked="t" strokeweight=".711962pt" strokecolor="#5B5B5B">
                <v:path arrowok="t"/>
              </v:shape>
            </v:group>
            <v:group style="position:absolute;left:2428;top:5801;width:2;height:754" coordorigin="2428,5801" coordsize="2,754">
              <v:shape style="position:absolute;left:2428;top:5801;width:2;height:754" coordorigin="2428,5801" coordsize="0,754" path="m2428,6555l2428,5801e" filled="f" stroked="t" strokeweight=".949282pt" strokecolor="#5B5B5B">
                <v:path arrowok="t"/>
              </v:shape>
            </v:group>
            <v:group style="position:absolute;left:4932;top:6531;width:778;height:2" coordorigin="4932,6531" coordsize="778,2">
              <v:shape style="position:absolute;left:4932;top:6531;width:778;height:2" coordorigin="4932,6531" coordsize="778,0" path="m4932,6531l5710,6531e" filled="f" stroked="t" strokeweight=".474641pt" strokecolor="#4F4F4F">
                <v:path arrowok="t"/>
              </v:shape>
            </v:group>
            <v:group style="position:absolute;left:5653;top:6529;width:3849;height:2" coordorigin="5653,6529" coordsize="3849,2">
              <v:shape style="position:absolute;left:5653;top:6529;width:3849;height:2" coordorigin="5653,6529" coordsize="3849,0" path="m5653,6529l9502,6529e" filled="f" stroked="t" strokeweight=".711962pt" strokecolor="#5B5B5B">
                <v:path arrowok="t"/>
              </v:shape>
            </v:group>
            <v:group style="position:absolute;left:9384;top:6526;width:470;height:2" coordorigin="9384,6526" coordsize="470,2">
              <v:shape style="position:absolute;left:9384;top:6526;width:470;height:2" coordorigin="9384,6526" coordsize="470,0" path="m9384,6526l9854,6526e" filled="f" stroked="t" strokeweight=".474641pt" strokecolor="#484848">
                <v:path arrowok="t"/>
              </v:shape>
            </v:group>
            <v:group style="position:absolute;left:9797;top:6526;width:1851;height:2" coordorigin="9797,6526" coordsize="1851,2">
              <v:shape style="position:absolute;left:9797;top:6526;width:1851;height:2" coordorigin="9797,6526" coordsize="1851,0" path="m9797,6526l11648,6526e" filled="f" stroked="t" strokeweight=".711962pt" strokecolor="#5B5B5B">
                <v:path arrowok="t"/>
              </v:shape>
            </v:group>
            <v:group style="position:absolute;left:2425;top:6483;width:2;height:339" coordorigin="2425,6483" coordsize="2,339">
              <v:shape style="position:absolute;left:2425;top:6483;width:2;height:339" coordorigin="2425,6483" coordsize="0,339" path="m2425,6822l2425,6483e" filled="f" stroked="t" strokeweight=".711962pt" strokecolor="#484848">
                <v:path arrowok="t"/>
              </v:shape>
            </v:group>
            <v:group style="position:absolute;left:375;top:6767;width:9066;height:2" coordorigin="375,6767" coordsize="9066,2">
              <v:shape style="position:absolute;left:375;top:6767;width:9066;height:2" coordorigin="375,6767" coordsize="9066,0" path="m375,6767l9441,6767e" filled="f" stroked="t" strokeweight=".711962pt" strokecolor="#5B5B5B">
                <v:path arrowok="t"/>
              </v:shape>
            </v:group>
            <v:group style="position:absolute;left:9384;top:6765;width:470;height:2" coordorigin="9384,6765" coordsize="470,2">
              <v:shape style="position:absolute;left:9384;top:6765;width:470;height:2" coordorigin="9384,6765" coordsize="470,0" path="m9384,6765l9854,6765e" filled="f" stroked="t" strokeweight=".474641pt" strokecolor="#383838">
                <v:path arrowok="t"/>
              </v:shape>
            </v:group>
            <v:group style="position:absolute;left:9797;top:6765;width:1846;height:2" coordorigin="9797,6765" coordsize="1846,2">
              <v:shape style="position:absolute;left:9797;top:6765;width:1846;height:2" coordorigin="9797,6765" coordsize="1846,0" path="m9797,6765l11643,6765e" filled="f" stroked="t" strokeweight=".711962pt" strokecolor="#5B5B5B">
                <v:path arrowok="t"/>
              </v:shape>
            </v:group>
            <v:group style="position:absolute;left:2430;top:6751;width:2;height:272" coordorigin="2430,6751" coordsize="2,272">
              <v:shape style="position:absolute;left:2430;top:6751;width:2;height:272" coordorigin="2430,6751" coordsize="0,272" path="m2430,7023l2430,6751e" filled="f" stroked="t" strokeweight=".474641pt" strokecolor="#343434">
                <v:path arrowok="t"/>
              </v:shape>
            </v:group>
            <v:group style="position:absolute;left:4969;top:6760;width:2;height:263" coordorigin="4969,6760" coordsize="2,263">
              <v:shape style="position:absolute;left:4969;top:6760;width:2;height:263" coordorigin="4969,6760" coordsize="0,263" path="m4969,7023l4969,6760e" filled="f" stroked="t" strokeweight=".949282pt" strokecolor="#646464">
                <v:path arrowok="t"/>
              </v:shape>
            </v:group>
            <v:group style="position:absolute;left:4960;top:7004;width:3337;height:2" coordorigin="4960,7004" coordsize="3337,2">
              <v:shape style="position:absolute;left:4960;top:7004;width:3337;height:2" coordorigin="4960,7004" coordsize="3337,0" path="m4960,7004l8297,7004e" filled="f" stroked="t" strokeweight=".711962pt" strokecolor="#5B5B5B">
                <v:path arrowok="t"/>
              </v:shape>
            </v:group>
            <v:group style="position:absolute;left:8240;top:7004;width:370;height:2" coordorigin="8240,7004" coordsize="370,2">
              <v:shape style="position:absolute;left:8240;top:7004;width:370;height:2" coordorigin="8240,7004" coordsize="370,0" path="m8240,7004l8610,7004e" filled="f" stroked="t" strokeweight=".474641pt" strokecolor="#3B3B3B">
                <v:path arrowok="t"/>
              </v:shape>
            </v:group>
            <v:group style="position:absolute;left:8553;top:7004;width:888;height:2" coordorigin="8553,7004" coordsize="888,2">
              <v:shape style="position:absolute;left:8553;top:7004;width:888;height:2" coordorigin="8553,7004" coordsize="888,0" path="m8553,7004l9441,7004e" filled="f" stroked="t" strokeweight=".949282pt" strokecolor="#646464">
                <v:path arrowok="t"/>
              </v:shape>
            </v:group>
            <v:group style="position:absolute;left:9384;top:7004;width:470;height:2" coordorigin="9384,7004" coordsize="470,2">
              <v:shape style="position:absolute;left:9384;top:7004;width:470;height:2" coordorigin="9384,7004" coordsize="470,0" path="m9384,7004l9854,7004e" filled="f" stroked="t" strokeweight=".474641pt" strokecolor="#3B3B3B">
                <v:path arrowok="t"/>
              </v:shape>
            </v:group>
            <v:group style="position:absolute;left:9797;top:6999;width:1856;height:2" coordorigin="9797,6999" coordsize="1856,2">
              <v:shape style="position:absolute;left:9797;top:6999;width:1856;height:2" coordorigin="9797,6999" coordsize="1856,0" path="m9797,6999l11652,6999e" filled="f" stroked="t" strokeweight=".711962pt" strokecolor="#5B5B5B">
                <v:path arrowok="t"/>
              </v:shape>
            </v:group>
            <v:group style="position:absolute;left:384;top:6965;width:2;height:286" coordorigin="384,6965" coordsize="2,286">
              <v:shape style="position:absolute;left:384;top:6965;width:2;height:286" coordorigin="384,6965" coordsize="0,286" path="m384,7252l384,6965e" filled="f" stroked="t" strokeweight=".474641pt" strokecolor="#545454">
                <v:path arrowok="t"/>
              </v:shape>
            </v:group>
            <v:group style="position:absolute;left:2433;top:6965;width:2;height:1738" coordorigin="2433,6965" coordsize="2,1738">
              <v:shape style="position:absolute;left:2433;top:6965;width:2;height:1738" coordorigin="2433,6965" coordsize="0,1738" path="m2433,8703l2433,6965e" filled="f" stroked="t" strokeweight=".711962pt" strokecolor="#5B5B5B">
                <v:path arrowok="t"/>
              </v:shape>
            </v:group>
            <v:group style="position:absolute;left:4969;top:6965;width:2;height:286" coordorigin="4969,6965" coordsize="2,286">
              <v:shape style="position:absolute;left:4969;top:6965;width:2;height:286" coordorigin="4969,6965" coordsize="0,286" path="m4969,7252l4969,6965e" filled="f" stroked="t" strokeweight=".474641pt" strokecolor="#545454">
                <v:path arrowok="t"/>
              </v:shape>
            </v:group>
            <v:group style="position:absolute;left:4965;top:7242;width:2834;height:2" coordorigin="4965,7242" coordsize="2834,2">
              <v:shape style="position:absolute;left:4965;top:7242;width:2834;height:2" coordorigin="4965,7242" coordsize="2834,0" path="m4965,7242l7798,7242e" filled="f" stroked="t" strokeweight=".711962pt" strokecolor="#606060">
                <v:path arrowok="t"/>
              </v:shape>
            </v:group>
            <v:group style="position:absolute;left:7741;top:7238;width:1699;height:2" coordorigin="7741,7238" coordsize="1699,2">
              <v:shape style="position:absolute;left:7741;top:7238;width:1699;height:2" coordorigin="7741,7238" coordsize="1699,0" path="m7741,7238l9441,7238e" filled="f" stroked="t" strokeweight=".474641pt" strokecolor="#545454">
                <v:path arrowok="t"/>
              </v:shape>
            </v:group>
            <v:group style="position:absolute;left:9350;top:7238;width:2297;height:2" coordorigin="9350,7238" coordsize="2297,2">
              <v:shape style="position:absolute;left:9350;top:7238;width:2297;height:2" coordorigin="9350,7238" coordsize="2297,0" path="m9350,7238l11648,7238e" filled="f" stroked="t" strokeweight=".711962pt" strokecolor="#606060">
                <v:path arrowok="t"/>
              </v:shape>
            </v:group>
            <v:group style="position:absolute;left:380;top:7526;width:983;height:2" coordorigin="380,7526" coordsize="983,2">
              <v:shape style="position:absolute;left:380;top:7526;width:983;height:2" coordorigin="380,7526" coordsize="983,0" path="m380,7526l1362,7526e" filled="f" stroked="t" strokeweight=".474641pt" strokecolor="#4F4F4F">
                <v:path arrowok="t"/>
              </v:shape>
            </v:group>
            <v:group style="position:absolute;left:4969;top:7195;width:2;height:339" coordorigin="4969,7195" coordsize="2,339">
              <v:shape style="position:absolute;left:4969;top:7195;width:2;height:339" coordorigin="4969,7195" coordsize="0,339" path="m4969,7534l4969,7195e" filled="f" stroked="t" strokeweight=".474641pt" strokecolor="#383838">
                <v:path arrowok="t"/>
              </v:shape>
            </v:group>
            <v:group style="position:absolute;left:1305;top:7524;width:10342;height:2" coordorigin="1305,7524" coordsize="10342,2">
              <v:shape style="position:absolute;left:1305;top:7524;width:10342;height:2" coordorigin="1305,7524" coordsize="10342,0" path="m1305,7524l11648,7524e" filled="f" stroked="t" strokeweight=".711962pt" strokecolor="#606060">
                <v:path arrowok="t"/>
              </v:shape>
            </v:group>
            <v:group style="position:absolute;left:11643;top:1695;width:2;height:8407" coordorigin="11643,1695" coordsize="2,8407">
              <v:shape style="position:absolute;left:11643;top:1695;width:2;height:8407" coordorigin="11643,1695" coordsize="0,8407" path="m11643,10102l11643,1695e" filled="f" stroked="t" strokeweight=".711962pt" strokecolor="#606060">
                <v:path arrowok="t"/>
              </v:shape>
            </v:group>
            <v:group style="position:absolute;left:11643;top:7476;width:2;height:320" coordorigin="11643,7476" coordsize="2,320">
              <v:shape style="position:absolute;left:11643;top:7476;width:2;height:320" coordorigin="11643,7476" coordsize="0,320" path="m11643,7796l11643,7476e" filled="f" stroked="t" strokeweight=".474641pt" strokecolor="#4B4B4B">
                <v:path arrowok="t"/>
              </v:shape>
            </v:group>
            <v:group style="position:absolute;left:11643;top:8431;width:2;height:272" coordorigin="11643,8431" coordsize="2,272">
              <v:shape style="position:absolute;left:11643;top:8431;width:2;height:272" coordorigin="11643,8431" coordsize="0,272" path="m11643,8703l11643,8431e" filled="f" stroked="t" strokeweight=".474641pt" strokecolor="#484848">
                <v:path arrowok="t"/>
              </v:shape>
            </v:group>
            <v:group style="position:absolute;left:2435;top:8646;width:2;height:291" coordorigin="2435,8646" coordsize="2,291">
              <v:shape style="position:absolute;left:2435;top:8646;width:2;height:291" coordorigin="2435,8646" coordsize="0,291" path="m2435,8937l2435,8646e" filled="f" stroked="t" strokeweight=".474641pt" strokecolor="#4B4B4B">
                <v:path arrowok="t"/>
              </v:shape>
            </v:group>
            <v:group style="position:absolute;left:2437;top:8870;width:2;height:998" coordorigin="2437,8870" coordsize="2,998">
              <v:shape style="position:absolute;left:2437;top:8870;width:2;height:998" coordorigin="2437,8870" coordsize="0,998" path="m2437,9868l2437,8870e" filled="f" stroked="t" strokeweight=".949282pt" strokecolor="#606060">
                <v:path arrowok="t"/>
              </v:shape>
            </v:group>
            <v:group style="position:absolute;left:11648;top:9119;width:2;height:286" coordorigin="11648,9119" coordsize="2,286">
              <v:shape style="position:absolute;left:11648;top:9119;width:2;height:286" coordorigin="11648,9119" coordsize="0,286" path="m11648,9405l11648,9119e" filled="f" stroked="t" strokeweight=".474641pt" strokecolor="#444444">
                <v:path arrowok="t"/>
              </v:shape>
            </v:group>
            <v:group style="position:absolute;left:11650;top:9348;width:2;height:520" coordorigin="11650,9348" coordsize="2,520">
              <v:shape style="position:absolute;left:11650;top:9348;width:2;height:520" coordorigin="11650,9348" coordsize="0,520" path="m11650,9868l11650,9348e" filled="f" stroked="t" strokeweight=".711962pt" strokecolor="#5B5B5B">
                <v:path arrowok="t"/>
              </v:shape>
            </v:group>
            <v:group style="position:absolute;left:389;top:9823;width:973;height:2" coordorigin="389,9823" coordsize="973,2">
              <v:shape style="position:absolute;left:389;top:9823;width:973;height:2" coordorigin="389,9823" coordsize="973,0" path="m389,9823l1362,9823e" filled="f" stroked="t" strokeweight=".711962pt" strokecolor="#606060">
                <v:path arrowok="t"/>
              </v:shape>
            </v:group>
            <v:group style="position:absolute;left:1305;top:9823;width:484;height:2" coordorigin="1305,9823" coordsize="484,2">
              <v:shape style="position:absolute;left:1305;top:9823;width:484;height:2" coordorigin="1305,9823" coordsize="484,0" path="m1305,9823l1789,9823e" filled="f" stroked="t" strokeweight=".474641pt" strokecolor="#444444">
                <v:path arrowok="t"/>
              </v:shape>
            </v:group>
            <v:group style="position:absolute;left:6787;top:9818;width:456;height:2" coordorigin="6787,9818" coordsize="456,2">
              <v:shape style="position:absolute;left:6787;top:9818;width:456;height:2" coordorigin="6787,9818" coordsize="456,0" path="m6787,9818l7243,9818e" filled="f" stroked="t" strokeweight=".474641pt" strokecolor="#4B4B4B">
                <v:path arrowok="t"/>
              </v:shape>
            </v:group>
            <v:group style="position:absolute;left:7186;top:9820;width:190;height:2" coordorigin="7186,9820" coordsize="190,2">
              <v:shape style="position:absolute;left:7186;top:9820;width:190;height:2" coordorigin="7186,9820" coordsize="190,0" path="m7186,9820l7376,9820e" filled="f" stroked="t" strokeweight=".474641pt" strokecolor="#383838">
                <v:path arrowok="t"/>
              </v:shape>
            </v:group>
            <v:group style="position:absolute;left:1732;top:9820;width:9925;height:2" coordorigin="1732,9820" coordsize="9925,2">
              <v:shape style="position:absolute;left:1732;top:9820;width:9925;height:2" coordorigin="1732,9820" coordsize="9925,0" path="m1732,9820l11657,9820e" filled="f" stroked="t" strokeweight=".711962pt" strokecolor="#575757">
                <v:path arrowok="t"/>
              </v:shape>
            </v:group>
            <v:group style="position:absolute;left:9118;top:9816;width:323;height:2" coordorigin="9118,9816" coordsize="323,2">
              <v:shape style="position:absolute;left:9118;top:9816;width:323;height:2" coordorigin="9118,9816" coordsize="323,0" path="m9118,9816l9441,9816e" filled="f" stroked="t" strokeweight=".474641pt" strokecolor="#383838">
                <v:path arrowok="t"/>
              </v:shape>
            </v:group>
            <v:group style="position:absolute;left:2435;top:9797;width:2;height:306" coordorigin="2435,9797" coordsize="2,306">
              <v:shape style="position:absolute;left:2435;top:9797;width:2;height:306" coordorigin="2435,9797" coordsize="0,306" path="m2435,10102l2435,9797e" filled="f" stroked="t" strokeweight=".474641pt" strokecolor="#444444">
                <v:path arrowok="t"/>
              </v:shape>
            </v:group>
            <v:group style="position:absolute;left:2437;top:10045;width:2;height:6517" coordorigin="2437,10045" coordsize="2,6517">
              <v:shape style="position:absolute;left:2437;top:10045;width:2;height:6517" coordorigin="2437,10045" coordsize="0,6517" path="m2437,16561l2437,10045e" filled="f" stroked="t" strokeweight=".711962pt" strokecolor="#575757">
                <v:path arrowok="t"/>
              </v:shape>
            </v:group>
            <v:group style="position:absolute;left:11650;top:10045;width:2;height:1513" coordorigin="11650,10045" coordsize="2,1513">
              <v:shape style="position:absolute;left:11650;top:10045;width:2;height:1513" coordorigin="11650,10045" coordsize="0,1513" path="m11650,11558l11650,10045e" filled="f" stroked="t" strokeweight=".474641pt" strokecolor="#606060">
                <v:path arrowok="t"/>
              </v:shape>
            </v:group>
            <v:group style="position:absolute;left:854;top:10749;width:6389;height:2" coordorigin="854,10749" coordsize="6389,2">
              <v:shape style="position:absolute;left:854;top:10749;width:6389;height:2" coordorigin="854,10749" coordsize="6389,0" path="m854,10749l7243,10749e" filled="f" stroked="t" strokeweight=".711962pt" strokecolor="#606060">
                <v:path arrowok="t"/>
              </v:shape>
            </v:group>
            <v:group style="position:absolute;left:7186;top:10747;width:190;height:2" coordorigin="7186,10747" coordsize="190,2">
              <v:shape style="position:absolute;left:7186;top:10747;width:190;height:2" coordorigin="7186,10747" coordsize="190,0" path="m7186,10747l7376,10747e" filled="f" stroked="t" strokeweight=".474641pt" strokecolor="#343434">
                <v:path arrowok="t"/>
              </v:shape>
            </v:group>
            <v:group style="position:absolute;left:7319;top:10744;width:479;height:2" coordorigin="7319,10744" coordsize="479,2">
              <v:shape style="position:absolute;left:7319;top:10744;width:479;height:2" coordorigin="7319,10744" coordsize="479,0" path="m7319,10744l7798,10744e" filled="f" stroked="t" strokeweight=".949282pt" strokecolor="#676767">
                <v:path arrowok="t"/>
              </v:shape>
            </v:group>
            <v:group style="position:absolute;left:7741;top:10742;width:555;height:2" coordorigin="7741,10742" coordsize="555,2">
              <v:shape style="position:absolute;left:7741;top:10742;width:555;height:2" coordorigin="7741,10742" coordsize="555,0" path="m7741,10742l8297,10742e" filled="f" stroked="t" strokeweight=".474641pt" strokecolor="#4B4B4B">
                <v:path arrowok="t"/>
              </v:shape>
            </v:group>
            <v:group style="position:absolute;left:8240;top:10739;width:3417;height:2" coordorigin="8240,10739" coordsize="3417,2">
              <v:shape style="position:absolute;left:8240;top:10739;width:3417;height:2" coordorigin="8240,10739" coordsize="3417,0" path="m8240,10739l11657,10739e" filled="f" stroked="t" strokeweight=".711962pt" strokecolor="#606060">
                <v:path arrowok="t"/>
              </v:shape>
            </v:group>
            <v:group style="position:absolute;left:380;top:10988;width:6863;height:2" coordorigin="380,10988" coordsize="6863,2">
              <v:shape style="position:absolute;left:380;top:10988;width:6863;height:2" coordorigin="380,10988" coordsize="6863,0" path="m380,10988l7243,10988e" filled="f" stroked="t" strokeweight=".711962pt" strokecolor="#5B5B5B">
                <v:path arrowok="t"/>
              </v:shape>
            </v:group>
            <v:group style="position:absolute;left:7186;top:10985;width:190;height:2" coordorigin="7186,10985" coordsize="190,2">
              <v:shape style="position:absolute;left:7186;top:10985;width:190;height:2" coordorigin="7186,10985" coordsize="190,0" path="m7186,10985l7376,10985e" filled="f" stroked="t" strokeweight=".474641pt" strokecolor="#3B3B3B">
                <v:path arrowok="t"/>
              </v:shape>
            </v:group>
            <v:group style="position:absolute;left:7319;top:10985;width:978;height:2" coordorigin="7319,10985" coordsize="978,2">
              <v:shape style="position:absolute;left:7319;top:10985;width:978;height:2" coordorigin="7319,10985" coordsize="978,0" path="m7319,10985l8297,10985e" filled="f" stroked="t" strokeweight=".711962pt" strokecolor="#606060">
                <v:path arrowok="t"/>
              </v:shape>
            </v:group>
            <v:group style="position:absolute;left:8240;top:10985;width:370;height:2" coordorigin="8240,10985" coordsize="370,2">
              <v:shape style="position:absolute;left:8240;top:10985;width:370;height:2" coordorigin="8240,10985" coordsize="370,0" path="m8240,10985l8610,10985e" filled="f" stroked="t" strokeweight=".474641pt" strokecolor="#3B3B3B">
                <v:path arrowok="t"/>
              </v:shape>
            </v:group>
            <v:group style="position:absolute;left:8553;top:10983;width:3104;height:2" coordorigin="8553,10983" coordsize="3104,2">
              <v:shape style="position:absolute;left:8553;top:10983;width:3104;height:2" coordorigin="8553,10983" coordsize="3104,0" path="m8553,10983l11657,10983e" filled="f" stroked="t" strokeweight=".711962pt" strokecolor="#5B5B5B">
                <v:path arrowok="t"/>
              </v:shape>
            </v:group>
            <v:group style="position:absolute;left:401;top:430;width:2;height:16108" coordorigin="401,430" coordsize="2,16108">
              <v:shape style="position:absolute;left:401;top:430;width:2;height:16108" coordorigin="401,430" coordsize="0,16108" path="m401,16538l401,430e" filled="f" stroked="t" strokeweight=".474641pt" strokecolor="#575757">
                <v:path arrowok="t"/>
              </v:shape>
            </v:group>
            <v:group style="position:absolute;left:384;top:11274;width:6859;height:2" coordorigin="384,11274" coordsize="6859,2">
              <v:shape style="position:absolute;left:384;top:11274;width:6859;height:2" coordorigin="384,11274" coordsize="6859,0" path="m384,11274l7243,11274e" filled="f" stroked="t" strokeweight=".711962pt" strokecolor="#5B5B5B">
                <v:path arrowok="t"/>
              </v:shape>
            </v:group>
            <v:group style="position:absolute;left:7186;top:11272;width:190;height:2" coordorigin="7186,11272" coordsize="190,2">
              <v:shape style="position:absolute;left:7186;top:11272;width:190;height:2" coordorigin="7186,11272" coordsize="190,0" path="m7186,11272l7376,11272e" filled="f" stroked="t" strokeweight=".474641pt" strokecolor="#383838">
                <v:path arrowok="t"/>
              </v:shape>
            </v:group>
            <v:group style="position:absolute;left:7319;top:11269;width:1856;height:2" coordorigin="7319,11269" coordsize="1856,2">
              <v:shape style="position:absolute;left:7319;top:11269;width:1856;height:2" coordorigin="7319,11269" coordsize="1856,0" path="m7319,11269l9175,11269e" filled="f" stroked="t" strokeweight=".711962pt" strokecolor="#5B5B5B">
                <v:path arrowok="t"/>
              </v:shape>
            </v:group>
            <v:group style="position:absolute;left:9118;top:11267;width:323;height:2" coordorigin="9118,11267" coordsize="323,2">
              <v:shape style="position:absolute;left:9118;top:11267;width:323;height:2" coordorigin="9118,11267" coordsize="323,0" path="m9118,11267l9441,11267e" filled="f" stroked="t" strokeweight=".474641pt" strokecolor="#3B3B3B">
                <v:path arrowok="t"/>
              </v:shape>
            </v:group>
            <v:group style="position:absolute;left:9384;top:11267;width:2274;height:2" coordorigin="9384,11267" coordsize="2274,2">
              <v:shape style="position:absolute;left:9384;top:11267;width:2274;height:2" coordorigin="9384,11267" coordsize="2274,0" path="m9384,11267l11657,11267e" filled="f" stroked="t" strokeweight=".711962pt" strokecolor="#5B5B5B">
                <v:path arrowok="t"/>
              </v:shape>
            </v:group>
            <v:group style="position:absolute;left:384;top:11761;width:6859;height:2" coordorigin="384,11761" coordsize="6859,2">
              <v:shape style="position:absolute;left:384;top:11761;width:6859;height:2" coordorigin="384,11761" coordsize="6859,0" path="m384,11761l7243,11761e" filled="f" stroked="t" strokeweight=".711962pt" strokecolor="#5B5B5B">
                <v:path arrowok="t"/>
              </v:shape>
            </v:group>
            <v:group style="position:absolute;left:7186;top:11759;width:190;height:2" coordorigin="7186,11759" coordsize="190,2">
              <v:shape style="position:absolute;left:7186;top:11759;width:190;height:2" coordorigin="7186,11759" coordsize="190,0" path="m7186,11759l7376,11759e" filled="f" stroked="t" strokeweight=".474641pt" strokecolor="#3F3F3F">
                <v:path arrowok="t"/>
              </v:shape>
            </v:group>
            <v:group style="position:absolute;left:7319;top:11756;width:1856;height:2" coordorigin="7319,11756" coordsize="1856,2">
              <v:shape style="position:absolute;left:7319;top:11756;width:1856;height:2" coordorigin="7319,11756" coordsize="1856,0" path="m7319,11756l9175,11756e" filled="f" stroked="t" strokeweight=".711962pt" strokecolor="#646464">
                <v:path arrowok="t"/>
              </v:shape>
            </v:group>
            <v:group style="position:absolute;left:9118;top:11754;width:323;height:2" coordorigin="9118,11754" coordsize="323,2">
              <v:shape style="position:absolute;left:9118;top:11754;width:323;height:2" coordorigin="9118,11754" coordsize="323,0" path="m9118,11754l9441,11754e" filled="f" stroked="t" strokeweight=".474641pt" strokecolor="#3F3F3F">
                <v:path arrowok="t"/>
              </v:shape>
            </v:group>
            <v:group style="position:absolute;left:9384;top:11754;width:2274;height:2" coordorigin="9384,11754" coordsize="2274,2">
              <v:shape style="position:absolute;left:9384;top:11754;width:2274;height:2" coordorigin="9384,11754" coordsize="2274,0" path="m9384,11754l11657,11754e" filled="f" stroked="t" strokeweight=".711962pt" strokecolor="#606060">
                <v:path arrowok="t"/>
              </v:shape>
            </v:group>
            <v:group style="position:absolute;left:11655;top:11501;width:2;height:544" coordorigin="11655,11501" coordsize="2,544">
              <v:shape style="position:absolute;left:11655;top:11501;width:2;height:544" coordorigin="11655,11501" coordsize="0,544" path="m11655,12045l11655,11501e" filled="f" stroked="t" strokeweight=".237321pt" strokecolor="#4F4F4F">
                <v:path arrowok="t"/>
              </v:shape>
            </v:group>
            <v:group style="position:absolute;left:389;top:12000;width:6854;height:2" coordorigin="389,12000" coordsize="6854,2">
              <v:shape style="position:absolute;left:389;top:12000;width:6854;height:2" coordorigin="389,12000" coordsize="6854,0" path="m389,12000l7243,12000e" filled="f" stroked="t" strokeweight=".711962pt" strokecolor="#5B5B5B">
                <v:path arrowok="t"/>
              </v:shape>
            </v:group>
            <v:group style="position:absolute;left:7186;top:11997;width:195;height:2" coordorigin="7186,11997" coordsize="195,2">
              <v:shape style="position:absolute;left:7186;top:11997;width:195;height:2" coordorigin="7186,11997" coordsize="195,0" path="m7186,11997l7381,11997e" filled="f" stroked="t" strokeweight=".474641pt" strokecolor="#2F2F2F">
                <v:path arrowok="t"/>
              </v:shape>
            </v:group>
            <v:group style="position:absolute;left:7347;top:11744;width:2;height:974" coordorigin="7347,11744" coordsize="2,974">
              <v:shape style="position:absolute;left:7347;top:11744;width:2;height:974" coordorigin="7347,11744" coordsize="0,974" path="m7347,12718l7347,11744e" filled="f" stroked="t" strokeweight=".237321pt" strokecolor="#3B3B3B">
                <v:path arrowok="t"/>
              </v:shape>
            </v:group>
            <v:group style="position:absolute;left:7319;top:11997;width:1856;height:2" coordorigin="7319,11997" coordsize="1856,2">
              <v:shape style="position:absolute;left:7319;top:11997;width:1856;height:2" coordorigin="7319,11997" coordsize="1856,0" path="m7319,11997l9175,11997e" filled="f" stroked="t" strokeweight=".711962pt" strokecolor="#646464">
                <v:path arrowok="t"/>
              </v:shape>
            </v:group>
            <v:group style="position:absolute;left:9118;top:11993;width:323;height:2" coordorigin="9118,11993" coordsize="323,2">
              <v:shape style="position:absolute;left:9118;top:11993;width:323;height:2" coordorigin="9118,11993" coordsize="323,0" path="m9118,11993l9441,11993e" filled="f" stroked="t" strokeweight=".474641pt" strokecolor="#484848">
                <v:path arrowok="t"/>
              </v:shape>
            </v:group>
            <v:group style="position:absolute;left:9384;top:11993;width:2274;height:2" coordorigin="9384,11993" coordsize="2274,2">
              <v:shape style="position:absolute;left:9384;top:11993;width:2274;height:2" coordorigin="9384,11993" coordsize="2274,0" path="m9384,11993l11657,11993e" filled="f" stroked="t" strokeweight=".711962pt" strokecolor="#606060">
                <v:path arrowok="t"/>
              </v:shape>
            </v:group>
            <v:group style="position:absolute;left:1341;top:11993;width:2;height:1284" coordorigin="1341,11993" coordsize="2,1284">
              <v:shape style="position:absolute;left:1341;top:11993;width:2;height:1284" coordorigin="1341,11993" coordsize="0,1284" path="m1341,13277l1341,11993e" filled="f" stroked="t" strokeweight=".711962pt" strokecolor="#606060">
                <v:path arrowok="t"/>
              </v:shape>
            </v:group>
            <v:group style="position:absolute;left:389;top:12238;width:6854;height:2" coordorigin="389,12238" coordsize="6854,2">
              <v:shape style="position:absolute;left:389;top:12238;width:6854;height:2" coordorigin="389,12238" coordsize="6854,0" path="m389,12238l7243,12238e" filled="f" stroked="t" strokeweight=".711962pt" strokecolor="#606060">
                <v:path arrowok="t"/>
              </v:shape>
            </v:group>
            <v:group style="position:absolute;left:7186;top:12236;width:195;height:2" coordorigin="7186,12236" coordsize="195,2">
              <v:shape style="position:absolute;left:7186;top:12236;width:195;height:2" coordorigin="7186,12236" coordsize="195,0" path="m7186,12236l7381,12236e" filled="f" stroked="t" strokeweight=".474641pt" strokecolor="#2F2F2F">
                <v:path arrowok="t"/>
              </v:shape>
            </v:group>
            <v:group style="position:absolute;left:7319;top:12234;width:4338;height:2" coordorigin="7319,12234" coordsize="4338,2">
              <v:shape style="position:absolute;left:7319;top:12234;width:4338;height:2" coordorigin="7319,12234" coordsize="4338,0" path="m7319,12234l11657,12234e" filled="f" stroked="t" strokeweight=".711962pt" strokecolor="#606060">
                <v:path arrowok="t"/>
              </v:shape>
            </v:group>
            <v:group style="position:absolute;left:11652;top:11974;width:2;height:497" coordorigin="11652,11974" coordsize="2,497">
              <v:shape style="position:absolute;left:11652;top:11974;width:2;height:497" coordorigin="11652,11974" coordsize="0,497" path="m11652,12470l11652,11974e" filled="f" stroked="t" strokeweight=".474641pt" strokecolor="#6B6B6B">
                <v:path arrowok="t"/>
              </v:shape>
            </v:group>
            <v:group style="position:absolute;left:1773;top:12021;width:2;height:2015" coordorigin="1773,12021" coordsize="2,2015">
              <v:shape style="position:absolute;left:1773;top:12021;width:2;height:2015" coordorigin="1773,12021" coordsize="0,2015" path="m1773,14036l1773,12021e" filled="f" stroked="t" strokeweight=".711962pt" strokecolor="#5B5B5B">
                <v:path arrowok="t"/>
              </v:shape>
            </v:group>
            <v:group style="position:absolute;left:2440;top:11940;width:2;height:4621" coordorigin="2440,11940" coordsize="2,4621">
              <v:shape style="position:absolute;left:2440;top:11940;width:2;height:4621" coordorigin="2440,11940" coordsize="0,4621" path="m2440,16561l2440,11940e" filled="f" stroked="t" strokeweight=".711962pt" strokecolor="#545457">
                <v:path arrowok="t"/>
              </v:shape>
            </v:group>
            <v:group style="position:absolute;left:7347;top:12718;width:2;height:3633" coordorigin="7347,12718" coordsize="2,3633">
              <v:shape style="position:absolute;left:7347;top:12718;width:2;height:3633" coordorigin="7347,12718" coordsize="0,3633" path="m7347,16351l7347,12718e" filled="f" stroked="t" strokeweight=".237321pt" strokecolor="#000000">
                <v:path arrowok="t"/>
              </v:shape>
            </v:group>
            <v:group style="position:absolute;left:1343;top:13220;width:2;height:473" coordorigin="1343,13220" coordsize="2,473">
              <v:shape style="position:absolute;left:1343;top:13220;width:2;height:473" coordorigin="1343,13220" coordsize="0,473" path="m1343,13692l1343,13220e" filled="f" stroked="t" strokeweight=".474641pt" strokecolor="#3B3B3B">
                <v:path arrowok="t"/>
              </v:shape>
            </v:group>
            <v:group style="position:absolute;left:1343;top:13635;width:2;height:826" coordorigin="1343,13635" coordsize="2,826">
              <v:shape style="position:absolute;left:1343;top:13635;width:2;height:826" coordorigin="1343,13635" coordsize="0,826" path="m1343,14461l1343,13635e" filled="f" stroked="t" strokeweight=".711962pt" strokecolor="#5B5B5B">
                <v:path arrowok="t"/>
              </v:shape>
            </v:group>
            <v:group style="position:absolute;left:399;top:13773;width:2;height:439" coordorigin="399,13773" coordsize="2,439">
              <v:shape style="position:absolute;left:399;top:13773;width:2;height:439" coordorigin="399,13773" coordsize="0,439" path="m399,14213l399,13773e" filled="f" stroked="t" strokeweight=".474641pt" strokecolor="#3B3B3B">
                <v:path arrowok="t"/>
              </v:shape>
            </v:group>
            <v:group style="position:absolute;left:1775;top:13979;width:2;height:482" coordorigin="1775,13979" coordsize="2,482">
              <v:shape style="position:absolute;left:1775;top:13979;width:2;height:482" coordorigin="1775,13979" coordsize="0,482" path="m1775,14461l1775,13979e" filled="f" stroked="t" strokeweight=".474641pt" strokecolor="#484848">
                <v:path arrowok="t"/>
              </v:shape>
            </v:group>
            <v:group style="position:absolute;left:401;top:14155;width:2;height:645" coordorigin="401,14155" coordsize="2,645">
              <v:shape style="position:absolute;left:401;top:14155;width:2;height:645" coordorigin="401,14155" coordsize="0,645" path="m401,14800l401,14155e" filled="f" stroked="t" strokeweight=".949282pt" strokecolor="#707070">
                <v:path arrowok="t"/>
              </v:shape>
            </v:group>
            <v:group style="position:absolute;left:1343;top:14404;width:2;height:382" coordorigin="1343,14404" coordsize="2,382">
              <v:shape style="position:absolute;left:1343;top:14404;width:2;height:382" coordorigin="1343,14404" coordsize="0,382" path="m1343,14785l1343,14404e" filled="f" stroked="t" strokeweight=".474641pt" strokecolor="#383838">
                <v:path arrowok="t"/>
              </v:shape>
            </v:group>
            <v:group style="position:absolute;left:1778;top:14370;width:2;height:816" coordorigin="1778,14370" coordsize="2,816">
              <v:shape style="position:absolute;left:1778;top:14370;width:2;height:816" coordorigin="1778,14370" coordsize="0,816" path="m1778,15186l1778,14370e" filled="f" stroked="t" strokeweight=".711962pt" strokecolor="#646464">
                <v:path arrowok="t"/>
              </v:shape>
            </v:group>
            <v:group style="position:absolute;left:1348;top:14728;width:2;height:315" coordorigin="1348,14728" coordsize="2,315">
              <v:shape style="position:absolute;left:1348;top:14728;width:2;height:315" coordorigin="1348,14728" coordsize="0,315" path="m1348,15043l1348,14728e" filled="f" stroked="t" strokeweight=".711962pt" strokecolor="#606060">
                <v:path arrowok="t"/>
              </v:shape>
            </v:group>
            <v:group style="position:absolute;left:1348;top:14986;width:2;height:201" coordorigin="1348,14986" coordsize="2,201">
              <v:shape style="position:absolute;left:1348;top:14986;width:2;height:201" coordorigin="1348,14986" coordsize="0,201" path="m1348,15187l1348,14986e" filled="f" stroked="t" strokeweight=".474641pt" strokecolor="#3F3F3F">
                <v:path arrowok="t"/>
              </v:shape>
            </v:group>
            <v:group style="position:absolute;left:2411;top:15015;width:2;height:143" coordorigin="2411,15015" coordsize="2,143">
              <v:shape style="position:absolute;left:2411;top:15015;width:2;height:143" coordorigin="2411,15015" coordsize="0,143" path="m2411,15158l2411,15015e" filled="f" stroked="t" strokeweight=".237321pt" strokecolor="#000000">
                <v:path arrowok="t"/>
              </v:shape>
            </v:group>
            <v:group style="position:absolute;left:1346;top:15129;width:2;height:1251" coordorigin="1346,15129" coordsize="2,1251">
              <v:shape style="position:absolute;left:1346;top:15129;width:2;height:1251" coordorigin="1346,15129" coordsize="0,1251" path="m1346,16380l1346,15129e" filled="f" stroked="t" strokeweight=".711962pt" strokecolor="#5B5B5B">
                <v:path arrowok="t"/>
              </v:shape>
            </v:group>
            <v:group style="position:absolute;left:1775;top:15129;width:2;height:492" coordorigin="1775,15129" coordsize="2,492">
              <v:shape style="position:absolute;left:1775;top:15129;width:2;height:492" coordorigin="1775,15129" coordsize="0,492" path="m1775,15621l1775,15129e" filled="f" stroked="t" strokeweight=".474641pt" strokecolor="#444444">
                <v:path arrowok="t"/>
              </v:shape>
            </v:group>
            <v:group style="position:absolute;left:2411;top:15311;width:370;height:2" coordorigin="2411,15311" coordsize="370,2">
              <v:shape style="position:absolute;left:2411;top:15311;width:370;height:2" coordorigin="2411,15311" coordsize="370,0" path="m2411,15311l2781,15311e" filled="f" stroked="t" strokeweight=".237321pt" strokecolor="#646067">
                <v:path arrowok="t"/>
              </v:shape>
            </v:group>
            <v:group style="position:absolute;left:399;top:15435;width:2;height:310" coordorigin="399,15435" coordsize="2,310">
              <v:shape style="position:absolute;left:399;top:15435;width:2;height:310" coordorigin="399,15435" coordsize="0,310" path="m399,15745l399,15435e" filled="f" stroked="t" strokeweight=".949282pt" strokecolor="#707070">
                <v:path arrowok="t"/>
              </v:shape>
            </v:group>
            <v:group style="position:absolute;left:1775;top:15564;width:2;height:501" coordorigin="1775,15564" coordsize="2,501">
              <v:shape style="position:absolute;left:1775;top:15564;width:2;height:501" coordorigin="1775,15564" coordsize="0,501" path="m1775,16065l1775,15564e" filled="f" stroked="t" strokeweight=".949282pt" strokecolor="#676767">
                <v:path arrowok="t"/>
              </v:shape>
            </v:group>
            <v:group style="position:absolute;left:403;top:15688;width:2;height:377" coordorigin="403,15688" coordsize="2,377">
              <v:shape style="position:absolute;left:403;top:15688;width:2;height:377" coordorigin="403,15688" coordsize="0,377" path="m403,16065l403,15688e" filled="f" stroked="t" strokeweight=".474641pt" strokecolor="#3B3B3B">
                <v:path arrowok="t"/>
              </v:shape>
            </v:group>
            <v:group style="position:absolute;left:403;top:16008;width:2;height:530" coordorigin="403,16008" coordsize="2,530">
              <v:shape style="position:absolute;left:403;top:16008;width:2;height:530" coordorigin="403,16008" coordsize="0,530" path="m403,16538l403,16008e" filled="f" stroked="t" strokeweight=".949282pt" strokecolor="#6B6B6B">
                <v:path arrowok="t"/>
              </v:shape>
            </v:group>
            <v:group style="position:absolute;left:1780;top:16008;width:2;height:549" coordorigin="1780,16008" coordsize="2,549">
              <v:shape style="position:absolute;left:1780;top:16008;width:2;height:549" coordorigin="1780,16008" coordsize="0,549" path="m1780,16557l1780,16008e" filled="f" stroked="t" strokeweight=".711962pt" strokecolor="#4F4F4F">
                <v:path arrowok="t"/>
              </v:shape>
            </v:group>
            <v:group style="position:absolute;left:1462;top:16561;width:5288;height:2" coordorigin="1462,16561" coordsize="5288,2">
              <v:shape style="position:absolute;left:1462;top:16561;width:5288;height:2" coordorigin="1462,16561" coordsize="5288,0" path="m1462,16561l6749,16561e" filled="f" stroked="t" strokeweight=".949282pt" strokecolor="#606060">
                <v:path arrowok="t"/>
              </v:shape>
            </v:group>
            <v:group style="position:absolute;left:380;top:16585;width:1391;height:2" coordorigin="380,16585" coordsize="1391,2">
              <v:shape style="position:absolute;left:380;top:16585;width:1391;height:2" coordorigin="380,16585" coordsize="1391,0" path="m380,16585l1770,16585e" filled="f" stroked="t" strokeweight=".237321pt" strokecolor="#000000">
                <v:path arrowok="t"/>
              </v:shape>
            </v:group>
            <v:group style="position:absolute;left:1348;top:16323;width:2;height:229" coordorigin="1348,16323" coordsize="2,229">
              <v:shape style="position:absolute;left:1348;top:16323;width:2;height:229" coordorigin="1348,16323" coordsize="0,229" path="m1348,16552l1348,16323e" filled="f" stroked="t" strokeweight=".474641pt" strokecolor="#2F2F2F">
                <v:path arrowok="t"/>
              </v:shape>
            </v:group>
            <v:group style="position:absolute;left:1462;top:16557;width:983;height:2" coordorigin="1462,16557" coordsize="983,2">
              <v:shape style="position:absolute;left:1462;top:16557;width:983;height:2" coordorigin="1462,16557" coordsize="983,0" path="m1462,16557l2444,16557e" filled="f" stroked="t" strokeweight=".237321pt" strokecolor="#808080">
                <v:path arrowok="t"/>
              </v:shape>
            </v:group>
            <v:group style="position:absolute;left:2411;top:16351;width:2;height:239" coordorigin="2411,16351" coordsize="2,239">
              <v:shape style="position:absolute;left:2411;top:16351;width:2;height:239" coordorigin="2411,16351" coordsize="0,239" path="m2411,16590l2411,16351e" filled="f" stroked="t" strokeweight=".237321pt" strokecolor="#606060">
                <v:path arrowok="t"/>
              </v:shape>
            </v:group>
            <v:group style="position:absolute;left:2383;top:16557;width:427;height:2" coordorigin="2383,16557" coordsize="427,2">
              <v:shape style="position:absolute;left:2383;top:16557;width:427;height:2" coordorigin="2383,16557" coordsize="427,0" path="m2383,16557l2810,16557e" filled="f" stroked="t" strokeweight=".474641pt" strokecolor="#676767">
                <v:path arrowok="t"/>
              </v:shape>
            </v:group>
            <v:group style="position:absolute;left:5653;top:16552;width:1495;height:2" coordorigin="5653,16552" coordsize="1495,2">
              <v:shape style="position:absolute;left:5653;top:16552;width:1495;height:2" coordorigin="5653,16552" coordsize="1495,0" path="m5653,16552l7148,16552e" filled="f" stroked="t" strokeweight=".711962pt" strokecolor="#606060">
                <v:path arrowok="t"/>
              </v:shape>
            </v:group>
            <v:group style="position:absolute;left:7215;top:16585;width:4414;height:2" coordorigin="7215,16585" coordsize="4414,2">
              <v:shape style="position:absolute;left:7215;top:16585;width:4414;height:2" coordorigin="7215,16585" coordsize="4414,0" path="m7215,16585l11629,16585e" filled="f" stroked="t" strokeweight=".237321pt" strokecolor="#000000">
                <v:path arrowok="t"/>
              </v:shape>
            </v:group>
            <v:group style="position:absolute;left:7347;top:16351;width:2;height:239" coordorigin="7347,16351" coordsize="2,239">
              <v:shape style="position:absolute;left:7347;top:16351;width:2;height:239" coordorigin="7347,16351" coordsize="0,239" path="m7347,16590l7347,16351e" filled="f" stroked="t" strokeweight=".237321pt" strokecolor="#606060">
                <v:path arrowok="t"/>
              </v:shape>
            </v:group>
            <v:group style="position:absolute;left:7770;top:14184;width:3859;height:2" coordorigin="7770,14184" coordsize="3859,2">
              <v:shape style="position:absolute;left:7770;top:14184;width:3859;height:2" coordorigin="7770,14184" coordsize="3859,0" path="m7770,14184l11629,14184e" filled="f" stroked="t" strokeweight="2.373206pt" strokecolor="#4F5787">
                <v:path arrowok="t"/>
              </v:shape>
            </v:group>
            <v:group style="position:absolute;left:9412;top:14146;width:2;height:286" coordorigin="9412,14146" coordsize="2,286">
              <v:shape style="position:absolute;left:9412;top:14146;width:2;height:286" coordorigin="9412,14146" coordsize="0,286" path="m9412,14432l9412,14146e" filled="f" stroked="t" strokeweight="3.322488pt" strokecolor="#484F7C">
                <v:path arrowok="t"/>
              </v:shape>
            </v:group>
            <v:group style="position:absolute;left:11624;top:14155;width:2;height:2196" coordorigin="11624,14155" coordsize="2,2196">
              <v:shape style="position:absolute;left:11624;top:14155;width:2;height:2196" coordorigin="11624,14155" coordsize="0,2196" path="m11624,16351l11624,14155e" filled="f" stroked="t" strokeweight=".237321pt" strokecolor="#000000">
                <v:path arrowok="t"/>
              </v:shape>
            </v:group>
            <v:group style="position:absolute;left:11624;top:16351;width:2;height:239" coordorigin="11624,16351" coordsize="2,239">
              <v:shape style="position:absolute;left:11624;top:16351;width:2;height:239" coordorigin="11624,16351" coordsize="0,239" path="m11624,16590l11624,16351e" filled="f" stroked="t" strokeweight=".237321pt" strokecolor="#6B6B6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33493pt;margin-top:12.88687pt;width:23.22223pt;height:11.5pt;mso-position-horizontal-relative:page;mso-position-vertical-relative:paragraph;z-index:-15234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4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F2F2F"/>
                      <w:w w:val="79"/>
                    </w:rPr>
                    <w:t>Am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2F2F2F"/>
                      <w:spacing w:val="12"/>
                      <w:w w:val="80"/>
                    </w:rPr>
                    <w:t>h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9494B"/>
                      <w:spacing w:val="0"/>
                      <w:w w:val="116"/>
                    </w:rPr>
                    <w:t>ı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4"/>
          <w:position w:val="22"/>
        </w:rPr>
        <w:t>alk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2"/>
        </w:rPr>
      </w:r>
      <w:r>
        <w:rPr>
          <w:rFonts w:ascii="Arial" w:hAnsi="Arial" w:cs="Arial" w:eastAsia="Arial"/>
          <w:sz w:val="31"/>
          <w:szCs w:val="31"/>
          <w:color w:val="2662BC"/>
          <w:spacing w:val="0"/>
          <w:w w:val="248"/>
          <w:position w:val="9"/>
        </w:rPr>
        <w:t>-</w:t>
      </w:r>
      <w:r>
        <w:rPr>
          <w:rFonts w:ascii="Arial" w:hAnsi="Arial" w:cs="Arial" w:eastAsia="Arial"/>
          <w:sz w:val="31"/>
          <w:szCs w:val="31"/>
          <w:color w:val="2662BC"/>
          <w:spacing w:val="-117"/>
          <w:w w:val="248"/>
          <w:position w:val="9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49494B"/>
          <w:spacing w:val="-98"/>
          <w:w w:val="107"/>
          <w:b/>
          <w:bCs/>
          <w:position w:val="-8"/>
        </w:rPr>
        <w:t>ı</w:t>
      </w:r>
      <w:r>
        <w:rPr>
          <w:rFonts w:ascii="Arial" w:hAnsi="Arial" w:cs="Arial" w:eastAsia="Arial"/>
          <w:sz w:val="31"/>
          <w:szCs w:val="31"/>
          <w:color w:val="49494B"/>
          <w:spacing w:val="-19"/>
          <w:w w:val="167"/>
          <w:position w:val="9"/>
        </w:rPr>
        <w:t>.</w:t>
      </w:r>
      <w:r>
        <w:rPr>
          <w:rFonts w:ascii="Arial" w:hAnsi="Arial" w:cs="Arial" w:eastAsia="Arial"/>
          <w:sz w:val="31"/>
          <w:szCs w:val="31"/>
          <w:color w:val="49494B"/>
          <w:spacing w:val="-90"/>
          <w:w w:val="73"/>
          <w:position w:val="9"/>
        </w:rPr>
        <w:t>-</w:t>
      </w:r>
      <w:r>
        <w:rPr>
          <w:rFonts w:ascii="Times New Roman" w:hAnsi="Times New Roman" w:cs="Times New Roman" w:eastAsia="Times New Roman"/>
          <w:sz w:val="33"/>
          <w:szCs w:val="33"/>
          <w:color w:val="49494B"/>
          <w:spacing w:val="0"/>
          <w:w w:val="108"/>
          <w:b/>
          <w:bCs/>
          <w:position w:val="-8"/>
        </w:rPr>
        <w:t>s</w:t>
      </w:r>
      <w:r>
        <w:rPr>
          <w:rFonts w:ascii="Times New Roman" w:hAnsi="Times New Roman" w:cs="Times New Roman" w:eastAsia="Times New Roman"/>
          <w:sz w:val="33"/>
          <w:szCs w:val="33"/>
          <w:color w:val="49494B"/>
          <w:spacing w:val="-177"/>
          <w:w w:val="108"/>
          <w:b/>
          <w:bCs/>
          <w:position w:val="-8"/>
        </w:rPr>
        <w:t>m</w:t>
      </w:r>
      <w:r>
        <w:rPr>
          <w:rFonts w:ascii="Arial" w:hAnsi="Arial" w:cs="Arial" w:eastAsia="Arial"/>
          <w:sz w:val="31"/>
          <w:szCs w:val="31"/>
          <w:color w:val="49494B"/>
          <w:spacing w:val="0"/>
          <w:w w:val="143"/>
          <w:b/>
          <w:bCs/>
          <w:position w:val="9"/>
        </w:rPr>
        <w:t>i</w:t>
      </w:r>
      <w:r>
        <w:rPr>
          <w:rFonts w:ascii="Arial" w:hAnsi="Arial" w:cs="Arial" w:eastAsia="Arial"/>
          <w:sz w:val="31"/>
          <w:szCs w:val="31"/>
          <w:color w:val="49494B"/>
          <w:spacing w:val="-20"/>
          <w:w w:val="143"/>
          <w:b/>
          <w:bCs/>
          <w:position w:val="9"/>
        </w:rPr>
        <w:t>l</w:t>
      </w:r>
      <w:r>
        <w:rPr>
          <w:rFonts w:ascii="Times New Roman" w:hAnsi="Times New Roman" w:cs="Times New Roman" w:eastAsia="Times New Roman"/>
          <w:sz w:val="32"/>
          <w:szCs w:val="32"/>
          <w:color w:val="49494B"/>
          <w:spacing w:val="0"/>
          <w:w w:val="87"/>
          <w:b/>
          <w:bCs/>
          <w:position w:val="9"/>
        </w:rPr>
        <w:t>"</w:t>
      </w:r>
      <w:r>
        <w:rPr>
          <w:rFonts w:ascii="Times New Roman" w:hAnsi="Times New Roman" w:cs="Times New Roman" w:eastAsia="Times New Roman"/>
          <w:sz w:val="32"/>
          <w:szCs w:val="32"/>
          <w:color w:val="49494B"/>
          <w:spacing w:val="0"/>
          <w:w w:val="86"/>
          <w:b/>
          <w:bCs/>
          <w:position w:val="9"/>
        </w:rPr>
        <w:t>\'A</w:t>
      </w:r>
      <w:r>
        <w:rPr>
          <w:rFonts w:ascii="Times New Roman" w:hAnsi="Times New Roman" w:cs="Times New Roman" w:eastAsia="Times New Roman"/>
          <w:sz w:val="32"/>
          <w:szCs w:val="32"/>
          <w:color w:val="49494B"/>
          <w:spacing w:val="-125"/>
          <w:w w:val="86"/>
          <w:b/>
          <w:bCs/>
          <w:position w:val="9"/>
        </w:rPr>
        <w:t>P</w:t>
      </w:r>
      <w:r>
        <w:rPr>
          <w:rFonts w:ascii="Times New Roman" w:hAnsi="Times New Roman" w:cs="Times New Roman" w:eastAsia="Times New Roman"/>
          <w:sz w:val="33"/>
          <w:szCs w:val="33"/>
          <w:color w:val="979797"/>
          <w:spacing w:val="-17"/>
          <w:w w:val="67"/>
          <w:position w:val="-8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5D5E5E"/>
          <w:spacing w:val="0"/>
          <w:w w:val="53"/>
          <w:position w:val="-8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5D5E5E"/>
          <w:spacing w:val="-5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9494B"/>
          <w:spacing w:val="0"/>
          <w:w w:val="100"/>
          <w:b/>
          <w:bCs/>
          <w:position w:val="9"/>
        </w:rPr>
        <w:t>lCl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2511" w:right="-79"/>
        <w:jc w:val="left"/>
        <w:tabs>
          <w:tab w:pos="348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9494B"/>
          <w:spacing w:val="0"/>
          <w:w w:val="81"/>
          <w:position w:val="1"/>
        </w:rPr>
        <w:t>lifeiye</w:t>
      </w:r>
      <w:r>
        <w:rPr>
          <w:rFonts w:ascii="Times New Roman" w:hAnsi="Times New Roman" w:cs="Times New Roman" w:eastAsia="Times New Roman"/>
          <w:sz w:val="26"/>
          <w:szCs w:val="26"/>
          <w:color w:val="4949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9494B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49494B"/>
          <w:spacing w:val="0"/>
          <w:w w:val="576"/>
          <w:position w:val="1"/>
        </w:rPr>
        <w:t>tı</w:t>
      </w:r>
      <w:r>
        <w:rPr>
          <w:rFonts w:ascii="Arial" w:hAnsi="Arial" w:cs="Arial" w:eastAsia="Arial"/>
          <w:sz w:val="22"/>
          <w:szCs w:val="22"/>
          <w:color w:val="49494B"/>
          <w:spacing w:val="-35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93"/>
          <w:position w:val="1"/>
        </w:rPr>
        <w:t>S</w:t>
      </w:r>
      <w:r>
        <w:rPr>
          <w:rFonts w:ascii="Arial" w:hAnsi="Arial" w:cs="Arial" w:eastAsia="Arial"/>
          <w:sz w:val="22"/>
          <w:szCs w:val="22"/>
          <w:color w:val="2F2F2F"/>
          <w:spacing w:val="-79"/>
          <w:w w:val="94"/>
          <w:position w:val="1"/>
        </w:rPr>
        <w:t>o</w:t>
      </w:r>
      <w:r>
        <w:rPr>
          <w:rFonts w:ascii="Arial" w:hAnsi="Arial" w:cs="Arial" w:eastAsia="Arial"/>
          <w:sz w:val="22"/>
          <w:szCs w:val="22"/>
          <w:color w:val="979797"/>
          <w:spacing w:val="0"/>
          <w:w w:val="85"/>
          <w:position w:val="1"/>
        </w:rPr>
        <w:t>.</w:t>
      </w:r>
      <w:r>
        <w:rPr>
          <w:rFonts w:ascii="Arial" w:hAnsi="Arial" w:cs="Arial" w:eastAsia="Arial"/>
          <w:sz w:val="22"/>
          <w:szCs w:val="22"/>
          <w:color w:val="979797"/>
          <w:spacing w:val="-39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-45"/>
          <w:w w:val="100"/>
          <w:position w:val="1"/>
        </w:rPr>
        <w:t>l</w:t>
      </w:r>
      <w:r>
        <w:rPr>
          <w:rFonts w:ascii="Arial" w:hAnsi="Arial" w:cs="Arial" w:eastAsia="Arial"/>
          <w:sz w:val="22"/>
          <w:szCs w:val="22"/>
          <w:color w:val="49494B"/>
          <w:spacing w:val="-16"/>
          <w:w w:val="100"/>
          <w:position w:val="1"/>
        </w:rPr>
        <w:t>q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804"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Arial" w:hAnsi="Arial" w:cs="Arial" w:eastAsia="Arial"/>
          <w:sz w:val="13"/>
          <w:szCs w:val="13"/>
          <w:color w:val="5D5E5E"/>
          <w:spacing w:val="-22"/>
          <w:w w:val="130"/>
          <w:position w:val="13"/>
        </w:rPr>
        <w:t>,</w:t>
      </w:r>
      <w:r>
        <w:rPr>
          <w:rFonts w:ascii="Arial" w:hAnsi="Arial" w:cs="Arial" w:eastAsia="Arial"/>
          <w:sz w:val="13"/>
          <w:szCs w:val="13"/>
          <w:color w:val="979797"/>
          <w:spacing w:val="0"/>
          <w:w w:val="130"/>
          <w:position w:val="13"/>
        </w:rPr>
        <w:t>.</w:t>
      </w:r>
      <w:r>
        <w:rPr>
          <w:rFonts w:ascii="Arial" w:hAnsi="Arial" w:cs="Arial" w:eastAsia="Arial"/>
          <w:sz w:val="13"/>
          <w:szCs w:val="13"/>
          <w:color w:val="979797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13"/>
          <w:szCs w:val="13"/>
          <w:color w:val="979797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35"/>
          <w:szCs w:val="35"/>
          <w:color w:val="004BD1"/>
          <w:spacing w:val="0"/>
          <w:w w:val="185"/>
          <w:position w:val="0"/>
        </w:rPr>
        <w:t>taÇ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86" w:lineRule="exact"/>
        <w:ind w:left="-74" w:right="4380"/>
        <w:jc w:val="center"/>
        <w:rPr>
          <w:rFonts w:ascii="Times New Roman" w:hAnsi="Times New Roman" w:cs="Times New Roman" w:eastAsia="Times New Roman"/>
          <w:sz w:val="72"/>
          <w:szCs w:val="72"/>
        </w:rPr>
      </w:pPr>
      <w:rPr/>
      <w:r>
        <w:rPr>
          <w:rFonts w:ascii="Times New Roman" w:hAnsi="Times New Roman" w:cs="Times New Roman" w:eastAsia="Times New Roman"/>
          <w:sz w:val="72"/>
          <w:szCs w:val="72"/>
          <w:color w:val="2F2F2F"/>
          <w:spacing w:val="11"/>
          <w:w w:val="28"/>
          <w:position w:val="-4"/>
        </w:rPr>
        <w:t>M</w:t>
      </w:r>
      <w:r>
        <w:rPr>
          <w:rFonts w:ascii="Times New Roman" w:hAnsi="Times New Roman" w:cs="Times New Roman" w:eastAsia="Times New Roman"/>
          <w:sz w:val="72"/>
          <w:szCs w:val="72"/>
          <w:color w:val="343B6B"/>
          <w:spacing w:val="0"/>
          <w:w w:val="156"/>
          <w:position w:val="-4"/>
        </w:rPr>
        <w:t>/</w:t>
      </w:r>
      <w:r>
        <w:rPr>
          <w:rFonts w:ascii="Times New Roman" w:hAnsi="Times New Roman" w:cs="Times New Roman" w:eastAsia="Times New Roman"/>
          <w:sz w:val="72"/>
          <w:szCs w:val="72"/>
          <w:color w:val="343B6B"/>
          <w:spacing w:val="-14"/>
          <w:w w:val="156"/>
          <w:position w:val="-4"/>
        </w:rPr>
        <w:t>ı</w:t>
      </w:r>
      <w:r>
        <w:rPr>
          <w:rFonts w:ascii="Times New Roman" w:hAnsi="Times New Roman" w:cs="Times New Roman" w:eastAsia="Times New Roman"/>
          <w:sz w:val="72"/>
          <w:szCs w:val="72"/>
          <w:color w:val="2F2F2F"/>
          <w:spacing w:val="0"/>
          <w:w w:val="39"/>
          <w:position w:val="-4"/>
        </w:rPr>
        <w:t>GüNI®t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464" w:right="486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6"/>
          <w:position w:val="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5"/>
          <w:position w:val="1"/>
        </w:rPr>
        <w:t>tfa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12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5"/>
          <w:w w:val="113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4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80" w:right="140"/>
          <w:cols w:num="2" w:equalWidth="0">
            <w:col w:w="4693" w:space="580"/>
            <w:col w:w="6227"/>
          </w:cols>
        </w:sectPr>
      </w:pPr>
      <w:rPr/>
    </w:p>
    <w:p>
      <w:pPr>
        <w:spacing w:before="53" w:after="0" w:line="221" w:lineRule="auto"/>
        <w:ind w:left="609" w:right="-148" w:firstLine="-24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383838"/>
          <w:spacing w:val="-421"/>
          <w:w w:val="223"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3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27" w:right="48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718" w:right="556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20" w:bottom="280" w:left="320" w:right="160"/>
          <w:cols w:num="2" w:equalWidth="0">
            <w:col w:w="1642" w:space="1773"/>
            <w:col w:w="8025"/>
          </w:cols>
        </w:sectPr>
      </w:pPr>
      <w:rPr/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40" w:after="0" w:line="214" w:lineRule="exact"/>
        <w:ind w:left="185" w:right="-20"/>
        <w:jc w:val="left"/>
        <w:tabs>
          <w:tab w:pos="1500" w:val="left"/>
          <w:tab w:pos="3060" w:val="left"/>
          <w:tab w:pos="546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4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17:39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-1"/>
        </w:rPr>
        <w:t>frel: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</w:sectPr>
      </w:pPr>
      <w:rPr/>
    </w:p>
    <w:p>
      <w:pPr>
        <w:spacing w:before="25" w:after="0" w:line="240" w:lineRule="auto"/>
        <w:ind w:left="111" w:right="-69"/>
        <w:jc w:val="left"/>
        <w:tabs>
          <w:tab w:pos="1500" w:val="left"/>
          <w:tab w:pos="3060" w:val="left"/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[KayıtTarihi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jKavııNo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3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2"/>
        </w:rPr>
        <w:t>3419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Gültepe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2414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no:5,Konak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35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Gültepe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2414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no:5,Konak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2" w:equalWidth="0">
            <w:col w:w="4967" w:space="512"/>
            <w:col w:w="5961"/>
          </w:cols>
        </w:sectPr>
      </w:pPr>
      <w:rPr/>
    </w:p>
    <w:p>
      <w:pPr>
        <w:spacing w:before="25" w:after="0" w:line="214" w:lineRule="exact"/>
        <w:ind w:left="135" w:right="-20"/>
        <w:jc w:val="left"/>
        <w:tabs>
          <w:tab w:pos="1500" w:val="left"/>
          <w:tab w:pos="4140" w:val="left"/>
          <w:tab w:pos="548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:Gaz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</w:sectPr>
      </w:pPr>
      <w:rPr/>
    </w:p>
    <w:p>
      <w:pPr>
        <w:spacing w:before="25" w:after="0" w:line="240" w:lineRule="auto"/>
        <w:ind w:left="130"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0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6" w:lineRule="exact"/>
        <w:ind w:left="355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7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7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7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7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2" w:equalWidth="0">
            <w:col w:w="6509" w:space="181"/>
            <w:col w:w="475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88" w:lineRule="exact"/>
        <w:ind w:left="1863" w:right="-20"/>
        <w:jc w:val="left"/>
        <w:tabs>
          <w:tab w:pos="2300" w:val="left"/>
          <w:tab w:pos="2880" w:val="left"/>
          <w:tab w:pos="3440" w:val="left"/>
          <w:tab w:pos="4020" w:val="left"/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8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81"/>
        </w:rPr>
        <w:t>1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383838"/>
          <w:spacing w:val="0"/>
          <w:w w:val="60"/>
        </w:rPr>
        <w:t>J</w:t>
      </w:r>
      <w:r>
        <w:rPr>
          <w:rFonts w:ascii="Arial" w:hAnsi="Arial" w:cs="Arial" w:eastAsia="Arial"/>
          <w:sz w:val="37"/>
          <w:szCs w:val="37"/>
          <w:color w:val="383838"/>
          <w:spacing w:val="-51"/>
          <w:w w:val="60"/>
        </w:rPr>
        <w:t> </w:t>
      </w:r>
      <w:r>
        <w:rPr>
          <w:rFonts w:ascii="Arial" w:hAnsi="Arial" w:cs="Arial" w:eastAsia="Arial"/>
          <w:sz w:val="37"/>
          <w:szCs w:val="37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7"/>
          <w:szCs w:val="37"/>
          <w:color w:val="383838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A3A3A3"/>
          <w:spacing w:val="0"/>
          <w:w w:val="60"/>
        </w:rPr>
        <w:t>J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A3A3A3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B5B5B5"/>
          <w:spacing w:val="0"/>
          <w:w w:val="100"/>
        </w:rPr>
        <w:t>1</w:t>
      </w:r>
      <w:r>
        <w:rPr>
          <w:rFonts w:ascii="Arial" w:hAnsi="Arial" w:cs="Arial" w:eastAsia="Arial"/>
          <w:sz w:val="38"/>
          <w:szCs w:val="38"/>
          <w:color w:val="B5B5B5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B5B5B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YangınıKontrolAitınaAlmaSaati:17:55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14"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GİTLER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8"/>
          <w:w w:val="3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Fadime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NURKAYA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14" w:lineRule="exact"/>
        <w:ind w:right="-20"/>
        <w:jc w:val="left"/>
        <w:tabs>
          <w:tab w:pos="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DİLEK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2" w:equalWidth="0">
            <w:col w:w="1200" w:space="846"/>
            <w:col w:w="9394"/>
          </w:cols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90"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219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7"/>
          <w:w w:val="2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6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17:40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Ara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ç</w:t>
      </w:r>
      <w:r>
        <w:rPr>
          <w:rFonts w:ascii="Arial" w:hAnsi="Arial" w:cs="Arial" w:eastAsia="Arial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25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5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3" w:lineRule="auto"/>
        <w:ind w:left="5" w:right="-53" w:firstLine="2576"/>
        <w:jc w:val="left"/>
        <w:tabs>
          <w:tab w:pos="1460" w:val="left"/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B7B7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B7B7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17:45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3" w:equalWidth="0">
            <w:col w:w="647" w:space="1413"/>
            <w:col w:w="5108" w:space="518"/>
            <w:col w:w="3754"/>
          </w:cols>
        </w:sectPr>
      </w:pPr>
      <w:rPr/>
    </w:p>
    <w:p>
      <w:pPr>
        <w:spacing w:before="0" w:after="0" w:line="240" w:lineRule="auto"/>
        <w:ind w:left="96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407" w:right="4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.ıişse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50" w:right="-6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7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18:00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4" w:equalWidth="0">
            <w:col w:w="1295" w:space="769"/>
            <w:col w:w="1479" w:space="1088"/>
            <w:col w:w="1116" w:space="1805"/>
            <w:col w:w="3888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14,FM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435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9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YILDIZ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TIM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7" w:after="0" w:line="240" w:lineRule="auto"/>
        <w:ind w:left="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-1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2" w:equalWidth="0">
            <w:col w:w="1557" w:space="508"/>
            <w:col w:w="9375"/>
          </w:cols>
        </w:sectPr>
      </w:pPr>
      <w:rPr/>
    </w:p>
    <w:p>
      <w:pPr>
        <w:spacing w:before="20" w:after="0" w:line="114" w:lineRule="exact"/>
        <w:ind w:left="167" w:right="-69"/>
        <w:jc w:val="left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8"/>
          <w:position w:val="-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18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8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right="-20"/>
        <w:jc w:val="left"/>
        <w:tabs>
          <w:tab w:pos="1900" w:val="left"/>
          <w:tab w:pos="3500" w:val="left"/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73"/>
          <w:position w:val="-1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73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10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94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position w:val="-10"/>
        </w:rPr>
        <w:t>IK.K.T.</w:t>
      </w:r>
      <w:r>
        <w:rPr>
          <w:rFonts w:ascii="Arial" w:hAnsi="Arial" w:cs="Arial" w:eastAsia="Arial"/>
          <w:sz w:val="19"/>
          <w:szCs w:val="19"/>
          <w:color w:val="4F4F4F"/>
          <w:spacing w:val="1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02"/>
          <w:position w:val="-10"/>
        </w:rPr>
        <w:t>ıco2</w:t>
      </w:r>
      <w:r>
        <w:rPr>
          <w:rFonts w:ascii="Arial" w:hAnsi="Arial" w:cs="Arial" w:eastAsia="Arial"/>
          <w:sz w:val="24"/>
          <w:szCs w:val="24"/>
          <w:color w:val="383838"/>
          <w:spacing w:val="-3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2" w:equalWidth="0">
            <w:col w:w="4016" w:space="615"/>
            <w:col w:w="6809"/>
          </w:cols>
        </w:sectPr>
      </w:pPr>
      <w:rPr/>
    </w:p>
    <w:p>
      <w:pPr>
        <w:spacing w:before="0" w:after="0" w:line="400" w:lineRule="exact"/>
        <w:ind w:left="5402" w:right="-20"/>
        <w:jc w:val="left"/>
        <w:tabs>
          <w:tab w:pos="6540" w:val="left"/>
          <w:tab w:pos="8120" w:val="left"/>
          <w:tab w:pos="944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25"/>
          <w:szCs w:val="25"/>
          <w:color w:val="383838"/>
          <w:spacing w:val="0"/>
          <w:w w:val="173"/>
          <w:position w:val="-1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4F4F4F"/>
          <w:spacing w:val="-58"/>
          <w:w w:val="58"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58"/>
          <w:position w:val="-4"/>
        </w:rPr>
        <w:t>L</w:t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100"/>
          <w:position w:val="-4"/>
        </w:rPr>
      </w:r>
      <w:r>
        <w:rPr>
          <w:rFonts w:ascii="Arial" w:hAnsi="Arial" w:cs="Arial" w:eastAsia="Arial"/>
          <w:sz w:val="36"/>
          <w:szCs w:val="36"/>
          <w:color w:val="383838"/>
          <w:spacing w:val="0"/>
          <w:w w:val="105"/>
          <w:position w:val="-4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86" w:right="10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fırın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Arçeli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buzdolabı,ahşa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dolabı,elektri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4" w:lineRule="auto"/>
        <w:ind w:left="14" w:right="49" w:firstLine="-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;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,mutfa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kavrulmak;mutfak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fayansları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mutfak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sıvaları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dökülme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"/>
          <w:w w:val="10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camı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kırılmak;mutfa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islenmek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i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,diğe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odala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süretiyle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görmüştür.Eşyada:4.00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TL,Binada6.00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,Toplam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alımini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10.000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TL'di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14" w:right="5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9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.katında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taraftaki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28" w:lineRule="auto"/>
        <w:ind w:right="5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tüpündeki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kaça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nedeniyle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ortama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sızan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gazı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,yeme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ocakta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ateşe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maruz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kalara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parlaması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cıkmı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320" w:right="160"/>
          <w:cols w:num="2" w:equalWidth="0">
            <w:col w:w="1868" w:space="177"/>
            <w:col w:w="9395"/>
          </w:cols>
        </w:sectPr>
      </w:pPr>
      <w:rPr/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</w:sectPr>
      </w:pPr>
      <w:rPr/>
    </w:p>
    <w:p>
      <w:pPr>
        <w:spacing w:before="35" w:after="0" w:line="240" w:lineRule="auto"/>
        <w:ind w:left="111" w:right="45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2" w:lineRule="auto"/>
        <w:ind w:left="111" w:right="-53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4F4F4F"/>
          <w:spacing w:val="0"/>
          <w:w w:val="159"/>
          <w:i/>
        </w:rPr>
        <w:t>1.</w:t>
      </w:r>
      <w:r>
        <w:rPr>
          <w:rFonts w:ascii="Arial" w:hAnsi="Arial" w:cs="Arial" w:eastAsia="Arial"/>
          <w:sz w:val="14"/>
          <w:szCs w:val="14"/>
          <w:color w:val="4F4F4F"/>
          <w:spacing w:val="48"/>
          <w:w w:val="159"/>
          <w:i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59"/>
        </w:rPr>
        <w:t>"</w:t>
      </w:r>
      <w:r>
        <w:rPr>
          <w:rFonts w:ascii="Arial" w:hAnsi="Arial" w:cs="Arial" w:eastAsia="Arial"/>
          <w:sz w:val="14"/>
          <w:szCs w:val="14"/>
          <w:color w:val="383838"/>
          <w:spacing w:val="-2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\hmet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YİÖİTLER'e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3" w:equalWidth="0">
            <w:col w:w="1586" w:space="460"/>
            <w:col w:w="2768" w:space="1896"/>
            <w:col w:w="4730"/>
          </w:cols>
        </w:sectPr>
      </w:pPr>
      <w:rPr/>
    </w:p>
    <w:p>
      <w:pPr>
        <w:spacing w:before="19" w:after="0" w:line="240" w:lineRule="auto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right="-20"/>
        <w:jc w:val="left"/>
        <w:tabs>
          <w:tab w:pos="3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!Tarih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6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"/>
        </w:rPr>
        <w:t>18:20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2" w:equalWidth="0">
            <w:col w:w="1309" w:space="736"/>
            <w:col w:w="9395"/>
          </w:cols>
        </w:sectPr>
      </w:pPr>
      <w:rPr/>
    </w:p>
    <w:p>
      <w:pPr>
        <w:spacing w:before="11" w:after="0" w:line="240" w:lineRule="auto"/>
        <w:ind w:left="212" w:right="-20"/>
        <w:jc w:val="left"/>
        <w:tabs>
          <w:tab w:pos="900" w:val="left"/>
          <w:tab w:pos="1420" w:val="left"/>
          <w:tab w:pos="4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4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99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9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6.879999pt;margin-top:15.071445pt;width:12.48pt;height:30.719999pt;mso-position-horizontal-relative:page;mso-position-vertical-relative:paragraph;z-index:-15233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813" w:lineRule="exact"/>
        <w:ind w:right="-20"/>
        <w:jc w:val="right"/>
        <w:rPr>
          <w:rFonts w:ascii="Times New Roman" w:hAnsi="Times New Roman" w:cs="Times New Roman" w:eastAsia="Times New Roman"/>
          <w:sz w:val="72"/>
          <w:szCs w:val="72"/>
        </w:rPr>
      </w:pPr>
      <w:rPr/>
      <w:r>
        <w:rPr>
          <w:rFonts w:ascii="Times New Roman" w:hAnsi="Times New Roman" w:cs="Times New Roman" w:eastAsia="Times New Roman"/>
          <w:sz w:val="72"/>
          <w:szCs w:val="72"/>
          <w:color w:val="42446E"/>
          <w:spacing w:val="0"/>
          <w:w w:val="600"/>
          <w:i/>
          <w:position w:val="-2"/>
        </w:rPr>
        <w:t>)</w:t>
      </w:r>
      <w:r>
        <w:rPr>
          <w:rFonts w:ascii="Times New Roman" w:hAnsi="Times New Roman" w:cs="Times New Roman" w:eastAsia="Times New Roman"/>
          <w:sz w:val="72"/>
          <w:szCs w:val="72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8" w:right="15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5" w:right="1740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83838"/>
          <w:spacing w:val="-60"/>
          <w:w w:val="62"/>
        </w:rPr>
        <w:t>2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1"/>
        </w:rPr>
        <w:t>Mavı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2"/>
        </w:rPr>
        <w:t>s</w:t>
      </w:r>
      <w:r>
        <w:rPr>
          <w:rFonts w:ascii="Arial" w:hAnsi="Arial" w:cs="Arial" w:eastAsia="Arial"/>
          <w:sz w:val="26"/>
          <w:szCs w:val="26"/>
          <w:color w:val="383838"/>
          <w:spacing w:val="-1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63"/>
        </w:rPr>
        <w:t>7017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313" w:right="1715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i/>
        </w:rPr>
        <w:t>  </w:t>
      </w:r>
      <w:r>
        <w:rPr>
          <w:rFonts w:ascii="Arial" w:hAnsi="Arial" w:cs="Arial" w:eastAsia="Arial"/>
          <w:sz w:val="18"/>
          <w:szCs w:val="18"/>
          <w:color w:val="4F4F4F"/>
          <w:spacing w:val="4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2"/>
          <w:i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4" w:right="12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320" w:right="160"/>
          <w:cols w:num="2" w:equalWidth="0">
            <w:col w:w="7527" w:space="1012"/>
            <w:col w:w="2901"/>
          </w:cols>
        </w:sectPr>
      </w:pPr>
      <w:rPr/>
    </w:p>
    <w:p>
      <w:pPr>
        <w:spacing w:before="3" w:after="0" w:line="240" w:lineRule="auto"/>
        <w:ind w:right="54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29.600006pt;margin-top:16.246893pt;width:117.120003pt;height:69.120003pt;mso-position-horizontal-relative:page;mso-position-vertical-relative:paragraph;z-index:-15232" type="#_x0000_t75">
            <v:imagedata r:id="rId30" o:title=""/>
          </v:shape>
        </w:pict>
      </w:r>
      <w:r>
        <w:rPr/>
        <w:pict>
          <v:group style="position:absolute;margin-left:19.991634pt;margin-top:24.804983pt;width:563.357050pt;height:798.061152pt;mso-position-horizontal-relative:page;mso-position-vertical-relative:page;z-index:-15231" coordorigin="400,496" coordsize="11267,15961">
            <v:group style="position:absolute;left:421;top:518;width:11224;height:2" coordorigin="421,518" coordsize="11224,2">
              <v:shape style="position:absolute;left:421;top:518;width:11224;height:2" coordorigin="421,518" coordsize="11224,0" path="m421,518l11645,518e" filled="f" stroked="t" strokeweight=".718262pt" strokecolor="#5B5B5B">
                <v:path arrowok="t"/>
              </v:shape>
            </v:group>
            <v:group style="position:absolute;left:424;top:503;width:2;height:15947" coordorigin="424,503" coordsize="2,15947">
              <v:shape style="position:absolute;left:424;top:503;width:2;height:15947" coordorigin="424,503" coordsize="0,15947" path="m424,16450l424,503e" filled="f" stroked="t" strokeweight=".718262pt" strokecolor="#545454">
                <v:path arrowok="t"/>
              </v:shape>
            </v:group>
            <v:group style="position:absolute;left:2373;top:508;width:2;height:1515" coordorigin="2373,508" coordsize="2,1515">
              <v:shape style="position:absolute;left:2373;top:508;width:2;height:1515" coordorigin="2373,508" coordsize="0,1515" path="m2373,2023l2373,508e" filled="f" stroked="t" strokeweight=".478842pt" strokecolor="#6B6B6B">
                <v:path arrowok="t"/>
              </v:shape>
            </v:group>
            <v:group style="position:absolute;left:9191;top:513;width:2;height:1515" coordorigin="9191,513" coordsize="2,1515">
              <v:shape style="position:absolute;left:9191;top:513;width:2;height:1515" coordorigin="9191,513" coordsize="0,1515" path="m9191,2028l9191,513e" filled="f" stroked="t" strokeweight=".718262pt" strokecolor="#444444">
                <v:path arrowok="t"/>
              </v:shape>
            </v:group>
            <v:group style="position:absolute;left:11641;top:508;width:2;height:3489" coordorigin="11641,508" coordsize="2,3489">
              <v:shape style="position:absolute;left:11641;top:508;width:2;height:3489" coordorigin="11641,508" coordsize="0,3489" path="m11641,3997l11641,508e" filled="f" stroked="t" strokeweight=".718262pt" strokecolor="#5B5B5B">
                <v:path arrowok="t"/>
              </v:shape>
            </v:group>
            <v:group style="position:absolute;left:426;top:2018;width:11224;height:2" coordorigin="426,2018" coordsize="11224,2">
              <v:shape style="position:absolute;left:426;top:2018;width:11224;height:2" coordorigin="426,2018" coordsize="11224,0" path="m426,2018l11650,2018e" filled="f" stroked="t" strokeweight=".718262pt" strokecolor="#5B5B5B">
                <v:path arrowok="t"/>
              </v:shape>
            </v:group>
            <v:group style="position:absolute;left:426;top:2262;width:11224;height:2" coordorigin="426,2262" coordsize="11224,2">
              <v:shape style="position:absolute;left:426;top:2262;width:11224;height:2" coordorigin="426,2262" coordsize="11224,0" path="m426,2262l11650,2262e" filled="f" stroked="t" strokeweight=".718262pt" strokecolor="#606060">
                <v:path arrowok="t"/>
              </v:shape>
            </v:group>
            <v:group style="position:absolute;left:426;top:2502;width:11224;height:2" coordorigin="426,2502" coordsize="11224,2">
              <v:shape style="position:absolute;left:426;top:2502;width:11224;height:2" coordorigin="426,2502" coordsize="11224,0" path="m426,2502l11650,2502e" filled="f" stroked="t" strokeweight=".718262pt" strokecolor="#606060">
                <v:path arrowok="t"/>
              </v:shape>
            </v:group>
            <v:group style="position:absolute;left:426;top:2742;width:11224;height:2" coordorigin="426,2742" coordsize="11224,2">
              <v:shape style="position:absolute;left:426;top:2742;width:11224;height:2" coordorigin="426,2742" coordsize="11224,0" path="m426,2742l11650,2742e" filled="f" stroked="t" strokeweight=".718262pt" strokecolor="#606060">
                <v:path arrowok="t"/>
              </v:shape>
            </v:group>
            <v:group style="position:absolute;left:426;top:2981;width:11229;height:2" coordorigin="426,2981" coordsize="11229,2">
              <v:shape style="position:absolute;left:426;top:2981;width:11229;height:2" coordorigin="426,2981" coordsize="11229,0" path="m426,2981l11655,2981e" filled="f" stroked="t" strokeweight=".718262pt" strokecolor="#747474">
                <v:path arrowok="t"/>
              </v:shape>
            </v:group>
            <v:group style="position:absolute;left:426;top:3223;width:11229;height:2" coordorigin="426,3223" coordsize="11229,2">
              <v:shape style="position:absolute;left:426;top:3223;width:11229;height:2" coordorigin="426,3223" coordsize="11229,0" path="m426,3223l11655,3223e" filled="f" stroked="t" strokeweight=".718262pt" strokecolor="#747474">
                <v:path arrowok="t"/>
              </v:shape>
            </v:group>
            <v:group style="position:absolute;left:3857;top:3216;width:2;height:776" coordorigin="3857,3216" coordsize="2,776">
              <v:shape style="position:absolute;left:3857;top:3216;width:2;height:776" coordorigin="3857,3216" coordsize="0,776" path="m3857,3993l3857,3216e" filled="f" stroked="t" strokeweight=".957683pt" strokecolor="#646464">
                <v:path arrowok="t"/>
              </v:shape>
            </v:group>
            <v:group style="position:absolute;left:3845;top:3672;width:3194;height:2" coordorigin="3845,3672" coordsize="3194,2">
              <v:shape style="position:absolute;left:3845;top:3672;width:3194;height:2" coordorigin="3845,3672" coordsize="3194,0" path="m3845,3672l7039,3672e" filled="f" stroked="t" strokeweight=".478842pt" strokecolor="#6B6B6B">
                <v:path arrowok="t"/>
              </v:shape>
            </v:group>
            <v:group style="position:absolute;left:6993;top:3211;width:2;height:776" coordorigin="6993,3211" coordsize="2,776">
              <v:shape style="position:absolute;left:6993;top:3211;width:2;height:776" coordorigin="6993,3211" coordsize="0,776" path="m6993,3988l6993,3211e" filled="f" stroked="t" strokeweight=".718262pt" strokecolor="#4F4F4F">
                <v:path arrowok="t"/>
              </v:shape>
            </v:group>
            <v:group style="position:absolute;left:7020;top:3672;width:1647;height:2" coordorigin="7020,3672" coordsize="1647,2">
              <v:shape style="position:absolute;left:7020;top:3672;width:1647;height:2" coordorigin="7020,3672" coordsize="1647,0" path="m7020,3672l8667,3672e" filled="f" stroked="t" strokeweight=".957683pt" strokecolor="#C3C3C3">
                <v:path arrowok="t"/>
              </v:shape>
            </v:group>
            <v:group style="position:absolute;left:2361;top:3978;width:2;height:12467" coordorigin="2361,3978" coordsize="2,12467">
              <v:shape style="position:absolute;left:2361;top:3978;width:2;height:12467" coordorigin="2361,3978" coordsize="0,12467" path="m2361,16445l2361,3978e" filled="f" stroked="t" strokeweight=".718262pt" strokecolor="#575757">
                <v:path arrowok="t"/>
              </v:shape>
            </v:group>
            <v:group style="position:absolute;left:421;top:3988;width:11234;height:2" coordorigin="421,3988" coordsize="11234,2">
              <v:shape style="position:absolute;left:421;top:3988;width:11234;height:2" coordorigin="421,3988" coordsize="11234,0" path="m421,3988l11655,3988e" filled="f" stroked="t" strokeweight=".718262pt" strokecolor="#575757">
                <v:path arrowok="t"/>
              </v:shape>
            </v:group>
            <v:group style="position:absolute;left:8686;top:3674;width:2969;height:2" coordorigin="8686,3674" coordsize="2969,2">
              <v:shape style="position:absolute;left:8686;top:3674;width:2969;height:2" coordorigin="8686,3674" coordsize="2969,0" path="m8686,3674l11655,3674e" filled="f" stroked="t" strokeweight=".478842pt" strokecolor="#B8B8B8">
                <v:path arrowok="t"/>
              </v:shape>
            </v:group>
            <v:group style="position:absolute;left:421;top:4261;width:11234;height:2" coordorigin="421,4261" coordsize="11234,2">
              <v:shape style="position:absolute;left:421;top:4261;width:11234;height:2" coordorigin="421,4261" coordsize="11234,0" path="m421,4261l11655,4261e" filled="f" stroked="t" strokeweight=".718262pt" strokecolor="#575757">
                <v:path arrowok="t"/>
              </v:shape>
            </v:group>
            <v:group style="position:absolute;left:11643;top:4256;width:2;height:12189" coordorigin="11643,4256" coordsize="2,12189">
              <v:shape style="position:absolute;left:11643;top:4256;width:2;height:12189" coordorigin="11643,4256" coordsize="0,12189" path="m11643,16445l11643,4256e" filled="f" stroked="t" strokeweight=".478842pt" strokecolor="#545454">
                <v:path arrowok="t"/>
              </v:shape>
            </v:group>
            <v:group style="position:absolute;left:2356;top:4503;width:9299;height:2" coordorigin="2356,4503" coordsize="9299,2">
              <v:shape style="position:absolute;left:2356;top:4503;width:9299;height:2" coordorigin="2356,4503" coordsize="9299,0" path="m2356,4503l11655,4503e" filled="f" stroked="t" strokeweight=".718262pt" strokecolor="#545454">
                <v:path arrowok="t"/>
              </v:shape>
            </v:group>
            <v:group style="position:absolute;left:4939;top:4491;width:2;height:2195" coordorigin="4939,4491" coordsize="2,2195">
              <v:shape style="position:absolute;left:4939;top:4491;width:2;height:2195" coordorigin="4939,4491" coordsize="0,2195" path="m4939,6686l4939,4491e" filled="f" stroked="t" strokeweight=".718262pt" strokecolor="#484848">
                <v:path arrowok="t"/>
              </v:shape>
            </v:group>
            <v:group style="position:absolute;left:4932;top:4992;width:6723;height:2" coordorigin="4932,4992" coordsize="6723,2">
              <v:shape style="position:absolute;left:4932;top:4992;width:6723;height:2" coordorigin="4932,4992" coordsize="6723,0" path="m4932,4992l11655,4992e" filled="f" stroked="t" strokeweight=".718262pt" strokecolor="#575757">
                <v:path arrowok="t"/>
              </v:shape>
            </v:group>
            <v:group style="position:absolute;left:4932;top:5234;width:6718;height:2" coordorigin="4932,5234" coordsize="6718,2">
              <v:shape style="position:absolute;left:4932;top:5234;width:6718;height:2" coordorigin="4932,5234" coordsize="6718,0" path="m4932,5234l11650,5234e" filled="f" stroked="t" strokeweight=".718262pt" strokecolor="#5B5B5B">
                <v:path arrowok="t"/>
              </v:shape>
            </v:group>
            <v:group style="position:absolute;left:4932;top:5479;width:6718;height:2" coordorigin="4932,5479" coordsize="6718,2">
              <v:shape style="position:absolute;left:4932;top:5479;width:6718;height:2" coordorigin="4932,5479" coordsize="6718,0" path="m4932,5479l11650,5479e" filled="f" stroked="t" strokeweight=".718262pt" strokecolor="#5B5B5B">
                <v:path arrowok="t"/>
              </v:shape>
            </v:group>
            <v:group style="position:absolute;left:2356;top:5718;width:9294;height:2" coordorigin="2356,5718" coordsize="9294,2">
              <v:shape style="position:absolute;left:2356;top:5718;width:9294;height:2" coordorigin="2356,5718" coordsize="9294,0" path="m2356,5718l11650,5718e" filled="f" stroked="t" strokeweight=".718262pt" strokecolor="#545454">
                <v:path arrowok="t"/>
              </v:shape>
            </v:group>
            <v:group style="position:absolute;left:7853;top:5953;width:2;height:738" coordorigin="7853,5953" coordsize="2,738">
              <v:shape style="position:absolute;left:7853;top:5953;width:2;height:738" coordorigin="7853,5953" coordsize="0,738" path="m7853,6691l7853,5953e" filled="f" stroked="t" strokeweight=".478842pt" strokecolor="#575757">
                <v:path arrowok="t"/>
              </v:shape>
            </v:group>
            <v:group style="position:absolute;left:2356;top:6435;width:9294;height:2" coordorigin="2356,6435" coordsize="9294,2">
              <v:shape style="position:absolute;left:2356;top:6435;width:9294;height:2" coordorigin="2356,6435" coordsize="9294,0" path="m2356,6435l11650,6435e" filled="f" stroked="t" strokeweight=".718262pt" strokecolor="#606060">
                <v:path arrowok="t"/>
              </v:shape>
            </v:group>
            <v:group style="position:absolute;left:2356;top:6679;width:9294;height:2" coordorigin="2356,6679" coordsize="9294,2">
              <v:shape style="position:absolute;left:2356;top:6679;width:9294;height:2" coordorigin="2356,6679" coordsize="9294,0" path="m2356,6679l11650,6679e" filled="f" stroked="t" strokeweight=".478842pt" strokecolor="#5B5B5B">
                <v:path arrowok="t"/>
              </v:shape>
            </v:group>
            <v:group style="position:absolute;left:417;top:7391;width:11238;height:2" coordorigin="417,7391" coordsize="11238,2">
              <v:shape style="position:absolute;left:417;top:7391;width:11238;height:2" coordorigin="417,7391" coordsize="11238,0" path="m417,7391l11655,7391e" filled="f" stroked="t" strokeweight=".718262pt" strokecolor="#606060">
                <v:path arrowok="t"/>
              </v:shape>
            </v:group>
            <v:group style="position:absolute;left:421;top:5963;width:11229;height:2" coordorigin="421,5963" coordsize="11229,2">
              <v:shape style="position:absolute;left:421;top:5963;width:11229;height:2" coordorigin="421,5963" coordsize="11229,0" path="m421,5963l11650,5963e" filled="f" stroked="t" strokeweight=".718262pt" strokecolor="#575757">
                <v:path arrowok="t"/>
              </v:shape>
            </v:group>
            <v:group style="position:absolute;left:417;top:6917;width:11234;height:2" coordorigin="417,6917" coordsize="11234,2">
              <v:shape style="position:absolute;left:417;top:6917;width:11234;height:2" coordorigin="417,6917" coordsize="11234,0" path="m417,6917l11650,6917e" filled="f" stroked="t" strokeweight=".718262pt" strokecolor="#5B5B5B">
                <v:path arrowok="t"/>
              </v:shape>
            </v:group>
            <v:group style="position:absolute;left:4937;top:7386;width:2;height:738" coordorigin="4937,7386" coordsize="2,738">
              <v:shape style="position:absolute;left:4937;top:7386;width:2;height:738" coordorigin="4937,7386" coordsize="0,738" path="m4937,8124l4937,7386e" filled="f" stroked="t" strokeweight=".957683pt" strokecolor="#5B5B5B">
                <v:path arrowok="t"/>
              </v:shape>
            </v:group>
            <v:group style="position:absolute;left:4927;top:7633;width:6728;height:2" coordorigin="4927,7633" coordsize="6728,2">
              <v:shape style="position:absolute;left:4927;top:7633;width:6728;height:2" coordorigin="4927,7633" coordsize="6728,0" path="m4927,7633l11655,7633e" filled="f" stroked="t" strokeweight=".718262pt" strokecolor="#575757">
                <v:path arrowok="t"/>
              </v:shape>
            </v:group>
            <v:group style="position:absolute;left:4927;top:7875;width:6723;height:2" coordorigin="4927,7875" coordsize="6723,2">
              <v:shape style="position:absolute;left:4927;top:7875;width:6723;height:2" coordorigin="4927,7875" coordsize="6723,0" path="m4927,7875l11650,7875e" filled="f" stroked="t" strokeweight=".718262pt" strokecolor="#606060">
                <v:path arrowok="t"/>
              </v:shape>
            </v:group>
            <v:group style="position:absolute;left:417;top:8115;width:11238;height:2" coordorigin="417,8115" coordsize="11238,2">
              <v:shape style="position:absolute;left:417;top:8115;width:11238;height:2" coordorigin="417,8115" coordsize="11238,0" path="m417,8115l11655,8115e" filled="f" stroked="t" strokeweight=".718262pt" strokecolor="#5B5B5B">
                <v:path arrowok="t"/>
              </v:shape>
            </v:group>
            <v:group style="position:absolute;left:421;top:9284;width:11229;height:2" coordorigin="421,9284" coordsize="11229,2">
              <v:shape style="position:absolute;left:421;top:9284;width:11229;height:2" coordorigin="421,9284" coordsize="11229,0" path="m421,9284l11650,9284e" filled="f" stroked="t" strokeweight=".718262pt" strokecolor="#5B5B5B">
                <v:path arrowok="t"/>
              </v:shape>
            </v:group>
            <v:group style="position:absolute;left:412;top:10463;width:11238;height:2" coordorigin="412,10463" coordsize="11238,2">
              <v:shape style="position:absolute;left:412;top:10463;width:11238;height:2" coordorigin="412,10463" coordsize="11238,0" path="m412,10463l11650,10463e" filled="f" stroked="t" strokeweight=".718262pt" strokecolor="#5B5B5B">
                <v:path arrowok="t"/>
              </v:shape>
            </v:group>
            <v:group style="position:absolute;left:871;top:10799;width:10779;height:2" coordorigin="871,10799" coordsize="10779,2">
              <v:shape style="position:absolute;left:871;top:10799;width:10779;height:2" coordorigin="871,10799" coordsize="10779,0" path="m871,10799l11650,10799e" filled="f" stroked="t" strokeweight=".718262pt" strokecolor="#606060">
                <v:path arrowok="t"/>
              </v:shape>
            </v:group>
            <v:group style="position:absolute;left:412;top:11043;width:11238;height:2" coordorigin="412,11043" coordsize="11238,2">
              <v:shape style="position:absolute;left:412;top:11043;width:11238;height:2" coordorigin="412,11043" coordsize="11238,0" path="m412,11043l11650,11043e" filled="f" stroked="t" strokeweight=".718262pt" strokecolor="#606060">
                <v:path arrowok="t"/>
              </v:shape>
            </v:group>
            <v:group style="position:absolute;left:417;top:11518;width:11234;height:2" coordorigin="417,11518" coordsize="11234,2">
              <v:shape style="position:absolute;left:417;top:11518;width:11234;height:2" coordorigin="417,11518" coordsize="11234,0" path="m417,11518l11650,11518e" filled="f" stroked="t" strokeweight=".718262pt" strokecolor="#606060">
                <v:path arrowok="t"/>
              </v:shape>
            </v:group>
            <v:group style="position:absolute;left:417;top:11762;width:11234;height:2" coordorigin="417,11762" coordsize="11234,2">
              <v:shape style="position:absolute;left:417;top:11762;width:11234;height:2" coordorigin="417,11762" coordsize="11234,0" path="m417,11762l11650,11762e" filled="f" stroked="t" strokeweight=".718262pt" strokecolor="#646464">
                <v:path arrowok="t"/>
              </v:shape>
            </v:group>
            <v:group style="position:absolute;left:1097;top:11753;width:2;height:4697" coordorigin="1097,11753" coordsize="2,4697">
              <v:shape style="position:absolute;left:1097;top:11753;width:2;height:4697" coordorigin="1097,11753" coordsize="0,4697" path="m1097,16450l1097,11753e" filled="f" stroked="t" strokeweight=".718262pt" strokecolor="#575757">
                <v:path arrowok="t"/>
              </v:shape>
            </v:group>
            <v:group style="position:absolute;left:1683;top:11753;width:2;height:4693" coordorigin="1683,11753" coordsize="2,4693">
              <v:shape style="position:absolute;left:1683;top:11753;width:2;height:4693" coordorigin="1683,11753" coordsize="0,4693" path="m1683,16445l1683,11753e" filled="f" stroked="t" strokeweight=".478842pt" strokecolor="#484848">
                <v:path arrowok="t"/>
              </v:shape>
            </v:group>
            <v:group style="position:absolute;left:407;top:12002;width:11243;height:2" coordorigin="407,12002" coordsize="11243,2">
              <v:shape style="position:absolute;left:407;top:12002;width:11243;height:2" coordorigin="407,12002" coordsize="11243,0" path="m407,12002l11650,12002e" filled="f" stroked="t" strokeweight=".718262pt" strokecolor="#646464">
                <v:path arrowok="t"/>
              </v:shape>
            </v:group>
            <v:group style="position:absolute;left:412;top:14080;width:1954;height:2" coordorigin="412,14080" coordsize="1954,2">
              <v:shape style="position:absolute;left:412;top:14080;width:1954;height:2" coordorigin="412,14080" coordsize="1954,0" path="m412,14080l2365,14080e" filled="f" stroked="t" strokeweight=".478842pt" strokecolor="#5B5B60">
                <v:path arrowok="t"/>
              </v:shape>
            </v:group>
            <v:group style="position:absolute;left:407;top:16441;width:11253;height:2" coordorigin="407,16441" coordsize="11253,2">
              <v:shape style="position:absolute;left:407;top:16441;width:11253;height:2" coordorigin="407,16441" coordsize="11253,0" path="m407,16441l11660,16441e" filled="f" stroked="t" strokeweight=".718262pt" strokecolor="#707070">
                <v:path arrowok="t"/>
              </v:shape>
            </v:group>
            <v:group style="position:absolute;left:7400;top:11753;width:2;height:4693" coordorigin="7400,11753" coordsize="2,4693">
              <v:shape style="position:absolute;left:7400;top:11753;width:2;height:4693" coordorigin="7400,11753" coordsize="0,4693" path="m7400,16445l7400,11753e" filled="f" stroked="t" strokeweight=".957683pt" strokecolor="#60606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ŞENGÜL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3" w:lineRule="exact"/>
        <w:ind w:right="25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166"/>
        </w:rPr>
        <w:t>l</w:t>
      </w:r>
      <w:r>
        <w:rPr>
          <w:rFonts w:ascii="Arial" w:hAnsi="Arial" w:cs="Arial" w:eastAsia="Arial"/>
          <w:sz w:val="23"/>
          <w:szCs w:val="23"/>
          <w:color w:val="383838"/>
          <w:spacing w:val="-10"/>
          <w:w w:val="166"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4F4F4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72A3"/>
          <w:spacing w:val="0"/>
          <w:w w:val="101"/>
        </w:rPr>
        <w:t>.-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0.000003pt;height:73.92pt;mso-position-horizontal-relative:char;mso-position-vertical-relative:line" type="#_x0000_t75">
            <v:imagedata r:id="rId3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00" w:lineRule="exact"/>
        <w:ind w:left="721" w:right="-20"/>
        <w:jc w:val="left"/>
        <w:tabs>
          <w:tab w:pos="140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6.189941pt;margin-top:.130121pt;width:21.873106pt;height:14.5pt;mso-position-horizontal-relative:page;mso-position-vertical-relative:paragraph;z-index:-15230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3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B5B5B5"/>
                      <w:spacing w:val="0"/>
                      <w:w w:val="453"/>
                    </w:rPr>
                    <w:t>-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0"/>
          <w:w w:val="160"/>
          <w:i/>
          <w:position w:val="-1"/>
        </w:rPr>
        <w:t>:)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26"/>
          <w:w w:val="16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100"/>
          <w:position w:val="-1"/>
        </w:rPr>
        <w:t>Jıj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240"/>
          <w:position w:val="-1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100"/>
          <w:position w:val="-1"/>
        </w:rPr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55"/>
          <w:position w:val="-1"/>
        </w:rPr>
        <w:t>...!</w:t>
      </w:r>
      <w:r>
        <w:rPr>
          <w:rFonts w:ascii="Arial" w:hAnsi="Arial" w:cs="Arial" w:eastAsia="Arial"/>
          <w:sz w:val="10"/>
          <w:szCs w:val="10"/>
          <w:color w:val="B5B5B5"/>
          <w:spacing w:val="0"/>
          <w:w w:val="55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B5B5B5"/>
          <w:spacing w:val="9"/>
          <w:w w:val="55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909090"/>
          <w:spacing w:val="0"/>
          <w:w w:val="540"/>
          <w:position w:val="-1"/>
        </w:rPr>
        <w:t>,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525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B7B7B"/>
          <w:spacing w:val="0"/>
          <w:w w:val="53"/>
          <w:position w:val="1"/>
        </w:rPr>
        <w:t>........</w:t>
      </w:r>
      <w:r>
        <w:rPr>
          <w:rFonts w:ascii="Times New Roman" w:hAnsi="Times New Roman" w:cs="Times New Roman" w:eastAsia="Times New Roman"/>
          <w:sz w:val="19"/>
          <w:szCs w:val="19"/>
          <w:color w:val="7B7B7B"/>
          <w:spacing w:val="0"/>
          <w:w w:val="53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7B7B7B"/>
          <w:spacing w:val="19"/>
          <w:w w:val="53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909090"/>
          <w:spacing w:val="0"/>
          <w:w w:val="367"/>
          <w:position w:val="1"/>
        </w:rPr>
        <w:t>"-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160"/>
          <w:cols w:num="2" w:equalWidth="0">
            <w:col w:w="6191" w:space="2245"/>
            <w:col w:w="3004"/>
          </w:cols>
        </w:sectPr>
      </w:pPr>
      <w:rPr/>
    </w:p>
    <w:p>
      <w:pPr>
        <w:spacing w:before="0" w:after="0" w:line="666" w:lineRule="exact"/>
        <w:ind w:left="906"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8"/>
          <w:szCs w:val="88"/>
          <w:color w:val="343434"/>
          <w:spacing w:val="0"/>
          <w:w w:val="194"/>
          <w:position w:val="-28"/>
        </w:rPr>
        <w:t>1</w:t>
      </w:r>
      <w:r>
        <w:rPr>
          <w:rFonts w:ascii="Arial" w:hAnsi="Arial" w:cs="Arial" w:eastAsia="Arial"/>
          <w:sz w:val="88"/>
          <w:szCs w:val="88"/>
          <w:color w:val="343434"/>
          <w:spacing w:val="0"/>
          <w:w w:val="100"/>
          <w:position w:val="-28"/>
        </w:rPr>
        <w:tab/>
      </w:r>
      <w:r>
        <w:rPr>
          <w:rFonts w:ascii="Arial" w:hAnsi="Arial" w:cs="Arial" w:eastAsia="Arial"/>
          <w:sz w:val="88"/>
          <w:szCs w:val="88"/>
          <w:color w:val="343434"/>
          <w:spacing w:val="0"/>
          <w:w w:val="100"/>
          <w:position w:val="-2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80" w:bottom="280" w:left="300" w:right="300"/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27" w:lineRule="exact"/>
        <w:ind w:left="906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6"/>
          <w:position w:val="-4"/>
        </w:rPr>
        <w:t>!ZMIR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right="-20"/>
        <w:jc w:val="left"/>
        <w:tabs>
          <w:tab w:pos="63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7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5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  <w:position w:val="5"/>
        </w:rPr>
        <w:t>BAŞKANLlGI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20"/>
          <w:szCs w:val="20"/>
          <w:color w:val="505050"/>
          <w:spacing w:val="0"/>
          <w:w w:val="119"/>
          <w:position w:val="-2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00"/>
          <w:cols w:num="2" w:equalWidth="0">
            <w:col w:w="1384" w:space="2361"/>
            <w:col w:w="7575"/>
          </w:cols>
        </w:sectPr>
      </w:pPr>
      <w:rPr/>
    </w:p>
    <w:p>
      <w:pPr>
        <w:spacing w:before="0" w:after="0" w:line="197" w:lineRule="exact"/>
        <w:ind w:left="633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3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86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2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20"/>
        <w:jc w:val="left"/>
        <w:tabs>
          <w:tab w:pos="1540" w:val="left"/>
          <w:tab w:pos="3120" w:val="left"/>
          <w:tab w:pos="5460" w:val="left"/>
          <w:tab w:pos="74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9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No:29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7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17:32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6"/>
        </w:rPr>
        <w:t>e</w:t>
      </w:r>
      <w:r>
        <w:rPr>
          <w:rFonts w:ascii="Arial" w:hAnsi="Arial" w:cs="Arial" w:eastAsia="Arial"/>
          <w:sz w:val="26"/>
          <w:szCs w:val="26"/>
          <w:color w:val="343434"/>
          <w:spacing w:val="-23"/>
          <w:w w:val="125"/>
        </w:rPr>
        <w:t>ı</w:t>
      </w:r>
      <w:r>
        <w:rPr>
          <w:rFonts w:ascii="Arial" w:hAnsi="Arial" w:cs="Arial" w:eastAsia="Arial"/>
          <w:sz w:val="26"/>
          <w:szCs w:val="26"/>
          <w:color w:val="505050"/>
          <w:spacing w:val="0"/>
          <w:w w:val="91"/>
        </w:rPr>
        <w:t>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7" w:after="0" w:line="240" w:lineRule="auto"/>
        <w:ind w:left="169" w:right="-20"/>
        <w:jc w:val="left"/>
        <w:tabs>
          <w:tab w:pos="1540" w:val="left"/>
          <w:tab w:pos="3120" w:val="left"/>
          <w:tab w:pos="420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3418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Yeşidere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Hasyünyanı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69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Yeşidere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Hasyü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9.503021" w:type="dxa"/>
      </w:tblPr>
      <w:tblGrid/>
      <w:tr>
        <w:trPr>
          <w:trHeight w:val="237" w:hRule="exact"/>
        </w:trPr>
        <w:tc>
          <w:tcPr>
            <w:tcW w:w="1788" w:type="dxa"/>
            <w:tcBorders>
              <w:top w:val="single" w:sz="5.743784" w:space="0" w:color="777777"/>
              <w:bottom w:val="single" w:sz="7.658384" w:space="0" w:color="80808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40" w:right="-20"/>
              <w:jc w:val="left"/>
              <w:tabs>
                <w:tab w:pos="14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Yaf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6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0"/>
                <w:w w:val="100"/>
                <w:position w:val="-1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26"/>
                <w:position w:val="0"/>
              </w:rPr>
              <w:t>:Ot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79" w:type="dxa"/>
            <w:tcBorders>
              <w:top w:val="single" w:sz="5.743784" w:space="0" w:color="777777"/>
              <w:bottom w:val="single" w:sz="7.658384" w:space="0" w:color="80808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5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Yangın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171" w:type="dxa"/>
            <w:tcBorders>
              <w:top w:val="nil" w:sz="6" w:space="0" w:color="auto"/>
              <w:bottom w:val="single" w:sz="5.7437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90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35" w:type="dxa"/>
            <w:tcBorders>
              <w:top w:val="nil" w:sz="6" w:space="0" w:color="auto"/>
              <w:bottom w:val="single" w:sz="5.743784" w:space="0" w:color="747474"/>
              <w:left w:val="nil" w:sz="6" w:space="0" w:color="auto"/>
              <w:right w:val="single" w:sz="5.743784" w:space="0" w:color="6B6B6B"/>
            </w:tcBorders>
          </w:tcPr>
          <w:p>
            <w:pPr>
              <w:spacing w:before="2" w:after="0" w:line="240" w:lineRule="auto"/>
              <w:ind w:left="16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Dik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8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izli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5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5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702" w:hRule="exact"/>
        </w:trPr>
        <w:tc>
          <w:tcPr>
            <w:tcW w:w="1788" w:type="dxa"/>
            <w:tcBorders>
              <w:top w:val="single" w:sz="7.658384" w:space="0" w:color="80808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28"/>
              </w:rPr>
              <w:t>ise: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79" w:type="dxa"/>
            <w:tcBorders>
              <w:top w:val="single" w:sz="7.658384" w:space="0" w:color="808080"/>
              <w:bottom w:val="single" w:sz="5.743784" w:space="0" w:color="7C7C7C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3171" w:type="dxa"/>
            <w:tcBorders>
              <w:top w:val="single" w:sz="5.743784" w:space="0" w:color="747474"/>
              <w:bottom w:val="nil" w:sz="6" w:space="0" w:color="auto"/>
              <w:left w:val="nil" w:sz="6" w:space="0" w:color="auto"/>
              <w:right w:val="single" w:sz="7.658384" w:space="0" w:color="747474"/>
            </w:tcBorders>
          </w:tcPr>
          <w:p>
            <w:pPr>
              <w:spacing w:before="6" w:after="0" w:line="240" w:lineRule="auto"/>
              <w:ind w:left="10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1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pını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6"/>
              </w:rPr>
              <w:t>Şekli: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0" w:after="0" w:line="260" w:lineRule="exact"/>
              <w:ind w:left="1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w w:val="92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4"/>
                <w:w w:val="92"/>
              </w:rPr>
              <w:t>c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"/>
                <w:w w:val="74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1"/>
                <w:w w:val="105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8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27"/>
              </w:rPr>
              <w:t>aTe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74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9"/>
                <w:w w:val="96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4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76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7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28"/>
                <w:w w:val="7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8"/>
                <w:w w:val="90"/>
              </w:rPr>
              <w:t>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76"/>
              </w:rPr>
              <w:t>(p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-4"/>
                <w:w w:val="100"/>
                <w:position w:val="-2"/>
              </w:rPr>
              <w:t>Ç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05050"/>
                <w:spacing w:val="3"/>
                <w:w w:val="100"/>
                <w:position w:val="-2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  <w:position w:val="-2"/>
              </w:rPr>
              <w:t>liki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0"/>
                <w:w w:val="100"/>
                <w:position w:val="-2"/>
              </w:rPr>
              <w:t> 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43434"/>
                <w:spacing w:val="34"/>
                <w:w w:val="1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4"/>
                <w:position w:val="4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3"/>
                <w:position w:val="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4"/>
                <w:w w:val="100"/>
                <w:position w:val="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666"/>
                <w:spacing w:val="0"/>
                <w:w w:val="94"/>
                <w:position w:val="4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666"/>
                <w:spacing w:val="8"/>
                <w:w w:val="93"/>
                <w:position w:val="4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3"/>
                <w:position w:val="4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535" w:type="dxa"/>
            <w:tcBorders>
              <w:top w:val="single" w:sz="5.743784" w:space="0" w:color="747474"/>
              <w:bottom w:val="single" w:sz="5.743784" w:space="0" w:color="7C7C7C"/>
              <w:left w:val="single" w:sz="7.658384" w:space="0" w:color="747474"/>
              <w:right w:val="nil" w:sz="6" w:space="0" w:color="auto"/>
            </w:tcBorders>
          </w:tcPr>
          <w:p>
            <w:pPr>
              <w:spacing w:before="40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w w:val="97"/>
              </w:rPr>
              <w:t>Kul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97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3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2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9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3"/>
                <w:w w:val="123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8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4"/>
                <w:w w:val="112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5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Altımı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2"/>
              </w:rPr>
              <w:t>Alma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5"/>
                <w:w w:val="113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3"/>
              </w:rPr>
              <w:t>aa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12"/>
                <w:w w:val="10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5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2"/>
                <w:w w:val="13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17:47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19" w:lineRule="exact"/>
        <w:ind w:left="169" w:right="-20"/>
        <w:jc w:val="left"/>
        <w:tabs>
          <w:tab w:pos="208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6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0"/>
          <w:w w:val="109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8" w:after="0" w:line="240" w:lineRule="auto"/>
        <w:ind w:left="2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LİK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08" w:right="-20"/>
        <w:jc w:val="left"/>
        <w:tabs>
          <w:tab w:pos="462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:17:37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7" w:lineRule="exact"/>
        <w:ind w:left="164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1"/>
        </w:rPr>
        <w:t>374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69" w:right="-20"/>
        <w:jc w:val="left"/>
        <w:tabs>
          <w:tab w:pos="464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4649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2117" w:right="3341" w:firstLine="2527"/>
        <w:jc w:val="left"/>
        <w:tabs>
          <w:tab w:pos="462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69" w:right="-20"/>
        <w:jc w:val="left"/>
        <w:tabs>
          <w:tab w:pos="2100" w:val="left"/>
          <w:tab w:pos="46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0" w:right="-20"/>
        <w:jc w:val="left"/>
        <w:tabs>
          <w:tab w:pos="500" w:val="left"/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777777"/>
          <w:spacing w:val="0"/>
          <w:w w:val="145"/>
          <w:i/>
          <w:position w:val="5"/>
        </w:rPr>
        <w:t>(</w:t>
      </w:r>
      <w:r>
        <w:rPr>
          <w:rFonts w:ascii="Arial" w:hAnsi="Arial" w:cs="Arial" w:eastAsia="Arial"/>
          <w:sz w:val="10"/>
          <w:szCs w:val="10"/>
          <w:color w:val="777777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10"/>
          <w:szCs w:val="10"/>
          <w:color w:val="777777"/>
          <w:spacing w:val="0"/>
          <w:w w:val="100"/>
          <w:i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40" w:lineRule="auto"/>
        <w:ind w:left="2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74" w:right="1474" w:firstLine="-1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4605" w:right="38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69" w:right="-20"/>
        <w:jc w:val="left"/>
        <w:tabs>
          <w:tab w:pos="2180" w:val="left"/>
          <w:tab w:pos="4620" w:val="left"/>
          <w:tab w:pos="654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6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6"/>
        </w:rPr>
        <w:t>ile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-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6" w:lineRule="exact"/>
        <w:ind w:left="4989" w:right="-20"/>
        <w:jc w:val="left"/>
        <w:tabs>
          <w:tab w:pos="6540" w:val="left"/>
          <w:tab w:pos="81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777777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77777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77777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505050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00"/>
        </w:sectPr>
      </w:pPr>
      <w:rPr/>
    </w:p>
    <w:p>
      <w:pPr>
        <w:spacing w:before="15" w:after="0" w:line="240" w:lineRule="auto"/>
        <w:ind w:left="16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00"/>
          <w:cols w:num="2" w:equalWidth="0">
            <w:col w:w="1892" w:space="258"/>
            <w:col w:w="9170"/>
          </w:cols>
        </w:sectPr>
      </w:pPr>
      <w:rPr/>
    </w:p>
    <w:p>
      <w:pPr>
        <w:spacing w:before="20" w:after="0" w:line="247" w:lineRule="auto"/>
        <w:ind w:left="2108" w:right="68" w:firstLine="-1934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4" w:lineRule="exact"/>
        <w:ind w:left="174" w:right="3789"/>
        <w:jc w:val="left"/>
        <w:tabs>
          <w:tab w:pos="2100" w:val="left"/>
          <w:tab w:pos="67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-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0"/>
          <w:w w:val="8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8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646666"/>
          <w:spacing w:val="0"/>
          <w:w w:val="185"/>
        </w:rPr>
        <w:t>'</w:t>
      </w:r>
      <w:r>
        <w:rPr>
          <w:rFonts w:ascii="Arial" w:hAnsi="Arial" w:cs="Arial" w:eastAsia="Arial"/>
          <w:sz w:val="18"/>
          <w:szCs w:val="18"/>
          <w:color w:val="646666"/>
          <w:spacing w:val="0"/>
          <w:w w:val="185"/>
        </w:rPr>
        <w:t> </w:t>
      </w:r>
      <w:r>
        <w:rPr>
          <w:rFonts w:ascii="Arial" w:hAnsi="Arial" w:cs="Arial" w:eastAsia="Arial"/>
          <w:sz w:val="18"/>
          <w:szCs w:val="18"/>
          <w:color w:val="646666"/>
          <w:spacing w:val="14"/>
          <w:w w:val="1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6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343434"/>
          <w:spacing w:val="0"/>
          <w:w w:val="333"/>
        </w:rPr>
        <w:t>ı</w:t>
      </w:r>
      <w:r>
        <w:rPr>
          <w:rFonts w:ascii="Arial" w:hAnsi="Arial" w:cs="Arial" w:eastAsia="Arial"/>
          <w:sz w:val="13"/>
          <w:szCs w:val="13"/>
          <w:color w:val="343434"/>
          <w:spacing w:val="-93"/>
          <w:w w:val="3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</w:rPr>
        <w:t>..;:;Jim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8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79" w:right="-20"/>
        <w:jc w:val="left"/>
        <w:tabs>
          <w:tab w:pos="210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8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23.0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</w:rPr>
        <w:t>!Sa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19:00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4" w:lineRule="exact"/>
        <w:ind w:left="270" w:right="-20"/>
        <w:jc w:val="left"/>
        <w:tabs>
          <w:tab w:pos="106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00"/>
        </w:sectPr>
      </w:pPr>
      <w:rPr/>
    </w:p>
    <w:p>
      <w:pPr>
        <w:spacing w:before="35" w:after="0" w:line="240" w:lineRule="auto"/>
        <w:ind w:left="2261" w:right="-73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9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6"/>
          <w:position w:val="-1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14"/>
          <w:w w:val="66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71"/>
          <w:position w:val="-1"/>
        </w:rPr>
        <w:t>g</w:t>
      </w:r>
      <w:r>
        <w:rPr>
          <w:rFonts w:ascii="Arial" w:hAnsi="Arial" w:cs="Arial" w:eastAsia="Arial"/>
          <w:sz w:val="25"/>
          <w:szCs w:val="25"/>
          <w:color w:val="343434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1"/>
          <w:position w:val="-1"/>
        </w:rPr>
        <w:t>MaYI2aOt7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00"/>
          <w:cols w:num="2" w:equalWidth="0">
            <w:col w:w="6276" w:space="2241"/>
            <w:col w:w="2803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9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429" w:lineRule="exact"/>
        <w:ind w:right="-196"/>
        <w:jc w:val="left"/>
        <w:tabs>
          <w:tab w:pos="16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04"/>
          <w:szCs w:val="104"/>
          <w:color w:val="505050"/>
          <w:spacing w:val="0"/>
          <w:w w:val="100"/>
          <w:position w:val="-63"/>
        </w:rPr>
        <w:t>!&amp;</w:t>
      </w:r>
      <w:r>
        <w:rPr>
          <w:rFonts w:ascii="Arial" w:hAnsi="Arial" w:cs="Arial" w:eastAsia="Arial"/>
          <w:sz w:val="104"/>
          <w:szCs w:val="104"/>
          <w:color w:val="505050"/>
          <w:spacing w:val="-112"/>
          <w:w w:val="100"/>
          <w:position w:val="-63"/>
        </w:rPr>
        <w:t> </w:t>
      </w:r>
      <w:r>
        <w:rPr>
          <w:rFonts w:ascii="Arial" w:hAnsi="Arial" w:cs="Arial" w:eastAsia="Arial"/>
          <w:sz w:val="104"/>
          <w:szCs w:val="104"/>
          <w:color w:val="505050"/>
          <w:spacing w:val="0"/>
          <w:w w:val="100"/>
          <w:position w:val="-63"/>
        </w:rPr>
        <w:tab/>
      </w:r>
      <w:r>
        <w:rPr>
          <w:rFonts w:ascii="Arial" w:hAnsi="Arial" w:cs="Arial" w:eastAsia="Arial"/>
          <w:sz w:val="104"/>
          <w:szCs w:val="104"/>
          <w:color w:val="505050"/>
          <w:spacing w:val="0"/>
          <w:w w:val="100"/>
          <w:position w:val="-63"/>
        </w:rPr>
      </w:r>
      <w:r>
        <w:rPr>
          <w:rFonts w:ascii="Arial" w:hAnsi="Arial" w:cs="Arial" w:eastAsia="Arial"/>
          <w:sz w:val="38"/>
          <w:szCs w:val="38"/>
          <w:color w:val="4D5287"/>
          <w:spacing w:val="0"/>
          <w:w w:val="99"/>
          <w:i/>
          <w:position w:val="-10"/>
        </w:rPr>
      </w:r>
      <w:r>
        <w:rPr>
          <w:rFonts w:ascii="Arial" w:hAnsi="Arial" w:cs="Arial" w:eastAsia="Arial"/>
          <w:sz w:val="38"/>
          <w:szCs w:val="38"/>
          <w:color w:val="4D5287"/>
          <w:spacing w:val="-5"/>
          <w:w w:val="99"/>
          <w:i/>
          <w:u w:val="single" w:color="6774A0"/>
          <w:position w:val="-10"/>
        </w:rPr>
        <w:t> </w:t>
      </w:r>
      <w:r>
        <w:rPr>
          <w:rFonts w:ascii="Arial" w:hAnsi="Arial" w:cs="Arial" w:eastAsia="Arial"/>
          <w:sz w:val="38"/>
          <w:szCs w:val="38"/>
          <w:color w:val="4D5287"/>
          <w:spacing w:val="-5"/>
          <w:w w:val="99"/>
          <w:i/>
          <w:u w:val="single" w:color="6774A0"/>
          <w:position w:val="-10"/>
        </w:rPr>
      </w:r>
      <w:r>
        <w:rPr>
          <w:rFonts w:ascii="Arial" w:hAnsi="Arial" w:cs="Arial" w:eastAsia="Arial"/>
          <w:sz w:val="38"/>
          <w:szCs w:val="38"/>
          <w:color w:val="4D5287"/>
          <w:spacing w:val="0"/>
          <w:w w:val="175"/>
          <w:i/>
          <w:u w:val="single" w:color="6774A0"/>
          <w:position w:val="-10"/>
        </w:rPr>
        <w:t>3;7V</w:t>
      </w:r>
      <w:r>
        <w:rPr>
          <w:rFonts w:ascii="Arial" w:hAnsi="Arial" w:cs="Arial" w:eastAsia="Arial"/>
          <w:sz w:val="38"/>
          <w:szCs w:val="38"/>
          <w:color w:val="4D5287"/>
          <w:spacing w:val="0"/>
          <w:w w:val="175"/>
          <w:i/>
          <w:position w:val="-10"/>
        </w:rPr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572" w:lineRule="exact"/>
        <w:ind w:right="-20"/>
        <w:jc w:val="left"/>
        <w:rPr>
          <w:rFonts w:ascii="Times New Roman" w:hAnsi="Times New Roman" w:cs="Times New Roman" w:eastAsia="Times New Roman"/>
          <w:sz w:val="122"/>
          <w:szCs w:val="122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511"/>
          <w:position w:val="-4"/>
        </w:rPr>
        <w:t>l</w:t>
      </w:r>
      <w:r>
        <w:rPr>
          <w:rFonts w:ascii="Arial" w:hAnsi="Arial" w:cs="Arial" w:eastAsia="Arial"/>
          <w:sz w:val="19"/>
          <w:szCs w:val="19"/>
          <w:color w:val="343434"/>
          <w:spacing w:val="-219"/>
          <w:w w:val="511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511"/>
          <w:position w:val="-4"/>
        </w:rPr>
        <w:t>t</w:t>
      </w:r>
      <w:r>
        <w:rPr>
          <w:rFonts w:ascii="Arial" w:hAnsi="Arial" w:cs="Arial" w:eastAsia="Arial"/>
          <w:sz w:val="19"/>
          <w:szCs w:val="19"/>
          <w:color w:val="343434"/>
          <w:spacing w:val="-182"/>
          <w:w w:val="511"/>
          <w:position w:val="-4"/>
        </w:rPr>
        <w:t> </w:t>
      </w:r>
      <w:r>
        <w:rPr>
          <w:rFonts w:ascii="Arial" w:hAnsi="Arial" w:cs="Arial" w:eastAsia="Arial"/>
          <w:sz w:val="98"/>
          <w:szCs w:val="98"/>
          <w:color w:val="505050"/>
          <w:spacing w:val="-188"/>
          <w:w w:val="78"/>
          <w:position w:val="-36"/>
        </w:rPr>
        <w:t>·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60"/>
          <w:position w:val="-4"/>
        </w:rPr>
        <w:t>Q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61"/>
          <w:position w:val="-4"/>
        </w:rPr>
        <w:t>J</w:t>
      </w:r>
      <w:r>
        <w:rPr>
          <w:rFonts w:ascii="Arial" w:hAnsi="Arial" w:cs="Arial" w:eastAsia="Arial"/>
          <w:sz w:val="19"/>
          <w:szCs w:val="19"/>
          <w:color w:val="505050"/>
          <w:spacing w:val="9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1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4"/>
          <w:w w:val="102"/>
          <w:position w:val="-4"/>
        </w:rPr>
        <w:t>m</w:t>
      </w:r>
      <w:r>
        <w:rPr>
          <w:rFonts w:ascii="Arial" w:hAnsi="Arial" w:cs="Arial" w:eastAsia="Arial"/>
          <w:sz w:val="19"/>
          <w:szCs w:val="19"/>
          <w:color w:val="505050"/>
          <w:spacing w:val="-18"/>
          <w:w w:val="172"/>
          <w:position w:val="-4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2"/>
          <w:position w:val="-4"/>
        </w:rPr>
        <w:t>d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19"/>
          <w:szCs w:val="19"/>
          <w:color w:val="343434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22"/>
          <w:szCs w:val="122"/>
          <w:color w:val="2B2F4D"/>
          <w:spacing w:val="0"/>
          <w:w w:val="82"/>
          <w:position w:val="-74"/>
        </w:rPr>
        <w:t>h</w:t>
      </w:r>
      <w:r>
        <w:rPr>
          <w:rFonts w:ascii="Times New Roman" w:hAnsi="Times New Roman" w:cs="Times New Roman" w:eastAsia="Times New Roman"/>
          <w:sz w:val="122"/>
          <w:szCs w:val="1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00"/>
          <w:cols w:num="3" w:equalWidth="0">
            <w:col w:w="856" w:space="2067"/>
            <w:col w:w="3164" w:space="1783"/>
            <w:col w:w="3450"/>
          </w:cols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ÇELİK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72" w:lineRule="exact"/>
        <w:ind w:right="-20"/>
        <w:jc w:val="left"/>
        <w:tabs>
          <w:tab w:pos="600" w:val="left"/>
          <w:tab w:pos="14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77777"/>
          <w:spacing w:val="0"/>
          <w:w w:val="130"/>
          <w:position w:val="-2"/>
        </w:rPr>
        <w:t>B</w:t>
      </w:r>
      <w:r>
        <w:rPr>
          <w:rFonts w:ascii="Arial" w:hAnsi="Arial" w:cs="Arial" w:eastAsia="Arial"/>
          <w:sz w:val="23"/>
          <w:szCs w:val="23"/>
          <w:color w:val="77777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3"/>
          <w:szCs w:val="23"/>
          <w:color w:val="77777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9"/>
          <w:szCs w:val="39"/>
          <w:color w:val="646666"/>
          <w:spacing w:val="0"/>
          <w:w w:val="74"/>
          <w:position w:val="-2"/>
        </w:rPr>
        <w:t>n't</w:t>
      </w:r>
      <w:r>
        <w:rPr>
          <w:rFonts w:ascii="Times New Roman" w:hAnsi="Times New Roman" w:cs="Times New Roman" w:eastAsia="Times New Roman"/>
          <w:sz w:val="39"/>
          <w:szCs w:val="39"/>
          <w:color w:val="64666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64666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217"/>
          <w:position w:val="-2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217"/>
          <w:position w:val="-2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21"/>
          <w:w w:val="217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5B8B8"/>
          <w:spacing w:val="0"/>
          <w:w w:val="33"/>
          <w:position w:val="-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00"/>
          <w:cols w:num="2" w:equalWidth="0">
            <w:col w:w="5116" w:space="2908"/>
            <w:col w:w="3296"/>
          </w:cols>
        </w:sectPr>
      </w:pPr>
      <w:rPr/>
    </w:p>
    <w:p>
      <w:pPr>
        <w:spacing w:before="0" w:after="0" w:line="258" w:lineRule="exact"/>
        <w:ind w:left="5037" w:right="-20"/>
        <w:jc w:val="left"/>
        <w:tabs>
          <w:tab w:pos="85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9.920395pt;margin-top:4.988618pt;width:9.332172pt;height:51.5pt;mso-position-horizontal-relative:page;mso-position-vertical-relative:paragraph;z-index:-15228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4"/>
                    <w:jc w:val="left"/>
                    <w:rPr>
                      <w:rFonts w:ascii="Arial" w:hAnsi="Arial" w:cs="Arial" w:eastAsia="Arial"/>
                      <w:sz w:val="103"/>
                      <w:szCs w:val="103"/>
                    </w:rPr>
                  </w:pPr>
                  <w:rPr/>
                  <w:r>
                    <w:rPr>
                      <w:rFonts w:ascii="Arial" w:hAnsi="Arial" w:cs="Arial" w:eastAsia="Arial"/>
                      <w:sz w:val="103"/>
                      <w:szCs w:val="103"/>
                      <w:color w:val="111689"/>
                      <w:spacing w:val="-74"/>
                      <w:w w:val="51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111689"/>
                      <w:spacing w:val="-212"/>
                      <w:w w:val="51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position w:val="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1"/>
          <w:position w:val="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40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5"/>
        </w:rPr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9"/>
          <w:position w:val="-4"/>
        </w:rPr>
        <w:t>yJIJI'il</w:t>
      </w:r>
      <w:r>
        <w:rPr>
          <w:rFonts w:ascii="Arial" w:hAnsi="Arial" w:cs="Arial" w:eastAsia="Arial"/>
          <w:sz w:val="25"/>
          <w:szCs w:val="25"/>
          <w:color w:val="343434"/>
          <w:spacing w:val="1"/>
          <w:w w:val="60"/>
          <w:position w:val="-4"/>
        </w:rPr>
        <w:t>i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304"/>
          <w:position w:val="-4"/>
        </w:rPr>
        <w:t>'</w:t>
      </w:r>
      <w:r>
        <w:rPr>
          <w:rFonts w:ascii="Arial" w:hAnsi="Arial" w:cs="Arial" w:eastAsia="Arial"/>
          <w:sz w:val="25"/>
          <w:szCs w:val="25"/>
          <w:color w:val="646666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646666"/>
          <w:spacing w:val="15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60"/>
          <w:position w:val="-4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2189" w:right="-20"/>
        <w:jc w:val="left"/>
        <w:tabs>
          <w:tab w:pos="80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8"/>
        </w:rPr>
        <w:t>1.Post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8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28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32"/>
          <w:position w:val="8"/>
        </w:rPr>
        <w:t>ur</w:t>
      </w:r>
      <w:r>
        <w:rPr>
          <w:rFonts w:ascii="Arial" w:hAnsi="Arial" w:cs="Arial" w:eastAsia="Arial"/>
          <w:sz w:val="19"/>
          <w:szCs w:val="19"/>
          <w:color w:val="343434"/>
          <w:spacing w:val="-24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7"/>
          <w:w w:val="100"/>
          <w:position w:val="8"/>
        </w:rPr>
        <w:t>u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8"/>
        </w:rPr>
        <w:t>plar</w:t>
      </w:r>
      <w:r>
        <w:rPr>
          <w:rFonts w:ascii="Arial" w:hAnsi="Arial" w:cs="Arial" w:eastAsia="Arial"/>
          <w:sz w:val="19"/>
          <w:szCs w:val="19"/>
          <w:color w:val="343434"/>
          <w:spacing w:val="39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100"/>
          <w:position w:val="8"/>
        </w:rPr>
        <w:t>J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100"/>
          <w:position w:val="8"/>
        </w:rPr>
        <w:t>\r:·ı</w:t>
      </w:r>
      <w:r>
        <w:rPr>
          <w:rFonts w:ascii="Arial" w:hAnsi="Arial" w:cs="Arial" w:eastAsia="Arial"/>
          <w:sz w:val="19"/>
          <w:szCs w:val="19"/>
          <w:color w:val="505050"/>
          <w:spacing w:val="-11"/>
          <w:w w:val="100"/>
          <w:position w:val="8"/>
        </w:rPr>
        <w:t>;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8"/>
        </w:rPr>
        <w:t>rı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Arial" w:hAnsi="Arial" w:cs="Arial" w:eastAsia="Arial"/>
          <w:sz w:val="19"/>
          <w:szCs w:val="19"/>
          <w:color w:val="777777"/>
          <w:spacing w:val="0"/>
          <w:w w:val="77"/>
          <w:position w:val="-3"/>
        </w:rPr>
        <w:t>M</w:t>
      </w:r>
      <w:r>
        <w:rPr>
          <w:rFonts w:ascii="Arial" w:hAnsi="Arial" w:cs="Arial" w:eastAsia="Arial"/>
          <w:sz w:val="19"/>
          <w:szCs w:val="19"/>
          <w:color w:val="777777"/>
          <w:spacing w:val="-39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200"/>
          <w:position w:val="-3"/>
        </w:rPr>
        <w:t>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00"/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20.103256pt;margin-top:19.298588pt;width:555.711471pt;height:762.568778pt;mso-position-horizontal-relative:page;mso-position-vertical-relative:page;z-index:-15229" coordorigin="402,386" coordsize="11114,15251">
            <v:group style="position:absolute;left:450;top:393;width:2;height:10246" coordorigin="450,393" coordsize="2,10246">
              <v:shape style="position:absolute;left:450;top:393;width:2;height:10246" coordorigin="450,393" coordsize="0,10246" path="m450,10639l450,393e" filled="f" stroked="t" strokeweight=".717973pt" strokecolor="#606060">
                <v:path arrowok="t"/>
              </v:shape>
            </v:group>
            <v:group style="position:absolute;left:2381;top:398;width:2;height:1544" coordorigin="2381,398" coordsize="2,1544">
              <v:shape style="position:absolute;left:2381;top:398;width:2;height:1544" coordorigin="2381,398" coordsize="0,1544" path="m2381,1942l2381,398e" filled="f" stroked="t" strokeweight=".717973pt" strokecolor="#606060">
                <v:path arrowok="t"/>
              </v:shape>
            </v:group>
            <v:group style="position:absolute;left:3370;top:405;width:4035;height:2" coordorigin="3370,405" coordsize="4035,2">
              <v:shape style="position:absolute;left:3370;top:405;width:4035;height:2" coordorigin="3370,405" coordsize="4035,0" path="m3370,405l7405,405e" filled="f" stroked="t" strokeweight=".478649pt" strokecolor="#747474">
                <v:path arrowok="t"/>
              </v:shape>
            </v:group>
            <v:group style="position:absolute;left:7347;top:403;width:416;height:2" coordorigin="7347,403" coordsize="416,2">
              <v:shape style="position:absolute;left:7347;top:403;width:416;height:2" coordorigin="7347,403" coordsize="416,0" path="m7347,403l7764,403e" filled="f" stroked="t" strokeweight=".478649pt" strokecolor="#4F4F4F">
                <v:path arrowok="t"/>
              </v:shape>
            </v:group>
            <v:group style="position:absolute;left:436;top:403;width:11038;height:2" coordorigin="436,403" coordsize="11038,2">
              <v:shape style="position:absolute;left:436;top:403;width:11038;height:2" coordorigin="436,403" coordsize="11038,0" path="m436,403l11473,403e" filled="f" stroked="t" strokeweight=".717973pt" strokecolor="#777777">
                <v:path arrowok="t"/>
              </v:shape>
            </v:group>
            <v:group style="position:absolute;left:9109;top:393;width:2;height:734" coordorigin="9109,393" coordsize="2,734">
              <v:shape style="position:absolute;left:9109;top:393;width:2;height:734" coordorigin="9109,393" coordsize="0,734" path="m9109,1127l9109,393e" filled="f" stroked="t" strokeweight=".717973pt" strokecolor="#6B6B6B">
                <v:path arrowok="t"/>
              </v:shape>
            </v:group>
            <v:group style="position:absolute;left:9573;top:398;width:718;height:2" coordorigin="9573,398" coordsize="718,2">
              <v:shape style="position:absolute;left:9573;top:398;width:718;height:2" coordorigin="9573,398" coordsize="718,0" path="m9573,398l10291,398e" filled="f" stroked="t" strokeweight=".478649pt" strokecolor="#575757">
                <v:path arrowok="t"/>
              </v:shape>
            </v:group>
            <v:group style="position:absolute;left:11473;top:393;width:2;height:1563" coordorigin="11473,393" coordsize="2,1563">
              <v:shape style="position:absolute;left:11473;top:393;width:2;height:1563" coordorigin="11473,393" coordsize="0,1563" path="m11473,1956l11473,393e" filled="f" stroked="t" strokeweight=".717973pt" strokecolor="#707070">
                <v:path arrowok="t"/>
              </v:shape>
            </v:group>
            <v:group style="position:absolute;left:9113;top:1069;width:2;height:187" coordorigin="9113,1069" coordsize="2,187">
              <v:shape style="position:absolute;left:9113;top:1069;width:2;height:187" coordorigin="9113,1069" coordsize="0,187" path="m9113,1256l9113,1069e" filled="f" stroked="t" strokeweight=".478649pt" strokecolor="#575757">
                <v:path arrowok="t"/>
              </v:shape>
            </v:group>
            <v:group style="position:absolute;left:9113;top:1199;width:2;height:738" coordorigin="9113,1199" coordsize="2,738">
              <v:shape style="position:absolute;left:9113;top:1199;width:2;height:738" coordorigin="9113,1199" coordsize="0,738" path="m9113,1937l9113,1199e" filled="f" stroked="t" strokeweight=".957298pt" strokecolor="#707070">
                <v:path arrowok="t"/>
              </v:shape>
            </v:group>
            <v:group style="position:absolute;left:412;top:1930;width:3121;height:2" coordorigin="412,1930" coordsize="3121,2">
              <v:shape style="position:absolute;left:412;top:1930;width:3121;height:2" coordorigin="412,1930" coordsize="3121,0" path="m412,1930l3532,1930e" filled="f" stroked="t" strokeweight=".957298pt" strokecolor="#7C7C7C">
                <v:path arrowok="t"/>
              </v:shape>
            </v:group>
            <v:group style="position:absolute;left:3475;top:1930;width:876;height:2" coordorigin="3475,1930" coordsize="876,2">
              <v:shape style="position:absolute;left:3475;top:1930;width:876;height:2" coordorigin="3475,1930" coordsize="876,0" path="m3475,1930l4351,1930e" filled="f" stroked="t" strokeweight=".478649pt" strokecolor="#606060">
                <v:path arrowok="t"/>
              </v:shape>
            </v:group>
            <v:group style="position:absolute;left:3800;top:1930;width:3173;height:2" coordorigin="3800,1930" coordsize="3173,2">
              <v:shape style="position:absolute;left:3800;top:1930;width:3173;height:2" coordorigin="3800,1930" coordsize="3173,0" path="m3800,1930l6974,1930e" filled="f" stroked="t" strokeweight=".717973pt" strokecolor="#777777">
                <v:path arrowok="t"/>
              </v:shape>
            </v:group>
            <v:group style="position:absolute;left:6916;top:1927;width:1407;height:2" coordorigin="6916,1927" coordsize="1407,2">
              <v:shape style="position:absolute;left:6916;top:1927;width:1407;height:2" coordorigin="6916,1927" coordsize="1407,0" path="m6916,1927l8324,1927e" filled="f" stroked="t" strokeweight=".478649pt" strokecolor="#575757">
                <v:path arrowok="t"/>
              </v:shape>
            </v:group>
            <v:group style="position:absolute;left:8266;top:1927;width:263;height:2" coordorigin="8266,1927" coordsize="263,2">
              <v:shape style="position:absolute;left:8266;top:1927;width:263;height:2" coordorigin="8266,1927" coordsize="263,0" path="m8266,1927l8530,1927e" filled="f" stroked="t" strokeweight=".478649pt" strokecolor="#747474">
                <v:path arrowok="t"/>
              </v:shape>
            </v:group>
            <v:group style="position:absolute;left:8472;top:1927;width:1216;height:2" coordorigin="8472,1927" coordsize="1216,2">
              <v:shape style="position:absolute;left:8472;top:1927;width:1216;height:2" coordorigin="8472,1927" coordsize="1216,0" path="m8472,1927l9688,1927e" filled="f" stroked="t" strokeweight=".957298pt" strokecolor="#838383">
                <v:path arrowok="t"/>
              </v:shape>
            </v:group>
            <v:group style="position:absolute;left:9573;top:1923;width:718;height:2" coordorigin="9573,1923" coordsize="718,2">
              <v:shape style="position:absolute;left:9573;top:1923;width:718;height:2" coordorigin="9573,1923" coordsize="718,0" path="m9573,1923l10291,1923e" filled="f" stroked="t" strokeweight=".478649pt" strokecolor="#606060">
                <v:path arrowok="t"/>
              </v:shape>
            </v:group>
            <v:group style="position:absolute;left:10234;top:1925;width:1249;height:2" coordorigin="10234,1925" coordsize="1249,2">
              <v:shape style="position:absolute;left:10234;top:1925;width:1249;height:2" coordorigin="10234,1925" coordsize="1249,0" path="m10234,1925l11483,1925e" filled="f" stroked="t" strokeweight=".478649pt" strokecolor="#747474">
                <v:path arrowok="t"/>
              </v:shape>
            </v:group>
            <v:group style="position:absolute;left:440;top:2170;width:7323;height:2" coordorigin="440,2170" coordsize="7323,2">
              <v:shape style="position:absolute;left:440;top:2170;width:7323;height:2" coordorigin="440,2170" coordsize="7323,0" path="m440,2170l7764,2170e" filled="f" stroked="t" strokeweight=".717973pt" strokecolor="#777777">
                <v:path arrowok="t"/>
              </v:shape>
            </v:group>
            <v:group style="position:absolute;left:3413;top:1923;width:2;height:499" coordorigin="3413,1923" coordsize="2,499">
              <v:shape style="position:absolute;left:3413;top:1923;width:2;height:499" coordorigin="3413,1923" coordsize="0,499" path="m3413,2421l3413,1923e" filled="f" stroked="t" strokeweight=".478649pt" strokecolor="#444444">
                <v:path arrowok="t"/>
              </v:shape>
            </v:group>
            <v:group style="position:absolute;left:3365;top:2172;width:1575;height:2" coordorigin="3365,2172" coordsize="1575,2">
              <v:shape style="position:absolute;left:3365;top:2172;width:1575;height:2" coordorigin="3365,2172" coordsize="1575,0" path="m3365,2172l4940,2172e" filled="f" stroked="t" strokeweight=".478649pt" strokecolor="#646464">
                <v:path arrowok="t"/>
              </v:shape>
            </v:group>
            <v:group style="position:absolute;left:7706;top:2167;width:617;height:2" coordorigin="7706,2167" coordsize="617,2">
              <v:shape style="position:absolute;left:7706;top:2167;width:617;height:2" coordorigin="7706,2167" coordsize="617,0" path="m7706,2167l8324,2167e" filled="f" stroked="t" strokeweight=".478649pt" strokecolor="#5B5B5B">
                <v:path arrowok="t"/>
              </v:shape>
            </v:group>
            <v:group style="position:absolute;left:8266;top:2165;width:3197;height:2" coordorigin="8266,2165" coordsize="3197,2">
              <v:shape style="position:absolute;left:8266;top:2165;width:3197;height:2" coordorigin="8266,2165" coordsize="3197,0" path="m8266,2165l11464,2165e" filled="f" stroked="t" strokeweight=".717973pt" strokecolor="#7C7C7C">
                <v:path arrowok="t"/>
              </v:shape>
            </v:group>
            <v:group style="position:absolute;left:10234;top:2162;width:1249;height:2" coordorigin="10234,2162" coordsize="1249,2">
              <v:shape style="position:absolute;left:10234;top:2162;width:1249;height:2" coordorigin="10234,2162" coordsize="1249,0" path="m10234,2162l11483,2162e" filled="f" stroked="t" strokeweight=".478649pt" strokecolor="#676767">
                <v:path arrowok="t"/>
              </v:shape>
            </v:group>
            <v:group style="position:absolute;left:11473;top:1884;width:2;height:307" coordorigin="11473,1884" coordsize="2,307">
              <v:shape style="position:absolute;left:11473;top:1884;width:2;height:307" coordorigin="11473,1884" coordsize="0,307" path="m11473,2191l11473,1884e" filled="f" stroked="t" strokeweight=".478649pt" strokecolor="#5B5B5B">
                <v:path arrowok="t"/>
              </v:shape>
            </v:group>
            <v:group style="position:absolute;left:440;top:2412;width:7883;height:2" coordorigin="440,2412" coordsize="7883,2">
              <v:shape style="position:absolute;left:440;top:2412;width:7883;height:2" coordorigin="440,2412" coordsize="7883,0" path="m440,2412l8324,2412e" filled="f" stroked="t" strokeweight=".717973pt" strokecolor="#747474">
                <v:path arrowok="t"/>
              </v:shape>
            </v:group>
            <v:group style="position:absolute;left:3695;top:2412;width:2044;height:2" coordorigin="3695,2412" coordsize="2044,2">
              <v:shape style="position:absolute;left:3695;top:2412;width:2044;height:2" coordorigin="3695,2412" coordsize="2044,0" path="m3695,2412l5739,2412e" filled="f" stroked="t" strokeweight=".478649pt" strokecolor="#575757">
                <v:path arrowok="t"/>
              </v:shape>
            </v:group>
            <v:group style="position:absolute;left:8266;top:2407;width:263;height:2" coordorigin="8266,2407" coordsize="263,2">
              <v:shape style="position:absolute;left:8266;top:2407;width:263;height:2" coordorigin="8266,2407" coordsize="263,0" path="m8266,2407l8530,2407e" filled="f" stroked="t" strokeweight=".478649pt" strokecolor="#6B6B6B">
                <v:path arrowok="t"/>
              </v:shape>
            </v:group>
            <v:group style="position:absolute;left:8472;top:2407;width:3015;height:2" coordorigin="8472,2407" coordsize="3015,2">
              <v:shape style="position:absolute;left:8472;top:2407;width:3015;height:2" coordorigin="8472,2407" coordsize="3015,0" path="m8472,2407l11488,2407e" filled="f" stroked="t" strokeweight=".717973pt" strokecolor="#7C7C7C">
                <v:path arrowok="t"/>
              </v:shape>
            </v:group>
            <v:group style="position:absolute;left:11478;top:2119;width:2;height:1280" coordorigin="11478,2119" coordsize="2,1280">
              <v:shape style="position:absolute;left:11478;top:2119;width:2;height:1280" coordorigin="11478,2119" coordsize="0,1280" path="m11478,3399l11478,2119e" filled="f" stroked="t" strokeweight=".717973pt" strokecolor="#6B6B6B">
                <v:path arrowok="t"/>
              </v:shape>
            </v:group>
            <v:group style="position:absolute;left:440;top:2651;width:4499;height:2" coordorigin="440,2651" coordsize="4499,2">
              <v:shape style="position:absolute;left:440;top:2651;width:4499;height:2" coordorigin="440,2651" coordsize="4499,0" path="m440,2651l4940,2651e" filled="f" stroked="t" strokeweight=".717973pt" strokecolor="#747474">
                <v:path arrowok="t"/>
              </v:shape>
            </v:group>
            <v:group style="position:absolute;left:4882;top:2651;width:857;height:2" coordorigin="4882,2651" coordsize="857,2">
              <v:shape style="position:absolute;left:4882;top:2651;width:857;height:2" coordorigin="4882,2651" coordsize="857,0" path="m4882,2651l5739,2651e" filled="f" stroked="t" strokeweight=".478649pt" strokecolor="#575757">
                <v:path arrowok="t"/>
              </v:shape>
            </v:group>
            <v:group style="position:absolute;left:5682;top:2649;width:1723;height:2" coordorigin="5682,2649" coordsize="1723,2">
              <v:shape style="position:absolute;left:5682;top:2649;width:1723;height:2" coordorigin="5682,2649" coordsize="1723,0" path="m5682,2649l7405,2649e" filled="f" stroked="t" strokeweight=".957298pt" strokecolor="#808080">
                <v:path arrowok="t"/>
              </v:shape>
            </v:group>
            <v:group style="position:absolute;left:7347;top:2647;width:1182;height:2" coordorigin="7347,2647" coordsize="1182,2">
              <v:shape style="position:absolute;left:7347;top:2647;width:1182;height:2" coordorigin="7347,2647" coordsize="1182,0" path="m7347,2647l8530,2647e" filled="f" stroked="t" strokeweight=".478649pt" strokecolor="#5B5B5B">
                <v:path arrowok="t"/>
              </v:shape>
            </v:group>
            <v:group style="position:absolute;left:8472;top:2647;width:3015;height:2" coordorigin="8472,2647" coordsize="3015,2">
              <v:shape style="position:absolute;left:8472;top:2647;width:3015;height:2" coordorigin="8472,2647" coordsize="3015,0" path="m8472,2647l11488,2647e" filled="f" stroked="t" strokeweight=".717973pt" strokecolor="#808080">
                <v:path arrowok="t"/>
              </v:shape>
            </v:group>
            <v:group style="position:absolute;left:6950;top:3339;width:761;height:2" coordorigin="6950,3339" coordsize="761,2">
              <v:shape style="position:absolute;left:6950;top:3339;width:761;height:2" coordorigin="6950,3339" coordsize="761,0" path="m6950,3339l7711,3339e" filled="f" stroked="t" strokeweight=".478649pt" strokecolor="#4B4B4B">
                <v:path arrowok="t"/>
              </v:shape>
            </v:group>
            <v:group style="position:absolute;left:8295;top:3366;width:1967;height:2" coordorigin="8295,3366" coordsize="1967,2">
              <v:shape style="position:absolute;left:8295;top:3366;width:1967;height:2" coordorigin="8295,3366" coordsize="1967,0" path="m8295,3366l10262,3366e" filled="f" stroked="t" strokeweight=".239324pt" strokecolor="#000000">
                <v:path arrowok="t"/>
              </v:shape>
            </v:group>
            <v:group style="position:absolute;left:10262;top:3366;width:1221;height:2" coordorigin="10262,3366" coordsize="1221,2">
              <v:shape style="position:absolute;left:10262;top:3366;width:1221;height:2" coordorigin="10262,3366" coordsize="1221,0" path="m10262,3366l11483,3366e" filled="f" stroked="t" strokeweight=".239324pt" strokecolor="#575757">
                <v:path arrowok="t"/>
              </v:shape>
            </v:group>
            <v:group style="position:absolute;left:436;top:4140;width:2877;height:2" coordorigin="436,4140" coordsize="2877,2">
              <v:shape style="position:absolute;left:436;top:4140;width:2877;height:2" coordorigin="436,4140" coordsize="2877,0" path="m436,4140l3312,4140e" filled="f" stroked="t" strokeweight=".478649pt" strokecolor="#606060">
                <v:path arrowok="t"/>
              </v:shape>
            </v:group>
            <v:group style="position:absolute;left:2391;top:3821;width:2;height:11804" coordorigin="2391,3821" coordsize="2,11804">
              <v:shape style="position:absolute;left:2391;top:3821;width:2;height:11804" coordorigin="2391,3821" coordsize="0,11804" path="m2391,15625l2391,3821e" filled="f" stroked="t" strokeweight=".717973pt" strokecolor="#606060">
                <v:path arrowok="t"/>
              </v:shape>
            </v:group>
            <v:group style="position:absolute;left:4882;top:4138;width:1043;height:2" coordorigin="4882,4138" coordsize="1043,2">
              <v:shape style="position:absolute;left:4882;top:4138;width:1043;height:2" coordorigin="4882,4138" coordsize="1043,0" path="m4882,4138l5926,4138e" filled="f" stroked="t" strokeweight=".478649pt" strokecolor="#646464">
                <v:path arrowok="t"/>
              </v:shape>
            </v:group>
            <v:group style="position:absolute;left:8156;top:4135;width:373;height:2" coordorigin="8156,4135" coordsize="373,2">
              <v:shape style="position:absolute;left:8156;top:4135;width:373;height:2" coordorigin="8156,4135" coordsize="373,0" path="m8156,4135l8530,4135e" filled="f" stroked="t" strokeweight=".478649pt" strokecolor="#747474">
                <v:path arrowok="t"/>
              </v:shape>
            </v:group>
            <v:group style="position:absolute;left:8472;top:4138;width:1158;height:2" coordorigin="8472,4138" coordsize="1158,2">
              <v:shape style="position:absolute;left:8472;top:4138;width:1158;height:2" coordorigin="8472,4138" coordsize="1158,0" path="m8472,4138l9630,4138e" filled="f" stroked="t" strokeweight=".478649pt" strokecolor="#606060">
                <v:path arrowok="t"/>
              </v:shape>
            </v:group>
            <v:group style="position:absolute;left:3078;top:4138;width:8410;height:2" coordorigin="3078,4138" coordsize="8410,2">
              <v:shape style="position:absolute;left:3078;top:4138;width:8410;height:2" coordorigin="3078,4138" coordsize="8410,0" path="m3078,4138l11488,4138e" filled="f" stroked="t" strokeweight=".717973pt" strokecolor="#7C7C7C">
                <v:path arrowok="t"/>
              </v:shape>
            </v:group>
            <v:group style="position:absolute;left:11483;top:3788;width:2;height:1299" coordorigin="11483,3788" coordsize="2,1299">
              <v:shape style="position:absolute;left:11483;top:3788;width:2;height:1299" coordorigin="11483,3788" coordsize="0,1299" path="m11483,5087l11483,3788e" filled="f" stroked="t" strokeweight=".957298pt" strokecolor="#747474">
                <v:path arrowok="t"/>
              </v:shape>
            </v:group>
            <v:group style="position:absolute;left:2379;top:4382;width:4078;height:2" coordorigin="2379,4382" coordsize="4078,2">
              <v:shape style="position:absolute;left:2379;top:4382;width:4078;height:2" coordorigin="2379,4382" coordsize="4078,0" path="m2379,4382l6457,4382e" filled="f" stroked="t" strokeweight=".717973pt" strokecolor="#777777">
                <v:path arrowok="t"/>
              </v:shape>
            </v:group>
            <v:group style="position:absolute;left:6400;top:4382;width:316;height:2" coordorigin="6400,4382" coordsize="316,2">
              <v:shape style="position:absolute;left:6400;top:4382;width:316;height:2" coordorigin="6400,4382" coordsize="316,0" path="m6400,4382l6715,4382e" filled="f" stroked="t" strokeweight=".478649pt" strokecolor="#6B6B6B">
                <v:path arrowok="t"/>
              </v:shape>
            </v:group>
            <v:group style="position:absolute;left:6658;top:4377;width:1919;height:2" coordorigin="6658,4377" coordsize="1919,2">
              <v:shape style="position:absolute;left:6658;top:4377;width:1919;height:2" coordorigin="6658,4377" coordsize="1919,0" path="m6658,4377l8577,4377e" filled="f" stroked="t" strokeweight=".957298pt" strokecolor="#7C7C7C">
                <v:path arrowok="t"/>
              </v:shape>
            </v:group>
            <v:group style="position:absolute;left:8472;top:4377;width:1158;height:2" coordorigin="8472,4377" coordsize="1158,2">
              <v:shape style="position:absolute;left:8472;top:4377;width:1158;height:2" coordorigin="8472,4377" coordsize="1158,0" path="m8472,4377l9630,4377e" filled="f" stroked="t" strokeweight=".478649pt" strokecolor="#646464">
                <v:path arrowok="t"/>
              </v:shape>
            </v:group>
            <v:group style="position:absolute;left:9573;top:4375;width:1919;height:2" coordorigin="9573,4375" coordsize="1919,2">
              <v:shape style="position:absolute;left:9573;top:4375;width:1919;height:2" coordorigin="9573,4375" coordsize="1919,0" path="m9573,4375l11492,4375e" filled="f" stroked="t" strokeweight=".957298pt" strokecolor="#838383">
                <v:path arrowok="t"/>
              </v:shape>
            </v:group>
            <v:group style="position:absolute;left:445;top:4334;width:2;height:1774" coordorigin="445,4334" coordsize="2,1774">
              <v:shape style="position:absolute;left:445;top:4334;width:2;height:1774" coordorigin="445,4334" coordsize="0,1774" path="m445,6108l445,4334e" filled="f" stroked="t" strokeweight=".478649pt" strokecolor="#4B4B4B">
                <v:path arrowok="t"/>
              </v:shape>
            </v:group>
            <v:group style="position:absolute;left:4921;top:4373;width:2;height:2196" coordorigin="4921,4373" coordsize="2,2196">
              <v:shape style="position:absolute;left:4921;top:4373;width:2;height:2196" coordorigin="4921,4373" coordsize="0,2196" path="m4921,6569l4921,4373e" filled="f" stroked="t" strokeweight="1.196622pt" strokecolor="#646464">
                <v:path arrowok="t"/>
              </v:shape>
            </v:group>
            <v:group style="position:absolute;left:4906;top:4814;width:1551;height:2" coordorigin="4906,4814" coordsize="1551,2">
              <v:shape style="position:absolute;left:4906;top:4814;width:1551;height:2" coordorigin="4906,4814" coordsize="1551,0" path="m4906,4814l6457,4814e" filled="f" stroked="t" strokeweight=".239324pt" strokecolor="#6B6B6B">
                <v:path arrowok="t"/>
              </v:shape>
            </v:group>
            <v:group style="position:absolute;left:7735;top:4358;width:2;height:268" coordorigin="7735,4358" coordsize="2,268">
              <v:shape style="position:absolute;left:7735;top:4358;width:2;height:268" coordorigin="7735,4358" coordsize="0,268" path="m7735,4627l7735,4358e" filled="f" stroked="t" strokeweight=".239324pt" strokecolor="#7C7C7C">
                <v:path arrowok="t"/>
              </v:shape>
            </v:group>
            <v:group style="position:absolute;left:6400;top:4814;width:751;height:2" coordorigin="6400,4814" coordsize="751,2">
              <v:shape style="position:absolute;left:6400;top:4814;width:751;height:2" coordorigin="6400,4814" coordsize="751,0" path="m6400,4814l7151,4814e" filled="f" stroked="t" strokeweight=".478649pt" strokecolor="#838383">
                <v:path arrowok="t"/>
              </v:shape>
            </v:group>
            <v:group style="position:absolute;left:7376;top:4842;width:364;height:2" coordorigin="7376,4842" coordsize="364,2">
              <v:shape style="position:absolute;left:7376;top:4842;width:364;height:2" coordorigin="7376,4842" coordsize="364,0" path="m7376,4842l7740,4842e" filled="f" stroked="t" strokeweight=".239324pt" strokecolor="#000000">
                <v:path arrowok="t"/>
              </v:shape>
            </v:group>
            <v:group style="position:absolute;left:7735;top:4627;width:2;height:221" coordorigin="7735,4627" coordsize="2,221">
              <v:shape style="position:absolute;left:7735;top:4627;width:2;height:221" coordorigin="7735,4627" coordsize="0,221" path="m7735,4847l7735,4627e" filled="f" stroked="t" strokeweight=".239324pt" strokecolor="#4B4B4B">
                <v:path arrowok="t"/>
              </v:shape>
            </v:group>
            <v:group style="position:absolute;left:7735;top:4842;width:560;height:2" coordorigin="7735,4842" coordsize="560,2">
              <v:shape style="position:absolute;left:7735;top:4842;width:560;height:2" coordorigin="7735,4842" coordsize="560,0" path="m7735,4842l8295,4842e" filled="f" stroked="t" strokeweight=".239324pt" strokecolor="#676767">
                <v:path arrowok="t"/>
              </v:shape>
            </v:group>
            <v:group style="position:absolute;left:8295;top:4842;width:206;height:2" coordorigin="8295,4842" coordsize="206,2">
              <v:shape style="position:absolute;left:8295;top:4842;width:206;height:2" coordorigin="8295,4842" coordsize="206,0" path="m8295,4842l8501,4842e" filled="f" stroked="t" strokeweight=".239324pt" strokecolor="#000000">
                <v:path arrowok="t"/>
              </v:shape>
            </v:group>
            <v:group style="position:absolute;left:8601;top:4811;width:2221;height:2" coordorigin="8601,4811" coordsize="2221,2">
              <v:shape style="position:absolute;left:8601;top:4811;width:2221;height:2" coordorigin="8601,4811" coordsize="2221,0" path="m8601,4811l10822,4811e" filled="f" stroked="t" strokeweight=".239324pt" strokecolor="#878787">
                <v:path arrowok="t"/>
              </v:shape>
            </v:group>
            <v:group style="position:absolute;left:450;top:4814;width:2;height:753" coordorigin="450,4814" coordsize="2,753">
              <v:shape style="position:absolute;left:450;top:4814;width:2;height:753" coordorigin="450,4814" coordsize="0,753" path="m450,5566l450,4814e" filled="f" stroked="t" strokeweight=".478649pt" strokecolor="#383838">
                <v:path arrowok="t"/>
              </v:shape>
            </v:group>
            <v:group style="position:absolute;left:4921;top:4814;width:2;height:1007" coordorigin="4921,4814" coordsize="2,1007">
              <v:shape style="position:absolute;left:4921;top:4814;width:2;height:1007" coordorigin="4921,4814" coordsize="0,1007" path="m4921,5821l4921,4814e" filled="f" stroked="t" strokeweight=".478649pt" strokecolor="#484848">
                <v:path arrowok="t"/>
              </v:shape>
            </v:group>
            <v:group style="position:absolute;left:4916;top:5049;width:2489;height:2" coordorigin="4916,5049" coordsize="2489,2">
              <v:shape style="position:absolute;left:4916;top:5049;width:2489;height:2" coordorigin="4916,5049" coordsize="2489,0" path="m4916,5049l7405,5049e" filled="f" stroked="t" strokeweight=".717973pt" strokecolor="#838383">
                <v:path arrowok="t"/>
              </v:shape>
            </v:group>
            <v:group style="position:absolute;left:7347;top:5044;width:1182;height:2" coordorigin="7347,5044" coordsize="1182,2">
              <v:shape style="position:absolute;left:7347;top:5044;width:1182;height:2" coordorigin="7347,5044" coordsize="1182,0" path="m7347,5044l8530,5044e" filled="f" stroked="t" strokeweight=".478649pt" strokecolor="#646464">
                <v:path arrowok="t"/>
              </v:shape>
            </v:group>
            <v:group style="position:absolute;left:8472;top:5044;width:3020;height:2" coordorigin="8472,5044" coordsize="3020,2">
              <v:shape style="position:absolute;left:8472;top:5044;width:3020;height:2" coordorigin="8472,5044" coordsize="3020,0" path="m8472,5044l11492,5044e" filled="f" stroked="t" strokeweight=".717973pt" strokecolor="#878787">
                <v:path arrowok="t"/>
              </v:shape>
            </v:group>
            <v:group style="position:absolute;left:4916;top:5286;width:6577;height:2" coordorigin="4916,5286" coordsize="6577,2">
              <v:shape style="position:absolute;left:4916;top:5286;width:6577;height:2" coordorigin="4916,5286" coordsize="6577,0" path="m4916,5286l11492,5286e" filled="f" stroked="t" strokeweight=".717973pt" strokecolor="#777777">
                <v:path arrowok="t"/>
              </v:shape>
            </v:group>
            <v:group style="position:absolute;left:11488;top:5001;width:2;height:1074" coordorigin="11488,5001" coordsize="2,1074">
              <v:shape style="position:absolute;left:11488;top:5001;width:2;height:1074" coordorigin="11488,5001" coordsize="0,1074" path="m11488,6075l11488,5001e" filled="f" stroked="t" strokeweight=".478649pt" strokecolor="#545454">
                <v:path arrowok="t"/>
              </v:shape>
            </v:group>
            <v:group style="position:absolute;left:2379;top:5533;width:785;height:2" coordorigin="2379,5533" coordsize="785,2">
              <v:shape style="position:absolute;left:2379;top:5533;width:785;height:2" coordorigin="2379,5533" coordsize="785,0" path="m2379,5533l3164,5533e" filled="f" stroked="t" strokeweight=".478649pt" strokecolor="#545454">
                <v:path arrowok="t"/>
              </v:shape>
            </v:group>
            <v:group style="position:absolute;left:3082;top:5530;width:5495;height:2" coordorigin="3082,5530" coordsize="5495,2">
              <v:shape style="position:absolute;left:3082;top:5530;width:5495;height:2" coordorigin="3082,5530" coordsize="5495,0" path="m3082,5530l8577,5530e" filled="f" stroked="t" strokeweight=".717973pt" strokecolor="#7C7C7C">
                <v:path arrowok="t"/>
              </v:shape>
            </v:group>
            <v:group style="position:absolute;left:8472;top:5528;width:1158;height:2" coordorigin="8472,5528" coordsize="1158,2">
              <v:shape style="position:absolute;left:8472;top:5528;width:1158;height:2" coordorigin="8472,5528" coordsize="1158,0" path="m8472,5528l9630,5528e" filled="f" stroked="t" strokeweight=".478649pt" strokecolor="#676767">
                <v:path arrowok="t"/>
              </v:shape>
            </v:group>
            <v:group style="position:absolute;left:9573;top:5526;width:1919;height:2" coordorigin="9573,5526" coordsize="1919,2">
              <v:shape style="position:absolute;left:9573;top:5526;width:1919;height:2" coordorigin="9573,5526" coordsize="1919,0" path="m9573,5526l11492,5526e" filled="f" stroked="t" strokeweight=".957298pt" strokecolor="#838383">
                <v:path arrowok="t"/>
              </v:shape>
            </v:group>
            <v:group style="position:absolute;left:445;top:5775;width:2025;height:2" coordorigin="445,5775" coordsize="2025,2">
              <v:shape style="position:absolute;left:445;top:5775;width:2025;height:2" coordorigin="445,5775" coordsize="2025,0" path="m445,5775l2470,5775e" filled="f" stroked="t" strokeweight=".957298pt" strokecolor="#808080">
                <v:path arrowok="t"/>
              </v:shape>
            </v:group>
            <v:group style="position:absolute;left:2336;top:5773;width:1872;height:2" coordorigin="2336,5773" coordsize="1872,2">
              <v:shape style="position:absolute;left:2336;top:5773;width:1872;height:2" coordorigin="2336,5773" coordsize="1872,0" path="m2336,5773l4207,5773e" filled="f" stroked="t" strokeweight=".478649pt" strokecolor="#676767">
                <v:path arrowok="t"/>
              </v:shape>
            </v:group>
            <v:group style="position:absolute;left:4116;top:5770;width:5026;height:2" coordorigin="4116,5770" coordsize="5026,2">
              <v:shape style="position:absolute;left:4116;top:5770;width:5026;height:2" coordorigin="4116,5770" coordsize="5026,0" path="m4116,5770l9142,5770e" filled="f" stroked="t" strokeweight=".717973pt" strokecolor="#7C7C7C">
                <v:path arrowok="t"/>
              </v:shape>
            </v:group>
            <v:group style="position:absolute;left:9075;top:5768;width:555;height:2" coordorigin="9075,5768" coordsize="555,2">
              <v:shape style="position:absolute;left:9075;top:5768;width:555;height:2" coordorigin="9075,5768" coordsize="555,0" path="m9075,5768l9630,5768e" filled="f" stroked="t" strokeweight=".478649pt" strokecolor="#606060">
                <v:path arrowok="t"/>
              </v:shape>
            </v:group>
            <v:group style="position:absolute;left:9573;top:5768;width:718;height:2" coordorigin="9573,5768" coordsize="718,2">
              <v:shape style="position:absolute;left:9573;top:5768;width:718;height:2" coordorigin="9573,5768" coordsize="718,0" path="m9573,5768l10291,5768e" filled="f" stroked="t" strokeweight=".478649pt" strokecolor="#4B4B4B">
                <v:path arrowok="t"/>
              </v:shape>
            </v:group>
            <v:group style="position:absolute;left:10234;top:5770;width:1259;height:2" coordorigin="10234,5770" coordsize="1259,2">
              <v:shape style="position:absolute;left:10234;top:5770;width:1259;height:2" coordorigin="10234,5770" coordsize="1259,0" path="m10234,5770l11492,5770e" filled="f" stroked="t" strokeweight=".478649pt" strokecolor="#747474">
                <v:path arrowok="t"/>
              </v:shape>
            </v:group>
            <v:group style="position:absolute;left:7735;top:5777;width:2;height:777" coordorigin="7735,5777" coordsize="2,777">
              <v:shape style="position:absolute;left:7735;top:5777;width:2;height:777" coordorigin="7735,5777" coordsize="0,777" path="m7735,6554l7735,5777e" filled="f" stroked="t" strokeweight=".239324pt" strokecolor="#676767">
                <v:path arrowok="t"/>
              </v:shape>
            </v:group>
            <v:group style="position:absolute;left:3695;top:6247;width:1254;height:2" coordorigin="3695,6247" coordsize="1254,2">
              <v:shape style="position:absolute;left:3695;top:6247;width:1254;height:2" coordorigin="3695,6247" coordsize="1254,0" path="m3695,6247l4949,6247e" filled="f" stroked="t" strokeweight=".478649pt" strokecolor="#5B5B5B">
                <v:path arrowok="t"/>
              </v:shape>
            </v:group>
            <v:group style="position:absolute;left:2384;top:6245;width:3355;height:2" coordorigin="2384,6245" coordsize="3355,2">
              <v:shape style="position:absolute;left:2384;top:6245;width:3355;height:2" coordorigin="2384,6245" coordsize="3355,0" path="m2384,6245l5739,6245e" filled="f" stroked="t" strokeweight=".717973pt" strokecolor="#707070">
                <v:path arrowok="t"/>
              </v:shape>
            </v:group>
            <v:group style="position:absolute;left:5385;top:6245;width:1589;height:2" coordorigin="5385,6245" coordsize="1589,2">
              <v:shape style="position:absolute;left:5385;top:6245;width:1589;height:2" coordorigin="5385,6245" coordsize="1589,0" path="m5385,6245l6974,6245e" filled="f" stroked="t" strokeweight=".957298pt" strokecolor="#878787">
                <v:path arrowok="t"/>
              </v:shape>
            </v:group>
            <v:group style="position:absolute;left:6916;top:6242;width:852;height:2" coordorigin="6916,6242" coordsize="852,2">
              <v:shape style="position:absolute;left:6916;top:6242;width:852;height:2" coordorigin="6916,6242" coordsize="852,0" path="m6916,6242l7768,6242e" filled="f" stroked="t" strokeweight=".478649pt" strokecolor="#545454">
                <v:path arrowok="t"/>
              </v:shape>
            </v:group>
            <v:group style="position:absolute;left:7706;top:6242;width:617;height:2" coordorigin="7706,6242" coordsize="617,2">
              <v:shape style="position:absolute;left:7706;top:6242;width:617;height:2" coordorigin="7706,6242" coordsize="617,0" path="m7706,6242l8324,6242e" filled="f" stroked="t" strokeweight=".478649pt" strokecolor="#676767">
                <v:path arrowok="t"/>
              </v:shape>
            </v:group>
            <v:group style="position:absolute;left:8132;top:6240;width:1517;height:2" coordorigin="8132,6240" coordsize="1517,2">
              <v:shape style="position:absolute;left:8132;top:6240;width:1517;height:2" coordorigin="8132,6240" coordsize="1517,0" path="m8132,6240l9650,6240e" filled="f" stroked="t" strokeweight=".957298pt" strokecolor="#838383">
                <v:path arrowok="t"/>
              </v:shape>
            </v:group>
            <v:group style="position:absolute;left:9573;top:6240;width:1924;height:2" coordorigin="9573,6240" coordsize="1924,2">
              <v:shape style="position:absolute;left:9573;top:6240;width:1924;height:2" coordorigin="9573,6240" coordsize="1924,0" path="m9573,6240l11497,6240e" filled="f" stroked="t" strokeweight=".478649pt" strokecolor="#676767">
                <v:path arrowok="t"/>
              </v:shape>
            </v:group>
            <v:group style="position:absolute;left:2384;top:6559;width:4073;height:2" coordorigin="2384,6559" coordsize="4073,2">
              <v:shape style="position:absolute;left:2384;top:6559;width:4073;height:2" coordorigin="2384,6559" coordsize="4073,0" path="m2384,6559l6457,6559e" filled="f" stroked="t" strokeweight=".717973pt" strokecolor="#777777">
                <v:path arrowok="t"/>
              </v:shape>
            </v:group>
            <v:group style="position:absolute;left:6400;top:6559;width:574;height:2" coordorigin="6400,6559" coordsize="574,2">
              <v:shape style="position:absolute;left:6400;top:6559;width:574;height:2" coordorigin="6400,6559" coordsize="574,0" path="m6400,6559l6974,6559e" filled="f" stroked="t" strokeweight=".478649pt" strokecolor="#646464">
                <v:path arrowok="t"/>
              </v:shape>
            </v:group>
            <v:group style="position:absolute;left:6916;top:6554;width:1680;height:2" coordorigin="6916,6554" coordsize="1680,2">
              <v:shape style="position:absolute;left:6916;top:6554;width:1680;height:2" coordorigin="6916,6554" coordsize="1680,0" path="m6916,6554l8597,6554e" filled="f" stroked="t" strokeweight=".957298pt" strokecolor="#7C7C7C">
                <v:path arrowok="t"/>
              </v:shape>
            </v:group>
            <v:group style="position:absolute;left:8472;top:6554;width:661;height:2" coordorigin="8472,6554" coordsize="661,2">
              <v:shape style="position:absolute;left:8472;top:6554;width:661;height:2" coordorigin="8472,6554" coordsize="661,0" path="m8472,6554l9133,6554e" filled="f" stroked="t" strokeweight=".478649pt" strokecolor="#777777">
                <v:path arrowok="t"/>
              </v:shape>
            </v:group>
            <v:group style="position:absolute;left:9075;top:6554;width:1216;height:2" coordorigin="9075,6554" coordsize="1216,2">
              <v:shape style="position:absolute;left:9075;top:6554;width:1216;height:2" coordorigin="9075,6554" coordsize="1216,0" path="m9075,6554l10291,6554e" filled="f" stroked="t" strokeweight=".478649pt" strokecolor="#5B5B5B">
                <v:path arrowok="t"/>
              </v:shape>
            </v:group>
            <v:group style="position:absolute;left:10234;top:6552;width:1268;height:2" coordorigin="10234,6552" coordsize="1268,2">
              <v:shape style="position:absolute;left:10234;top:6552;width:1268;height:2" coordorigin="10234,6552" coordsize="1268,0" path="m10234,6552l11502,6552e" filled="f" stroked="t" strokeweight=".957298pt" strokecolor="#878787">
                <v:path arrowok="t"/>
              </v:shape>
            </v:group>
            <v:group style="position:absolute;left:11492;top:4147;width:2;height:10965" coordorigin="11492,4147" coordsize="2,10965">
              <v:shape style="position:absolute;left:11492;top:4147;width:2;height:10965" coordorigin="11492,4147" coordsize="0,10965" path="m11492,15112l11492,4147e" filled="f" stroked="t" strokeweight=".478649pt" strokecolor="#707070">
                <v:path arrowok="t"/>
              </v:shape>
            </v:group>
            <v:group style="position:absolute;left:440;top:6796;width:785;height:2" coordorigin="440,6796" coordsize="785,2">
              <v:shape style="position:absolute;left:440;top:6796;width:785;height:2" coordorigin="440,6796" coordsize="785,0" path="m440,6796l1225,6796e" filled="f" stroked="t" strokeweight=".717973pt" strokecolor="#7C7C7C">
                <v:path arrowok="t"/>
              </v:shape>
            </v:group>
            <v:group style="position:absolute;left:1149;top:6799;width:594;height:2" coordorigin="1149,6799" coordsize="594,2">
              <v:shape style="position:absolute;left:1149;top:6799;width:594;height:2" coordorigin="1149,6799" coordsize="594,0" path="m1149,6799l1742,6799e" filled="f" stroked="t" strokeweight=".478649pt" strokecolor="#676767">
                <v:path arrowok="t"/>
              </v:shape>
            </v:group>
            <v:group style="position:absolute;left:1685;top:6799;width:723;height:2" coordorigin="1685,6799" coordsize="723,2">
              <v:shape style="position:absolute;left:1685;top:6799;width:723;height:2" coordorigin="1685,6799" coordsize="723,0" path="m1685,6799l2408,6799e" filled="f" stroked="t" strokeweight=".478649pt" strokecolor="#545454">
                <v:path arrowok="t"/>
              </v:shape>
            </v:group>
            <v:group style="position:absolute;left:2336;top:6799;width:4121;height:2" coordorigin="2336,6799" coordsize="4121,2">
              <v:shape style="position:absolute;left:2336;top:6799;width:4121;height:2" coordorigin="2336,6799" coordsize="4121,0" path="m2336,6799l6457,6799e" filled="f" stroked="t" strokeweight=".717973pt" strokecolor="#747474">
                <v:path arrowok="t"/>
              </v:shape>
            </v:group>
            <v:group style="position:absolute;left:6400;top:6799;width:574;height:2" coordorigin="6400,6799" coordsize="574,2">
              <v:shape style="position:absolute;left:6400;top:6799;width:574;height:2" coordorigin="6400,6799" coordsize="574,0" path="m6400,6799l6974,6799e" filled="f" stroked="t" strokeweight=".478649pt" strokecolor="#646464">
                <v:path arrowok="t"/>
              </v:shape>
            </v:group>
            <v:group style="position:absolute;left:6916;top:6794;width:1757;height:2" coordorigin="6916,6794" coordsize="1757,2">
              <v:shape style="position:absolute;left:6916;top:6794;width:1757;height:2" coordorigin="6916,6794" coordsize="1757,0" path="m6916,6794l8673,6794e" filled="f" stroked="t" strokeweight=".957298pt" strokecolor="#838383">
                <v:path arrowok="t"/>
              </v:shape>
            </v:group>
            <v:group style="position:absolute;left:8472;top:6794;width:661;height:2" coordorigin="8472,6794" coordsize="661,2">
              <v:shape style="position:absolute;left:8472;top:6794;width:661;height:2" coordorigin="8472,6794" coordsize="661,0" path="m8472,6794l9133,6794e" filled="f" stroked="t" strokeweight=".478649pt" strokecolor="#777777">
                <v:path arrowok="t"/>
              </v:shape>
            </v:group>
            <v:group style="position:absolute;left:9075;top:6794;width:1216;height:2" coordorigin="9075,6794" coordsize="1216,2">
              <v:shape style="position:absolute;left:9075;top:6794;width:1216;height:2" coordorigin="9075,6794" coordsize="1216,0" path="m9075,6794l10291,6794e" filled="f" stroked="t" strokeweight=".478649pt" strokecolor="#575757">
                <v:path arrowok="t"/>
              </v:shape>
            </v:group>
            <v:group style="position:absolute;left:10234;top:6794;width:1264;height:2" coordorigin="10234,6794" coordsize="1264,2">
              <v:shape style="position:absolute;left:10234;top:6794;width:1264;height:2" coordorigin="10234,6794" coordsize="1264,0" path="m10234,6794l11497,6794e" filled="f" stroked="t" strokeweight=".717973pt" strokecolor="#808080">
                <v:path arrowok="t"/>
              </v:shape>
            </v:group>
            <v:group style="position:absolute;left:440;top:7271;width:1302;height:2" coordorigin="440,7271" coordsize="1302,2">
              <v:shape style="position:absolute;left:440;top:7271;width:1302;height:2" coordorigin="440,7271" coordsize="1302,0" path="m440,7271l1742,7271e" filled="f" stroked="t" strokeweight=".957298pt" strokecolor="#838383">
                <v:path arrowok="t"/>
              </v:shape>
            </v:group>
            <v:group style="position:absolute;left:1685;top:7269;width:1848;height:2" coordorigin="1685,7269" coordsize="1848,2">
              <v:shape style="position:absolute;left:1685;top:7269;width:1848;height:2" coordorigin="1685,7269" coordsize="1848,0" path="m1685,7269l3532,7269e" filled="f" stroked="t" strokeweight=".478649pt" strokecolor="#575757">
                <v:path arrowok="t"/>
              </v:shape>
            </v:group>
            <v:group style="position:absolute;left:3475;top:7266;width:2982;height:2" coordorigin="3475,7266" coordsize="2982,2">
              <v:shape style="position:absolute;left:3475;top:7266;width:2982;height:2" coordorigin="3475,7266" coordsize="2982,0" path="m3475,7266l6457,7266e" filled="f" stroked="t" strokeweight=".957298pt" strokecolor="#808080">
                <v:path arrowok="t"/>
              </v:shape>
            </v:group>
            <v:group style="position:absolute;left:6400;top:7269;width:1005;height:2" coordorigin="6400,7269" coordsize="1005,2">
              <v:shape style="position:absolute;left:6400;top:7269;width:1005;height:2" coordorigin="6400,7269" coordsize="1005,0" path="m6400,7269l7405,7269e" filled="f" stroked="t" strokeweight=".478649pt" strokecolor="#545454">
                <v:path arrowok="t"/>
              </v:shape>
            </v:group>
            <v:group style="position:absolute;left:7347;top:7264;width:1785;height:2" coordorigin="7347,7264" coordsize="1785,2">
              <v:shape style="position:absolute;left:7347;top:7264;width:1785;height:2" coordorigin="7347,7264" coordsize="1785,0" path="m7347,7264l9133,7264e" filled="f" stroked="t" strokeweight=".717973pt" strokecolor="#808080">
                <v:path arrowok="t"/>
              </v:shape>
            </v:group>
            <v:group style="position:absolute;left:9075;top:7264;width:1216;height:2" coordorigin="9075,7264" coordsize="1216,2">
              <v:shape style="position:absolute;left:9075;top:7264;width:1216;height:2" coordorigin="9075,7264" coordsize="1216,0" path="m9075,7264l10291,7264e" filled="f" stroked="t" strokeweight=".478649pt" strokecolor="#4F4F4F">
                <v:path arrowok="t"/>
              </v:shape>
            </v:group>
            <v:group style="position:absolute;left:10234;top:7266;width:1264;height:2" coordorigin="10234,7266" coordsize="1264,2">
              <v:shape style="position:absolute;left:10234;top:7266;width:1264;height:2" coordorigin="10234,7266" coordsize="1264,0" path="m10234,7266l11497,7266e" filled="f" stroked="t" strokeweight=".478649pt" strokecolor="#707070">
                <v:path arrowok="t"/>
              </v:shape>
            </v:group>
            <v:group style="position:absolute;left:4925;top:7259;width:2;height:786" coordorigin="4925,7259" coordsize="2,786">
              <v:shape style="position:absolute;left:4925;top:7259;width:2;height:786" coordorigin="4925,7259" coordsize="0,786" path="m4925,8045l4925,7259e" filled="f" stroked="t" strokeweight=".478649pt" strokecolor="#444444">
                <v:path arrowok="t"/>
              </v:shape>
            </v:group>
            <v:group style="position:absolute;left:4921;top:7506;width:4270;height:2" coordorigin="4921,7506" coordsize="4270,2">
              <v:shape style="position:absolute;left:4921;top:7506;width:4270;height:2" coordorigin="4921,7506" coordsize="4270,0" path="m4921,7506l9190,7506e" filled="f" stroked="t" strokeweight=".717973pt" strokecolor="#7C7C7C">
                <v:path arrowok="t"/>
              </v:shape>
            </v:group>
            <v:group style="position:absolute;left:9075;top:7506;width:2427;height:2" coordorigin="9075,7506" coordsize="2427,2">
              <v:shape style="position:absolute;left:9075;top:7506;width:2427;height:2" coordorigin="9075,7506" coordsize="2427,0" path="m9075,7506l11502,7506e" filled="f" stroked="t" strokeweight=".478649pt" strokecolor="#646464">
                <v:path arrowok="t"/>
              </v:shape>
            </v:group>
            <v:group style="position:absolute;left:4921;top:7750;width:1757;height:2" coordorigin="4921,7750" coordsize="1757,2">
              <v:shape style="position:absolute;left:4921;top:7750;width:1757;height:2" coordorigin="4921,7750" coordsize="1757,0" path="m4921,7750l6677,7750e" filled="f" stroked="t" strokeweight=".957298pt" strokecolor="#878787">
                <v:path arrowok="t"/>
              </v:shape>
            </v:group>
            <v:group style="position:absolute;left:6400;top:7748;width:1364;height:2" coordorigin="6400,7748" coordsize="1364,2">
              <v:shape style="position:absolute;left:6400;top:7748;width:1364;height:2" coordorigin="6400,7748" coordsize="1364,0" path="m6400,7748l7764,7748e" filled="f" stroked="t" strokeweight=".478649pt" strokecolor="#676767">
                <v:path arrowok="t"/>
              </v:shape>
            </v:group>
            <v:group style="position:absolute;left:7706;top:7746;width:1924;height:2" coordorigin="7706,7746" coordsize="1924,2">
              <v:shape style="position:absolute;left:7706;top:7746;width:1924;height:2" coordorigin="7706,7746" coordsize="1924,0" path="m7706,7746l9630,7746e" filled="f" stroked="t" strokeweight=".957298pt" strokecolor="#838383">
                <v:path arrowok="t"/>
              </v:shape>
            </v:group>
            <v:group style="position:absolute;left:9573;top:7746;width:1924;height:2" coordorigin="9573,7746" coordsize="1924,2">
              <v:shape style="position:absolute;left:9573;top:7746;width:1924;height:2" coordorigin="9573,7746" coordsize="1924,0" path="m9573,7746l11497,7746e" filled="f" stroked="t" strokeweight=".478649pt" strokecolor="#6B6B6B">
                <v:path arrowok="t"/>
              </v:shape>
            </v:group>
            <v:group style="position:absolute;left:11492;top:7460;width:2;height:599" coordorigin="11492,7460" coordsize="2,599">
              <v:shape style="position:absolute;left:11492;top:7460;width:2;height:599" coordorigin="11492,7460" coordsize="0,599" path="m11492,8060l11492,7460e" filled="f" stroked="t" strokeweight=".478649pt" strokecolor="#484848">
                <v:path arrowok="t"/>
              </v:shape>
            </v:group>
            <v:group style="position:absolute;left:2336;top:8038;width:2015;height:2" coordorigin="2336,8038" coordsize="2015,2">
              <v:shape style="position:absolute;left:2336;top:8038;width:2015;height:2" coordorigin="2336,8038" coordsize="2015,0" path="m2336,8038l4351,8038e" filled="f" stroked="t" strokeweight=".478649pt" strokecolor="#676767">
                <v:path arrowok="t"/>
              </v:shape>
            </v:group>
            <v:group style="position:absolute;left:6400;top:8036;width:574;height:2" coordorigin="6400,8036" coordsize="574,2">
              <v:shape style="position:absolute;left:6400;top:8036;width:574;height:2" coordorigin="6400,8036" coordsize="574,0" path="m6400,8036l6974,8036e" filled="f" stroked="t" strokeweight=".478649pt" strokecolor="#646464">
                <v:path arrowok="t"/>
              </v:shape>
            </v:group>
            <v:group style="position:absolute;left:6916;top:8036;width:847;height:2" coordorigin="6916,8036" coordsize="847,2">
              <v:shape style="position:absolute;left:6916;top:8036;width:847;height:2" coordorigin="6916,8036" coordsize="847,0" path="m6916,8036l7764,8036e" filled="f" stroked="t" strokeweight=".478649pt" strokecolor="#4B4B4B">
                <v:path arrowok="t"/>
              </v:shape>
            </v:group>
            <v:group style="position:absolute;left:440;top:8036;width:11062;height:2" coordorigin="440,8036" coordsize="11062,2">
              <v:shape style="position:absolute;left:440;top:8036;width:11062;height:2" coordorigin="440,8036" coordsize="11062,0" path="m440,8036l11502,8036e" filled="f" stroked="t" strokeweight=".717973pt" strokecolor="#777777">
                <v:path arrowok="t"/>
              </v:shape>
            </v:group>
            <v:group style="position:absolute;left:9573;top:8031;width:1876;height:2" coordorigin="9573,8031" coordsize="1876,2">
              <v:shape style="position:absolute;left:9573;top:8031;width:1876;height:2" coordorigin="9573,8031" coordsize="1876,0" path="m9573,8031l11449,8031e" filled="f" stroked="t" strokeweight=".478649pt" strokecolor="#606060">
                <v:path arrowok="t"/>
              </v:shape>
            </v:group>
            <v:group style="position:absolute;left:445;top:8740;width:3370;height:2" coordorigin="445,8740" coordsize="3370,2">
              <v:shape style="position:absolute;left:445;top:8740;width:3370;height:2" coordorigin="445,8740" coordsize="3370,0" path="m445,8740l3815,8740e" filled="f" stroked="t" strokeweight=".717973pt" strokecolor="#777777">
                <v:path arrowok="t"/>
              </v:shape>
            </v:group>
            <v:group style="position:absolute;left:3757;top:8740;width:1982;height:2" coordorigin="3757,8740" coordsize="1982,2">
              <v:shape style="position:absolute;left:3757;top:8740;width:1982;height:2" coordorigin="3757,8740" coordsize="1982,0" path="m3757,8740l5739,8740e" filled="f" stroked="t" strokeweight=".478649pt" strokecolor="#606060">
                <v:path arrowok="t"/>
              </v:shape>
            </v:group>
            <v:group style="position:absolute;left:5610;top:8738;width:1824;height:2" coordorigin="5610,8738" coordsize="1824,2">
              <v:shape style="position:absolute;left:5610;top:8738;width:1824;height:2" coordorigin="5610,8738" coordsize="1824,0" path="m5610,8738l7433,8738e" filled="f" stroked="t" strokeweight=".957298pt" strokecolor="#838383">
                <v:path arrowok="t"/>
              </v:shape>
            </v:group>
            <v:group style="position:absolute;left:7347;top:8736;width:1182;height:2" coordorigin="7347,8736" coordsize="1182,2">
              <v:shape style="position:absolute;left:7347;top:8736;width:1182;height:2" coordorigin="7347,8736" coordsize="1182,0" path="m7347,8736l8530,8736e" filled="f" stroked="t" strokeweight=".478649pt" strokecolor="#606060">
                <v:path arrowok="t"/>
              </v:shape>
            </v:group>
            <v:group style="position:absolute;left:8472;top:8736;width:3035;height:2" coordorigin="8472,8736" coordsize="3035,2">
              <v:shape style="position:absolute;left:8472;top:8736;width:3035;height:2" coordorigin="8472,8736" coordsize="3035,0" path="m8472,8736l11507,8736e" filled="f" stroked="t" strokeweight=".717973pt" strokecolor="#808080">
                <v:path arrowok="t"/>
              </v:shape>
            </v:group>
            <v:group style="position:absolute;left:2393;top:8697;width:2;height:1419" coordorigin="2393,8697" coordsize="2,1419">
              <v:shape style="position:absolute;left:2393;top:8697;width:2;height:1419" coordorigin="2393,8697" coordsize="0,1419" path="m2393,10116l2393,8697e" filled="f" stroked="t" strokeweight=".478649pt" strokecolor="#484848">
                <v:path arrowok="t"/>
              </v:shape>
            </v:group>
            <v:group style="position:absolute;left:445;top:10059;width:780;height:2" coordorigin="445,10059" coordsize="780,2">
              <v:shape style="position:absolute;left:445;top:10059;width:780;height:2" coordorigin="445,10059" coordsize="780,0" path="m445,10059l1225,10059e" filled="f" stroked="t" strokeweight=".957298pt" strokecolor="#878787">
                <v:path arrowok="t"/>
              </v:shape>
            </v:group>
            <v:group style="position:absolute;left:1149;top:10059;width:594;height:2" coordorigin="1149,10059" coordsize="594,2">
              <v:shape style="position:absolute;left:1149;top:10059;width:594;height:2" coordorigin="1149,10059" coordsize="594,0" path="m1149,10059l1742,10059e" filled="f" stroked="t" strokeweight=".478649pt" strokecolor="#707070">
                <v:path arrowok="t"/>
              </v:shape>
            </v:group>
            <v:group style="position:absolute;left:1685;top:10059;width:718;height:2" coordorigin="1685,10059" coordsize="718,2">
              <v:shape style="position:absolute;left:1685;top:10059;width:718;height:2" coordorigin="1685,10059" coordsize="718,0" path="m1685,10059l2403,10059e" filled="f" stroked="t" strokeweight=".478649pt" strokecolor="#4F4F4F">
                <v:path arrowok="t"/>
              </v:shape>
            </v:group>
            <v:group style="position:absolute;left:2341;top:10052;width:9161;height:2" coordorigin="2341,10052" coordsize="9161,2">
              <v:shape style="position:absolute;left:2341;top:10052;width:9161;height:2" coordorigin="2341,10052" coordsize="9161,0" path="m2341,10052l11502,10052e" filled="f" stroked="t" strokeweight=".717973pt" strokecolor="#7C7C7C">
                <v:path arrowok="t"/>
              </v:shape>
            </v:group>
            <v:group style="position:absolute;left:11497;top:9191;width:2;height:887" coordorigin="11497,9191" coordsize="2,887">
              <v:shape style="position:absolute;left:11497;top:9191;width:2;height:887" coordorigin="11497,9191" coordsize="0,887" path="m11497,10078l11497,9191e" filled="f" stroked="t" strokeweight=".478649pt" strokecolor="#545454">
                <v:path arrowok="t"/>
              </v:shape>
            </v:group>
            <v:group style="position:absolute;left:445;top:10301;width:1331;height:2" coordorigin="445,10301" coordsize="1331,2">
              <v:shape style="position:absolute;left:445;top:10301;width:1331;height:2" coordorigin="445,10301" coordsize="1331,0" path="m445,10301l1776,10301e" filled="f" stroked="t" strokeweight=".957298pt" strokecolor="#878787">
                <v:path arrowok="t"/>
              </v:shape>
            </v:group>
            <v:group style="position:absolute;left:1685;top:10299;width:2130;height:2" coordorigin="1685,10299" coordsize="2130,2">
              <v:shape style="position:absolute;left:1685;top:10299;width:2130;height:2" coordorigin="1685,10299" coordsize="2130,0" path="m1685,10299l3815,10299e" filled="f" stroked="t" strokeweight=".478649pt" strokecolor="#676767">
                <v:path arrowok="t"/>
              </v:shape>
            </v:group>
            <v:group style="position:absolute;left:3389;top:10299;width:2350;height:2" coordorigin="3389,10299" coordsize="2350,2">
              <v:shape style="position:absolute;left:3389;top:10299;width:2350;height:2" coordorigin="3389,10299" coordsize="2350,0" path="m3389,10299l5739,10299e" filled="f" stroked="t" strokeweight=".957298pt" strokecolor="#808080">
                <v:path arrowok="t"/>
              </v:shape>
            </v:group>
            <v:group style="position:absolute;left:5682;top:10296;width:1292;height:2" coordorigin="5682,10296" coordsize="1292,2">
              <v:shape style="position:absolute;left:5682;top:10296;width:1292;height:2" coordorigin="5682,10296" coordsize="1292,0" path="m5682,10296l6974,10296e" filled="f" stroked="t" strokeweight=".478649pt" strokecolor="#6B6B6B">
                <v:path arrowok="t"/>
              </v:shape>
            </v:group>
            <v:group style="position:absolute;left:6916;top:10294;width:1661;height:2" coordorigin="6916,10294" coordsize="1661,2">
              <v:shape style="position:absolute;left:6916;top:10294;width:1661;height:2" coordorigin="6916,10294" coordsize="1661,0" path="m6916,10294l8577,10294e" filled="f" stroked="t" strokeweight=".957298pt" strokecolor="#808080">
                <v:path arrowok="t"/>
              </v:shape>
            </v:group>
            <v:group style="position:absolute;left:8472;top:10294;width:1158;height:2" coordorigin="8472,10294" coordsize="1158,2">
              <v:shape style="position:absolute;left:8472;top:10294;width:1158;height:2" coordorigin="8472,10294" coordsize="1158,0" path="m8472,10294l9630,10294e" filled="f" stroked="t" strokeweight=".478649pt" strokecolor="#646464">
                <v:path arrowok="t"/>
              </v:shape>
            </v:group>
            <v:group style="position:absolute;left:9573;top:10289;width:718;height:2" coordorigin="9573,10289" coordsize="718,2">
              <v:shape style="position:absolute;left:9573;top:10289;width:718;height:2" coordorigin="9573,10289" coordsize="718,0" path="m9573,10289l10291,10289e" filled="f" stroked="t" strokeweight=".717973pt" strokecolor="#747474">
                <v:path arrowok="t"/>
              </v:shape>
            </v:group>
            <v:group style="position:absolute;left:10042;top:10289;width:1465;height:2" coordorigin="10042,10289" coordsize="1465,2">
              <v:shape style="position:absolute;left:10042;top:10289;width:1465;height:2" coordorigin="10042,10289" coordsize="1465,0" path="m10042,10289l11507,10289e" filled="f" stroked="t" strokeweight=".957298pt" strokecolor="#878787">
                <v:path arrowok="t"/>
              </v:shape>
            </v:group>
            <v:group style="position:absolute;left:445;top:10541;width:1958;height:2" coordorigin="445,10541" coordsize="1958,2">
              <v:shape style="position:absolute;left:445;top:10541;width:1958;height:2" coordorigin="445,10541" coordsize="1958,0" path="m445,10541l2403,10541e" filled="f" stroked="t" strokeweight=".957298pt" strokecolor="#808080">
                <v:path arrowok="t"/>
              </v:shape>
            </v:group>
            <v:group style="position:absolute;left:2341;top:10538;width:1192;height:2" coordorigin="2341,10538" coordsize="1192,2">
              <v:shape style="position:absolute;left:2341;top:10538;width:1192;height:2" coordorigin="2341,10538" coordsize="1192,0" path="m2341,10538l3532,10538e" filled="f" stroked="t" strokeweight=".478649pt" strokecolor="#545454">
                <v:path arrowok="t"/>
              </v:shape>
            </v:group>
            <v:group style="position:absolute;left:3475;top:10538;width:2982;height:2" coordorigin="3475,10538" coordsize="2982,2">
              <v:shape style="position:absolute;left:3475;top:10538;width:2982;height:2" coordorigin="3475,10538" coordsize="2982,0" path="m3475,10538l6457,10538e" filled="f" stroked="t" strokeweight=".717973pt" strokecolor="#7C7C7C">
                <v:path arrowok="t"/>
              </v:shape>
            </v:group>
            <v:group style="position:absolute;left:6400;top:10538;width:574;height:2" coordorigin="6400,10538" coordsize="574,2">
              <v:shape style="position:absolute;left:6400;top:10538;width:574;height:2" coordorigin="6400,10538" coordsize="574,0" path="m6400,10538l6974,10538e" filled="f" stroked="t" strokeweight=".478649pt" strokecolor="#676767">
                <v:path arrowok="t"/>
              </v:shape>
            </v:group>
            <v:group style="position:absolute;left:6916;top:10534;width:1661;height:2" coordorigin="6916,10534" coordsize="1661,2">
              <v:shape style="position:absolute;left:6916;top:10534;width:1661;height:2" coordorigin="6916,10534" coordsize="1661,0" path="m6916,10534l8577,10534e" filled="f" stroked="t" strokeweight=".957298pt" strokecolor="#808080">
                <v:path arrowok="t"/>
              </v:shape>
            </v:group>
            <v:group style="position:absolute;left:8472;top:10534;width:1158;height:2" coordorigin="8472,10534" coordsize="1158,2">
              <v:shape style="position:absolute;left:8472;top:10534;width:1158;height:2" coordorigin="8472,10534" coordsize="1158,0" path="m8472,10534l9630,10534e" filled="f" stroked="t" strokeweight=".478649pt" strokecolor="#606060">
                <v:path arrowok="t"/>
              </v:shape>
            </v:group>
            <v:group style="position:absolute;left:9573;top:10531;width:1934;height:2" coordorigin="9573,10531" coordsize="1934,2">
              <v:shape style="position:absolute;left:9573;top:10531;width:1934;height:2" coordorigin="9573,10531" coordsize="1934,0" path="m9573,10531l11507,10531e" filled="f" stroked="t" strokeweight=".957298pt" strokecolor="#838383">
                <v:path arrowok="t"/>
              </v:shape>
            </v:group>
            <v:group style="position:absolute;left:455;top:10864;width:2;height:259" coordorigin="455,10864" coordsize="2,259">
              <v:shape style="position:absolute;left:455;top:10864;width:2;height:259" coordorigin="455,10864" coordsize="0,259" path="m455,11123l455,10864e" filled="f" stroked="t" strokeweight=".957298pt" strokecolor="#808080">
                <v:path arrowok="t"/>
              </v:shape>
            </v:group>
            <v:group style="position:absolute;left:440;top:11011;width:6017;height:2" coordorigin="440,11011" coordsize="6017,2">
              <v:shape style="position:absolute;left:440;top:11011;width:6017;height:2" coordorigin="440,11011" coordsize="6017,0" path="m440,11011l6457,11011e" filled="f" stroked="t" strokeweight=".717973pt" strokecolor="#7C7C7C">
                <v:path arrowok="t"/>
              </v:shape>
            </v:group>
            <v:group style="position:absolute;left:6400;top:11008;width:316;height:2" coordorigin="6400,11008" coordsize="316,2">
              <v:shape style="position:absolute;left:6400;top:11008;width:316;height:2" coordorigin="6400,11008" coordsize="316,0" path="m6400,11008l6715,11008e" filled="f" stroked="t" strokeweight=".478649pt" strokecolor="#707070">
                <v:path arrowok="t"/>
              </v:shape>
            </v:group>
            <v:group style="position:absolute;left:6658;top:11008;width:1106;height:2" coordorigin="6658,11008" coordsize="1106,2">
              <v:shape style="position:absolute;left:6658;top:11008;width:1106;height:2" coordorigin="6658,11008" coordsize="1106,0" path="m6658,11008l7764,11008e" filled="f" stroked="t" strokeweight=".478649pt" strokecolor="#5B5B5B">
                <v:path arrowok="t"/>
              </v:shape>
            </v:group>
            <v:group style="position:absolute;left:7706;top:11006;width:1426;height:2" coordorigin="7706,11006" coordsize="1426,2">
              <v:shape style="position:absolute;left:7706;top:11006;width:1426;height:2" coordorigin="7706,11006" coordsize="1426,0" path="m7706,11006l9133,11006e" filled="f" stroked="t" strokeweight=".957298pt" strokecolor="#878787">
                <v:path arrowok="t"/>
              </v:shape>
            </v:group>
            <v:group style="position:absolute;left:9075;top:11003;width:1216;height:2" coordorigin="9075,11003" coordsize="1216,2">
              <v:shape style="position:absolute;left:9075;top:11003;width:1216;height:2" coordorigin="9075,11003" coordsize="1216,0" path="m9075,11003l10291,11003e" filled="f" stroked="t" strokeweight=".478649pt" strokecolor="#606060">
                <v:path arrowok="t"/>
              </v:shape>
            </v:group>
            <v:group style="position:absolute;left:10234;top:11001;width:1273;height:2" coordorigin="10234,11001" coordsize="1273,2">
              <v:shape style="position:absolute;left:10234;top:11001;width:1273;height:2" coordorigin="10234,11001" coordsize="1273,0" path="m10234,11001l11507,11001e" filled="f" stroked="t" strokeweight=".957298pt" strokecolor="#8C8C8C">
                <v:path arrowok="t"/>
              </v:shape>
            </v:group>
            <v:group style="position:absolute;left:455;top:10864;width:2;height:4766" coordorigin="455,10864" coordsize="2,4766">
              <v:shape style="position:absolute;left:455;top:10864;width:2;height:4766" coordorigin="455,10864" coordsize="0,4766" path="m455,15630l455,10864e" filled="f" stroked="t" strokeweight=".717973pt" strokecolor="#606060">
                <v:path arrowok="t"/>
              </v:shape>
            </v:group>
            <v:group style="position:absolute;left:450;top:11253;width:3757;height:2" coordorigin="450,11253" coordsize="3757,2">
              <v:shape style="position:absolute;left:450;top:11253;width:3757;height:2" coordorigin="450,11253" coordsize="3757,0" path="m450,11253l4207,11253e" filled="f" stroked="t" strokeweight=".717973pt" strokecolor="#747474">
                <v:path arrowok="t"/>
              </v:shape>
            </v:group>
            <v:group style="position:absolute;left:2393;top:10749;width:2;height:527" coordorigin="2393,10749" coordsize="2,527">
              <v:shape style="position:absolute;left:2393;top:10749;width:2;height:527" coordorigin="2393,10749" coordsize="0,527" path="m2393,11277l2393,10749e" filled="f" stroked="t" strokeweight=".957298pt" strokecolor="#747474">
                <v:path arrowok="t"/>
              </v:shape>
            </v:group>
            <v:group style="position:absolute;left:4150;top:11253;width:790;height:2" coordorigin="4150,11253" coordsize="790,2">
              <v:shape style="position:absolute;left:4150;top:11253;width:790;height:2" coordorigin="4150,11253" coordsize="790,0" path="m4150,11253l4940,11253e" filled="f" stroked="t" strokeweight=".478649pt" strokecolor="#4F4F4F">
                <v:path arrowok="t"/>
              </v:shape>
            </v:group>
            <v:group style="position:absolute;left:4882;top:11250;width:2522;height:2" coordorigin="4882,11250" coordsize="2522,2">
              <v:shape style="position:absolute;left:4882;top:11250;width:2522;height:2" coordorigin="4882,11250" coordsize="2522,0" path="m4882,11250l7405,11250e" filled="f" stroked="t" strokeweight=".717973pt" strokecolor="#7C7C7C">
                <v:path arrowok="t"/>
              </v:shape>
            </v:group>
            <v:group style="position:absolute;left:7347;top:11248;width:416;height:2" coordorigin="7347,11248" coordsize="416,2">
              <v:shape style="position:absolute;left:7347;top:11248;width:416;height:2" coordorigin="7347,11248" coordsize="416,0" path="m7347,11248l7764,11248e" filled="f" stroked="t" strokeweight=".478649pt" strokecolor="#4F4F4F">
                <v:path arrowok="t"/>
              </v:shape>
            </v:group>
            <v:group style="position:absolute;left:7706;top:11248;width:617;height:2" coordorigin="7706,11248" coordsize="617,2">
              <v:shape style="position:absolute;left:7706;top:11248;width:617;height:2" coordorigin="7706,11248" coordsize="617,0" path="m7706,11248l8324,11248e" filled="f" stroked="t" strokeweight=".478649pt" strokecolor="#676767">
                <v:path arrowok="t"/>
              </v:shape>
            </v:group>
            <v:group style="position:absolute;left:8204;top:11246;width:1536;height:2" coordorigin="8204,11246" coordsize="1536,2">
              <v:shape style="position:absolute;left:8204;top:11246;width:1536;height:2" coordorigin="8204,11246" coordsize="1536,0" path="m8204,11246l9741,11246e" filled="f" stroked="t" strokeweight=".957298pt" strokecolor="#878787">
                <v:path arrowok="t"/>
              </v:shape>
            </v:group>
            <v:group style="position:absolute;left:9573;top:11246;width:1934;height:2" coordorigin="9573,11246" coordsize="1934,2">
              <v:shape style="position:absolute;left:9573;top:11246;width:1934;height:2" coordorigin="9573,11246" coordsize="1934,0" path="m9573,11246l11507,11246e" filled="f" stroked="t" strokeweight=".478649pt" strokecolor="#707070">
                <v:path arrowok="t"/>
              </v:shape>
            </v:group>
            <v:group style="position:absolute;left:431;top:11612;width:105;height:2" coordorigin="431,11612" coordsize="105,2">
              <v:shape style="position:absolute;left:431;top:11612;width:105;height:2" coordorigin="431,11612" coordsize="105,0" path="m431,11612l536,11612e" filled="f" stroked="t" strokeweight=".239324pt" strokecolor="#383838">
                <v:path arrowok="t"/>
              </v:shape>
            </v:group>
            <v:group style="position:absolute;left:455;top:11205;width:2;height:441" coordorigin="455,11205" coordsize="2,441">
              <v:shape style="position:absolute;left:455;top:11205;width:2;height:441" coordorigin="455,11205" coordsize="0,441" path="m455,11646l455,11205e" filled="f" stroked="t" strokeweight=".478649pt" strokecolor="#484848">
                <v:path arrowok="t"/>
              </v:shape>
            </v:group>
            <v:group style="position:absolute;left:536;top:11612;width:646;height:2" coordorigin="536,11612" coordsize="646,2">
              <v:shape style="position:absolute;left:536;top:11612;width:646;height:2" coordorigin="536,11612" coordsize="646,0" path="m536,11612l1182,11612e" filled="f" stroked="t" strokeweight=".239324pt" strokecolor="#000000">
                <v:path arrowok="t"/>
              </v:shape>
            </v:group>
            <v:group style="position:absolute;left:1177;top:11234;width:2;height:384" coordorigin="1177,11234" coordsize="2,384">
              <v:shape style="position:absolute;left:1177;top:11234;width:2;height:384" coordorigin="1177,11234" coordsize="0,384" path="m1177,11617l1177,11234e" filled="f" stroked="t" strokeweight=".239324pt" strokecolor="#707070">
                <v:path arrowok="t"/>
              </v:shape>
            </v:group>
            <v:group style="position:absolute;left:1177;top:11612;width:1197;height:2" coordorigin="1177,11612" coordsize="1197,2">
              <v:shape style="position:absolute;left:1177;top:11612;width:1197;height:2" coordorigin="1177,11612" coordsize="1197,0" path="m1177,11612l2374,11612e" filled="f" stroked="t" strokeweight=".239324pt" strokecolor="#4F4F4F">
                <v:path arrowok="t"/>
              </v:shape>
            </v:group>
            <v:group style="position:absolute;left:2398;top:11205;width:2;height:441" coordorigin="2398,11205" coordsize="2,441">
              <v:shape style="position:absolute;left:2398;top:11205;width:2;height:441" coordorigin="2398,11205" coordsize="0,441" path="m2398,11646l2398,11205e" filled="f" stroked="t" strokeweight=".478649pt" strokecolor="#4B4B4B">
                <v:path arrowok="t"/>
              </v:shape>
            </v:group>
            <v:group style="position:absolute;left:2369;top:11612;width:3341;height:2" coordorigin="2369,11612" coordsize="3341,2">
              <v:shape style="position:absolute;left:2369;top:11612;width:3341;height:2" coordorigin="2369,11612" coordsize="3341,0" path="m2369,11612l5710,11612e" filled="f" stroked="t" strokeweight=".239324pt" strokecolor="#343434">
                <v:path arrowok="t"/>
              </v:shape>
            </v:group>
            <v:group style="position:absolute;left:5710;top:11612;width:1235;height:2" coordorigin="5710,11612" coordsize="1235,2">
              <v:shape style="position:absolute;left:5710;top:11612;width:1235;height:2" coordorigin="5710,11612" coordsize="1235,0" path="m5710,11612l6945,11612e" filled="f" stroked="t" strokeweight=".239324pt" strokecolor="#000000">
                <v:path arrowok="t"/>
              </v:shape>
            </v:group>
            <v:group style="position:absolute;left:6945;top:11612;width:790;height:2" coordorigin="6945,11612" coordsize="790,2">
              <v:shape style="position:absolute;left:6945;top:11612;width:790;height:2" coordorigin="6945,11612" coordsize="790,0" path="m6945,11612l7735,11612e" filled="f" stroked="t" strokeweight=".239324pt" strokecolor="#606060">
                <v:path arrowok="t"/>
              </v:shape>
            </v:group>
            <v:group style="position:absolute;left:7376;top:11243;width:2;height:3279" coordorigin="7376,11243" coordsize="2,3279">
              <v:shape style="position:absolute;left:7376;top:11243;width:2;height:3279" coordorigin="7376,11243" coordsize="0,3279" path="m7376,14523l7376,11243e" filled="f" stroked="t" strokeweight=".478649pt" strokecolor="#676767">
                <v:path arrowok="t"/>
              </v:shape>
            </v:group>
            <v:group style="position:absolute;left:7735;top:11612;width:3743;height:2" coordorigin="7735,11612" coordsize="3743,2">
              <v:shape style="position:absolute;left:7735;top:11612;width:3743;height:2" coordorigin="7735,11612" coordsize="3743,0" path="m7735,11612l11478,11612e" filled="f" stroked="t" strokeweight=".239324pt" strokecolor="#000000">
                <v:path arrowok="t"/>
              </v:shape>
            </v:group>
            <v:group style="position:absolute;left:455;top:11584;width:2;height:863" coordorigin="455,11584" coordsize="2,863">
              <v:shape style="position:absolute;left:455;top:11584;width:2;height:863" coordorigin="455,11584" coordsize="0,863" path="m455,12447l455,11584e" filled="f" stroked="t" strokeweight=".478649pt" strokecolor="#2F2F2F">
                <v:path arrowok="t"/>
              </v:shape>
            </v:group>
            <v:group style="position:absolute;left:1177;top:11612;width:2;height:1424" coordorigin="1177,11612" coordsize="2,1424">
              <v:shape style="position:absolute;left:1177;top:11612;width:2;height:1424" coordorigin="1177,11612" coordsize="0,1424" path="m1177,13036l1177,11612e" filled="f" stroked="t" strokeweight=".239324pt" strokecolor="#000000">
                <v:path arrowok="t"/>
              </v:shape>
            </v:group>
            <v:group style="position:absolute;left:1728;top:11584;width:2;height:1482" coordorigin="1728,11584" coordsize="2,1482">
              <v:shape style="position:absolute;left:1728;top:11584;width:2;height:1482" coordorigin="1728,11584" coordsize="0,1482" path="m1728,13065l1728,11584e" filled="f" stroked="t" strokeweight=".478649pt" strokecolor="#3B3B3B">
                <v:path arrowok="t"/>
              </v:shape>
            </v:group>
            <v:group style="position:absolute;left:2398;top:11584;width:2;height:417" coordorigin="2398,11584" coordsize="2,417">
              <v:shape style="position:absolute;left:2398;top:11584;width:2;height:417" coordorigin="2398,11584" coordsize="0,417" path="m2398,12001l2398,11584e" filled="f" stroked="t" strokeweight=".478649pt" strokecolor="#383838">
                <v:path arrowok="t"/>
              </v:shape>
            </v:group>
            <v:group style="position:absolute;left:7381;top:11584;width:2;height:1314" coordorigin="7381,11584" coordsize="2,1314">
              <v:shape style="position:absolute;left:7381;top:11584;width:2;height:1314" coordorigin="7381,11584" coordsize="0,1314" path="m7381,12897l7381,11584e" filled="f" stroked="t" strokeweight=".717973pt" strokecolor="#676767">
                <v:path arrowok="t"/>
              </v:shape>
            </v:group>
            <v:group style="position:absolute;left:2398;top:11943;width:2;height:2033" coordorigin="2398,11943" coordsize="2,2033">
              <v:shape style="position:absolute;left:2398;top:11943;width:2;height:2033" coordorigin="2398,11943" coordsize="0,2033" path="m2398,13976l2398,11943e" filled="f" stroked="t" strokeweight=".717973pt" strokecolor="#606060">
                <v:path arrowok="t"/>
              </v:shape>
            </v:group>
            <v:group style="position:absolute;left:4911;top:12869;width:1776;height:2" coordorigin="4911,12869" coordsize="1776,2">
              <v:shape style="position:absolute;left:4911;top:12869;width:1776;height:2" coordorigin="4911,12869" coordsize="1776,0" path="m4911,12869l6687,12869e" filled="f" stroked="t" strokeweight=".239324pt" strokecolor="#5B648C">
                <v:path arrowok="t"/>
              </v:shape>
            </v:group>
            <v:group style="position:absolute;left:6687;top:12869;width:258;height:2" coordorigin="6687,12869" coordsize="258,2">
              <v:shape style="position:absolute;left:6687;top:12869;width:258;height:2" coordorigin="6687,12869" coordsize="258,0" path="m6687,12869l6945,12869e" filled="f" stroked="t" strokeweight=".239324pt" strokecolor="#000000">
                <v:path arrowok="t"/>
              </v:shape>
            </v:group>
            <v:group style="position:absolute;left:7386;top:12840;width:2;height:532" coordorigin="7386,12840" coordsize="2,532">
              <v:shape style="position:absolute;left:7386;top:12840;width:2;height:532" coordorigin="7386,12840" coordsize="0,532" path="m7386,13372l7386,12840e" filled="f" stroked="t" strokeweight=".478649pt" strokecolor="#484848">
                <v:path arrowok="t"/>
              </v:shape>
            </v:group>
            <v:group style="position:absolute;left:431;top:13343;width:105;height:2" coordorigin="431,13343" coordsize="105,2">
              <v:shape style="position:absolute;left:431;top:13343;width:105;height:2" coordorigin="431,13343" coordsize="105,0" path="m431,13343l536,13343e" filled="f" stroked="t" strokeweight=".239324pt" strokecolor="#747474">
                <v:path arrowok="t"/>
              </v:shape>
            </v:group>
            <v:group style="position:absolute;left:536;top:13343;width:646;height:2" coordorigin="536,13343" coordsize="646,2">
              <v:shape style="position:absolute;left:536;top:13343;width:646;height:2" coordorigin="536,13343" coordsize="646,0" path="m536,13343l1182,13343e" filled="f" stroked="t" strokeweight=".239324pt" strokecolor="#000000">
                <v:path arrowok="t"/>
              </v:shape>
            </v:group>
            <v:group style="position:absolute;left:1177;top:13036;width:2;height:312" coordorigin="1177,13036" coordsize="2,312">
              <v:shape style="position:absolute;left:1177;top:13036;width:2;height:312" coordorigin="1177,13036" coordsize="0,312" path="m1177,13348l1177,13036e" filled="f" stroked="t" strokeweight=".239324pt" strokecolor="#646464">
                <v:path arrowok="t"/>
              </v:shape>
            </v:group>
            <v:group style="position:absolute;left:1177;top:13343;width:1197;height:2" coordorigin="1177,13343" coordsize="1197,2">
              <v:shape style="position:absolute;left:1177;top:13343;width:1197;height:2" coordorigin="1177,13343" coordsize="1197,0" path="m1177,13343l2374,13343e" filled="f" stroked="t" strokeweight=".239324pt" strokecolor="#777777">
                <v:path arrowok="t"/>
              </v:shape>
            </v:group>
            <v:group style="position:absolute;left:11473;top:13036;width:2;height:527" coordorigin="11473,13036" coordsize="2,527">
              <v:shape style="position:absolute;left:11473;top:13036;width:2;height:527" coordorigin="11473,13036" coordsize="0,527" path="m11473,13564l11473,13036e" filled="f" stroked="t" strokeweight=".239324pt" strokecolor="#000000">
                <v:path arrowok="t"/>
              </v:shape>
            </v:group>
            <v:group style="position:absolute;left:457;top:12423;width:2;height:1390" coordorigin="457,12423" coordsize="2,1390">
              <v:shape style="position:absolute;left:457;top:12423;width:2;height:1390" coordorigin="457,12423" coordsize="0,1390" path="m457,13813l457,12423e" filled="f" stroked="t" strokeweight=".957298pt" strokecolor="#747474">
                <v:path arrowok="t"/>
              </v:shape>
            </v:group>
            <v:group style="position:absolute;left:1177;top:13343;width:2;height:2263" coordorigin="1177,13343" coordsize="2,2263">
              <v:shape style="position:absolute;left:1177;top:13343;width:2;height:2263" coordorigin="1177,13343" coordsize="0,2263" path="m1177,15606l1177,13343e" filled="f" stroked="t" strokeweight=".239324pt" strokecolor="#000000">
                <v:path arrowok="t"/>
              </v:shape>
            </v:group>
            <v:group style="position:absolute;left:1730;top:13008;width:2;height:1366" coordorigin="1730,13008" coordsize="2,1366">
              <v:shape style="position:absolute;left:1730;top:13008;width:2;height:1366" coordorigin="1730,13008" coordsize="0,1366" path="m1730,14374l1730,13008e" filled="f" stroked="t" strokeweight=".957298pt" strokecolor="#747474">
                <v:path arrowok="t"/>
              </v:shape>
            </v:group>
            <v:group style="position:absolute;left:7386;top:13314;width:2;height:278" coordorigin="7386,13314" coordsize="2,278">
              <v:shape style="position:absolute;left:7386;top:13314;width:2;height:278" coordorigin="7386,13314" coordsize="0,278" path="m7386,13592l7386,13314e" filled="f" stroked="t" strokeweight=".478649pt" strokecolor="#5B5B5B">
                <v:path arrowok="t"/>
              </v:shape>
            </v:group>
            <v:group style="position:absolute;left:8513;top:13391;width:2;height:676" coordorigin="8513,13391" coordsize="2,676">
              <v:shape style="position:absolute;left:8513;top:13391;width:2;height:676" coordorigin="8513,13391" coordsize="0,676" path="m8513,14067l8513,13391e" filled="f" stroked="t" strokeweight="1.914596pt" strokecolor="#343434">
                <v:path arrowok="t"/>
              </v:shape>
            </v:group>
            <v:group style="position:absolute;left:7386;top:13516;width:2;height:1007" coordorigin="7386,13516" coordsize="2,1007">
              <v:shape style="position:absolute;left:7386;top:13516;width:2;height:1007" coordorigin="7386,13516" coordsize="0,1007" path="m7386,14523l7386,13516e" filled="f" stroked="t" strokeweight=".957298pt" strokecolor="#777777">
                <v:path arrowok="t"/>
              </v:shape>
            </v:group>
            <v:group style="position:absolute;left:8486;top:13947;width:1809;height:2" coordorigin="8486,13947" coordsize="1809,2">
              <v:shape style="position:absolute;left:8486;top:13947;width:1809;height:2" coordorigin="8486,13947" coordsize="1809,0" path="m8486,13947l10296,13947e" filled="f" stroked="t" strokeweight="1.675271pt" strokecolor="#3B4464">
                <v:path arrowok="t"/>
              </v:shape>
            </v:group>
            <v:group style="position:absolute;left:10234;top:13664;width:2;height:91" coordorigin="10234,13664" coordsize="2,91">
              <v:shape style="position:absolute;left:10234;top:13664;width:2;height:91" coordorigin="10234,13664" coordsize="0,91" path="m10234,13756l10234,13664e" filled="f" stroked="t" strokeweight=".957298pt" strokecolor="#3B4457">
                <v:path arrowok="t"/>
              </v:shape>
            </v:group>
            <v:group style="position:absolute;left:11504;top:8726;width:2;height:5250" coordorigin="11504,8726" coordsize="2,5250">
              <v:shape style="position:absolute;left:11504;top:8726;width:2;height:5250" coordorigin="11504,8726" coordsize="0,5250" path="m11504,13976l11504,8726e" filled="f" stroked="t" strokeweight=".717973pt" strokecolor="#6B6B6B">
                <v:path arrowok="t"/>
              </v:shape>
            </v:group>
            <v:group style="position:absolute;left:460;top:13919;width:2;height:1309" coordorigin="460,13919" coordsize="2,1309">
              <v:shape style="position:absolute;left:460;top:13919;width:2;height:1309" coordorigin="460,13919" coordsize="0,1309" path="m460,15227l460,13919e" filled="f" stroked="t" strokeweight=".478649pt" strokecolor="#444444">
                <v:path arrowok="t"/>
              </v:shape>
            </v:group>
            <v:group style="position:absolute;left:2400;top:13919;width:2;height:1050" coordorigin="2400,13919" coordsize="2,1050">
              <v:shape style="position:absolute;left:2400;top:13919;width:2;height:1050" coordorigin="2400,13919" coordsize="0,1050" path="m2400,14969l2400,13919e" filled="f" stroked="t" strokeweight=".478649pt" strokecolor="#383838">
                <v:path arrowok="t"/>
              </v:shape>
            </v:group>
            <v:group style="position:absolute;left:11504;top:13760;width:2;height:1218" coordorigin="11504,13760" coordsize="2,1218">
              <v:shape style="position:absolute;left:11504;top:13760;width:2;height:1218" coordorigin="11504,13760" coordsize="0,1218" path="m11504,14978l11504,13760e" filled="f" stroked="t" strokeweight=".957298pt" strokecolor="#808080">
                <v:path arrowok="t"/>
              </v:shape>
            </v:group>
            <v:group style="position:absolute;left:10262;top:14096;width:2;height:192" coordorigin="10262,14096" coordsize="2,192">
              <v:shape style="position:absolute;left:10262;top:14096;width:2;height:192" coordorigin="10262,14096" coordsize="0,192" path="m10262,14288l10262,14096e" filled="f" stroked="t" strokeweight="2.632569pt" strokecolor="#38383B">
                <v:path arrowok="t"/>
              </v:shape>
            </v:group>
            <v:group style="position:absolute;left:3643;top:14463;width:737;height:2" coordorigin="3643,14463" coordsize="737,2">
              <v:shape style="position:absolute;left:3643;top:14463;width:737;height:2" coordorigin="3643,14463" coordsize="737,0" path="m3643,14463l4380,14463e" filled="f" stroked="t" strokeweight=".717973pt" strokecolor="#5757B8">
                <v:path arrowok="t"/>
              </v:shape>
            </v:group>
            <v:group style="position:absolute;left:1733;top:14446;width:2;height:782" coordorigin="1733,14446" coordsize="2,782">
              <v:shape style="position:absolute;left:1733;top:14446;width:2;height:782" coordorigin="1733,14446" coordsize="0,782" path="m1733,15227l1733,14446e" filled="f" stroked="t" strokeweight=".478649pt" strokecolor="#383838">
                <v:path arrowok="t"/>
              </v:shape>
            </v:group>
            <v:group style="position:absolute;left:7388;top:14446;width:2;height:1170" coordorigin="7388,14446" coordsize="2,1170">
              <v:shape style="position:absolute;left:7388;top:14446;width:2;height:1170" coordorigin="7388,14446" coordsize="0,1170" path="m7388,15616l7388,14446e" filled="f" stroked="t" strokeweight=".478649pt" strokecolor="#4F4F4F">
                <v:path arrowok="t"/>
              </v:shape>
            </v:group>
            <v:group style="position:absolute;left:2400;top:14911;width:2;height:714" coordorigin="2400,14911" coordsize="2,714">
              <v:shape style="position:absolute;left:2400;top:14911;width:2;height:714" coordorigin="2400,14911" coordsize="0,714" path="m2400,15625l2400,14911e" filled="f" stroked="t" strokeweight=".717973pt" strokecolor="#5B5B5B">
                <v:path arrowok="t"/>
              </v:shape>
            </v:group>
            <v:group style="position:absolute;left:11473;top:14940;width:2;height:259" coordorigin="11473,14940" coordsize="2,259">
              <v:shape style="position:absolute;left:11473;top:14940;width:2;height:259" coordorigin="11473,14940" coordsize="0,259" path="m11473,15199l11473,14940e" filled="f" stroked="t" strokeweight=".239324pt" strokecolor="#000000">
                <v:path arrowok="t"/>
              </v:shape>
            </v:group>
            <v:group style="position:absolute;left:455;top:15621;width:775;height:2" coordorigin="455,15621" coordsize="775,2">
              <v:shape style="position:absolute;left:455;top:15621;width:775;height:2" coordorigin="455,15621" coordsize="775,0" path="m455,15621l1230,15621e" filled="f" stroked="t" strokeweight=".717973pt" strokecolor="#777777">
                <v:path arrowok="t"/>
              </v:shape>
            </v:group>
            <v:group style="position:absolute;left:462;top:15170;width:2;height:460" coordorigin="462,15170" coordsize="2,460">
              <v:shape style="position:absolute;left:462;top:15170;width:2;height:460" coordorigin="462,15170" coordsize="0,460" path="m462,15630l462,15170e" filled="f" stroked="t" strokeweight=".717973pt" strokecolor="#777777">
                <v:path arrowok="t"/>
              </v:shape>
            </v:group>
            <v:group style="position:absolute;left:1149;top:15621;width:603;height:2" coordorigin="1149,15621" coordsize="603,2">
              <v:shape style="position:absolute;left:1149;top:15621;width:603;height:2" coordorigin="1149,15621" coordsize="603,0" path="m1149,15621l1752,15621e" filled="f" stroked="t" strokeweight=".478649pt" strokecolor="#646464">
                <v:path arrowok="t"/>
              </v:shape>
            </v:group>
            <v:group style="position:absolute;left:1733;top:11243;width:2;height:4382" coordorigin="1733,11243" coordsize="2,4382">
              <v:shape style="position:absolute;left:1733;top:11243;width:2;height:4382" coordorigin="1733,11243" coordsize="0,4382" path="m1733,15625l1733,11243e" filled="f" stroked="t" strokeweight=".478649pt" strokecolor="#4F4F4F">
                <v:path arrowok="t"/>
              </v:shape>
            </v:group>
            <v:group style="position:absolute;left:1350;top:15616;width:2336;height:2" coordorigin="1350,15616" coordsize="2336,2">
              <v:shape style="position:absolute;left:1350;top:15616;width:2336;height:2" coordorigin="1350,15616" coordsize="2336,0" path="m1350,15616l3686,15616e" filled="f" stroked="t" strokeweight=".717973pt" strokecolor="#747474">
                <v:path arrowok="t"/>
              </v:shape>
            </v:group>
            <v:group style="position:absolute;left:3475;top:15616;width:1206;height:2" coordorigin="3475,15616" coordsize="1206,2">
              <v:shape style="position:absolute;left:3475;top:15616;width:1206;height:2" coordorigin="3475,15616" coordsize="1206,0" path="m3475,15616l4681,15616e" filled="f" stroked="t" strokeweight=".478649pt" strokecolor="#646464">
                <v:path arrowok="t"/>
              </v:shape>
            </v:group>
            <v:group style="position:absolute;left:6400;top:15611;width:574;height:2" coordorigin="6400,15611" coordsize="574,2">
              <v:shape style="position:absolute;left:6400;top:15611;width:574;height:2" coordorigin="6400,15611" coordsize="574,0" path="m6400,15611l6974,15611e" filled="f" stroked="t" strokeweight=".478649pt" strokecolor="#646464">
                <v:path arrowok="t"/>
              </v:shape>
            </v:group>
            <v:group style="position:absolute;left:8472;top:15606;width:661;height:2" coordorigin="8472,15606" coordsize="661,2">
              <v:shape style="position:absolute;left:8472;top:15606;width:661;height:2" coordorigin="8472,15606" coordsize="661,0" path="m8472,15606l9133,15606e" filled="f" stroked="t" strokeweight=".478649pt" strokecolor="#747474">
                <v:path arrowok="t"/>
              </v:shape>
            </v:group>
            <v:group style="position:absolute;left:3695;top:15606;width:7812;height:2" coordorigin="3695,15606" coordsize="7812,2">
              <v:shape style="position:absolute;left:3695;top:15606;width:7812;height:2" coordorigin="3695,15606" coordsize="7812,0" path="m3695,15606l11507,15606e" filled="f" stroked="t" strokeweight=".717973pt" strokecolor="#7C7C7C">
                <v:path arrowok="t"/>
              </v:shape>
            </v:group>
            <v:group style="position:absolute;left:11473;top:15199;width:2;height:408" coordorigin="11473,15199" coordsize="2,408">
              <v:shape style="position:absolute;left:11473;top:15199;width:2;height:408" coordorigin="11473,15199" coordsize="0,408" path="m11473,15606l11473,15199e" filled="f" stroked="t" strokeweight=".239324pt" strokecolor="#646464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1" w:lineRule="exact"/>
        <w:ind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05050"/>
          <w:w w:val="93"/>
          <w:position w:val="-1"/>
        </w:rPr>
        <w:t>Abdu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-12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35"/>
          <w:w w:val="100"/>
          <w:position w:val="-1"/>
        </w:rPr>
        <w:t> </w:t>
      </w:r>
      <w:r>
        <w:rPr>
          <w:rFonts w:ascii="Arial" w:hAnsi="Arial" w:cs="Arial" w:eastAsia="Arial"/>
          <w:sz w:val="33"/>
          <w:szCs w:val="33"/>
          <w:color w:val="505050"/>
          <w:spacing w:val="0"/>
          <w:w w:val="100"/>
          <w:position w:val="-1"/>
        </w:rPr>
        <w:t>çı: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5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79"/>
          <w:position w:val="-4"/>
        </w:rPr>
        <w:t>Itfaiy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9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343434"/>
          <w:spacing w:val="-5"/>
          <w:w w:val="79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505050"/>
          <w:spacing w:val="0"/>
          <w:w w:val="79"/>
          <w:position w:val="-4"/>
        </w:rPr>
        <w:t>M</w:t>
      </w:r>
      <w:r>
        <w:rPr>
          <w:rFonts w:ascii="Arial" w:hAnsi="Arial" w:cs="Arial" w:eastAsia="Arial"/>
          <w:sz w:val="23"/>
          <w:szCs w:val="23"/>
          <w:color w:val="505050"/>
          <w:spacing w:val="-6"/>
          <w:w w:val="79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9"/>
          <w:position w:val="-4"/>
        </w:rPr>
        <w:t>r</w:t>
      </w:r>
      <w:r>
        <w:rPr>
          <w:rFonts w:ascii="Arial" w:hAnsi="Arial" w:cs="Arial" w:eastAsia="Arial"/>
          <w:sz w:val="23"/>
          <w:szCs w:val="23"/>
          <w:color w:val="343434"/>
          <w:spacing w:val="44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-65"/>
          <w:w w:val="65"/>
          <w:position w:val="-4"/>
        </w:rPr>
        <w:t>A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23"/>
          <w:position w:val="-4"/>
        </w:rPr>
        <w:t>-</w:t>
      </w:r>
      <w:r>
        <w:rPr>
          <w:rFonts w:ascii="Arial" w:hAnsi="Arial" w:cs="Arial" w:eastAsia="Arial"/>
          <w:sz w:val="23"/>
          <w:szCs w:val="23"/>
          <w:color w:val="343434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68"/>
          <w:position w:val="-4"/>
        </w:rPr>
        <w:t>mir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10" w:lineRule="exact"/>
        <w:ind w:right="-20"/>
        <w:jc w:val="right"/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2B3170"/>
          <w:spacing w:val="0"/>
          <w:w w:val="209"/>
          <w:position w:val="1"/>
        </w:rPr>
        <w:t>v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3915"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343434"/>
          <w:w w:val="174"/>
          <w:position w:val="-5"/>
        </w:rPr>
        <w:t>"</w:t>
      </w:r>
      <w:r>
        <w:rPr>
          <w:rFonts w:ascii="Arial" w:hAnsi="Arial" w:cs="Arial" w:eastAsia="Arial"/>
          <w:sz w:val="25"/>
          <w:szCs w:val="25"/>
          <w:color w:val="343434"/>
          <w:spacing w:val="-29"/>
          <w:w w:val="100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0F13C4"/>
          <w:spacing w:val="-49"/>
          <w:w w:val="42"/>
          <w:position w:val="-5"/>
        </w:rPr>
        <w:t>-</w:t>
      </w:r>
      <w:r>
        <w:rPr>
          <w:rFonts w:ascii="Arial" w:hAnsi="Arial" w:cs="Arial" w:eastAsia="Arial"/>
          <w:sz w:val="25"/>
          <w:szCs w:val="25"/>
          <w:color w:val="2B2F4D"/>
          <w:spacing w:val="0"/>
          <w:w w:val="147"/>
          <w:position w:val="-5"/>
        </w:rPr>
        <w:t>.,</w:t>
      </w:r>
      <w:r>
        <w:rPr>
          <w:rFonts w:ascii="Arial" w:hAnsi="Arial" w:cs="Arial" w:eastAsia="Arial"/>
          <w:sz w:val="25"/>
          <w:szCs w:val="25"/>
          <w:color w:val="2B2F4D"/>
          <w:spacing w:val="30"/>
          <w:w w:val="100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60"/>
          <w:i/>
          <w:position w:val="-5"/>
        </w:rPr>
        <w:t>!.V,..</w:t>
      </w:r>
      <w:r>
        <w:rPr>
          <w:rFonts w:ascii="Arial" w:hAnsi="Arial" w:cs="Arial" w:eastAsia="Arial"/>
          <w:sz w:val="25"/>
          <w:szCs w:val="25"/>
          <w:color w:val="343434"/>
          <w:spacing w:val="-60"/>
          <w:w w:val="160"/>
          <w:i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4"/>
          <w:w w:val="188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343434"/>
          <w:spacing w:val="-42"/>
          <w:w w:val="188"/>
          <w:position w:val="-5"/>
        </w:rPr>
        <w:t>;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151"/>
          <w:i/>
          <w:position w:val="-5"/>
        </w:rPr>
        <w:t>t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775" w:lineRule="exact"/>
        <w:ind w:right="-20"/>
        <w:jc w:val="left"/>
        <w:tabs>
          <w:tab w:pos="4280" w:val="left"/>
        </w:tabs>
        <w:rPr>
          <w:rFonts w:ascii="Arial" w:hAnsi="Arial" w:cs="Arial" w:eastAsia="Arial"/>
          <w:sz w:val="82"/>
          <w:szCs w:val="8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724487pt;margin-top:-6.166984pt;width:67.717414pt;height:26.5pt;mso-position-horizontal-relative:page;mso-position-vertical-relative:paragraph;z-index:-15227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58"/>
                      <w:position w:val="11"/>
                    </w:rPr>
                    <w:t>""4&gt;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58"/>
                      <w:position w:val="11"/>
                    </w:rPr>
                    <w:t>   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16"/>
                      <w:w w:val="58"/>
                      <w:position w:val="1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-16"/>
                      <w:w w:val="206"/>
                      <w:position w:val="1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43434"/>
                      <w:spacing w:val="0"/>
                      <w:w w:val="108"/>
                      <w:position w:val="11"/>
                    </w:rPr>
                    <w:t>Mr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43434"/>
                      <w:spacing w:val="-6"/>
                      <w:w w:val="100"/>
                      <w:position w:val="1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43434"/>
                      <w:spacing w:val="0"/>
                      <w:w w:val="100"/>
                      <w:position w:val="11"/>
                    </w:rPr>
                    <w:t>o•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43434"/>
                      <w:spacing w:val="10"/>
                      <w:w w:val="100"/>
                      <w:position w:val="11"/>
                    </w:rPr>
                    <w:t> 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343434"/>
                      <w:spacing w:val="0"/>
                      <w:w w:val="5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53"/>
                      <w:szCs w:val="53"/>
                      <w:color w:val="343434"/>
                      <w:spacing w:val="-34"/>
                      <w:w w:val="52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43434"/>
                      <w:spacing w:val="0"/>
                      <w:w w:val="59"/>
                      <w:position w:val="11"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6.607483pt;margin-top:17.937418pt;width:222.790238pt;height:29pt;mso-position-horizontal-relative:page;mso-position-vertical-relative:paragraph;z-index:-15226" type="#_x0000_t202" filled="f" stroked="f">
            <v:textbox inset="0,0,0,0">
              <w:txbxContent>
                <w:p>
                  <w:pPr>
                    <w:spacing w:before="0" w:after="0" w:line="580" w:lineRule="exact"/>
                    <w:ind w:right="-127"/>
                    <w:jc w:val="left"/>
                    <w:tabs>
                      <w:tab w:pos="3940" w:val="left"/>
                    </w:tabs>
                    <w:rPr>
                      <w:rFonts w:ascii="Arial" w:hAnsi="Arial" w:cs="Arial" w:eastAsia="Arial"/>
                      <w:sz w:val="58"/>
                      <w:szCs w:val="5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7"/>
                    </w:rPr>
                    <w:t>İtf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14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7"/>
                    </w:rPr>
                    <w:t>Eri</w:t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7"/>
                    </w:rPr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343434"/>
                      <w:spacing w:val="0"/>
                      <w:w w:val="52"/>
                      <w:position w:val="-1"/>
                    </w:rPr>
                    <w:t>-----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9"/>
        </w:rPr>
        <w:t>Alu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8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98"/>
          <w:position w:val="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8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Serhat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IRMAK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</w:r>
      <w:r>
        <w:rPr>
          <w:rFonts w:ascii="Arial" w:hAnsi="Arial" w:cs="Arial" w:eastAsia="Arial"/>
          <w:sz w:val="82"/>
          <w:szCs w:val="82"/>
          <w:color w:val="343434"/>
          <w:spacing w:val="0"/>
          <w:w w:val="43"/>
          <w:position w:val="2"/>
        </w:rPr>
        <w:t>tlt</w:t>
      </w:r>
      <w:r>
        <w:rPr>
          <w:rFonts w:ascii="Arial" w:hAnsi="Arial" w:cs="Arial" w:eastAsia="Arial"/>
          <w:sz w:val="82"/>
          <w:szCs w:val="82"/>
          <w:color w:val="343434"/>
          <w:spacing w:val="-128"/>
          <w:w w:val="100"/>
          <w:position w:val="2"/>
        </w:rPr>
        <w:t> </w:t>
      </w:r>
      <w:r>
        <w:rPr>
          <w:rFonts w:ascii="Arial" w:hAnsi="Arial" w:cs="Arial" w:eastAsia="Arial"/>
          <w:sz w:val="82"/>
          <w:szCs w:val="82"/>
          <w:color w:val="343434"/>
          <w:spacing w:val="0"/>
          <w:w w:val="44"/>
          <w:position w:val="2"/>
        </w:rPr>
        <w:t>···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00" w:right="300"/>
          <w:cols w:num="3" w:equalWidth="0">
            <w:col w:w="553" w:space="1808"/>
            <w:col w:w="1540" w:space="581"/>
            <w:col w:w="6838"/>
          </w:cols>
        </w:sectPr>
      </w:pPr>
      <w:rPr/>
    </w:p>
    <w:p>
      <w:pPr>
        <w:spacing w:before="76" w:after="0" w:line="216" w:lineRule="auto"/>
        <w:ind w:left="593" w:right="-153" w:firstLine="-9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9"/>
          <w:szCs w:val="89"/>
          <w:color w:val="3A3A3A"/>
          <w:spacing w:val="-735"/>
          <w:w w:val="156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A3A3A"/>
          <w:spacing w:val="5"/>
          <w:w w:val="113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3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6" w:lineRule="auto"/>
        <w:ind w:left="670" w:right="489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38.720001pt;margin-top:-2.139191pt;width:44.16pt;height:41.279999pt;mso-position-horizontal-relative:page;mso-position-vertical-relative:paragraph;z-index:-15225" type="#_x0000_t75">
            <v:imagedata r:id="rId32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BAŞKANLlCil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9" w:lineRule="exact"/>
        <w:ind w:left="1412" w:right="571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60" w:bottom="280" w:left="100" w:right="160"/>
          <w:cols w:num="2" w:equalWidth="0">
            <w:col w:w="1626" w:space="1004"/>
            <w:col w:w="9030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23.05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3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KayıtTarihi: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23.05.20I71Kayı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3417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33" w:right="-69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1210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17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2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left="5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17:29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Erdal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TULUN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  <w:cols w:num="2" w:equalWidth="0">
            <w:col w:w="4268" w:space="304"/>
            <w:col w:w="7088"/>
          </w:cols>
        </w:sectPr>
      </w:pPr>
      <w:rPr/>
    </w:p>
    <w:p>
      <w:pPr>
        <w:spacing w:before="15" w:after="0" w:line="240" w:lineRule="auto"/>
        <w:ind w:left="133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Esatpaşa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8"/>
          <w:w w:val="9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2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8"/>
          <w:w w:val="2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3" w:right="-20"/>
        <w:jc w:val="left"/>
        <w:tabs>
          <w:tab w:pos="1740" w:val="left"/>
          <w:tab w:pos="396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18" w:lineRule="exact"/>
        <w:ind w:left="133" w:right="-20"/>
        <w:jc w:val="left"/>
        <w:tabs>
          <w:tab w:pos="268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7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rı'apını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4" w:lineRule="exact"/>
        <w:ind w:left="2663" w:right="311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0.435577pt;margin-top:1.233171pt;width:34.618829pt;height:21pt;mso-position-horizontal-relative:page;mso-position-vertical-relative:paragraph;z-index:-15221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1A1A1A"/>
                      <w:w w:val="25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1A1A1A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1A1A1A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A3A3A"/>
                      <w:w w:val="50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A3A3A"/>
                      <w:w w:val="50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A3A3A"/>
                      <w:w w:val="50"/>
                      <w:strike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A3A3A"/>
                      <w:spacing w:val="-77"/>
                      <w:w w:val="99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3A3A3A"/>
                      <w:spacing w:val="-77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B</w:t>
      </w:r>
      <w:r>
        <w:rPr>
          <w:rFonts w:ascii="Arial" w:hAnsi="Arial" w:cs="Arial" w:eastAsia="Arial"/>
          <w:sz w:val="17"/>
          <w:szCs w:val="17"/>
          <w:color w:val="595959"/>
          <w:spacing w:val="6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3A3A3A"/>
          <w:spacing w:val="-7"/>
          <w:w w:val="100"/>
        </w:rPr>
        <w:t>t</w:t>
      </w:r>
      <w:r>
        <w:rPr>
          <w:rFonts w:ascii="Arial" w:hAnsi="Arial" w:cs="Arial" w:eastAsia="Arial"/>
          <w:sz w:val="17"/>
          <w:szCs w:val="17"/>
          <w:color w:val="595959"/>
          <w:spacing w:val="-13"/>
          <w:w w:val="100"/>
        </w:rPr>
        <w:t>o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ııar</w:t>
      </w:r>
      <w:r>
        <w:rPr>
          <w:rFonts w:ascii="Arial" w:hAnsi="Arial" w:cs="Arial" w:eastAsia="Arial"/>
          <w:sz w:val="17"/>
          <w:szCs w:val="17"/>
          <w:color w:val="3A3A3A"/>
          <w:spacing w:val="-8"/>
          <w:w w:val="100"/>
        </w:rPr>
        <w:t>m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595959"/>
          <w:spacing w:val="1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K</w:t>
      </w:r>
      <w:r>
        <w:rPr>
          <w:rFonts w:ascii="Arial" w:hAnsi="Arial" w:cs="Arial" w:eastAsia="Arial"/>
          <w:sz w:val="17"/>
          <w:szCs w:val="17"/>
          <w:color w:val="3A3A3A"/>
          <w:spacing w:val="-14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595959"/>
          <w:spacing w:val="-14"/>
          <w:w w:val="100"/>
        </w:rPr>
      </w:r>
      <w:r>
        <w:rPr>
          <w:rFonts w:ascii="Arial" w:hAnsi="Arial" w:cs="Arial" w:eastAsia="Arial"/>
          <w:sz w:val="17"/>
          <w:szCs w:val="17"/>
          <w:color w:val="595959"/>
          <w:spacing w:val="-10"/>
          <w:w w:val="100"/>
          <w:u w:val="single" w:color="000000"/>
        </w:rPr>
        <w:t>g</w:t>
      </w:r>
      <w:r>
        <w:rPr>
          <w:rFonts w:ascii="Arial" w:hAnsi="Arial" w:cs="Arial" w:eastAsia="Arial"/>
          <w:sz w:val="17"/>
          <w:szCs w:val="17"/>
          <w:color w:val="595959"/>
          <w:spacing w:val="-10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595959"/>
          <w:spacing w:val="-10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u w:val="single" w:color="000000"/>
        </w:rPr>
        <w:t>i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u w:val="single" w:color="000000"/>
        </w:rPr>
        <w:t>r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34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-99"/>
          <w:w w:val="100"/>
          <w:u w:val="single" w:color="000000"/>
        </w:rPr>
        <w:t>A</w:t>
      </w:r>
      <w:r>
        <w:rPr>
          <w:rFonts w:ascii="Arial" w:hAnsi="Arial" w:cs="Arial" w:eastAsia="Arial"/>
          <w:sz w:val="17"/>
          <w:szCs w:val="17"/>
          <w:color w:val="3A3A3A"/>
          <w:spacing w:val="5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1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u w:val="single" w:color="000000"/>
        </w:rPr>
        <w:t>l</w:t>
      </w:r>
      <w:r>
        <w:rPr>
          <w:rFonts w:ascii="Arial" w:hAnsi="Arial" w:cs="Arial" w:eastAsia="Arial"/>
          <w:sz w:val="17"/>
          <w:szCs w:val="17"/>
          <w:color w:val="3A3A3A"/>
          <w:spacing w:val="5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-3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a2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3A3A3A"/>
          <w:spacing w:val="1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</w:rPr>
        <w:t>Ç</w:t>
      </w:r>
      <w:r>
        <w:rPr>
          <w:rFonts w:ascii="Arial" w:hAnsi="Arial" w:cs="Arial" w:eastAsia="Arial"/>
          <w:sz w:val="17"/>
          <w:szCs w:val="17"/>
          <w:color w:val="595959"/>
          <w:spacing w:val="-3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lik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   </w:t>
      </w:r>
      <w:r>
        <w:rPr>
          <w:rFonts w:ascii="Arial" w:hAnsi="Arial" w:cs="Arial" w:eastAsia="Arial"/>
          <w:sz w:val="17"/>
          <w:szCs w:val="17"/>
          <w:color w:val="3A3A3A"/>
          <w:spacing w:val="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95"/>
        </w:rPr>
        <w:t>Di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65"/>
        </w:rPr>
        <w:t>r---</w:t>
      </w:r>
      <w:r>
        <w:rPr>
          <w:rFonts w:ascii="Arial" w:hAnsi="Arial" w:cs="Arial" w:eastAsia="Arial"/>
          <w:sz w:val="18"/>
          <w:szCs w:val="18"/>
          <w:color w:val="595959"/>
          <w:spacing w:val="-19"/>
          <w:w w:val="165"/>
        </w:rPr>
        <w:t>-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422"/>
        </w:rPr>
        <w:t>---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436"/>
        </w:rPr>
        <w:t>--</w:t>
      </w:r>
      <w:r>
        <w:rPr>
          <w:rFonts w:ascii="Arial" w:hAnsi="Arial" w:cs="Arial" w:eastAsia="Arial"/>
          <w:sz w:val="18"/>
          <w:szCs w:val="18"/>
          <w:color w:val="595959"/>
          <w:spacing w:val="-92"/>
          <w:w w:val="436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436"/>
        </w:rPr>
        <w:t>---</w:t>
      </w:r>
      <w:r>
        <w:rPr>
          <w:rFonts w:ascii="Arial" w:hAnsi="Arial" w:cs="Arial" w:eastAsia="Arial"/>
          <w:sz w:val="18"/>
          <w:szCs w:val="18"/>
          <w:color w:val="3A3A3A"/>
          <w:spacing w:val="-125"/>
          <w:w w:val="436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436"/>
        </w:rPr>
        <w:t>---</w:t>
      </w:r>
      <w:r>
        <w:rPr>
          <w:rFonts w:ascii="Arial" w:hAnsi="Arial" w:cs="Arial" w:eastAsia="Arial"/>
          <w:sz w:val="18"/>
          <w:szCs w:val="18"/>
          <w:color w:val="595959"/>
          <w:spacing w:val="-125"/>
          <w:w w:val="436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436"/>
        </w:rPr>
        <w:t>--</w:t>
      </w:r>
      <w:r>
        <w:rPr>
          <w:rFonts w:ascii="Arial" w:hAnsi="Arial" w:cs="Arial" w:eastAsia="Arial"/>
          <w:sz w:val="18"/>
          <w:szCs w:val="18"/>
          <w:color w:val="3A3A3A"/>
          <w:spacing w:val="-92"/>
          <w:w w:val="436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436"/>
        </w:rPr>
        <w:t>--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595959"/>
          <w:spacing w:val="-2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422"/>
        </w:rPr>
        <w:t>---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436"/>
        </w:rPr>
        <w:t>--</w:t>
      </w:r>
      <w:r>
        <w:rPr>
          <w:rFonts w:ascii="Arial" w:hAnsi="Arial" w:cs="Arial" w:eastAsia="Arial"/>
          <w:sz w:val="18"/>
          <w:szCs w:val="18"/>
          <w:color w:val="595959"/>
          <w:spacing w:val="-92"/>
          <w:w w:val="436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17"/>
        </w:rPr>
        <w:t>-------1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4576" w:right="2415"/>
        <w:jc w:val="center"/>
        <w:tabs>
          <w:tab w:pos="510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BAB8BA"/>
          <w:spacing w:val="0"/>
          <w:w w:val="54"/>
        </w:rPr>
        <w:t>1</w:t>
      </w:r>
      <w:r>
        <w:rPr>
          <w:rFonts w:ascii="Arial" w:hAnsi="Arial" w:cs="Arial" w:eastAsia="Arial"/>
          <w:sz w:val="10"/>
          <w:szCs w:val="10"/>
          <w:color w:val="BAB8BA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BAB8BA"/>
          <w:spacing w:val="0"/>
          <w:w w:val="100"/>
        </w:rPr>
      </w:r>
      <w:r>
        <w:rPr>
          <w:rFonts w:ascii="Arial" w:hAnsi="Arial" w:cs="Arial" w:eastAsia="Arial"/>
          <w:sz w:val="10"/>
          <w:szCs w:val="10"/>
          <w:color w:val="939393"/>
          <w:spacing w:val="4"/>
          <w:w w:val="87"/>
        </w:rPr>
        <w:t>-</w:t>
      </w:r>
      <w:r>
        <w:rPr>
          <w:rFonts w:ascii="Arial" w:hAnsi="Arial" w:cs="Arial" w:eastAsia="Arial"/>
          <w:sz w:val="10"/>
          <w:szCs w:val="10"/>
          <w:color w:val="707070"/>
          <w:spacing w:val="0"/>
          <w:w w:val="600"/>
        </w:rPr>
        <w:t>-</w:t>
      </w:r>
      <w:r>
        <w:rPr>
          <w:rFonts w:ascii="Arial" w:hAnsi="Arial" w:cs="Arial" w:eastAsia="Arial"/>
          <w:sz w:val="10"/>
          <w:szCs w:val="10"/>
          <w:color w:val="707070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17:50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00" w:right="160"/>
        </w:sectPr>
      </w:pPr>
      <w:rPr/>
    </w:p>
    <w:p>
      <w:pPr>
        <w:spacing w:before="91" w:after="0" w:line="240" w:lineRule="auto"/>
        <w:ind w:left="13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"/>
        </w:rPr>
        <w:t>MANAV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  <w:cols w:num="3" w:equalWidth="0">
            <w:col w:w="1202" w:space="588"/>
            <w:col w:w="2187" w:space="780"/>
            <w:col w:w="6903"/>
          </w:cols>
        </w:sectPr>
      </w:pPr>
      <w:rPr/>
    </w:p>
    <w:p>
      <w:pPr>
        <w:spacing w:before="15" w:after="0" w:line="237" w:lineRule="exact"/>
        <w:ind w:left="1795" w:right="-71"/>
        <w:jc w:val="left"/>
        <w:tabs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Sayı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37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53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54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9"/>
          <w:w w:val="15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94"/>
          <w:position w:val="-1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144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-19"/>
          <w:w w:val="14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48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4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6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-1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17:35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  <w:cols w:num="2" w:equalWidth="0">
            <w:col w:w="5272" w:space="1366"/>
            <w:col w:w="5022"/>
          </w:cols>
        </w:sectPr>
      </w:pPr>
      <w:rPr/>
    </w:p>
    <w:p>
      <w:pPr>
        <w:spacing w:before="0" w:after="0" w:line="215" w:lineRule="exact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233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AraçPlak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ı:3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68"/>
          <w:position w:val="-1"/>
        </w:rPr>
        <w:t>f---.,--</w:t>
      </w:r>
      <w:r>
        <w:rPr>
          <w:rFonts w:ascii="Arial" w:hAnsi="Arial" w:cs="Arial" w:eastAsia="Arial"/>
          <w:sz w:val="21"/>
          <w:szCs w:val="21"/>
          <w:color w:val="3A3A3A"/>
          <w:spacing w:val="-17"/>
          <w:w w:val="169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432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95959"/>
          <w:spacing w:val="11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44"/>
          <w:position w:val="-1"/>
        </w:rPr>
        <w:t>--:--::</w:t>
      </w:r>
      <w:r>
        <w:rPr>
          <w:rFonts w:ascii="Arial" w:hAnsi="Arial" w:cs="Arial" w:eastAsia="Arial"/>
          <w:sz w:val="21"/>
          <w:szCs w:val="21"/>
          <w:color w:val="3A3A3A"/>
          <w:spacing w:val="-37"/>
          <w:w w:val="145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51"/>
          <w:position w:val="-1"/>
        </w:rPr>
        <w:t>...,---</w:t>
      </w:r>
      <w:r>
        <w:rPr>
          <w:rFonts w:ascii="Arial" w:hAnsi="Arial" w:cs="Arial" w:eastAsia="Arial"/>
          <w:sz w:val="21"/>
          <w:szCs w:val="21"/>
          <w:color w:val="595959"/>
          <w:spacing w:val="-26"/>
          <w:w w:val="152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30"/>
          <w:position w:val="-1"/>
        </w:rPr>
        <w:t>---'-</w:t>
      </w:r>
      <w:r>
        <w:rPr>
          <w:rFonts w:ascii="Arial" w:hAnsi="Arial" w:cs="Arial" w:eastAsia="Arial"/>
          <w:sz w:val="21"/>
          <w:szCs w:val="21"/>
          <w:color w:val="3A3A3A"/>
          <w:spacing w:val="-38"/>
          <w:w w:val="131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376"/>
          <w:position w:val="-1"/>
        </w:rPr>
        <w:t>---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95959"/>
          <w:spacing w:val="-2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389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3A3A3A"/>
          <w:spacing w:val="-122"/>
          <w:w w:val="389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389"/>
          <w:position w:val="-1"/>
        </w:rPr>
        <w:t>---</w:t>
      </w:r>
      <w:r>
        <w:rPr>
          <w:rFonts w:ascii="Arial" w:hAnsi="Arial" w:cs="Arial" w:eastAsia="Arial"/>
          <w:sz w:val="21"/>
          <w:szCs w:val="21"/>
          <w:color w:val="595959"/>
          <w:spacing w:val="-158"/>
          <w:w w:val="389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389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3A3A3A"/>
          <w:spacing w:val="-122"/>
          <w:w w:val="389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389"/>
          <w:position w:val="-1"/>
        </w:rPr>
        <w:t>---</w:t>
      </w:r>
      <w:r>
        <w:rPr>
          <w:rFonts w:ascii="Arial" w:hAnsi="Arial" w:cs="Arial" w:eastAsia="Arial"/>
          <w:sz w:val="21"/>
          <w:szCs w:val="21"/>
          <w:color w:val="595959"/>
          <w:spacing w:val="-158"/>
          <w:w w:val="389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389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410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595959"/>
          <w:spacing w:val="-164"/>
          <w:w w:val="41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410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3A3A3A"/>
          <w:spacing w:val="-96"/>
          <w:w w:val="41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85"/>
          <w:position w:val="-1"/>
        </w:rPr>
        <w:t>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9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9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  <w:cols w:num="2" w:equalWidth="0">
            <w:col w:w="644" w:space="1155"/>
            <w:col w:w="9861"/>
          </w:cols>
        </w:sectPr>
      </w:pPr>
      <w:rPr/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7" w:right="-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8"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Pit</w:t>
      </w:r>
      <w:r>
        <w:rPr>
          <w:rFonts w:ascii="Arial" w:hAnsi="Arial" w:cs="Arial" w:eastAsia="Arial"/>
          <w:sz w:val="19"/>
          <w:szCs w:val="19"/>
          <w:color w:val="3A3A3A"/>
          <w:spacing w:val="-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2"/>
        </w:rPr>
        <w:t>•e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9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9" w:lineRule="auto"/>
        <w:ind w:left="9" w:right="-53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Dönii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YardımaGelen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Plaka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67" w:lineRule="auto"/>
        <w:ind w:right="-53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</w:rPr>
        <w:t>ft\-raç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  <w:cols w:num="4" w:equalWidth="0">
            <w:col w:w="1235" w:space="555"/>
            <w:col w:w="1913" w:space="25"/>
            <w:col w:w="2162" w:space="759"/>
            <w:col w:w="5011"/>
          </w:cols>
        </w:sectPr>
      </w:pPr>
      <w:rPr/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playınGörüldüğü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yadı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19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lsöndür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  <w:cols w:num="2" w:equalWidth="0">
            <w:col w:w="1507" w:space="297"/>
            <w:col w:w="9856"/>
          </w:cols>
        </w:sectPr>
      </w:pPr>
      <w:rPr/>
    </w:p>
    <w:p>
      <w:pPr>
        <w:spacing w:before="19" w:after="0" w:line="240" w:lineRule="auto"/>
        <w:ind w:left="175" w:right="-69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9"/>
        </w:rPr>
        <w:t>öndüıme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85"/>
        <w:jc w:val="left"/>
        <w:tabs>
          <w:tab w:pos="1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401"/>
        </w:rPr>
        <w:t>u</w:t>
      </w:r>
      <w:r>
        <w:rPr>
          <w:rFonts w:ascii="Arial" w:hAnsi="Arial" w:cs="Arial" w:eastAsia="Arial"/>
          <w:sz w:val="18"/>
          <w:szCs w:val="18"/>
          <w:color w:val="3A3A3A"/>
          <w:spacing w:val="-151"/>
          <w:w w:val="4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83" w:lineRule="exact"/>
        <w:ind w:left="43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3A3A3A"/>
          <w:spacing w:val="-70"/>
          <w:w w:val="10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95959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  <w:cols w:num="3" w:equalWidth="0">
            <w:col w:w="2183" w:space="1544"/>
            <w:col w:w="2819" w:space="648"/>
            <w:col w:w="4466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</w:sectPr>
      </w:pPr>
      <w:rPr/>
    </w:p>
    <w:p>
      <w:pPr>
        <w:spacing w:before="45" w:after="0" w:line="249" w:lineRule="auto"/>
        <w:ind w:left="137" w:right="-53" w:firstLine="3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7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-1"/>
        </w:rPr>
        <w:t>araştııma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  <w:cols w:num="2" w:equalWidth="0">
            <w:col w:w="1284" w:space="562"/>
            <w:col w:w="9814"/>
          </w:cols>
        </w:sectPr>
      </w:pPr>
      <w:rPr/>
    </w:p>
    <w:p>
      <w:pPr>
        <w:spacing w:before="10" w:after="0" w:line="256" w:lineRule="auto"/>
        <w:ind w:left="1804" w:right="50" w:firstLine="-166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</w:rPr>
        <w:t>ıve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bırakılması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2" w:lineRule="auto"/>
        <w:ind w:left="142" w:right="5151" w:firstLine="-5"/>
        <w:jc w:val="left"/>
        <w:tabs>
          <w:tab w:pos="180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8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92" w:lineRule="exact"/>
        <w:ind w:left="279" w:right="-20"/>
        <w:jc w:val="left"/>
        <w:rPr>
          <w:rFonts w:ascii="Courier New" w:hAnsi="Courier New" w:cs="Courier New" w:eastAsia="Courier New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299"/>
          <w:position w:val="-2"/>
        </w:rPr>
        <w:t>··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5"/>
          <w:w w:val="29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6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6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6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  <w:position w:val="-2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6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  <w:position w:val="-2"/>
        </w:rPr>
        <w:t>iğ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6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6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  <w:u w:val="single" w:color="393939"/>
          <w:position w:val="-2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66"/>
          <w:u w:val="single" w:color="39393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66"/>
          <w:position w:val="-2"/>
        </w:rPr>
      </w:r>
      <w:r>
        <w:rPr>
          <w:rFonts w:ascii="Courier New" w:hAnsi="Courier New" w:cs="Courier New" w:eastAsia="Courier New"/>
          <w:sz w:val="30"/>
          <w:szCs w:val="30"/>
          <w:color w:val="3A3A3A"/>
          <w:spacing w:val="0"/>
          <w:w w:val="69"/>
          <w:position w:val="-2"/>
        </w:rPr>
        <w:t>-4-----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-57"/>
          <w:w w:val="69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0"/>
          <w:w w:val="69"/>
          <w:position w:val="-2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-57"/>
          <w:w w:val="69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0"/>
          <w:w w:val="71"/>
          <w:position w:val="-2"/>
        </w:rPr>
        <w:t>---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-56"/>
          <w:w w:val="71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0"/>
          <w:w w:val="69"/>
          <w:position w:val="-2"/>
        </w:rPr>
        <w:t>-------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-57"/>
          <w:w w:val="69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0"/>
          <w:w w:val="98"/>
          <w:position w:val="-2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0"/>
          <w:w w:val="69"/>
          <w:position w:val="-2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-57"/>
          <w:w w:val="69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0"/>
          <w:w w:val="69"/>
          <w:position w:val="-2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-57"/>
          <w:w w:val="69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0"/>
          <w:w w:val="69"/>
          <w:position w:val="-2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-57"/>
          <w:w w:val="69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0"/>
          <w:w w:val="69"/>
          <w:position w:val="-2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-57"/>
          <w:w w:val="69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0"/>
          <w:w w:val="69"/>
          <w:position w:val="-2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-57"/>
          <w:w w:val="69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0"/>
          <w:w w:val="69"/>
          <w:position w:val="-2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-57"/>
          <w:w w:val="69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0"/>
          <w:w w:val="71"/>
          <w:position w:val="-2"/>
        </w:rPr>
        <w:t>---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-56"/>
          <w:w w:val="71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0"/>
          <w:w w:val="69"/>
          <w:position w:val="-2"/>
        </w:rPr>
        <w:t>-----</w:t>
      </w:r>
      <w:r>
        <w:rPr>
          <w:rFonts w:ascii="Courier New" w:hAnsi="Courier New" w:cs="Courier New" w:eastAsia="Courier New"/>
          <w:sz w:val="30"/>
          <w:szCs w:val="30"/>
          <w:color w:val="3A3A3A"/>
          <w:spacing w:val="-57"/>
          <w:w w:val="69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95959"/>
          <w:spacing w:val="0"/>
          <w:w w:val="81"/>
          <w:position w:val="-2"/>
        </w:rPr>
        <w:t>------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147" w:right="-20"/>
        <w:jc w:val="left"/>
        <w:tabs>
          <w:tab w:pos="1800" w:val="left"/>
          <w:tab w:pos="2580" w:val="left"/>
          <w:tab w:pos="510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Ekibuı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Tarih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aııti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18:05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</w:sectPr>
      </w:pPr>
      <w:rPr/>
    </w:p>
    <w:p>
      <w:pPr>
        <w:spacing w:before="29" w:after="0" w:line="214" w:lineRule="exact"/>
        <w:ind w:left="2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14" w:lineRule="exact"/>
        <w:ind w:right="-69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  <w:position w:val="-1"/>
        </w:rPr>
        <w:t>ÖlüYaralıGiDE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  <w:position w:val="-1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  <w:cols w:num="3" w:equalWidth="0">
            <w:col w:w="693" w:space="280"/>
            <w:col w:w="4239" w:space="3040"/>
            <w:col w:w="3408"/>
          </w:cols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9.852732pt;margin-top:33.769211pt;width:575.019717pt;height:784.640325pt;mso-position-horizontal-relative:page;mso-position-vertical-relative:page;z-index:-15222" coordorigin="197,675" coordsize="11500,15693">
            <v:group style="position:absolute;left:204;top:702;width:11443;height:2" coordorigin="204,702" coordsize="11443,2">
              <v:shape style="position:absolute;left:204;top:702;width:11443;height:2" coordorigin="204,702" coordsize="11443,0" path="m204,702l11648,702e" filled="f" stroked="t" strokeweight=".712246pt" strokecolor="#606060">
                <v:path arrowok="t"/>
              </v:shape>
            </v:group>
            <v:group style="position:absolute;left:204;top:1995;width:11448;height:2" coordorigin="204,1995" coordsize="11448,2">
              <v:shape style="position:absolute;left:204;top:1995;width:11448;height:2" coordorigin="204,1995" coordsize="11448,0" path="m204,1995l11652,1995e" filled="f" stroked="t" strokeweight=".712246pt" strokecolor="#606060">
                <v:path arrowok="t"/>
              </v:shape>
            </v:group>
            <v:group style="position:absolute;left:226;top:683;width:2;height:15679" coordorigin="226,683" coordsize="2,15679">
              <v:shape style="position:absolute;left:226;top:683;width:2;height:15679" coordorigin="226,683" coordsize="0,15679" path="m226,16361l226,683e" filled="f" stroked="t" strokeweight=".712246pt" strokecolor="#5B5B5B">
                <v:path arrowok="t"/>
              </v:shape>
            </v:group>
            <v:group style="position:absolute;left:1878;top:692;width:2;height:1308" coordorigin="1878,692" coordsize="2,1308">
              <v:shape style="position:absolute;left:1878;top:692;width:2;height:1308" coordorigin="1878,692" coordsize="0,1308" path="m1878,2000l1878,692e" filled="f" stroked="t" strokeweight=".712246pt" strokecolor="#676767">
                <v:path arrowok="t"/>
              </v:shape>
            </v:group>
            <v:group style="position:absolute;left:8034;top:692;width:2;height:1308" coordorigin="8034,692" coordsize="2,1308">
              <v:shape style="position:absolute;left:8034;top:692;width:2;height:1308" coordorigin="8034,692" coordsize="0,1308" path="m8034,2000l8034,692e" filled="f" stroked="t" strokeweight=".712246pt" strokecolor="#575757">
                <v:path arrowok="t"/>
              </v:shape>
            </v:group>
            <v:group style="position:absolute;left:11652;top:687;width:2;height:15636" coordorigin="11652,687" coordsize="2,15636">
              <v:shape style="position:absolute;left:11652;top:687;width:2;height:15636" coordorigin="11652,687" coordsize="0,15636" path="m11652,16323l11652,687e" filled="f" stroked="t" strokeweight=".712246pt" strokecolor="#646464">
                <v:path arrowok="t"/>
              </v:shape>
            </v:group>
            <v:group style="position:absolute;left:204;top:2234;width:11448;height:2" coordorigin="204,2234" coordsize="11448,2">
              <v:shape style="position:absolute;left:204;top:2234;width:11448;height:2" coordorigin="204,2234" coordsize="11448,0" path="m204,2234l11652,2234e" filled="f" stroked="t" strokeweight=".712246pt" strokecolor="#5B5B5B">
                <v:path arrowok="t"/>
              </v:shape>
            </v:group>
            <v:group style="position:absolute;left:209;top:2472;width:11443;height:2" coordorigin="209,2472" coordsize="11443,2">
              <v:shape style="position:absolute;left:209;top:2472;width:11443;height:2" coordorigin="209,2472" coordsize="11443,0" path="m209,2472l11652,2472e" filled="f" stroked="t" strokeweight=".712246pt" strokecolor="#575757">
                <v:path arrowok="t"/>
              </v:shape>
            </v:group>
            <v:group style="position:absolute;left:209;top:2713;width:11443;height:2" coordorigin="209,2713" coordsize="11443,2">
              <v:shape style="position:absolute;left:209;top:2713;width:11443;height:2" coordorigin="209,2713" coordsize="11443,0" path="m209,2713l11652,2713e" filled="f" stroked="t" strokeweight=".712246pt" strokecolor="#5B5B5B">
                <v:path arrowok="t"/>
              </v:shape>
            </v:group>
            <v:group style="position:absolute;left:204;top:2954;width:11453;height:2" coordorigin="204,2954" coordsize="11453,2">
              <v:shape style="position:absolute;left:204;top:2954;width:11453;height:2" coordorigin="204,2954" coordsize="11453,0" path="m204,2954l11657,2954e" filled="f" stroked="t" strokeweight=".712246pt" strokecolor="#5B5B5B">
                <v:path arrowok="t"/>
              </v:shape>
            </v:group>
            <v:group style="position:absolute;left:204;top:3193;width:11453;height:2" coordorigin="204,3193" coordsize="11453,2">
              <v:shape style="position:absolute;left:204;top:3193;width:11453;height:2" coordorigin="204,3193" coordsize="11453,0" path="m204,3193l11657,3193e" filled="f" stroked="t" strokeweight=".712246pt" strokecolor="#5B5B5B">
                <v:path arrowok="t"/>
              </v:shape>
            </v:group>
            <v:group style="position:absolute;left:2775;top:3183;width:2;height:749" coordorigin="2775,3183" coordsize="2,749">
              <v:shape style="position:absolute;left:2775;top:3183;width:2;height:749" coordorigin="2775,3183" coordsize="0,749" path="m2775,3933l2775,3183e" filled="f" stroked="t" strokeweight=".47483pt" strokecolor="#3B3B3B">
                <v:path arrowok="t"/>
              </v:shape>
            </v:group>
            <v:group style="position:absolute;left:5886;top:3188;width:2;height:745" coordorigin="5886,3188" coordsize="2,745">
              <v:shape style="position:absolute;left:5886;top:3188;width:2;height:745" coordorigin="5886,3188" coordsize="0,745" path="m5886,3933l5886,3188e" filled="f" stroked="t" strokeweight=".47483pt" strokecolor="#575757">
                <v:path arrowok="t"/>
              </v:shape>
            </v:group>
            <v:group style="position:absolute;left:209;top:3923;width:11448;height:2" coordorigin="209,3923" coordsize="11448,2">
              <v:shape style="position:absolute;left:209;top:3923;width:11448;height:2" coordorigin="209,3923" coordsize="11448,0" path="m209,3923l11657,3923e" filled="f" stroked="t" strokeweight=".712246pt" strokecolor="#676767">
                <v:path arrowok="t"/>
              </v:shape>
            </v:group>
            <v:group style="position:absolute;left:1377;top:11082;width:2;height:5245" coordorigin="1377,11082" coordsize="2,5245">
              <v:shape style="position:absolute;left:1377;top:11082;width:2;height:5245" coordorigin="1377,11082" coordsize="0,5245" path="m1377,16328l1377,11082e" filled="f" stroked="t" strokeweight=".712246pt" strokecolor="#545454">
                <v:path arrowok="t"/>
              </v:shape>
            </v:group>
            <v:group style="position:absolute;left:1897;top:3918;width:2;height:12414" coordorigin="1897,3918" coordsize="2,12414">
              <v:shape style="position:absolute;left:1897;top:3918;width:2;height:12414" coordorigin="1897,3918" coordsize="0,12414" path="m1897,16332l1897,3918e" filled="f" stroked="t" strokeweight=".949661pt" strokecolor="#4F4F4F">
                <v:path arrowok="t"/>
              </v:shape>
            </v:group>
            <v:group style="position:absolute;left:209;top:4200;width:11448;height:2" coordorigin="209,4200" coordsize="11448,2">
              <v:shape style="position:absolute;left:209;top:4200;width:11448;height:2" coordorigin="209,4200" coordsize="11448,0" path="m209,4200l11657,4200e" filled="f" stroked="t" strokeweight=".712246pt" strokecolor="#707070">
                <v:path arrowok="t"/>
              </v:shape>
            </v:group>
            <v:group style="position:absolute;left:1857;top:4443;width:9801;height:2" coordorigin="1857,4443" coordsize="9801,2">
              <v:shape style="position:absolute;left:1857;top:4443;width:9801;height:2" coordorigin="1857,4443" coordsize="9801,0" path="m1857,4443l11657,4443e" filled="f" stroked="t" strokeweight=".712246pt" strokecolor="#5B5B5B">
                <v:path arrowok="t"/>
              </v:shape>
            </v:group>
            <v:group style="position:absolute;left:3825;top:4434;width:2;height:2229" coordorigin="3825,4434" coordsize="2,2229">
              <v:shape style="position:absolute;left:3825;top:4434;width:2;height:2229" coordorigin="3825,4434" coordsize="0,2229" path="m3825,6663l3825,4434e" filled="f" stroked="t" strokeweight=".949661pt" strokecolor="#545454">
                <v:path arrowok="t"/>
              </v:shape>
            </v:group>
            <v:group style="position:absolute;left:3818;top:5169;width:7844;height:2" coordorigin="3818,5169" coordsize="7844,2">
              <v:shape style="position:absolute;left:3818;top:5169;width:7844;height:2" coordorigin="3818,5169" coordsize="7844,0" path="m3818,5169l11662,5169e" filled="f" stroked="t" strokeweight=".712246pt" strokecolor="#5B5B5B">
                <v:path arrowok="t"/>
              </v:shape>
            </v:group>
            <v:group style="position:absolute;left:3813;top:5408;width:7849;height:2" coordorigin="3813,5408" coordsize="7849,2">
              <v:shape style="position:absolute;left:3813;top:5408;width:7849;height:2" coordorigin="3813,5408" coordsize="7849,0" path="m3813,5408l11662,5408e" filled="f" stroked="t" strokeweight=".712246pt" strokecolor="#5B5B5B">
                <v:path arrowok="t"/>
              </v:shape>
            </v:group>
            <v:group style="position:absolute;left:1876;top:5651;width:9786;height:2" coordorigin="1876,5651" coordsize="9786,2">
              <v:shape style="position:absolute;left:1876;top:5651;width:9786;height:2" coordorigin="1876,5651" coordsize="9786,0" path="m1876,5651l11662,5651e" filled="f" stroked="t" strokeweight=".712246pt" strokecolor="#5B5B5B">
                <v:path arrowok="t"/>
              </v:shape>
            </v:group>
            <v:group style="position:absolute;left:204;top:5894;width:11458;height:2" coordorigin="204,5894" coordsize="11458,2">
              <v:shape style="position:absolute;left:204;top:5894;width:11458;height:2" coordorigin="204,5894" coordsize="11458,0" path="m204,5894l11662,5894e" filled="f" stroked="t" strokeweight=".712246pt" strokecolor="#5B5B5B">
                <v:path arrowok="t"/>
              </v:shape>
            </v:group>
            <v:group style="position:absolute;left:6724;top:5885;width:2;height:773" coordorigin="6724,5885" coordsize="2,773">
              <v:shape style="position:absolute;left:6724;top:5885;width:2;height:773" coordorigin="6724,5885" coordsize="0,773" path="m6724,6658l6724,5885e" filled="f" stroked="t" strokeweight=".949661pt" strokecolor="#6B6B6B">
                <v:path arrowok="t"/>
              </v:shape>
            </v:group>
            <v:group style="position:absolute;left:214;top:6889;width:11458;height:2" coordorigin="214,6889" coordsize="11458,2">
              <v:shape style="position:absolute;left:214;top:6889;width:11458;height:2" coordorigin="214,6889" coordsize="11458,0" path="m214,6889l11671,6889e" filled="f" stroked="t" strokeweight=".712246pt" strokecolor="#606060">
                <v:path arrowok="t"/>
              </v:shape>
            </v:group>
            <v:group style="position:absolute;left:1876;top:6367;width:9791;height:2" coordorigin="1876,6367" coordsize="9791,2">
              <v:shape style="position:absolute;left:1876;top:6367;width:9791;height:2" coordorigin="1876,6367" coordsize="9791,0" path="m1876,6367l11667,6367e" filled="f" stroked="t" strokeweight=".712246pt" strokecolor="#606060">
                <v:path arrowok="t"/>
              </v:shape>
            </v:group>
            <v:group style="position:absolute;left:1876;top:6648;width:9791;height:2" coordorigin="1876,6648" coordsize="9791,2">
              <v:shape style="position:absolute;left:1876;top:6648;width:9791;height:2" coordorigin="1876,6648" coordsize="9791,0" path="m1876,6648l11667,6648e" filled="f" stroked="t" strokeweight=".712246pt" strokecolor="#606060">
                <v:path arrowok="t"/>
              </v:shape>
            </v:group>
            <v:group style="position:absolute;left:3830;top:7355;width:2;height:768" coordorigin="3830,7355" coordsize="2,768">
              <v:shape style="position:absolute;left:3830;top:7355;width:2;height:768" coordorigin="3830,7355" coordsize="0,768" path="m3830,8123l3830,7355e" filled="f" stroked="t" strokeweight=".712246pt" strokecolor="#545454">
                <v:path arrowok="t"/>
              </v:shape>
            </v:group>
            <v:group style="position:absolute;left:209;top:7364;width:11458;height:2" coordorigin="209,7364" coordsize="11458,2">
              <v:shape style="position:absolute;left:209;top:7364;width:11458;height:2" coordorigin="209,7364" coordsize="11458,0" path="m209,7364l11667,7364e" filled="f" stroked="t" strokeweight=".712246pt" strokecolor="#606060">
                <v:path arrowok="t"/>
              </v:shape>
            </v:group>
            <v:group style="position:absolute;left:3818;top:7603;width:7849;height:2" coordorigin="3818,7603" coordsize="7849,2">
              <v:shape style="position:absolute;left:3818;top:7603;width:7849;height:2" coordorigin="3818,7603" coordsize="7849,0" path="m3818,7603l11667,7603e" filled="f" stroked="t" strokeweight=".712246pt" strokecolor="#606060">
                <v:path arrowok="t"/>
              </v:shape>
            </v:group>
            <v:group style="position:absolute;left:3822;top:7870;width:7844;height:2" coordorigin="3822,7870" coordsize="7844,2">
              <v:shape style="position:absolute;left:3822;top:7870;width:7844;height:2" coordorigin="3822,7870" coordsize="7844,0" path="m3822,7870l11667,7870e" filled="f" stroked="t" strokeweight=".712246pt" strokecolor="#606060">
                <v:path arrowok="t"/>
              </v:shape>
            </v:group>
            <v:group style="position:absolute;left:214;top:8109;width:11458;height:2" coordorigin="214,8109" coordsize="11458,2">
              <v:shape style="position:absolute;left:214;top:8109;width:11458;height:2" coordorigin="214,8109" coordsize="11458,0" path="m214,8109l11671,8109e" filled="f" stroked="t" strokeweight=".712246pt" strokecolor="#606060">
                <v:path arrowok="t"/>
              </v:shape>
            </v:group>
            <v:group style="position:absolute;left:218;top:9884;width:11453;height:2" coordorigin="218,9884" coordsize="11453,2">
              <v:shape style="position:absolute;left:218;top:9884;width:11453;height:2" coordorigin="218,9884" coordsize="11453,0" path="m218,9884l11671,9884e" filled="f" stroked="t" strokeweight=".712246pt" strokecolor="#5B5B5B">
                <v:path arrowok="t"/>
              </v:shape>
            </v:group>
            <v:group style="position:absolute;left:218;top:11090;width:11458;height:2" coordorigin="218,11090" coordsize="11458,2">
              <v:shape style="position:absolute;left:218;top:11090;width:11458;height:2" coordorigin="218,11090" coordsize="11458,0" path="m218,11090l11676,11090e" filled="f" stroked="t" strokeweight=".712246pt" strokecolor="#606060">
                <v:path arrowok="t"/>
              </v:shape>
            </v:group>
            <v:group style="position:absolute;left:6284;top:11082;width:2;height:5245" coordorigin="6284,11082" coordsize="2,5245">
              <v:shape style="position:absolute;left:6284;top:11082;width:2;height:5245" coordorigin="6284,11082" coordsize="0,5245" path="m6284,16328l6284,11082e" filled="f" stroked="t" strokeweight=".712246pt" strokecolor="#545454">
                <v:path arrowok="t"/>
              </v:shape>
            </v:group>
            <v:group style="position:absolute;left:214;top:9047;width:11458;height:2" coordorigin="214,9047" coordsize="11458,2">
              <v:shape style="position:absolute;left:214;top:9047;width:11458;height:2" coordorigin="214,9047" coordsize="11458,0" path="m214,9047l11671,9047e" filled="f" stroked="t" strokeweight=".712246pt" strokecolor="#5B5B5B">
                <v:path arrowok="t"/>
              </v:shape>
            </v:group>
            <v:group style="position:absolute;left:218;top:10128;width:11458;height:2" coordorigin="218,10128" coordsize="11458,2">
              <v:shape style="position:absolute;left:218;top:10128;width:11458;height:2" coordorigin="218,10128" coordsize="11458,0" path="m218,10128l11676,10128e" filled="f" stroked="t" strokeweight=".712246pt" strokecolor="#646464">
                <v:path arrowok="t"/>
              </v:shape>
            </v:group>
            <v:group style="position:absolute;left:218;top:10366;width:11458;height:2" coordorigin="218,10366" coordsize="11458,2">
              <v:shape style="position:absolute;left:218;top:10366;width:11458;height:2" coordorigin="218,10366" coordsize="11458,0" path="m218,10366l11676,10366e" filled="f" stroked="t" strokeweight=".712246pt" strokecolor="#646464">
                <v:path arrowok="t"/>
              </v:shape>
            </v:group>
            <v:group style="position:absolute;left:223;top:11560;width:11453;height:2" coordorigin="223,11560" coordsize="11453,2">
              <v:shape style="position:absolute;left:223;top:11560;width:11453;height:2" coordorigin="223,11560" coordsize="11453,0" path="m223,11560l11676,11560e" filled="f" stroked="t" strokeweight=".712246pt" strokecolor="#606060">
                <v:path arrowok="t"/>
              </v:shape>
            </v:group>
            <v:group style="position:absolute;left:233;top:16318;width:11458;height:2" coordorigin="233,16318" coordsize="11458,2">
              <v:shape style="position:absolute;left:233;top:16318;width:11458;height:2" coordorigin="233,16318" coordsize="11458,0" path="m233,16318l11690,16318e" filled="f" stroked="t" strokeweight=".712246pt" strokecolor="#676767">
                <v:path arrowok="t"/>
              </v:shape>
            </v:group>
            <v:group style="position:absolute;left:1054;top:11082;width:2;height:5250" coordorigin="1054,11082" coordsize="2,5250">
              <v:shape style="position:absolute;left:1054;top:11082;width:2;height:5250" coordorigin="1054,11082" coordsize="0,5250" path="m1054,16332l1054,11082e" filled="f" stroked="t" strokeweight=".712246pt" strokecolor="#4F4F4F">
                <v:path arrowok="t"/>
              </v:shape>
            </v:group>
            <v:group style="position:absolute;left:228;top:13645;width:1681;height:2" coordorigin="228,13645" coordsize="1681,2">
              <v:shape style="position:absolute;left:228;top:13645;width:1681;height:2" coordorigin="228,13645" coordsize="1681,0" path="m228,13645l1909,13645e" filled="f" stroked="t" strokeweight=".712246pt" strokecolor="#5B5B5B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152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A3A3A"/>
          <w:spacing w:val="-102"/>
          <w:w w:val="113"/>
        </w:rPr>
        <w:t>ü</w:t>
      </w:r>
      <w:r>
        <w:rPr>
          <w:rFonts w:ascii="Arial" w:hAnsi="Arial" w:cs="Arial" w:eastAsia="Arial"/>
          <w:sz w:val="24"/>
          <w:szCs w:val="24"/>
          <w:color w:val="2F3680"/>
          <w:spacing w:val="0"/>
          <w:w w:val="177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4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A3A3A"/>
          <w:w w:val="120"/>
          <w:b/>
          <w:bCs/>
        </w:rPr>
        <w:t>Na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-46"/>
          <w:w w:val="119"/>
          <w:b/>
          <w:bCs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11"/>
          <w:b/>
          <w:bCs/>
        </w:rPr>
        <w:t>EK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25" w:lineRule="exact"/>
        <w:ind w:left="95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Bölge;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84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25"/>
          <w:w w:val="133"/>
          <w:position w:val="-1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33"/>
          <w:position w:val="5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4"/>
          <w:w w:val="133"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5"/>
        </w:rPr>
        <w:t>Posta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5"/>
        </w:rPr>
        <w:t>Grupla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7"/>
          <w:position w:val="5"/>
        </w:rPr>
        <w:t>Amın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71"/>
        <w:jc w:val="right"/>
        <w:tabs>
          <w:tab w:pos="760" w:val="left"/>
        </w:tabs>
        <w:rPr>
          <w:rFonts w:ascii="Courier New" w:hAnsi="Courier New" w:cs="Courier New" w:eastAsia="Courier New"/>
          <w:sz w:val="91"/>
          <w:szCs w:val="91"/>
        </w:rPr>
      </w:pPr>
      <w:rPr/>
      <w:r>
        <w:rPr/>
        <w:pict>
          <v:shape style="position:absolute;margin-left:227.520004pt;margin-top:54.01532pt;width:68.160004pt;height:26.879999pt;mso-position-horizontal-relative:page;mso-position-vertical-relative:paragraph;z-index:-15224" type="#_x0000_t75">
            <v:imagedata r:id="rId33" o:title=""/>
          </v:shape>
        </w:pict>
      </w:r>
      <w:r>
        <w:rPr>
          <w:rFonts w:ascii="Arial" w:hAnsi="Arial" w:cs="Arial" w:eastAsia="Arial"/>
          <w:sz w:val="25"/>
          <w:szCs w:val="25"/>
          <w:color w:val="2F3680"/>
          <w:w w:val="115"/>
        </w:rPr>
        <w:t>1</w:t>
      </w:r>
      <w:r>
        <w:rPr>
          <w:rFonts w:ascii="Arial" w:hAnsi="Arial" w:cs="Arial" w:eastAsia="Arial"/>
          <w:sz w:val="25"/>
          <w:szCs w:val="25"/>
          <w:color w:val="2F368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2F3680"/>
          <w:w w:val="100"/>
        </w:rPr>
      </w:r>
      <w:r>
        <w:rPr>
          <w:rFonts w:ascii="Courier New" w:hAnsi="Courier New" w:cs="Courier New" w:eastAsia="Courier New"/>
          <w:sz w:val="91"/>
          <w:szCs w:val="91"/>
          <w:color w:val="2F3680"/>
          <w:spacing w:val="0"/>
          <w:w w:val="76"/>
          <w:i/>
        </w:rPr>
        <w:t>1</w:t>
      </w:r>
      <w:r>
        <w:rPr>
          <w:rFonts w:ascii="Courier New" w:hAnsi="Courier New" w:cs="Courier New" w:eastAsia="Courier New"/>
          <w:sz w:val="91"/>
          <w:szCs w:val="91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3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A3A3A"/>
          <w:w w:val="101"/>
          <w:b/>
          <w:bCs/>
        </w:rPr>
        <w:t>:l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1"/>
          <w:w w:val="102"/>
          <w:b/>
          <w:bCs/>
        </w:rPr>
        <w:t>S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99"/>
          <w:b/>
          <w:bCs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16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A3A3A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0"/>
        </w:rPr>
        <w:t>y</w:t>
      </w:r>
      <w:r>
        <w:rPr>
          <w:rFonts w:ascii="Arial" w:hAnsi="Arial" w:cs="Arial" w:eastAsia="Arial"/>
          <w:sz w:val="20"/>
          <w:szCs w:val="20"/>
          <w:color w:val="3A3A3A"/>
          <w:spacing w:val="-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7"/>
        </w:rPr>
        <w:t>Bölg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97"/>
        </w:rPr>
        <w:t>e</w:t>
      </w:r>
      <w:r>
        <w:rPr>
          <w:rFonts w:ascii="Arial" w:hAnsi="Arial" w:cs="Arial" w:eastAsia="Arial"/>
          <w:sz w:val="19"/>
          <w:szCs w:val="19"/>
          <w:color w:val="3A3A3A"/>
          <w:spacing w:val="-6"/>
          <w:w w:val="97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-19" w:right="-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1" w:right="31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" w:right="-56"/>
        <w:jc w:val="center"/>
        <w:tabs>
          <w:tab w:pos="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B64"/>
          <w:spacing w:val="0"/>
          <w:w w:val="100"/>
        </w:rPr>
        <w:t>'I!J</w:t>
      </w:r>
      <w:r>
        <w:rPr>
          <w:rFonts w:ascii="Times New Roman" w:hAnsi="Times New Roman" w:cs="Times New Roman" w:eastAsia="Times New Roman"/>
          <w:sz w:val="19"/>
          <w:szCs w:val="19"/>
          <w:color w:val="363B6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AV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6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-40" w:right="2013"/>
        <w:jc w:val="center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70"/>
        </w:rPr>
        <w:t>3</w:t>
      </w:r>
      <w:r>
        <w:rPr>
          <w:rFonts w:ascii="Arial" w:hAnsi="Arial" w:cs="Arial" w:eastAsia="Arial"/>
          <w:sz w:val="26"/>
          <w:szCs w:val="26"/>
          <w:color w:val="3A3A3A"/>
          <w:spacing w:val="4"/>
          <w:w w:val="70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47"/>
        </w:rPr>
        <w:t>O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47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27"/>
          <w:w w:val="47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47"/>
        </w:rPr>
        <w:t>Mavı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47"/>
        </w:rPr>
        <w:t>s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47"/>
        </w:rPr>
        <w:t>  </w:t>
      </w:r>
      <w:r>
        <w:rPr>
          <w:rFonts w:ascii="Arial" w:hAnsi="Arial" w:cs="Arial" w:eastAsia="Arial"/>
          <w:sz w:val="26"/>
          <w:szCs w:val="26"/>
          <w:color w:val="3A3A3A"/>
          <w:spacing w:val="1"/>
          <w:w w:val="47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60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39" w:after="0" w:line="240" w:lineRule="auto"/>
        <w:ind w:left="107" w:right="22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14.720001pt;margin-top:19.918825pt;width:130.559998pt;height:86.400002pt;mso-position-horizontal-relative:page;mso-position-vertical-relative:paragraph;z-index:-15223" type="#_x0000_t75">
            <v:imagedata r:id="rId34" o:title=""/>
          </v:shape>
        </w:pic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79"/>
          <w:i/>
        </w:rPr>
        <w:t>1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79"/>
          <w:i/>
        </w:rPr>
        <w:t>  </w:t>
      </w:r>
      <w:r>
        <w:rPr>
          <w:rFonts w:ascii="Arial" w:hAnsi="Arial" w:cs="Arial" w:eastAsia="Arial"/>
          <w:sz w:val="20"/>
          <w:szCs w:val="20"/>
          <w:color w:val="3A3A3A"/>
          <w:spacing w:val="32"/>
          <w:w w:val="79"/>
          <w:i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79"/>
          <w:i/>
        </w:rPr>
        <w:t>1</w:t>
      </w:r>
      <w:r>
        <w:rPr>
          <w:rFonts w:ascii="Arial" w:hAnsi="Arial" w:cs="Arial" w:eastAsia="Arial"/>
          <w:sz w:val="20"/>
          <w:szCs w:val="20"/>
          <w:color w:val="595959"/>
          <w:spacing w:val="3"/>
          <w:w w:val="79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4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BAB8BA"/>
          <w:spacing w:val="0"/>
          <w:w w:val="48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60"/>
          <w:cols w:num="4" w:equalWidth="0">
            <w:col w:w="816" w:space="993"/>
            <w:col w:w="2339" w:space="302"/>
            <w:col w:w="1508" w:space="2483"/>
            <w:col w:w="321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20" w:right="-20"/>
        <w:jc w:val="left"/>
        <w:tabs>
          <w:tab w:pos="96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799999pt;margin-top:-15.463309pt;width:39.806822pt;height:55.5pt;mso-position-horizontal-relative:page;mso-position-vertical-relative:paragraph;z-index:-15199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7"/>
                    <w:jc w:val="left"/>
                    <w:rPr>
                      <w:rFonts w:ascii="Arial" w:hAnsi="Arial" w:cs="Arial" w:eastAsia="Arial"/>
                      <w:sz w:val="111"/>
                      <w:szCs w:val="111"/>
                    </w:rPr>
                  </w:pPr>
                  <w:rPr/>
                  <w:r>
                    <w:rPr>
                      <w:rFonts w:ascii="Arial" w:hAnsi="Arial" w:cs="Arial" w:eastAsia="Arial"/>
                      <w:sz w:val="111"/>
                      <w:szCs w:val="111"/>
                      <w:color w:val="232323"/>
                      <w:spacing w:val="0"/>
                      <w:w w:val="12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AFB1B1"/>
          <w:spacing w:val="0"/>
          <w:w w:val="167"/>
          <w:position w:val="-5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35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81" w:lineRule="exact"/>
        <w:ind w:left="876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848"/>
          <w:spacing w:val="0"/>
          <w:w w:val="100"/>
          <w:position w:val="-2"/>
        </w:rPr>
        <w:t>IZMIR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16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6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16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15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607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32323"/>
          <w:spacing w:val="0"/>
          <w:w w:val="77"/>
          <w:b/>
          <w:bCs/>
          <w:position w:val="-1"/>
        </w:rPr>
        <w:t>BÜYÜKSEHIR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65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2323"/>
          <w:w w:val="83"/>
        </w:rPr>
        <w:t>BELEDIYE</w:t>
      </w:r>
      <w:r>
        <w:rPr>
          <w:rFonts w:ascii="Arial" w:hAnsi="Arial" w:cs="Arial" w:eastAsia="Arial"/>
          <w:sz w:val="19"/>
          <w:szCs w:val="19"/>
          <w:color w:val="232323"/>
          <w:spacing w:val="-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100"/>
        </w:rPr>
        <w:t>SI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2" w:lineRule="exact"/>
        <w:ind w:left="108" w:right="-20"/>
        <w:jc w:val="left"/>
        <w:tabs>
          <w:tab w:pos="1480" w:val="left"/>
          <w:tab w:pos="312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No:27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:17:30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333333"/>
          <w:spacing w:val="0"/>
          <w:w w:val="75"/>
        </w:rPr>
        <w:t>t</w:t>
      </w:r>
      <w:r>
        <w:rPr>
          <w:rFonts w:ascii="Arial" w:hAnsi="Arial" w:cs="Arial" w:eastAsia="Arial"/>
          <w:sz w:val="28"/>
          <w:szCs w:val="28"/>
          <w:color w:val="333333"/>
          <w:spacing w:val="-5"/>
          <w:w w:val="7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137" w:right="-20"/>
        <w:jc w:val="left"/>
        <w:tabs>
          <w:tab w:pos="1480" w:val="left"/>
          <w:tab w:pos="3120" w:val="left"/>
          <w:tab w:pos="450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92"/>
          <w:position w:val="1"/>
        </w:rPr>
        <w:t>Kayıt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3"/>
          <w:position w:val="0"/>
        </w:rPr>
        <w:t>IKayLt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3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:3416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8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BildirilenAdre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:7419/1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Mah./Bomova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:7419/1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No:29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Mah./Bomova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108" w:right="-20"/>
        <w:jc w:val="left"/>
        <w:tabs>
          <w:tab w:pos="1480" w:val="left"/>
          <w:tab w:pos="450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:Işyeri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100"/>
        </w:rPr>
        <w:t>yangııu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0" w:lineRule="exact"/>
        <w:ind w:left="108" w:right="-20"/>
        <w:jc w:val="left"/>
        <w:tabs>
          <w:tab w:pos="358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78"/>
          <w:position w:val="4"/>
        </w:rPr>
        <w:t>!Yapını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78"/>
          <w:position w:val="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2"/>
          <w:w w:val="78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4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Yede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-4"/>
        </w:rPr>
        <w:t>Parçacısı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35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399994pt;margin-top:2.006551pt;width:4.53726pt;height:26pt;mso-position-horizontal-relative:page;mso-position-vertical-relative:paragraph;z-index:-1519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848"/>
                      <w:spacing w:val="0"/>
                      <w:w w:val="6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IBetonarme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2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8" w:lineRule="exact"/>
        <w:ind w:left="3958" w:right="-20"/>
        <w:jc w:val="left"/>
        <w:tabs>
          <w:tab w:pos="4420" w:val="left"/>
          <w:tab w:pos="5540" w:val="left"/>
          <w:tab w:pos="600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7"/>
        </w:rPr>
        <w:t>X</w:t>
      </w:r>
      <w:r>
        <w:rPr>
          <w:rFonts w:ascii="Arial" w:hAnsi="Arial" w:cs="Arial" w:eastAsia="Arial"/>
          <w:sz w:val="16"/>
          <w:szCs w:val="16"/>
          <w:color w:val="232323"/>
          <w:spacing w:val="-31"/>
          <w:w w:val="100"/>
          <w:position w:val="7"/>
        </w:rPr>
        <w:t> </w:t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00"/>
          <w:position w:val="7"/>
        </w:rPr>
      </w:r>
      <w:r>
        <w:rPr>
          <w:rFonts w:ascii="Arial" w:hAnsi="Arial" w:cs="Arial" w:eastAsia="Arial"/>
          <w:sz w:val="43"/>
          <w:szCs w:val="43"/>
          <w:color w:val="464848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3"/>
          <w:szCs w:val="43"/>
          <w:color w:val="46484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3"/>
          <w:szCs w:val="43"/>
          <w:color w:val="464848"/>
          <w:spacing w:val="0"/>
          <w:w w:val="100"/>
          <w:position w:val="1"/>
        </w:rPr>
      </w:r>
      <w:r>
        <w:rPr>
          <w:rFonts w:ascii="Arial" w:hAnsi="Arial" w:cs="Arial" w:eastAsia="Arial"/>
          <w:sz w:val="43"/>
          <w:szCs w:val="43"/>
          <w:color w:val="9C9C9C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3"/>
          <w:szCs w:val="43"/>
          <w:color w:val="9C9C9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3"/>
          <w:szCs w:val="43"/>
          <w:color w:val="9C9C9C"/>
          <w:spacing w:val="0"/>
          <w:w w:val="100"/>
          <w:position w:val="1"/>
        </w:rPr>
      </w:r>
      <w:r>
        <w:rPr>
          <w:rFonts w:ascii="Arial" w:hAnsi="Arial" w:cs="Arial" w:eastAsia="Arial"/>
          <w:sz w:val="43"/>
          <w:szCs w:val="43"/>
          <w:color w:val="333333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3"/>
          <w:szCs w:val="43"/>
          <w:color w:val="333333"/>
          <w:spacing w:val="-55"/>
          <w:w w:val="54"/>
          <w:position w:val="1"/>
        </w:rPr>
        <w:t> </w:t>
      </w:r>
      <w:r>
        <w:rPr>
          <w:rFonts w:ascii="Arial" w:hAnsi="Arial" w:cs="Arial" w:eastAsia="Arial"/>
          <w:sz w:val="43"/>
          <w:szCs w:val="43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3"/>
          <w:szCs w:val="43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1"/>
          <w:position w:val="8"/>
        </w:rPr>
        <w:t>IYan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8"/>
          <w:w w:val="91"/>
          <w:position w:val="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1"/>
          <w:position w:val="8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91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15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8"/>
        </w:rPr>
        <w:t>17:36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93" w:lineRule="auto"/>
        <w:ind w:left="1865" w:right="136" w:firstLine="-1728"/>
        <w:jc w:val="left"/>
        <w:tabs>
          <w:tab w:pos="192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8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5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Şükrü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BAGBOZAN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76"/>
          <w:position w:val="1"/>
        </w:rPr>
        <w:t>jKiı·acı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26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Kullanan:Göksel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Otomoti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A.Ş(Şükrü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Beki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BAGBOZA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626464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[Amiri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:Çvş.Samet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0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830" w:right="2600"/>
        <w:jc w:val="center"/>
        <w:tabs>
          <w:tab w:pos="468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6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48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4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0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:17:31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:17:35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40" w:bottom="280" w:left="180" w:right="60"/>
        </w:sectPr>
      </w:pPr>
      <w:rPr/>
    </w:p>
    <w:p>
      <w:pPr>
        <w:spacing w:before="11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7"/>
          <w:position w:val="-1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60"/>
          <w:cols w:num="2" w:equalWidth="0">
            <w:col w:w="614" w:space="1250"/>
            <w:col w:w="9816"/>
          </w:cols>
        </w:sectPr>
      </w:pPr>
      <w:rPr/>
    </w:p>
    <w:p>
      <w:pPr>
        <w:spacing w:before="10" w:after="0" w:line="240" w:lineRule="auto"/>
        <w:ind w:left="137" w:right="-20"/>
        <w:jc w:val="left"/>
        <w:tabs>
          <w:tab w:pos="468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0"/>
        </w:rPr>
        <w:t>:17:55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4697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6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Saati:Gelmedi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81" w:lineRule="exact"/>
        <w:ind w:left="1894" w:right="-20"/>
        <w:jc w:val="left"/>
        <w:tabs>
          <w:tab w:pos="3360" w:val="left"/>
          <w:tab w:pos="468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  <w:position w:val="-3"/>
        </w:rPr>
        <w:t>Do.Q;algaz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60"/>
        </w:sectPr>
      </w:pPr>
      <w:rPr/>
    </w:p>
    <w:p>
      <w:pPr>
        <w:spacing w:before="0" w:after="0" w:line="153" w:lineRule="exact"/>
        <w:ind w:left="113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64848"/>
          <w:spacing w:val="0"/>
          <w:w w:val="108"/>
        </w:rPr>
        <w:t>1;-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63" w:after="0" w:line="224" w:lineRule="exact"/>
        <w:ind w:right="-20"/>
        <w:jc w:val="left"/>
        <w:tabs>
          <w:tab w:pos="1400" w:val="left"/>
          <w:tab w:pos="420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'ımcı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!Çıkı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60"/>
          <w:cols w:num="2" w:equalWidth="0">
            <w:col w:w="304" w:space="159"/>
            <w:col w:w="11217"/>
          </w:cols>
        </w:sectPr>
      </w:pPr>
      <w:rPr/>
    </w:p>
    <w:p>
      <w:pPr>
        <w:spacing w:before="11" w:after="0" w:line="240" w:lineRule="auto"/>
        <w:ind w:left="113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]linmişse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9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50"/>
        </w:rPr>
        <w:t>rdıma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7"/>
          <w:w w:val="1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Adı-Sovadı: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37" w:right="3483" w:firstLine="-24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5"/>
          <w:w w:val="6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iYangı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689" w:right="41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6" w:lineRule="exact"/>
        <w:ind w:left="137" w:right="-20"/>
        <w:jc w:val="left"/>
        <w:tabs>
          <w:tab w:pos="4660" w:val="left"/>
          <w:tab w:pos="6600" w:val="left"/>
          <w:tab w:pos="8180" w:val="left"/>
          <w:tab w:pos="9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600006pt;margin-top:7.067065pt;width:3.801825pt;height:22.5pt;mso-position-horizontal-relative:page;mso-position-vertical-relative:paragraph;z-index:-15197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464848"/>
                      <w:spacing w:val="0"/>
                      <w:w w:val="60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1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-1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0"/>
        </w:rPr>
        <w:t>jc02.Kg.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3151" w:right="-20"/>
        <w:jc w:val="left"/>
        <w:tabs>
          <w:tab w:pos="4300" w:val="left"/>
          <w:tab w:pos="6600" w:val="left"/>
          <w:tab w:pos="814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u w:val="single" w:color="0000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u w:val="single" w:color="0000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u w:val="single" w:color="0000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52"/>
          <w:position w:val="0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-11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  <w:r>
        <w:rPr>
          <w:rFonts w:ascii="Arial" w:hAnsi="Arial" w:cs="Arial" w:eastAsia="Arial"/>
          <w:sz w:val="33"/>
          <w:szCs w:val="33"/>
          <w:color w:val="464848"/>
          <w:spacing w:val="0"/>
          <w:w w:val="52"/>
          <w:position w:val="0"/>
        </w:rPr>
        <w:t>T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8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miktarda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spanzet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Koltu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Arkalığı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,güneşlik,hoparlö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kapa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kabinleri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</w:rPr>
        <w:t>,bata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146" w:right="85" w:firstLine="-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kattaki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camla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1"/>
        </w:rPr>
        <w:t>kınlma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süretiyle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zarar-ziyan:Binada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lOOTL,Eşyada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400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1"/>
        </w:rPr>
        <w:t>TL,Toplam:500TL'di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0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7" w:lineRule="auto"/>
        <w:ind w:left="112" w:right="100" w:firstLine="181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sayaçında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sayacında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9"/>
          <w:position w:val="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ot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aksesua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malzemelerini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8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" w:right="-20"/>
        <w:jc w:val="left"/>
        <w:tabs>
          <w:tab w:pos="18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7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2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186" w:lineRule="exact"/>
        <w:ind w:left="1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62"/>
          <w:position w:val="-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6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3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left="118" w:right="-20"/>
        <w:jc w:val="left"/>
        <w:tabs>
          <w:tab w:pos="12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64848"/>
          <w:spacing w:val="0"/>
          <w:w w:val="210"/>
          <w:position w:val="-4"/>
        </w:rPr>
        <w:t>ı-</w:t>
      </w:r>
      <w:r>
        <w:rPr>
          <w:rFonts w:ascii="Arial" w:hAnsi="Arial" w:cs="Arial" w:eastAsia="Arial"/>
          <w:sz w:val="16"/>
          <w:szCs w:val="16"/>
          <w:color w:val="46484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464848"/>
          <w:spacing w:val="0"/>
          <w:w w:val="100"/>
          <w:position w:val="-4"/>
        </w:rPr>
      </w:r>
      <w:r>
        <w:rPr>
          <w:rFonts w:ascii="Arial" w:hAnsi="Arial" w:cs="Arial" w:eastAsia="Arial"/>
          <w:sz w:val="16"/>
          <w:szCs w:val="16"/>
          <w:color w:val="232323"/>
          <w:spacing w:val="0"/>
          <w:w w:val="119"/>
          <w:position w:val="-4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60"/>
        </w:sectPr>
      </w:pPr>
      <w:rPr/>
    </w:p>
    <w:p>
      <w:pPr>
        <w:spacing w:before="0" w:after="0" w:line="204" w:lineRule="exact"/>
        <w:ind w:left="5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1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6" w:lineRule="exact"/>
        <w:ind w:left="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0"/>
          <w:w w:val="110"/>
          <w:position w:val="-1"/>
        </w:rPr>
        <w:t>eslim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6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0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Şükrü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</w:rPr>
        <w:t>BAGBOZAN'a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60"/>
          <w:cols w:num="2" w:equalWidth="0">
            <w:col w:w="1598" w:space="344"/>
            <w:col w:w="9738"/>
          </w:cols>
        </w:sectPr>
      </w:pPr>
      <w:rPr/>
    </w:p>
    <w:p>
      <w:pPr>
        <w:spacing w:before="18" w:after="0" w:line="240" w:lineRule="auto"/>
        <w:ind w:left="146" w:right="-20"/>
        <w:jc w:val="left"/>
        <w:tabs>
          <w:tab w:pos="186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tfarih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:18:30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75" w:right="-20"/>
        <w:jc w:val="left"/>
        <w:tabs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iYaralı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  <w:position w:val="1"/>
        </w:rPr>
        <w:t>EKİP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  <w:position w:val="1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9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4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6" w:lineRule="exact"/>
        <w:ind w:left="266" w:right="-20"/>
        <w:jc w:val="left"/>
        <w:tabs>
          <w:tab w:pos="2040" w:val="left"/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-6"/>
        </w:rPr>
        <w:t>'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-6"/>
        </w:rPr>
        <w:t>(J</w:t>
      </w:r>
      <w:r>
        <w:rPr>
          <w:rFonts w:ascii="Arial" w:hAnsi="Arial" w:cs="Arial" w:eastAsia="Arial"/>
          <w:sz w:val="14"/>
          <w:szCs w:val="14"/>
          <w:color w:val="232323"/>
          <w:spacing w:val="-25"/>
          <w:w w:val="100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266" w:right="-20"/>
        <w:jc w:val="left"/>
        <w:tabs>
          <w:tab w:pos="4820" w:val="left"/>
          <w:tab w:pos="898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4"/>
          <w:szCs w:val="34"/>
          <w:color w:val="232323"/>
          <w:spacing w:val="0"/>
          <w:w w:val="124"/>
          <w:position w:val="3"/>
        </w:rPr>
        <w:t>,;</w:t>
      </w:r>
      <w:r>
        <w:rPr>
          <w:rFonts w:ascii="Arial" w:hAnsi="Arial" w:cs="Arial" w:eastAsia="Arial"/>
          <w:sz w:val="34"/>
          <w:szCs w:val="34"/>
          <w:color w:val="232323"/>
          <w:spacing w:val="-89"/>
          <w:w w:val="124"/>
          <w:position w:val="3"/>
        </w:rPr>
        <w:t> </w:t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34"/>
          <w:szCs w:val="34"/>
          <w:color w:val="23232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24"/>
          <w:position w:val="9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9"/>
        </w:rPr>
      </w:r>
      <w:r>
        <w:rPr>
          <w:rFonts w:ascii="Arial" w:hAnsi="Arial" w:cs="Arial" w:eastAsia="Arial"/>
          <w:sz w:val="33"/>
          <w:szCs w:val="33"/>
          <w:color w:val="232323"/>
          <w:spacing w:val="0"/>
          <w:w w:val="65"/>
          <w:b/>
          <w:bCs/>
          <w:position w:val="-6"/>
        </w:rPr>
        <w:t>1</w:t>
      </w:r>
      <w:r>
        <w:rPr>
          <w:rFonts w:ascii="Arial" w:hAnsi="Arial" w:cs="Arial" w:eastAsia="Arial"/>
          <w:sz w:val="33"/>
          <w:szCs w:val="33"/>
          <w:color w:val="232323"/>
          <w:spacing w:val="14"/>
          <w:w w:val="65"/>
          <w:b/>
          <w:bCs/>
          <w:position w:val="-6"/>
        </w:rPr>
        <w:t>J</w:t>
      </w:r>
      <w:r>
        <w:rPr>
          <w:rFonts w:ascii="Arial" w:hAnsi="Arial" w:cs="Arial" w:eastAsia="Arial"/>
          <w:sz w:val="33"/>
          <w:szCs w:val="33"/>
          <w:color w:val="232323"/>
          <w:spacing w:val="0"/>
          <w:w w:val="65"/>
          <w:b/>
          <w:bCs/>
          <w:position w:val="-6"/>
        </w:rPr>
        <w:t>)</w:t>
      </w:r>
      <w:r>
        <w:rPr>
          <w:rFonts w:ascii="Arial" w:hAnsi="Arial" w:cs="Arial" w:eastAsia="Arial"/>
          <w:sz w:val="33"/>
          <w:szCs w:val="33"/>
          <w:color w:val="232323"/>
          <w:spacing w:val="0"/>
          <w:w w:val="65"/>
          <w:b/>
          <w:bCs/>
          <w:position w:val="-6"/>
        </w:rPr>
        <w:t>'%</w:t>
      </w:r>
      <w:r>
        <w:rPr>
          <w:rFonts w:ascii="Arial" w:hAnsi="Arial" w:cs="Arial" w:eastAsia="Arial"/>
          <w:sz w:val="33"/>
          <w:szCs w:val="33"/>
          <w:color w:val="232323"/>
          <w:spacing w:val="32"/>
          <w:w w:val="65"/>
          <w:b/>
          <w:bCs/>
          <w:position w:val="-6"/>
        </w:rPr>
        <w:t> </w:t>
      </w:r>
      <w:r>
        <w:rPr>
          <w:rFonts w:ascii="Arial" w:hAnsi="Arial" w:cs="Arial" w:eastAsia="Arial"/>
          <w:sz w:val="33"/>
          <w:szCs w:val="33"/>
          <w:color w:val="232323"/>
          <w:spacing w:val="0"/>
          <w:w w:val="65"/>
          <w:b/>
          <w:bCs/>
          <w:position w:val="-6"/>
        </w:rPr>
        <w:t>}G17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2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6pt;margin-top:9.496497pt;width:2.04pt;height:32.76pt;mso-position-horizontal-relative:page;mso-position-vertical-relative:paragraph;z-index:-15219" coordorigin="3720,190" coordsize="41,655">
            <v:group style="position:absolute;left:3730;top:195;width:2;height:110" coordorigin="3730,195" coordsize="2,110">
              <v:shape style="position:absolute;left:3730;top:195;width:2;height:110" coordorigin="3730,195" coordsize="0,110" path="m3730,305l3730,195e" filled="f" stroked="t" strokeweight=".48pt" strokecolor="#6760B3">
                <v:path arrowok="t"/>
              </v:shape>
            </v:group>
            <v:group style="position:absolute;left:3730;top:248;width:2;height:586" coordorigin="3730,248" coordsize="2,586">
              <v:shape style="position:absolute;left:3730;top:248;width:2;height:586" coordorigin="3730,248" coordsize="0,586" path="m3730,833l3730,248e" filled="f" stroked="t" strokeweight=".96pt" strokecolor="#4848A0">
                <v:path arrowok="t"/>
              </v:shape>
            </v:group>
            <v:group style="position:absolute;left:3749;top:406;width:2;height:427" coordorigin="3749,406" coordsize="2,427">
              <v:shape style="position:absolute;left:3749;top:406;width:2;height:427" coordorigin="3749,406" coordsize="0,427" path="m3749,833l3749,406e" filled="f" stroked="t" strokeweight="1.2pt" strokecolor="#383BA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55"/>
          <w:position w:val="-1"/>
        </w:rPr>
        <w:t>.</w:t>
      </w:r>
      <w:r>
        <w:rPr>
          <w:rFonts w:ascii="Arial" w:hAnsi="Arial" w:cs="Arial" w:eastAsia="Arial"/>
          <w:sz w:val="29"/>
          <w:szCs w:val="29"/>
          <w:color w:val="232323"/>
          <w:spacing w:val="-147"/>
          <w:w w:val="51"/>
          <w:position w:val="3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  <w:position w:val="-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7"/>
          <w:w w:val="55"/>
          <w:position w:val="-1"/>
        </w:rPr>
        <w:t>.</w:t>
      </w:r>
      <w:r>
        <w:rPr>
          <w:rFonts w:ascii="Arial" w:hAnsi="Arial" w:cs="Arial" w:eastAsia="Arial"/>
          <w:sz w:val="29"/>
          <w:szCs w:val="29"/>
          <w:color w:val="232323"/>
          <w:spacing w:val="-34"/>
          <w:w w:val="51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55"/>
          <w:position w:val="-1"/>
        </w:rPr>
        <w:t>.</w:t>
      </w:r>
      <w:r>
        <w:rPr>
          <w:rFonts w:ascii="Arial" w:hAnsi="Arial" w:cs="Arial" w:eastAsia="Arial"/>
          <w:sz w:val="29"/>
          <w:szCs w:val="29"/>
          <w:color w:val="232323"/>
          <w:spacing w:val="-45"/>
          <w:w w:val="52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7" w:after="0" w:line="199" w:lineRule="exact"/>
        <w:ind w:right="1203"/>
        <w:jc w:val="right"/>
        <w:tabs>
          <w:tab w:pos="9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50.839996pt;margin-top:10.838877pt;width:2.64pt;height:13.68pt;mso-position-horizontal-relative:page;mso-position-vertical-relative:paragraph;z-index:-15218" coordorigin="3017,217" coordsize="53,274">
            <v:group style="position:absolute;left:3060;top:226;width:2;height:254" coordorigin="3060,226" coordsize="2,254">
              <v:shape style="position:absolute;left:3060;top:226;width:2;height:254" coordorigin="3060,226" coordsize="0,254" path="m3060,481l3060,226e" filled="f" stroked="t" strokeweight=".96pt" strokecolor="#4F54AC">
                <v:path arrowok="t"/>
              </v:shape>
            </v:group>
            <v:group style="position:absolute;left:3034;top:337;width:2;height:120" coordorigin="3034,337" coordsize="2,120">
              <v:shape style="position:absolute;left:3034;top:337;width:2;height:120" coordorigin="3034,337" coordsize="0,120" path="m3034,457l3034,337e" filled="f" stroked="t" strokeweight="1.68pt" strokecolor="#4B4F9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8.281006pt;margin-top:13.961572pt;width:5.95728pt;height:8.077149pt;mso-position-horizontal-relative:page;mso-position-vertical-relative:paragraph;z-index:-15213" coordorigin="8966,279" coordsize="119,162">
            <v:shape style="position:absolute;left:8966;top:279;width:119;height:162" coordorigin="8966,279" coordsize="119,162" path="m8966,279l9085,279,9085,441,8966,441,8966,279e" filled="t" fillcolor="#EBEB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64848"/>
          <w:w w:val="103"/>
          <w:position w:val="-4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8"/>
          <w:w w:val="100"/>
          <w:position w:val="-4"/>
        </w:rPr>
      </w:r>
      <w:r>
        <w:rPr>
          <w:rFonts w:ascii="Arial" w:hAnsi="Arial" w:cs="Arial" w:eastAsia="Arial"/>
          <w:sz w:val="21"/>
          <w:szCs w:val="21"/>
          <w:color w:val="464848"/>
          <w:w w:val="209"/>
          <w:position w:val="-4"/>
        </w:rPr>
        <w:t>Mtl</w:t>
      </w:r>
      <w:r>
        <w:rPr>
          <w:rFonts w:ascii="Arial" w:hAnsi="Arial" w:cs="Arial" w:eastAsia="Arial"/>
          <w:sz w:val="21"/>
          <w:szCs w:val="21"/>
          <w:color w:val="464848"/>
          <w:spacing w:val="3"/>
          <w:w w:val="210"/>
          <w:position w:val="-4"/>
        </w:rPr>
        <w:t>r</w:t>
      </w:r>
      <w:r>
        <w:rPr>
          <w:rFonts w:ascii="Arial" w:hAnsi="Arial" w:cs="Arial" w:eastAsia="Arial"/>
          <w:sz w:val="21"/>
          <w:szCs w:val="21"/>
          <w:color w:val="9C9C9C"/>
          <w:spacing w:val="-14"/>
          <w:w w:val="113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64848"/>
          <w:spacing w:val="0"/>
          <w:w w:val="69"/>
          <w:position w:val="-4"/>
        </w:rPr>
        <w:t>j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right="1261"/>
        <w:jc w:val="right"/>
        <w:tabs>
          <w:tab w:pos="840" w:val="left"/>
          <w:tab w:pos="1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60.080002pt;margin-top:2.550819pt;width:.1pt;height:6pt;mso-position-horizontal-relative:page;mso-position-vertical-relative:paragraph;z-index:-15217" coordorigin="3202,51" coordsize="2,120">
            <v:shape style="position:absolute;left:3202;top:51;width:2;height:120" coordorigin="3202,51" coordsize="0,120" path="m3202,171l3202,51e" filled="f" stroked="t" strokeweight=".96pt" strokecolor="#000000">
              <v:path arrowok="t"/>
            </v:shape>
          </v:group>
          <w10:wrap type="none"/>
        </w:pict>
      </w:r>
      <w:r>
        <w:rPr/>
        <w:pict>
          <v:group style="position:absolute;margin-left:169.559998pt;margin-top:1.830819pt;width:.1pt;height:8.16pt;mso-position-horizontal-relative:page;mso-position-vertical-relative:paragraph;z-index:-15216" coordorigin="3391,37" coordsize="2,163">
            <v:shape style="position:absolute;left:3391;top:37;width:2;height:163" coordorigin="3391,37" coordsize="0,163" path="m3391,200l3391,37e" filled="f" stroked="t" strokeweight=".72pt" strokecolor="#7780C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AFB1B1"/>
          <w:w w:val="212"/>
          <w:position w:val="1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AFB1B1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FB1B1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9C9C9C"/>
          <w:w w:val="148"/>
          <w:position w:val="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26464"/>
          <w:spacing w:val="0"/>
          <w:w w:val="74"/>
          <w:position w:val="1"/>
        </w:rPr>
        <w:t>.,</w:t>
      </w:r>
      <w:r>
        <w:rPr>
          <w:rFonts w:ascii="Times New Roman" w:hAnsi="Times New Roman" w:cs="Times New Roman" w:eastAsia="Times New Roman"/>
          <w:sz w:val="12"/>
          <w:szCs w:val="12"/>
          <w:color w:val="626464"/>
          <w:spacing w:val="6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92"/>
          <w:b/>
          <w:bCs/>
          <w:i/>
          <w:position w:val="1"/>
        </w:rPr>
        <w:t>w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b/>
          <w:bCs/>
          <w:i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b/>
          <w:bCs/>
          <w:i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8C8C8C"/>
          <w:spacing w:val="0"/>
          <w:w w:val="59"/>
          <w:position w:val="1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right="1125"/>
        <w:jc w:val="right"/>
        <w:tabs>
          <w:tab w:pos="1520" w:val="left"/>
          <w:tab w:pos="2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30.800003pt;margin-top:.630003pt;width:.1pt;height:14.88pt;mso-position-horizontal-relative:page;mso-position-vertical-relative:paragraph;z-index:-15215" coordorigin="2616,13" coordsize="2,298">
            <v:shape style="position:absolute;left:2616;top:13;width:2;height:298" coordorigin="2616,13" coordsize="0,298" path="m2616,310l2616,13e" filled="f" stroked="t" strokeweight=".24pt" strokecolor="#000000">
              <v:path arrowok="t"/>
            </v:shape>
          </v:group>
          <w10:wrap type="none"/>
        </w:pict>
      </w:r>
      <w:r>
        <w:rPr/>
        <w:pict>
          <v:group style="position:absolute;margin-left:498.240021pt;margin-top:20.070004pt;width:.1pt;height:8.16pt;mso-position-horizontal-relative:page;mso-position-vertical-relative:paragraph;z-index:-15214" coordorigin="9965,401" coordsize="2,163">
            <v:shape style="position:absolute;left:9965;top:401;width:2;height:163" coordorigin="9965,401" coordsize="0,163" path="m9965,565l9965,401e" filled="f" stroked="t" strokeweight=".96pt" strokecolor="#646760">
              <v:path arrowok="t"/>
            </v:shape>
          </v:group>
          <w10:wrap type="none"/>
        </w:pict>
      </w:r>
      <w:r>
        <w:rPr/>
        <w:pict>
          <v:group style="position:absolute;margin-left:448.712494pt;margin-top:7.899543pt;width:3.9525pt;height:21.749367pt;mso-position-horizontal-relative:page;mso-position-vertical-relative:paragraph;z-index:-15212" coordorigin="8974,158" coordsize="79,435">
            <v:group style="position:absolute;left:9003;top:186;width:2;height:314" coordorigin="9003,186" coordsize="2,314">
              <v:shape style="position:absolute;left:9003;top:186;width:2;height:314" coordorigin="9003,186" coordsize="0,314" path="m9003,500l9003,186e" filled="f" stroked="t" strokeweight="2.83125pt" strokecolor="#EBEBED">
                <v:path arrowok="t"/>
              </v:shape>
            </v:group>
            <v:group style="position:absolute;left:9019;top:289;width:2;height:269" coordorigin="9019,289" coordsize="2,269">
              <v:shape style="position:absolute;left:9019;top:289;width:2;height:269" coordorigin="9019,289" coordsize="0,269" path="m9019,559l9019,289e" filled="f" stroked="t" strokeweight="3.425pt" strokecolor="#EBEB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9C9C9C"/>
          <w:w w:val="96"/>
          <w:position w:val="-2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9C9C9C"/>
          <w:spacing w:val="-18"/>
          <w:w w:val="97"/>
          <w:position w:val="-2"/>
        </w:rPr>
        <w:t>H</w:t>
      </w:r>
      <w:r>
        <w:rPr>
          <w:rFonts w:ascii="Times New Roman" w:hAnsi="Times New Roman" w:cs="Times New Roman" w:eastAsia="Times New Roman"/>
          <w:sz w:val="27"/>
          <w:szCs w:val="27"/>
          <w:color w:val="777779"/>
          <w:spacing w:val="0"/>
          <w:w w:val="81"/>
          <w:position w:val="-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777779"/>
          <w:spacing w:val="-1"/>
          <w:w w:val="82"/>
          <w:position w:val="-2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9C9C9C"/>
          <w:spacing w:val="0"/>
          <w:w w:val="32"/>
          <w:position w:val="-2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9C9C9C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10"/>
          <w:w w:val="131"/>
          <w:position w:val="-2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0"/>
          <w:w w:val="130"/>
          <w:position w:val="-2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89"/>
          <w:position w:val="-2"/>
        </w:rPr>
        <w:t>1[J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89"/>
          <w:position w:val="-2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180" w:right="6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3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41.158264pt;margin-top:18.278654pt;width:.1pt;height:6.224854pt;mso-position-horizontal-relative:page;mso-position-vertical-relative:paragraph;z-index:-15210" coordorigin="8823,366" coordsize="2,124">
            <v:shape style="position:absolute;left:8823;top:366;width:2;height:124" coordorigin="8823,366" coordsize="0,124" path="m8823,490l8823,366e" filled="f" stroked="t" strokeweight="3.6685pt" strokecolor="#EBEBED">
              <v:path arrowok="t"/>
            </v:shape>
          </v:group>
          <w10:wrap type="none"/>
        </w:pict>
      </w:r>
      <w:r>
        <w:rPr/>
        <w:pict>
          <v:group style="position:absolute;margin-left:487.186096pt;margin-top:18.870939pt;width:.1pt;height:5.384766pt;mso-position-horizontal-relative:page;mso-position-vertical-relative:paragraph;z-index:-15209" coordorigin="9744,377" coordsize="2,108">
            <v:shape style="position:absolute;left:9744;top:377;width:2;height:108" coordorigin="9744,377" coordsize="0,108" path="m9744,485l9744,377e" filled="f" stroked="t" strokeweight="1.2322pt" strokecolor="#EBEBED">
              <v:path arrowok="t"/>
            </v:shape>
          </v:group>
          <w10:wrap type="none"/>
        </w:pict>
      </w:r>
      <w:r>
        <w:rPr/>
        <w:pict>
          <v:group style="position:absolute;margin-left:476.343018pt;margin-top:20.912960pt;width:.1pt;height:11.442627pt;mso-position-horizontal-relative:page;mso-position-vertical-relative:paragraph;z-index:-15207" coordorigin="9527,418" coordsize="2,229">
            <v:shape style="position:absolute;left:9527;top:418;width:2;height:229" coordorigin="9527,418" coordsize="0,229" path="m9527,647l9527,418e" filled="f" stroked="t" strokeweight="2.42101pt" strokecolor="#EBEBED">
              <v:path arrowok="t"/>
            </v:shape>
          </v:group>
          <w10:wrap type="none"/>
        </w:pict>
      </w:r>
      <w:r>
        <w:rPr/>
        <w:pict>
          <v:group style="position:absolute;margin-left:498.772125pt;margin-top:20.912960pt;width:.1pt;height:11.442627pt;mso-position-horizontal-relative:page;mso-position-vertical-relative:paragraph;z-index:-15206" coordorigin="9975,418" coordsize="2,229">
            <v:shape style="position:absolute;left:9975;top:418;width:2;height:229" coordorigin="9975,418" coordsize="0,229" path="m9975,647l9975,418e" filled="f" stroked="t" strokeweight="1.8442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  <w:position w:val="-15"/>
        </w:rPr>
        <w:t>SarnetMUTLU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right="-20"/>
        <w:jc w:val="left"/>
        <w:tabs>
          <w:tab w:pos="11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777779"/>
          <w:spacing w:val="-10"/>
          <w:w w:val="76"/>
          <w:position w:val="-7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8C8C8C"/>
          <w:spacing w:val="-36"/>
          <w:w w:val="82"/>
          <w:position w:val="-14"/>
        </w:rPr>
        <w:t>,</w:t>
      </w:r>
      <w:r>
        <w:rPr>
          <w:rFonts w:ascii="Arial" w:hAnsi="Arial" w:cs="Arial" w:eastAsia="Arial"/>
          <w:sz w:val="23"/>
          <w:szCs w:val="23"/>
          <w:color w:val="777779"/>
          <w:spacing w:val="0"/>
          <w:w w:val="75"/>
          <w:position w:val="-7"/>
        </w:rPr>
        <w:t>f</w:t>
      </w:r>
      <w:r>
        <w:rPr>
          <w:rFonts w:ascii="Arial" w:hAnsi="Arial" w:cs="Arial" w:eastAsia="Arial"/>
          <w:sz w:val="23"/>
          <w:szCs w:val="23"/>
          <w:color w:val="777779"/>
          <w:spacing w:val="0"/>
          <w:w w:val="76"/>
          <w:position w:val="-7"/>
        </w:rPr>
        <w:t>(</w:t>
      </w:r>
      <w:r>
        <w:rPr>
          <w:rFonts w:ascii="Arial" w:hAnsi="Arial" w:cs="Arial" w:eastAsia="Arial"/>
          <w:sz w:val="23"/>
          <w:szCs w:val="23"/>
          <w:color w:val="777779"/>
          <w:spacing w:val="-18"/>
          <w:w w:val="75"/>
          <w:position w:val="-7"/>
        </w:rPr>
        <w:t>;</w:t>
      </w:r>
      <w:r>
        <w:rPr>
          <w:rFonts w:ascii="Arial" w:hAnsi="Arial" w:cs="Arial" w:eastAsia="Arial"/>
          <w:sz w:val="23"/>
          <w:szCs w:val="23"/>
          <w:color w:val="AFB1B1"/>
          <w:spacing w:val="-45"/>
          <w:w w:val="124"/>
          <w:position w:val="-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AFB1B1"/>
          <w:spacing w:val="-17"/>
          <w:w w:val="133"/>
          <w:position w:val="-14"/>
        </w:rPr>
        <w:t>.</w:t>
      </w:r>
      <w:r>
        <w:rPr>
          <w:rFonts w:ascii="Arial" w:hAnsi="Arial" w:cs="Arial" w:eastAsia="Arial"/>
          <w:sz w:val="23"/>
          <w:szCs w:val="23"/>
          <w:color w:val="626464"/>
          <w:spacing w:val="14"/>
          <w:w w:val="63"/>
          <w:position w:val="-7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70"/>
          <w:position w:val="-14"/>
        </w:rPr>
        <w:t>Yi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-38"/>
          <w:w w:val="70"/>
          <w:position w:val="-1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11"/>
          <w:position w:val="-14"/>
        </w:rPr>
        <w:t>•.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100"/>
          <w:position w:val="-14"/>
        </w:rPr>
      </w:r>
      <w:r>
        <w:rPr>
          <w:rFonts w:ascii="Arial" w:hAnsi="Arial" w:cs="Arial" w:eastAsia="Arial"/>
          <w:sz w:val="23"/>
          <w:szCs w:val="23"/>
          <w:color w:val="777779"/>
          <w:spacing w:val="0"/>
          <w:w w:val="100"/>
          <w:position w:val="-7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60"/>
          <w:cols w:num="2" w:equalWidth="0">
            <w:col w:w="5894" w:space="2714"/>
            <w:col w:w="3072"/>
          </w:cols>
        </w:sectPr>
      </w:pPr>
      <w:rPr/>
    </w:p>
    <w:p>
      <w:pPr>
        <w:spacing w:before="75" w:after="0" w:line="252" w:lineRule="exact"/>
        <w:ind w:right="-20"/>
        <w:jc w:val="right"/>
        <w:rPr>
          <w:rFonts w:ascii="Arial" w:hAnsi="Arial" w:cs="Arial" w:eastAsia="Arial"/>
          <w:sz w:val="38"/>
          <w:szCs w:val="38"/>
        </w:rPr>
      </w:pPr>
      <w:rPr/>
      <w:r>
        <w:rPr/>
        <w:pict>
          <v:group style="position:absolute;margin-left:534.647522pt;margin-top:16.174025pt;width:.1pt;height:6.730957pt;mso-position-horizontal-relative:page;mso-position-vertical-relative:paragraph;z-index:-15208" coordorigin="10693,323" coordsize="2,135">
            <v:shape style="position:absolute;left:10693;top:323;width:2;height:135" coordorigin="10693,323" coordsize="0,135" path="m10693,458l10693,323e" filled="f" stroked="t" strokeweight="1.465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3.440002pt;margin-top:16.342218pt;width:10.73107pt;height:14.5pt;mso-position-horizontal-relative:page;mso-position-vertical-relative:paragraph;z-index:-15196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3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9C9C9C"/>
                      <w:spacing w:val="0"/>
                      <w:w w:val="68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9C9C9C"/>
                      <w:spacing w:val="-4"/>
                      <w:w w:val="68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626464"/>
                      <w:spacing w:val="0"/>
                      <w:w w:val="153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232323"/>
          <w:w w:val="11"/>
          <w:position w:val="-5"/>
        </w:rPr>
        <w:t>_</w:t>
      </w:r>
      <w:r>
        <w:rPr>
          <w:rFonts w:ascii="Times New Roman" w:hAnsi="Times New Roman" w:cs="Times New Roman" w:eastAsia="Times New Roman"/>
          <w:sz w:val="26"/>
          <w:szCs w:val="26"/>
          <w:color w:val="232323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26464"/>
          <w:spacing w:val="-11"/>
          <w:w w:val="105"/>
          <w:position w:val="-5"/>
        </w:rPr>
        <w:t>A</w:t>
      </w:r>
      <w:r>
        <w:rPr>
          <w:rFonts w:ascii="Arial" w:hAnsi="Arial" w:cs="Arial" w:eastAsia="Arial"/>
          <w:sz w:val="38"/>
          <w:szCs w:val="38"/>
          <w:color w:val="363A8C"/>
          <w:spacing w:val="0"/>
          <w:w w:val="85"/>
          <w:position w:val="-1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88" w:after="0" w:line="238" w:lineRule="exact"/>
        <w:ind w:right="-79"/>
        <w:jc w:val="left"/>
        <w:tabs>
          <w:tab w:pos="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464D90"/>
          <w:spacing w:val="0"/>
          <w:w w:val="264"/>
          <w:position w:val="-5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464D90"/>
          <w:spacing w:val="2"/>
          <w:w w:val="264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D90"/>
          <w:spacing w:val="-5"/>
          <w:w w:val="80"/>
          <w:position w:val="-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0"/>
          <w:w w:val="80"/>
          <w:position w:val="-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-36"/>
          <w:w w:val="8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777779"/>
          <w:spacing w:val="0"/>
          <w:w w:val="80"/>
          <w:position w:val="-5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right="-101"/>
        <w:jc w:val="left"/>
        <w:tabs>
          <w:tab w:pos="3320" w:val="left"/>
          <w:tab w:pos="484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-1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1"/>
        </w:rPr>
        <w:t>vş.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37"/>
          <w:szCs w:val="37"/>
          <w:color w:val="232323"/>
          <w:spacing w:val="0"/>
          <w:w w:val="28"/>
          <w:position w:val="-4"/>
        </w:rPr>
        <w:t>ıv1</w:t>
      </w:r>
      <w:r>
        <w:rPr>
          <w:rFonts w:ascii="Times New Roman" w:hAnsi="Times New Roman" w:cs="Times New Roman" w:eastAsia="Times New Roman"/>
          <w:sz w:val="37"/>
          <w:szCs w:val="37"/>
          <w:color w:val="232323"/>
          <w:spacing w:val="20"/>
          <w:w w:val="28"/>
          <w:position w:val="-4"/>
        </w:rPr>
        <w:t>i</w:t>
      </w:r>
      <w:r>
        <w:rPr>
          <w:rFonts w:ascii="Times New Roman" w:hAnsi="Times New Roman" w:cs="Times New Roman" w:eastAsia="Times New Roman"/>
          <w:sz w:val="37"/>
          <w:szCs w:val="37"/>
          <w:color w:val="626464"/>
          <w:spacing w:val="12"/>
          <w:w w:val="34"/>
          <w:position w:val="-4"/>
        </w:rPr>
        <w:t>i</w:t>
      </w:r>
      <w:r>
        <w:rPr>
          <w:rFonts w:ascii="Times New Roman" w:hAnsi="Times New Roman" w:cs="Times New Roman" w:eastAsia="Times New Roman"/>
          <w:sz w:val="37"/>
          <w:szCs w:val="37"/>
          <w:color w:val="9C9C9C"/>
          <w:spacing w:val="6"/>
          <w:w w:val="13"/>
          <w:position w:val="-4"/>
        </w:rPr>
        <w:t>_</w:t>
      </w:r>
      <w:r>
        <w:rPr>
          <w:rFonts w:ascii="Times New Roman" w:hAnsi="Times New Roman" w:cs="Times New Roman" w:eastAsia="Times New Roman"/>
          <w:sz w:val="37"/>
          <w:szCs w:val="37"/>
          <w:color w:val="777779"/>
          <w:spacing w:val="0"/>
          <w:w w:val="86"/>
          <w:position w:val="-4"/>
        </w:rPr>
        <w:t>,mt"</w:t>
      </w:r>
      <w:r>
        <w:rPr>
          <w:rFonts w:ascii="Times New Roman" w:hAnsi="Times New Roman" w:cs="Times New Roman" w:eastAsia="Times New Roman"/>
          <w:sz w:val="37"/>
          <w:szCs w:val="37"/>
          <w:color w:val="777779"/>
          <w:spacing w:val="-39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34"/>
          <w:position w:val="-4"/>
        </w:rPr>
        <w:t>h</w:t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464848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8C8C8C"/>
          <w:spacing w:val="-44"/>
          <w:w w:val="84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464848"/>
          <w:spacing w:val="-28"/>
          <w:w w:val="600"/>
          <w:position w:val="-4"/>
        </w:rPr>
        <w:t>-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310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464848"/>
          <w:w w:val="52"/>
          <w:i/>
          <w:position w:val="-3"/>
        </w:rPr>
        <w:t>1</w:t>
      </w:r>
      <w:r>
        <w:rPr>
          <w:rFonts w:ascii="Arial" w:hAnsi="Arial" w:cs="Arial" w:eastAsia="Arial"/>
          <w:sz w:val="30"/>
          <w:szCs w:val="30"/>
          <w:color w:val="464848"/>
          <w:spacing w:val="-13"/>
          <w:w w:val="52"/>
          <w:i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104"/>
          <w:i/>
          <w:position w:val="-3"/>
        </w:rPr>
        <w:t>)</w:t>
      </w:r>
      <w:r>
        <w:rPr>
          <w:rFonts w:ascii="Arial" w:hAnsi="Arial" w:cs="Arial" w:eastAsia="Arial"/>
          <w:sz w:val="18"/>
          <w:szCs w:val="18"/>
          <w:color w:val="464848"/>
          <w:spacing w:val="0"/>
          <w:w w:val="103"/>
          <w:i/>
          <w:position w:val="-3"/>
        </w:rPr>
        <w:t>l;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60"/>
          <w:cols w:num="4" w:equalWidth="0">
            <w:col w:w="2647" w:space="456"/>
            <w:col w:w="825" w:space="1153"/>
            <w:col w:w="5133" w:space="253"/>
            <w:col w:w="1213"/>
          </w:cols>
        </w:sectPr>
      </w:pPr>
      <w:rPr/>
    </w:p>
    <w:p>
      <w:pPr>
        <w:spacing w:before="38" w:after="0" w:line="240" w:lineRule="auto"/>
        <w:ind w:left="2326" w:right="-7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</w:rPr>
        <w:t>It</w:t>
      </w:r>
      <w:r>
        <w:rPr>
          <w:rFonts w:ascii="Arial" w:hAnsi="Arial" w:cs="Arial" w:eastAsia="Arial"/>
          <w:sz w:val="19"/>
          <w:szCs w:val="19"/>
          <w:color w:val="232323"/>
          <w:spacing w:val="-1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-167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9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7777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8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26464"/>
          <w:spacing w:val="4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64848"/>
          <w:spacing w:val="7"/>
          <w:w w:val="106"/>
        </w:rPr>
        <w:t>B</w:t>
      </w:r>
      <w:r>
        <w:rPr>
          <w:rFonts w:ascii="Arial" w:hAnsi="Arial" w:cs="Arial" w:eastAsia="Arial"/>
          <w:sz w:val="19"/>
          <w:szCs w:val="19"/>
          <w:color w:val="626464"/>
          <w:spacing w:val="0"/>
          <w:w w:val="116"/>
        </w:rPr>
        <w:t>o</w:t>
      </w:r>
      <w:r>
        <w:rPr>
          <w:rFonts w:ascii="Arial" w:hAnsi="Arial" w:cs="Arial" w:eastAsia="Arial"/>
          <w:sz w:val="19"/>
          <w:szCs w:val="19"/>
          <w:color w:val="626464"/>
          <w:spacing w:val="-14"/>
          <w:w w:val="116"/>
        </w:rPr>
        <w:t>l</w:t>
      </w:r>
      <w:r>
        <w:rPr>
          <w:rFonts w:ascii="Arial" w:hAnsi="Arial" w:cs="Arial" w:eastAsia="Arial"/>
          <w:sz w:val="19"/>
          <w:szCs w:val="19"/>
          <w:color w:val="AFB1B1"/>
          <w:spacing w:val="-35"/>
          <w:w w:val="177"/>
        </w:rPr>
        <w:t>·</w:t>
      </w:r>
      <w:r>
        <w:rPr>
          <w:rFonts w:ascii="Arial" w:hAnsi="Arial" w:cs="Arial" w:eastAsia="Arial"/>
          <w:sz w:val="19"/>
          <w:szCs w:val="19"/>
          <w:color w:val="777779"/>
          <w:spacing w:val="0"/>
          <w:w w:val="82"/>
        </w:rPr>
        <w:t>·.e.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03" w:lineRule="exact"/>
        <w:ind w:left="4550" w:right="-20"/>
        <w:jc w:val="left"/>
        <w:tabs>
          <w:tab w:pos="5420" w:val="left"/>
          <w:tab w:pos="5980" w:val="left"/>
          <w:tab w:pos="64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AFB1B1"/>
          <w:spacing w:val="0"/>
          <w:w w:val="129"/>
          <w:b/>
          <w:bCs/>
          <w:position w:val="-1"/>
        </w:rPr>
        <w:t>'t</w:t>
      </w:r>
      <w:r>
        <w:rPr>
          <w:rFonts w:ascii="Times New Roman" w:hAnsi="Times New Roman" w:cs="Times New Roman" w:eastAsia="Times New Roman"/>
          <w:sz w:val="9"/>
          <w:szCs w:val="9"/>
          <w:color w:val="AFB1B1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FB1B1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626464"/>
          <w:spacing w:val="1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8"/>
          <w:szCs w:val="8"/>
          <w:color w:val="AFB1B1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8"/>
          <w:szCs w:val="8"/>
          <w:color w:val="AFB1B1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FB1B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FB1B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777779"/>
          <w:spacing w:val="0"/>
          <w:w w:val="100"/>
          <w:b/>
          <w:bCs/>
          <w:position w:val="-1"/>
        </w:rPr>
        <w:t>'6</w:t>
      </w:r>
      <w:r>
        <w:rPr>
          <w:rFonts w:ascii="Times New Roman" w:hAnsi="Times New Roman" w:cs="Times New Roman" w:eastAsia="Times New Roman"/>
          <w:sz w:val="10"/>
          <w:szCs w:val="10"/>
          <w:color w:val="777779"/>
          <w:spacing w:val="-2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77779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777779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AFB1B1"/>
          <w:spacing w:val="0"/>
          <w:w w:val="78"/>
          <w:position w:val="-1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4608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209.858002pt;margin-top:-4.116643pt;width:5.599395pt;height:12.96045pt;mso-position-horizontal-relative:page;mso-position-vertical-relative:paragraph;z-index:-15211" coordorigin="4197,-82" coordsize="112,259">
            <v:shape style="position:absolute;left:4197;top:-82;width:112;height:259" coordorigin="4197,-82" coordsize="112,259" path="m4197,-82l4309,-82,4309,177,4197,177,4197,-82e" filled="t" fillcolor="#EBEB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46.101501pt;margin-top:3.843132pt;width:.1pt;height:12.115723pt;mso-position-horizontal-relative:page;mso-position-vertical-relative:paragraph;z-index:-15205" coordorigin="8922,77" coordsize="2,242">
            <v:shape style="position:absolute;left:8922;top:77;width:2;height:242" coordorigin="8922,77" coordsize="0,242" path="m8922,77l8922,319,8922,77xe" filled="t" fillcolor="#EBEB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58.154999pt;margin-top:1.96437pt;width:7.538301pt;height:19.909534pt;mso-position-horizontal-relative:page;mso-position-vertical-relative:paragraph;z-index:-15204" coordorigin="9163,39" coordsize="151,398">
            <v:group style="position:absolute;left:9202;top:78;width:2;height:241" coordorigin="9202,78" coordsize="2,241">
              <v:shape style="position:absolute;left:9202;top:78;width:2;height:241" coordorigin="9202,78" coordsize="0,241" path="m9202,319l9202,78e" filled="f" stroked="t" strokeweight="3.88936pt" strokecolor="#EBEBED">
                <v:path arrowok="t"/>
              </v:shape>
            </v:group>
            <v:group style="position:absolute;left:9295;top:244;width:2;height:175" coordorigin="9295,244" coordsize="2,175">
              <v:shape style="position:absolute;left:9295;top:244;width:2;height:175" coordorigin="9295,244" coordsize="0,175" path="m9295,419l9295,244e" filled="f" stroked="t" strokeweight="1.8433pt" strokecolor="#EBEB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152"/>
          <w:position w:val="-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152"/>
          <w:position w:val="-1"/>
        </w:rPr>
        <w:t>-'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17"/>
          <w:w w:val="15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152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AFB1B1"/>
          <w:spacing w:val="-31"/>
          <w:w w:val="82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77779"/>
          <w:spacing w:val="0"/>
          <w:w w:val="383"/>
          <w:position w:val="-1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77777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779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8"/>
          <w:spacing w:val="-23"/>
          <w:w w:val="137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FB1B1"/>
          <w:spacing w:val="0"/>
          <w:w w:val="114"/>
          <w:position w:val="-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AFB1B1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AFB1B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107"/>
          <w:i/>
          <w:position w:val="-1"/>
        </w:rPr>
        <w:t>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7" w:lineRule="exact"/>
        <w:ind w:right="-20"/>
        <w:jc w:val="left"/>
        <w:tabs>
          <w:tab w:pos="4700" w:val="left"/>
          <w:tab w:pos="5260" w:val="left"/>
          <w:tab w:pos="606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v:group style="position:absolute;margin-left:524.877502pt;margin-top:2.486894pt;width:.1pt;height:5.012451pt;mso-position-horizontal-relative:page;mso-position-vertical-relative:paragraph;z-index:-15203" coordorigin="10498,50" coordsize="2,100">
            <v:shape style="position:absolute;left:10498;top:50;width:2;height:100" coordorigin="10498,50" coordsize="0,100" path="m10498,150l10498,50e" filled="f" stroked="t" strokeweight="2.0390pt" strokecolor="#EBEBED">
              <v:path arrowok="t"/>
            </v:shape>
          </v:group>
          <w10:wrap type="none"/>
        </w:pict>
      </w:r>
      <w:r>
        <w:rPr/>
        <w:pict>
          <v:group style="position:absolute;margin-left:449.337494pt;margin-top:5.184638pt;width:4.9062pt;height:8.750245pt;mso-position-horizontal-relative:page;mso-position-vertical-relative:paragraph;z-index:-15202" coordorigin="8987,104" coordsize="98,175">
            <v:shape style="position:absolute;left:8987;top:104;width:98;height:175" coordorigin="8987,104" coordsize="98,175" path="m8987,104l9085,104,9085,279,8987,279,8987,104e" filled="t" fillcolor="#EBEB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464848"/>
          <w:spacing w:val="0"/>
          <w:w w:val="100"/>
          <w:position w:val="-16"/>
        </w:rPr>
        <w:t>ı</w:t>
      </w:r>
      <w:r>
        <w:rPr>
          <w:rFonts w:ascii="Arial" w:hAnsi="Arial" w:cs="Arial" w:eastAsia="Arial"/>
          <w:sz w:val="20"/>
          <w:szCs w:val="20"/>
          <w:color w:val="464848"/>
          <w:spacing w:val="-7"/>
          <w:w w:val="100"/>
          <w:position w:val="-16"/>
        </w:rPr>
        <w:t>ı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position w:val="-16"/>
        </w:rPr>
        <w:t>rı</w:t>
      </w:r>
      <w:r>
        <w:rPr>
          <w:rFonts w:ascii="Arial" w:hAnsi="Arial" w:cs="Arial" w:eastAsia="Arial"/>
          <w:sz w:val="20"/>
          <w:szCs w:val="20"/>
          <w:color w:val="232323"/>
          <w:spacing w:val="-31"/>
          <w:w w:val="100"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8"/>
          <w:szCs w:val="18"/>
          <w:color w:val="777779"/>
          <w:spacing w:val="0"/>
          <w:w w:val="43"/>
          <w:b/>
          <w:bCs/>
          <w:i/>
          <w:position w:val="-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77779"/>
          <w:spacing w:val="-11"/>
          <w:w w:val="44"/>
          <w:b/>
          <w:bCs/>
          <w:i/>
          <w:position w:val="-9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AFB1B1"/>
          <w:spacing w:val="0"/>
          <w:w w:val="151"/>
          <w:b/>
          <w:bCs/>
          <w:i/>
          <w:position w:val="-9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FB1B1"/>
          <w:spacing w:val="0"/>
          <w:w w:val="100"/>
          <w:b/>
          <w:bCs/>
          <w:i/>
          <w:position w:val="-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FB1B1"/>
          <w:spacing w:val="0"/>
          <w:w w:val="100"/>
          <w:b/>
          <w:bCs/>
          <w:i/>
          <w:position w:val="-9"/>
        </w:rPr>
      </w:r>
      <w:r>
        <w:rPr>
          <w:rFonts w:ascii="Times New Roman" w:hAnsi="Times New Roman" w:cs="Times New Roman" w:eastAsia="Times New Roman"/>
          <w:sz w:val="15"/>
          <w:szCs w:val="15"/>
          <w:color w:val="777779"/>
          <w:spacing w:val="0"/>
          <w:w w:val="100"/>
          <w:b/>
          <w:bCs/>
          <w:position w:val="-9"/>
        </w:rPr>
        <w:t>!</w:t>
      </w:r>
      <w:r>
        <w:rPr>
          <w:rFonts w:ascii="Arial" w:hAnsi="Arial" w:cs="Arial" w:eastAsia="Arial"/>
          <w:sz w:val="14"/>
          <w:szCs w:val="14"/>
          <w:color w:val="777779"/>
          <w:spacing w:val="0"/>
          <w:w w:val="100"/>
          <w:b/>
          <w:bCs/>
          <w:position w:val="-9"/>
        </w:rPr>
        <w:t>tj"'</w:t>
      </w:r>
      <w:r>
        <w:rPr>
          <w:rFonts w:ascii="Arial" w:hAnsi="Arial" w:cs="Arial" w:eastAsia="Arial"/>
          <w:sz w:val="14"/>
          <w:szCs w:val="14"/>
          <w:color w:val="777779"/>
          <w:spacing w:val="0"/>
          <w:w w:val="100"/>
          <w:b/>
          <w:bCs/>
          <w:position w:val="-9"/>
        </w:rPr>
        <w:t>!</w:t>
      </w:r>
      <w:r>
        <w:rPr>
          <w:rFonts w:ascii="Arial" w:hAnsi="Arial" w:cs="Arial" w:eastAsia="Arial"/>
          <w:sz w:val="14"/>
          <w:szCs w:val="14"/>
          <w:color w:val="777779"/>
          <w:spacing w:val="0"/>
          <w:w w:val="100"/>
          <w:b/>
          <w:bCs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777779"/>
          <w:spacing w:val="10"/>
          <w:w w:val="100"/>
          <w:b/>
          <w:bCs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777779"/>
          <w:spacing w:val="0"/>
          <w:w w:val="171"/>
          <w:b/>
          <w:bCs/>
          <w:position w:val="-9"/>
        </w:rPr>
        <w:t>'</w:t>
      </w:r>
      <w:r>
        <w:rPr>
          <w:rFonts w:ascii="Arial" w:hAnsi="Arial" w:cs="Arial" w:eastAsia="Arial"/>
          <w:sz w:val="14"/>
          <w:szCs w:val="14"/>
          <w:color w:val="777779"/>
          <w:spacing w:val="5"/>
          <w:w w:val="171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171"/>
          <w:b/>
          <w:bCs/>
          <w:i/>
          <w:position w:val="-9"/>
        </w:rPr>
        <w:t>'l</w: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-28"/>
          <w:w w:val="171"/>
          <w:b/>
          <w:bCs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100"/>
          <w:b/>
          <w:bCs/>
          <w:i/>
          <w:position w:val="-9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100"/>
          <w:b/>
          <w:bCs/>
          <w:i/>
          <w:position w:val="-9"/>
        </w:rPr>
      </w:r>
      <w:r>
        <w:rPr>
          <w:rFonts w:ascii="Times New Roman" w:hAnsi="Times New Roman" w:cs="Times New Roman" w:eastAsia="Times New Roman"/>
          <w:sz w:val="9"/>
          <w:szCs w:val="9"/>
          <w:color w:val="777779"/>
          <w:spacing w:val="0"/>
          <w:w w:val="171"/>
          <w:b/>
          <w:bCs/>
          <w:position w:val="-9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77779"/>
          <w:spacing w:val="0"/>
          <w:w w:val="171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26464"/>
          <w:spacing w:val="0"/>
          <w:w w:val="100"/>
          <w:b/>
          <w:bCs/>
          <w:i/>
          <w:position w:val="-9"/>
        </w:rPr>
        <w:t>.1</w:t>
      </w:r>
      <w:r>
        <w:rPr>
          <w:rFonts w:ascii="Times New Roman" w:hAnsi="Times New Roman" w:cs="Times New Roman" w:eastAsia="Times New Roman"/>
          <w:sz w:val="7"/>
          <w:szCs w:val="7"/>
          <w:color w:val="626464"/>
          <w:spacing w:val="11"/>
          <w:w w:val="100"/>
          <w:b/>
          <w:bCs/>
          <w:i/>
          <w:position w:val="-9"/>
        </w:rPr>
        <w:t> </w:t>
      </w:r>
      <w:r>
        <w:rPr>
          <w:rFonts w:ascii="Arial" w:hAnsi="Arial" w:cs="Arial" w:eastAsia="Arial"/>
          <w:sz w:val="7"/>
          <w:szCs w:val="7"/>
          <w:color w:val="AFB1B1"/>
          <w:spacing w:val="0"/>
          <w:w w:val="199"/>
          <w:b/>
          <w:bCs/>
          <w:position w:val="-9"/>
        </w:rPr>
        <w:t>i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60"/>
          <w:cols w:num="2" w:equalWidth="0">
            <w:col w:w="3806" w:space="257"/>
            <w:col w:w="7617"/>
          </w:cols>
        </w:sectPr>
      </w:pPr>
      <w:rPr/>
    </w:p>
    <w:p>
      <w:pPr>
        <w:spacing w:before="0" w:after="0" w:line="194" w:lineRule="exact"/>
        <w:ind w:left="229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32323"/>
          <w:spacing w:val="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9"/>
        </w:rPr>
        <w:t>Grupla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9"/>
        </w:rPr>
        <w:t>r</w:t>
      </w:r>
      <w:r>
        <w:rPr>
          <w:rFonts w:ascii="Arial" w:hAnsi="Arial" w:cs="Arial" w:eastAsia="Arial"/>
          <w:sz w:val="19"/>
          <w:szCs w:val="19"/>
          <w:color w:val="232323"/>
          <w:spacing w:val="13"/>
          <w:w w:val="109"/>
        </w:rPr>
        <w:t> 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109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7" w:lineRule="exact"/>
        <w:ind w:right="-161"/>
        <w:jc w:val="left"/>
        <w:rPr>
          <w:rFonts w:ascii="Times New Roman" w:hAnsi="Times New Roman" w:cs="Times New Roman" w:eastAsia="Times New Roman"/>
          <w:sz w:val="79"/>
          <w:szCs w:val="79"/>
        </w:rPr>
      </w:pPr>
      <w:rPr/>
      <w:r>
        <w:rPr/>
        <w:pict>
          <v:group style="position:absolute;margin-left:468.438751pt;margin-top:11.246466pt;width:.1pt;height:6.44458pt;mso-position-horizontal-relative:page;mso-position-vertical-relative:paragraph;z-index:-15201" coordorigin="9369,225" coordsize="2,129">
            <v:shape style="position:absolute;left:9369;top:225;width:2;height:129" coordorigin="9369,225" coordsize="0,129" path="m9369,354l9369,225e" filled="f" stroked="t" strokeweight="1.2655pt" strokecolor="#EBEB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6"/>
          <w:szCs w:val="36"/>
          <w:color w:val="363A8C"/>
          <w:spacing w:val="-170"/>
          <w:w w:val="104"/>
          <w:position w:val="-64"/>
        </w:rPr>
        <w:t>O</w:t>
      </w:r>
      <w:r>
        <w:rPr>
          <w:rFonts w:ascii="Times New Roman" w:hAnsi="Times New Roman" w:cs="Times New Roman" w:eastAsia="Times New Roman"/>
          <w:sz w:val="79"/>
          <w:szCs w:val="79"/>
          <w:color w:val="182A85"/>
          <w:spacing w:val="6"/>
          <w:w w:val="42"/>
          <w:i/>
          <w:position w:val="-54"/>
        </w:rPr>
        <w:t>"</w:t>
      </w:r>
      <w:r>
        <w:rPr>
          <w:rFonts w:ascii="Arial" w:hAnsi="Arial" w:cs="Arial" w:eastAsia="Arial"/>
          <w:sz w:val="36"/>
          <w:szCs w:val="36"/>
          <w:color w:val="182A85"/>
          <w:spacing w:val="0"/>
          <w:w w:val="107"/>
          <w:position w:val="-64"/>
        </w:rPr>
        <w:t>·</w:t>
      </w:r>
      <w:r>
        <w:rPr>
          <w:rFonts w:ascii="Arial" w:hAnsi="Arial" w:cs="Arial" w:eastAsia="Arial"/>
          <w:sz w:val="36"/>
          <w:szCs w:val="36"/>
          <w:color w:val="182A85"/>
          <w:spacing w:val="0"/>
          <w:w w:val="100"/>
          <w:position w:val="-64"/>
        </w:rPr>
        <w:t> </w:t>
      </w:r>
      <w:r>
        <w:rPr>
          <w:rFonts w:ascii="Arial" w:hAnsi="Arial" w:cs="Arial" w:eastAsia="Arial"/>
          <w:sz w:val="36"/>
          <w:szCs w:val="36"/>
          <w:color w:val="182A85"/>
          <w:spacing w:val="-15"/>
          <w:w w:val="100"/>
          <w:position w:val="-64"/>
        </w:rPr>
        <w:t> </w:t>
      </w:r>
      <w:r>
        <w:rPr>
          <w:rFonts w:ascii="Times New Roman" w:hAnsi="Times New Roman" w:cs="Times New Roman" w:eastAsia="Times New Roman"/>
          <w:sz w:val="79"/>
          <w:szCs w:val="79"/>
          <w:color w:val="363A8C"/>
          <w:spacing w:val="0"/>
          <w:w w:val="72"/>
          <w:i/>
          <w:position w:val="-54"/>
        </w:rPr>
        <w:t>fo</w:t>
      </w:r>
      <w:r>
        <w:rPr>
          <w:rFonts w:ascii="Times New Roman" w:hAnsi="Times New Roman" w:cs="Times New Roman" w:eastAsia="Times New Roman"/>
          <w:sz w:val="79"/>
          <w:szCs w:val="79"/>
          <w:color w:val="000000"/>
          <w:spacing w:val="0"/>
          <w:w w:val="100"/>
          <w:position w:val="0"/>
        </w:rPr>
      </w:r>
    </w:p>
    <w:p>
      <w:pPr>
        <w:spacing w:before="0" w:after="0" w:line="407" w:lineRule="exact"/>
        <w:ind w:right="-97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AFB1B1"/>
          <w:spacing w:val="-5"/>
          <w:w w:val="185"/>
          <w:position w:val="12"/>
        </w:rPr>
        <w:t>"</w:t>
      </w:r>
      <w:r>
        <w:rPr>
          <w:rFonts w:ascii="Arial" w:hAnsi="Arial" w:cs="Arial" w:eastAsia="Arial"/>
          <w:sz w:val="23"/>
          <w:szCs w:val="23"/>
          <w:color w:val="9C9C9C"/>
          <w:spacing w:val="-60"/>
          <w:w w:val="82"/>
          <w:position w:val="-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C8C8C"/>
          <w:spacing w:val="0"/>
          <w:w w:val="238"/>
          <w:position w:val="12"/>
        </w:rPr>
        <w:t>•'</w:t>
      </w:r>
      <w:r>
        <w:rPr>
          <w:rFonts w:ascii="Times New Roman" w:hAnsi="Times New Roman" w:cs="Times New Roman" w:eastAsia="Times New Roman"/>
          <w:sz w:val="13"/>
          <w:szCs w:val="13"/>
          <w:color w:val="8C8C8C"/>
          <w:spacing w:val="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C8C8C"/>
          <w:spacing w:val="-12"/>
          <w:w w:val="100"/>
          <w:position w:val="12"/>
        </w:rPr>
        <w:t> </w:t>
      </w:r>
      <w:r>
        <w:rPr>
          <w:rFonts w:ascii="Arial" w:hAnsi="Arial" w:cs="Arial" w:eastAsia="Arial"/>
          <w:sz w:val="38"/>
          <w:szCs w:val="38"/>
          <w:color w:val="626464"/>
          <w:spacing w:val="-99"/>
          <w:w w:val="79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AFB1B1"/>
          <w:spacing w:val="0"/>
          <w:w w:val="149"/>
          <w:position w:val="1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right="-85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626464"/>
          <w:spacing w:val="-67"/>
          <w:w w:val="61"/>
        </w:rPr>
        <w:t>·</w:t>
      </w:r>
      <w:r>
        <w:rPr>
          <w:rFonts w:ascii="Arial" w:hAnsi="Arial" w:cs="Arial" w:eastAsia="Arial"/>
          <w:sz w:val="30"/>
          <w:szCs w:val="30"/>
          <w:color w:val="9C9C9C"/>
          <w:spacing w:val="0"/>
          <w:w w:val="35"/>
        </w:rPr>
        <w:t>·</w:t>
      </w:r>
      <w:r>
        <w:rPr>
          <w:rFonts w:ascii="Arial" w:hAnsi="Arial" w:cs="Arial" w:eastAsia="Arial"/>
          <w:sz w:val="30"/>
          <w:szCs w:val="30"/>
          <w:color w:val="9C9C9C"/>
          <w:spacing w:val="-16"/>
          <w:w w:val="34"/>
        </w:rPr>
        <w:t>.</w:t>
      </w:r>
      <w:r>
        <w:rPr>
          <w:rFonts w:ascii="Arial" w:hAnsi="Arial" w:cs="Arial" w:eastAsia="Arial"/>
          <w:sz w:val="30"/>
          <w:szCs w:val="30"/>
          <w:color w:val="626464"/>
          <w:spacing w:val="0"/>
          <w:w w:val="60"/>
        </w:rPr>
        <w:t>.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73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777779"/>
          <w:spacing w:val="0"/>
          <w:w w:val="93"/>
        </w:rPr>
        <w:t>-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93"/>
        </w:rPr>
        <w:t>·</w:t>
      </w:r>
      <w:r>
        <w:rPr>
          <w:rFonts w:ascii="Arial" w:hAnsi="Arial" w:cs="Arial" w:eastAsia="Arial"/>
          <w:sz w:val="18"/>
          <w:szCs w:val="18"/>
          <w:color w:val="232323"/>
          <w:spacing w:val="0"/>
          <w:w w:val="93"/>
        </w:rPr>
        <w:t>  </w:t>
      </w:r>
      <w:r>
        <w:rPr>
          <w:rFonts w:ascii="Arial" w:hAnsi="Arial" w:cs="Arial" w:eastAsia="Arial"/>
          <w:sz w:val="18"/>
          <w:szCs w:val="18"/>
          <w:color w:val="232323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464"/>
          <w:spacing w:val="11"/>
          <w:w w:val="253"/>
        </w:rPr>
        <w:t>/</w:t>
      </w:r>
      <w:r>
        <w:rPr>
          <w:rFonts w:ascii="Arial" w:hAnsi="Arial" w:cs="Arial" w:eastAsia="Arial"/>
          <w:sz w:val="28"/>
          <w:szCs w:val="28"/>
          <w:color w:val="626464"/>
          <w:spacing w:val="0"/>
          <w:w w:val="119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60"/>
          <w:cols w:num="5" w:equalWidth="0">
            <w:col w:w="3938" w:space="624"/>
            <w:col w:w="1025" w:space="3227"/>
            <w:col w:w="323" w:space="211"/>
            <w:col w:w="112" w:space="314"/>
            <w:col w:w="1906"/>
          </w:cols>
        </w:sectPr>
      </w:pPr>
      <w:rPr/>
    </w:p>
    <w:p>
      <w:pPr>
        <w:spacing w:before="0" w:after="0" w:line="92" w:lineRule="exact"/>
        <w:ind w:right="1828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AFB1B1"/>
          <w:spacing w:val="-17"/>
          <w:w w:val="74"/>
          <w:b/>
          <w:bCs/>
        </w:rPr>
        <w:t>•</w:t>
      </w:r>
      <w:r>
        <w:rPr>
          <w:rFonts w:ascii="Arial" w:hAnsi="Arial" w:cs="Arial" w:eastAsia="Arial"/>
          <w:sz w:val="9"/>
          <w:szCs w:val="9"/>
          <w:color w:val="464848"/>
          <w:spacing w:val="0"/>
          <w:w w:val="322"/>
          <w:b/>
          <w:bCs/>
        </w:rPr>
        <w:t>,</w:t>
      </w:r>
      <w:r>
        <w:rPr>
          <w:rFonts w:ascii="Arial" w:hAnsi="Arial" w:cs="Arial" w:eastAsia="Arial"/>
          <w:sz w:val="9"/>
          <w:szCs w:val="9"/>
          <w:color w:val="464848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9"/>
          <w:szCs w:val="9"/>
          <w:color w:val="8C8C8C"/>
          <w:spacing w:val="0"/>
          <w:w w:val="92"/>
          <w:b/>
          <w:bCs/>
        </w:rPr>
        <w:t>..</w:t>
      </w:r>
      <w:r>
        <w:rPr>
          <w:rFonts w:ascii="Arial" w:hAnsi="Arial" w:cs="Arial" w:eastAsia="Arial"/>
          <w:sz w:val="9"/>
          <w:szCs w:val="9"/>
          <w:color w:val="8C8C8C"/>
          <w:spacing w:val="-1"/>
          <w:w w:val="92"/>
          <w:b/>
          <w:bCs/>
        </w:rPr>
        <w:t>.</w:t>
      </w:r>
      <w:r>
        <w:rPr>
          <w:rFonts w:ascii="Arial" w:hAnsi="Arial" w:cs="Arial" w:eastAsia="Arial"/>
          <w:sz w:val="9"/>
          <w:szCs w:val="9"/>
          <w:color w:val="777779"/>
          <w:spacing w:val="0"/>
          <w:w w:val="242"/>
          <w:b/>
          <w:bCs/>
        </w:rPr>
        <w:t>"""'7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60"/>
        </w:sectPr>
      </w:pPr>
      <w:rPr/>
    </w:p>
    <w:p>
      <w:pPr>
        <w:spacing w:before="87" w:after="0" w:line="240" w:lineRule="auto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48pt;margin-top:32.639999pt;width:574.920012pt;height:798.000002pt;mso-position-horizontal-relative:page;mso-position-vertical-relative:page;z-index:-15220" coordorigin="250,653" coordsize="11498,15960">
            <v:group style="position:absolute;left:288;top:677;width:1762;height:2" coordorigin="288,677" coordsize="1762,2">
              <v:shape style="position:absolute;left:288;top:677;width:1762;height:2" coordorigin="288,677" coordsize="1762,0" path="m288,677l2050,677e" filled="f" stroked="t" strokeweight=".48pt" strokecolor="#2B2B2B">
                <v:path arrowok="t"/>
              </v:shape>
            </v:group>
            <v:group style="position:absolute;left:293;top:662;width:2;height:10310" coordorigin="293,662" coordsize="2,10310">
              <v:shape style="position:absolute;left:293;top:662;width:2;height:10310" coordorigin="293,662" coordsize="0,10310" path="m293,10973l293,662e" filled="f" stroked="t" strokeweight=".72pt" strokecolor="#343434">
                <v:path arrowok="t"/>
              </v:shape>
            </v:group>
            <v:group style="position:absolute;left:2042;top:672;width:2;height:1094" coordorigin="2042,672" coordsize="2,1094">
              <v:shape style="position:absolute;left:2042;top:672;width:2;height:1094" coordorigin="2042,672" coordsize="0,1094" path="m2042,1766l2042,672e" filled="f" stroked="t" strokeweight=".48pt" strokecolor="#575757">
                <v:path arrowok="t"/>
              </v:shape>
            </v:group>
            <v:group style="position:absolute;left:1987;top:682;width:8074;height:2" coordorigin="1987,682" coordsize="8074,2">
              <v:shape style="position:absolute;left:1987;top:682;width:8074;height:2" coordorigin="1987,682" coordsize="8074,0" path="m1987,682l10061,682e" filled="f" stroked="t" strokeweight=".96pt" strokecolor="#444444">
                <v:path arrowok="t"/>
              </v:shape>
            </v:group>
            <v:group style="position:absolute;left:9096;top:672;width:2;height:1507" coordorigin="9096,672" coordsize="2,1507">
              <v:shape style="position:absolute;left:9096;top:672;width:2;height:1507" coordorigin="9096,672" coordsize="0,1507" path="m9096,2179l9096,672e" filled="f" stroked="t" strokeweight=".48pt" strokecolor="#1F1F1F">
                <v:path arrowok="t"/>
              </v:shape>
            </v:group>
            <v:group style="position:absolute;left:9936;top:677;width:1757;height:2" coordorigin="9936,677" coordsize="1757,2">
              <v:shape style="position:absolute;left:9936;top:677;width:1757;height:2" coordorigin="9936,677" coordsize="1757,0" path="m9936,677l11693,677e" filled="f" stroked="t" strokeweight=".48pt" strokecolor="#232323">
                <v:path arrowok="t"/>
              </v:shape>
            </v:group>
            <v:group style="position:absolute;left:11693;top:662;width:2;height:2486" coordorigin="11693,662" coordsize="2,2486">
              <v:shape style="position:absolute;left:11693;top:662;width:2;height:2486" coordorigin="11693,662" coordsize="0,2486" path="m11693,3149l11693,662e" filled="f" stroked="t" strokeweight=".96pt" strokecolor="#5B5B5B">
                <v:path arrowok="t"/>
              </v:shape>
            </v:group>
            <v:group style="position:absolute;left:288;top:662;width:2;height:10310" coordorigin="288,662" coordsize="2,10310">
              <v:shape style="position:absolute;left:288;top:662;width:2;height:10310" coordorigin="288,662" coordsize="0,10310" path="m288,10973l288,662e" filled="f" stroked="t" strokeweight=".72pt" strokecolor="#343434">
                <v:path arrowok="t"/>
              </v:shape>
            </v:group>
            <v:group style="position:absolute;left:2042;top:1666;width:2;height:269" coordorigin="2042,1666" coordsize="2,269">
              <v:shape style="position:absolute;left:2042;top:1666;width:2;height:269" coordorigin="2042,1666" coordsize="0,269" path="m2042,1934l2042,1666e" filled="f" stroked="t" strokeweight=".48pt" strokecolor="#444444">
                <v:path arrowok="t"/>
              </v:shape>
            </v:group>
            <v:group style="position:absolute;left:288;top:2170;width:403;height:2" coordorigin="288,2170" coordsize="403,2">
              <v:shape style="position:absolute;left:288;top:2170;width:403;height:2" coordorigin="288,2170" coordsize="403,0" path="m288,2170l691,2170e" filled="f" stroked="t" strokeweight=".96pt" strokecolor="#4B4B4B">
                <v:path arrowok="t"/>
              </v:shape>
            </v:group>
            <v:group style="position:absolute;left:590;top:2170;width:221;height:2" coordorigin="590,2170" coordsize="221,2">
              <v:shape style="position:absolute;left:590;top:2170;width:221;height:2" coordorigin="590,2170" coordsize="221,0" path="m590,2170l811,2170e" filled="f" stroked="t" strokeweight=".72pt" strokecolor="#343434">
                <v:path arrowok="t"/>
              </v:shape>
            </v:group>
            <v:group style="position:absolute;left:754;top:2174;width:1296;height:2" coordorigin="754,2174" coordsize="1296,2">
              <v:shape style="position:absolute;left:754;top:2174;width:1296;height:2" coordorigin="754,2174" coordsize="1296,0" path="m754,2174l2050,2174e" filled="f" stroked="t" strokeweight=".48pt" strokecolor="#131313">
                <v:path arrowok="t"/>
              </v:shape>
            </v:group>
            <v:group style="position:absolute;left:2047;top:672;width:2;height:1507" coordorigin="2047,672" coordsize="2,1507">
              <v:shape style="position:absolute;left:2047;top:672;width:2;height:1507" coordorigin="2047,672" coordsize="0,1507" path="m2047,2179l2047,672e" filled="f" stroked="t" strokeweight=".48pt" strokecolor="#444444">
                <v:path arrowok="t"/>
              </v:shape>
            </v:group>
            <v:group style="position:absolute;left:1987;top:2174;width:658;height:2" coordorigin="1987,2174" coordsize="658,2">
              <v:shape style="position:absolute;left:1987;top:2174;width:658;height:2" coordorigin="1987,2174" coordsize="658,0" path="m1987,2174l2645,2174e" filled="f" stroked="t" strokeweight=".48pt" strokecolor="#2B2B2B">
                <v:path arrowok="t"/>
              </v:shape>
            </v:group>
            <v:group style="position:absolute;left:2587;top:2177;width:475;height:2" coordorigin="2587,2177" coordsize="475,2">
              <v:shape style="position:absolute;left:2587;top:2177;width:475;height:2" coordorigin="2587,2177" coordsize="475,0" path="m2587,2177l3062,2177e" filled="f" stroked="t" strokeweight=".72pt" strokecolor="#444444">
                <v:path arrowok="t"/>
              </v:shape>
            </v:group>
            <v:group style="position:absolute;left:3005;top:2174;width:6120;height:2" coordorigin="3005,2174" coordsize="6120,2">
              <v:shape style="position:absolute;left:3005;top:2174;width:6120;height:2" coordorigin="3005,2174" coordsize="6120,0" path="m3005,2174l9125,2174e" filled="f" stroked="t" strokeweight=".48pt" strokecolor="#131313">
                <v:path arrowok="t"/>
              </v:shape>
            </v:group>
            <v:group style="position:absolute;left:9062;top:2170;width:931;height:2" coordorigin="9062,2170" coordsize="931,2">
              <v:shape style="position:absolute;left:9062;top:2170;width:931;height:2" coordorigin="9062,2170" coordsize="931,0" path="m9062,2170l9994,2170e" filled="f" stroked="t" strokeweight=".72pt" strokecolor="#3B3B3B">
                <v:path arrowok="t"/>
              </v:shape>
            </v:group>
            <v:group style="position:absolute;left:9677;top:2170;width:2026;height:2" coordorigin="9677,2170" coordsize="2026,2">
              <v:shape style="position:absolute;left:9677;top:2170;width:2026;height:2" coordorigin="9677,2170" coordsize="2026,0" path="m9677,2170l11702,2170e" filled="f" stroked="t" strokeweight=".96pt" strokecolor="#545454">
                <v:path arrowok="t"/>
              </v:shape>
            </v:group>
            <v:group style="position:absolute;left:288;top:2414;width:9706;height:2" coordorigin="288,2414" coordsize="9706,2">
              <v:shape style="position:absolute;left:288;top:2414;width:9706;height:2" coordorigin="288,2414" coordsize="9706,0" path="m288,2414l9994,2414e" filled="f" stroked="t" strokeweight=".48pt" strokecolor="#0F0F0F">
                <v:path arrowok="t"/>
              </v:shape>
            </v:group>
            <v:group style="position:absolute;left:9936;top:2407;width:1766;height:2" coordorigin="9936,2407" coordsize="1766,2">
              <v:shape style="position:absolute;left:9936;top:2407;width:1766;height:2" coordorigin="9936,2407" coordsize="1766,0" path="m9936,2407l11702,2407e" filled="f" stroked="t" strokeweight=".72pt" strokecolor="#4F4F4F">
                <v:path arrowok="t"/>
              </v:shape>
            </v:group>
            <v:group style="position:absolute;left:269;top:2630;width:1070;height:2" coordorigin="269,2630" coordsize="1070,2">
              <v:shape style="position:absolute;left:269;top:2630;width:1070;height:2" coordorigin="269,2630" coordsize="1070,0" path="m269,2630l1339,2630e" filled="f" stroked="t" strokeweight=".96pt" strokecolor="#444444">
                <v:path arrowok="t"/>
              </v:shape>
            </v:group>
            <v:group style="position:absolute;left:696;top:2659;width:6850;height:2" coordorigin="696,2659" coordsize="6850,2">
              <v:shape style="position:absolute;left:696;top:2659;width:6850;height:2" coordorigin="696,2659" coordsize="6850,0" path="m696,2659l7546,2659e" filled="f" stroked="t" strokeweight=".96pt" strokecolor="#444444">
                <v:path arrowok="t"/>
              </v:shape>
            </v:group>
            <v:group style="position:absolute;left:7037;top:2630;width:2928;height:2" coordorigin="7037,2630" coordsize="2928,2">
              <v:shape style="position:absolute;left:7037;top:2630;width:2928;height:2" coordorigin="7037,2630" coordsize="2928,0" path="m7037,2630l9965,2630e" filled="f" stroked="t" strokeweight=".96pt" strokecolor="#000000">
                <v:path arrowok="t"/>
              </v:shape>
            </v:group>
            <v:group style="position:absolute;left:9936;top:2654;width:1766;height:2" coordorigin="9936,2654" coordsize="1766,2">
              <v:shape style="position:absolute;left:9936;top:2654;width:1766;height:2" coordorigin="9936,2654" coordsize="1766,0" path="m9936,2654l11702,2654e" filled="f" stroked="t" strokeweight=".48pt" strokecolor="#181818">
                <v:path arrowok="t"/>
              </v:shape>
            </v:group>
            <v:group style="position:absolute;left:288;top:2899;width:10075;height:2" coordorigin="288,2899" coordsize="10075,2">
              <v:shape style="position:absolute;left:288;top:2899;width:10075;height:2" coordorigin="288,2899" coordsize="10075,0" path="m288,2899l10363,2899e" filled="f" stroked="t" strokeweight=".96pt" strokecolor="#444444">
                <v:path arrowok="t"/>
              </v:shape>
            </v:group>
            <v:group style="position:absolute;left:9936;top:2894;width:1766;height:2" coordorigin="9936,2894" coordsize="1766,2">
              <v:shape style="position:absolute;left:9936;top:2894;width:1766;height:2" coordorigin="9936,2894" coordsize="1766,0" path="m9936,2894l11702,2894e" filled="f" stroked="t" strokeweight=".48pt" strokecolor="#1C1C1C">
                <v:path arrowok="t"/>
              </v:shape>
            </v:group>
            <v:group style="position:absolute;left:288;top:3139;width:1805;height:2" coordorigin="288,3139" coordsize="1805,2">
              <v:shape style="position:absolute;left:288;top:3139;width:1805;height:2" coordorigin="288,3139" coordsize="1805,0" path="m288,3139l2093,3139e" filled="f" stroked="t" strokeweight=".96pt" strokecolor="#444444">
                <v:path arrowok="t"/>
              </v:shape>
            </v:group>
            <v:group style="position:absolute;left:1310;top:3144;width:4349;height:2" coordorigin="1310,3144" coordsize="4349,2">
              <v:shape style="position:absolute;left:1310;top:3144;width:4349;height:2" coordorigin="1310,3144" coordsize="4349,0" path="m1310,3144l5659,3144e" filled="f" stroked="t" strokeweight=".48pt" strokecolor="#2B2B2B">
                <v:path arrowok="t"/>
              </v:shape>
            </v:group>
            <v:group style="position:absolute;left:5510;top:3139;width:6192;height:2" coordorigin="5510,3139" coordsize="6192,2">
              <v:shape style="position:absolute;left:5510;top:3139;width:6192;height:2" coordorigin="5510,3139" coordsize="6192,0" path="m5510,3139l11702,3139e" filled="f" stroked="t" strokeweight=".96pt" strokecolor="#484848">
                <v:path arrowok="t"/>
              </v:shape>
            </v:group>
            <v:group style="position:absolute;left:288;top:3379;width:1267;height:2" coordorigin="288,3379" coordsize="1267,2">
              <v:shape style="position:absolute;left:288;top:3379;width:1267;height:2" coordorigin="288,3379" coordsize="1267,0" path="m288,3379l1555,3379e" filled="f" stroked="t" strokeweight=".96pt" strokecolor="#484848">
                <v:path arrowok="t"/>
              </v:shape>
            </v:group>
            <v:group style="position:absolute;left:298;top:3072;width:2;height:4858" coordorigin="298,3072" coordsize="2,4858">
              <v:shape style="position:absolute;left:298;top:3072;width:2;height:4858" coordorigin="298,3072" coordsize="0,4858" path="m298,7930l298,3072e" filled="f" stroked="t" strokeweight=".96pt" strokecolor="#444444">
                <v:path arrowok="t"/>
              </v:shape>
            </v:group>
            <v:group style="position:absolute;left:1310;top:3384;width:5117;height:2" coordorigin="1310,3384" coordsize="5117,2">
              <v:shape style="position:absolute;left:1310;top:3384;width:5117;height:2" coordorigin="1310,3384" coordsize="5117,0" path="m1310,3384l6427,3384e" filled="f" stroked="t" strokeweight=".48pt" strokecolor="#1F1F1F">
                <v:path arrowok="t"/>
              </v:shape>
            </v:group>
            <v:group style="position:absolute;left:5914;top:3379;width:5789;height:2" coordorigin="5914,3379" coordsize="5789,2">
              <v:shape style="position:absolute;left:5914;top:3379;width:5789;height:2" coordorigin="5914,3379" coordsize="5789,0" path="m5914,3379l11702,3379e" filled="f" stroked="t" strokeweight=".96pt" strokecolor="#4F4F4F">
                <v:path arrowok="t"/>
              </v:shape>
            </v:group>
            <v:group style="position:absolute;left:11698;top:3072;width:2;height:576" coordorigin="11698,3072" coordsize="2,576">
              <v:shape style="position:absolute;left:11698;top:3072;width:2;height:576" coordorigin="11698,3072" coordsize="0,576" path="m11698,3648l11698,3072e" filled="f" stroked="t" strokeweight=".48pt" strokecolor="#2F2F2F">
                <v:path arrowok="t"/>
              </v:shape>
            </v:group>
            <v:group style="position:absolute;left:3730;top:3374;width:2;height:245" coordorigin="3730,3374" coordsize="2,245">
              <v:shape style="position:absolute;left:3730;top:3374;width:2;height:245" coordorigin="3730,3374" coordsize="0,245" path="m3730,3619l3730,3374e" filled="f" stroked="t" strokeweight=".24pt" strokecolor="#343434">
                <v:path arrowok="t"/>
              </v:shape>
            </v:group>
            <v:group style="position:absolute;left:7037;top:3365;width:2;height:816" coordorigin="7037,3365" coordsize="2,816">
              <v:shape style="position:absolute;left:7037;top:3365;width:2;height:816" coordorigin="7037,3365" coordsize="0,816" path="m7037,4181l7037,3365e" filled="f" stroked="t" strokeweight=".24pt" strokecolor="#4F4F4F">
                <v:path arrowok="t"/>
              </v:shape>
            </v:group>
            <v:group style="position:absolute;left:7037;top:3826;width:2928;height:2" coordorigin="7037,3826" coordsize="2928,2">
              <v:shape style="position:absolute;left:7037;top:3826;width:2928;height:2" coordorigin="7037,3826" coordsize="2928,0" path="m7037,3826l9965,3826e" filled="f" stroked="t" strokeweight=".24pt" strokecolor="#000000">
                <v:path arrowok="t"/>
              </v:shape>
            </v:group>
            <v:group style="position:absolute;left:3730;top:3619;width:2;height:562" coordorigin="3730,3619" coordsize="2,562">
              <v:shape style="position:absolute;left:3730;top:3619;width:2;height:562" coordorigin="3730,3619" coordsize="0,562" path="m3730,4181l3730,3619e" filled="f" stroked="t" strokeweight=".24pt" strokecolor="#000000">
                <v:path arrowok="t"/>
              </v:shape>
            </v:group>
            <v:group style="position:absolute;left:3730;top:3826;width:2669;height:2" coordorigin="3730,3826" coordsize="2669,2">
              <v:shape style="position:absolute;left:3730;top:3826;width:2669;height:2" coordorigin="3730,3826" coordsize="2669,0" path="m3730,3826l6398,3826e" filled="f" stroked="t" strokeweight=".24pt" strokecolor="#606060">
                <v:path arrowok="t"/>
              </v:shape>
            </v:group>
            <v:group style="position:absolute;left:6346;top:3830;width:566;height:2" coordorigin="6346,3830" coordsize="566,2">
              <v:shape style="position:absolute;left:6346;top:3830;width:566;height:2" coordorigin="6346,3830" coordsize="566,0" path="m6346,3830l6912,3830e" filled="f" stroked="t" strokeweight=".72pt" strokecolor="#A3A3A3">
                <v:path arrowok="t"/>
              </v:shape>
            </v:group>
            <v:group style="position:absolute;left:9965;top:3826;width:1747;height:2" coordorigin="9965,3826" coordsize="1747,2">
              <v:shape style="position:absolute;left:9965;top:3826;width:1747;height:2" coordorigin="9965,3826" coordsize="1747,0" path="m9965,3826l11712,3826e" filled="f" stroked="t" strokeweight=".24pt" strokecolor="#2B2B2B">
                <v:path arrowok="t"/>
              </v:shape>
            </v:group>
            <v:group style="position:absolute;left:11702;top:662;width:2;height:6504" coordorigin="11702,662" coordsize="2,6504">
              <v:shape style="position:absolute;left:11702;top:662;width:2;height:6504" coordorigin="11702,662" coordsize="0,6504" path="m11702,7166l11702,662e" filled="f" stroked="t" strokeweight=".72pt" strokecolor="#4F4F4F">
                <v:path arrowok="t"/>
              </v:shape>
            </v:group>
            <v:group style="position:absolute;left:259;top:4176;width:360;height:2" coordorigin="259,4176" coordsize="360,2">
              <v:shape style="position:absolute;left:259;top:4176;width:360;height:2" coordorigin="259,4176" coordsize="360,0" path="m259,4176l619,4176e" filled="f" stroked="t" strokeweight=".24pt" strokecolor="#545454">
                <v:path arrowok="t"/>
              </v:shape>
            </v:group>
            <v:group style="position:absolute;left:619;top:4176;width:3115;height:2" coordorigin="619,4176" coordsize="3115,2">
              <v:shape style="position:absolute;left:619;top:4176;width:3115;height:2" coordorigin="619,4176" coordsize="3115,0" path="m619,4176l3734,4176e" filled="f" stroked="t" strokeweight=".24pt" strokecolor="#000000">
                <v:path arrowok="t"/>
              </v:shape>
            </v:group>
            <v:group style="position:absolute;left:3763;top:4145;width:1896;height:2" coordorigin="3763,4145" coordsize="1896,2">
              <v:shape style="position:absolute;left:3763;top:4145;width:1896;height:2" coordorigin="3763,4145" coordsize="1896,0" path="m3763,4145l5659,4145e" filled="f" stroked="t" strokeweight=".24pt" strokecolor="#3B3B3B">
                <v:path arrowok="t"/>
              </v:shape>
            </v:group>
            <v:group style="position:absolute;left:5630;top:4176;width:768;height:2" coordorigin="5630,4176" coordsize="768,2">
              <v:shape style="position:absolute;left:5630;top:4176;width:768;height:2" coordorigin="5630,4176" coordsize="768,0" path="m5630,4176l6398,4176e" filled="f" stroked="t" strokeweight=".24pt" strokecolor="#000000">
                <v:path arrowok="t"/>
              </v:shape>
            </v:group>
            <v:group style="position:absolute;left:6398;top:4176;width:643;height:2" coordorigin="6398,4176" coordsize="643,2">
              <v:shape style="position:absolute;left:6398;top:4176;width:643;height:2" coordorigin="6398,4176" coordsize="643,0" path="m6398,4176l7042,4176e" filled="f" stroked="t" strokeweight=".24pt" strokecolor="#606060">
                <v:path arrowok="t"/>
              </v:shape>
            </v:group>
            <v:group style="position:absolute;left:7037;top:4176;width:4675;height:2" coordorigin="7037,4176" coordsize="4675,2">
              <v:shape style="position:absolute;left:7037;top:4176;width:4675;height:2" coordorigin="7037,4176" coordsize="4675,0" path="m7037,4176l11712,4176e" filled="f" stroked="t" strokeweight=".24pt" strokecolor="#2F2F2F">
                <v:path arrowok="t"/>
              </v:shape>
            </v:group>
            <v:group style="position:absolute;left:288;top:4502;width:5491;height:2" coordorigin="288,4502" coordsize="5491,2">
              <v:shape style="position:absolute;left:288;top:4502;width:5491;height:2" coordorigin="288,4502" coordsize="5491,0" path="m288,4502l5779,4502e" filled="f" stroked="t" strokeweight=".96pt" strokecolor="#545454">
                <v:path arrowok="t"/>
              </v:shape>
            </v:group>
            <v:group style="position:absolute;left:2047;top:4214;width:2;height:8002" coordorigin="2047,4214" coordsize="2,8002">
              <v:shape style="position:absolute;left:2047;top:4214;width:2;height:8002" coordorigin="2047,4214" coordsize="0,8002" path="m2047,12216l2047,4214e" filled="f" stroked="t" strokeweight=".72pt" strokecolor="#343434">
                <v:path arrowok="t"/>
              </v:shape>
            </v:group>
            <v:group style="position:absolute;left:5602;top:4498;width:6101;height:2" coordorigin="5602,4498" coordsize="6101,2">
              <v:shape style="position:absolute;left:5602;top:4498;width:6101;height:2" coordorigin="5602,4498" coordsize="6101,0" path="m5602,4498l11702,4498e" filled="f" stroked="t" strokeweight=".48pt" strokecolor="#383838">
                <v:path arrowok="t"/>
              </v:shape>
            </v:group>
            <v:group style="position:absolute;left:2045;top:4752;width:2635;height:2" coordorigin="2045,4752" coordsize="2635,2">
              <v:shape style="position:absolute;left:2045;top:4752;width:2635;height:2" coordorigin="2045,4752" coordsize="2635,0" path="m2045,4752l4680,4752e" filled="f" stroked="t" strokeweight=".96pt" strokecolor="#4B4B4B">
                <v:path arrowok="t"/>
              </v:shape>
            </v:group>
            <v:group style="position:absolute;left:4498;top:4742;width:341;height:2" coordorigin="4498,4742" coordsize="341,2">
              <v:shape style="position:absolute;left:4498;top:4742;width:341;height:2" coordorigin="4498,4742" coordsize="341,0" path="m4498,4742l4838,4742e" filled="f" stroked="t" strokeweight=".24pt" strokecolor="#131313">
                <v:path arrowok="t"/>
              </v:shape>
            </v:group>
            <v:group style="position:absolute;left:4838;top:4742;width:298;height:2" coordorigin="4838,4742" coordsize="298,2">
              <v:shape style="position:absolute;left:4838;top:4742;width:298;height:2" coordorigin="4838,4742" coordsize="298,0" path="m4838,4742l5136,4742e" filled="f" stroked="t" strokeweight=".96pt" strokecolor="#1C1C1C">
                <v:path arrowok="t"/>
              </v:shape>
            </v:group>
            <v:group style="position:absolute;left:5107;top:4747;width:1013;height:2" coordorigin="5107,4747" coordsize="1013,2">
              <v:shape style="position:absolute;left:5107;top:4747;width:1013;height:2" coordorigin="5107,4747" coordsize="1013,0" path="m5107,4747l6120,4747e" filled="f" stroked="t" strokeweight=".48pt" strokecolor="#1C1C1C">
                <v:path arrowok="t"/>
              </v:shape>
            </v:group>
            <v:group style="position:absolute;left:6062;top:4742;width:5645;height:2" coordorigin="6062,4742" coordsize="5645,2">
              <v:shape style="position:absolute;left:6062;top:4742;width:5645;height:2" coordorigin="6062,4742" coordsize="5645,0" path="m6062,4742l11707,4742e" filled="f" stroked="t" strokeweight=".96pt" strokecolor="#444444">
                <v:path arrowok="t"/>
              </v:shape>
            </v:group>
            <v:group style="position:absolute;left:4848;top:4733;width:2;height:2189" coordorigin="4848,4733" coordsize="2,2189">
              <v:shape style="position:absolute;left:4848;top:4733;width:2;height:2189" coordorigin="4848,4733" coordsize="0,2189" path="m4848,6922l4848,4733e" filled="f" stroked="t" strokeweight=".96pt" strokecolor="#444444">
                <v:path arrowok="t"/>
              </v:shape>
            </v:group>
            <v:group style="position:absolute;left:4838;top:5232;width:3538;height:2" coordorigin="4838,5232" coordsize="3538,2">
              <v:shape style="position:absolute;left:4838;top:5232;width:3538;height:2" coordorigin="4838,5232" coordsize="3538,0" path="m4838,5232l8376,5232e" filled="f" stroked="t" strokeweight=".96pt" strokecolor="#3F3F3F">
                <v:path arrowok="t"/>
              </v:shape>
            </v:group>
            <v:group style="position:absolute;left:7680;top:4733;width:2;height:250" coordorigin="7680,4733" coordsize="2,250">
              <v:shape style="position:absolute;left:7680;top:4733;width:2;height:250" coordorigin="7680,4733" coordsize="0,250" path="m7680,4982l7680,4733e" filled="f" stroked="t" strokeweight=".24pt" strokecolor="#444444">
                <v:path arrowok="t"/>
              </v:shape>
            </v:group>
            <v:group style="position:absolute;left:7680;top:4982;width:2;height:235" coordorigin="7680,4982" coordsize="2,235">
              <v:shape style="position:absolute;left:7680;top:4982;width:2;height:235" coordorigin="7680,4982" coordsize="0,235" path="m7680,5218l7680,4982e" filled="f" stroked="t" strokeweight=".24pt" strokecolor="#000000">
                <v:path arrowok="t"/>
              </v:shape>
            </v:group>
            <v:group style="position:absolute;left:8314;top:5208;width:778;height:2" coordorigin="8314,5208" coordsize="778,2">
              <v:shape style="position:absolute;left:8314;top:5208;width:778;height:2" coordorigin="8314,5208" coordsize="778,0" path="m8314,5208l9091,5208e" filled="f" stroked="t" strokeweight=".96pt" strokecolor="#000000">
                <v:path arrowok="t"/>
              </v:shape>
            </v:group>
            <v:group style="position:absolute;left:9062;top:5232;width:931;height:2" coordorigin="9062,5232" coordsize="931,2">
              <v:shape style="position:absolute;left:9062;top:5232;width:931;height:2" coordorigin="9062,5232" coordsize="931,0" path="m9062,5232l9994,5232e" filled="f" stroked="t" strokeweight=".96pt" strokecolor="#4B4B4B">
                <v:path arrowok="t"/>
              </v:shape>
            </v:group>
            <v:group style="position:absolute;left:9936;top:5222;width:1776;height:2" coordorigin="9936,5222" coordsize="1776,2">
              <v:shape style="position:absolute;left:9936;top:5222;width:1776;height:2" coordorigin="9936,5222" coordsize="1776,0" path="m9936,5222l11712,5222e" filled="f" stroked="t" strokeweight=".72pt" strokecolor="#484848">
                <v:path arrowok="t"/>
              </v:shape>
            </v:group>
            <v:group style="position:absolute;left:4838;top:5477;width:2227;height:2" coordorigin="4838,5477" coordsize="2227,2">
              <v:shape style="position:absolute;left:4838;top:5477;width:2227;height:2" coordorigin="4838,5477" coordsize="2227,0" path="m4838,5477l7066,5477e" filled="f" stroked="t" strokeweight=".48pt" strokecolor="#232323">
                <v:path arrowok="t"/>
              </v:shape>
            </v:group>
            <v:group style="position:absolute;left:6437;top:5472;width:5275;height:2" coordorigin="6437,5472" coordsize="5275,2">
              <v:shape style="position:absolute;left:6437;top:5472;width:5275;height:2" coordorigin="6437,5472" coordsize="5275,0" path="m6437,5472l11712,5472e" filled="f" stroked="t" strokeweight=".96pt" strokecolor="#484848">
                <v:path arrowok="t"/>
              </v:shape>
            </v:group>
            <v:group style="position:absolute;left:2047;top:5419;width:2;height:302" coordorigin="2047,5419" coordsize="2,302">
              <v:shape style="position:absolute;left:2047;top:5419;width:2;height:302" coordorigin="2047,5419" coordsize="0,302" path="m2047,5722l2047,5419e" filled="f" stroked="t" strokeweight=".48pt" strokecolor="#1C1C1C">
                <v:path arrowok="t"/>
              </v:shape>
            </v:group>
            <v:group style="position:absolute;left:4838;top:5717;width:2227;height:2" coordorigin="4838,5717" coordsize="2227,2">
              <v:shape style="position:absolute;left:4838;top:5717;width:2227;height:2" coordorigin="4838,5717" coordsize="2227,0" path="m4838,5717l7066,5717e" filled="f" stroked="t" strokeweight=".48pt" strokecolor="#181818">
                <v:path arrowok="t"/>
              </v:shape>
            </v:group>
            <v:group style="position:absolute;left:6816;top:5712;width:4896;height:2" coordorigin="6816,5712" coordsize="4896,2">
              <v:shape style="position:absolute;left:6816;top:5712;width:4896;height:2" coordorigin="6816,5712" coordsize="4896,0" path="m6816,5712l11712,5712e" filled="f" stroked="t" strokeweight=".96pt" strokecolor="#444444">
                <v:path arrowok="t"/>
              </v:shape>
            </v:group>
            <v:group style="position:absolute;left:2045;top:5962;width:2098;height:2" coordorigin="2045,5962" coordsize="2098,2">
              <v:shape style="position:absolute;left:2045;top:5962;width:2098;height:2" coordorigin="2045,5962" coordsize="2098,0" path="m2045,5962l4142,5962e" filled="f" stroked="t" strokeweight=".96pt" strokecolor="#3F3F3F">
                <v:path arrowok="t"/>
              </v:shape>
            </v:group>
            <v:group style="position:absolute;left:3730;top:5952;width:1118;height:2" coordorigin="3730,5952" coordsize="1118,2">
              <v:shape style="position:absolute;left:3730;top:5952;width:1118;height:2" coordorigin="3730,5952" coordsize="1118,0" path="m3730,5952l4848,5952e" filled="f" stroked="t" strokeweight=".96pt" strokecolor="#0C0C0C">
                <v:path arrowok="t"/>
              </v:shape>
            </v:group>
            <v:group style="position:absolute;left:4800;top:5957;width:3542;height:2" coordorigin="4800,5957" coordsize="3542,2">
              <v:shape style="position:absolute;left:4800;top:5957;width:3542;height:2" coordorigin="4800,5957" coordsize="3542,0" path="m4800,5957l8342,5957e" filled="f" stroked="t" strokeweight=".48pt" strokecolor="#131313">
                <v:path arrowok="t"/>
              </v:shape>
            </v:group>
            <v:group style="position:absolute;left:7891;top:5952;width:3821;height:2" coordorigin="7891,5952" coordsize="3821,2">
              <v:shape style="position:absolute;left:7891;top:5952;width:3821;height:2" coordorigin="7891,5952" coordsize="3821,0" path="m7891,5952l11712,5952e" filled="f" stroked="t" strokeweight=".96pt" strokecolor="#484848">
                <v:path arrowok="t"/>
              </v:shape>
            </v:group>
            <v:group style="position:absolute;left:566;top:6202;width:4349;height:2" coordorigin="566,6202" coordsize="4349,2">
              <v:shape style="position:absolute;left:566;top:6202;width:4349;height:2" coordorigin="566,6202" coordsize="4349,0" path="m566,6202l4915,6202e" filled="f" stroked="t" strokeweight=".96pt" strokecolor="#444444">
                <v:path arrowok="t"/>
              </v:shape>
            </v:group>
            <v:group style="position:absolute;left:4800;top:6197;width:2266;height:2" coordorigin="4800,6197" coordsize="2266,2">
              <v:shape style="position:absolute;left:4800;top:6197;width:2266;height:2" coordorigin="4800,6197" coordsize="2266,0" path="m4800,6197l7066,6197e" filled="f" stroked="t" strokeweight=".48pt" strokecolor="#2B2B2B">
                <v:path arrowok="t"/>
              </v:shape>
            </v:group>
            <v:group style="position:absolute;left:7008;top:6192;width:3211;height:2" coordorigin="7008,6192" coordsize="3211,2">
              <v:shape style="position:absolute;left:7008;top:6192;width:3211;height:2" coordorigin="7008,6192" coordsize="3211,0" path="m7008,6192l10219,6192e" filled="f" stroked="t" strokeweight=".96pt" strokecolor="#484848">
                <v:path arrowok="t"/>
              </v:shape>
            </v:group>
            <v:group style="position:absolute;left:9965;top:6173;width:1747;height:2" coordorigin="9965,6173" coordsize="1747,2">
              <v:shape style="position:absolute;left:9965;top:6173;width:1747;height:2" coordorigin="9965,6173" coordsize="1747,0" path="m9965,6173l11712,6173e" filled="f" stroked="t" strokeweight=".24pt" strokecolor="#606060">
                <v:path arrowok="t"/>
              </v:shape>
            </v:group>
            <v:group style="position:absolute;left:7680;top:6163;width:2;height:298" coordorigin="7680,6163" coordsize="2,298">
              <v:shape style="position:absolute;left:7680;top:6163;width:2;height:298" coordorigin="7680,6163" coordsize="0,298" path="m7680,6461l7680,6163e" filled="f" stroked="t" strokeweight=".24pt" strokecolor="#444444">
                <v:path arrowok="t"/>
              </v:shape>
            </v:group>
            <v:group style="position:absolute;left:2045;top:6672;width:4171;height:2" coordorigin="2045,6672" coordsize="4171,2">
              <v:shape style="position:absolute;left:2045;top:6672;width:4171;height:2" coordorigin="2045,6672" coordsize="4171,0" path="m2045,6672l6216,6672e" filled="f" stroked="t" strokeweight=".96pt" strokecolor="#444444">
                <v:path arrowok="t"/>
              </v:shape>
            </v:group>
            <v:group style="position:absolute;left:6091;top:6662;width:307;height:2" coordorigin="6091,6662" coordsize="307,2">
              <v:shape style="position:absolute;left:6091;top:6662;width:307;height:2" coordorigin="6091,6662" coordsize="307,0" path="m6091,6662l6398,6662e" filled="f" stroked="t" strokeweight=".96pt" strokecolor="#131313">
                <v:path arrowok="t"/>
              </v:shape>
            </v:group>
            <v:group style="position:absolute;left:6370;top:6672;width:696;height:2" coordorigin="6370,6672" coordsize="696,2">
              <v:shape style="position:absolute;left:6370;top:6672;width:696;height:2" coordorigin="6370,6672" coordsize="696,0" path="m6370,6672l7066,6672e" filled="f" stroked="t" strokeweight=".72pt" strokecolor="#4F4F4F">
                <v:path arrowok="t"/>
              </v:shape>
            </v:group>
            <v:group style="position:absolute;left:7037;top:6665;width:1306;height:2" coordorigin="7037,6665" coordsize="1306,2">
              <v:shape style="position:absolute;left:7037;top:6665;width:1306;height:2" coordorigin="7037,6665" coordsize="1306,0" path="m7037,6665l8342,6665e" filled="f" stroked="t" strokeweight=".48pt" strokecolor="#2B2B2B">
                <v:path arrowok="t"/>
              </v:shape>
            </v:group>
            <v:group style="position:absolute;left:7680;top:6461;width:2;height:206" coordorigin="7680,6461" coordsize="2,206">
              <v:shape style="position:absolute;left:7680;top:6461;width:2;height:206" coordorigin="7680,6461" coordsize="0,206" path="m7680,6667l7680,6461e" filled="f" stroked="t" strokeweight=".24pt" strokecolor="#1F1F1F">
                <v:path arrowok="t"/>
              </v:shape>
            </v:group>
            <v:group style="position:absolute;left:8218;top:6662;width:3494;height:2" coordorigin="8218,6662" coordsize="3494,2">
              <v:shape style="position:absolute;left:8218;top:6662;width:3494;height:2" coordorigin="8218,6662" coordsize="3494,0" path="m8218,6662l11712,6662e" filled="f" stroked="t" strokeweight=".96pt" strokecolor="#4F4F4F">
                <v:path arrowok="t"/>
              </v:shape>
            </v:group>
            <v:group style="position:absolute;left:2045;top:6912;width:7094;height:2" coordorigin="2045,6912" coordsize="7094,2">
              <v:shape style="position:absolute;left:2045;top:6912;width:7094;height:2" coordorigin="2045,6912" coordsize="7094,0" path="m2045,6912l9139,6912e" filled="f" stroked="t" strokeweight=".96pt" strokecolor="#484848">
                <v:path arrowok="t"/>
              </v:shape>
            </v:group>
            <v:group style="position:absolute;left:7680;top:6662;width:2;height:269" coordorigin="7680,6662" coordsize="2,269">
              <v:shape style="position:absolute;left:7680;top:6662;width:2;height:269" coordorigin="7680,6662" coordsize="0,269" path="m7680,6931l7680,6662e" filled="f" stroked="t" strokeweight=".24pt" strokecolor="#383838">
                <v:path arrowok="t"/>
              </v:shape>
            </v:group>
            <v:group style="position:absolute;left:9062;top:6907;width:2650;height:2" coordorigin="9062,6907" coordsize="2650,2">
              <v:shape style="position:absolute;left:9062;top:6907;width:2650;height:2" coordorigin="9062,6907" coordsize="2650,0" path="m9062,6907l11712,6907e" filled="f" stroked="t" strokeweight=".48pt" strokecolor="#2B2B2B">
                <v:path arrowok="t"/>
              </v:shape>
            </v:group>
            <v:group style="position:absolute;left:259;top:7133;width:360;height:2" coordorigin="259,7133" coordsize="360,2">
              <v:shape style="position:absolute;left:259;top:7133;width:360;height:2" coordorigin="259,7133" coordsize="360,0" path="m259,7133l619,7133e" filled="f" stroked="t" strokeweight=".96pt" strokecolor="#3F3F3F">
                <v:path arrowok="t"/>
              </v:shape>
            </v:group>
            <v:group style="position:absolute;left:542;top:7162;width:1507;height:2" coordorigin="542,7162" coordsize="1507,2">
              <v:shape style="position:absolute;left:542;top:7162;width:1507;height:2" coordorigin="542,7162" coordsize="1507,0" path="m542,7162l2050,7162e" filled="f" stroked="t" strokeweight=".72pt" strokecolor="#444444">
                <v:path arrowok="t"/>
              </v:shape>
            </v:group>
            <v:group style="position:absolute;left:2016;top:7133;width:2482;height:2" coordorigin="2016,7133" coordsize="2482,2">
              <v:shape style="position:absolute;left:2016;top:7133;width:2482;height:2" coordorigin="2016,7133" coordsize="2482,0" path="m2016,7133l4498,7133e" filled="f" stroked="t" strokeweight=".96pt" strokecolor="#484848">
                <v:path arrowok="t"/>
              </v:shape>
            </v:group>
            <v:group style="position:absolute;left:4469;top:7157;width:696;height:2" coordorigin="4469,7157" coordsize="696,2">
              <v:shape style="position:absolute;left:4469;top:7157;width:696;height:2" coordorigin="4469,7157" coordsize="696,0" path="m4469,7157l5165,7157e" filled="f" stroked="t" strokeweight=".48pt" strokecolor="#181818">
                <v:path arrowok="t"/>
              </v:shape>
            </v:group>
            <v:group style="position:absolute;left:5136;top:7133;width:494;height:2" coordorigin="5136,7133" coordsize="494,2">
              <v:shape style="position:absolute;left:5136;top:7133;width:494;height:2" coordorigin="5136,7133" coordsize="494,0" path="m5136,7133l5630,7133e" filled="f" stroked="t" strokeweight=".96pt" strokecolor="#8C8C8C">
                <v:path arrowok="t"/>
              </v:shape>
            </v:group>
            <v:group style="position:absolute;left:5002;top:7152;width:5520;height:2" coordorigin="5002,7152" coordsize="5520,2">
              <v:shape style="position:absolute;left:5002;top:7152;width:5520;height:2" coordorigin="5002,7152" coordsize="5520,0" path="m5002,7152l10522,7152e" filled="f" stroked="t" strokeweight=".96pt" strokecolor="#444444">
                <v:path arrowok="t"/>
              </v:shape>
            </v:group>
            <v:group style="position:absolute;left:9936;top:7147;width:1776;height:2" coordorigin="9936,7147" coordsize="1776,2">
              <v:shape style="position:absolute;left:9936;top:7147;width:1776;height:2" coordorigin="9936,7147" coordsize="1776,0" path="m9936,7147l11712,7147e" filled="f" stroked="t" strokeweight=".48pt" strokecolor="#1F1F1F">
                <v:path arrowok="t"/>
              </v:shape>
            </v:group>
            <v:group style="position:absolute;left:11707;top:7104;width:2;height:336" coordorigin="11707,7104" coordsize="2,336">
              <v:shape style="position:absolute;left:11707;top:7104;width:2;height:336" coordorigin="11707,7104" coordsize="0,336" path="m11707,7440l11707,7104e" filled="f" stroked="t" strokeweight=".48pt" strokecolor="#343434">
                <v:path arrowok="t"/>
              </v:shape>
            </v:group>
            <v:group style="position:absolute;left:288;top:7632;width:7421;height:2" coordorigin="288,7632" coordsize="7421,2">
              <v:shape style="position:absolute;left:288;top:7632;width:7421;height:2" coordorigin="288,7632" coordsize="7421,0" path="m288,7632l7709,7632e" filled="f" stroked="t" strokeweight=".96pt" strokecolor="#3F3F3F">
                <v:path arrowok="t"/>
              </v:shape>
            </v:group>
            <v:group style="position:absolute;left:2050;top:7248;width:2;height:1152" coordorigin="2050,7248" coordsize="2,1152">
              <v:shape style="position:absolute;left:2050;top:7248;width:2;height:1152" coordorigin="2050,7248" coordsize="0,1152" path="m2050,8400l2050,7248e" filled="f" stroked="t" strokeweight=".96pt" strokecolor="#545454">
                <v:path arrowok="t"/>
              </v:shape>
            </v:group>
            <v:group style="position:absolute;left:7651;top:7627;width:1469;height:2" coordorigin="7651,7627" coordsize="1469,2">
              <v:shape style="position:absolute;left:7651;top:7627;width:1469;height:2" coordorigin="7651,7627" coordsize="1469,0" path="m7651,7627l9120,7627e" filled="f" stroked="t" strokeweight=".48pt" strokecolor="#131313">
                <v:path arrowok="t"/>
              </v:shape>
            </v:group>
            <v:group style="position:absolute;left:9062;top:7622;width:931;height:2" coordorigin="9062,7622" coordsize="931,2">
              <v:shape style="position:absolute;left:9062;top:7622;width:931;height:2" coordorigin="9062,7622" coordsize="931,0" path="m9062,7622l9994,7622e" filled="f" stroked="t" strokeweight=".72pt" strokecolor="#2F2F2F">
                <v:path arrowok="t"/>
              </v:shape>
            </v:group>
            <v:group style="position:absolute;left:9936;top:7622;width:1781;height:2" coordorigin="9936,7622" coordsize="1781,2">
              <v:shape style="position:absolute;left:9936;top:7622;width:1781;height:2" coordorigin="9936,7622" coordsize="1781,0" path="m9936,7622l11717,7622e" filled="f" stroked="t" strokeweight=".96pt" strokecolor="#4F4F4F">
                <v:path arrowok="t"/>
              </v:shape>
            </v:group>
            <v:group style="position:absolute;left:11712;top:922;width:2;height:7224" coordorigin="11712,922" coordsize="2,7224">
              <v:shape style="position:absolute;left:11712;top:922;width:2;height:7224" coordorigin="11712,922" coordsize="0,7224" path="m11712,8146l11712,922e" filled="f" stroked="t" strokeweight=".48pt" strokecolor="#484848">
                <v:path arrowok="t"/>
              </v:shape>
            </v:group>
            <v:group style="position:absolute;left:4858;top:7622;width:2;height:768" coordorigin="4858,7622" coordsize="2,768">
              <v:shape style="position:absolute;left:4858;top:7622;width:2;height:768" coordorigin="4858,7622" coordsize="0,768" path="m4858,8390l4858,7622e" filled="f" stroked="t" strokeweight=".96pt" strokecolor="#3B3B3B">
                <v:path arrowok="t"/>
              </v:shape>
            </v:group>
            <v:group style="position:absolute;left:4848;top:7872;width:4310;height:2" coordorigin="4848,7872" coordsize="4310,2">
              <v:shape style="position:absolute;left:4848;top:7872;width:4310;height:2" coordorigin="4848,7872" coordsize="4310,0" path="m4848,7872l9158,7872e" filled="f" stroked="t" strokeweight=".96pt" strokecolor="#3F3F3F">
                <v:path arrowok="t"/>
              </v:shape>
            </v:group>
            <v:group style="position:absolute;left:9091;top:7872;width:874;height:2" coordorigin="9091,7872" coordsize="874,2">
              <v:shape style="position:absolute;left:9091;top:7872;width:874;height:2" coordorigin="9091,7872" coordsize="874,0" path="m9091,7872l9965,7872e" filled="f" stroked="t" strokeweight=".24pt" strokecolor="#3B3B3B">
                <v:path arrowok="t"/>
              </v:shape>
            </v:group>
            <v:group style="position:absolute;left:9936;top:7867;width:1781;height:2" coordorigin="9936,7867" coordsize="1781,2">
              <v:shape style="position:absolute;left:9936;top:7867;width:1781;height:2" coordorigin="9936,7867" coordsize="1781,0" path="m9936,7867l11717,7867e" filled="f" stroked="t" strokeweight=".48pt" strokecolor="#181818">
                <v:path arrowok="t"/>
              </v:shape>
            </v:group>
            <v:group style="position:absolute;left:302;top:7843;width:2;height:3130" coordorigin="302,7843" coordsize="2,3130">
              <v:shape style="position:absolute;left:302;top:7843;width:2;height:3130" coordorigin="302,7843" coordsize="0,3130" path="m302,10973l302,7843e" filled="f" stroked="t" strokeweight=".48pt" strokecolor="#1F1F1F">
                <v:path arrowok="t"/>
              </v:shape>
            </v:group>
            <v:group style="position:absolute;left:4848;top:8117;width:811;height:2" coordorigin="4848,8117" coordsize="811,2">
              <v:shape style="position:absolute;left:4848;top:8117;width:811;height:2" coordorigin="4848,8117" coordsize="811,0" path="m4848,8117l5659,8117e" filled="f" stroked="t" strokeweight=".48pt" strokecolor="#1C1C1C">
                <v:path arrowok="t"/>
              </v:shape>
            </v:group>
            <v:group style="position:absolute;left:5630;top:8112;width:4363;height:2" coordorigin="5630,8112" coordsize="4363,2">
              <v:shape style="position:absolute;left:5630;top:8112;width:4363;height:2" coordorigin="5630,8112" coordsize="4363,0" path="m5630,8112l9994,8112e" filled="f" stroked="t" strokeweight=".96pt" strokecolor="#444444">
                <v:path arrowok="t"/>
              </v:shape>
            </v:group>
            <v:group style="position:absolute;left:9936;top:8107;width:1786;height:2" coordorigin="9936,8107" coordsize="1786,2">
              <v:shape style="position:absolute;left:9936;top:8107;width:1786;height:2" coordorigin="9936,8107" coordsize="1786,0" path="m9936,8107l11722,8107e" filled="f" stroked="t" strokeweight=".48pt" strokecolor="#1C1C1C">
                <v:path arrowok="t"/>
              </v:shape>
            </v:group>
            <v:group style="position:absolute;left:298;top:8390;width:3494;height:2" coordorigin="298,8390" coordsize="3494,2">
              <v:shape style="position:absolute;left:298;top:8390;width:3494;height:2" coordorigin="298,8390" coordsize="3494,0" path="m298,8390l3792,8390e" filled="f" stroked="t" strokeweight=".96pt" strokecolor="#444444">
                <v:path arrowok="t"/>
              </v:shape>
            </v:group>
            <v:group style="position:absolute;left:4469;top:8386;width:408;height:2" coordorigin="4469,8386" coordsize="408,2">
              <v:shape style="position:absolute;left:4469;top:8386;width:408;height:2" coordorigin="4469,8386" coordsize="408,0" path="m4469,8386l4877,8386e" filled="f" stroked="t" strokeweight=".48pt" strokecolor="#1C1C1C">
                <v:path arrowok="t"/>
              </v:shape>
            </v:group>
            <v:group style="position:absolute;left:4829;top:8362;width:307;height:2" coordorigin="4829,8362" coordsize="307,2">
              <v:shape style="position:absolute;left:4829;top:8362;width:307;height:2" coordorigin="4829,8362" coordsize="307,0" path="m4829,8362l5136,8362e" filled="f" stroked="t" strokeweight=".96pt" strokecolor="#545454">
                <v:path arrowok="t"/>
              </v:shape>
            </v:group>
            <v:group style="position:absolute;left:5136;top:8362;width:494;height:2" coordorigin="5136,8362" coordsize="494,2">
              <v:shape style="position:absolute;left:5136;top:8362;width:494;height:2" coordorigin="5136,8362" coordsize="494,0" path="m5136,8362l5630,8362e" filled="f" stroked="t" strokeweight=".96pt" strokecolor="#838383">
                <v:path arrowok="t"/>
              </v:shape>
            </v:group>
            <v:group style="position:absolute;left:5434;top:8381;width:3701;height:2" coordorigin="5434,8381" coordsize="3701,2">
              <v:shape style="position:absolute;left:5434;top:8381;width:3701;height:2" coordorigin="5434,8381" coordsize="3701,0" path="m5434,8381l9134,8381e" filled="f" stroked="t" strokeweight=".96pt" strokecolor="#3F3F3F">
                <v:path arrowok="t"/>
              </v:shape>
            </v:group>
            <v:group style="position:absolute;left:9091;top:8362;width:874;height:2" coordorigin="9091,8362" coordsize="874,2">
              <v:shape style="position:absolute;left:9091;top:8362;width:874;height:2" coordorigin="9091,8362" coordsize="874,0" path="m9091,8362l9965,8362e" filled="f" stroked="t" strokeweight=".24pt" strokecolor="#000000">
                <v:path arrowok="t"/>
              </v:shape>
            </v:group>
            <v:group style="position:absolute;left:9936;top:8371;width:1786;height:2" coordorigin="9936,8371" coordsize="1786,2">
              <v:shape style="position:absolute;left:9936;top:8371;width:1786;height:2" coordorigin="9936,8371" coordsize="1786,0" path="m9936,8371l11722,8371e" filled="f" stroked="t" strokeweight=".72pt" strokecolor="#484848">
                <v:path arrowok="t"/>
              </v:shape>
            </v:group>
            <v:group style="position:absolute;left:11712;top:7891;width:2;height:1483" coordorigin="11712,7891" coordsize="2,1483">
              <v:shape style="position:absolute;left:11712;top:7891;width:2;height:1483" coordorigin="11712,7891" coordsize="0,1483" path="m11712,9374l11712,7891e" filled="f" stroked="t" strokeweight=".96pt" strokecolor="#5B5B5B">
                <v:path arrowok="t"/>
              </v:shape>
            </v:group>
            <v:group style="position:absolute;left:2016;top:8640;width:2;height:235" coordorigin="2016,8640" coordsize="2,235">
              <v:shape style="position:absolute;left:2016;top:8640;width:2;height:235" coordorigin="2016,8640" coordsize="0,235" path="m2016,8875l2016,8640e" filled="f" stroked="t" strokeweight=".24pt" strokecolor="#232323">
                <v:path arrowok="t"/>
              </v:shape>
            </v:group>
            <v:group style="position:absolute;left:298;top:9096;width:1752;height:2" coordorigin="298,9096" coordsize="1752,2">
              <v:shape style="position:absolute;left:298;top:9096;width:1752;height:2" coordorigin="298,9096" coordsize="1752,0" path="m298,9096l2050,9096e" filled="f" stroked="t" strokeweight=".48pt" strokecolor="#181818">
                <v:path arrowok="t"/>
              </v:shape>
            </v:group>
            <v:group style="position:absolute;left:2016;top:8875;width:2;height:202" coordorigin="2016,8875" coordsize="2,202">
              <v:shape style="position:absolute;left:2016;top:8875;width:2;height:202" coordorigin="2016,8875" coordsize="0,202" path="m2016,9077l2016,8875e" filled="f" stroked="t" strokeweight=".24pt" strokecolor="#000000">
                <v:path arrowok="t"/>
              </v:shape>
            </v:group>
            <v:group style="position:absolute;left:1824;top:9091;width:4603;height:2" coordorigin="1824,9091" coordsize="4603,2">
              <v:shape style="position:absolute;left:1824;top:9091;width:4603;height:2" coordorigin="1824,9091" coordsize="4603,0" path="m1824,9091l6427,9091e" filled="f" stroked="t" strokeweight=".96pt" strokecolor="#3F3F3F">
                <v:path arrowok="t"/>
              </v:shape>
            </v:group>
            <v:group style="position:absolute;left:6370;top:9086;width:1339;height:2" coordorigin="6370,9086" coordsize="1339,2">
              <v:shape style="position:absolute;left:6370;top:9086;width:1339;height:2" coordorigin="6370,9086" coordsize="1339,0" path="m6370,9086l7709,9086e" filled="f" stroked="t" strokeweight=".48pt" strokecolor="#131313">
                <v:path arrowok="t"/>
              </v:shape>
            </v:group>
            <v:group style="position:absolute;left:7603;top:9082;width:4118;height:2" coordorigin="7603,9082" coordsize="4118,2">
              <v:shape style="position:absolute;left:7603;top:9082;width:4118;height:2" coordorigin="7603,9082" coordsize="4118,0" path="m7603,9082l11722,9082e" filled="f" stroked="t" strokeweight=".96pt" strokecolor="#484848">
                <v:path arrowok="t"/>
              </v:shape>
            </v:group>
            <v:group style="position:absolute;left:2016;top:9058;width:2;height:288" coordorigin="2016,9058" coordsize="2,288">
              <v:shape style="position:absolute;left:2016;top:9058;width:2;height:288" coordorigin="2016,9058" coordsize="0,288" path="m2016,9346l2016,9058e" filled="f" stroked="t" strokeweight=".24pt" strokecolor="#606060">
                <v:path arrowok="t"/>
              </v:shape>
            </v:group>
            <v:group style="position:absolute;left:2016;top:9346;width:2;height:461" coordorigin="2016,9346" coordsize="2,461">
              <v:shape style="position:absolute;left:2016;top:9346;width:2;height:461" coordorigin="2016,9346" coordsize="0,461" path="m2016,9806l2016,9346e" filled="f" stroked="t" strokeweight=".24pt" strokecolor="#000000">
                <v:path arrowok="t"/>
              </v:shape>
            </v:group>
            <v:group style="position:absolute;left:11719;top:9317;width:2;height:2155" coordorigin="11719,9317" coordsize="2,2155">
              <v:shape style="position:absolute;left:11719;top:9317;width:2;height:2155" coordorigin="11719,9317" coordsize="0,2155" path="m11719,11472l11719,9317e" filled="f" stroked="t" strokeweight=".48pt" strokecolor="#3B3B3B">
                <v:path arrowok="t"/>
              </v:shape>
            </v:group>
            <v:group style="position:absolute;left:269;top:10234;width:350;height:2" coordorigin="269,10234" coordsize="350,2">
              <v:shape style="position:absolute;left:269;top:10234;width:350;height:2" coordorigin="269,10234" coordsize="350,0" path="m269,10234l619,10234e" filled="f" stroked="t" strokeweight=".96pt" strokecolor="#1C1C1C">
                <v:path arrowok="t"/>
              </v:shape>
            </v:group>
            <v:group style="position:absolute;left:538;top:10262;width:326;height:2" coordorigin="538,10262" coordsize="326,2">
              <v:shape style="position:absolute;left:538;top:10262;width:326;height:2" coordorigin="538,10262" coordsize="326,0" path="m538,10262l864,10262e" filled="f" stroked="t" strokeweight=".96pt" strokecolor="#444444">
                <v:path arrowok="t"/>
              </v:shape>
            </v:group>
            <v:group style="position:absolute;left:782;top:10234;width:557;height:2" coordorigin="782,10234" coordsize="557,2">
              <v:shape style="position:absolute;left:782;top:10234;width:557;height:2" coordorigin="782,10234" coordsize="557,0" path="m782,10234l1339,10234e" filled="f" stroked="t" strokeweight=".96pt" strokecolor="#000000">
                <v:path arrowok="t"/>
              </v:shape>
            </v:group>
            <v:group style="position:absolute;left:1339;top:10234;width:682;height:2" coordorigin="1339,10234" coordsize="682,2">
              <v:shape style="position:absolute;left:1339;top:10234;width:682;height:2" coordorigin="1339,10234" coordsize="682,0" path="m1339,10234l2021,10234e" filled="f" stroked="t" strokeweight=".96pt" strokecolor="#BFBFBF">
                <v:path arrowok="t"/>
              </v:shape>
            </v:group>
            <v:group style="position:absolute;left:2016;top:9806;width:2;height:437" coordorigin="2016,9806" coordsize="2,437">
              <v:shape style="position:absolute;left:2016;top:9806;width:2;height:437" coordorigin="2016,9806" coordsize="0,437" path="m2016,10243l2016,9806e" filled="f" stroked="t" strokeweight=".24pt" strokecolor="#BFBFBF">
                <v:path arrowok="t"/>
              </v:shape>
            </v:group>
            <v:group style="position:absolute;left:2016;top:10234;width:1018;height:2" coordorigin="2016,10234" coordsize="1018,2">
              <v:shape style="position:absolute;left:2016;top:10234;width:1018;height:2" coordorigin="2016,10234" coordsize="1018,0" path="m2016,10234l3034,10234e" filled="f" stroked="t" strokeweight=".96pt" strokecolor="#646464">
                <v:path arrowok="t"/>
              </v:shape>
            </v:group>
            <v:group style="position:absolute;left:3034;top:10234;width:322;height:2" coordorigin="3034,10234" coordsize="322,2">
              <v:shape style="position:absolute;left:3034;top:10234;width:322;height:2" coordorigin="3034,10234" coordsize="322,0" path="m3034,10234l3355,10234e" filled="f" stroked="t" strokeweight=".96pt" strokecolor="#000000">
                <v:path arrowok="t"/>
              </v:shape>
            </v:group>
            <v:group style="position:absolute;left:3326;top:10258;width:1838;height:2" coordorigin="3326,10258" coordsize="1838,2">
              <v:shape style="position:absolute;left:3326;top:10258;width:1838;height:2" coordorigin="3326,10258" coordsize="1838,0" path="m3326,10258l5165,10258e" filled="f" stroked="t" strokeweight=".48pt" strokecolor="#080808">
                <v:path arrowok="t"/>
              </v:shape>
            </v:group>
            <v:group style="position:absolute;left:5107;top:10253;width:2645;height:2" coordorigin="5107,10253" coordsize="2645,2">
              <v:shape style="position:absolute;left:5107;top:10253;width:2645;height:2" coordorigin="5107,10253" coordsize="2645,0" path="m5107,10253l7752,10253e" filled="f" stroked="t" strokeweight=".96pt" strokecolor="#444444">
                <v:path arrowok="t"/>
              </v:shape>
            </v:group>
            <v:group style="position:absolute;left:7680;top:10234;width:634;height:2" coordorigin="7680,10234" coordsize="634,2">
              <v:shape style="position:absolute;left:7680;top:10234;width:634;height:2" coordorigin="7680,10234" coordsize="634,0" path="m7680,10234l8314,10234e" filled="f" stroked="t" strokeweight=".96pt" strokecolor="#030303">
                <v:path arrowok="t"/>
              </v:shape>
            </v:group>
            <v:group style="position:absolute;left:8285;top:10248;width:1709;height:2" coordorigin="8285,10248" coordsize="1709,2">
              <v:shape style="position:absolute;left:8285;top:10248;width:1709;height:2" coordorigin="8285,10248" coordsize="1709,0" path="m8285,10248l9994,10248e" filled="f" stroked="t" strokeweight=".48pt" strokecolor="#0C0C0C">
                <v:path arrowok="t"/>
              </v:shape>
            </v:group>
            <v:group style="position:absolute;left:9936;top:10243;width:1786;height:2" coordorigin="9936,10243" coordsize="1786,2">
              <v:shape style="position:absolute;left:9936;top:10243;width:1786;height:2" coordorigin="9936,10243" coordsize="1786,0" path="m9936,10243l11722,10243e" filled="f" stroked="t" strokeweight=".96pt" strokecolor="#4B4B4B">
                <v:path arrowok="t"/>
              </v:shape>
            </v:group>
            <v:group style="position:absolute;left:298;top:10502;width:3619;height:2" coordorigin="298,10502" coordsize="3619,2">
              <v:shape style="position:absolute;left:298;top:10502;width:3619;height:2" coordorigin="298,10502" coordsize="3619,0" path="m298,10502l3917,10502e" filled="f" stroked="t" strokeweight=".96pt" strokecolor="#444444">
                <v:path arrowok="t"/>
              </v:shape>
            </v:group>
            <v:group style="position:absolute;left:2016;top:10224;width:2;height:576" coordorigin="2016,10224" coordsize="2,576">
              <v:shape style="position:absolute;left:2016;top:10224;width:2;height:576" coordorigin="2016,10224" coordsize="0,576" path="m2016,10800l2016,10224e" filled="f" stroked="t" strokeweight=".24pt" strokecolor="#444444">
                <v:path arrowok="t"/>
              </v:shape>
            </v:group>
            <v:group style="position:absolute;left:3730;top:10478;width:768;height:2" coordorigin="3730,10478" coordsize="768,2">
              <v:shape style="position:absolute;left:3730;top:10478;width:768;height:2" coordorigin="3730,10478" coordsize="768,0" path="m3730,10478l4498,10478e" filled="f" stroked="t" strokeweight=".96pt" strokecolor="#000000">
                <v:path arrowok="t"/>
              </v:shape>
            </v:group>
            <v:group style="position:absolute;left:4498;top:10478;width:341;height:2" coordorigin="4498,10478" coordsize="341,2">
              <v:shape style="position:absolute;left:4498;top:10478;width:341;height:2" coordorigin="4498,10478" coordsize="341,0" path="m4498,10478l4838,10478e" filled="f" stroked="t" strokeweight=".24pt" strokecolor="#000000">
                <v:path arrowok="t"/>
              </v:shape>
            </v:group>
            <v:group style="position:absolute;left:4810;top:10498;width:355;height:2" coordorigin="4810,10498" coordsize="355,2">
              <v:shape style="position:absolute;left:4810;top:10498;width:355;height:2" coordorigin="4810,10498" coordsize="355,0" path="m4810,10498l5165,10498e" filled="f" stroked="t" strokeweight=".48pt" strokecolor="#131313">
                <v:path arrowok="t"/>
              </v:shape>
            </v:group>
            <v:group style="position:absolute;left:5107;top:10493;width:3283;height:2" coordorigin="5107,10493" coordsize="3283,2">
              <v:shape style="position:absolute;left:5107;top:10493;width:3283;height:2" coordorigin="5107,10493" coordsize="3283,0" path="m5107,10493l8390,10493e" filled="f" stroked="t" strokeweight=".96pt" strokecolor="#484848">
                <v:path arrowok="t"/>
              </v:shape>
            </v:group>
            <v:group style="position:absolute;left:8314;top:10478;width:778;height:2" coordorigin="8314,10478" coordsize="778,2">
              <v:shape style="position:absolute;left:8314;top:10478;width:778;height:2" coordorigin="8314,10478" coordsize="778,0" path="m8314,10478l9091,10478e" filled="f" stroked="t" strokeweight=".96pt" strokecolor="#0F0F0F">
                <v:path arrowok="t"/>
              </v:shape>
            </v:group>
            <v:group style="position:absolute;left:9062;top:10488;width:931;height:2" coordorigin="9062,10488" coordsize="931,2">
              <v:shape style="position:absolute;left:9062;top:10488;width:931;height:2" coordorigin="9062,10488" coordsize="931,0" path="m9062,10488l9994,10488e" filled="f" stroked="t" strokeweight=".48pt" strokecolor="#0F0F0F">
                <v:path arrowok="t"/>
              </v:shape>
            </v:group>
            <v:group style="position:absolute;left:9936;top:10483;width:1786;height:2" coordorigin="9936,10483" coordsize="1786,2">
              <v:shape style="position:absolute;left:9936;top:10483;width:1786;height:2" coordorigin="9936,10483" coordsize="1786,0" path="m9936,10483l11722,10483e" filled="f" stroked="t" strokeweight=".72pt" strokecolor="#444444">
                <v:path arrowok="t"/>
              </v:shape>
            </v:group>
            <v:group style="position:absolute;left:528;top:10742;width:4685;height:2" coordorigin="528,10742" coordsize="4685,2">
              <v:shape style="position:absolute;left:528;top:10742;width:4685;height:2" coordorigin="528,10742" coordsize="4685,0" path="m528,10742l5213,10742e" filled="f" stroked="t" strokeweight=".96pt" strokecolor="#484848">
                <v:path arrowok="t"/>
              </v:shape>
            </v:group>
            <v:group style="position:absolute;left:5136;top:10718;width:494;height:2" coordorigin="5136,10718" coordsize="494,2">
              <v:shape style="position:absolute;left:5136;top:10718;width:494;height:2" coordorigin="5136,10718" coordsize="494,0" path="m5136,10718l5630,10718e" filled="f" stroked="t" strokeweight=".24pt" strokecolor="#000000">
                <v:path arrowok="t"/>
              </v:shape>
            </v:group>
            <v:group style="position:absolute;left:5602;top:10733;width:4392;height:2" coordorigin="5602,10733" coordsize="4392,2">
              <v:shape style="position:absolute;left:5602;top:10733;width:4392;height:2" coordorigin="5602,10733" coordsize="4392,0" path="m5602,10733l9994,10733e" filled="f" stroked="t" strokeweight=".96pt" strokecolor="#484848">
                <v:path arrowok="t"/>
              </v:shape>
            </v:group>
            <v:group style="position:absolute;left:9936;top:10723;width:1786;height:2" coordorigin="9936,10723" coordsize="1786,2">
              <v:shape style="position:absolute;left:9936;top:10723;width:1786;height:2" coordorigin="9936,10723" coordsize="1786,0" path="m9936,10723l11722,10723e" filled="f" stroked="t" strokeweight=".72pt" strokecolor="#4B4B4B">
                <v:path arrowok="t"/>
              </v:shape>
            </v:group>
            <v:group style="position:absolute;left:302;top:10680;width:2;height:293" coordorigin="302,10680" coordsize="2,293">
              <v:shape style="position:absolute;left:302;top:10680;width:2;height:293" coordorigin="302,10680" coordsize="0,293" path="m302,10973l302,10680e" filled="f" stroked="t" strokeweight=".48pt" strokecolor="#3B3B3B">
                <v:path arrowok="t"/>
              </v:shape>
            </v:group>
            <v:group style="position:absolute;left:2016;top:10800;width:2;height:182" coordorigin="2016,10800" coordsize="2,182">
              <v:shape style="position:absolute;left:2016;top:10800;width:2;height:182" coordorigin="2016,10800" coordsize="0,182" path="m2016,10982l2016,10800e" filled="f" stroked="t" strokeweight=".24pt" strokecolor="#000000">
                <v:path arrowok="t"/>
              </v:shape>
            </v:group>
            <v:group style="position:absolute;left:298;top:11218;width:3086;height:2" coordorigin="298,11218" coordsize="3086,2">
              <v:shape style="position:absolute;left:298;top:11218;width:3086;height:2" coordorigin="298,11218" coordsize="3086,0" path="m298,11218l3384,11218e" filled="f" stroked="t" strokeweight=".48pt" strokecolor="#181818">
                <v:path arrowok="t"/>
              </v:shape>
            </v:group>
            <v:group style="position:absolute;left:302;top:11002;width:2;height:470" coordorigin="302,11002" coordsize="2,470">
              <v:shape style="position:absolute;left:302;top:11002;width:2;height:470" coordorigin="302,11002" coordsize="0,470" path="m302,11472l302,11002e" filled="f" stroked="t" strokeweight=".48pt" strokecolor="#343434">
                <v:path arrowok="t"/>
              </v:shape>
            </v:group>
            <v:group style="position:absolute;left:2016;top:10982;width:2;height:461" coordorigin="2016,10982" coordsize="2,461">
              <v:shape style="position:absolute;left:2016;top:10982;width:2;height:461" coordorigin="2016,10982" coordsize="0,461" path="m2016,11443l2016,10982e" filled="f" stroked="t" strokeweight=".24pt" strokecolor="#2B2B2B">
                <v:path arrowok="t"/>
              </v:shape>
            </v:group>
            <v:group style="position:absolute;left:3322;top:11213;width:4046;height:2" coordorigin="3322,11213" coordsize="4046,2">
              <v:shape style="position:absolute;left:3322;top:11213;width:4046;height:2" coordorigin="3322,11213" coordsize="4046,0" path="m3322,11213l7368,11213e" filled="f" stroked="t" strokeweight=".96pt" strokecolor="#4F4F4F">
                <v:path arrowok="t"/>
              </v:shape>
            </v:group>
            <v:group style="position:absolute;left:7315;top:11218;width:365;height:2" coordorigin="7315,11218" coordsize="365,2">
              <v:shape style="position:absolute;left:7315;top:11218;width:365;height:2" coordorigin="7315,11218" coordsize="365,0" path="m7315,11218l7680,11218e" filled="f" stroked="t" strokeweight=".24pt" strokecolor="#575757">
                <v:path arrowok="t"/>
              </v:shape>
            </v:group>
            <v:group style="position:absolute;left:7651;top:11208;width:691;height:2" coordorigin="7651,11208" coordsize="691,2">
              <v:shape style="position:absolute;left:7651;top:11208;width:691;height:2" coordorigin="7651,11208" coordsize="691,0" path="m7651,11208l8342,11208e" filled="f" stroked="t" strokeweight=".48pt" strokecolor="#232323">
                <v:path arrowok="t"/>
              </v:shape>
            </v:group>
            <v:group style="position:absolute;left:8285;top:11203;width:3437;height:2" coordorigin="8285,11203" coordsize="3437,2">
              <v:shape style="position:absolute;left:8285;top:11203;width:3437;height:2" coordorigin="8285,11203" coordsize="3437,0" path="m8285,11203l11722,11203e" filled="f" stroked="t" strokeweight=".96pt" strokecolor="#4F4F4F">
                <v:path arrowok="t"/>
              </v:shape>
            </v:group>
            <v:group style="position:absolute;left:259;top:11434;width:1762;height:2" coordorigin="259,11434" coordsize="1762,2">
              <v:shape style="position:absolute;left:259;top:11434;width:1762;height:2" coordorigin="259,11434" coordsize="1762,0" path="m259,11434l2021,11434e" filled="f" stroked="t" strokeweight=".96pt" strokecolor="#575757">
                <v:path arrowok="t"/>
              </v:shape>
            </v:group>
            <v:group style="position:absolute;left:1987;top:11458;width:1771;height:2" coordorigin="1987,11458" coordsize="1771,2">
              <v:shape style="position:absolute;left:1987;top:11458;width:1771;height:2" coordorigin="1987,11458" coordsize="1771,0" path="m1987,11458l3758,11458e" filled="f" stroked="t" strokeweight=".48pt" strokecolor="#1F1F1F">
                <v:path arrowok="t"/>
              </v:shape>
            </v:group>
            <v:group style="position:absolute;left:3667;top:11453;width:4675;height:2" coordorigin="3667,11453" coordsize="4675,2">
              <v:shape style="position:absolute;left:3667;top:11453;width:4675;height:2" coordorigin="3667,11453" coordsize="4675,0" path="m3667,11453l8342,11453e" filled="f" stroked="t" strokeweight=".96pt" strokecolor="#444444">
                <v:path arrowok="t"/>
              </v:shape>
            </v:group>
            <v:group style="position:absolute;left:8285;top:11448;width:835;height:2" coordorigin="8285,11448" coordsize="835,2">
              <v:shape style="position:absolute;left:8285;top:11448;width:835;height:2" coordorigin="8285,11448" coordsize="835,0" path="m8285,11448l9120,11448e" filled="f" stroked="t" strokeweight=".48pt" strokecolor="#181818">
                <v:path arrowok="t"/>
              </v:shape>
            </v:group>
            <v:group style="position:absolute;left:9062;top:11443;width:2669;height:2" coordorigin="9062,11443" coordsize="2669,2">
              <v:shape style="position:absolute;left:9062;top:11443;width:2669;height:2" coordorigin="9062,11443" coordsize="2669,0" path="m9062,11443l11731,11443e" filled="f" stroked="t" strokeweight=".96pt" strokecolor="#545454">
                <v:path arrowok="t"/>
              </v:shape>
            </v:group>
            <v:group style="position:absolute;left:259;top:11818;width:528;height:2" coordorigin="259,11818" coordsize="528,2">
              <v:shape style="position:absolute;left:259;top:11818;width:528;height:2" coordorigin="259,11818" coordsize="528,0" path="m259,11818l787,11818e" filled="f" stroked="t" strokeweight=".24pt" strokecolor="#545454">
                <v:path arrowok="t"/>
              </v:shape>
            </v:group>
            <v:group style="position:absolute;left:302;top:11395;width:2;height:835" coordorigin="302,11395" coordsize="2,835">
              <v:shape style="position:absolute;left:302;top:11395;width:2;height:835" coordorigin="302,11395" coordsize="0,835" path="m302,12230l302,11395e" filled="f" stroked="t" strokeweight=".48pt" strokecolor="#4B4B4B">
                <v:path arrowok="t"/>
              </v:shape>
            </v:group>
            <v:group style="position:absolute;left:782;top:11424;width:2;height:398" coordorigin="782,11424" coordsize="2,398">
              <v:shape style="position:absolute;left:782;top:11424;width:2;height:398" coordorigin="782,11424" coordsize="0,398" path="m782,11822l782,11424e" filled="f" stroked="t" strokeweight=".24pt" strokecolor="#343434">
                <v:path arrowok="t"/>
              </v:shape>
            </v:group>
            <v:group style="position:absolute;left:782;top:11818;width:562;height:2" coordorigin="782,11818" coordsize="562,2">
              <v:shape style="position:absolute;left:782;top:11818;width:562;height:2" coordorigin="782,11818" coordsize="562,0" path="m782,11818l1344,11818e" filled="f" stroked="t" strokeweight=".24pt" strokecolor="#3F3F3F">
                <v:path arrowok="t"/>
              </v:shape>
            </v:group>
            <v:group style="position:absolute;left:1339;top:11434;width:2;height:389" coordorigin="1339,11434" coordsize="2,389">
              <v:shape style="position:absolute;left:1339;top:11434;width:2;height:389" coordorigin="1339,11434" coordsize="0,389" path="m1339,11822l1339,11434e" filled="f" stroked="t" strokeweight=".24pt" strokecolor="#484848">
                <v:path arrowok="t"/>
              </v:shape>
            </v:group>
            <v:group style="position:absolute;left:1339;top:11818;width:682;height:2" coordorigin="1339,11818" coordsize="682,2">
              <v:shape style="position:absolute;left:1339;top:11818;width:682;height:2" coordorigin="1339,11818" coordsize="682,0" path="m1339,11818l2021,11818e" filled="f" stroked="t" strokeweight=".24pt" strokecolor="#131313">
                <v:path arrowok="t"/>
              </v:shape>
            </v:group>
            <v:group style="position:absolute;left:2016;top:11424;width:2;height:398" coordorigin="2016,11424" coordsize="2,398">
              <v:shape style="position:absolute;left:2016;top:11424;width:2;height:398" coordorigin="2016,11424" coordsize="0,398" path="m2016,11822l2016,11424e" filled="f" stroked="t" strokeweight=".24pt" strokecolor="#4B4B4B">
                <v:path arrowok="t"/>
              </v:shape>
            </v:group>
            <v:group style="position:absolute;left:2016;top:11818;width:3120;height:2" coordorigin="2016,11818" coordsize="3120,2">
              <v:shape style="position:absolute;left:2016;top:11818;width:3120;height:2" coordorigin="2016,11818" coordsize="3120,0" path="m2016,11818l5136,11818e" filled="f" stroked="t" strokeweight=".24pt" strokecolor="#606060">
                <v:path arrowok="t"/>
              </v:shape>
            </v:group>
            <v:group style="position:absolute;left:5136;top:11818;width:1901;height:2" coordorigin="5136,11818" coordsize="1901,2">
              <v:shape style="position:absolute;left:5136;top:11818;width:1901;height:2" coordorigin="5136,11818" coordsize="1901,0" path="m5136,11818l7037,11818e" filled="f" stroked="t" strokeweight=".24pt" strokecolor="#000000">
                <v:path arrowok="t"/>
              </v:shape>
            </v:group>
            <v:group style="position:absolute;left:7037;top:11818;width:288;height:2" coordorigin="7037,11818" coordsize="288,2">
              <v:shape style="position:absolute;left:7037;top:11818;width:288;height:2" coordorigin="7037,11818" coordsize="288,0" path="m7037,11818l7325,11818e" filled="f" stroked="t" strokeweight=".24pt" strokecolor="#808080">
                <v:path arrowok="t"/>
              </v:shape>
            </v:group>
            <v:group style="position:absolute;left:7334;top:11443;width:2;height:466" coordorigin="7334,11443" coordsize="2,466">
              <v:shape style="position:absolute;left:7334;top:11443;width:2;height:466" coordorigin="7334,11443" coordsize="0,466" path="m7334,11909l7334,11443e" filled="f" stroked="t" strokeweight=".96pt" strokecolor="#484848">
                <v:path arrowok="t"/>
              </v:shape>
            </v:group>
            <v:group style="position:absolute;left:7306;top:11818;width:374;height:2" coordorigin="7306,11818" coordsize="374,2">
              <v:shape style="position:absolute;left:7306;top:11818;width:374;height:2" coordorigin="7306,11818" coordsize="374,0" path="m7306,11818l7680,11818e" filled="f" stroked="t" strokeweight=".24pt" strokecolor="#484848">
                <v:path arrowok="t"/>
              </v:shape>
            </v:group>
            <v:group style="position:absolute;left:7680;top:11818;width:4027;height:2" coordorigin="7680,11818" coordsize="4027,2">
              <v:shape style="position:absolute;left:7680;top:11818;width:4027;height:2" coordorigin="7680,11818" coordsize="4027,0" path="m7680,11818l11707,11818e" filled="f" stroked="t" strokeweight=".24pt" strokecolor="#000000">
                <v:path arrowok="t"/>
              </v:shape>
            </v:group>
            <v:group style="position:absolute;left:11722;top:11376;width:2;height:605" coordorigin="11722,11376" coordsize="2,605">
              <v:shape style="position:absolute;left:11722;top:11376;width:2;height:605" coordorigin="11722,11376" coordsize="0,605" path="m11722,11981l11722,11376e" filled="f" stroked="t" strokeweight=".96pt" strokecolor="#5B5B5B">
                <v:path arrowok="t"/>
              </v:shape>
            </v:group>
            <v:group style="position:absolute;left:818;top:11774;width:2;height:490" coordorigin="818,11774" coordsize="2,490">
              <v:shape style="position:absolute;left:818;top:11774;width:2;height:490" coordorigin="818,11774" coordsize="0,490" path="m818,12264l818,11774e" filled="f" stroked="t" strokeweight=".96pt" strokecolor="#232323">
                <v:path arrowok="t"/>
              </v:shape>
            </v:group>
            <v:group style="position:absolute;left:1375;top:11789;width:2;height:1987" coordorigin="1375,11789" coordsize="2,1987">
              <v:shape style="position:absolute;left:1375;top:11789;width:2;height:1987" coordorigin="1375,11789" coordsize="0,1987" path="m1375,13776l1375,11789e" filled="f" stroked="t" strokeweight=".48pt" strokecolor="#646464">
                <v:path arrowok="t"/>
              </v:shape>
            </v:group>
            <v:group style="position:absolute;left:2016;top:11818;width:2;height:1800" coordorigin="2016,11818" coordsize="2,1800">
              <v:shape style="position:absolute;left:2016;top:11818;width:2;height:1800" coordorigin="2016,11818" coordsize="0,1800" path="m2016,13618l2016,11818e" filled="f" stroked="t" strokeweight=".24pt" strokecolor="#000000">
                <v:path arrowok="t"/>
              </v:shape>
            </v:group>
            <v:group style="position:absolute;left:7337;top:11789;width:2;height:922" coordorigin="7337,11789" coordsize="2,922">
              <v:shape style="position:absolute;left:7337;top:11789;width:2;height:922" coordorigin="7337,11789" coordsize="0,922" path="m7337,12710l7337,11789e" filled="f" stroked="t" strokeweight=".48pt" strokecolor="#282828">
                <v:path arrowok="t"/>
              </v:shape>
            </v:group>
            <v:group style="position:absolute;left:11722;top:11789;width:2;height:461" coordorigin="11722,11789" coordsize="2,461">
              <v:shape style="position:absolute;left:11722;top:11789;width:2;height:461" coordorigin="11722,11789" coordsize="0,461" path="m11722,12250l11722,11789e" filled="f" stroked="t" strokeweight=".72pt" strokecolor="#444444">
                <v:path arrowok="t"/>
              </v:shape>
            </v:group>
            <v:group style="position:absolute;left:269;top:12221;width:2;height:2213" coordorigin="269,12221" coordsize="2,2213">
              <v:shape style="position:absolute;left:269;top:12221;width:2;height:2213" coordorigin="269,12221" coordsize="0,2213" path="m269,14434l269,12221e" filled="f" stroked="t" strokeweight=".24pt" strokecolor="#000000">
                <v:path arrowok="t"/>
              </v:shape>
            </v:group>
            <v:group style="position:absolute;left:1375;top:12432;width:2;height:2026" coordorigin="1375,12432" coordsize="2,2026">
              <v:shape style="position:absolute;left:1375;top:12432;width:2;height:2026" coordorigin="1375,12432" coordsize="0,2026" path="m1375,14458l1375,12432e" filled="f" stroked="t" strokeweight=".48pt" strokecolor="#7C7C7C">
                <v:path arrowok="t"/>
              </v:shape>
            </v:group>
            <v:group style="position:absolute;left:7344;top:12653;width:2;height:1862" coordorigin="7344,12653" coordsize="2,1862">
              <v:shape style="position:absolute;left:7344;top:12653;width:2;height:1862" coordorigin="7344,12653" coordsize="0,1862" path="m7344,14515l7344,12653e" filled="f" stroked="t" strokeweight=".96pt" strokecolor="#4B4B4B">
                <v:path arrowok="t"/>
              </v:shape>
            </v:group>
            <v:group style="position:absolute;left:11726;top:7891;width:2;height:5664" coordorigin="11726,7891" coordsize="2,5664">
              <v:shape style="position:absolute;left:11726;top:7891;width:2;height:5664" coordorigin="11726,7891" coordsize="0,5664" path="m11726,13555l11726,7891e" filled="f" stroked="t" strokeweight=".48pt" strokecolor="#3B3B3B">
                <v:path arrowok="t"/>
              </v:shape>
            </v:group>
            <v:group style="position:absolute;left:11729;top:13498;width:2;height:3096" coordorigin="11729,13498" coordsize="2,3096">
              <v:shape style="position:absolute;left:11729;top:13498;width:2;height:3096" coordorigin="11729,13498" coordsize="0,3096" path="m11729,16594l11729,13498e" filled="f" stroked="t" strokeweight=".96pt" strokecolor="#606060">
                <v:path arrowok="t"/>
              </v:shape>
            </v:group>
            <v:group style="position:absolute;left:818;top:12638;width:2;height:1838" coordorigin="818,12638" coordsize="2,1838">
              <v:shape style="position:absolute;left:818;top:12638;width:2;height:1838" coordorigin="818,12638" coordsize="0,1838" path="m818,14477l818,12638e" filled="f" stroked="t" strokeweight=".96pt" strokecolor="#777777">
                <v:path arrowok="t"/>
              </v:shape>
            </v:group>
            <v:group style="position:absolute;left:307;top:13795;width:1742;height:2" coordorigin="307,13795" coordsize="1742,2">
              <v:shape style="position:absolute;left:307;top:13795;width:1742;height:2" coordorigin="307,13795" coordsize="1742,0" path="m307,13795l2050,13795e" filled="f" stroked="t" strokeweight=".96pt" strokecolor="#444444">
                <v:path arrowok="t"/>
              </v:shape>
            </v:group>
            <v:group style="position:absolute;left:2016;top:13618;width:2;height:173" coordorigin="2016,13618" coordsize="2,173">
              <v:shape style="position:absolute;left:2016;top:13618;width:2;height:173" coordorigin="2016,13618" coordsize="0,173" path="m2016,13790l2016,13618e" filled="f" stroked="t" strokeweight=".24pt" strokecolor="#3B3B3B">
                <v:path arrowok="t"/>
              </v:shape>
            </v:group>
            <v:group style="position:absolute;left:2016;top:13771;width:2;height:182" coordorigin="2016,13771" coordsize="2,182">
              <v:shape style="position:absolute;left:2016;top:13771;width:2;height:182" coordorigin="2016,13771" coordsize="0,182" path="m2016,13954l2016,13771e" filled="f" stroked="t" strokeweight=".24pt" strokecolor="#545454">
                <v:path arrowok="t"/>
              </v:shape>
            </v:group>
            <v:group style="position:absolute;left:2016;top:13954;width:2;height:1651" coordorigin="2016,13954" coordsize="2,1651">
              <v:shape style="position:absolute;left:2016;top:13954;width:2;height:1651" coordorigin="2016,13954" coordsize="0,1651" path="m2016,15605l2016,13954e" filled="f" stroked="t" strokeweight=".24pt" strokecolor="#000000">
                <v:path arrowok="t"/>
              </v:shape>
            </v:group>
            <v:group style="position:absolute;left:269;top:14434;width:2;height:2160" coordorigin="269,14434" coordsize="2,2160">
              <v:shape style="position:absolute;left:269;top:14434;width:2;height:2160" coordorigin="269,14434" coordsize="0,2160" path="m269,16594l269,14434e" filled="f" stroked="t" strokeweight=".96pt" strokecolor="#000000">
                <v:path arrowok="t"/>
              </v:shape>
            </v:group>
            <v:group style="position:absolute;left:818;top:11453;width:2;height:3298" coordorigin="818,11453" coordsize="2,3298">
              <v:shape style="position:absolute;left:818;top:11453;width:2;height:3298" coordorigin="818,11453" coordsize="0,3298" path="m818,14750l818,11453e" filled="f" stroked="t" strokeweight=".96pt" strokecolor="#606060">
                <v:path arrowok="t"/>
              </v:shape>
            </v:group>
            <v:group style="position:absolute;left:1339;top:14434;width:2;height:1171" coordorigin="1339,14434" coordsize="2,1171">
              <v:shape style="position:absolute;left:1339;top:14434;width:2;height:1171" coordorigin="1339,14434" coordsize="0,1171" path="m1339,15605l1339,14434e" filled="f" stroked="t" strokeweight=".24pt" strokecolor="#000000">
                <v:path arrowok="t"/>
              </v:shape>
            </v:group>
            <v:group style="position:absolute;left:7349;top:14405;width:2;height:1229" coordorigin="7349,14405" coordsize="2,1229">
              <v:shape style="position:absolute;left:7349;top:14405;width:2;height:1229" coordorigin="7349,14405" coordsize="0,1229" path="m7349,15634l7349,14405e" filled="f" stroked="t" strokeweight=".48pt" strokecolor="#181818">
                <v:path arrowok="t"/>
              </v:shape>
            </v:group>
            <v:group style="position:absolute;left:782;top:14707;width:2;height:898" coordorigin="782,14707" coordsize="2,898">
              <v:shape style="position:absolute;left:782;top:14707;width:2;height:898" coordorigin="782,14707" coordsize="0,898" path="m782,15605l782,14707e" filled="f" stroked="t" strokeweight=".24pt" strokecolor="#000000">
                <v:path arrowok="t"/>
              </v:shape>
            </v:group>
            <v:group style="position:absolute;left:307;top:16603;width:4219;height:2" coordorigin="307,16603" coordsize="4219,2">
              <v:shape style="position:absolute;left:307;top:16603;width:4219;height:2" coordorigin="307,16603" coordsize="4219,0" path="m307,16603l4526,16603e" filled="f" stroked="t" strokeweight=".96pt" strokecolor="#4F4F4F">
                <v:path arrowok="t"/>
              </v:shape>
            </v:group>
            <v:group style="position:absolute;left:782;top:15605;width:2;height:989" coordorigin="782,15605" coordsize="2,989">
              <v:shape style="position:absolute;left:782;top:15605;width:2;height:989" coordorigin="782,15605" coordsize="0,989" path="m782,16594l782,15605e" filled="f" stroked="t" strokeweight=".96pt" strokecolor="#383838">
                <v:path arrowok="t"/>
              </v:shape>
            </v:group>
            <v:group style="position:absolute;left:1339;top:15605;width:2;height:989" coordorigin="1339,15605" coordsize="2,989">
              <v:shape style="position:absolute;left:1339;top:15605;width:2;height:989" coordorigin="1339,15605" coordsize="0,989" path="m1339,16594l1339,15605e" filled="f" stroked="t" strokeweight=".24pt" strokecolor="#383838">
                <v:path arrowok="t"/>
              </v:shape>
            </v:group>
            <v:group style="position:absolute;left:2016;top:15605;width:2;height:989" coordorigin="2016,15605" coordsize="2,989">
              <v:shape style="position:absolute;left:2016;top:15605;width:2;height:989" coordorigin="2016,15605" coordsize="0,989" path="m2016,16594l2016,15605e" filled="f" stroked="t" strokeweight=".24pt" strokecolor="#282828">
                <v:path arrowok="t"/>
              </v:shape>
            </v:group>
            <v:group style="position:absolute;left:4469;top:16594;width:4675;height:2" coordorigin="4469,16594" coordsize="4675,2">
              <v:shape style="position:absolute;left:4469;top:16594;width:4675;height:2" coordorigin="4469,16594" coordsize="4675,0" path="m4469,16594l9144,16594e" filled="f" stroked="t" strokeweight=".96pt" strokecolor="#545454">
                <v:path arrowok="t"/>
              </v:shape>
            </v:group>
            <v:group style="position:absolute;left:7339;top:16594;width:19;height:2" coordorigin="7339,16594" coordsize="19,2">
              <v:shape style="position:absolute;left:7339;top:16594;width:19;height:2" coordorigin="7339,16594" coordsize="19,0" path="m7339,16594l7358,16594e" filled="f" stroked="t" strokeweight=".96pt" strokecolor="#484848">
                <v:path arrowok="t"/>
              </v:shape>
            </v:group>
            <v:group style="position:absolute;left:9062;top:16594;width:2678;height:2" coordorigin="9062,16594" coordsize="2678,2">
              <v:shape style="position:absolute;left:9062;top:16594;width:2678;height:2" coordorigin="9062,16594" coordsize="2678,0" path="m9062,16594l11741,16594e" filled="f" stroked="t" strokeweight=".72pt" strokecolor="#3B3B3B">
                <v:path arrowok="t"/>
              </v:shape>
            </v:group>
            <v:group style="position:absolute;left:9936;top:16589;width:1800;height:2" coordorigin="9936,16589" coordsize="1800,2">
              <v:shape style="position:absolute;left:9936;top:16589;width:1800;height:2" coordorigin="9936,16589" coordsize="1800,0" path="m9936,16589l11736,16589e" filled="f" stroked="t" strokeweight=".48pt" strokecolor="#2F2F2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312" w:lineRule="exact"/>
        <w:ind w:left="10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777779"/>
          <w:w w:val="74"/>
          <w:position w:val="-2"/>
        </w:rPr>
        <w:t>l!.bdııı-ra</w:t>
      </w:r>
      <w:r>
        <w:rPr>
          <w:rFonts w:ascii="Times New Roman" w:hAnsi="Times New Roman" w:cs="Times New Roman" w:eastAsia="Times New Roman"/>
          <w:sz w:val="29"/>
          <w:szCs w:val="29"/>
          <w:color w:val="777779"/>
          <w:spacing w:val="-1"/>
          <w:w w:val="75"/>
          <w:position w:val="-2"/>
        </w:rPr>
        <w:t>h</w:t>
      </w:r>
      <w:r>
        <w:rPr>
          <w:rFonts w:ascii="Times New Roman" w:hAnsi="Times New Roman" w:cs="Times New Roman" w:eastAsia="Times New Roman"/>
          <w:sz w:val="29"/>
          <w:szCs w:val="29"/>
          <w:color w:val="4B5672"/>
          <w:spacing w:val="0"/>
          <w:w w:val="116"/>
          <w:position w:val="-2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4B5672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4B5672"/>
          <w:spacing w:val="0"/>
          <w:w w:val="217"/>
          <w:position w:val="-2"/>
        </w:rPr>
        <w:t>PÇU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2" w:after="0" w:line="185" w:lineRule="auto"/>
        <w:ind w:left="2861" w:right="5409" w:firstLine="-2861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1.811218pt;margin-top:2.859753pt;width:.1pt;height:9.549805pt;mso-position-horizontal-relative:page;mso-position-vertical-relative:paragraph;z-index:-15200" coordorigin="3436,57" coordsize="2,191">
            <v:shape style="position:absolute;left:3436;top:57;width:2;height:191" coordorigin="3436,57" coordsize="0,191" path="m3436,248l3436,57e" filled="f" stroked="t" strokeweight="2.75643pt" strokecolor="#EBEB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777779"/>
          <w:w w:val="95"/>
        </w:rPr>
        <w:t>l</w:t>
      </w:r>
      <w:r>
        <w:rPr>
          <w:rFonts w:ascii="Arial" w:hAnsi="Arial" w:cs="Arial" w:eastAsia="Arial"/>
          <w:sz w:val="19"/>
          <w:szCs w:val="19"/>
          <w:color w:val="777779"/>
          <w:w w:val="94"/>
        </w:rPr>
        <w:t>t</w:t>
      </w:r>
      <w:r>
        <w:rPr>
          <w:rFonts w:ascii="Arial" w:hAnsi="Arial" w:cs="Arial" w:eastAsia="Arial"/>
          <w:sz w:val="19"/>
          <w:szCs w:val="19"/>
          <w:color w:val="777779"/>
          <w:spacing w:val="-3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B5672"/>
          <w:spacing w:val="0"/>
          <w:w w:val="89"/>
        </w:rPr>
        <w:t>f</w:t>
      </w:r>
      <w:r>
        <w:rPr>
          <w:rFonts w:ascii="Arial" w:hAnsi="Arial" w:cs="Arial" w:eastAsia="Arial"/>
          <w:sz w:val="19"/>
          <w:szCs w:val="19"/>
          <w:color w:val="4B5672"/>
          <w:spacing w:val="0"/>
          <w:w w:val="90"/>
        </w:rPr>
        <w:t>a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94"/>
        </w:rPr>
        <w:t>iv</w:t>
      </w:r>
      <w:r>
        <w:rPr>
          <w:rFonts w:ascii="Arial" w:hAnsi="Arial" w:cs="Arial" w:eastAsia="Arial"/>
          <w:sz w:val="19"/>
          <w:szCs w:val="19"/>
          <w:color w:val="333333"/>
          <w:spacing w:val="-2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B5672"/>
          <w:spacing w:val="0"/>
          <w:w w:val="199"/>
        </w:rPr>
        <w:t>ru.l</w:t>
      </w:r>
      <w:r>
        <w:rPr>
          <w:rFonts w:ascii="Arial" w:hAnsi="Arial" w:cs="Arial" w:eastAsia="Arial"/>
          <w:sz w:val="19"/>
          <w:szCs w:val="19"/>
          <w:color w:val="4B5672"/>
          <w:spacing w:val="0"/>
          <w:w w:val="200"/>
        </w:rPr>
        <w:t>d</w:t>
      </w:r>
      <w:r>
        <w:rPr>
          <w:rFonts w:ascii="Arial" w:hAnsi="Arial" w:cs="Arial" w:eastAsia="Arial"/>
          <w:sz w:val="14"/>
          <w:szCs w:val="14"/>
          <w:color w:val="AFB1B1"/>
          <w:spacing w:val="-13"/>
          <w:w w:val="136"/>
        </w:rPr>
        <w:t>.</w:t>
      </w:r>
      <w:r>
        <w:rPr>
          <w:rFonts w:ascii="Arial" w:hAnsi="Arial" w:cs="Arial" w:eastAsia="Arial"/>
          <w:sz w:val="14"/>
          <w:szCs w:val="14"/>
          <w:color w:val="464D90"/>
          <w:spacing w:val="0"/>
          <w:w w:val="180"/>
        </w:rPr>
        <w:t>'-=</w:t>
      </w:r>
      <w:r>
        <w:rPr>
          <w:rFonts w:ascii="Arial" w:hAnsi="Arial" w:cs="Arial" w:eastAsia="Arial"/>
          <w:sz w:val="14"/>
          <w:szCs w:val="14"/>
          <w:color w:val="464D90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464D90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4B5672"/>
          <w:spacing w:val="-11"/>
          <w:w w:val="73"/>
          <w:b/>
          <w:bCs/>
        </w:rPr>
        <w:t>A</w:t>
      </w:r>
      <w:r>
        <w:rPr>
          <w:rFonts w:ascii="Arial" w:hAnsi="Arial" w:cs="Arial" w:eastAsia="Arial"/>
          <w:sz w:val="23"/>
          <w:szCs w:val="23"/>
          <w:color w:val="464848"/>
          <w:spacing w:val="0"/>
          <w:w w:val="72"/>
          <w:b/>
          <w:bCs/>
        </w:rPr>
        <w:t>mi</w:t>
      </w:r>
      <w:r>
        <w:rPr>
          <w:rFonts w:ascii="Arial" w:hAnsi="Arial" w:cs="Arial" w:eastAsia="Arial"/>
          <w:sz w:val="23"/>
          <w:szCs w:val="23"/>
          <w:color w:val="464848"/>
          <w:spacing w:val="-5"/>
          <w:w w:val="73"/>
          <w:b/>
          <w:bCs/>
        </w:rPr>
        <w:t>r</w:t>
      </w:r>
      <w:r>
        <w:rPr>
          <w:rFonts w:ascii="Arial" w:hAnsi="Arial" w:cs="Arial" w:eastAsia="Arial"/>
          <w:sz w:val="23"/>
          <w:szCs w:val="23"/>
          <w:color w:val="626464"/>
          <w:spacing w:val="0"/>
          <w:w w:val="121"/>
          <w:b/>
          <w:bCs/>
        </w:rPr>
        <w:t>i</w:t>
      </w:r>
      <w:r>
        <w:rPr>
          <w:rFonts w:ascii="Arial" w:hAnsi="Arial" w:cs="Arial" w:eastAsia="Arial"/>
          <w:sz w:val="23"/>
          <w:szCs w:val="23"/>
          <w:color w:val="62646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626464"/>
          <w:spacing w:val="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Özca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7"/>
        </w:rPr>
        <w:t>AKYILDIRIM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80" w:right="60"/>
          <w:cols w:num="2" w:equalWidth="0">
            <w:col w:w="529" w:space="1643"/>
            <w:col w:w="950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39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116356pt;margin-top:-17.346157pt;width:20.963361pt;height:43pt;mso-position-horizontal-relative:page;mso-position-vertical-relative:paragraph;z-index:-15194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83838"/>
                      <w:spacing w:val="0"/>
                      <w:w w:val="17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73" w:lineRule="exact"/>
        <w:ind w:left="3494" w:right="-20"/>
        <w:jc w:val="left"/>
        <w:tabs>
          <w:tab w:pos="102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  <w:position w:val="-2"/>
        </w:rPr>
        <w:t>BAŞKANLI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4"/>
          <w:position w:val="-2"/>
        </w:rPr>
        <w:t>G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218"/>
          <w:position w:val="-2"/>
        </w:rPr>
        <w:t>I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  <w:position w:val="-2"/>
        </w:rPr>
      </w:r>
      <w:r>
        <w:rPr>
          <w:rFonts w:ascii="Arial" w:hAnsi="Arial" w:cs="Arial" w:eastAsia="Arial"/>
          <w:sz w:val="10"/>
          <w:szCs w:val="10"/>
          <w:color w:val="5D5E5E"/>
          <w:spacing w:val="0"/>
          <w:w w:val="269"/>
          <w:position w:val="0"/>
        </w:rPr>
        <w:t>ı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858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55122pt;margin-top:6.357434pt;width:51.039077pt;height:7.5pt;mso-position-horizontal-relative:page;mso-position-vertical-relative:paragraph;z-index:-1519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82828"/>
                      <w:spacing w:val="0"/>
                      <w:w w:val="102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3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192" w:lineRule="exact"/>
        <w:ind w:left="639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14"/>
        </w:rPr>
        <w:t>BELEDIYESI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3" w:after="0" w:line="240" w:lineRule="auto"/>
        <w:ind w:left="110" w:right="-20"/>
        <w:jc w:val="left"/>
        <w:tabs>
          <w:tab w:pos="1320" w:val="left"/>
          <w:tab w:pos="3160" w:val="left"/>
          <w:tab w:pos="554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7"/>
        </w:rPr>
        <w:t>OlayTarihi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4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05/2017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IOildiriı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16.59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!Tel: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20" w:right="-20"/>
        <w:jc w:val="left"/>
        <w:tabs>
          <w:tab w:pos="1340" w:val="left"/>
          <w:tab w:pos="3160" w:val="left"/>
          <w:tab w:pos="4380" w:val="left"/>
          <w:tab w:pos="5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Kııyıl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23/05/2017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13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3415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63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Önü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15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8"/>
        </w:rPr>
        <w:t>DogruAdres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13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63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</w:rPr>
        <w:t>Önü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15" w:right="-20"/>
        <w:jc w:val="left"/>
        <w:tabs>
          <w:tab w:pos="1320" w:val="left"/>
          <w:tab w:pos="3900" w:val="left"/>
          <w:tab w:pos="63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8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Yııngı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89" w:lineRule="exact"/>
        <w:ind w:left="115" w:right="-20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Yapınuı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Kullaııım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36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88"/>
          <w:position w:val="-4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3"/>
          <w:w w:val="110"/>
          <w:position w:val="-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-4"/>
        </w:rPr>
        <w:t>ıoı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98"/>
          <w:position w:val="-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95"/>
          <w:position w:val="-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rnıe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4"/>
        </w:rPr>
        <w:t>Alısap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4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5D5E5E"/>
          <w:spacing w:val="0"/>
          <w:w w:val="57"/>
          <w:position w:val="-4"/>
        </w:rPr>
        <w:t>Çı::J.i1</w:t>
      </w:r>
      <w:r>
        <w:rPr>
          <w:rFonts w:ascii="Arial" w:hAnsi="Arial" w:cs="Arial" w:eastAsia="Arial"/>
          <w:sz w:val="23"/>
          <w:szCs w:val="23"/>
          <w:color w:val="5D5E5E"/>
          <w:spacing w:val="0"/>
          <w:w w:val="57"/>
          <w:position w:val="-4"/>
        </w:rPr>
        <w:t>   </w:t>
      </w:r>
      <w:r>
        <w:rPr>
          <w:rFonts w:ascii="Arial" w:hAnsi="Arial" w:cs="Arial" w:eastAsia="Arial"/>
          <w:sz w:val="23"/>
          <w:szCs w:val="23"/>
          <w:color w:val="5D5E5E"/>
          <w:spacing w:val="20"/>
          <w:w w:val="57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1"/>
          <w:position w:val="-4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90"/>
          <w:position w:val="-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C6C6C1"/>
          <w:spacing w:val="-5"/>
          <w:w w:val="32"/>
          <w:position w:val="-4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24"/>
          <w:position w:val="-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24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11" w:lineRule="exact"/>
        <w:ind w:left="4461" w:right="-20"/>
        <w:jc w:val="left"/>
        <w:tabs>
          <w:tab w:pos="5060" w:val="left"/>
          <w:tab w:pos="556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8"/>
          <w:szCs w:val="48"/>
          <w:color w:val="383838"/>
          <w:spacing w:val="0"/>
          <w:w w:val="53"/>
        </w:rPr>
        <w:t>ı</w:t>
      </w:r>
      <w:r>
        <w:rPr>
          <w:rFonts w:ascii="Arial" w:hAnsi="Arial" w:cs="Arial" w:eastAsia="Arial"/>
          <w:sz w:val="48"/>
          <w:szCs w:val="48"/>
          <w:color w:val="383838"/>
          <w:spacing w:val="-68"/>
          <w:w w:val="53"/>
        </w:rPr>
        <w:t> </w:t>
      </w:r>
      <w:r>
        <w:rPr>
          <w:rFonts w:ascii="Arial" w:hAnsi="Arial" w:cs="Arial" w:eastAsia="Arial"/>
          <w:sz w:val="48"/>
          <w:szCs w:val="48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383838"/>
          <w:spacing w:val="0"/>
          <w:w w:val="100"/>
        </w:rPr>
      </w:r>
      <w:r>
        <w:rPr>
          <w:rFonts w:ascii="Arial" w:hAnsi="Arial" w:cs="Arial" w:eastAsia="Arial"/>
          <w:sz w:val="33"/>
          <w:szCs w:val="33"/>
          <w:color w:val="5D5E5E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33"/>
          <w:szCs w:val="33"/>
          <w:color w:val="5D5E5E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3"/>
          <w:szCs w:val="33"/>
          <w:color w:val="5D5E5E"/>
          <w:spacing w:val="0"/>
          <w:w w:val="100"/>
          <w:b/>
          <w:bCs/>
        </w:rPr>
      </w:r>
      <w:r>
        <w:rPr>
          <w:rFonts w:ascii="Arial" w:hAnsi="Arial" w:cs="Arial" w:eastAsia="Arial"/>
          <w:sz w:val="41"/>
          <w:szCs w:val="41"/>
          <w:color w:val="AEAFAE"/>
          <w:spacing w:val="0"/>
          <w:w w:val="53"/>
        </w:rPr>
        <w:t>ı</w:t>
      </w:r>
      <w:r>
        <w:rPr>
          <w:rFonts w:ascii="Arial" w:hAnsi="Arial" w:cs="Arial" w:eastAsia="Arial"/>
          <w:sz w:val="41"/>
          <w:szCs w:val="41"/>
          <w:color w:val="AEAFAE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AEAFA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2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14"/>
          <w:position w:val="1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2"/>
          <w:w w:val="114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12"/>
        </w:rPr>
        <w:t>17.07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120" w:right="-20"/>
        <w:jc w:val="left"/>
        <w:tabs>
          <w:tab w:pos="2140" w:val="left"/>
          <w:tab w:pos="5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Salıibi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1"/>
          <w:position w:val="-1"/>
        </w:rPr>
        <w:t>:Ahmet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GÜMÜŞ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AEAFAE"/>
          <w:spacing w:val="8"/>
          <w:w w:val="39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  <w:position w:val="-1"/>
        </w:rPr>
        <w:t>rtı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6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8"/>
          <w:position w:val="-1"/>
        </w:rPr>
        <w:t>:Ahmet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8"/>
          <w:position w:val="-1"/>
        </w:rPr>
        <w:t>GÜMÜŞ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right="228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EAFAE"/>
          <w:spacing w:val="0"/>
          <w:w w:val="55"/>
          <w:b/>
          <w:bCs/>
          <w:position w:val="1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1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6_ıniri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>Ça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-4"/>
          <w:w w:val="104"/>
          <w:b/>
          <w:bCs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2"/>
          <w:w w:val="104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mail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ESER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26" w:lineRule="exact"/>
        <w:ind w:left="2147" w:right="-20"/>
        <w:jc w:val="left"/>
        <w:tabs>
          <w:tab w:pos="468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9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  <w:position w:val="2"/>
        </w:rPr>
        <w:t>Çı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6"/>
          <w:position w:val="2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16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2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6E6E70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  <w:t>00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2"/>
        </w:rPr>
      </w:r>
      <w:r>
        <w:rPr>
          <w:rFonts w:ascii="Courier New" w:hAnsi="Courier New" w:cs="Courier New" w:eastAsia="Courier New"/>
          <w:sz w:val="20"/>
          <w:szCs w:val="20"/>
          <w:color w:val="383838"/>
          <w:spacing w:val="0"/>
          <w:w w:val="79"/>
          <w:position w:val="2"/>
        </w:rPr>
        <w:t>Van</w:t>
      </w:r>
      <w:r>
        <w:rPr>
          <w:rFonts w:ascii="Courier New" w:hAnsi="Courier New" w:cs="Courier New" w:eastAsia="Courier New"/>
          <w:sz w:val="20"/>
          <w:szCs w:val="20"/>
          <w:color w:val="383838"/>
          <w:spacing w:val="25"/>
          <w:w w:val="79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5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1"/>
        </w:rPr>
        <w:t>17.05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1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0"/>
        </w:rPr>
        <w:t>C</w:t>
      </w:r>
      <w:r>
        <w:rPr>
          <w:rFonts w:ascii="Arial" w:hAnsi="Arial" w:cs="Arial" w:eastAsia="Arial"/>
          <w:sz w:val="16"/>
          <w:szCs w:val="16"/>
          <w:color w:val="4B4B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0"/>
        </w:rPr>
        <w:t>893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25" w:right="-20"/>
        <w:jc w:val="left"/>
        <w:tabs>
          <w:tab w:pos="4700" w:val="left"/>
          <w:tab w:pos="6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8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0"/>
        </w:rPr>
        <w:t>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4688" w:right="3783"/>
        <w:jc w:val="center"/>
        <w:tabs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w w:val="88"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4674" w:right="377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989456pt;margin-top:4.291838pt;width:3.94448pt;height:16pt;mso-position-horizontal-relative:page;mso-position-vertical-relative:paragraph;z-index:-15192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DADADA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nıniyet-Jandıırına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9"/>
        </w:rPr>
        <w:t>:G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2"/>
          <w:w w:val="10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8"/>
          <w:w w:val="109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9"/>
        </w:rPr>
        <w:t>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9"/>
        </w:rPr>
      </w:r>
    </w:p>
    <w:p>
      <w:pPr>
        <w:spacing w:before="19" w:after="0" w:line="240" w:lineRule="auto"/>
        <w:ind w:left="2152" w:right="-20"/>
        <w:jc w:val="left"/>
        <w:tabs>
          <w:tab w:pos="4700" w:val="left"/>
          <w:tab w:pos="6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</w:rPr>
        <w:t>Pers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110" w:right="-20"/>
        <w:jc w:val="left"/>
        <w:tabs>
          <w:tab w:pos="2140" w:val="left"/>
          <w:tab w:pos="468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17.00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17.30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47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9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31313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3131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akası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372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47" w:right="-20"/>
        <w:jc w:val="left"/>
        <w:tabs>
          <w:tab w:pos="6700" w:val="left"/>
          <w:tab w:pos="7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w w:val="103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w w:val="104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6"/>
        </w:rPr>
        <w:t>Çavu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4"/>
        </w:rPr>
        <w:t>Öme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6"/>
        </w:rPr>
        <w:t>SELCUK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u w:val="single" w:color="38383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u w:val="single" w:color="38383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u w:val="single" w:color="383838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kendileri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söndürülmü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3"/>
          <w:position w:val="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4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soğutma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işlemi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  <w:position w:val="0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2147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</w:rPr>
        <w:t>söndilrücü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73" w:lineRule="exact"/>
        <w:ind w:left="110" w:right="-20"/>
        <w:jc w:val="left"/>
        <w:tabs>
          <w:tab w:pos="4680" w:val="left"/>
          <w:tab w:pos="6600" w:val="left"/>
          <w:tab w:pos="8180" w:val="left"/>
          <w:tab w:pos="9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8"/>
          <w:position w:val="-3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4"/>
          <w:position w:val="-3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3"/>
        </w:rPr>
        <w:t>IK.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93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1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  <w:t>K:0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5489" w:right="-20"/>
        <w:jc w:val="left"/>
        <w:tabs>
          <w:tab w:pos="6600" w:val="left"/>
          <w:tab w:pos="7020" w:val="left"/>
          <w:tab w:pos="8180" w:val="left"/>
          <w:tab w:pos="8600" w:val="left"/>
          <w:tab w:pos="9740" w:val="left"/>
          <w:tab w:pos="100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164"/>
          <w:position w:val="3"/>
        </w:rPr>
        <w:t>ı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55"/>
          <w:position w:val="0"/>
        </w:rPr>
        <w:t>1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55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27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55"/>
          <w:position w:val="0"/>
        </w:rPr>
        <w:t>1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35"/>
          <w:position w:val="-1"/>
        </w:rPr>
        <w:t>-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33"/>
          <w:szCs w:val="33"/>
          <w:color w:val="5D5E5E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33"/>
          <w:szCs w:val="33"/>
          <w:color w:val="5D5E5E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33"/>
          <w:szCs w:val="33"/>
          <w:color w:val="5D5E5E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107"/>
          <w:position w:val="6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1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moto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kısmı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ekipmanları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görmü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ziyan: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1"/>
        </w:rPr>
        <w:t>3.000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52" w:lineRule="auto"/>
        <w:ind w:left="120" w:right="8752" w:firstLine="-1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dir.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622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5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993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,kırmızı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renkli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,Scoda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Felicia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hususi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52" w:lineRule="auto"/>
        <w:ind w:left="2147" w:right="109" w:firstLine="-2028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görillmü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soruşturınada;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donanımında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rk,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6E6E70"/>
          <w:spacing w:val="0"/>
          <w:w w:val="15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E6E70"/>
          <w:spacing w:val="0"/>
          <w:w w:val="15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nedenlerde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2" w:lineRule="exact"/>
        <w:ind w:left="110" w:right="-20"/>
        <w:jc w:val="left"/>
        <w:tabs>
          <w:tab w:pos="214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3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--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84"/>
          <w:position w:val="-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1"/>
          <w:w w:val="83"/>
          <w:position w:val="-1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4"/>
          <w:position w:val="-1"/>
        </w:rPr>
        <w:t>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93" w:lineRule="exact"/>
        <w:ind w:left="110" w:right="-20"/>
        <w:jc w:val="left"/>
        <w:tabs>
          <w:tab w:pos="500" w:val="left"/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i/>
          <w:position w:val="-2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80" w:right="180"/>
        </w:sectPr>
      </w:pPr>
      <w:rPr/>
    </w:p>
    <w:p>
      <w:pPr>
        <w:spacing w:before="0" w:after="0" w:line="287" w:lineRule="exact"/>
        <w:ind w:left="110" w:right="-8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4B4B4B"/>
          <w:w w:val="51"/>
          <w:position w:val="4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4B4B4B"/>
          <w:spacing w:val="-22"/>
          <w:w w:val="52"/>
          <w:position w:val="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55"/>
          <w:w w:val="80"/>
          <w:position w:val="1"/>
        </w:rPr>
        <w:t>c</w:t>
      </w:r>
      <w:r>
        <w:rPr>
          <w:rFonts w:ascii="Times New Roman" w:hAnsi="Times New Roman" w:cs="Times New Roman" w:eastAsia="Times New Roman"/>
          <w:sz w:val="23"/>
          <w:szCs w:val="23"/>
          <w:color w:val="4B4B4B"/>
          <w:spacing w:val="0"/>
          <w:w w:val="52"/>
          <w:position w:val="4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4B4B4B"/>
          <w:spacing w:val="-4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80"/>
          <w:position w:val="1"/>
        </w:rPr>
        <w:t>ıı.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-2"/>
          <w:w w:val="149"/>
          <w:position w:val="-3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  <w:position w:val="1"/>
        </w:rPr>
        <w:t>ın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2"/>
          <w:position w:val="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3"/>
          <w:w w:val="62"/>
          <w:position w:val="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5"/>
          <w:position w:val="1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5"/>
          <w:w w:val="105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D5E5E"/>
          <w:spacing w:val="-24"/>
          <w:w w:val="103"/>
          <w:position w:val="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6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3"/>
          <w:w w:val="105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1"/>
          <w:w w:val="77"/>
          <w:position w:val="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6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1"/>
          <w:w w:val="103"/>
          <w:position w:val="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1"/>
        </w:rPr>
        <w:t>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GÜMÜŞ'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80"/>
          <w:cols w:num="2" w:equalWidth="0">
            <w:col w:w="1628" w:space="595"/>
            <w:col w:w="9237"/>
          </w:cols>
        </w:sectPr>
      </w:pPr>
      <w:rPr/>
    </w:p>
    <w:p>
      <w:pPr>
        <w:spacing w:before="38" w:after="0" w:line="240" w:lineRule="auto"/>
        <w:ind w:left="120" w:right="-20"/>
        <w:jc w:val="left"/>
        <w:tabs>
          <w:tab w:pos="2140" w:val="left"/>
          <w:tab w:pos="6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23/05/2017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31"/>
          <w:w w:val="56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-9"/>
          <w:w w:val="21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83"/>
        </w:rPr>
        <w:t>aaı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1"/>
          <w:w w:val="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70"/>
          <w:spacing w:val="0"/>
          <w:w w:val="12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70"/>
          <w:spacing w:val="-7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</w:rPr>
        <w:t>17.45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92" w:lineRule="exact"/>
        <w:ind w:left="196" w:right="-20"/>
        <w:jc w:val="left"/>
        <w:tabs>
          <w:tab w:pos="1000" w:val="left"/>
          <w:tab w:pos="1500" w:val="left"/>
          <w:tab w:pos="2140" w:val="left"/>
          <w:tab w:pos="8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-1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Evka-1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80"/>
        </w:sectPr>
      </w:pPr>
      <w:rPr/>
    </w:p>
    <w:p>
      <w:pPr>
        <w:spacing w:before="38" w:after="0" w:line="240" w:lineRule="auto"/>
        <w:ind w:left="2276" w:right="-69"/>
        <w:jc w:val="left"/>
        <w:tabs>
          <w:tab w:pos="4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E6E70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70"/>
          <w:spacing w:val="-43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7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57" w:lineRule="exact"/>
        <w:ind w:right="271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9"/>
          <w:position w:val="-3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301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62"/>
          <w:szCs w:val="62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100"/>
          <w:position w:val="-29"/>
        </w:rPr>
        <w:t>Cl</w:t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100"/>
          <w:position w:val="-29"/>
        </w:rPr>
        <w:t>)</w:t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-16"/>
          <w:w w:val="100"/>
          <w:position w:val="-2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100"/>
          <w:position w:val="-29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100"/>
          <w:position w:val="-29"/>
        </w:rPr>
      </w:r>
      <w:r>
        <w:rPr>
          <w:rFonts w:ascii="Times New Roman" w:hAnsi="Times New Roman" w:cs="Times New Roman" w:eastAsia="Times New Roman"/>
          <w:sz w:val="62"/>
          <w:szCs w:val="62"/>
          <w:color w:val="A1A8C4"/>
          <w:spacing w:val="0"/>
          <w:w w:val="303"/>
          <w:position w:val="-40"/>
        </w:rPr>
        <w:t>-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5"/>
          <w:szCs w:val="25"/>
          <w:color w:val="5D5E5E"/>
          <w:spacing w:val="0"/>
          <w:w w:val="72"/>
          <w:b/>
          <w:bCs/>
        </w:rPr>
        <w:t>3</w:t>
      </w:r>
      <w:r>
        <w:rPr>
          <w:rFonts w:ascii="Arial" w:hAnsi="Arial" w:cs="Arial" w:eastAsia="Arial"/>
          <w:sz w:val="25"/>
          <w:szCs w:val="25"/>
          <w:color w:val="5D5E5E"/>
          <w:spacing w:val="0"/>
          <w:w w:val="7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2"/>
          <w:b/>
          <w:bCs/>
        </w:rPr>
        <w:t>O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13"/>
          <w:w w:val="52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52"/>
          <w:b/>
          <w:bCs/>
        </w:rPr>
        <w:t>MaYıs</w:t>
      </w:r>
      <w:r>
        <w:rPr>
          <w:rFonts w:ascii="Arial" w:hAnsi="Arial" w:cs="Arial" w:eastAsia="Arial"/>
          <w:sz w:val="25"/>
          <w:szCs w:val="25"/>
          <w:color w:val="383838"/>
          <w:spacing w:val="13"/>
          <w:w w:val="52"/>
          <w:b/>
          <w:bCs/>
        </w:rPr>
        <w:t> 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52"/>
          <w:b/>
          <w:bCs/>
        </w:rPr>
        <w:t>Z017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80"/>
          <w:cols w:num="2" w:equalWidth="0">
            <w:col w:w="5856" w:space="3098"/>
            <w:col w:w="2506"/>
          </w:cols>
        </w:sectPr>
      </w:pPr>
      <w:rPr/>
    </w:p>
    <w:p>
      <w:pPr>
        <w:spacing w:before="0" w:after="0" w:line="182" w:lineRule="exact"/>
        <w:ind w:left="263" w:right="-20"/>
        <w:jc w:val="left"/>
        <w:tabs>
          <w:tab w:pos="89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i/>
          <w:position w:val="-4"/>
        </w:rPr>
        <w:t>·c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17"/>
          <w:szCs w:val="17"/>
          <w:color w:val="6E6E70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6E6E70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6E6E70"/>
          <w:spacing w:val="35"/>
          <w:w w:val="100"/>
          <w:i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i/>
          <w:position w:val="1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2395" w:right="-20"/>
        <w:jc w:val="left"/>
        <w:tabs>
          <w:tab w:pos="4660" w:val="left"/>
          <w:tab w:pos="6160" w:val="left"/>
          <w:tab w:pos="8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130268pt;margin-top:5.297007pt;width:7.8246pt;height:7pt;mso-position-horizontal-relative:page;mso-position-vertical-relative:paragraph;z-index:-15191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4B4B4B"/>
                      <w:spacing w:val="0"/>
                      <w:w w:val="115"/>
                      <w:i/>
                    </w:rPr>
                    <w:t>,Q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4"/>
          <w:szCs w:val="144"/>
          <w:color w:val="6E6E70"/>
          <w:spacing w:val="-299"/>
          <w:w w:val="17"/>
          <w:position w:val="-116"/>
        </w:rPr>
        <w:t>A</w:t>
      </w:r>
      <w:r>
        <w:rPr>
          <w:rFonts w:ascii="Arial" w:hAnsi="Arial" w:cs="Arial" w:eastAsia="Arial"/>
          <w:sz w:val="144"/>
          <w:szCs w:val="144"/>
          <w:color w:val="494F8C"/>
          <w:spacing w:val="0"/>
          <w:w w:val="120"/>
          <w:position w:val="-116"/>
        </w:rPr>
        <w:t>6:</w:t>
      </w:r>
      <w:r>
        <w:rPr>
          <w:rFonts w:ascii="Arial" w:hAnsi="Arial" w:cs="Arial" w:eastAsia="Arial"/>
          <w:sz w:val="144"/>
          <w:szCs w:val="144"/>
          <w:color w:val="494F8C"/>
          <w:spacing w:val="0"/>
          <w:w w:val="100"/>
          <w:position w:val="-116"/>
        </w:rPr>
        <w:tab/>
      </w:r>
      <w:r>
        <w:rPr>
          <w:rFonts w:ascii="Arial" w:hAnsi="Arial" w:cs="Arial" w:eastAsia="Arial"/>
          <w:sz w:val="144"/>
          <w:szCs w:val="144"/>
          <w:color w:val="494F8C"/>
          <w:spacing w:val="0"/>
          <w:w w:val="100"/>
          <w:position w:val="-116"/>
        </w:rPr>
      </w:r>
      <w:r>
        <w:rPr>
          <w:rFonts w:ascii="Times New Roman" w:hAnsi="Times New Roman" w:cs="Times New Roman" w:eastAsia="Times New Roman"/>
          <w:sz w:val="94"/>
          <w:szCs w:val="94"/>
          <w:color w:val="494F8C"/>
          <w:spacing w:val="0"/>
          <w:w w:val="100"/>
          <w:position w:val="-62"/>
        </w:rPr>
      </w:r>
      <w:r>
        <w:rPr>
          <w:rFonts w:ascii="Times New Roman" w:hAnsi="Times New Roman" w:cs="Times New Roman" w:eastAsia="Times New Roman"/>
          <w:sz w:val="94"/>
          <w:szCs w:val="94"/>
          <w:color w:val="494F8C"/>
          <w:spacing w:val="46"/>
          <w:w w:val="100"/>
          <w:strike/>
          <w:position w:val="-62"/>
        </w:rPr>
        <w:t> </w:t>
      </w:r>
      <w:r>
        <w:rPr>
          <w:rFonts w:ascii="Times New Roman" w:hAnsi="Times New Roman" w:cs="Times New Roman" w:eastAsia="Times New Roman"/>
          <w:sz w:val="94"/>
          <w:szCs w:val="94"/>
          <w:color w:val="494F8C"/>
          <w:spacing w:val="46"/>
          <w:w w:val="100"/>
          <w:strike/>
          <w:position w:val="-62"/>
        </w:rPr>
      </w:r>
      <w:r>
        <w:rPr>
          <w:rFonts w:ascii="Times New Roman" w:hAnsi="Times New Roman" w:cs="Times New Roman" w:eastAsia="Times New Roman"/>
          <w:sz w:val="94"/>
          <w:szCs w:val="94"/>
          <w:color w:val="494F8C"/>
          <w:spacing w:val="0"/>
          <w:w w:val="67"/>
          <w:strike/>
          <w:position w:val="-62"/>
        </w:rPr>
        <w:t>"</w:t>
      </w:r>
      <w:r>
        <w:rPr>
          <w:rFonts w:ascii="Times New Roman" w:hAnsi="Times New Roman" w:cs="Times New Roman" w:eastAsia="Times New Roman"/>
          <w:sz w:val="94"/>
          <w:szCs w:val="94"/>
          <w:color w:val="494F8C"/>
          <w:spacing w:val="78"/>
          <w:w w:val="67"/>
          <w:strike/>
          <w:position w:val="-62"/>
        </w:rPr>
        <w:t> </w:t>
      </w:r>
      <w:r>
        <w:rPr>
          <w:rFonts w:ascii="Times New Roman" w:hAnsi="Times New Roman" w:cs="Times New Roman" w:eastAsia="Times New Roman"/>
          <w:sz w:val="94"/>
          <w:szCs w:val="94"/>
          <w:color w:val="494F8C"/>
          <w:spacing w:val="0"/>
          <w:w w:val="67"/>
          <w:strike/>
          <w:position w:val="-62"/>
        </w:rPr>
        <w:tab/>
      </w:r>
      <w:r>
        <w:rPr>
          <w:rFonts w:ascii="Times New Roman" w:hAnsi="Times New Roman" w:cs="Times New Roman" w:eastAsia="Times New Roman"/>
          <w:sz w:val="94"/>
          <w:szCs w:val="94"/>
          <w:color w:val="494F8C"/>
          <w:spacing w:val="0"/>
          <w:w w:val="67"/>
          <w:strike/>
          <w:position w:val="-62"/>
        </w:rPr>
      </w:r>
      <w:r>
        <w:rPr>
          <w:rFonts w:ascii="Times New Roman" w:hAnsi="Times New Roman" w:cs="Times New Roman" w:eastAsia="Times New Roman"/>
          <w:sz w:val="94"/>
          <w:szCs w:val="94"/>
          <w:color w:val="494F8C"/>
          <w:spacing w:val="0"/>
          <w:w w:val="67"/>
          <w:position w:val="-62"/>
        </w:rPr>
      </w:r>
      <w:r>
        <w:rPr>
          <w:rFonts w:ascii="Times New Roman" w:hAnsi="Times New Roman" w:cs="Times New Roman" w:eastAsia="Times New Roman"/>
          <w:sz w:val="94"/>
          <w:szCs w:val="94"/>
          <w:color w:val="494F8C"/>
          <w:spacing w:val="0"/>
          <w:w w:val="67"/>
          <w:position w:val="-62"/>
        </w:rPr>
        <w:tab/>
      </w:r>
      <w:r>
        <w:rPr>
          <w:rFonts w:ascii="Times New Roman" w:hAnsi="Times New Roman" w:cs="Times New Roman" w:eastAsia="Times New Roman"/>
          <w:sz w:val="94"/>
          <w:szCs w:val="94"/>
          <w:color w:val="494F8C"/>
          <w:spacing w:val="0"/>
          <w:w w:val="67"/>
          <w:position w:val="-6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9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  <w:position w:val="-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-29"/>
        </w:rPr>
        <w:t>BiriınAmiri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80"/>
        </w:sectPr>
      </w:pPr>
      <w:rPr/>
    </w:p>
    <w:p>
      <w:pPr>
        <w:spacing w:before="0" w:after="0" w:line="413" w:lineRule="exact"/>
        <w:ind w:left="234" w:right="-118"/>
        <w:jc w:val="left"/>
        <w:tabs>
          <w:tab w:pos="8860" w:val="left"/>
        </w:tabs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Arial" w:hAnsi="Arial" w:cs="Arial" w:eastAsia="Arial"/>
          <w:sz w:val="18"/>
          <w:szCs w:val="18"/>
          <w:color w:val="5D5E5E"/>
          <w:spacing w:val="0"/>
          <w:w w:val="100"/>
          <w:position w:val="-5"/>
        </w:rPr>
        <w:t>.</w:t>
      </w:r>
      <w:r>
        <w:rPr>
          <w:rFonts w:ascii="Arial" w:hAnsi="Arial" w:cs="Arial" w:eastAsia="Arial"/>
          <w:sz w:val="18"/>
          <w:szCs w:val="18"/>
          <w:color w:val="5D5E5E"/>
          <w:spacing w:val="-48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5D5E5E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5D5E5E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52"/>
          <w:szCs w:val="52"/>
          <w:color w:val="6E6E70"/>
          <w:spacing w:val="26"/>
          <w:w w:val="18"/>
          <w:position w:val="-9"/>
        </w:rPr>
        <w:t>·</w:t>
      </w:r>
      <w:r>
        <w:rPr>
          <w:rFonts w:ascii="Times New Roman" w:hAnsi="Times New Roman" w:cs="Times New Roman" w:eastAsia="Times New Roman"/>
          <w:sz w:val="52"/>
          <w:szCs w:val="52"/>
          <w:color w:val="383838"/>
          <w:spacing w:val="0"/>
          <w:w w:val="80"/>
          <w:position w:val="-9"/>
        </w:rPr>
        <w:t>-</w:t>
      </w:r>
      <w:r>
        <w:rPr>
          <w:rFonts w:ascii="Times New Roman" w:hAnsi="Times New Roman" w:cs="Times New Roman" w:eastAsia="Times New Roman"/>
          <w:sz w:val="52"/>
          <w:szCs w:val="52"/>
          <w:color w:val="383838"/>
          <w:spacing w:val="-9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5D5E5E"/>
          <w:spacing w:val="0"/>
          <w:w w:val="7"/>
          <w:position w:val="-9"/>
        </w:rPr>
        <w:t>_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91" w:lineRule="exact"/>
        <w:ind w:right="-20"/>
        <w:jc w:val="left"/>
        <w:tabs>
          <w:tab w:pos="4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4B4B4B"/>
          <w:spacing w:val="0"/>
          <w:w w:val="59"/>
          <w:position w:val="-5"/>
        </w:rPr>
        <w:t>.</w:t>
      </w:r>
      <w:r>
        <w:rPr>
          <w:rFonts w:ascii="Arial" w:hAnsi="Arial" w:cs="Arial" w:eastAsia="Arial"/>
          <w:sz w:val="14"/>
          <w:szCs w:val="14"/>
          <w:color w:val="4B4B4B"/>
          <w:spacing w:val="-8"/>
          <w:w w:val="59"/>
          <w:position w:val="-5"/>
        </w:rPr>
        <w:t>.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59"/>
          <w:position w:val="-5"/>
        </w:rPr>
        <w:t>·</w:t>
      </w:r>
      <w:r>
        <w:rPr>
          <w:rFonts w:ascii="Arial" w:hAnsi="Arial" w:cs="Arial" w:eastAsia="Arial"/>
          <w:sz w:val="14"/>
          <w:szCs w:val="14"/>
          <w:color w:val="4B4B4B"/>
          <w:spacing w:val="-22"/>
          <w:w w:val="59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0"/>
          <w:position w:val="-5"/>
        </w:rPr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52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4B4B4B"/>
          <w:spacing w:val="-34"/>
          <w:w w:val="52"/>
          <w:position w:val="-3"/>
        </w:rPr>
        <w:t>.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57"/>
          <w:position w:val="-3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80"/>
          <w:cols w:num="2" w:equalWidth="0">
            <w:col w:w="9127" w:space="103"/>
            <w:col w:w="2230"/>
          </w:cols>
        </w:sectPr>
      </w:pPr>
      <w:rPr/>
    </w:p>
    <w:p>
      <w:pPr>
        <w:spacing w:before="0" w:after="0" w:line="226" w:lineRule="exact"/>
        <w:ind w:right="322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5.105804pt;margin-top:8.366592pt;width:10.927981pt;height:4.5pt;mso-position-horizontal-relative:page;mso-position-vertical-relative:paragraph;z-index:-15189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B6BCD6"/>
                      <w:spacing w:val="0"/>
                      <w:w w:val="600"/>
                    </w:rPr>
                    <w:t>"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8C8AAA"/>
          <w:spacing w:val="-3"/>
          <w:w w:val="75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A1A8C4"/>
          <w:spacing w:val="0"/>
          <w:w w:val="109"/>
        </w:rPr>
        <w:t>....-:_C</w:t>
      </w:r>
      <w:r>
        <w:rPr>
          <w:rFonts w:ascii="Times New Roman" w:hAnsi="Times New Roman" w:cs="Times New Roman" w:eastAsia="Times New Roman"/>
          <w:sz w:val="20"/>
          <w:szCs w:val="20"/>
          <w:color w:val="A1A8C4"/>
          <w:spacing w:val="-20"/>
          <w:w w:val="110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5B6983"/>
          <w:spacing w:val="-29"/>
          <w:w w:val="15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A1A8C4"/>
          <w:spacing w:val="-28"/>
          <w:w w:val="11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B6983"/>
          <w:spacing w:val="0"/>
          <w:w w:val="15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7" w:lineRule="exact"/>
        <w:ind w:right="-67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4B4B4B"/>
          <w:spacing w:val="4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383838"/>
          <w:spacing w:val="0"/>
          <w:w w:val="83"/>
        </w:rPr>
        <w:t>":</w:t>
      </w:r>
      <w:r>
        <w:rPr>
          <w:rFonts w:ascii="Arial" w:hAnsi="Arial" w:cs="Arial" w:eastAsia="Arial"/>
          <w:sz w:val="8"/>
          <w:szCs w:val="8"/>
          <w:color w:val="383838"/>
          <w:spacing w:val="0"/>
          <w:w w:val="83"/>
        </w:rPr>
        <w:t>  </w:t>
      </w:r>
      <w:r>
        <w:rPr>
          <w:rFonts w:ascii="Arial" w:hAnsi="Arial" w:cs="Arial" w:eastAsia="Arial"/>
          <w:sz w:val="8"/>
          <w:szCs w:val="8"/>
          <w:color w:val="383838"/>
          <w:spacing w:val="11"/>
          <w:w w:val="83"/>
        </w:rPr>
        <w:t> </w:t>
      </w:r>
      <w:r>
        <w:rPr>
          <w:rFonts w:ascii="Arial" w:hAnsi="Arial" w:cs="Arial" w:eastAsia="Arial"/>
          <w:sz w:val="8"/>
          <w:szCs w:val="8"/>
          <w:color w:val="6E6E70"/>
          <w:spacing w:val="0"/>
          <w:w w:val="295"/>
        </w:rPr>
        <w:t>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73" w:lineRule="exact"/>
        <w:ind w:left="490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4B4B4B"/>
          <w:spacing w:val="0"/>
          <w:w w:val="105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6"/>
          <w:szCs w:val="16"/>
          <w:color w:val="5D5E5E"/>
          <w:spacing w:val="0"/>
          <w:w w:val="100"/>
          <w:position w:val="3"/>
        </w:rPr>
        <w:t>'ı</w:t>
      </w:r>
      <w:r>
        <w:rPr>
          <w:rFonts w:ascii="Arial" w:hAnsi="Arial" w:cs="Arial" w:eastAsia="Arial"/>
          <w:sz w:val="16"/>
          <w:szCs w:val="16"/>
          <w:color w:val="5D5E5E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5D5E5E"/>
          <w:spacing w:val="41"/>
          <w:w w:val="100"/>
          <w:position w:val="3"/>
        </w:rPr>
        <w:t> </w:t>
      </w:r>
      <w:r>
        <w:rPr>
          <w:rFonts w:ascii="Arial" w:hAnsi="Arial" w:cs="Arial" w:eastAsia="Arial"/>
          <w:sz w:val="10"/>
          <w:szCs w:val="10"/>
          <w:color w:val="7E7E7C"/>
          <w:spacing w:val="-10"/>
          <w:w w:val="114"/>
          <w:position w:val="0"/>
        </w:rPr>
        <w:t>·</w:t>
      </w:r>
      <w:r>
        <w:rPr>
          <w:rFonts w:ascii="Arial" w:hAnsi="Arial" w:cs="Arial" w:eastAsia="Arial"/>
          <w:sz w:val="10"/>
          <w:szCs w:val="10"/>
          <w:color w:val="5D5E5E"/>
          <w:spacing w:val="0"/>
          <w:w w:val="114"/>
          <w:position w:val="0"/>
        </w:rPr>
        <w:t>,</w:t>
      </w:r>
      <w:r>
        <w:rPr>
          <w:rFonts w:ascii="Arial" w:hAnsi="Arial" w:cs="Arial" w:eastAsia="Arial"/>
          <w:sz w:val="10"/>
          <w:szCs w:val="10"/>
          <w:color w:val="5D5E5E"/>
          <w:spacing w:val="-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D5E5E"/>
          <w:spacing w:val="0"/>
          <w:w w:val="41"/>
          <w:position w:val="0"/>
        </w:rPr>
        <w:t>--</w:t>
      </w:r>
      <w:r>
        <w:rPr>
          <w:rFonts w:ascii="Times New Roman" w:hAnsi="Times New Roman" w:cs="Times New Roman" w:eastAsia="Times New Roman"/>
          <w:sz w:val="12"/>
          <w:szCs w:val="12"/>
          <w:color w:val="5D5E5E"/>
          <w:spacing w:val="0"/>
          <w:w w:val="41"/>
          <w:position w:val="0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5D5E5E"/>
          <w:spacing w:val="10"/>
          <w:w w:val="41"/>
          <w:position w:val="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D5E5E"/>
          <w:spacing w:val="0"/>
          <w:w w:val="53"/>
          <w:position w:val="0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80"/>
          <w:cols w:num="3" w:equalWidth="0">
            <w:col w:w="5641" w:space="3222"/>
            <w:col w:w="260" w:space="121"/>
            <w:col w:w="2216"/>
          </w:cols>
        </w:sectPr>
      </w:pPr>
      <w:rPr/>
    </w:p>
    <w:p>
      <w:pPr>
        <w:spacing w:before="67" w:after="0" w:line="165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3"/>
        </w:rPr>
        <w:t>İsmail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3"/>
        </w:rPr>
        <w:t>ESER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right="22"/>
        <w:jc w:val="right"/>
        <w:tabs>
          <w:tab w:pos="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2.661011pt;margin-top:3.194658pt;width:90.697001pt;height:53.0pt;mso-position-horizontal-relative:page;mso-position-vertical-relative:paragraph;z-index:-15190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Times New Roman" w:hAnsi="Times New Roman" w:cs="Times New Roman" w:eastAsia="Times New Roman"/>
                      <w:sz w:val="106"/>
                      <w:szCs w:val="10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678085"/>
                      <w:spacing w:val="0"/>
                      <w:w w:val="4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678085"/>
                      <w:spacing w:val="50"/>
                      <w:w w:val="4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D5E5E"/>
                      <w:spacing w:val="0"/>
                      <w:w w:val="92"/>
                    </w:rPr>
                    <w:t>t'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D5E5E"/>
                      <w:spacing w:val="-32"/>
                      <w:w w:val="93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5B6983"/>
                      <w:spacing w:val="-166"/>
                      <w:w w:val="13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383838"/>
                      <w:spacing w:val="0"/>
                      <w:w w:val="26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383838"/>
                      <w:spacing w:val="-17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494F8C"/>
                      <w:spacing w:val="0"/>
                      <w:w w:val="15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383838"/>
          <w:w w:val="127"/>
          <w:position w:val="-18"/>
        </w:rPr>
        <w:t>u</w:t>
      </w:r>
      <w:r>
        <w:rPr>
          <w:rFonts w:ascii="Arial" w:hAnsi="Arial" w:cs="Arial" w:eastAsia="Arial"/>
          <w:sz w:val="32"/>
          <w:szCs w:val="32"/>
          <w:color w:val="383838"/>
          <w:w w:val="100"/>
          <w:position w:val="-18"/>
        </w:rPr>
        <w:tab/>
      </w:r>
      <w:r>
        <w:rPr>
          <w:rFonts w:ascii="Arial" w:hAnsi="Arial" w:cs="Arial" w:eastAsia="Arial"/>
          <w:sz w:val="32"/>
          <w:szCs w:val="32"/>
          <w:color w:val="383838"/>
          <w:w w:val="100"/>
          <w:position w:val="-18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5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-15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9" w:after="0" w:line="236" w:lineRule="exact"/>
        <w:ind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7"/>
          <w:szCs w:val="47"/>
          <w:color w:val="678085"/>
          <w:spacing w:val="0"/>
          <w:w w:val="142"/>
          <w:i/>
          <w:position w:val="-25"/>
        </w:rPr>
        <w:t>/g</w:t>
      </w:r>
      <w:r>
        <w:rPr>
          <w:rFonts w:ascii="Times New Roman" w:hAnsi="Times New Roman" w:cs="Times New Roman" w:eastAsia="Times New Roman"/>
          <w:sz w:val="47"/>
          <w:szCs w:val="47"/>
          <w:color w:val="678085"/>
          <w:spacing w:val="0"/>
          <w:w w:val="100"/>
          <w:i/>
          <w:position w:val="-25"/>
        </w:rPr>
        <w:tab/>
      </w:r>
      <w:r>
        <w:rPr>
          <w:rFonts w:ascii="Times New Roman" w:hAnsi="Times New Roman" w:cs="Times New Roman" w:eastAsia="Times New Roman"/>
          <w:sz w:val="47"/>
          <w:szCs w:val="47"/>
          <w:color w:val="678085"/>
          <w:spacing w:val="0"/>
          <w:w w:val="143"/>
          <w:i/>
          <w:position w:val="-25"/>
        </w:rPr>
        <w:t>;a</w:t>
      </w:r>
      <w:r>
        <w:rPr>
          <w:rFonts w:ascii="Times New Roman" w:hAnsi="Times New Roman" w:cs="Times New Roman" w:eastAsia="Times New Roman"/>
          <w:sz w:val="47"/>
          <w:szCs w:val="47"/>
          <w:color w:val="678085"/>
          <w:spacing w:val="-23"/>
          <w:w w:val="142"/>
          <w:i/>
          <w:position w:val="-25"/>
        </w:rPr>
        <w:t>c</w:t>
      </w:r>
      <w:r>
        <w:rPr>
          <w:rFonts w:ascii="Times New Roman" w:hAnsi="Times New Roman" w:cs="Times New Roman" w:eastAsia="Times New Roman"/>
          <w:sz w:val="47"/>
          <w:szCs w:val="47"/>
          <w:color w:val="5D5E5E"/>
          <w:spacing w:val="0"/>
          <w:w w:val="71"/>
          <w:i/>
          <w:position w:val="-25"/>
        </w:rPr>
        <w:t>,S</w:t>
      </w:r>
      <w:r>
        <w:rPr>
          <w:rFonts w:ascii="Times New Roman" w:hAnsi="Times New Roman" w:cs="Times New Roman" w:eastAsia="Times New Roman"/>
          <w:sz w:val="47"/>
          <w:szCs w:val="47"/>
          <w:color w:val="939393"/>
          <w:spacing w:val="-99"/>
          <w:w w:val="24"/>
          <w:i/>
          <w:position w:val="-25"/>
        </w:rPr>
        <w:t>_</w:t>
      </w:r>
      <w:r>
        <w:rPr>
          <w:rFonts w:ascii="Times New Roman" w:hAnsi="Times New Roman" w:cs="Times New Roman" w:eastAsia="Times New Roman"/>
          <w:sz w:val="47"/>
          <w:szCs w:val="47"/>
          <w:color w:val="6E6E70"/>
          <w:spacing w:val="0"/>
          <w:w w:val="71"/>
          <w:i/>
          <w:position w:val="-25"/>
        </w:rPr>
        <w:t>ul'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80"/>
          <w:cols w:num="2" w:equalWidth="0">
            <w:col w:w="5555" w:space="2561"/>
            <w:col w:w="3344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43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13"/>
        </w:rPr>
        <w:t>itfaiy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13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10"/>
          <w:w w:val="11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   </w:t>
      </w:r>
      <w:r>
        <w:rPr>
          <w:rFonts w:ascii="Arial" w:hAnsi="Arial" w:cs="Arial" w:eastAsia="Arial"/>
          <w:sz w:val="19"/>
          <w:szCs w:val="19"/>
          <w:color w:val="383838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D5E5E"/>
          <w:spacing w:val="3"/>
          <w:w w:val="113"/>
          <w:position w:val="1"/>
        </w:rPr>
        <w:t>ö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12"/>
          <w:position w:val="1"/>
        </w:rPr>
        <w:t>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309" w:right="-20"/>
        <w:jc w:val="left"/>
        <w:tabs>
          <w:tab w:pos="8380" w:val="left"/>
          <w:tab w:pos="99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  <w:t>1.Post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25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  <w:t>Grupla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15"/>
          <w:position w:val="1"/>
        </w:rPr>
        <w:t>Amiri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AEAFAE"/>
          <w:spacing w:val="0"/>
          <w:w w:val="100"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AEAFAE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282828"/>
          <w:spacing w:val="4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5D5E5E"/>
          <w:spacing w:val="-4"/>
          <w:w w:val="127"/>
          <w:b/>
          <w:bCs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2"/>
          <w:b/>
          <w:bCs/>
          <w:position w:val="-1"/>
        </w:rPr>
        <w:t>ha</w:t>
      </w:r>
      <w:r>
        <w:rPr>
          <w:rFonts w:ascii="Arial" w:hAnsi="Arial" w:cs="Arial" w:eastAsia="Arial"/>
          <w:sz w:val="19"/>
          <w:szCs w:val="19"/>
          <w:color w:val="383838"/>
          <w:spacing w:val="-2"/>
          <w:w w:val="82"/>
          <w:b/>
          <w:bCs/>
          <w:position w:val="-1"/>
        </w:rPr>
        <w:t>l</w:t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93"/>
          <w:b/>
          <w:bCs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6"/>
          <w:szCs w:val="16"/>
          <w:color w:val="5D5E5E"/>
          <w:spacing w:val="0"/>
          <w:w w:val="100"/>
          <w:position w:val="-1"/>
        </w:rPr>
        <w:t>dürü</w:t>
      </w:r>
      <w:r>
        <w:rPr>
          <w:rFonts w:ascii="Arial" w:hAnsi="Arial" w:cs="Arial" w:eastAsia="Arial"/>
          <w:sz w:val="16"/>
          <w:szCs w:val="16"/>
          <w:color w:val="5D5E5E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5D5E5E"/>
          <w:spacing w:val="0"/>
          <w:w w:val="51"/>
          <w:position w:val="-1"/>
        </w:rPr>
        <w:t>11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41" w:after="0" w:line="78" w:lineRule="exact"/>
        <w:ind w:right="1493"/>
        <w:jc w:val="right"/>
        <w:tabs>
          <w:tab w:pos="580" w:val="left"/>
          <w:tab w:pos="980" w:val="left"/>
          <w:tab w:pos="14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4B4B4B"/>
          <w:spacing w:val="-8"/>
          <w:w w:val="99"/>
          <w:b/>
          <w:bCs/>
        </w:rPr>
        <w:t>J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0"/>
          <w:w w:val="209"/>
          <w:b/>
          <w:bCs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0"/>
          <w:w w:val="100"/>
          <w:b/>
          <w:bCs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0"/>
          <w:w w:val="136"/>
          <w:b/>
          <w:bCs/>
        </w:rPr>
        <w:t>\ı</w:t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939393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7"/>
          <w:szCs w:val="7"/>
          <w:color w:val="7E7E7C"/>
          <w:spacing w:val="0"/>
          <w:w w:val="296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7E7E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7E7E7C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AEAFAE"/>
          <w:spacing w:val="0"/>
          <w:w w:val="11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AEAFA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EAFAE"/>
          <w:spacing w:val="0"/>
          <w:w w:val="236"/>
        </w:rPr>
        <w:t>,.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332" w:lineRule="exact"/>
        <w:ind w:right="2000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AEAFAE"/>
          <w:w w:val="105"/>
          <w:position w:val="5"/>
        </w:rPr>
        <w:t>.</w:t>
      </w:r>
      <w:r>
        <w:rPr>
          <w:rFonts w:ascii="Arial" w:hAnsi="Arial" w:cs="Arial" w:eastAsia="Arial"/>
          <w:sz w:val="27"/>
          <w:szCs w:val="27"/>
          <w:color w:val="AEAFAE"/>
          <w:spacing w:val="-50"/>
          <w:w w:val="100"/>
          <w:position w:val="5"/>
        </w:rPr>
        <w:t> </w:t>
      </w:r>
      <w:r>
        <w:rPr>
          <w:rFonts w:ascii="Arial" w:hAnsi="Arial" w:cs="Arial" w:eastAsia="Arial"/>
          <w:sz w:val="32"/>
          <w:szCs w:val="32"/>
          <w:color w:val="AEAFAE"/>
          <w:spacing w:val="-6"/>
          <w:w w:val="118"/>
          <w:position w:val="-9"/>
        </w:rPr>
        <w:t>.</w:t>
      </w:r>
      <w:r>
        <w:rPr>
          <w:rFonts w:ascii="Arial" w:hAnsi="Arial" w:cs="Arial" w:eastAsia="Arial"/>
          <w:sz w:val="15"/>
          <w:szCs w:val="15"/>
          <w:color w:val="AEAFAE"/>
          <w:spacing w:val="-11"/>
          <w:w w:val="78"/>
          <w:i/>
          <w:position w:val="5"/>
        </w:rPr>
        <w:t>·</w:t>
      </w:r>
      <w:r>
        <w:rPr>
          <w:rFonts w:ascii="Arial" w:hAnsi="Arial" w:cs="Arial" w:eastAsia="Arial"/>
          <w:sz w:val="15"/>
          <w:szCs w:val="15"/>
          <w:color w:val="939393"/>
          <w:spacing w:val="-7"/>
          <w:w w:val="167"/>
          <w:i/>
          <w:position w:val="5"/>
        </w:rPr>
        <w:t>:</w:t>
      </w:r>
      <w:r>
        <w:rPr>
          <w:rFonts w:ascii="Arial" w:hAnsi="Arial" w:cs="Arial" w:eastAsia="Arial"/>
          <w:sz w:val="15"/>
          <w:szCs w:val="15"/>
          <w:color w:val="AEAFAE"/>
          <w:spacing w:val="0"/>
          <w:w w:val="48"/>
          <w:i/>
          <w:position w:val="5"/>
        </w:rPr>
        <w:t>."</w:t>
      </w:r>
      <w:r>
        <w:rPr>
          <w:rFonts w:ascii="Arial" w:hAnsi="Arial" w:cs="Arial" w:eastAsia="Arial"/>
          <w:sz w:val="15"/>
          <w:szCs w:val="15"/>
          <w:color w:val="AEAFAE"/>
          <w:spacing w:val="0"/>
          <w:w w:val="100"/>
          <w:i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AEAFAE"/>
          <w:spacing w:val="18"/>
          <w:w w:val="100"/>
          <w:i/>
          <w:position w:val="5"/>
        </w:rPr>
        <w:t> </w:t>
      </w:r>
      <w:r>
        <w:rPr>
          <w:rFonts w:ascii="Arial" w:hAnsi="Arial" w:cs="Arial" w:eastAsia="Arial"/>
          <w:sz w:val="27"/>
          <w:szCs w:val="27"/>
          <w:color w:val="C6C6C1"/>
          <w:spacing w:val="-9"/>
          <w:w w:val="87"/>
          <w:position w:val="5"/>
        </w:rPr>
        <w:t>.</w:t>
      </w:r>
      <w:r>
        <w:rPr>
          <w:rFonts w:ascii="Arial" w:hAnsi="Arial" w:cs="Arial" w:eastAsia="Arial"/>
          <w:sz w:val="21"/>
          <w:szCs w:val="21"/>
          <w:color w:val="C6C6C1"/>
          <w:spacing w:val="-10"/>
          <w:w w:val="149"/>
          <w:position w:val="-4"/>
        </w:rPr>
        <w:t>,</w:t>
      </w:r>
      <w:r>
        <w:rPr>
          <w:rFonts w:ascii="Arial" w:hAnsi="Arial" w:cs="Arial" w:eastAsia="Arial"/>
          <w:sz w:val="27"/>
          <w:szCs w:val="27"/>
          <w:color w:val="939393"/>
          <w:spacing w:val="0"/>
          <w:w w:val="87"/>
          <w:position w:val="5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80" w:right="180"/>
        </w:sectPr>
      </w:pPr>
      <w:rPr/>
    </w:p>
    <w:p>
      <w:pPr>
        <w:spacing w:before="0" w:after="0" w:line="311" w:lineRule="exact"/>
        <w:ind w:left="263" w:right="-86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8.086845pt;margin-top:30.718933pt;width:563.072063pt;height:781.79551pt;mso-position-horizontal-relative:page;mso-position-vertical-relative:page;z-index:-15195" coordorigin="362,614" coordsize="11261,15636">
            <v:group style="position:absolute;left:371;top:641;width:11223;height:2" coordorigin="371,641" coordsize="11223,2">
              <v:shape style="position:absolute;left:371;top:641;width:11223;height:2" coordorigin="371,641" coordsize="11223,0" path="m371,641l11595,641e" filled="f" stroked="t" strokeweight=".713954pt" strokecolor="#606060">
                <v:path arrowok="t"/>
              </v:shape>
            </v:group>
            <v:group style="position:absolute;left:2375;top:641;width:571;height:2" coordorigin="2375,641" coordsize="571,2">
              <v:shape style="position:absolute;left:2375;top:641;width:571;height:2" coordorigin="2375,641" coordsize="571,0" path="m2375,641l2946,641e" filled="f" stroked="t" strokeweight=".47597pt" strokecolor="#484848">
                <v:path arrowok="t"/>
              </v:shape>
            </v:group>
            <v:group style="position:absolute;left:6982;top:643;width:657;height:2" coordorigin="6982,643" coordsize="657,2">
              <v:shape style="position:absolute;left:6982;top:643;width:657;height:2" coordorigin="6982,643" coordsize="657,0" path="m6982,643l7639,643e" filled="f" stroked="t" strokeweight=".47597pt" strokecolor="#4F4F4F">
                <v:path arrowok="t"/>
              </v:shape>
            </v:group>
            <v:group style="position:absolute;left:9148;top:643;width:305;height:2" coordorigin="9148,643" coordsize="305,2">
              <v:shape style="position:absolute;left:9148;top:643;width:305;height:2" coordorigin="9148,643" coordsize="305,0" path="m9148,643l9453,643e" filled="f" stroked="t" strokeweight=".713954pt" strokecolor="#575757">
                <v:path arrowok="t"/>
              </v:shape>
            </v:group>
            <v:group style="position:absolute;left:9396;top:645;width:566;height:2" coordorigin="9396,645" coordsize="566,2">
              <v:shape style="position:absolute;left:9396;top:645;width:566;height:2" coordorigin="9396,645" coordsize="566,0" path="m9396,645l9962,645e" filled="f" stroked="t" strokeweight=".47597pt" strokecolor="#3B3B3B">
                <v:path arrowok="t"/>
              </v:shape>
            </v:group>
            <v:group style="position:absolute;left:9905;top:648;width:433;height:2" coordorigin="9905,648" coordsize="433,2">
              <v:shape style="position:absolute;left:9905;top:648;width:433;height:2" coordorigin="9905,648" coordsize="433,0" path="m9905,648l10338,648e" filled="f" stroked="t" strokeweight=".47597pt" strokecolor="#575757">
                <v:path arrowok="t"/>
              </v:shape>
            </v:group>
            <v:group style="position:absolute;left:11590;top:641;width:2;height:564" coordorigin="11590,641" coordsize="2,564">
              <v:shape style="position:absolute;left:11590;top:641;width:2;height:564" coordorigin="11590,641" coordsize="0,564" path="m11590,1205l11590,641e" filled="f" stroked="t" strokeweight=".713954pt" strokecolor="#4F4F4F">
                <v:path arrowok="t"/>
              </v:shape>
            </v:group>
            <v:group style="position:absolute;left:378;top:626;width:2;height:985" coordorigin="378,626" coordsize="2,985">
              <v:shape style="position:absolute;left:378;top:626;width:2;height:985" coordorigin="378,626" coordsize="0,985" path="m378,1611l378,626e" filled="f" stroked="t" strokeweight=".951939pt" strokecolor="#7C7C7C">
                <v:path arrowok="t"/>
              </v:shape>
            </v:group>
            <v:group style="position:absolute;left:2416;top:636;width:2;height:1501" coordorigin="2416,636" coordsize="2,1501">
              <v:shape style="position:absolute;left:2416;top:636;width:2;height:1501" coordorigin="2416,636" coordsize="0,1501" path="m2416,2137l2416,636e" filled="f" stroked="t" strokeweight=".713954pt" strokecolor="#4F4F4F">
                <v:path arrowok="t"/>
              </v:shape>
            </v:group>
            <v:group style="position:absolute;left:9193;top:636;width:2;height:851" coordorigin="9193,636" coordsize="2,851">
              <v:shape style="position:absolute;left:9193;top:636;width:2;height:851" coordorigin="9193,636" coordsize="0,851" path="m9193,1487l9193,636e" filled="f" stroked="t" strokeweight=".951939pt" strokecolor="#646464">
                <v:path arrowok="t"/>
              </v:shape>
            </v:group>
            <v:group style="position:absolute;left:381;top:622;width:2;height:15619" coordorigin="381,622" coordsize="2,15619">
              <v:shape style="position:absolute;left:381;top:622;width:2;height:15619" coordorigin="381,622" coordsize="0,15619" path="m381,16241l381,622e" filled="f" stroked="t" strokeweight=".713954pt" strokecolor="#575757">
                <v:path arrowok="t"/>
              </v:shape>
            </v:group>
            <v:group style="position:absolute;left:9196;top:1429;width:2;height:708" coordorigin="9196,1429" coordsize="2,708">
              <v:shape style="position:absolute;left:9196;top:1429;width:2;height:708" coordorigin="9196,1429" coordsize="0,708" path="m9196,2137l9196,1429e" filled="f" stroked="t" strokeweight=".47597pt" strokecolor="#3B3B3B">
                <v:path arrowok="t"/>
              </v:shape>
            </v:group>
            <v:group style="position:absolute;left:11595;top:641;width:2;height:3323" coordorigin="11595,641" coordsize="2,3323">
              <v:shape style="position:absolute;left:11595;top:641;width:2;height:3323" coordorigin="11595,641" coordsize="0,3323" path="m11595,3963l11595,641e" filled="f" stroked="t" strokeweight=".713954pt" strokecolor="#646464">
                <v:path arrowok="t"/>
              </v:shape>
            </v:group>
            <v:group style="position:absolute;left:371;top:2128;width:2575;height:2" coordorigin="371,2128" coordsize="2575,2">
              <v:shape style="position:absolute;left:371;top:2128;width:2575;height:2" coordorigin="371,2128" coordsize="2575,0" path="m371,2128l2946,2128e" filled="f" stroked="t" strokeweight=".713954pt" strokecolor="#575757">
                <v:path arrowok="t"/>
              </v:shape>
            </v:group>
            <v:group style="position:absolute;left:2889;top:2128;width:643;height:2" coordorigin="2889,2128" coordsize="643,2">
              <v:shape style="position:absolute;left:2889;top:2128;width:643;height:2" coordorigin="2889,2128" coordsize="643,0" path="m2889,2128l3532,2128e" filled="f" stroked="t" strokeweight=".47597pt" strokecolor="#383838">
                <v:path arrowok="t"/>
              </v:shape>
            </v:group>
            <v:group style="position:absolute;left:3475;top:2125;width:4446;height:2" coordorigin="3475,2125" coordsize="4446,2">
              <v:shape style="position:absolute;left:3475;top:2125;width:4446;height:2" coordorigin="3475,2125" coordsize="4446,0" path="m3475,2125l7920,2125e" filled="f" stroked="t" strokeweight=".713954pt" strokecolor="#5B5B5B">
                <v:path arrowok="t"/>
              </v:shape>
            </v:group>
            <v:group style="position:absolute;left:7863;top:2128;width:409;height:2" coordorigin="7863,2128" coordsize="409,2">
              <v:shape style="position:absolute;left:7863;top:2128;width:409;height:2" coordorigin="7863,2128" coordsize="409,0" path="m7863,2128l8272,2128e" filled="f" stroked="t" strokeweight=".47597pt" strokecolor="#444444">
                <v:path arrowok="t"/>
              </v:shape>
            </v:group>
            <v:group style="position:absolute;left:8215;top:2128;width:1456;height:2" coordorigin="8215,2128" coordsize="1456,2">
              <v:shape style="position:absolute;left:8215;top:2128;width:1456;height:2" coordorigin="8215,2128" coordsize="1456,0" path="m8215,2128l9672,2128e" filled="f" stroked="t" strokeweight=".951939pt" strokecolor="#707070">
                <v:path arrowok="t"/>
              </v:shape>
            </v:group>
            <v:group style="position:absolute;left:9615;top:2130;width:723;height:2" coordorigin="9615,2130" coordsize="723,2">
              <v:shape style="position:absolute;left:9615;top:2130;width:723;height:2" coordorigin="9615,2130" coordsize="723,0" path="m9615,2130l10338,2130e" filled="f" stroked="t" strokeweight=".47597pt" strokecolor="#4F4F4F">
                <v:path arrowok="t"/>
              </v:shape>
            </v:group>
            <v:group style="position:absolute;left:10281;top:2132;width:1318;height:2" coordorigin="10281,2132" coordsize="1318,2">
              <v:shape style="position:absolute;left:10281;top:2132;width:1318;height:2" coordorigin="10281,2132" coordsize="1318,0" path="m10281,2132l11599,2132e" filled="f" stroked="t" strokeweight=".713954pt" strokecolor="#6B6B6B">
                <v:path arrowok="t"/>
              </v:shape>
            </v:group>
            <v:group style="position:absolute;left:11595;top:1597;width:2;height:555" coordorigin="11595,1597" coordsize="2,555">
              <v:shape style="position:absolute;left:11595;top:1597;width:2;height:555" coordorigin="11595,1597" coordsize="0,555" path="m11595,2151l11595,1597e" filled="f" stroked="t" strokeweight=".47597pt" strokecolor="#4B4B4B">
                <v:path arrowok="t"/>
              </v:shape>
            </v:group>
            <v:group style="position:absolute;left:371;top:2343;width:1257;height:2" coordorigin="371,2343" coordsize="1257,2">
              <v:shape style="position:absolute;left:371;top:2343;width:1257;height:2" coordorigin="371,2343" coordsize="1257,0" path="m371,2343l1628,2343e" filled="f" stroked="t" strokeweight=".47597pt" strokecolor="#4B4B4B">
                <v:path arrowok="t"/>
              </v:shape>
            </v:group>
            <v:group style="position:absolute;left:1571;top:2345;width:866;height:2" coordorigin="1571,2345" coordsize="866,2">
              <v:shape style="position:absolute;left:1571;top:2345;width:866;height:2" coordorigin="1571,2345" coordsize="866,0" path="m1571,2345l2437,2345e" filled="f" stroked="t" strokeweight=".713954pt" strokecolor="#606060">
                <v:path arrowok="t"/>
              </v:shape>
            </v:group>
            <v:group style="position:absolute;left:2380;top:2343;width:566;height:2" coordorigin="2380,2343" coordsize="566,2">
              <v:shape style="position:absolute;left:2380;top:2343;width:566;height:2" coordorigin="2380,2343" coordsize="566,0" path="m2380,2343l2946,2343e" filled="f" stroked="t" strokeweight=".47597pt" strokecolor="#383838">
                <v:path arrowok="t"/>
              </v:shape>
            </v:group>
            <v:group style="position:absolute;left:2851;top:2345;width:6602;height:2" coordorigin="2851,2345" coordsize="6602,2">
              <v:shape style="position:absolute;left:2851;top:2345;width:6602;height:2" coordorigin="2851,2345" coordsize="6602,0" path="m2851,2345l9453,2345e" filled="f" stroked="t" strokeweight=".713954pt" strokecolor="#606060">
                <v:path arrowok="t"/>
              </v:shape>
            </v:group>
            <v:group style="position:absolute;left:9396;top:2347;width:566;height:2" coordorigin="9396,2347" coordsize="566,2">
              <v:shape style="position:absolute;left:9396;top:2347;width:566;height:2" coordorigin="9396,2347" coordsize="566,0" path="m9396,2347l9962,2347e" filled="f" stroked="t" strokeweight=".47597pt" strokecolor="#484848">
                <v:path arrowok="t"/>
              </v:shape>
            </v:group>
            <v:group style="position:absolute;left:9905;top:2350;width:433;height:2" coordorigin="9905,2350" coordsize="433,2">
              <v:shape style="position:absolute;left:9905;top:2350;width:433;height:2" coordorigin="9905,2350" coordsize="433,0" path="m9905,2350l10338,2350e" filled="f" stroked="t" strokeweight=".47597pt" strokecolor="#606060">
                <v:path arrowok="t"/>
              </v:shape>
            </v:group>
            <v:group style="position:absolute;left:10243;top:2350;width:1357;height:2" coordorigin="10243,2350" coordsize="1357,2">
              <v:shape style="position:absolute;left:10243;top:2350;width:1357;height:2" coordorigin="10243,2350" coordsize="1357,0" path="m10243,2350l11599,2350e" filled="f" stroked="t" strokeweight=".951939pt" strokecolor="#747474">
                <v:path arrowok="t"/>
              </v:shape>
            </v:group>
            <v:group style="position:absolute;left:376;top:2560;width:1471;height:2" coordorigin="376,2560" coordsize="1471,2">
              <v:shape style="position:absolute;left:376;top:2560;width:1471;height:2" coordorigin="376,2560" coordsize="1471,0" path="m376,2560l1847,2560e" filled="f" stroked="t" strokeweight=".713954pt" strokecolor="#5B5B5B">
                <v:path arrowok="t"/>
              </v:shape>
            </v:group>
            <v:group style="position:absolute;left:1571;top:2563;width:866;height:2" coordorigin="1571,2563" coordsize="866,2">
              <v:shape style="position:absolute;left:1571;top:2563;width:866;height:2" coordorigin="1571,2563" coordsize="866,0" path="m1571,2563l2437,2563e" filled="f" stroked="t" strokeweight=".47597pt" strokecolor="#484848">
                <v:path arrowok="t"/>
              </v:shape>
            </v:group>
            <v:group style="position:absolute;left:2380;top:2563;width:9220;height:2" coordorigin="2380,2563" coordsize="9220,2">
              <v:shape style="position:absolute;left:2380;top:2563;width:9220;height:2" coordorigin="2380,2563" coordsize="9220,0" path="m2380,2563l11599,2563e" filled="f" stroked="t" strokeweight=".713954pt" strokecolor="#5B5B5B">
                <v:path arrowok="t"/>
              </v:shape>
            </v:group>
            <v:group style="position:absolute;left:376;top:2778;width:3156;height:2" coordorigin="376,2778" coordsize="3156,2">
              <v:shape style="position:absolute;left:376;top:2778;width:3156;height:2" coordorigin="376,2778" coordsize="3156,0" path="m376,2778l3532,2778e" filled="f" stroked="t" strokeweight=".47597pt" strokecolor="#4F4F4F">
                <v:path arrowok="t"/>
              </v:shape>
            </v:group>
            <v:group style="position:absolute;left:3475;top:2775;width:1218;height:2" coordorigin="3475,2775" coordsize="1218,2">
              <v:shape style="position:absolute;left:3475;top:2775;width:1218;height:2" coordorigin="3475,2775" coordsize="1218,0" path="m3475,2775l4693,2775e" filled="f" stroked="t" strokeweight=".951939pt" strokecolor="#606060">
                <v:path arrowok="t"/>
              </v:shape>
            </v:group>
            <v:group style="position:absolute;left:4636;top:2778;width:538;height:2" coordorigin="4636,2778" coordsize="538,2">
              <v:shape style="position:absolute;left:4636;top:2778;width:538;height:2" coordorigin="4636,2778" coordsize="538,0" path="m4636,2778l5174,2778e" filled="f" stroked="t" strokeweight=".47597pt" strokecolor="#2B2B2B">
                <v:path arrowok="t"/>
              </v:shape>
            </v:group>
            <v:group style="position:absolute;left:5117;top:2778;width:1366;height:2" coordorigin="5117,2778" coordsize="1366,2">
              <v:shape style="position:absolute;left:5117;top:2778;width:1366;height:2" coordorigin="5117,2778" coordsize="1366,0" path="m5117,2778l6483,2778e" filled="f" stroked="t" strokeweight=".713954pt" strokecolor="#575757">
                <v:path arrowok="t"/>
              </v:shape>
            </v:group>
            <v:group style="position:absolute;left:6426;top:2778;width:424;height:2" coordorigin="6426,2778" coordsize="424,2">
              <v:shape style="position:absolute;left:6426;top:2778;width:424;height:2" coordorigin="6426,2778" coordsize="424,0" path="m6426,2778l6849,2778e" filled="f" stroked="t" strokeweight=".47597pt" strokecolor="#444444">
                <v:path arrowok="t"/>
              </v:shape>
            </v:group>
            <v:group style="position:absolute;left:6792;top:2780;width:1128;height:2" coordorigin="6792,2780" coordsize="1128,2">
              <v:shape style="position:absolute;left:6792;top:2780;width:1128;height:2" coordorigin="6792,2780" coordsize="1128,0" path="m6792,2780l7920,2780e" filled="f" stroked="t" strokeweight=".951939pt" strokecolor="#676767">
                <v:path arrowok="t"/>
              </v:shape>
            </v:group>
            <v:group style="position:absolute;left:7863;top:2778;width:409;height:2" coordorigin="7863,2778" coordsize="409,2">
              <v:shape style="position:absolute;left:7863;top:2778;width:409;height:2" coordorigin="7863,2778" coordsize="409,0" path="m7863,2778l8272,2778e" filled="f" stroked="t" strokeweight=".47597pt" strokecolor="#2F2F2F">
                <v:path arrowok="t"/>
              </v:shape>
            </v:group>
            <v:group style="position:absolute;left:8215;top:2778;width:386;height:2" coordorigin="8215,2778" coordsize="386,2">
              <v:shape style="position:absolute;left:8215;top:2778;width:386;height:2" coordorigin="8215,2778" coordsize="386,0" path="m8215,2778l8601,2778e" filled="f" stroked="t" strokeweight=".47597pt" strokecolor="#484848">
                <v:path arrowok="t"/>
              </v:shape>
            </v:group>
            <v:group style="position:absolute;left:8529;top:2780;width:3075;height:2" coordorigin="8529,2780" coordsize="3075,2">
              <v:shape style="position:absolute;left:8529;top:2780;width:3075;height:2" coordorigin="8529,2780" coordsize="3075,0" path="m8529,2780l11604,2780e" filled="f" stroked="t" strokeweight=".713954pt" strokecolor="#606060">
                <v:path arrowok="t"/>
              </v:shape>
            </v:group>
            <v:group style="position:absolute;left:376;top:2993;width:1252;height:2" coordorigin="376,2993" coordsize="1252,2">
              <v:shape style="position:absolute;left:376;top:2993;width:1252;height:2" coordorigin="376,2993" coordsize="1252,0" path="m376,2993l1628,2993e" filled="f" stroked="t" strokeweight=".47597pt" strokecolor="#4F4F4F">
                <v:path arrowok="t"/>
              </v:shape>
            </v:group>
            <v:group style="position:absolute;left:381;top:2730;width:2;height:507" coordorigin="381,2730" coordsize="2,507">
              <v:shape style="position:absolute;left:381;top:2730;width:2;height:507" coordorigin="381,2730" coordsize="0,507" path="m381,3237l381,2730e" filled="f" stroked="t" strokeweight=".47597pt" strokecolor="#444444">
                <v:path arrowok="t"/>
              </v:shape>
            </v:group>
            <v:group style="position:absolute;left:1218;top:2993;width:2704;height:2" coordorigin="1218,2993" coordsize="2704,2">
              <v:shape style="position:absolute;left:1218;top:2993;width:2704;height:2" coordorigin="1218,2993" coordsize="2704,0" path="m1218,2993l3922,2993e" filled="f" stroked="t" strokeweight=".713954pt" strokecolor="#5B5B5B">
                <v:path arrowok="t"/>
              </v:shape>
            </v:group>
            <v:group style="position:absolute;left:3865;top:2993;width:252;height:2" coordorigin="3865,2993" coordsize="252,2">
              <v:shape style="position:absolute;left:3865;top:2993;width:252;height:2" coordorigin="3865,2993" coordsize="252,0" path="m3865,2993l4117,2993e" filled="f" stroked="t" strokeweight=".47597pt" strokecolor="#383838">
                <v:path arrowok="t"/>
              </v:shape>
            </v:group>
            <v:group style="position:absolute;left:4060;top:2993;width:2980;height:2" coordorigin="4060,2993" coordsize="2980,2">
              <v:shape style="position:absolute;left:4060;top:2993;width:2980;height:2" coordorigin="4060,2993" coordsize="2980,0" path="m4060,2993l7040,2993e" filled="f" stroked="t" strokeweight=".713954pt" strokecolor="#606060">
                <v:path arrowok="t"/>
              </v:shape>
            </v:group>
            <v:group style="position:absolute;left:6982;top:2993;width:657;height:2" coordorigin="6982,2993" coordsize="657,2">
              <v:shape style="position:absolute;left:6982;top:2993;width:657;height:2" coordorigin="6982,2993" coordsize="657,0" path="m6982,2993l7639,2993e" filled="f" stroked="t" strokeweight=".47597pt" strokecolor="#343434">
                <v:path arrowok="t"/>
              </v:shape>
            </v:group>
            <v:group style="position:absolute;left:7582;top:2995;width:1871;height:2" coordorigin="7582,2995" coordsize="1871,2">
              <v:shape style="position:absolute;left:7582;top:2995;width:1871;height:2" coordorigin="7582,2995" coordsize="1871,0" path="m7582,2995l9453,2995e" filled="f" stroked="t" strokeweight=".713954pt" strokecolor="#606060">
                <v:path arrowok="t"/>
              </v:shape>
            </v:group>
            <v:group style="position:absolute;left:9396;top:2998;width:566;height:2" coordorigin="9396,2998" coordsize="566,2">
              <v:shape style="position:absolute;left:9396;top:2998;width:566;height:2" coordorigin="9396,2998" coordsize="566,0" path="m9396,2998l9962,2998e" filled="f" stroked="t" strokeweight=".47597pt" strokecolor="#343434">
                <v:path arrowok="t"/>
              </v:shape>
            </v:group>
            <v:group style="position:absolute;left:9905;top:3000;width:433;height:2" coordorigin="9905,3000" coordsize="433,2">
              <v:shape style="position:absolute;left:9905;top:3000;width:433;height:2" coordorigin="9905,3000" coordsize="433,0" path="m9905,3000l10338,3000e" filled="f" stroked="t" strokeweight=".47597pt" strokecolor="#545454">
                <v:path arrowok="t"/>
              </v:shape>
            </v:group>
            <v:group style="position:absolute;left:10205;top:3000;width:1399;height:2" coordorigin="10205,3000" coordsize="1399,2">
              <v:shape style="position:absolute;left:10205;top:3000;width:1399;height:2" coordorigin="10205,3000" coordsize="1399,0" path="m10205,3000l11604,3000e" filled="f" stroked="t" strokeweight=".951939pt" strokecolor="#707070">
                <v:path arrowok="t"/>
              </v:shape>
            </v:group>
            <v:group style="position:absolute;left:376;top:3210;width:3156;height:2" coordorigin="376,3210" coordsize="3156,2">
              <v:shape style="position:absolute;left:376;top:3210;width:3156;height:2" coordorigin="376,3210" coordsize="3156,0" path="m376,3210l3532,3210e" filled="f" stroked="t" strokeweight=".951939pt" strokecolor="#5B5B5B">
                <v:path arrowok="t"/>
              </v:shape>
            </v:group>
            <v:group style="position:absolute;left:3475;top:3208;width:138;height:2" coordorigin="3475,3208" coordsize="138,2">
              <v:shape style="position:absolute;left:3475;top:3208;width:138;height:2" coordorigin="3475,3208" coordsize="138,0" path="m3475,3208l3613,3208e" filled="f" stroked="t" strokeweight=".47597pt" strokecolor="#484848">
                <v:path arrowok="t"/>
              </v:shape>
            </v:group>
            <v:group style="position:absolute;left:3555;top:3210;width:3313;height:2" coordorigin="3555,3210" coordsize="3313,2">
              <v:shape style="position:absolute;left:3555;top:3210;width:3313;height:2" coordorigin="3555,3210" coordsize="3313,0" path="m3555,3210l6868,3210e" filled="f" stroked="t" strokeweight=".713954pt" strokecolor="#575757">
                <v:path arrowok="t"/>
              </v:shape>
            </v:group>
            <v:group style="position:absolute;left:6426;top:3213;width:3027;height:2" coordorigin="6426,3213" coordsize="3027,2">
              <v:shape style="position:absolute;left:6426;top:3213;width:3027;height:2" coordorigin="6426,3213" coordsize="3027,0" path="m6426,3213l9453,3213e" filled="f" stroked="t" strokeweight=".47597pt" strokecolor="#545454">
                <v:path arrowok="t"/>
              </v:shape>
            </v:group>
            <v:group style="position:absolute;left:9343;top:3215;width:2261;height:2" coordorigin="9343,3215" coordsize="2261,2">
              <v:shape style="position:absolute;left:9343;top:3215;width:2261;height:2" coordorigin="9343,3215" coordsize="2261,0" path="m9343,3215l11604,3215e" filled="f" stroked="t" strokeweight=".713954pt" strokecolor="#6B6B6B">
                <v:path arrowok="t"/>
              </v:shape>
            </v:group>
            <v:group style="position:absolute;left:386;top:3165;width:2;height:296" coordorigin="386,3165" coordsize="2,296">
              <v:shape style="position:absolute;left:386;top:3165;width:2;height:296" coordorigin="386,3165" coordsize="0,296" path="m386,3461l386,3165e" filled="f" stroked="t" strokeweight=".713954pt" strokecolor="#3F3F3F">
                <v:path arrowok="t"/>
              </v:shape>
            </v:group>
            <v:group style="position:absolute;left:3912;top:3198;width:2;height:263" coordorigin="3912,3198" coordsize="2,263">
              <v:shape style="position:absolute;left:3912;top:3198;width:2;height:263" coordorigin="3912,3198" coordsize="0,263" path="m3912,3461l3912,3198e" filled="f" stroked="t" strokeweight=".47597pt" strokecolor="#343434">
                <v:path arrowok="t"/>
              </v:shape>
            </v:group>
            <v:group style="position:absolute;left:7021;top:3084;width:2;height:870" coordorigin="7021,3084" coordsize="2,870">
              <v:shape style="position:absolute;left:7021;top:3084;width:2;height:870" coordorigin="7021,3084" coordsize="0,870" path="m7021,3954l7021,3084e" filled="f" stroked="t" strokeweight=".951939pt" strokecolor="#5B5B5B">
                <v:path arrowok="t"/>
              </v:shape>
            </v:group>
            <v:group style="position:absolute;left:3917;top:3404;width:2;height:268" coordorigin="3917,3404" coordsize="2,268">
              <v:shape style="position:absolute;left:3917;top:3404;width:2;height:268" coordorigin="3917,3404" coordsize="0,268" path="m3917,3672l3917,3404e" filled="f" stroked="t" strokeweight=".713954pt" strokecolor="#484848">
                <v:path arrowok="t"/>
              </v:shape>
            </v:group>
            <v:group style="position:absolute;left:3903;top:3629;width:2689;height:2" coordorigin="3903,3629" coordsize="2689,2">
              <v:shape style="position:absolute;left:3903;top:3629;width:2689;height:2" coordorigin="3903,3629" coordsize="2689,0" path="m3903,3629l6592,3629e" filled="f" stroked="t" strokeweight=".713954pt" strokecolor="#747474">
                <v:path arrowok="t"/>
              </v:shape>
            </v:group>
            <v:group style="position:absolute;left:371;top:3944;width:847;height:2" coordorigin="371,3944" coordsize="847,2">
              <v:shape style="position:absolute;left:371;top:3944;width:847;height:2" coordorigin="371,3944" coordsize="847,0" path="m371,3944l1218,3944e" filled="f" stroked="t" strokeweight=".951939pt" strokecolor="#646464">
                <v:path arrowok="t"/>
              </v:shape>
            </v:group>
            <v:group style="position:absolute;left:1138;top:3947;width:1299;height:2" coordorigin="1138,3947" coordsize="1299,2">
              <v:shape style="position:absolute;left:1138;top:3947;width:1299;height:2" coordorigin="1138,3947" coordsize="1299,0" path="m1138,3947l2437,3947e" filled="f" stroked="t" strokeweight=".47597pt" strokecolor="#484848">
                <v:path arrowok="t"/>
              </v:shape>
            </v:group>
            <v:group style="position:absolute;left:2380;top:3944;width:566;height:2" coordorigin="2380,3944" coordsize="566,2">
              <v:shape style="position:absolute;left:2380;top:3944;width:566;height:2" coordorigin="2380,3944" coordsize="566,0" path="m2380,3944l2946,3944e" filled="f" stroked="t" strokeweight=".951939pt" strokecolor="#606060">
                <v:path arrowok="t"/>
              </v:shape>
            </v:group>
            <v:group style="position:absolute;left:2889;top:3944;width:643;height:2" coordorigin="2889,3944" coordsize="643,2">
              <v:shape style="position:absolute;left:2889;top:3944;width:643;height:2" coordorigin="2889,3944" coordsize="643,0" path="m2889,3944l3532,3944e" filled="f" stroked="t" strokeweight=".47597pt" strokecolor="#3B3B3B">
                <v:path arrowok="t"/>
              </v:shape>
            </v:group>
            <v:group style="position:absolute;left:3351;top:3942;width:581;height:2" coordorigin="3351,3942" coordsize="581,2">
              <v:shape style="position:absolute;left:3351;top:3942;width:581;height:2" coordorigin="3351,3942" coordsize="581,0" path="m3351,3942l3932,3942e" filled="f" stroked="t" strokeweight=".951939pt" strokecolor="#646464">
                <v:path arrowok="t"/>
              </v:shape>
            </v:group>
            <v:group style="position:absolute;left:3912;top:3571;width:2;height:382" coordorigin="3912,3571" coordsize="2,382">
              <v:shape style="position:absolute;left:3912;top:3571;width:2;height:382" coordorigin="3912,3571" coordsize="0,382" path="m3912,3954l3912,3571e" filled="f" stroked="t" strokeweight=".951939pt" strokecolor="#646464">
                <v:path arrowok="t"/>
              </v:shape>
            </v:group>
            <v:group style="position:absolute;left:3351;top:3939;width:2513;height:2" coordorigin="3351,3939" coordsize="2513,2">
              <v:shape style="position:absolute;left:3351;top:3939;width:2513;height:2" coordorigin="3351,3939" coordsize="2513,0" path="m3351,3939l5864,3939e" filled="f" stroked="t" strokeweight=".951939pt" strokecolor="#444444">
                <v:path arrowok="t"/>
              </v:shape>
            </v:group>
            <v:group style="position:absolute;left:4636;top:3939;width:352;height:2" coordorigin="4636,3939" coordsize="352,2">
              <v:shape style="position:absolute;left:4636;top:3939;width:352;height:2" coordorigin="4636,3939" coordsize="352,0" path="m4636,3939l4988,3939e" filled="f" stroked="t" strokeweight=".951939pt" strokecolor="#2B2B2B">
                <v:path arrowok="t"/>
              </v:shape>
            </v:group>
            <v:group style="position:absolute;left:5745;top:3942;width:738;height:2" coordorigin="5745,3942" coordsize="738,2">
              <v:shape style="position:absolute;left:5745;top:3942;width:738;height:2" coordorigin="5745,3942" coordsize="738,0" path="m5745,3942l6483,3942e" filled="f" stroked="t" strokeweight=".47597pt" strokecolor="#444444">
                <v:path arrowok="t"/>
              </v:shape>
            </v:group>
            <v:group style="position:absolute;left:6130;top:3944;width:5478;height:2" coordorigin="6130,3944" coordsize="5478,2">
              <v:shape style="position:absolute;left:6130;top:3944;width:5478;height:2" coordorigin="6130,3944" coordsize="5478,0" path="m6130,3944l11609,3944e" filled="f" stroked="t" strokeweight=".713954pt" strokecolor="#676767">
                <v:path arrowok="t"/>
              </v:shape>
            </v:group>
            <v:group style="position:absolute;left:371;top:4224;width:11238;height:2" coordorigin="371,4224" coordsize="11238,2">
              <v:shape style="position:absolute;left:371;top:4224;width:11238;height:2" coordorigin="371,4224" coordsize="11238,0" path="m371,4224l11609,4224e" filled="f" stroked="t" strokeweight=".713954pt" strokecolor="#5B5B5B">
                <v:path arrowok="t"/>
              </v:shape>
            </v:group>
            <v:group style="position:absolute;left:4636;top:4222;width:538;height:2" coordorigin="4636,4222" coordsize="538,2">
              <v:shape style="position:absolute;left:4636;top:4222;width:538;height:2" coordorigin="4636,4222" coordsize="538,0" path="m4636,4222l5174,4222e" filled="f" stroked="t" strokeweight=".47597pt" strokecolor="#3B3B3B">
                <v:path arrowok="t"/>
              </v:shape>
            </v:group>
            <v:group style="position:absolute;left:381;top:4422;width:2;height:760" coordorigin="381,4422" coordsize="2,760">
              <v:shape style="position:absolute;left:381;top:4422;width:2;height:760" coordorigin="381,4422" coordsize="0,760" path="m381,5183l381,4422e" filled="f" stroked="t" strokeweight=".47597pt" strokecolor="#383838">
                <v:path arrowok="t"/>
              </v:shape>
            </v:group>
            <v:group style="position:absolute;left:2408;top:4441;width:2285;height:2" coordorigin="2408,4441" coordsize="2285,2">
              <v:shape style="position:absolute;left:2408;top:4441;width:2285;height:2" coordorigin="2408,4441" coordsize="2285,0" path="m2408,4441l4693,4441e" filled="f" stroked="t" strokeweight=".713954pt" strokecolor="#5B5B5B">
                <v:path arrowok="t"/>
              </v:shape>
            </v:group>
            <v:group style="position:absolute;left:4636;top:4441;width:538;height:2" coordorigin="4636,4441" coordsize="538,2">
              <v:shape style="position:absolute;left:4636;top:4441;width:538;height:2" coordorigin="4636,4441" coordsize="538,0" path="m4636,4441l5174,4441e" filled="f" stroked="t" strokeweight=".47597pt" strokecolor="#2F2F2F">
                <v:path arrowok="t"/>
              </v:shape>
            </v:group>
            <v:group style="position:absolute;left:5117;top:4441;width:1366;height:2" coordorigin="5117,4441" coordsize="1366,2">
              <v:shape style="position:absolute;left:5117;top:4441;width:1366;height:2" coordorigin="5117,4441" coordsize="1366,0" path="m5117,4441l6483,4441e" filled="f" stroked="t" strokeweight=".713954pt" strokecolor="#5B5B5B">
                <v:path arrowok="t"/>
              </v:shape>
            </v:group>
            <v:group style="position:absolute;left:6426;top:4441;width:424;height:2" coordorigin="6426,4441" coordsize="424,2">
              <v:shape style="position:absolute;left:6426;top:4441;width:424;height:2" coordorigin="6426,4441" coordsize="424,0" path="m6426,4441l6849,4441e" filled="f" stroked="t" strokeweight=".47597pt" strokecolor="#343434">
                <v:path arrowok="t"/>
              </v:shape>
            </v:group>
            <v:group style="position:absolute;left:6792;top:4441;width:1128;height:2" coordorigin="6792,4441" coordsize="1128,2">
              <v:shape style="position:absolute;left:6792;top:4441;width:1128;height:2" coordorigin="6792,4441" coordsize="1128,0" path="m6792,4441l7920,4441e" filled="f" stroked="t" strokeweight=".713954pt" strokecolor="#606060">
                <v:path arrowok="t"/>
              </v:shape>
            </v:group>
            <v:group style="position:absolute;left:7863;top:4441;width:409;height:2" coordorigin="7863,4441" coordsize="409,2">
              <v:shape style="position:absolute;left:7863;top:4441;width:409;height:2" coordorigin="7863,4441" coordsize="409,0" path="m7863,4441l8272,4441e" filled="f" stroked="t" strokeweight=".47597pt" strokecolor="#2B2B2B">
                <v:path arrowok="t"/>
              </v:shape>
            </v:group>
            <v:group style="position:absolute;left:8215;top:4441;width:386;height:2" coordorigin="8215,4441" coordsize="386,2">
              <v:shape style="position:absolute;left:8215;top:4441;width:386;height:2" coordorigin="8215,4441" coordsize="386,0" path="m8215,4441l8601,4441e" filled="f" stroked="t" strokeweight=".47597pt" strokecolor="#484848">
                <v:path arrowok="t"/>
              </v:shape>
            </v:group>
            <v:group style="position:absolute;left:8544;top:4444;width:3070;height:2" coordorigin="8544,4444" coordsize="3070,2">
              <v:shape style="position:absolute;left:8544;top:4444;width:3070;height:2" coordorigin="8544,4444" coordsize="3070,0" path="m8544,4444l11614,4444e" filled="f" stroked="t" strokeweight=".713954pt" strokecolor="#676767">
                <v:path arrowok="t"/>
              </v:shape>
            </v:group>
            <v:group style="position:absolute;left:2416;top:4422;width:2;height:263" coordorigin="2416,4422" coordsize="2,263">
              <v:shape style="position:absolute;left:2416;top:4422;width:2;height:263" coordorigin="2416,4422" coordsize="0,263" path="m2416,4685l2416,4422e" filled="f" stroked="t" strokeweight="1.189924pt" strokecolor="#606060">
                <v:path arrowok="t"/>
              </v:shape>
            </v:group>
            <v:group style="position:absolute;left:4972;top:4437;width:2;height:229" coordorigin="4972,4437" coordsize="2,229">
              <v:shape style="position:absolute;left:4972;top:4437;width:2;height:229" coordorigin="4972,4437" coordsize="0,229" path="m4972,4666l4972,4437e" filled="f" stroked="t" strokeweight=".713954pt" strokecolor="#444444">
                <v:path arrowok="t"/>
              </v:shape>
            </v:group>
            <v:group style="position:absolute;left:7875;top:4437;width:2;height:229" coordorigin="7875,4437" coordsize="2,229">
              <v:shape style="position:absolute;left:7875;top:4437;width:2;height:229" coordorigin="7875,4437" coordsize="0,229" path="m7875,4666l7875,4437e" filled="f" stroked="t" strokeweight=".713954pt" strokecolor="#606060">
                <v:path arrowok="t"/>
              </v:shape>
            </v:group>
            <v:group style="position:absolute;left:4955;top:4881;width:1499;height:2" coordorigin="4955,4881" coordsize="1499,2">
              <v:shape style="position:absolute;left:4955;top:4881;width:1499;height:2" coordorigin="4955,4881" coordsize="1499,0" path="m4955,4881l6454,4881e" filled="f" stroked="t" strokeweight=".237985pt" strokecolor="#232323">
                <v:path arrowok="t"/>
              </v:shape>
            </v:group>
            <v:group style="position:absolute;left:4969;top:4609;width:2;height:574" coordorigin="4969,4609" coordsize="2,574">
              <v:shape style="position:absolute;left:4969;top:4609;width:2;height:574" coordorigin="4969,4609" coordsize="0,574" path="m4969,5183l4969,4609e" filled="f" stroked="t" strokeweight=".47597pt" strokecolor="#282828">
                <v:path arrowok="t"/>
              </v:shape>
            </v:group>
            <v:group style="position:absolute;left:6454;top:4881;width:1157;height:2" coordorigin="6454,4881" coordsize="1157,2">
              <v:shape style="position:absolute;left:6454;top:4881;width:1157;height:2" coordorigin="6454,4881" coordsize="1157,0" path="m6454,4881l7611,4881e" filled="f" stroked="t" strokeweight=".237985pt" strokecolor="#000000">
                <v:path arrowok="t"/>
              </v:shape>
            </v:group>
            <v:group style="position:absolute;left:7611;top:4881;width:290;height:2" coordorigin="7611,4881" coordsize="290,2">
              <v:shape style="position:absolute;left:7611;top:4881;width:290;height:2" coordorigin="7611,4881" coordsize="290,0" path="m7611,4881l7901,4881e" filled="f" stroked="t" strokeweight=".237985pt" strokecolor="#3B3B3B">
                <v:path arrowok="t"/>
              </v:shape>
            </v:group>
            <v:group style="position:absolute;left:7873;top:4609;width:2;height:306" coordorigin="7873,4609" coordsize="2,306">
              <v:shape style="position:absolute;left:7873;top:4609;width:2;height:306" coordorigin="7873,4609" coordsize="0,306" path="m7873,4915l7873,4609e" filled="f" stroked="t" strokeweight=".47597pt" strokecolor="#4B4B4B">
                <v:path arrowok="t"/>
              </v:shape>
            </v:group>
            <v:group style="position:absolute;left:7887;top:4881;width:2423;height:2" coordorigin="7887,4881" coordsize="2423,2">
              <v:shape style="position:absolute;left:7887;top:4881;width:2423;height:2" coordorigin="7887,4881" coordsize="2423,0" path="m7887,4881l10310,4881e" filled="f" stroked="t" strokeweight=".237985pt" strokecolor="#000000">
                <v:path arrowok="t"/>
              </v:shape>
            </v:group>
            <v:group style="position:absolute;left:10310;top:4881;width:1280;height:2" coordorigin="10310,4881" coordsize="1280,2">
              <v:shape style="position:absolute;left:10310;top:4881;width:1280;height:2" coordorigin="10310,4881" coordsize="1280,0" path="m10310,4881l11590,4881e" filled="f" stroked="t" strokeweight=".237985pt" strokecolor="#8C8C8C">
                <v:path arrowok="t"/>
              </v:shape>
            </v:group>
            <v:group style="position:absolute;left:11604;top:4217;width:2;height:7817" coordorigin="11604,4217" coordsize="2,7817">
              <v:shape style="position:absolute;left:11604;top:4217;width:2;height:7817" coordorigin="11604,4217" coordsize="0,7817" path="m11604,12034l11604,4217e" filled="f" stroked="t" strokeweight=".713954pt" strokecolor="#646464">
                <v:path arrowok="t"/>
              </v:shape>
            </v:group>
            <v:group style="position:absolute;left:4964;top:5166;width:4488;height:2" coordorigin="4964,5166" coordsize="4488,2">
              <v:shape style="position:absolute;left:4964;top:5166;width:4488;height:2" coordorigin="4964,5166" coordsize="4488,0" path="m4964,5166l9453,5166e" filled="f" stroked="t" strokeweight=".713954pt" strokecolor="#5B5B5B">
                <v:path arrowok="t"/>
              </v:shape>
            </v:group>
            <v:group style="position:absolute;left:9396;top:5168;width:276;height:2" coordorigin="9396,5168" coordsize="276,2">
              <v:shape style="position:absolute;left:9396;top:5168;width:276;height:2" coordorigin="9396,5168" coordsize="276,0" path="m9396,5168l9672,5168e" filled="f" stroked="t" strokeweight=".47597pt" strokecolor="#484848">
                <v:path arrowok="t"/>
              </v:shape>
            </v:group>
            <v:group style="position:absolute;left:9615;top:5163;width:347;height:2" coordorigin="9615,5163" coordsize="347,2">
              <v:shape style="position:absolute;left:9615;top:5163;width:347;height:2" coordorigin="9615,5163" coordsize="347,0" path="m9615,5163l9962,5163e" filled="f" stroked="t" strokeweight=".713954pt" strokecolor="#4F4F4F">
                <v:path arrowok="t"/>
              </v:shape>
            </v:group>
            <v:group style="position:absolute;left:9810;top:5166;width:1799;height:2" coordorigin="9810,5166" coordsize="1799,2">
              <v:shape style="position:absolute;left:9810;top:5166;width:1799;height:2" coordorigin="9810,5166" coordsize="1799,0" path="m9810,5166l11609,5166e" filled="f" stroked="t" strokeweight=".713954pt" strokecolor="#646464">
                <v:path arrowok="t"/>
              </v:shape>
            </v:group>
            <v:group style="position:absolute;left:4972;top:5125;width:2;height:1176" coordorigin="4972,5125" coordsize="2,1176">
              <v:shape style="position:absolute;left:4972;top:5125;width:2;height:1176" coordorigin="4972,5125" coordsize="0,1176" path="m4972,6301l4972,5125e" filled="f" stroked="t" strokeweight=".951939pt" strokecolor="#545454">
                <v:path arrowok="t"/>
              </v:shape>
            </v:group>
            <v:group style="position:absolute;left:4960;top:5402;width:2123;height:2" coordorigin="4960,5402" coordsize="2123,2">
              <v:shape style="position:absolute;left:4960;top:5402;width:2123;height:2" coordorigin="4960,5402" coordsize="2123,0" path="m4960,5402l7082,5402e" filled="f" stroked="t" strokeweight=".713954pt" strokecolor="#606060">
                <v:path arrowok="t"/>
              </v:shape>
            </v:group>
            <v:group style="position:absolute;left:6982;top:5405;width:938;height:2" coordorigin="6982,5405" coordsize="938,2">
              <v:shape style="position:absolute;left:6982;top:5405;width:938;height:2" coordorigin="6982,5405" coordsize="938,0" path="m6982,5405l7920,5405e" filled="f" stroked="t" strokeweight=".47597pt" strokecolor="#4B4B4B">
                <v:path arrowok="t"/>
              </v:shape>
            </v:group>
            <v:group style="position:absolute;left:7639;top:5405;width:1571;height:2" coordorigin="7639,5405" coordsize="1571,2">
              <v:shape style="position:absolute;left:7639;top:5405;width:1571;height:2" coordorigin="7639,5405" coordsize="1571,0" path="m7639,5405l9210,5405e" filled="f" stroked="t" strokeweight=".951939pt" strokecolor="#646464">
                <v:path arrowok="t"/>
              </v:shape>
            </v:group>
            <v:group style="position:absolute;left:9153;top:5405;width:809;height:2" coordorigin="9153,5405" coordsize="809,2">
              <v:shape style="position:absolute;left:9153;top:5405;width:809;height:2" coordorigin="9153,5405" coordsize="809,0" path="m9153,5405l9962,5405e" filled="f" stroked="t" strokeweight=".47597pt" strokecolor="#484848">
                <v:path arrowok="t"/>
              </v:shape>
            </v:group>
            <v:group style="position:absolute;left:9895;top:5405;width:1713;height:2" coordorigin="9895,5405" coordsize="1713,2">
              <v:shape style="position:absolute;left:9895;top:5405;width:1713;height:2" coordorigin="9895,5405" coordsize="1713,0" path="m9895,5405l11609,5405e" filled="f" stroked="t" strokeweight=".713954pt" strokecolor="#646464">
                <v:path arrowok="t"/>
              </v:shape>
            </v:group>
            <v:group style="position:absolute;left:2408;top:5622;width:538;height:2" coordorigin="2408,5622" coordsize="538,2">
              <v:shape style="position:absolute;left:2408;top:5622;width:538;height:2" coordorigin="2408,5622" coordsize="538,0" path="m2408,5622l2946,5622e" filled="f" stroked="t" strokeweight=".47597pt" strokecolor="#3F3F3F">
                <v:path arrowok="t"/>
              </v:shape>
            </v:group>
            <v:group style="position:absolute;left:2813;top:5625;width:1109;height:2" coordorigin="2813,5625" coordsize="1109,2">
              <v:shape style="position:absolute;left:2813;top:5625;width:1109;height:2" coordorigin="2813,5625" coordsize="1109,0" path="m2813,5625l3922,5625e" filled="f" stroked="t" strokeweight=".951939pt" strokecolor="#606060">
                <v:path arrowok="t"/>
              </v:shape>
            </v:group>
            <v:group style="position:absolute;left:3865;top:5622;width:252;height:2" coordorigin="3865,5622" coordsize="252,2">
              <v:shape style="position:absolute;left:3865;top:5622;width:252;height:2" coordorigin="3865,5622" coordsize="252,0" path="m3865,5622l4117,5622e" filled="f" stroked="t" strokeweight=".47597pt" strokecolor="#2F2F2F">
                <v:path arrowok="t"/>
              </v:shape>
            </v:group>
            <v:group style="position:absolute;left:4060;top:5622;width:1042;height:2" coordorigin="4060,5622" coordsize="1042,2">
              <v:shape style="position:absolute;left:4060;top:5622;width:1042;height:2" coordorigin="4060,5622" coordsize="1042,0" path="m4060,5622l5102,5622e" filled="f" stroked="t" strokeweight=".713954pt" strokecolor="#575757">
                <v:path arrowok="t"/>
              </v:shape>
            </v:group>
            <v:group style="position:absolute;left:4926;top:5622;width:2994;height:2" coordorigin="4926,5622" coordsize="2994,2">
              <v:shape style="position:absolute;left:4926;top:5622;width:2994;height:2" coordorigin="4926,5622" coordsize="2994,0" path="m4926,5622l7920,5622e" filled="f" stroked="t" strokeweight=".47597pt" strokecolor="#545454">
                <v:path arrowok="t"/>
              </v:shape>
            </v:group>
            <v:group style="position:absolute;left:7739;top:5622;width:862;height:2" coordorigin="7739,5622" coordsize="862,2">
              <v:shape style="position:absolute;left:7739;top:5622;width:862;height:2" coordorigin="7739,5622" coordsize="862,0" path="m7739,5622l8601,5622e" filled="f" stroked="t" strokeweight=".951939pt" strokecolor="#606060">
                <v:path arrowok="t"/>
              </v:shape>
            </v:group>
            <v:group style="position:absolute;left:8544;top:5622;width:666;height:2" coordorigin="8544,5622" coordsize="666,2">
              <v:shape style="position:absolute;left:8544;top:5622;width:666;height:2" coordorigin="8544,5622" coordsize="666,0" path="m8544,5622l9210,5622e" filled="f" stroked="t" strokeweight=".47597pt" strokecolor="#3F3F3F">
                <v:path arrowok="t"/>
              </v:shape>
            </v:group>
            <v:group style="position:absolute;left:9153;top:5625;width:2451;height:2" coordorigin="9153,5625" coordsize="2451,2">
              <v:shape style="position:absolute;left:9153;top:5625;width:2451;height:2" coordorigin="9153,5625" coordsize="2451,0" path="m9153,5625l11604,5625e" filled="f" stroked="t" strokeweight=".713954pt" strokecolor="#646464">
                <v:path arrowok="t"/>
              </v:shape>
            </v:group>
            <v:group style="position:absolute;left:11602;top:5359;width:2;height:942" coordorigin="11602,5359" coordsize="2,942">
              <v:shape style="position:absolute;left:11602;top:5359;width:2;height:942" coordorigin="11602,5359" coordsize="0,942" path="m11602,6301l11602,5359e" filled="f" stroked="t" strokeweight=".47597pt" strokecolor="#4B4B4B">
                <v:path arrowok="t"/>
              </v:shape>
            </v:group>
            <v:group style="position:absolute;left:371;top:5852;width:823;height:2" coordorigin="371,5852" coordsize="823,2">
              <v:shape style="position:absolute;left:371;top:5852;width:823;height:2" coordorigin="371,5852" coordsize="823,0" path="m371,5852l1195,5852e" filled="f" stroked="t" strokeweight=".47597pt" strokecolor="#383838">
                <v:path arrowok="t"/>
              </v:shape>
            </v:group>
            <v:group style="position:absolute;left:395;top:5849;width:11209;height:2" coordorigin="395,5849" coordsize="11209,2">
              <v:shape style="position:absolute;left:395;top:5849;width:11209;height:2" coordorigin="395,5849" coordsize="11209,0" path="m395,5849l11604,5849e" filled="f" stroked="t" strokeweight=".713954pt" strokecolor="#5B5B5B">
                <v:path arrowok="t"/>
              </v:shape>
            </v:group>
            <v:group style="position:absolute;left:7875;top:5842;width:2;height:660" coordorigin="7875,5842" coordsize="2,660">
              <v:shape style="position:absolute;left:7875;top:5842;width:2;height:660" coordorigin="7875,5842" coordsize="0,660" path="m7875,6502l7875,5842e" filled="f" stroked="t" strokeweight=".713954pt" strokecolor="#575757">
                <v:path arrowok="t"/>
              </v:shape>
            </v:group>
            <v:group style="position:absolute;left:2408;top:6100;width:2;height:163" coordorigin="2408,6100" coordsize="2,163">
              <v:shape style="position:absolute;left:2408;top:6100;width:2;height:163" coordorigin="2408,6100" coordsize="0,163" path="m2408,6263l2408,6100e" filled="f" stroked="t" strokeweight=".713954pt" strokecolor="#676767">
                <v:path arrowok="t"/>
              </v:shape>
            </v:group>
            <v:group style="position:absolute;left:2404;top:6275;width:5041;height:2" coordorigin="2404,6275" coordsize="5041,2">
              <v:shape style="position:absolute;left:2404;top:6275;width:5041;height:2" coordorigin="2404,6275" coordsize="5041,0" path="m2404,6275l7444,6275e" filled="f" stroked="t" strokeweight=".713954pt" strokecolor="#545454">
                <v:path arrowok="t"/>
              </v:shape>
            </v:group>
            <v:group style="position:absolute;left:7387;top:6273;width:252;height:2" coordorigin="7387,6273" coordsize="252,2">
              <v:shape style="position:absolute;left:7387;top:6273;width:252;height:2" coordorigin="7387,6273" coordsize="252,0" path="m7387,6273l7639,6273e" filled="f" stroked="t" strokeweight=".47597pt" strokecolor="#343434">
                <v:path arrowok="t"/>
              </v:shape>
            </v:group>
            <v:group style="position:absolute;left:7582;top:6275;width:347;height:2" coordorigin="7582,6275" coordsize="347,2">
              <v:shape style="position:absolute;left:7582;top:6275;width:347;height:2" coordorigin="7582,6275" coordsize="347,0" path="m7582,6275l7930,6275e" filled="f" stroked="t" strokeweight=".713954pt" strokecolor="#4B4B4B">
                <v:path arrowok="t"/>
              </v:shape>
            </v:group>
            <v:group style="position:absolute;left:7858;top:6275;width:3746;height:2" coordorigin="7858,6275" coordsize="3746,2">
              <v:shape style="position:absolute;left:7858;top:6275;width:3746;height:2" coordorigin="7858,6275" coordsize="3746,0" path="m7858,6275l11604,6275e" filled="f" stroked="t" strokeweight=".713954pt" strokecolor="#646464">
                <v:path arrowok="t"/>
              </v:shape>
            </v:group>
            <v:group style="position:absolute;left:9396;top:6277;width:276;height:2" coordorigin="9396,6277" coordsize="276,2">
              <v:shape style="position:absolute;left:9396;top:6277;width:276;height:2" coordorigin="9396,6277" coordsize="276,0" path="m9396,6277l9672,6277e" filled="f" stroked="t" strokeweight=".47597pt" strokecolor="#484848">
                <v:path arrowok="t"/>
              </v:shape>
            </v:group>
            <v:group style="position:absolute;left:2418;top:4853;width:2;height:330" coordorigin="2418,4853" coordsize="2,330">
              <v:shape style="position:absolute;left:2418;top:4853;width:2;height:330" coordorigin="2418,4853" coordsize="0,330" path="m2418,5183l2418,4853e" filled="f" stroked="t" strokeweight=".47597pt" strokecolor="#282828">
                <v:path arrowok="t"/>
              </v:shape>
            </v:group>
            <v:group style="position:absolute;left:2416;top:3935;width:2;height:7152" coordorigin="2416,3935" coordsize="2,7152">
              <v:shape style="position:absolute;left:2416;top:3935;width:2;height:7152" coordorigin="2416,3935" coordsize="0,7152" path="m2416,11087l2416,3935e" filled="f" stroked="t" strokeweight=".951939pt" strokecolor="#4B4B4B">
                <v:path arrowok="t"/>
              </v:shape>
            </v:group>
            <v:group style="position:absolute;left:2413;top:6492;width:4626;height:2" coordorigin="2413,6492" coordsize="4626,2">
              <v:shape style="position:absolute;left:2413;top:6492;width:4626;height:2" coordorigin="2413,6492" coordsize="4626,0" path="m2413,6492l7040,6492e" filled="f" stroked="t" strokeweight=".713954pt" strokecolor="#4F4F4F">
                <v:path arrowok="t"/>
              </v:shape>
            </v:group>
            <v:group style="position:absolute;left:4969;top:6230;width:2;height:301" coordorigin="4969,6230" coordsize="2,301">
              <v:shape style="position:absolute;left:4969;top:6230;width:2;height:301" coordorigin="4969,6230" coordsize="0,301" path="m4969,6531l4969,6230e" filled="f" stroked="t" strokeweight=".47597pt" strokecolor="#3F3F3F">
                <v:path arrowok="t"/>
              </v:shape>
            </v:group>
            <v:group style="position:absolute;left:5992;top:6492;width:914;height:2" coordorigin="5992,6492" coordsize="914,2">
              <v:shape style="position:absolute;left:5992;top:6492;width:914;height:2" coordorigin="5992,6492" coordsize="914,0" path="m5992,6492l6906,6492e" filled="f" stroked="t" strokeweight=".951939pt" strokecolor="#646464">
                <v:path arrowok="t"/>
              </v:shape>
            </v:group>
            <v:group style="position:absolute;left:6982;top:6492;width:462;height:2" coordorigin="6982,6492" coordsize="462,2">
              <v:shape style="position:absolute;left:6982;top:6492;width:462;height:2" coordorigin="6982,6492" coordsize="462,0" path="m6982,6492l7444,6492e" filled="f" stroked="t" strokeweight=".47597pt" strokecolor="#2F2F2F">
                <v:path arrowok="t"/>
              </v:shape>
            </v:group>
            <v:group style="position:absolute;left:7387;top:6490;width:1214;height:2" coordorigin="7387,6490" coordsize="1214,2">
              <v:shape style="position:absolute;left:7387;top:6490;width:1214;height:2" coordorigin="7387,6490" coordsize="1214,0" path="m7387,6490l8601,6490e" filled="f" stroked="t" strokeweight=".951939pt" strokecolor="#646464">
                <v:path arrowok="t"/>
              </v:shape>
            </v:group>
            <v:group style="position:absolute;left:8544;top:6492;width:666;height:2" coordorigin="8544,6492" coordsize="666,2">
              <v:shape style="position:absolute;left:8544;top:6492;width:666;height:2" coordorigin="8544,6492" coordsize="666,0" path="m8544,6492l9210,6492e" filled="f" stroked="t" strokeweight=".47597pt" strokecolor="#4F4F4F">
                <v:path arrowok="t"/>
              </v:shape>
            </v:group>
            <v:group style="position:absolute;left:9129;top:6490;width:2480;height:2" coordorigin="9129,6490" coordsize="2480,2">
              <v:shape style="position:absolute;left:9129;top:6490;width:2480;height:2" coordorigin="9129,6490" coordsize="2480,0" path="m9129,6490l11609,6490e" filled="f" stroked="t" strokeweight=".713954pt" strokecolor="#676767">
                <v:path arrowok="t"/>
              </v:shape>
            </v:group>
            <v:group style="position:absolute;left:376;top:6717;width:524;height:2" coordorigin="376,6717" coordsize="524,2">
              <v:shape style="position:absolute;left:376;top:6717;width:524;height:2" coordorigin="376,6717" coordsize="524,0" path="m376,6717l900,6717e" filled="f" stroked="t" strokeweight=".713954pt" strokecolor="#606060">
                <v:path arrowok="t"/>
              </v:shape>
            </v:group>
            <v:group style="position:absolute;left:381;top:6469;width:2;height:268" coordorigin="381,6469" coordsize="2,268">
              <v:shape style="position:absolute;left:381;top:6469;width:2;height:268" coordorigin="381,6469" coordsize="0,268" path="m381,6736l381,6469e" filled="f" stroked="t" strokeweight=".47597pt" strokecolor="#232323">
                <v:path arrowok="t"/>
              </v:shape>
            </v:group>
            <v:group style="position:absolute;left:842;top:6712;width:352;height:2" coordorigin="842,6712" coordsize="352,2">
              <v:shape style="position:absolute;left:842;top:6712;width:352;height:2" coordorigin="842,6712" coordsize="352,0" path="m842,6712l1195,6712e" filled="f" stroked="t" strokeweight=".47597pt" strokecolor="#3F3F3F">
                <v:path arrowok="t"/>
              </v:shape>
            </v:group>
            <v:group style="position:absolute;left:2418;top:6469;width:2;height:268" coordorigin="2418,6469" coordsize="2,268">
              <v:shape style="position:absolute;left:2418;top:6469;width:2;height:268" coordorigin="2418,6469" coordsize="0,268" path="m2418,6736l2418,6469e" filled="f" stroked="t" strokeweight=".713954pt" strokecolor="#282828">
                <v:path arrowok="t"/>
              </v:shape>
            </v:group>
            <v:group style="position:absolute;left:2375;top:6712;width:4108;height:2" coordorigin="2375,6712" coordsize="4108,2">
              <v:shape style="position:absolute;left:2375;top:6712;width:4108;height:2" coordorigin="2375,6712" coordsize="4108,0" path="m2375,6712l6483,6712e" filled="f" stroked="t" strokeweight=".47597pt" strokecolor="#4F4F4F">
                <v:path arrowok="t"/>
              </v:shape>
            </v:group>
            <v:group style="position:absolute;left:1138;top:6712;width:10471;height:2" coordorigin="1138,6712" coordsize="10471,2">
              <v:shape style="position:absolute;left:1138;top:6712;width:10471;height:2" coordorigin="1138,6712" coordsize="10471,0" path="m1138,6712l11609,6712e" filled="f" stroked="t" strokeweight=".713954pt" strokecolor="#575757">
                <v:path arrowok="t"/>
              </v:shape>
            </v:group>
            <v:group style="position:absolute;left:8544;top:6712;width:666;height:2" coordorigin="8544,6712" coordsize="666,2">
              <v:shape style="position:absolute;left:8544;top:6712;width:666;height:2" coordorigin="8544,6712" coordsize="666,0" path="m8544,6712l9210,6712e" filled="f" stroked="t" strokeweight=".47597pt" strokecolor="#3B3B3B">
                <v:path arrowok="t"/>
              </v:shape>
            </v:group>
            <v:group style="position:absolute;left:9153;top:6715;width:300;height:2" coordorigin="9153,6715" coordsize="300,2">
              <v:shape style="position:absolute;left:9153;top:6715;width:300;height:2" coordorigin="9153,6715" coordsize="300,0" path="m9153,6715l9453,6715e" filled="f" stroked="t" strokeweight=".47597pt" strokecolor="#545454">
                <v:path arrowok="t"/>
              </v:shape>
            </v:group>
            <v:group style="position:absolute;left:371;top:7348;width:11238;height:2" coordorigin="371,7348" coordsize="11238,2">
              <v:shape style="position:absolute;left:371;top:7348;width:11238;height:2" coordorigin="371,7348" coordsize="11238,0" path="m371,7348l11609,7348e" filled="f" stroked="t" strokeweight=".713954pt" strokecolor="#575757">
                <v:path arrowok="t"/>
              </v:shape>
            </v:group>
            <v:group style="position:absolute;left:4974;top:7334;width:2;height:492" coordorigin="4974,7334" coordsize="2,492">
              <v:shape style="position:absolute;left:4974;top:7334;width:2;height:492" coordorigin="4974,7334" coordsize="0,492" path="m4974,7826l4974,7334e" filled="f" stroked="t" strokeweight=".47597pt" strokecolor="#444444">
                <v:path arrowok="t"/>
              </v:shape>
            </v:group>
            <v:group style="position:absolute;left:4969;top:7571;width:4241;height:2" coordorigin="4969,7571" coordsize="4241,2">
              <v:shape style="position:absolute;left:4969;top:7571;width:4241;height:2" coordorigin="4969,7571" coordsize="4241,0" path="m4969,7571l9210,7571e" filled="f" stroked="t" strokeweight=".713954pt" strokecolor="#545454">
                <v:path arrowok="t"/>
              </v:shape>
            </v:group>
            <v:group style="position:absolute;left:8967;top:7571;width:2646;height:2" coordorigin="8967,7571" coordsize="2646,2">
              <v:shape style="position:absolute;left:8967;top:7571;width:2646;height:2" coordorigin="8967,7571" coordsize="2646,0" path="m8967,7571l11614,7571e" filled="f" stroked="t" strokeweight=".951939pt" strokecolor="#6B6B6B">
                <v:path arrowok="t"/>
              </v:shape>
            </v:group>
            <v:group style="position:absolute;left:381;top:7559;width:2;height:320" coordorigin="381,7559" coordsize="2,320">
              <v:shape style="position:absolute;left:381;top:7559;width:2;height:320" coordorigin="381,7559" coordsize="0,320" path="m381,7879l381,7559e" filled="f" stroked="t" strokeweight=".951939pt" strokecolor="#707070">
                <v:path arrowok="t"/>
              </v:shape>
            </v:group>
            <v:group style="position:absolute;left:2418;top:7559;width:2;height:335" coordorigin="2418,7559" coordsize="2,335">
              <v:shape style="position:absolute;left:2418;top:7559;width:2;height:335" coordorigin="2418,7559" coordsize="0,335" path="m2418,7893l2418,7559e" filled="f" stroked="t" strokeweight=".951939pt" strokecolor="#646464">
                <v:path arrowok="t"/>
              </v:shape>
            </v:group>
            <v:group style="position:absolute;left:4964;top:7786;width:4488;height:2" coordorigin="4964,7786" coordsize="4488,2">
              <v:shape style="position:absolute;left:4964;top:7786;width:4488;height:2" coordorigin="4964,7786" coordsize="4488,0" path="m4964,7786l9453,7786e" filled="f" stroked="t" strokeweight=".713954pt" strokecolor="#606060">
                <v:path arrowok="t"/>
              </v:shape>
            </v:group>
            <v:group style="position:absolute;left:9396;top:7788;width:276;height:2" coordorigin="9396,7788" coordsize="276,2">
              <v:shape style="position:absolute;left:9396;top:7788;width:276;height:2" coordorigin="9396,7788" coordsize="276,0" path="m9396,7788l9672,7788e" filled="f" stroked="t" strokeweight=".47597pt" strokecolor="#4F4F4F">
                <v:path arrowok="t"/>
              </v:shape>
            </v:group>
            <v:group style="position:absolute;left:9615;top:7786;width:1999;height:2" coordorigin="9615,7786" coordsize="1999,2">
              <v:shape style="position:absolute;left:9615;top:7786;width:1999;height:2" coordorigin="9615,7786" coordsize="1999,0" path="m9615,7786l11614,7786e" filled="f" stroked="t" strokeweight=".713954pt" strokecolor="#6B6B6B">
                <v:path arrowok="t"/>
              </v:shape>
            </v:group>
            <v:group style="position:absolute;left:376;top:8003;width:819;height:2" coordorigin="376,8003" coordsize="819,2">
              <v:shape style="position:absolute;left:376;top:8003;width:819;height:2" coordorigin="376,8003" coordsize="819,0" path="m376,8003l1195,8003e" filled="f" stroked="t" strokeweight=".47597pt" strokecolor="#3B3B3B">
                <v:path arrowok="t"/>
              </v:shape>
            </v:group>
            <v:group style="position:absolute;left:1138;top:8003;width:1309;height:2" coordorigin="1138,8003" coordsize="1309,2">
              <v:shape style="position:absolute;left:1138;top:8003;width:1309;height:2" coordorigin="1138,8003" coordsize="1309,0" path="m1138,8003l2446,8003e" filled="f" stroked="t" strokeweight=".713954pt" strokecolor="#575757">
                <v:path arrowok="t"/>
              </v:shape>
            </v:group>
            <v:group style="position:absolute;left:2375;top:8003;width:571;height:2" coordorigin="2375,8003" coordsize="571,2">
              <v:shape style="position:absolute;left:2375;top:8003;width:571;height:2" coordorigin="2375,8003" coordsize="571,0" path="m2375,8003l2946,8003e" filled="f" stroked="t" strokeweight=".47597pt" strokecolor="#3B3B3B">
                <v:path arrowok="t"/>
              </v:shape>
            </v:group>
            <v:group style="position:absolute;left:2851;top:8003;width:833;height:2" coordorigin="2851,8003" coordsize="833,2">
              <v:shape style="position:absolute;left:2851;top:8003;width:833;height:2" coordorigin="2851,8003" coordsize="833,0" path="m2851,8003l3684,8003e" filled="f" stroked="t" strokeweight=".951939pt" strokecolor="#5B5B5B">
                <v:path arrowok="t"/>
              </v:shape>
            </v:group>
            <v:group style="position:absolute;left:3555;top:8001;width:366;height:2" coordorigin="3555,8001" coordsize="366,2">
              <v:shape style="position:absolute;left:3555;top:8001;width:366;height:2" coordorigin="3555,8001" coordsize="366,0" path="m3555,8001l3922,8001e" filled="f" stroked="t" strokeweight=".47597pt" strokecolor="#444444">
                <v:path arrowok="t"/>
              </v:shape>
            </v:group>
            <v:group style="position:absolute;left:3865;top:8003;width:252;height:2" coordorigin="3865,8003" coordsize="252,2">
              <v:shape style="position:absolute;left:3865;top:8003;width:252;height:2" coordorigin="3865,8003" coordsize="252,0" path="m3865,8003l4117,8003e" filled="f" stroked="t" strokeweight=".47597pt" strokecolor="#2F2F2F">
                <v:path arrowok="t"/>
              </v:shape>
            </v:group>
            <v:group style="position:absolute;left:4060;top:8001;width:7554;height:2" coordorigin="4060,8001" coordsize="7554,2">
              <v:shape style="position:absolute;left:4060;top:8001;width:7554;height:2" coordorigin="4060,8001" coordsize="7554,0" path="m4060,8001l11614,8001e" filled="f" stroked="t" strokeweight=".713954pt" strokecolor="#646464">
                <v:path arrowok="t"/>
              </v:shape>
            </v:group>
            <v:group style="position:absolute;left:4974;top:7769;width:2;height:244" coordorigin="4974,7769" coordsize="2,244">
              <v:shape style="position:absolute;left:4974;top:7769;width:2;height:244" coordorigin="4974,7769" coordsize="0,244" path="m4974,8013l4974,7769e" filled="f" stroked="t" strokeweight=".951939pt" strokecolor="#4F4F4F">
                <v:path arrowok="t"/>
              </v:shape>
            </v:group>
            <v:group style="position:absolute;left:6426;top:7998;width:614;height:2" coordorigin="6426,7998" coordsize="614,2">
              <v:shape style="position:absolute;left:6426;top:7998;width:614;height:2" coordorigin="6426,7998" coordsize="614,0" path="m6426,7998l7040,7998e" filled="f" stroked="t" strokeweight=".47597pt" strokecolor="#484848">
                <v:path arrowok="t"/>
              </v:shape>
            </v:group>
            <v:group style="position:absolute;left:8496;top:8003;width:714;height:2" coordorigin="8496,8003" coordsize="714,2">
              <v:shape style="position:absolute;left:8496;top:8003;width:714;height:2" coordorigin="8496,8003" coordsize="714,0" path="m8496,8003l9210,8003e" filled="f" stroked="t" strokeweight=".47597pt" strokecolor="#3F3F3F">
                <v:path arrowok="t"/>
              </v:shape>
            </v:group>
            <v:group style="position:absolute;left:381;top:7975;width:2;height:502" coordorigin="381,7975" coordsize="2,502">
              <v:shape style="position:absolute;left:381;top:7975;width:2;height:502" coordorigin="381,7975" coordsize="0,502" path="m381,8477l381,7975e" filled="f" stroked="t" strokeweight=".47597pt" strokecolor="#2B2B2B">
                <v:path arrowok="t"/>
              </v:shape>
            </v:group>
            <v:group style="position:absolute;left:2418;top:7975;width:2;height:502" coordorigin="2418,7975" coordsize="2,502">
              <v:shape style="position:absolute;left:2418;top:7975;width:2;height:502" coordorigin="2418,7975" coordsize="0,502" path="m2418,8477l2418,7975e" filled="f" stroked="t" strokeweight=".47597pt" strokecolor="#2B2B2B">
                <v:path arrowok="t"/>
              </v:shape>
            </v:group>
            <v:group style="position:absolute;left:11604;top:7975;width:2;height:502" coordorigin="11604,7975" coordsize="2,502">
              <v:shape style="position:absolute;left:11604;top:7975;width:2;height:502" coordorigin="11604,7975" coordsize="0,502" path="m11604,8477l11604,7975e" filled="f" stroked="t" strokeweight=".47597pt" strokecolor="#4B4B4B">
                <v:path arrowok="t"/>
              </v:shape>
            </v:group>
            <v:group style="position:absolute;left:371;top:8811;width:847;height:2" coordorigin="371,8811" coordsize="847,2">
              <v:shape style="position:absolute;left:371;top:8811;width:847;height:2" coordorigin="371,8811" coordsize="847,0" path="m371,8811l1218,8811e" filled="f" stroked="t" strokeweight=".951939pt" strokecolor="#606060">
                <v:path arrowok="t"/>
              </v:shape>
            </v:group>
            <v:group style="position:absolute;left:1138;top:8811;width:490;height:2" coordorigin="1138,8811" coordsize="490,2">
              <v:shape style="position:absolute;left:1138;top:8811;width:490;height:2" coordorigin="1138,8811" coordsize="490,0" path="m1138,8811l1628,8811e" filled="f" stroked="t" strokeweight=".47597pt" strokecolor="#3F3F3F">
                <v:path arrowok="t"/>
              </v:shape>
            </v:group>
            <v:group style="position:absolute;left:1571;top:8809;width:5488;height:2" coordorigin="1571,8809" coordsize="5488,2">
              <v:shape style="position:absolute;left:1571;top:8809;width:5488;height:2" coordorigin="1571,8809" coordsize="5488,0" path="m1571,8809l7059,8809e" filled="f" stroked="t" strokeweight=".951939pt" strokecolor="#5B5B5B">
                <v:path arrowok="t"/>
              </v:shape>
            </v:group>
            <v:group style="position:absolute;left:6982;top:8806;width:657;height:2" coordorigin="6982,8806" coordsize="657,2">
              <v:shape style="position:absolute;left:6982;top:8806;width:657;height:2" coordorigin="6982,8806" coordsize="657,0" path="m6982,8806l7639,8806e" filled="f" stroked="t" strokeweight=".47597pt" strokecolor="#3F3F3F">
                <v:path arrowok="t"/>
              </v:shape>
            </v:group>
            <v:group style="position:absolute;left:7582;top:8809;width:1871;height:2" coordorigin="7582,8809" coordsize="1871,2">
              <v:shape style="position:absolute;left:7582;top:8809;width:1871;height:2" coordorigin="7582,8809" coordsize="1871,0" path="m7582,8809l9453,8809e" filled="f" stroked="t" strokeweight=".713954pt" strokecolor="#606060">
                <v:path arrowok="t"/>
              </v:shape>
            </v:group>
            <v:group style="position:absolute;left:9396;top:8811;width:566;height:2" coordorigin="9396,8811" coordsize="566,2">
              <v:shape style="position:absolute;left:9396;top:8811;width:566;height:2" coordorigin="9396,8811" coordsize="566,0" path="m9396,8811l9962,8811e" filled="f" stroked="t" strokeweight=".47597pt" strokecolor="#3F3F3F">
                <v:path arrowok="t"/>
              </v:shape>
            </v:group>
            <v:group style="position:absolute;left:9872;top:8809;width:1742;height:2" coordorigin="9872,8809" coordsize="1742,2">
              <v:shape style="position:absolute;left:9872;top:8809;width:1742;height:2" coordorigin="9872,8809" coordsize="1742,0" path="m9872,8809l11614,8809e" filled="f" stroked="t" strokeweight=".713954pt" strokecolor="#646464">
                <v:path arrowok="t"/>
              </v:shape>
            </v:group>
            <v:group style="position:absolute;left:371;top:10267;width:9967;height:2" coordorigin="371,10267" coordsize="9967,2">
              <v:shape style="position:absolute;left:371;top:10267;width:9967;height:2" coordorigin="371,10267" coordsize="9967,0" path="m371,10267l10338,10267e" filled="f" stroked="t" strokeweight=".713954pt" strokecolor="#575757">
                <v:path arrowok="t"/>
              </v:shape>
            </v:group>
            <v:group style="position:absolute;left:10224;top:10267;width:1390;height:2" coordorigin="10224,10267" coordsize="1390,2">
              <v:shape style="position:absolute;left:10224;top:10267;width:1390;height:2" coordorigin="10224,10267" coordsize="1390,0" path="m10224,10267l11614,10267e" filled="f" stroked="t" strokeweight=".951939pt" strokecolor="#707070">
                <v:path arrowok="t"/>
              </v:shape>
            </v:group>
            <v:group style="position:absolute;left:3865;top:10604;width:252;height:2" coordorigin="3865,10604" coordsize="252,2">
              <v:shape style="position:absolute;left:3865;top:10604;width:252;height:2" coordorigin="3865,10604" coordsize="252,0" path="m3865,10604l4117,10604e" filled="f" stroked="t" strokeweight=".47597pt" strokecolor="#232323">
                <v:path arrowok="t"/>
              </v:shape>
            </v:group>
            <v:group style="position:absolute;left:371;top:10602;width:11242;height:2" coordorigin="371,10602" coordsize="11242,2">
              <v:shape style="position:absolute;left:371;top:10602;width:11242;height:2" coordorigin="371,10602" coordsize="11242,0" path="m371,10602l11614,10602e" filled="f" stroked="t" strokeweight=".713954pt" strokecolor="#575757">
                <v:path arrowok="t"/>
              </v:shape>
            </v:group>
            <v:group style="position:absolute;left:6426;top:10599;width:424;height:2" coordorigin="6426,10599" coordsize="424,2">
              <v:shape style="position:absolute;left:6426;top:10599;width:424;height:2" coordorigin="6426,10599" coordsize="424,0" path="m6426,10599l6849,10599e" filled="f" stroked="t" strokeweight=".47597pt" strokecolor="#3B3B3B">
                <v:path arrowok="t"/>
              </v:shape>
            </v:group>
            <v:group style="position:absolute;left:828;top:10836;width:2118;height:2" coordorigin="828,10836" coordsize="2118,2">
              <v:shape style="position:absolute;left:828;top:10836;width:2118;height:2" coordorigin="828,10836" coordsize="2118,0" path="m828,10836l2946,10836e" filled="f" stroked="t" strokeweight=".47597pt" strokecolor="#4F4F4F">
                <v:path arrowok="t"/>
              </v:shape>
            </v:group>
            <v:group style="position:absolute;left:2889;top:10838;width:723;height:2" coordorigin="2889,10838" coordsize="723,2">
              <v:shape style="position:absolute;left:2889;top:10838;width:723;height:2" coordorigin="2889,10838" coordsize="723,0" path="m2889,10838l3613,10838e" filled="f" stroked="t" strokeweight=".47597pt" strokecolor="#2B2B2B">
                <v:path arrowok="t"/>
              </v:shape>
            </v:group>
            <v:group style="position:absolute;left:3555;top:10836;width:1138;height:2" coordorigin="3555,10836" coordsize="1138,2">
              <v:shape style="position:absolute;left:3555;top:10836;width:1138;height:2" coordorigin="3555,10836" coordsize="1138,0" path="m3555,10836l4693,10836e" filled="f" stroked="t" strokeweight=".713954pt" strokecolor="#5B5B5B">
                <v:path arrowok="t"/>
              </v:shape>
            </v:group>
            <v:group style="position:absolute;left:4636;top:10838;width:352;height:2" coordorigin="4636,10838" coordsize="352,2">
              <v:shape style="position:absolute;left:4636;top:10838;width:352;height:2" coordorigin="4636,10838" coordsize="352,0" path="m4636,10838l4988,10838e" filled="f" stroked="t" strokeweight=".47597pt" strokecolor="#383838">
                <v:path arrowok="t"/>
              </v:shape>
            </v:group>
            <v:group style="position:absolute;left:4931;top:10836;width:2784;height:2" coordorigin="4931,10836" coordsize="2784,2">
              <v:shape style="position:absolute;left:4931;top:10836;width:2784;height:2" coordorigin="4931,10836" coordsize="2784,0" path="m4931,10836l7715,10836e" filled="f" stroked="t" strokeweight=".951939pt" strokecolor="#676767">
                <v:path arrowok="t"/>
              </v:shape>
            </v:group>
            <v:group style="position:absolute;left:7582;top:10836;width:690;height:2" coordorigin="7582,10836" coordsize="690,2">
              <v:shape style="position:absolute;left:7582;top:10836;width:690;height:2" coordorigin="7582,10836" coordsize="690,0" path="m7582,10836l8272,10836e" filled="f" stroked="t" strokeweight=".47597pt" strokecolor="#4F4F4F">
                <v:path arrowok="t"/>
              </v:shape>
            </v:group>
            <v:group style="position:absolute;left:8215;top:10836;width:1238;height:2" coordorigin="8215,10836" coordsize="1238,2">
              <v:shape style="position:absolute;left:8215;top:10836;width:1238;height:2" coordorigin="8215,10836" coordsize="1238,0" path="m8215,10836l9453,10836e" filled="f" stroked="t" strokeweight=".951939pt" strokecolor="#707070">
                <v:path arrowok="t"/>
              </v:shape>
            </v:group>
            <v:group style="position:absolute;left:9396;top:10838;width:566;height:2" coordorigin="9396,10838" coordsize="566,2">
              <v:shape style="position:absolute;left:9396;top:10838;width:566;height:2" coordorigin="9396,10838" coordsize="566,0" path="m9396,10838l9962,10838e" filled="f" stroked="t" strokeweight=".47597pt" strokecolor="#484848">
                <v:path arrowok="t"/>
              </v:shape>
            </v:group>
            <v:group style="position:absolute;left:9905;top:10836;width:1709;height:2" coordorigin="9905,10836" coordsize="1709,2">
              <v:shape style="position:absolute;left:9905;top:10836;width:1709;height:2" coordorigin="9905,10836" coordsize="1709,0" path="m9905,10836l11614,10836e" filled="f" stroked="t" strokeweight=".713954pt" strokecolor="#6B6B6B">
                <v:path arrowok="t"/>
              </v:shape>
            </v:group>
            <v:group style="position:absolute;left:376;top:11319;width:6107;height:2" coordorigin="376,11319" coordsize="6107,2">
              <v:shape style="position:absolute;left:376;top:11319;width:6107;height:2" coordorigin="376,11319" coordsize="6107,0" path="m376,11319l6483,11319e" filled="f" stroked="t" strokeweight=".713954pt" strokecolor="#545454">
                <v:path arrowok="t"/>
              </v:shape>
            </v:group>
            <v:group style="position:absolute;left:381;top:11030;width:2;height:775" coordorigin="381,11030" coordsize="2,775">
              <v:shape style="position:absolute;left:381;top:11030;width:2;height:775" coordorigin="381,11030" coordsize="0,775" path="m381,11804l381,11030e" filled="f" stroked="t" strokeweight=".47597pt" strokecolor="#343434">
                <v:path arrowok="t"/>
              </v:shape>
            </v:group>
            <v:group style="position:absolute;left:2418;top:11030;width:2;height:316" coordorigin="2418,11030" coordsize="2,316">
              <v:shape style="position:absolute;left:2418;top:11030;width:2;height:316" coordorigin="2418,11030" coordsize="0,316" path="m2418,11345l2418,11030e" filled="f" stroked="t" strokeweight=".47597pt" strokecolor="#343434">
                <v:path arrowok="t"/>
              </v:shape>
            </v:group>
            <v:group style="position:absolute;left:6426;top:11316;width:424;height:2" coordorigin="6426,11316" coordsize="424,2">
              <v:shape style="position:absolute;left:6426;top:11316;width:424;height:2" coordorigin="6426,11316" coordsize="424,0" path="m6426,11316l6849,11316e" filled="f" stroked="t" strokeweight=".47597pt" strokecolor="#2F2F2F">
                <v:path arrowok="t"/>
              </v:shape>
            </v:group>
            <v:group style="position:absolute;left:6792;top:11319;width:1128;height:2" coordorigin="6792,11319" coordsize="1128,2">
              <v:shape style="position:absolute;left:6792;top:11319;width:1128;height:2" coordorigin="6792,11319" coordsize="1128,0" path="m6792,11319l7920,11319e" filled="f" stroked="t" strokeweight=".951939pt" strokecolor="#606060">
                <v:path arrowok="t"/>
              </v:shape>
            </v:group>
            <v:group style="position:absolute;left:7863;top:11316;width:409;height:2" coordorigin="7863,11316" coordsize="409,2">
              <v:shape style="position:absolute;left:7863;top:11316;width:409;height:2" coordorigin="7863,11316" coordsize="409,0" path="m7863,11316l8272,11316e" filled="f" stroked="t" strokeweight=".47597pt" strokecolor="#2F2F2F">
                <v:path arrowok="t"/>
              </v:shape>
            </v:group>
            <v:group style="position:absolute;left:8215;top:11316;width:386;height:2" coordorigin="8215,11316" coordsize="386,2">
              <v:shape style="position:absolute;left:8215;top:11316;width:386;height:2" coordorigin="8215,11316" coordsize="386,0" path="m8215,11316l8601,11316e" filled="f" stroked="t" strokeweight=".47597pt" strokecolor="#484848">
                <v:path arrowok="t"/>
              </v:shape>
            </v:group>
            <v:group style="position:absolute;left:8544;top:11319;width:3070;height:2" coordorigin="8544,11319" coordsize="3070,2">
              <v:shape style="position:absolute;left:8544;top:11319;width:3070;height:2" coordorigin="8544,11319" coordsize="3070,0" path="m8544,11319l11614,11319e" filled="f" stroked="t" strokeweight=".951939pt" strokecolor="#6B6B6B">
                <v:path arrowok="t"/>
              </v:shape>
            </v:group>
            <v:group style="position:absolute;left:376;top:11539;width:2604;height:2" coordorigin="376,11539" coordsize="2604,2">
              <v:shape style="position:absolute;left:376;top:11539;width:2604;height:2" coordorigin="376,11539" coordsize="2604,0" path="m376,11539l2980,11539e" filled="f" stroked="t" strokeweight=".951939pt" strokecolor="#5B5B5B">
                <v:path arrowok="t"/>
              </v:shape>
            </v:group>
            <v:group style="position:absolute;left:2423;top:11273;width:2;height:306" coordorigin="2423,11273" coordsize="2,306">
              <v:shape style="position:absolute;left:2423;top:11273;width:2;height:306" coordorigin="2423,11273" coordsize="0,306" path="m2423,11579l2423,11273e" filled="f" stroked="t" strokeweight=".713954pt" strokecolor="#3B3B3B">
                <v:path arrowok="t"/>
              </v:shape>
            </v:group>
            <v:group style="position:absolute;left:2889;top:11539;width:1033;height:2" coordorigin="2889,11539" coordsize="1033,2">
              <v:shape style="position:absolute;left:2889;top:11539;width:1033;height:2" coordorigin="2889,11539" coordsize="1033,0" path="m2889,11539l3922,11539e" filled="f" stroked="t" strokeweight=".47597pt" strokecolor="#3F3F3F">
                <v:path arrowok="t"/>
              </v:shape>
            </v:group>
            <v:group style="position:absolute;left:3808;top:11536;width:885;height:2" coordorigin="3808,11536" coordsize="885,2">
              <v:shape style="position:absolute;left:3808;top:11536;width:885;height:2" coordorigin="3808,11536" coordsize="885,0" path="m3808,11536l4693,11536e" filled="f" stroked="t" strokeweight=".951939pt" strokecolor="#575757">
                <v:path arrowok="t"/>
              </v:shape>
            </v:group>
            <v:group style="position:absolute;left:4636;top:11536;width:538;height:2" coordorigin="4636,11536" coordsize="538,2">
              <v:shape style="position:absolute;left:4636;top:11536;width:538;height:2" coordorigin="4636,11536" coordsize="538,0" path="m4636,11536l5174,11536e" filled="f" stroked="t" strokeweight=".47597pt" strokecolor="#282828">
                <v:path arrowok="t"/>
              </v:shape>
            </v:group>
            <v:group style="position:absolute;left:5117;top:11539;width:2803;height:2" coordorigin="5117,11539" coordsize="2803,2">
              <v:shape style="position:absolute;left:5117;top:11539;width:2803;height:2" coordorigin="5117,11539" coordsize="2803,0" path="m5117,11539l7920,11539e" filled="f" stroked="t" strokeweight=".713954pt" strokecolor="#5B5B5B">
                <v:path arrowok="t"/>
              </v:shape>
            </v:group>
            <v:group style="position:absolute;left:7863;top:11536;width:738;height:2" coordorigin="7863,11536" coordsize="738,2">
              <v:shape style="position:absolute;left:7863;top:11536;width:738;height:2" coordorigin="7863,11536" coordsize="738,0" path="m7863,11536l8601,11536e" filled="f" stroked="t" strokeweight=".47597pt" strokecolor="#484848">
                <v:path arrowok="t"/>
              </v:shape>
            </v:group>
            <v:group style="position:absolute;left:8529;top:11539;width:1142;height:2" coordorigin="8529,11539" coordsize="1142,2">
              <v:shape style="position:absolute;left:8529;top:11539;width:1142;height:2" coordorigin="8529,11539" coordsize="1142,0" path="m8529,11539l9672,11539e" filled="f" stroked="t" strokeweight=".951939pt" strokecolor="#676767">
                <v:path arrowok="t"/>
              </v:shape>
            </v:group>
            <v:group style="position:absolute;left:9615;top:11536;width:347;height:2" coordorigin="9615,11536" coordsize="347,2">
              <v:shape style="position:absolute;left:9615;top:11536;width:347;height:2" coordorigin="9615,11536" coordsize="347,0" path="m9615,11536l9962,11536e" filled="f" stroked="t" strokeweight=".47597pt" strokecolor="#383838">
                <v:path arrowok="t"/>
              </v:shape>
            </v:group>
            <v:group style="position:absolute;left:9905;top:11536;width:433;height:2" coordorigin="9905,11536" coordsize="433,2">
              <v:shape style="position:absolute;left:9905;top:11536;width:433;height:2" coordorigin="9905,11536" coordsize="433,0" path="m9905,11536l10338,11536e" filled="f" stroked="t" strokeweight=".713954pt" strokecolor="#606060">
                <v:path arrowok="t"/>
              </v:shape>
            </v:group>
            <v:group style="position:absolute;left:10162;top:11539;width:1452;height:2" coordorigin="10162,11539" coordsize="1452,2">
              <v:shape style="position:absolute;left:10162;top:11539;width:1452;height:2" coordorigin="10162,11539" coordsize="1452,0" path="m10162,11539l11614,11539e" filled="f" stroked="t" strokeweight=".951939pt" strokecolor="#777777">
                <v:path arrowok="t"/>
              </v:shape>
            </v:group>
            <v:group style="position:absolute;left:376;top:11775;width:828;height:2" coordorigin="376,11775" coordsize="828,2">
              <v:shape style="position:absolute;left:376;top:11775;width:828;height:2" coordorigin="376,11775" coordsize="828,0" path="m376,11775l1204,11775e" filled="f" stroked="t" strokeweight=".713954pt" strokecolor="#606060">
                <v:path arrowok="t"/>
              </v:shape>
            </v:group>
            <v:group style="position:absolute;left:1176;top:11527;width:2;height:311" coordorigin="1176,11527" coordsize="2,311">
              <v:shape style="position:absolute;left:1176;top:11527;width:2;height:311" coordorigin="1176,11527" coordsize="0,311" path="m1176,11838l1176,11527e" filled="f" stroked="t" strokeweight=".951939pt" strokecolor="#4F4F4F">
                <v:path arrowok="t"/>
              </v:shape>
            </v:group>
            <v:group style="position:absolute;left:1133;top:11773;width:500;height:2" coordorigin="1133,11773" coordsize="500,2">
              <v:shape style="position:absolute;left:1133;top:11773;width:500;height:2" coordorigin="1133,11773" coordsize="500,0" path="m1133,11773l1633,11773e" filled="f" stroked="t" strokeweight=".47597pt" strokecolor="#484848">
                <v:path arrowok="t"/>
              </v:shape>
            </v:group>
            <v:group style="position:absolute;left:1599;top:11536;width:2;height:239" coordorigin="1599,11536" coordsize="2,239">
              <v:shape style="position:absolute;left:1599;top:11536;width:2;height:239" coordorigin="1599,11536" coordsize="0,239" path="m1599,11775l1599,11536e" filled="f" stroked="t" strokeweight=".237985pt" strokecolor="#3F3F3F">
                <v:path arrowok="t"/>
              </v:shape>
            </v:group>
            <v:group style="position:absolute;left:1571;top:11773;width:10043;height:2" coordorigin="1571,11773" coordsize="10043,2">
              <v:shape style="position:absolute;left:1571;top:11773;width:10043;height:2" coordorigin="1571,11773" coordsize="10043,0" path="m1571,11773l11614,11773e" filled="f" stroked="t" strokeweight=".713954pt" strokecolor="#5B5B5B">
                <v:path arrowok="t"/>
              </v:shape>
            </v:group>
            <v:group style="position:absolute;left:7425;top:11527;width:2;height:277" coordorigin="7425,11527" coordsize="2,277">
              <v:shape style="position:absolute;left:7425;top:11527;width:2;height:277" coordorigin="7425,11527" coordsize="0,277" path="m7425,11804l7425,11527e" filled="f" stroked="t" strokeweight=".47597pt" strokecolor="#3B3B3B">
                <v:path arrowok="t"/>
              </v:shape>
            </v:group>
            <v:group style="position:absolute;left:1176;top:11732;width:2;height:502" coordorigin="1176,11732" coordsize="2,502">
              <v:shape style="position:absolute;left:1176;top:11732;width:2;height:502" coordorigin="1176,11732" coordsize="0,502" path="m1176,12234l1176,11732e" filled="f" stroked="t" strokeweight=".47597pt" strokecolor="#3B3B3B">
                <v:path arrowok="t"/>
              </v:shape>
            </v:group>
            <v:group style="position:absolute;left:1599;top:11761;width:2;height:445" coordorigin="1599,11761" coordsize="2,445">
              <v:shape style="position:absolute;left:1599;top:11761;width:2;height:445" coordorigin="1599,11761" coordsize="0,445" path="m1599,12206l1599,11761e" filled="f" stroked="t" strokeweight=".237985pt" strokecolor="#232323">
                <v:path arrowok="t"/>
              </v:shape>
            </v:group>
            <v:group style="position:absolute;left:2420;top:11484;width:2;height:775" coordorigin="2420,11484" coordsize="2,775">
              <v:shape style="position:absolute;left:2420;top:11484;width:2;height:775" coordorigin="2420,11484" coordsize="0,775" path="m2420,12258l2420,11484e" filled="f" stroked="t" strokeweight=".951939pt" strokecolor="#575757">
                <v:path arrowok="t"/>
              </v:shape>
            </v:group>
            <v:group style="position:absolute;left:7428;top:11732;width:2;height:4504" coordorigin="7428,11732" coordsize="2,4504">
              <v:shape style="position:absolute;left:7428;top:11732;width:2;height:4504" coordorigin="7428,11732" coordsize="0,4504" path="m7428,16236l7428,11732e" filled="f" stroked="t" strokeweight=".713954pt" strokecolor="#5B5B5B">
                <v:path arrowok="t"/>
              </v:shape>
            </v:group>
            <v:group style="position:absolute;left:11609;top:11732;width:2;height:927" coordorigin="11609,11732" coordsize="2,927">
              <v:shape style="position:absolute;left:11609;top:11732;width:2;height:927" coordorigin="11609,11732" coordsize="0,927" path="m11609,12660l11609,11732e" filled="f" stroked="t" strokeweight=".47597pt" strokecolor="#606060">
                <v:path arrowok="t"/>
              </v:shape>
            </v:group>
            <v:group style="position:absolute;left:1176;top:12177;width:2;height:268" coordorigin="1176,12177" coordsize="2,268">
              <v:shape style="position:absolute;left:1176;top:12177;width:2;height:268" coordorigin="1176,12177" coordsize="0,268" path="m1176,12445l1176,12177e" filled="f" stroked="t" strokeweight=".47597pt" strokecolor="#232323">
                <v:path arrowok="t"/>
              </v:shape>
            </v:group>
            <v:group style="position:absolute;left:1599;top:12206;width:2;height:1415" coordorigin="1599,12206" coordsize="2,1415">
              <v:shape style="position:absolute;left:1599;top:12206;width:2;height:1415" coordorigin="1599,12206" coordsize="0,1415" path="m1599,13621l1599,12206e" filled="f" stroked="t" strokeweight=".237985pt" strokecolor="#000000">
                <v:path arrowok="t"/>
              </v:shape>
            </v:group>
            <v:group style="position:absolute;left:2420;top:12177;width:2;height:306" coordorigin="2420,12177" coordsize="2,306">
              <v:shape style="position:absolute;left:2420;top:12177;width:2;height:306" coordorigin="2420,12177" coordsize="0,306" path="m2420,12483l2420,12177e" filled="f" stroked="t" strokeweight=".47597pt" strokecolor="#3B3B3B">
                <v:path arrowok="t"/>
              </v:shape>
            </v:group>
            <v:group style="position:absolute;left:383;top:12387;width:2;height:273" coordorigin="383,12387" coordsize="2,273">
              <v:shape style="position:absolute;left:383;top:12387;width:2;height:273" coordorigin="383,12387" coordsize="0,273" path="m383,12660l383,12387e" filled="f" stroked="t" strokeweight=".713954pt" strokecolor="#575757">
                <v:path arrowok="t"/>
              </v:shape>
            </v:group>
            <v:group style="position:absolute;left:381;top:12602;width:2;height:574" coordorigin="381,12602" coordsize="2,574">
              <v:shape style="position:absolute;left:381;top:12602;width:2;height:574" coordorigin="381,12602" coordsize="0,574" path="m381,13176l381,12602e" filled="f" stroked="t" strokeweight=".47597pt" strokecolor="#383838">
                <v:path arrowok="t"/>
              </v:shape>
            </v:group>
            <v:group style="position:absolute;left:1178;top:12387;width:2;height:1262" coordorigin="1178,12387" coordsize="2,1262">
              <v:shape style="position:absolute;left:1178;top:12387;width:2;height:1262" coordorigin="1178,12387" coordsize="0,1262" path="m1178,13649l1178,12387e" filled="f" stroked="t" strokeweight=".951939pt" strokecolor="#5B5B5B">
                <v:path arrowok="t"/>
              </v:shape>
            </v:group>
            <v:group style="position:absolute;left:11607;top:12602;width:2;height:459" coordorigin="11607,12602" coordsize="2,459">
              <v:shape style="position:absolute;left:11607;top:12602;width:2;height:459" coordorigin="11607,12602" coordsize="0,459" path="m11607,13061l11607,12602e" filled="f" stroked="t" strokeweight=".47597pt" strokecolor="#747474">
                <v:path arrowok="t"/>
              </v:shape>
            </v:group>
            <v:group style="position:absolute;left:11611;top:13004;width:2;height:282" coordorigin="11611,13004" coordsize="2,282">
              <v:shape style="position:absolute;left:11611;top:13004;width:2;height:282" coordorigin="11611,13004" coordsize="0,282" path="m11611,13286l11611,13004e" filled="f" stroked="t" strokeweight=".237985pt" strokecolor="#4B4B4B">
                <v:path arrowok="t"/>
              </v:shape>
            </v:group>
            <v:group style="position:absolute;left:2420;top:12387;width:2;height:1998" coordorigin="2420,12387" coordsize="2,1998">
              <v:shape style="position:absolute;left:2420;top:12387;width:2;height:1998" coordorigin="2420,12387" coordsize="0,1998" path="m2420,14386l2420,12387e" filled="f" stroked="t" strokeweight=".713954pt" strokecolor="#545454">
                <v:path arrowok="t"/>
              </v:shape>
            </v:group>
            <v:group style="position:absolute;left:366;top:13893;width:505;height:2" coordorigin="366,13893" coordsize="505,2">
              <v:shape style="position:absolute;left:366;top:13893;width:505;height:2" coordorigin="366,13893" coordsize="505,0" path="m366,13893l871,13893e" filled="f" stroked="t" strokeweight=".237985pt" strokecolor="#545454">
                <v:path arrowok="t"/>
              </v:shape>
            </v:group>
            <v:group style="position:absolute;left:871;top:13893;width:305;height:2" coordorigin="871,13893" coordsize="305,2">
              <v:shape style="position:absolute;left:871;top:13893;width:305;height:2" coordorigin="871,13893" coordsize="305,0" path="m871,13893l1176,13893e" filled="f" stroked="t" strokeweight=".237985pt" strokecolor="#1C1C1C">
                <v:path arrowok="t"/>
              </v:shape>
            </v:group>
            <v:group style="position:absolute;left:1176;top:13592;width:2;height:550" coordorigin="1176,13592" coordsize="2,550">
              <v:shape style="position:absolute;left:1176;top:13592;width:2;height:550" coordorigin="1176,13592" coordsize="0,550" path="m1176,14142l1176,13592e" filled="f" stroked="t" strokeweight=".47597pt" strokecolor="#232323">
                <v:path arrowok="t"/>
              </v:shape>
            </v:group>
            <v:group style="position:absolute;left:1228;top:13862;width:405;height:2" coordorigin="1228,13862" coordsize="405,2">
              <v:shape style="position:absolute;left:1228;top:13862;width:405;height:2" coordorigin="1228,13862" coordsize="405,0" path="m1228,13862l1633,13862e" filled="f" stroked="t" strokeweight=".237985pt" strokecolor="#808080">
                <v:path arrowok="t"/>
              </v:shape>
            </v:group>
            <v:group style="position:absolute;left:1599;top:13621;width:2;height:277" coordorigin="1599,13621" coordsize="2,277">
              <v:shape style="position:absolute;left:1599;top:13621;width:2;height:277" coordorigin="1599,13621" coordsize="0,277" path="m1599,13898l1599,13621e" filled="f" stroked="t" strokeweight=".237985pt" strokecolor="#575757">
                <v:path arrowok="t"/>
              </v:shape>
            </v:group>
            <v:group style="position:absolute;left:1599;top:13893;width:819;height:2" coordorigin="1599,13893" coordsize="819,2">
              <v:shape style="position:absolute;left:1599;top:13893;width:819;height:2" coordorigin="1599,13893" coordsize="819,0" path="m1599,13893l2418,13893e" filled="f" stroked="t" strokeweight=".237985pt" strokecolor="#545454">
                <v:path arrowok="t"/>
              </v:shape>
            </v:group>
            <v:group style="position:absolute;left:1599;top:13893;width:2;height:1339" coordorigin="1599,13893" coordsize="2,1339">
              <v:shape style="position:absolute;left:1599;top:13893;width:2;height:1339" coordorigin="1599,13893" coordsize="0,1339" path="m1599,15232l1599,13893e" filled="f" stroked="t" strokeweight=".237985pt" strokecolor="#000000">
                <v:path arrowok="t"/>
              </v:shape>
            </v:group>
            <v:group style="position:absolute;left:1176;top:14085;width:2;height:301" coordorigin="1176,14085" coordsize="2,301">
              <v:shape style="position:absolute;left:1176;top:14085;width:2;height:301" coordorigin="1176,14085" coordsize="0,301" path="m1176,14386l1176,14085e" filled="f" stroked="t" strokeweight=".47597pt" strokecolor="#4B4B4B">
                <v:path arrowok="t"/>
              </v:shape>
            </v:group>
            <v:group style="position:absolute;left:1176;top:14309;width:2;height:1927" coordorigin="1176,14309" coordsize="2,1927">
              <v:shape style="position:absolute;left:1176;top:14309;width:2;height:1927" coordorigin="1176,14309" coordsize="0,1927" path="m1176,16236l1176,14309e" filled="f" stroked="t" strokeweight=".713954pt" strokecolor="#545454">
                <v:path arrowok="t"/>
              </v:shape>
            </v:group>
            <v:group style="position:absolute;left:2418;top:14328;width:2;height:626" coordorigin="2418,14328" coordsize="2,626">
              <v:shape style="position:absolute;left:2418;top:14328;width:2;height:626" coordorigin="2418,14328" coordsize="0,626" path="m2418,14955l2418,14328e" filled="f" stroked="t" strokeweight=".47597pt" strokecolor="#2B2B2B">
                <v:path arrowok="t"/>
              </v:shape>
            </v:group>
            <v:group style="position:absolute;left:11607;top:13229;width:2;height:3012" coordorigin="11607,13229" coordsize="2,3012">
              <v:shape style="position:absolute;left:11607;top:13229;width:2;height:3012" coordorigin="11607,13229" coordsize="0,3012" path="m11607,16241l11607,13229e" filled="f" stroked="t" strokeweight=".47597pt" strokecolor="#646464">
                <v:path arrowok="t"/>
              </v:shape>
            </v:group>
            <v:group style="position:absolute;left:381;top:14491;width:2;height:464" coordorigin="381,14491" coordsize="2,464">
              <v:shape style="position:absolute;left:381;top:14491;width:2;height:464" coordorigin="381,14491" coordsize="0,464" path="m381,14955l381,14491e" filled="f" stroked="t" strokeweight=".47597pt" strokecolor="#282828">
                <v:path arrowok="t"/>
              </v:shape>
            </v:group>
            <v:group style="position:absolute;left:2420;top:14897;width:2;height:363" coordorigin="2420,14897" coordsize="2,363">
              <v:shape style="position:absolute;left:2420;top:14897;width:2;height:363" coordorigin="2420,14897" coordsize="0,363" path="m2420,15261l2420,14897e" filled="f" stroked="t" strokeweight=".951939pt" strokecolor="#606060">
                <v:path arrowok="t"/>
              </v:shape>
            </v:group>
            <v:group style="position:absolute;left:376;top:16231;width:828;height:2" coordorigin="376,16231" coordsize="828,2">
              <v:shape style="position:absolute;left:376;top:16231;width:828;height:2" coordorigin="376,16231" coordsize="828,0" path="m376,16231l1204,16231e" filled="f" stroked="t" strokeweight=".47597pt" strokecolor="#3F3F3F">
                <v:path arrowok="t"/>
              </v:shape>
            </v:group>
            <v:group style="position:absolute;left:383;top:15203;width:2;height:1037" coordorigin="383,15203" coordsize="2,1037">
              <v:shape style="position:absolute;left:383;top:15203;width:2;height:1037" coordorigin="383,15203" coordsize="0,1037" path="m383,16241l383,15203e" filled="f" stroked="t" strokeweight=".713954pt" strokecolor="#545454">
                <v:path arrowok="t"/>
              </v:shape>
            </v:group>
            <v:group style="position:absolute;left:1133;top:16231;width:500;height:2" coordorigin="1133,16231" coordsize="500,2">
              <v:shape style="position:absolute;left:1133;top:16231;width:500;height:2" coordorigin="1133,16231" coordsize="500,0" path="m1133,16231l1633,16231e" filled="f" stroked="t" strokeweight=".951939pt" strokecolor="#5B5B5B">
                <v:path arrowok="t"/>
              </v:shape>
            </v:group>
            <v:group style="position:absolute;left:1599;top:15232;width:2;height:999" coordorigin="1599,15232" coordsize="2,999">
              <v:shape style="position:absolute;left:1599;top:15232;width:2;height:999" coordorigin="1599,15232" coordsize="0,999" path="m1599,16231l1599,15232e" filled="f" stroked="t" strokeweight=".237985pt" strokecolor="#5B5B5B">
                <v:path arrowok="t"/>
              </v:shape>
            </v:group>
            <v:group style="position:absolute;left:2420;top:14916;width:2;height:1329" coordorigin="2420,14916" coordsize="2,1329">
              <v:shape style="position:absolute;left:2420;top:14916;width:2;height:1329" coordorigin="2420,14916" coordsize="0,1329" path="m2420,16246l2420,14916e" filled="f" stroked="t" strokeweight=".47597pt" strokecolor="#4B4B4B">
                <v:path arrowok="t"/>
              </v:shape>
            </v:group>
            <v:group style="position:absolute;left:2375;top:16231;width:4531;height:2" coordorigin="2375,16231" coordsize="4531,2">
              <v:shape style="position:absolute;left:2375;top:16231;width:4531;height:2" coordorigin="2375,16231" coordsize="4531,0" path="m2375,16231l6906,16231e" filled="f" stroked="t" strokeweight=".713954pt" strokecolor="#676767">
                <v:path arrowok="t"/>
              </v:shape>
            </v:group>
            <v:group style="position:absolute;left:6982;top:16231;width:657;height:2" coordorigin="6982,16231" coordsize="657,2">
              <v:shape style="position:absolute;left:6982;top:16231;width:657;height:2" coordorigin="6982,16231" coordsize="657,0" path="m6982,16231l7639,16231e" filled="f" stroked="t" strokeweight=".47597pt" strokecolor="#484848">
                <v:path arrowok="t"/>
              </v:shape>
            </v:group>
            <v:group style="position:absolute;left:7582;top:16231;width:1109;height:2" coordorigin="7582,16231" coordsize="1109,2">
              <v:shape style="position:absolute;left:7582;top:16231;width:1109;height:2" coordorigin="7582,16231" coordsize="1109,0" path="m7582,16231l8691,16231e" filled="f" stroked="t" strokeweight=".951939pt" strokecolor="#747474">
                <v:path arrowok="t"/>
              </v:shape>
            </v:group>
            <v:group style="position:absolute;left:8544;top:16231;width:666;height:2" coordorigin="8544,16231" coordsize="666,2">
              <v:shape style="position:absolute;left:8544;top:16231;width:666;height:2" coordorigin="8544,16231" coordsize="666,0" path="m8544,16231l9210,16231e" filled="f" stroked="t" strokeweight=".47597pt" strokecolor="#545454">
                <v:path arrowok="t"/>
              </v:shape>
            </v:group>
            <v:group style="position:absolute;left:376;top:16229;width:11219;height:2" coordorigin="376,16229" coordsize="11219,2">
              <v:shape style="position:absolute;left:376;top:16229;width:11219;height:2" coordorigin="376,16229" coordsize="11219,0" path="m376,16229l11595,16229e" filled="f" stroked="t" strokeweight=".713954pt" strokecolor="#646464">
                <v:path arrowok="t"/>
              </v:shape>
            </v:group>
            <v:group style="position:absolute;left:10281;top:16231;width:1333;height:2" coordorigin="10281,16231" coordsize="1333,2">
              <v:shape style="position:absolute;left:10281;top:16231;width:1333;height:2" coordorigin="10281,16231" coordsize="1333,0" path="m10281,16231l11614,16231e" filled="f" stroked="t" strokeweight=".713954pt" strokecolor="#60606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83838"/>
          <w:spacing w:val="-47"/>
          <w:w w:val="59"/>
          <w:position w:val="-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47"/>
          <w:w w:val="63"/>
          <w:position w:val="12"/>
        </w:rPr>
        <w:t>C</w:t>
      </w:r>
      <w:r>
        <w:rPr>
          <w:rFonts w:ascii="Arial" w:hAnsi="Arial" w:cs="Arial" w:eastAsia="Arial"/>
          <w:sz w:val="23"/>
          <w:szCs w:val="23"/>
          <w:color w:val="383838"/>
          <w:spacing w:val="-5"/>
          <w:w w:val="59"/>
          <w:position w:val="-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34"/>
          <w:w w:val="63"/>
          <w:position w:val="12"/>
        </w:rPr>
        <w:t>i</w:t>
      </w:r>
      <w:r>
        <w:rPr>
          <w:rFonts w:ascii="Arial" w:hAnsi="Arial" w:cs="Arial" w:eastAsia="Arial"/>
          <w:sz w:val="23"/>
          <w:szCs w:val="23"/>
          <w:color w:val="383838"/>
          <w:spacing w:val="-19"/>
          <w:w w:val="59"/>
          <w:position w:val="-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20"/>
          <w:w w:val="63"/>
          <w:position w:val="12"/>
        </w:rPr>
        <w:t>l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59"/>
          <w:position w:val="-1"/>
        </w:rPr>
        <w:t>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219" w:right="-20"/>
        <w:jc w:val="left"/>
        <w:tabs>
          <w:tab w:pos="62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AEAFAE"/>
          <w:spacing w:val="0"/>
          <w:w w:val="100"/>
          <w:position w:val="-6"/>
        </w:rPr>
        <w:t>,</w:t>
      </w:r>
      <w:r>
        <w:rPr>
          <w:rFonts w:ascii="Arial" w:hAnsi="Arial" w:cs="Arial" w:eastAsia="Arial"/>
          <w:sz w:val="29"/>
          <w:szCs w:val="29"/>
          <w:color w:val="AEAFA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9"/>
          <w:szCs w:val="29"/>
          <w:color w:val="AEAFAE"/>
          <w:spacing w:val="0"/>
          <w:w w:val="100"/>
          <w:position w:val="-6"/>
        </w:rPr>
      </w:r>
      <w:r>
        <w:rPr>
          <w:rFonts w:ascii="Arial" w:hAnsi="Arial" w:cs="Arial" w:eastAsia="Arial"/>
          <w:sz w:val="29"/>
          <w:szCs w:val="29"/>
          <w:color w:val="494F8C"/>
          <w:spacing w:val="0"/>
          <w:w w:val="76"/>
          <w:position w:val="-6"/>
        </w:rPr>
        <w:t>\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2"/>
          <w:szCs w:val="12"/>
          <w:color w:val="AEAFAE"/>
          <w:spacing w:val="0"/>
          <w:w w:val="60"/>
          <w:position w:val="2"/>
        </w:rPr>
        <w:t>1</w:t>
      </w:r>
      <w:r>
        <w:rPr>
          <w:rFonts w:ascii="Arial" w:hAnsi="Arial" w:cs="Arial" w:eastAsia="Arial"/>
          <w:sz w:val="12"/>
          <w:szCs w:val="12"/>
          <w:color w:val="AEAFAE"/>
          <w:spacing w:val="0"/>
          <w:w w:val="60"/>
          <w:position w:val="2"/>
        </w:rPr>
        <w:t> </w:t>
      </w:r>
      <w:r>
        <w:rPr>
          <w:rFonts w:ascii="Arial" w:hAnsi="Arial" w:cs="Arial" w:eastAsia="Arial"/>
          <w:sz w:val="12"/>
          <w:szCs w:val="12"/>
          <w:color w:val="AEAFAE"/>
          <w:spacing w:val="15"/>
          <w:w w:val="60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EAFAE"/>
          <w:spacing w:val="0"/>
          <w:w w:val="49"/>
          <w:b/>
          <w:bCs/>
          <w:position w:val="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AEAFAE"/>
          <w:spacing w:val="9"/>
          <w:w w:val="48"/>
          <w:b/>
          <w:bCs/>
          <w:position w:val="2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939393"/>
          <w:spacing w:val="0"/>
          <w:w w:val="49"/>
          <w:b/>
          <w:bCs/>
          <w:position w:val="2"/>
        </w:rPr>
        <w:t>-.4•.</w:t>
      </w:r>
      <w:r>
        <w:rPr>
          <w:rFonts w:ascii="Times New Roman" w:hAnsi="Times New Roman" w:cs="Times New Roman" w:eastAsia="Times New Roman"/>
          <w:sz w:val="25"/>
          <w:szCs w:val="25"/>
          <w:color w:val="939393"/>
          <w:spacing w:val="-8"/>
          <w:w w:val="49"/>
          <w:b/>
          <w:bCs/>
          <w:position w:val="2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5D5E5E"/>
          <w:spacing w:val="0"/>
          <w:w w:val="102"/>
          <w:b/>
          <w:bCs/>
          <w:position w:val="2"/>
        </w:rPr>
        <w:t>l·lhmaıı</w:t>
      </w:r>
      <w:r>
        <w:rPr>
          <w:rFonts w:ascii="Times New Roman" w:hAnsi="Times New Roman" w:cs="Times New Roman" w:eastAsia="Times New Roman"/>
          <w:sz w:val="25"/>
          <w:szCs w:val="25"/>
          <w:color w:val="5D5E5E"/>
          <w:spacing w:val="-28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68"/>
          <w:b/>
          <w:bCs/>
          <w:position w:val="2"/>
        </w:rPr>
        <w:t>TO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38"/>
          <w:w w:val="68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M.Kamura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2"/>
        </w:rPr>
        <w:t>KARA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</w:rPr>
        <w:t>0!9'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!tf,iyoEri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80" w:right="180"/>
          <w:cols w:num="2" w:equalWidth="0">
            <w:col w:w="416" w:space="2207"/>
            <w:col w:w="8837"/>
          </w:cols>
        </w:sectPr>
      </w:pPr>
      <w:rPr/>
    </w:p>
    <w:p>
      <w:pPr>
        <w:spacing w:before="27" w:after="0" w:line="240" w:lineRule="auto"/>
        <w:ind w:left="2019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462097pt;margin-top:6.744233pt;width:58.192163pt;height:50.5pt;mso-position-horizontal-relative:page;mso-position-vertical-relative:paragraph;z-index:-15182" type="#_x0000_t202" filled="f" stroked="f">
            <v:textbox inset="0,0,0,0">
              <w:txbxContent>
                <w:p>
                  <w:pPr>
                    <w:spacing w:before="0" w:after="0" w:line="1010" w:lineRule="exact"/>
                    <w:ind w:right="-191"/>
                    <w:jc w:val="left"/>
                    <w:rPr>
                      <w:rFonts w:ascii="Arial" w:hAnsi="Arial" w:cs="Arial" w:eastAsia="Arial"/>
                      <w:sz w:val="101"/>
                      <w:szCs w:val="101"/>
                    </w:rPr>
                  </w:pPr>
                  <w:rPr/>
                  <w:r>
                    <w:rPr>
                      <w:rFonts w:ascii="Arial" w:hAnsi="Arial" w:cs="Arial" w:eastAsia="Arial"/>
                      <w:sz w:val="101"/>
                      <w:szCs w:val="101"/>
                      <w:color w:val="3A3A3A"/>
                      <w:spacing w:val="0"/>
                      <w:w w:val="414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2"/>
          <w:szCs w:val="52"/>
          <w:color w:val="CACACA"/>
          <w:spacing w:val="0"/>
          <w:w w:val="51"/>
          <w:position w:val="7"/>
        </w:rPr>
        <w:t>ı</w:t>
      </w:r>
      <w:r>
        <w:rPr>
          <w:rFonts w:ascii="Arial" w:hAnsi="Arial" w:cs="Arial" w:eastAsia="Arial"/>
          <w:sz w:val="52"/>
          <w:szCs w:val="52"/>
          <w:color w:val="CACACA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52"/>
          <w:szCs w:val="52"/>
          <w:color w:val="CACAC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0"/>
        </w:rPr>
        <w:t>İZMiR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0"/>
        </w:rPr>
        <w:t>BÜYÜKŞEHiR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0"/>
        </w:rPr>
        <w:t>BELEDiYESi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" w:after="0" w:line="258" w:lineRule="exact"/>
        <w:ind w:left="582" w:right="1063" w:firstLine="3128"/>
        <w:jc w:val="left"/>
        <w:tabs>
          <w:tab w:pos="3200" w:val="left"/>
          <w:tab w:pos="1020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7B7B7B"/>
          <w:spacing w:val="0"/>
          <w:w w:val="148"/>
          <w:position w:val="-4"/>
        </w:rPr>
        <w:t>'</w:t>
      </w:r>
      <w:r>
        <w:rPr>
          <w:rFonts w:ascii="Arial" w:hAnsi="Arial" w:cs="Arial" w:eastAsia="Arial"/>
          <w:sz w:val="16"/>
          <w:szCs w:val="16"/>
          <w:color w:val="7B7B7B"/>
          <w:spacing w:val="0"/>
          <w:w w:val="148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7"/>
          <w:position w:val="1"/>
        </w:rPr>
        <w:t>Müdahale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1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595" w:right="5173"/>
        <w:jc w:val="center"/>
        <w:tabs>
          <w:tab w:pos="43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116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7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95"/>
          <w:position w:val="0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22" w:lineRule="auto"/>
        <w:ind w:left="119" w:right="2970" w:firstLine="-14"/>
        <w:jc w:val="left"/>
        <w:tabs>
          <w:tab w:pos="1480" w:val="left"/>
          <w:tab w:pos="3060" w:val="left"/>
          <w:tab w:pos="4440" w:val="left"/>
          <w:tab w:pos="5480" w:val="left"/>
          <w:tab w:pos="7500" w:val="left"/>
          <w:tab w:pos="8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2"/>
          <w:position w:val="1"/>
        </w:rPr>
        <w:t>Olıı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96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8"/>
          <w:w w:val="93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98"/>
          <w:position w:val="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3"/>
          <w:position w:val="1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0"/>
          <w:w w:val="94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25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87"/>
          <w:position w:val="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0"/>
          <w:position w:val="1"/>
        </w:rPr>
        <w:t>il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irim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6.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606060"/>
          <w:position w:val="1"/>
        </w:rPr>
        <w:t>55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u w:val="single" w:color="60606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60606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60606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60606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4D4D4F"/>
          <w:spacing w:val="0"/>
          <w:w w:val="68"/>
          <w:u w:val="single" w:color="606060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D4D4F"/>
          <w:spacing w:val="4"/>
          <w:w w:val="68"/>
          <w:u w:val="single" w:color="606060"/>
          <w:position w:val="0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4D4D4F"/>
          <w:spacing w:val="4"/>
          <w:w w:val="68"/>
          <w:u w:val="single" w:color="60606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4D4D4F"/>
          <w:spacing w:val="4"/>
          <w:w w:val="68"/>
          <w:u w:val="single" w:color="60606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99"/>
          <w:u w:val="single" w:color="606060"/>
          <w:position w:val="0"/>
        </w:rPr>
        <w:t>cl: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99"/>
          <w:u w:val="single" w:color="60606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u w:val="single" w:color="60606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u w:val="single" w:color="60606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u w:val="single" w:color="60606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93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  <w:position w:val="0"/>
        </w:rPr>
        <w:t>23/05/2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4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3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9"/>
          <w:position w:val="0"/>
        </w:rPr>
        <w:t>a-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7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4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34ı4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Mana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üzeri/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23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Alpasla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yanı/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Bayrak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97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4" w:lineRule="exact"/>
        <w:ind w:left="123" w:right="1085"/>
        <w:jc w:val="left"/>
        <w:tabs>
          <w:tab w:pos="1480" w:val="left"/>
          <w:tab w:pos="3540" w:val="left"/>
          <w:tab w:pos="3960" w:val="left"/>
          <w:tab w:pos="6660" w:val="left"/>
          <w:tab w:pos="7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0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ngını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4D4D4F"/>
          <w:spacing w:val="0"/>
          <w:w w:val="100"/>
          <w:position w:val="2"/>
        </w:rPr>
        <w:t>Yapını</w:t>
      </w:r>
      <w:r>
        <w:rPr>
          <w:rFonts w:ascii="Arial" w:hAnsi="Arial" w:cs="Arial" w:eastAsia="Arial"/>
          <w:sz w:val="16"/>
          <w:szCs w:val="16"/>
          <w:color w:val="4D4D4F"/>
          <w:spacing w:val="0"/>
          <w:w w:val="100"/>
          <w:position w:val="2"/>
        </w:rPr>
        <w:t>n</w:t>
      </w:r>
      <w:r>
        <w:rPr>
          <w:rFonts w:ascii="Arial" w:hAnsi="Arial" w:cs="Arial" w:eastAsia="Arial"/>
          <w:sz w:val="16"/>
          <w:szCs w:val="16"/>
          <w:color w:val="4D4D4F"/>
          <w:spacing w:val="9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5"/>
          <w:position w:val="2"/>
        </w:rPr>
        <w:t>Şekl</w:t>
      </w:r>
      <w:r>
        <w:rPr>
          <w:rFonts w:ascii="Arial" w:hAnsi="Arial" w:cs="Arial" w:eastAsia="Arial"/>
          <w:sz w:val="16"/>
          <w:szCs w:val="16"/>
          <w:color w:val="3A3A3A"/>
          <w:spacing w:val="-12"/>
          <w:w w:val="106"/>
          <w:position w:val="2"/>
        </w:rPr>
        <w:t>i</w:t>
      </w:r>
      <w:r>
        <w:rPr>
          <w:rFonts w:ascii="Arial" w:hAnsi="Arial" w:cs="Arial" w:eastAsia="Arial"/>
          <w:sz w:val="16"/>
          <w:szCs w:val="16"/>
          <w:color w:val="7B7B7B"/>
          <w:spacing w:val="0"/>
          <w:w w:val="178"/>
          <w:position w:val="2"/>
        </w:rPr>
        <w:t>:</w:t>
      </w:r>
      <w:r>
        <w:rPr>
          <w:rFonts w:ascii="Arial" w:hAnsi="Arial" w:cs="Arial" w:eastAsia="Arial"/>
          <w:sz w:val="16"/>
          <w:szCs w:val="16"/>
          <w:color w:val="7B7B7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7B7B7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3512" w:right="485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942245pt;margin-top:4.657779pt;width:87.305621pt;height:25.5pt;mso-position-horizontal-relative:page;mso-position-vertical-relative:paragraph;z-index:-15181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600" w:val="left"/>
                      <w:tab w:pos="16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4D4D4F"/>
                      <w:spacing w:val="0"/>
                      <w:w w:val="4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4D4D4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4D4D4F"/>
                      <w:spacing w:val="0"/>
                      <w:w w:val="4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4D4D4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4D4D4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A3A3A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0"/>
          <w:w w:val="93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mırnıe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8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66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6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17.05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5" w:after="0" w:line="240" w:lineRule="auto"/>
        <w:ind w:left="123" w:right="-20"/>
        <w:jc w:val="left"/>
        <w:tabs>
          <w:tab w:pos="2020" w:val="left"/>
          <w:tab w:pos="5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w w:val="7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7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:Ö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renilemedi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\Kiracı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25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3" w:after="0" w:line="229" w:lineRule="exact"/>
        <w:ind w:left="20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\ıniri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32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ş.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Abdulkadi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1" w:lineRule="exact"/>
        <w:ind w:left="2033" w:right="-20"/>
        <w:jc w:val="left"/>
        <w:tabs>
          <w:tab w:pos="458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52"/>
          <w:position w:val="-2"/>
        </w:rPr>
        <w:t>11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52"/>
          <w:position w:val="-2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5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3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58"/>
          <w:position w:val="-2"/>
        </w:rPr>
        <w:t>:ı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268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16.56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2"/>
        </w:rPr>
        <w:t>!Varı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2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-2"/>
        </w:rPr>
        <w:t>7.00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104" w:right="-20"/>
        <w:jc w:val="left"/>
        <w:tabs>
          <w:tab w:pos="2020" w:val="left"/>
          <w:tab w:pos="726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9"/>
          <w:position w:val="-1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-1"/>
        </w:rPr>
        <w:t>842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-1"/>
        </w:rPr>
      </w:r>
      <w:r>
        <w:rPr>
          <w:rFonts w:ascii="Arial" w:hAnsi="Arial" w:cs="Arial" w:eastAsia="Arial"/>
          <w:sz w:val="24"/>
          <w:szCs w:val="24"/>
          <w:color w:val="7B7B7B"/>
          <w:spacing w:val="0"/>
          <w:w w:val="118"/>
          <w:position w:val="3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19" w:right="-20"/>
        <w:jc w:val="left"/>
        <w:tabs>
          <w:tab w:pos="4620" w:val="left"/>
          <w:tab w:pos="7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636" w:right="-20"/>
        <w:jc w:val="left"/>
        <w:tabs>
          <w:tab w:pos="7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4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4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CACACA"/>
          <w:spacing w:val="-8"/>
          <w:w w:val="169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70" w:lineRule="exact"/>
        <w:ind w:left="1866" w:right="3440"/>
        <w:jc w:val="center"/>
        <w:tabs>
          <w:tab w:pos="4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241"/>
          <w:position w:val="-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0"/>
          <w:w w:val="83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3"/>
        </w:rPr>
        <w:t>ınni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5"/>
          <w:position w:val="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4"/>
          <w:position w:val="3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t-Jandarına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-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3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053" w:right="-20"/>
        <w:jc w:val="left"/>
        <w:tabs>
          <w:tab w:pos="3520" w:val="left"/>
          <w:tab w:pos="4620" w:val="left"/>
          <w:tab w:pos="7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1"/>
        </w:rPr>
        <w:t>Daıfalga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4"/>
          <w:position w:val="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19" w:right="-20"/>
        <w:jc w:val="left"/>
        <w:tabs>
          <w:tab w:pos="2100" w:val="left"/>
          <w:tab w:pos="460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rdınJcı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37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37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5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109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70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21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1"/>
        </w:rPr>
        <w:t>tnıişse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  <w:position w:val="0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0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05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Adı-Soyadı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30" w:lineRule="exact"/>
        <w:ind w:left="119" w:right="2500" w:firstLine="-14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yannıakta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</w:rPr>
        <w:t>göıiild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9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4558" w:right="393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lsöndürıııcdc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7" w:after="0" w:line="108" w:lineRule="auto"/>
        <w:ind w:left="4593" w:right="2235" w:firstLine="-4484"/>
        <w:jc w:val="left"/>
        <w:tabs>
          <w:tab w:pos="2340" w:val="left"/>
          <w:tab w:pos="4580" w:val="left"/>
          <w:tab w:pos="6520" w:val="left"/>
          <w:tab w:pos="6880" w:val="left"/>
          <w:tab w:pos="8100" w:val="left"/>
          <w:tab w:pos="85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ilc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söndürüldü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  <w:position w:val="-2"/>
        </w:rPr>
        <w:t>!Su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4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7"/>
          <w:w w:val="4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-1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8"/>
          <w:w w:val="34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9"/>
          <w:position w:val="-1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8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88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95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33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3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6"/>
          <w:position w:val="1"/>
        </w:rPr>
        <w:t>kı.5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7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64646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646464"/>
          <w:spacing w:val="0"/>
          <w:w w:val="323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6464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646464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D4D4F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D4D4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D4D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646464"/>
          <w:spacing w:val="-4"/>
          <w:w w:val="73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66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2"/>
          <w:w w:val="66"/>
          <w:position w:val="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7B7B7B"/>
          <w:spacing w:val="0"/>
          <w:w w:val="66"/>
          <w:position w:val="0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0" w:lineRule="exact"/>
        <w:ind w:left="119" w:right="3004" w:firstLine="-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96"/>
        </w:rPr>
        <w:t>Söndiirıııe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Ya!ıgı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mıştır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4" w:lineRule="auto"/>
        <w:ind w:left="119" w:right="60" w:firstLine="2010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tctkikte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göıiilnıü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9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13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83"/>
        </w:rPr>
        <w:t>lYapılaıı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21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kişilcrcc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sclıvc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düşürülcn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20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önmenıi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izmaritinin;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4" w:lineRule="auto"/>
        <w:ind w:left="109" w:right="4030" w:firstLine="-5"/>
        <w:jc w:val="left"/>
        <w:tabs>
          <w:tab w:pos="202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92"/>
          <w:position w:val="1"/>
        </w:rPr>
        <w:t>::,igortalı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39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6"/>
          <w:position w:val="0"/>
        </w:rPr>
        <w:t>f.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65"/>
          <w:position w:val="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0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8"/>
          <w:w w:val="3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5"/>
          <w:position w:val="0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4" w:lineRule="auto"/>
        <w:ind w:left="143" w:right="9749" w:firstLine="-2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rcsliı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9" w:lineRule="exact"/>
        <w:ind w:left="119" w:right="-20"/>
        <w:jc w:val="left"/>
        <w:tabs>
          <w:tab w:pos="2020" w:val="left"/>
          <w:tab w:pos="5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464"/>
          <w:w w:val="65"/>
          <w:position w:val="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0"/>
          <w:w w:val="100"/>
          <w:position w:val="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ibiıı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2"/>
        </w:rPr>
        <w:t>Dön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2"/>
        </w:rPr>
        <w:t>şü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90"/>
          <w:position w:val="-1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  <w:position w:val="-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8"/>
          <w:position w:val="-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7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3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6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207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94"/>
          <w:position w:val="0"/>
        </w:rPr>
        <w:t>aati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0"/>
        </w:rPr>
        <w:t>17.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15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257" w:right="-20"/>
        <w:jc w:val="left"/>
        <w:tabs>
          <w:tab w:pos="880" w:val="left"/>
          <w:tab w:pos="1400" w:val="left"/>
          <w:tab w:pos="6500" w:val="left"/>
          <w:tab w:pos="8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,-arsa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"/>
        </w:rPr>
        <w:t>KJiDE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6"/>
          <w:w w:val="100"/>
          <w:u w:val="single" w:color="80808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80808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u w:val="single" w:color="80808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8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220" w:bottom="280" w:left="440" w:right="80"/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508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8"/>
          <w:w w:val="62"/>
          <w:position w:val="-16"/>
        </w:rPr>
        <w:t>P</w:t>
      </w:r>
      <w:r>
        <w:rPr>
          <w:rFonts w:ascii="Times New Roman" w:hAnsi="Times New Roman" w:cs="Times New Roman" w:eastAsia="Times New Roman"/>
          <w:sz w:val="55"/>
          <w:szCs w:val="55"/>
          <w:color w:val="3A3A3A"/>
          <w:spacing w:val="-91"/>
          <w:w w:val="75"/>
          <w:position w:val="-1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61"/>
          <w:position w:val="-16"/>
        </w:rPr>
        <w:t>t-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74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Gitınişsc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right="334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8"/>
          <w:szCs w:val="28"/>
          <w:color w:val="646464"/>
          <w:spacing w:val="0"/>
          <w:w w:val="65"/>
          <w:position w:val="-5"/>
        </w:rPr>
        <w:t>2</w:t>
      </w:r>
      <w:r>
        <w:rPr>
          <w:rFonts w:ascii="Arial" w:hAnsi="Arial" w:cs="Arial" w:eastAsia="Arial"/>
          <w:sz w:val="28"/>
          <w:szCs w:val="28"/>
          <w:color w:val="646464"/>
          <w:spacing w:val="20"/>
          <w:w w:val="65"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646464"/>
          <w:spacing w:val="0"/>
          <w:w w:val="65"/>
          <w:position w:val="-5"/>
        </w:rPr>
        <w:t>7</w:t>
      </w:r>
      <w:r>
        <w:rPr>
          <w:rFonts w:ascii="Arial" w:hAnsi="Arial" w:cs="Arial" w:eastAsia="Arial"/>
          <w:sz w:val="28"/>
          <w:szCs w:val="28"/>
          <w:color w:val="646464"/>
          <w:spacing w:val="0"/>
          <w:w w:val="65"/>
          <w:position w:val="-5"/>
        </w:rPr>
        <w:t>  </w:t>
      </w:r>
      <w:r>
        <w:rPr>
          <w:rFonts w:ascii="Arial" w:hAnsi="Arial" w:cs="Arial" w:eastAsia="Arial"/>
          <w:sz w:val="28"/>
          <w:szCs w:val="28"/>
          <w:color w:val="646464"/>
          <w:spacing w:val="13"/>
          <w:w w:val="6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67"/>
          <w:position w:val="-5"/>
        </w:rPr>
        <w:t>ı!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17"/>
          <w:w w:val="167"/>
          <w:position w:val="-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7"/>
          <w:w w:val="168"/>
          <w:position w:val="-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5"/>
          <w:position w:val="-5"/>
        </w:rPr>
        <w:t>1lo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7"/>
          <w:position w:val="-5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80"/>
          <w:cols w:num="3" w:equalWidth="0">
            <w:col w:w="498" w:space="1693"/>
            <w:col w:w="4026" w:space="2010"/>
            <w:col w:w="3173"/>
          </w:cols>
        </w:sectPr>
      </w:pPr>
      <w:rPr/>
    </w:p>
    <w:p>
      <w:pPr>
        <w:spacing w:before="0" w:after="0" w:line="210" w:lineRule="exact"/>
        <w:ind w:left="314" w:right="-20"/>
        <w:jc w:val="left"/>
        <w:tabs>
          <w:tab w:pos="9600" w:val="left"/>
        </w:tabs>
        <w:rPr>
          <w:rFonts w:ascii="Arial" w:hAnsi="Arial" w:cs="Arial" w:eastAsia="Arial"/>
          <w:sz w:val="50"/>
          <w:szCs w:val="50"/>
        </w:rPr>
      </w:pPr>
      <w:rPr/>
      <w:r>
        <w:rPr/>
        <w:pict>
          <v:group style="position:absolute;margin-left:187.895065pt;margin-top:3.266338pt;width:.1pt;height:22.974471pt;mso-position-horizontal-relative:page;mso-position-vertical-relative:paragraph;z-index:-15187" coordorigin="3758,65" coordsize="2,459">
            <v:shape style="position:absolute;left:3758;top:65;width:2;height:459" coordorigin="3758,65" coordsize="0,459" path="m3758,525l3758,65e" filled="f" stroked="t" strokeweight=".238749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66"/>
          <w:position w:val="-5"/>
        </w:rPr>
        <w:t>'-&lt;'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00"/>
          <w:position w:val="-5"/>
        </w:rPr>
      </w:r>
      <w:r>
        <w:rPr>
          <w:rFonts w:ascii="Arial" w:hAnsi="Arial" w:cs="Arial" w:eastAsia="Arial"/>
          <w:sz w:val="50"/>
          <w:szCs w:val="50"/>
          <w:color w:val="646464"/>
          <w:spacing w:val="0"/>
          <w:w w:val="396"/>
          <w:position w:val="-24"/>
        </w:rPr>
        <w:t>,,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80"/>
        </w:sectPr>
      </w:pPr>
      <w:rPr/>
    </w:p>
    <w:p>
      <w:pPr>
        <w:spacing w:before="10" w:after="0" w:line="75" w:lineRule="exact"/>
        <w:ind w:left="353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A3A3A"/>
          <w:spacing w:val="0"/>
          <w:w w:val="121"/>
          <w:position w:val="-1"/>
        </w:rPr>
        <w:t>(1)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257" w:right="-79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160.916489pt;margin-top:2.062652pt;width:4.297473pt;height:25.84116pt;mso-position-horizontal-relative:page;mso-position-vertical-relative:paragraph;z-index:-15186" coordorigin="3218,41" coordsize="86,517">
            <v:group style="position:absolute;left:3237;top:99;width:48;height:2" coordorigin="3237,99" coordsize="48,2">
              <v:shape style="position:absolute;left:3237;top:99;width:48;height:2" coordorigin="3237,99" coordsize="48,0" path="m3237,99l3285,99e" filled="f" stroked="t" strokeweight="1.909988pt" strokecolor="#6467C3">
                <v:path arrowok="t"/>
              </v:shape>
            </v:group>
            <v:group style="position:absolute;left:3264;top:63;width:2;height:474" coordorigin="3264,63" coordsize="2,474">
              <v:shape style="position:absolute;left:3264;top:63;width:2;height:474" coordorigin="3264,63" coordsize="0,474" path="m3264,537l3264,63e" filled="f" stroked="t" strokeweight="2.148737pt" strokecolor="#4F5BA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3.873413pt;margin-top:4.333608pt;width:.1pt;height:8.615426pt;mso-position-horizontal-relative:page;mso-position-vertical-relative:paragraph;z-index:-15185" coordorigin="3077,87" coordsize="2,172">
            <v:shape style="position:absolute;left:3077;top:87;width:2;height:172" coordorigin="3077,87" coordsize="0,172" path="m3077,259l3077,87e" filled="f" stroked="t" strokeweight="1.432491pt" strokecolor="#4B5793">
              <v:path arrowok="t"/>
            </v:shape>
          </v:group>
          <w10:wrap type="none"/>
        </w:pict>
      </w:r>
      <w:r>
        <w:rPr/>
        <w:pict>
          <v:group style="position:absolute;margin-left:175.718903pt;margin-top:4.572925pt;width:.1pt;height:6.940205pt;mso-position-horizontal-relative:page;mso-position-vertical-relative:paragraph;z-index:-15184" coordorigin="3514,91" coordsize="2,139">
            <v:shape style="position:absolute;left:3514;top:91;width:2;height:139" coordorigin="3514,91" coordsize="0,139" path="m3514,230l3514,91e" filled="f" stroked="t" strokeweight=".238749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2"/>
          <w:szCs w:val="12"/>
          <w:color w:val="3A3A3A"/>
          <w:spacing w:val="-120"/>
          <w:w w:val="180"/>
          <w:position w:val="11"/>
        </w:rPr>
        <w:t>n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107"/>
          <w:position w:val="-1"/>
        </w:rPr>
        <w:t>-·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right="-20"/>
        <w:jc w:val="left"/>
        <w:tabs>
          <w:tab w:pos="102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7B7B7B"/>
          <w:spacing w:val="0"/>
          <w:w w:val="190"/>
          <w:i/>
        </w:rPr>
        <w:t>,(</w:t>
      </w:r>
      <w:r>
        <w:rPr>
          <w:rFonts w:ascii="Times New Roman" w:hAnsi="Times New Roman" w:cs="Times New Roman" w:eastAsia="Times New Roman"/>
          <w:sz w:val="23"/>
          <w:szCs w:val="23"/>
          <w:color w:val="7B7B7B"/>
          <w:spacing w:val="-24"/>
          <w:w w:val="190"/>
          <w:i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75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10"/>
          <w:w w:val="75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4D4D4F"/>
          <w:spacing w:val="0"/>
          <w:w w:val="75"/>
        </w:rPr>
        <w:t>liH</w:t>
      </w:r>
      <w:r>
        <w:rPr>
          <w:rFonts w:ascii="Times New Roman" w:hAnsi="Times New Roman" w:cs="Times New Roman" w:eastAsia="Times New Roman"/>
          <w:sz w:val="23"/>
          <w:szCs w:val="23"/>
          <w:color w:val="4D4D4F"/>
          <w:spacing w:val="-39"/>
          <w:w w:val="7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D4D4F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4D4D4F"/>
          <w:spacing w:val="0"/>
          <w:w w:val="154"/>
        </w:rPr>
        <w:t>ii</w:t>
      </w:r>
      <w:r>
        <w:rPr>
          <w:rFonts w:ascii="Arial" w:hAnsi="Arial" w:cs="Arial" w:eastAsia="Arial"/>
          <w:sz w:val="21"/>
          <w:szCs w:val="21"/>
          <w:color w:val="4D4D4F"/>
          <w:spacing w:val="-15"/>
          <w:w w:val="154"/>
        </w:rPr>
        <w:t>i</w:t>
      </w:r>
      <w:r>
        <w:rPr>
          <w:rFonts w:ascii="Arial" w:hAnsi="Arial" w:cs="Arial" w:eastAsia="Arial"/>
          <w:sz w:val="25"/>
          <w:szCs w:val="25"/>
          <w:color w:val="4D4D4F"/>
          <w:spacing w:val="0"/>
          <w:w w:val="106"/>
        </w:rPr>
        <w:t>il!,\</w:t>
      </w:r>
      <w:r>
        <w:rPr>
          <w:rFonts w:ascii="Arial" w:hAnsi="Arial" w:cs="Arial" w:eastAsia="Arial"/>
          <w:sz w:val="25"/>
          <w:szCs w:val="25"/>
          <w:color w:val="4D4D4F"/>
          <w:spacing w:val="-29"/>
          <w:w w:val="100"/>
        </w:rPr>
        <w:t> </w:t>
      </w:r>
      <w:r>
        <w:rPr>
          <w:rFonts w:ascii="Arial" w:hAnsi="Arial" w:cs="Arial" w:eastAsia="Arial"/>
          <w:sz w:val="33"/>
          <w:szCs w:val="33"/>
          <w:color w:val="646464"/>
          <w:spacing w:val="0"/>
          <w:w w:val="100"/>
        </w:rPr>
        <w:t>\</w:t>
      </w:r>
      <w:r>
        <w:rPr>
          <w:rFonts w:ascii="Arial" w:hAnsi="Arial" w:cs="Arial" w:eastAsia="Arial"/>
          <w:sz w:val="33"/>
          <w:szCs w:val="33"/>
          <w:color w:val="646464"/>
          <w:spacing w:val="-47"/>
          <w:w w:val="100"/>
        </w:rPr>
        <w:t>l</w:t>
      </w:r>
      <w:r>
        <w:rPr>
          <w:rFonts w:ascii="Arial" w:hAnsi="Arial" w:cs="Arial" w:eastAsia="Arial"/>
          <w:sz w:val="33"/>
          <w:szCs w:val="33"/>
          <w:color w:val="3A3A3A"/>
          <w:spacing w:val="-43"/>
          <w:w w:val="100"/>
        </w:rPr>
        <w:t>i</w:t>
      </w:r>
      <w:r>
        <w:rPr>
          <w:rFonts w:ascii="Arial" w:hAnsi="Arial" w:cs="Arial" w:eastAsia="Arial"/>
          <w:sz w:val="33"/>
          <w:szCs w:val="33"/>
          <w:color w:val="646464"/>
          <w:spacing w:val="0"/>
          <w:w w:val="100"/>
        </w:rPr>
        <w:t>:i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80"/>
          <w:cols w:num="2" w:equalWidth="0">
            <w:col w:w="531" w:space="7633"/>
            <w:col w:w="3236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17" w:lineRule="exact"/>
        <w:ind w:left="2129" w:right="-13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60"/>
          <w:szCs w:val="60"/>
          <w:color w:val="7B7B7B"/>
          <w:spacing w:val="-44"/>
          <w:w w:val="54"/>
          <w:position w:val="-47"/>
        </w:rPr>
        <w:t>A</w:t>
      </w:r>
      <w:r>
        <w:rPr>
          <w:rFonts w:ascii="Arial" w:hAnsi="Arial" w:cs="Arial" w:eastAsia="Arial"/>
          <w:sz w:val="60"/>
          <w:szCs w:val="60"/>
          <w:color w:val="444B87"/>
          <w:spacing w:val="0"/>
          <w:w w:val="54"/>
          <w:position w:val="-47"/>
        </w:rPr>
        <w:t>UMJ</w:t>
      </w:r>
      <w:r>
        <w:rPr>
          <w:rFonts w:ascii="Arial" w:hAnsi="Arial" w:cs="Arial" w:eastAsia="Arial"/>
          <w:sz w:val="60"/>
          <w:szCs w:val="60"/>
          <w:color w:val="444B87"/>
          <w:spacing w:val="-86"/>
          <w:w w:val="54"/>
          <w:position w:val="-47"/>
        </w:rPr>
        <w:t> </w:t>
      </w:r>
      <w:r>
        <w:rPr>
          <w:rFonts w:ascii="Arial" w:hAnsi="Arial" w:cs="Arial" w:eastAsia="Arial"/>
          <w:sz w:val="60"/>
          <w:szCs w:val="60"/>
          <w:color w:val="444B87"/>
          <w:spacing w:val="0"/>
          <w:w w:val="100"/>
          <w:position w:val="-47"/>
        </w:rPr>
        <w:tab/>
      </w:r>
      <w:r>
        <w:rPr>
          <w:rFonts w:ascii="Arial" w:hAnsi="Arial" w:cs="Arial" w:eastAsia="Arial"/>
          <w:sz w:val="60"/>
          <w:szCs w:val="60"/>
          <w:color w:val="444B87"/>
          <w:spacing w:val="0"/>
          <w:w w:val="100"/>
          <w:position w:val="-47"/>
        </w:rPr>
      </w:r>
      <w:r>
        <w:rPr>
          <w:rFonts w:ascii="Times New Roman" w:hAnsi="Times New Roman" w:cs="Times New Roman" w:eastAsia="Times New Roman"/>
          <w:sz w:val="19"/>
          <w:szCs w:val="19"/>
          <w:color w:val="8793C3"/>
          <w:spacing w:val="0"/>
          <w:w w:val="224"/>
          <w:position w:val="-1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right="-139"/>
        <w:jc w:val="left"/>
        <w:rPr>
          <w:rFonts w:ascii="Arial" w:hAnsi="Arial" w:cs="Arial" w:eastAsia="Arial"/>
          <w:sz w:val="66"/>
          <w:szCs w:val="66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9C9C9C"/>
          <w:spacing w:val="-18"/>
          <w:w w:val="120"/>
          <w:position w:val="-14"/>
        </w:rPr>
        <w:t>j</w:t>
      </w:r>
      <w:r>
        <w:rPr>
          <w:rFonts w:ascii="Arial" w:hAnsi="Arial" w:cs="Arial" w:eastAsia="Arial"/>
          <w:sz w:val="66"/>
          <w:szCs w:val="66"/>
          <w:color w:val="7B7B7B"/>
          <w:spacing w:val="0"/>
          <w:w w:val="49"/>
          <w:position w:val="-31"/>
        </w:rPr>
        <w:t>'»··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0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646464"/>
          <w:spacing w:val="0"/>
          <w:w w:val="170"/>
          <w:position w:val="-9"/>
        </w:rPr>
        <w:t>""U'</w:t>
      </w:r>
      <w:r>
        <w:rPr>
          <w:rFonts w:ascii="Times New Roman" w:hAnsi="Times New Roman" w:cs="Times New Roman" w:eastAsia="Times New Roman"/>
          <w:sz w:val="11"/>
          <w:szCs w:val="11"/>
          <w:color w:val="646464"/>
          <w:spacing w:val="0"/>
          <w:w w:val="170"/>
          <w:position w:val="-9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46464"/>
          <w:spacing w:val="24"/>
          <w:w w:val="170"/>
          <w:position w:val="-9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FAFAF"/>
          <w:spacing w:val="0"/>
          <w:w w:val="100"/>
          <w:position w:val="-9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80"/>
          <w:cols w:num="3" w:equalWidth="0">
            <w:col w:w="4845" w:space="3243"/>
            <w:col w:w="486" w:space="956"/>
            <w:col w:w="1870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8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A3A3A"/>
          <w:spacing w:val="7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7B7B7B"/>
          <w:spacing w:val="0"/>
          <w:w w:val="100"/>
        </w:rPr>
        <w:t>tf</w:t>
      </w:r>
      <w:r>
        <w:rPr>
          <w:rFonts w:ascii="Arial" w:hAnsi="Arial" w:cs="Arial" w:eastAsia="Arial"/>
          <w:sz w:val="20"/>
          <w:szCs w:val="20"/>
          <w:color w:val="7B7B7B"/>
          <w:spacing w:val="13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iye</w:t>
      </w:r>
      <w:r>
        <w:rPr>
          <w:rFonts w:ascii="Arial" w:hAnsi="Arial" w:cs="Arial" w:eastAsia="Arial"/>
          <w:sz w:val="20"/>
          <w:szCs w:val="20"/>
          <w:color w:val="3A3A3A"/>
          <w:spacing w:val="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D4D4F"/>
          <w:spacing w:val="9"/>
          <w:w w:val="86"/>
        </w:rPr>
        <w:t>B</w:t>
      </w:r>
      <w:r>
        <w:rPr>
          <w:rFonts w:ascii="Arial" w:hAnsi="Arial" w:cs="Arial" w:eastAsia="Arial"/>
          <w:sz w:val="20"/>
          <w:szCs w:val="20"/>
          <w:color w:val="646464"/>
          <w:spacing w:val="0"/>
          <w:w w:val="86"/>
        </w:rPr>
        <w:t>..</w:t>
      </w:r>
      <w:r>
        <w:rPr>
          <w:rFonts w:ascii="Arial" w:hAnsi="Arial" w:cs="Arial" w:eastAsia="Arial"/>
          <w:sz w:val="20"/>
          <w:szCs w:val="20"/>
          <w:color w:val="646464"/>
          <w:spacing w:val="40"/>
          <w:w w:val="86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2"/>
          <w:w w:val="115"/>
        </w:rPr>
        <w:t>g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4" w:lineRule="exact"/>
        <w:ind w:left="2053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6"/>
        </w:rPr>
        <w:t>1.Post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6"/>
        </w:rPr>
        <w:t>a</w:t>
      </w:r>
      <w:r>
        <w:rPr>
          <w:rFonts w:ascii="Arial" w:hAnsi="Arial" w:cs="Arial" w:eastAsia="Arial"/>
          <w:sz w:val="20"/>
          <w:szCs w:val="20"/>
          <w:color w:val="3A3A3A"/>
          <w:spacing w:val="-17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6"/>
        </w:rPr>
        <w:t>Grupla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-6"/>
        </w:rPr>
        <w:t>r</w:t>
      </w:r>
      <w:r>
        <w:rPr>
          <w:rFonts w:ascii="Arial" w:hAnsi="Arial" w:cs="Arial" w:eastAsia="Arial"/>
          <w:sz w:val="20"/>
          <w:szCs w:val="20"/>
          <w:color w:val="3A3A3A"/>
          <w:spacing w:val="36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4D4D4F"/>
          <w:spacing w:val="0"/>
          <w:w w:val="110"/>
          <w:position w:val="-6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right="-20"/>
        <w:jc w:val="left"/>
        <w:tabs>
          <w:tab w:pos="3460" w:val="left"/>
          <w:tab w:pos="508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D4F"/>
          <w:w w:val="96"/>
          <w:position w:val="-10"/>
        </w:rPr>
        <w:t>Abdu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-2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31"/>
          <w:position w:val="-1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31"/>
          <w:position w:val="-10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1"/>
          <w:w w:val="31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3"/>
          <w:position w:val="-1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3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-1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  <w:position w:val="-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96"/>
          <w:position w:val="-1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-2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63"/>
          <w:position w:val="-1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6"/>
          <w:position w:val="-1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0"/>
          <w:szCs w:val="10"/>
          <w:color w:val="AFAFAF"/>
          <w:spacing w:val="0"/>
          <w:w w:val="100"/>
          <w:position w:val="-4"/>
        </w:rPr>
        <w:t>o</w:t>
      </w:r>
      <w:r>
        <w:rPr>
          <w:rFonts w:ascii="Times New Roman" w:hAnsi="Times New Roman" w:cs="Times New Roman" w:eastAsia="Times New Roman"/>
          <w:sz w:val="10"/>
          <w:szCs w:val="10"/>
          <w:color w:val="AFAFAF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FAFAF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B7B7B"/>
          <w:spacing w:val="0"/>
          <w:w w:val="314"/>
          <w:position w:val="-4"/>
        </w:rPr>
        <w:t>;;</w:t>
      </w:r>
      <w:r>
        <w:rPr>
          <w:rFonts w:ascii="Times New Roman" w:hAnsi="Times New Roman" w:cs="Times New Roman" w:eastAsia="Times New Roman"/>
          <w:sz w:val="10"/>
          <w:szCs w:val="10"/>
          <w:color w:val="7B7B7B"/>
          <w:spacing w:val="-53"/>
          <w:w w:val="314"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46464"/>
          <w:spacing w:val="0"/>
          <w:w w:val="202"/>
          <w:position w:val="-4"/>
        </w:rPr>
        <w:t>lık,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45"/>
          <w:position w:val="-4"/>
        </w:rPr>
        <w:t>/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7"/>
          <w:szCs w:val="37"/>
          <w:color w:val="4D4D4F"/>
          <w:spacing w:val="0"/>
          <w:w w:val="47"/>
          <w:position w:val="-4"/>
        </w:rPr>
        <w:t>•,c</w:t>
      </w:r>
      <w:r>
        <w:rPr>
          <w:rFonts w:ascii="Times New Roman" w:hAnsi="Times New Roman" w:cs="Times New Roman" w:eastAsia="Times New Roman"/>
          <w:sz w:val="37"/>
          <w:szCs w:val="37"/>
          <w:color w:val="4D4D4F"/>
          <w:spacing w:val="-7"/>
          <w:w w:val="48"/>
          <w:position w:val="-4"/>
        </w:rPr>
        <w:t>•</w:t>
      </w:r>
      <w:r>
        <w:rPr>
          <w:rFonts w:ascii="Times New Roman" w:hAnsi="Times New Roman" w:cs="Times New Roman" w:eastAsia="Times New Roman"/>
          <w:sz w:val="37"/>
          <w:szCs w:val="37"/>
          <w:color w:val="7B7B7B"/>
          <w:spacing w:val="0"/>
          <w:w w:val="91"/>
          <w:position w:val="-4"/>
        </w:rPr>
        <w:t>ı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420" w:right="-20"/>
        <w:jc w:val="left"/>
        <w:tabs>
          <w:tab w:pos="3500" w:val="left"/>
          <w:tab w:pos="4340" w:val="left"/>
          <w:tab w:pos="542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728058pt;margin-top:4.483694pt;width:8.195442pt;height:18pt;mso-position-horizontal-relative:page;mso-position-vertical-relative:paragraph;z-index:-15180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595D82"/>
                      <w:spacing w:val="-52"/>
                      <w:w w:val="71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7B7B7B"/>
                      <w:spacing w:val="0"/>
                      <w:w w:val="76"/>
                      <w:i/>
                    </w:rPr>
                    <w:t>f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A3A3A"/>
          <w:w w:val="87"/>
          <w:position w:val="-4"/>
        </w:rPr>
        <w:t>it</w:t>
      </w:r>
      <w:r>
        <w:rPr>
          <w:rFonts w:ascii="Arial" w:hAnsi="Arial" w:cs="Arial" w:eastAsia="Arial"/>
          <w:sz w:val="23"/>
          <w:szCs w:val="23"/>
          <w:color w:val="3A3A3A"/>
          <w:spacing w:val="-46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position w:val="-4"/>
        </w:rPr>
        <w:t>f.</w:t>
      </w:r>
      <w:r>
        <w:rPr>
          <w:rFonts w:ascii="Arial" w:hAnsi="Arial" w:cs="Arial" w:eastAsia="Arial"/>
          <w:sz w:val="19"/>
          <w:szCs w:val="19"/>
          <w:color w:val="646464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4"/>
        </w:rPr>
        <w:t>vş</w:t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464"/>
          <w:spacing w:val="0"/>
          <w:w w:val="100"/>
          <w:position w:val="-4"/>
        </w:rPr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33"/>
          <w:position w:val="8"/>
        </w:rPr>
        <w:t>·</w:t>
      </w:r>
      <w:r>
        <w:rPr>
          <w:rFonts w:ascii="Arial" w:hAnsi="Arial" w:cs="Arial" w:eastAsia="Arial"/>
          <w:sz w:val="28"/>
          <w:szCs w:val="28"/>
          <w:color w:val="9C9C9C"/>
          <w:spacing w:val="6"/>
          <w:w w:val="32"/>
          <w:position w:val="8"/>
        </w:rPr>
        <w:t>.</w:t>
      </w:r>
      <w:r>
        <w:rPr>
          <w:rFonts w:ascii="Arial" w:hAnsi="Arial" w:cs="Arial" w:eastAsia="Arial"/>
          <w:sz w:val="28"/>
          <w:szCs w:val="28"/>
          <w:color w:val="646464"/>
          <w:spacing w:val="0"/>
          <w:w w:val="61"/>
          <w:position w:val="8"/>
        </w:rPr>
        <w:t>ı«uo</w:t>
      </w:r>
      <w:r>
        <w:rPr>
          <w:rFonts w:ascii="Arial" w:hAnsi="Arial" w:cs="Arial" w:eastAsia="Arial"/>
          <w:sz w:val="28"/>
          <w:szCs w:val="28"/>
          <w:color w:val="646464"/>
          <w:spacing w:val="-35"/>
          <w:w w:val="62"/>
          <w:position w:val="8"/>
        </w:rPr>
        <w:t>s</w:t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53"/>
          <w:position w:val="8"/>
        </w:rPr>
        <w:t>'h</w:t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100"/>
          <w:position w:val="8"/>
        </w:rPr>
      </w:r>
      <w:r>
        <w:rPr>
          <w:rFonts w:ascii="Arial" w:hAnsi="Arial" w:cs="Arial" w:eastAsia="Arial"/>
          <w:sz w:val="28"/>
          <w:szCs w:val="28"/>
          <w:color w:val="4D4D4F"/>
          <w:spacing w:val="0"/>
          <w:w w:val="100"/>
          <w:i/>
          <w:position w:val="8"/>
        </w:rPr>
        <w:t>:</w:t>
      </w:r>
      <w:r>
        <w:rPr>
          <w:rFonts w:ascii="Arial" w:hAnsi="Arial" w:cs="Arial" w:eastAsia="Arial"/>
          <w:sz w:val="28"/>
          <w:szCs w:val="28"/>
          <w:color w:val="4D4D4F"/>
          <w:spacing w:val="0"/>
          <w:w w:val="100"/>
          <w:i/>
          <w:position w:val="8"/>
        </w:rPr>
        <w:tab/>
      </w:r>
      <w:r>
        <w:rPr>
          <w:rFonts w:ascii="Arial" w:hAnsi="Arial" w:cs="Arial" w:eastAsia="Arial"/>
          <w:sz w:val="28"/>
          <w:szCs w:val="28"/>
          <w:color w:val="4D4D4F"/>
          <w:spacing w:val="0"/>
          <w:w w:val="100"/>
          <w:i/>
          <w:position w:val="8"/>
        </w:rPr>
      </w:r>
      <w:r>
        <w:rPr>
          <w:rFonts w:ascii="Arial" w:hAnsi="Arial" w:cs="Arial" w:eastAsia="Arial"/>
          <w:sz w:val="28"/>
          <w:szCs w:val="28"/>
          <w:color w:val="646464"/>
          <w:spacing w:val="-7"/>
          <w:w w:val="61"/>
          <w:position w:val="8"/>
        </w:rPr>
        <w:t>v</w:t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61"/>
          <w:position w:val="8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left="3586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9C9C9C"/>
          <w:w w:val="148"/>
          <w:position w:val="-1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w w:val="149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-11"/>
          <w:w w:val="149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B7B7B"/>
          <w:spacing w:val="-29"/>
          <w:w w:val="164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-20"/>
          <w:w w:val="142"/>
          <w:position w:val="-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7B7B7B"/>
          <w:spacing w:val="-14"/>
          <w:w w:val="312"/>
          <w:position w:val="-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78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9C9C9C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69"/>
          <w:position w:val="-1"/>
        </w:rPr>
        <w:t>,1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1"/>
        </w:rPr>
        <w:t>!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1"/>
        </w:rPr>
        <w:t>)v</w:t>
      </w:r>
      <w:r>
        <w:rPr>
          <w:rFonts w:ascii="Arial" w:hAnsi="Arial" w:cs="Arial" w:eastAsia="Arial"/>
          <w:sz w:val="16"/>
          <w:szCs w:val="16"/>
          <w:color w:val="3A3A3A"/>
          <w:spacing w:val="-13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72"/>
          <w:position w:val="-1"/>
        </w:rPr>
        <w:t>1&gt;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80"/>
          <w:cols w:num="2" w:equalWidth="0">
            <w:col w:w="4045" w:space="567"/>
            <w:col w:w="6788"/>
          </w:cols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/>
        <w:pict>
          <v:group style="position:absolute;margin-left:25.784838pt;margin-top:16.753357pt;width:560.700854pt;height:778.377875pt;mso-position-horizontal-relative:page;mso-position-vertical-relative:page;z-index:-15188" coordorigin="516,335" coordsize="11214,15568">
            <v:group style="position:absolute;left:535;top:349;width:2;height:550" coordorigin="535,349" coordsize="2,550">
              <v:shape style="position:absolute;left:535;top:349;width:2;height:550" coordorigin="535,349" coordsize="0,550" path="m535,900l535,349e" filled="f" stroked="t" strokeweight=".716246pt" strokecolor="#B8B8B8">
                <v:path arrowok="t"/>
              </v:shape>
            </v:group>
            <v:group style="position:absolute;left:525;top:357;width:1958;height:2" coordorigin="525,357" coordsize="1958,2">
              <v:shape style="position:absolute;left:525;top:357;width:1958;height:2" coordorigin="525,357" coordsize="1958,0" path="m525,357l2483,357e" filled="f" stroked="t" strokeweight=".716246pt" strokecolor="#A3A3A3">
                <v:path arrowok="t"/>
              </v:shape>
            </v:group>
            <v:group style="position:absolute;left:2426;top:359;width:649;height:2" coordorigin="2426,359" coordsize="649,2">
              <v:shape style="position:absolute;left:2426;top:359;width:649;height:2" coordorigin="2426,359" coordsize="649,0" path="m2426,359l3075,359e" filled="f" stroked="t" strokeweight=".477497pt" strokecolor="#7C7C7C">
                <v:path arrowok="t"/>
              </v:shape>
            </v:group>
            <v:group style="position:absolute;left:7482;top:357;width:1304;height:2" coordorigin="7482,357" coordsize="1304,2">
              <v:shape style="position:absolute;left:7482;top:357;width:1304;height:2" coordorigin="7482,357" coordsize="1304,0" path="m7482,357l8786,357e" filled="f" stroked="t" strokeweight=".477497pt" strokecolor="#606060">
                <v:path arrowok="t"/>
              </v:shape>
            </v:group>
            <v:group style="position:absolute;left:688;top:357;width:9555;height:2" coordorigin="688,357" coordsize="9555,2">
              <v:shape style="position:absolute;left:688;top:357;width:9555;height:2" coordorigin="688,357" coordsize="9555,0" path="m688,357l10242,357e" filled="f" stroked="t" strokeweight=".716246pt" strokecolor="#838383">
                <v:path arrowok="t"/>
              </v:shape>
            </v:group>
            <v:group style="position:absolute;left:9304;top:345;width:2;height:1541" coordorigin="9304,345" coordsize="2,1541">
              <v:shape style="position:absolute;left:9304;top:345;width:2;height:1541" coordorigin="9304,345" coordsize="0,1541" path="m9304,1886l9304,345e" filled="f" stroked="t" strokeweight=".954994pt" strokecolor="#7C7C7C">
                <v:path arrowok="t"/>
              </v:shape>
            </v:group>
            <v:group style="position:absolute;left:9770;top:354;width:1929;height:2" coordorigin="9770,354" coordsize="1929,2">
              <v:shape style="position:absolute;left:9770;top:354;width:1929;height:2" coordorigin="9770,354" coordsize="1929,0" path="m9770,354l11699,354e" filled="f" stroked="t" strokeweight=".477497pt" strokecolor="#707070">
                <v:path arrowok="t"/>
              </v:shape>
            </v:group>
            <v:group style="position:absolute;left:11701;top:345;width:2;height:9333" coordorigin="11701,345" coordsize="2,9333">
              <v:shape style="position:absolute;left:11701;top:345;width:2;height:9333" coordorigin="11701,345" coordsize="0,9333" path="m11701,9678l11701,345e" filled="f" stroked="t" strokeweight=".716246pt" strokecolor="#707070">
                <v:path arrowok="t"/>
              </v:shape>
            </v:group>
            <v:group style="position:absolute;left:535;top:842;width:2;height:584" coordorigin="535,842" coordsize="2,584">
              <v:shape style="position:absolute;left:535;top:842;width:2;height:584" coordorigin="535,842" coordsize="0,584" path="m535,1426l535,842e" filled="f" stroked="t" strokeweight=".477497pt" strokecolor="#939393">
                <v:path arrowok="t"/>
              </v:shape>
            </v:group>
            <v:group style="position:absolute;left:530;top:1879;width:11150;height:2" coordorigin="530,1879" coordsize="11150,2">
              <v:shape style="position:absolute;left:530;top:1879;width:11150;height:2" coordorigin="530,1879" coordsize="11150,0" path="m530,1879l11680,1879e" filled="f" stroked="t" strokeweight=".716246pt" strokecolor="#777777">
                <v:path arrowok="t"/>
              </v:shape>
            </v:group>
            <v:group style="position:absolute;left:537;top:1369;width:2;height:775" coordorigin="537,1369" coordsize="2,775">
              <v:shape style="position:absolute;left:537;top:1369;width:2;height:775" coordorigin="537,1369" coordsize="0,775" path="m537,2144l537,1369e" filled="f" stroked="t" strokeweight=".477497pt" strokecolor="#606060">
                <v:path arrowok="t"/>
              </v:shape>
            </v:group>
            <v:group style="position:absolute;left:2469;top:785;width:2;height:732" coordorigin="2469,785" coordsize="2,732">
              <v:shape style="position:absolute;left:2469;top:785;width:2;height:732" coordorigin="2469,785" coordsize="0,732" path="m2469,1517l2469,785e" filled="f" stroked="t" strokeweight=".954994pt" strokecolor="#CFCFCF">
                <v:path arrowok="t"/>
              </v:shape>
            </v:group>
            <v:group style="position:absolute;left:2469;top:785;width:2;height:1101" coordorigin="2469,785" coordsize="2,1101">
              <v:shape style="position:absolute;left:2469;top:785;width:2;height:1101" coordorigin="2469,785" coordsize="0,1101" path="m2469,1886l2469,785e" filled="f" stroked="t" strokeweight=".954994pt" strokecolor="#AFAFAF">
                <v:path arrowok="t"/>
              </v:shape>
            </v:group>
            <v:group style="position:absolute;left:2421;top:1879;width:1366;height:2" coordorigin="2421,1879" coordsize="1366,2">
              <v:shape style="position:absolute;left:2421;top:1879;width:1366;height:2" coordorigin="2421,1879" coordsize="1366,0" path="m2421,1879l3787,1879e" filled="f" stroked="t" strokeweight=".477497pt" strokecolor="#646464">
                <v:path arrowok="t"/>
              </v:shape>
            </v:group>
            <v:group style="position:absolute;left:9770;top:1876;width:1939;height:2" coordorigin="9770,1876" coordsize="1939,2">
              <v:shape style="position:absolute;left:9770;top:1876;width:1939;height:2" coordorigin="9770,1876" coordsize="1939,0" path="m9770,1876l11708,1876e" filled="f" stroked="t" strokeweight=".477497pt" strokecolor="#646464">
                <v:path arrowok="t"/>
              </v:shape>
            </v:group>
            <v:group style="position:absolute;left:535;top:2118;width:11145;height:2" coordorigin="535,2118" coordsize="11145,2">
              <v:shape style="position:absolute;left:535;top:2118;width:11145;height:2" coordorigin="535,2118" coordsize="11145,0" path="m535,2118l11680,2118e" filled="f" stroked="t" strokeweight=".716246pt" strokecolor="#777777">
                <v:path arrowok="t"/>
              </v:shape>
            </v:group>
            <v:group style="position:absolute;left:3018;top:2116;width:525;height:2" coordorigin="3018,2116" coordsize="525,2">
              <v:shape style="position:absolute;left:3018;top:2116;width:525;height:2" coordorigin="3018,2116" coordsize="525,0" path="m3018,2116l3543,2116e" filled="f" stroked="t" strokeweight=".477497pt" strokecolor="#6B6B6B">
                <v:path arrowok="t"/>
              </v:shape>
            </v:group>
            <v:group style="position:absolute;left:5773;top:1862;width:2;height:493" coordorigin="5773,1862" coordsize="2,493">
              <v:shape style="position:absolute;left:5773;top:1862;width:2;height:493" coordorigin="5773,1862" coordsize="0,493" path="m5773,2355l5773,1862e" filled="f" stroked="t" strokeweight=".238749pt" strokecolor="#707070">
                <v:path arrowok="t"/>
              </v:shape>
            </v:group>
            <v:group style="position:absolute;left:9770;top:2116;width:1939;height:2" coordorigin="9770,2116" coordsize="1939,2">
              <v:shape style="position:absolute;left:9770;top:2116;width:1939;height:2" coordorigin="9770,2116" coordsize="1939,0" path="m9770,2116l11708,2116e" filled="f" stroked="t" strokeweight=".477497pt" strokecolor="#676767">
                <v:path arrowok="t"/>
              </v:shape>
            </v:group>
            <v:group style="position:absolute;left:535;top:2362;width:4001;height:2" coordorigin="535,2362" coordsize="4001,2">
              <v:shape style="position:absolute;left:535;top:2362;width:4001;height:2" coordorigin="535,2362" coordsize="4001,0" path="m535,2362l4536,2362e" filled="f" stroked="t" strokeweight=".716246pt" strokecolor="#808080">
                <v:path arrowok="t"/>
              </v:shape>
            </v:group>
            <v:group style="position:absolute;left:540;top:2072;width:2;height:555" coordorigin="540,2072" coordsize="2,555">
              <v:shape style="position:absolute;left:540;top:2072;width:2;height:555" coordorigin="540,2072" coordsize="0,555" path="m540,2628l540,2072e" filled="f" stroked="t" strokeweight=".477497pt" strokecolor="#484848">
                <v:path arrowok="t"/>
              </v:shape>
            </v:group>
            <v:group style="position:absolute;left:4479;top:2360;width:936;height:2" coordorigin="4479,2360" coordsize="936,2">
              <v:shape style="position:absolute;left:4479;top:2360;width:936;height:2" coordorigin="4479,2360" coordsize="936,0" path="m4479,2360l5415,2360e" filled="f" stroked="t" strokeweight=".477497pt" strokecolor="#545454">
                <v:path arrowok="t"/>
              </v:shape>
            </v:group>
            <v:group style="position:absolute;left:5358;top:2360;width:1767;height:2" coordorigin="5358,2360" coordsize="1767,2">
              <v:shape style="position:absolute;left:5358;top:2360;width:1767;height:2" coordorigin="5358,2360" coordsize="1767,0" path="m5358,2360l7124,2360e" filled="f" stroked="t" strokeweight=".716246pt" strokecolor="#7C7C7C">
                <v:path arrowok="t"/>
              </v:shape>
            </v:group>
            <v:group style="position:absolute;left:7067;top:2360;width:840;height:2" coordorigin="7067,2360" coordsize="840,2">
              <v:shape style="position:absolute;left:7067;top:2360;width:840;height:2" coordorigin="7067,2360" coordsize="840,0" path="m7067,2360l7907,2360e" filled="f" stroked="t" strokeweight=".477497pt" strokecolor="#545454">
                <v:path arrowok="t"/>
              </v:shape>
            </v:group>
            <v:group style="position:absolute;left:7850;top:2360;width:1480;height:2" coordorigin="7850,2360" coordsize="1480,2">
              <v:shape style="position:absolute;left:7850;top:2360;width:1480;height:2" coordorigin="7850,2360" coordsize="1480,0" path="m7850,2360l9330,2360e" filled="f" stroked="t" strokeweight=".954994pt" strokecolor="#838383">
                <v:path arrowok="t"/>
              </v:shape>
            </v:group>
            <v:group style="position:absolute;left:9263;top:2360;width:310;height:2" coordorigin="9263,2360" coordsize="310,2">
              <v:shape style="position:absolute;left:9263;top:2360;width:310;height:2" coordorigin="9263,2360" coordsize="310,0" path="m9263,2360l9574,2360e" filled="f" stroked="t" strokeweight=".477497pt" strokecolor="#6B6B6B">
                <v:path arrowok="t"/>
              </v:shape>
            </v:group>
            <v:group style="position:absolute;left:9517;top:2360;width:310;height:2" coordorigin="9517,2360" coordsize="310,2">
              <v:shape style="position:absolute;left:9517;top:2360;width:310;height:2" coordorigin="9517,2360" coordsize="310,0" path="m9517,2360l9827,2360e" filled="f" stroked="t" strokeweight=".477497pt" strokecolor="#4F4F4F">
                <v:path arrowok="t"/>
              </v:shape>
            </v:group>
            <v:group style="position:absolute;left:9770;top:2360;width:1939;height:2" coordorigin="9770,2360" coordsize="1939,2">
              <v:shape style="position:absolute;left:9770;top:2360;width:1939;height:2" coordorigin="9770,2360" coordsize="1939,0" path="m9770,2360l11708,2360e" filled="f" stroked="t" strokeweight=".716246pt" strokecolor="#777777">
                <v:path arrowok="t"/>
              </v:shape>
            </v:group>
            <v:group style="position:absolute;left:530;top:2599;width:1270;height:2" coordorigin="530,2599" coordsize="1270,2">
              <v:shape style="position:absolute;left:530;top:2599;width:1270;height:2" coordorigin="530,2599" coordsize="1270,0" path="m530,2599l1800,2599e" filled="f" stroked="t" strokeweight=".716246pt" strokecolor="#878787">
                <v:path arrowok="t"/>
              </v:shape>
            </v:group>
            <v:group style="position:absolute;left:1743;top:2599;width:2793;height:2" coordorigin="1743,2599" coordsize="2793,2">
              <v:shape style="position:absolute;left:1743;top:2599;width:2793;height:2" coordorigin="1743,2599" coordsize="2793,0" path="m1743,2599l4536,2599e" filled="f" stroked="t" strokeweight=".716246pt" strokecolor="#747474">
                <v:path arrowok="t"/>
              </v:shape>
            </v:group>
            <v:group style="position:absolute;left:4479;top:2599;width:936;height:2" coordorigin="4479,2599" coordsize="936,2">
              <v:shape style="position:absolute;left:4479;top:2599;width:936;height:2" coordorigin="4479,2599" coordsize="936,0" path="m4479,2599l5415,2599e" filled="f" stroked="t" strokeweight=".477497pt" strokecolor="#545454">
                <v:path arrowok="t"/>
              </v:shape>
            </v:group>
            <v:group style="position:absolute;left:5358;top:2599;width:1585;height:2" coordorigin="5358,2599" coordsize="1585,2">
              <v:shape style="position:absolute;left:5358;top:2599;width:1585;height:2" coordorigin="5358,2599" coordsize="1585,0" path="m5358,2599l6943,2599e" filled="f" stroked="t" strokeweight=".954994pt" strokecolor="#838383">
                <v:path arrowok="t"/>
              </v:shape>
            </v:group>
            <v:group style="position:absolute;left:6886;top:2599;width:239;height:2" coordorigin="6886,2599" coordsize="239,2">
              <v:shape style="position:absolute;left:6886;top:2599;width:239;height:2" coordorigin="6886,2599" coordsize="239,0" path="m6886,2599l7124,2599e" filled="f" stroked="t" strokeweight=".477497pt" strokecolor="#747474">
                <v:path arrowok="t"/>
              </v:shape>
            </v:group>
            <v:group style="position:absolute;left:7067;top:2599;width:840;height:2" coordorigin="7067,2599" coordsize="840,2">
              <v:shape style="position:absolute;left:7067;top:2599;width:840;height:2" coordorigin="7067,2599" coordsize="840,0" path="m7067,2599l7907,2599e" filled="f" stroked="t" strokeweight=".477497pt" strokecolor="#575757">
                <v:path arrowok="t"/>
              </v:shape>
            </v:group>
            <v:group style="position:absolute;left:7850;top:2597;width:1724;height:2" coordorigin="7850,2597" coordsize="1724,2">
              <v:shape style="position:absolute;left:7850;top:2597;width:1724;height:2" coordorigin="7850,2597" coordsize="1724,0" path="m7850,2597l9574,2597e" filled="f" stroked="t" strokeweight=".954994pt" strokecolor="#808080">
                <v:path arrowok="t"/>
              </v:shape>
            </v:group>
            <v:group style="position:absolute;left:9517;top:2599;width:310;height:2" coordorigin="9517,2599" coordsize="310,2">
              <v:shape style="position:absolute;left:9517;top:2599;width:310;height:2" coordorigin="9517,2599" coordsize="310,0" path="m9517,2599l9827,2599e" filled="f" stroked="t" strokeweight=".477497pt" strokecolor="#606060">
                <v:path arrowok="t"/>
              </v:shape>
            </v:group>
            <v:group style="position:absolute;left:9770;top:2599;width:1939;height:2" coordorigin="9770,2599" coordsize="1939,2">
              <v:shape style="position:absolute;left:9770;top:2599;width:1939;height:2" coordorigin="9770,2599" coordsize="1939,0" path="m9770,2599l11708,2599e" filled="f" stroked="t" strokeweight=".716246pt" strokecolor="#7C7C7C">
                <v:path arrowok="t"/>
              </v:shape>
            </v:group>
            <v:group style="position:absolute;left:525;top:2843;width:1275;height:2" coordorigin="525,2843" coordsize="1275,2">
              <v:shape style="position:absolute;left:525;top:2843;width:1275;height:2" coordorigin="525,2843" coordsize="1275,0" path="m525,2843l1800,2843e" filled="f" stroked="t" strokeweight=".477497pt" strokecolor="#646464">
                <v:path arrowok="t"/>
              </v:shape>
            </v:group>
            <v:group style="position:absolute;left:1743;top:2841;width:9965;height:2" coordorigin="1743,2841" coordsize="9965,2">
              <v:shape style="position:absolute;left:1743;top:2841;width:9965;height:2" coordorigin="1743,2841" coordsize="9965,0" path="m1743,2841l11708,2841e" filled="f" stroked="t" strokeweight=".716246pt" strokecolor="#7C7C7C">
                <v:path arrowok="t"/>
              </v:shape>
            </v:group>
            <v:group style="position:absolute;left:5744;top:2843;width:1199;height:2" coordorigin="5744,2843" coordsize="1199,2">
              <v:shape style="position:absolute;left:5744;top:2843;width:1199;height:2" coordorigin="5744,2843" coordsize="1199,0" path="m5744,2843l6943,2843e" filled="f" stroked="t" strokeweight=".477497pt" strokecolor="#6B6B6B">
                <v:path arrowok="t"/>
              </v:shape>
            </v:group>
            <v:group style="position:absolute;left:8428;top:2843;width:358;height:2" coordorigin="8428,2843" coordsize="358,2">
              <v:shape style="position:absolute;left:8428;top:2843;width:358;height:2" coordorigin="8428,2843" coordsize="358,0" path="m8428,2843l8786,2843e" filled="f" stroked="t" strokeweight=".477497pt" strokecolor="#4F4F4F">
                <v:path arrowok="t"/>
              </v:shape>
            </v:group>
            <v:group style="position:absolute;left:8729;top:2843;width:592;height:2" coordorigin="8729,2843" coordsize="592,2">
              <v:shape style="position:absolute;left:8729;top:2843;width:592;height:2" coordorigin="8729,2843" coordsize="592,0" path="m8729,2843l9321,2843e" filled="f" stroked="t" strokeweight=".477497pt" strokecolor="#646464">
                <v:path arrowok="t"/>
              </v:shape>
            </v:group>
            <v:group style="position:absolute;left:525;top:3082;width:1275;height:2" coordorigin="525,3082" coordsize="1275,2">
              <v:shape style="position:absolute;left:525;top:3082;width:1275;height:2" coordorigin="525,3082" coordsize="1275,0" path="m525,3082l1800,3082e" filled="f" stroked="t" strokeweight=".477497pt" strokecolor="#707070">
                <v:path arrowok="t"/>
              </v:shape>
            </v:group>
            <v:group style="position:absolute;left:537;top:2556;width:2;height:3590" coordorigin="537,2556" coordsize="2,3590">
              <v:shape style="position:absolute;left:537;top:2556;width:2;height:3590" coordorigin="537,2556" coordsize="0,3590" path="m537,6146l537,2556e" filled="f" stroked="t" strokeweight=".954994pt" strokecolor="#6B6B6B">
                <v:path arrowok="t"/>
              </v:shape>
            </v:group>
            <v:group style="position:absolute;left:1743;top:3082;width:1332;height:2" coordorigin="1743,3082" coordsize="1332,2">
              <v:shape style="position:absolute;left:1743;top:3082;width:1332;height:2" coordorigin="1743,3082" coordsize="1332,0" path="m1743,3082l3075,3082e" filled="f" stroked="t" strokeweight=".716246pt" strokecolor="#808080">
                <v:path arrowok="t"/>
              </v:shape>
            </v:group>
            <v:group style="position:absolute;left:3018;top:3082;width:960;height:2" coordorigin="3018,3082" coordsize="960,2">
              <v:shape style="position:absolute;left:3018;top:3082;width:960;height:2" coordorigin="3018,3082" coordsize="960,0" path="m3018,3082l3978,3082e" filled="f" stroked="t" strokeweight=".477497pt" strokecolor="#606060">
                <v:path arrowok="t"/>
              </v:shape>
            </v:group>
            <v:group style="position:absolute;left:3920;top:3085;width:7793;height:2" coordorigin="3920,3085" coordsize="7793,2">
              <v:shape style="position:absolute;left:3920;top:3085;width:7793;height:2" coordorigin="3920,3085" coordsize="7793,0" path="m3920,3085l11713,3085e" filled="f" stroked="t" strokeweight=".716246pt" strokecolor="#777777">
                <v:path arrowok="t"/>
              </v:shape>
            </v:group>
            <v:group style="position:absolute;left:3968;top:3078;width:2;height:785" coordorigin="3968,3078" coordsize="2,785">
              <v:shape style="position:absolute;left:3968;top:3078;width:2;height:785" coordorigin="3968,3078" coordsize="0,785" path="m3968,3863l3968,3078e" filled="f" stroked="t" strokeweight=".954994pt" strokecolor="#777777">
                <v:path arrowok="t"/>
              </v:shape>
            </v:group>
            <v:group style="position:absolute;left:7100;top:3073;width:2;height:785" coordorigin="7100,3073" coordsize="2,785">
              <v:shape style="position:absolute;left:7100;top:3073;width:2;height:785" coordorigin="7100,3073" coordsize="0,785" path="m7100,3858l7100,3073e" filled="f" stroked="t" strokeweight=".954994pt" strokecolor="#676767">
                <v:path arrowok="t"/>
              </v:shape>
            </v:group>
            <v:group style="position:absolute;left:7091;top:3327;width:1366;height:2" coordorigin="7091,3327" coordsize="1366,2">
              <v:shape style="position:absolute;left:7091;top:3327;width:1366;height:2" coordorigin="7091,3327" coordsize="1366,0" path="m7091,3327l8456,3327e" filled="f" stroked="t" strokeweight=".716246pt" strokecolor="#545454">
                <v:path arrowok="t"/>
              </v:shape>
            </v:group>
            <v:group style="position:absolute;left:8456;top:3327;width:1342;height:2" coordorigin="8456,3327" coordsize="1342,2">
              <v:shape style="position:absolute;left:8456;top:3327;width:1342;height:2" coordorigin="8456,3327" coordsize="1342,0" path="m8456,3327l9798,3327e" filled="f" stroked="t" strokeweight=".238749pt" strokecolor="#000000">
                <v:path arrowok="t"/>
              </v:shape>
            </v:group>
            <v:group style="position:absolute;left:9798;top:3327;width:1900;height:2" coordorigin="9798,3327" coordsize="1900,2">
              <v:shape style="position:absolute;left:9798;top:3327;width:1900;height:2" coordorigin="9798,3327" coordsize="1900,0" path="m9798,3327l11699,3327e" filled="f" stroked="t" strokeweight=".238749pt" strokecolor="#646464">
                <v:path arrowok="t"/>
              </v:shape>
            </v:group>
            <v:group style="position:absolute;left:11703;top:2905;width:2;height:1512" coordorigin="11703,2905" coordsize="2,1512">
              <v:shape style="position:absolute;left:11703;top:2905;width:2;height:1512" coordorigin="11703,2905" coordsize="0,1512" path="m11703,4418l11703,2905e" filled="f" stroked="t" strokeweight=".954994pt" strokecolor="#707070">
                <v:path arrowok="t"/>
              </v:shape>
            </v:group>
            <v:group style="position:absolute;left:3963;top:3537;width:2005;height:2" coordorigin="3963,3537" coordsize="2005,2">
              <v:shape style="position:absolute;left:3963;top:3537;width:2005;height:2" coordorigin="3963,3537" coordsize="2005,0" path="m3963,3537l5969,3537e" filled="f" stroked="t" strokeweight=".716246pt" strokecolor="#777777">
                <v:path arrowok="t"/>
              </v:shape>
            </v:group>
            <v:group style="position:absolute;left:530;top:3848;width:688;height:2" coordorigin="530,3848" coordsize="688,2">
              <v:shape style="position:absolute;left:530;top:3848;width:688;height:2" coordorigin="530,3848" coordsize="688,0" path="m530,3848l1218,3848e" filled="f" stroked="t" strokeweight=".477497pt" strokecolor="#6B6B6B">
                <v:path arrowok="t"/>
              </v:shape>
            </v:group>
            <v:group style="position:absolute;left:606;top:3851;width:3381;height:2" coordorigin="606,3851" coordsize="3381,2">
              <v:shape style="position:absolute;left:606;top:3851;width:3381;height:2" coordorigin="606,3851" coordsize="3381,0" path="m606,3851l3987,3851e" filled="f" stroked="t" strokeweight=".716246pt" strokecolor="#777777">
                <v:path arrowok="t"/>
              </v:shape>
            </v:group>
            <v:group style="position:absolute;left:3753;top:3848;width:4364;height:2" coordorigin="3753,3848" coordsize="4364,2">
              <v:shape style="position:absolute;left:3753;top:3848;width:4364;height:2" coordorigin="3753,3848" coordsize="4364,0" path="m3753,3848l8117,3848e" filled="f" stroked="t" strokeweight=".954994pt" strokecolor="#5B5B5B">
                <v:path arrowok="t"/>
              </v:shape>
            </v:group>
            <v:group style="position:absolute;left:7062;top:3853;width:4651;height:2" coordorigin="7062,3853" coordsize="4651,2">
              <v:shape style="position:absolute;left:7062;top:3853;width:4651;height:2" coordorigin="7062,3853" coordsize="4651,0" path="m7062,3853l11713,3853e" filled="f" stroked="t" strokeweight=".716246pt" strokecolor="#777777">
                <v:path arrowok="t"/>
              </v:shape>
            </v:group>
            <v:group style="position:absolute;left:530;top:4131;width:1299;height:2" coordorigin="530,4131" coordsize="1299,2">
              <v:shape style="position:absolute;left:530;top:4131;width:1299;height:2" coordorigin="530,4131" coordsize="1299,0" path="m530,4131l1829,4131e" filled="f" stroked="t" strokeweight=".954994pt" strokecolor="#878787">
                <v:path arrowok="t"/>
              </v:shape>
            </v:group>
            <v:group style="position:absolute;left:1743;top:4131;width:750;height:2" coordorigin="1743,4131" coordsize="750,2">
              <v:shape style="position:absolute;left:1743;top:4131;width:750;height:2" coordorigin="1743,4131" coordsize="750,0" path="m1743,4131l2493,4131e" filled="f" stroked="t" strokeweight=".477497pt" strokecolor="#606060">
                <v:path arrowok="t"/>
              </v:shape>
            </v:group>
            <v:group style="position:absolute;left:2471;top:3848;width:2;height:1699" coordorigin="2471,3848" coordsize="2,1699">
              <v:shape style="position:absolute;left:2471;top:3848;width:2;height:1699" coordorigin="2471,3848" coordsize="0,1699" path="m2471,5547l2471,3848e" filled="f" stroked="t" strokeweight=".716246pt" strokecolor="#676767">
                <v:path arrowok="t"/>
              </v:shape>
            </v:group>
            <v:group style="position:absolute;left:2421;top:4131;width:2115;height:2" coordorigin="2421,4131" coordsize="2115,2">
              <v:shape style="position:absolute;left:2421;top:4131;width:2115;height:2" coordorigin="2421,4131" coordsize="2115,0" path="m2421,4131l4536,4131e" filled="f" stroked="t" strokeweight=".716246pt" strokecolor="#777777">
                <v:path arrowok="t"/>
              </v:shape>
            </v:group>
            <v:group style="position:absolute;left:4479;top:4131;width:936;height:2" coordorigin="4479,4131" coordsize="936,2">
              <v:shape style="position:absolute;left:4479;top:4131;width:936;height:2" coordorigin="4479,4131" coordsize="936,0" path="m4479,4131l5415,4131e" filled="f" stroked="t" strokeweight=".477497pt" strokecolor="#545454">
                <v:path arrowok="t"/>
              </v:shape>
            </v:group>
            <v:group style="position:absolute;left:5358;top:4131;width:6355;height:2" coordorigin="5358,4131" coordsize="6355,2">
              <v:shape style="position:absolute;left:5358;top:4131;width:6355;height:2" coordorigin="5358,4131" coordsize="6355,0" path="m5358,4131l11713,4131e" filled="f" stroked="t" strokeweight=".716246pt" strokecolor="#7C7C7C">
                <v:path arrowok="t"/>
              </v:shape>
            </v:group>
            <v:group style="position:absolute;left:9263;top:4131;width:563;height:2" coordorigin="9263,4131" coordsize="563,2">
              <v:shape style="position:absolute;left:9263;top:4131;width:563;height:2" coordorigin="9263,4131" coordsize="563,0" path="m9263,4131l9827,4131e" filled="f" stroked="t" strokeweight=".477497pt" strokecolor="#606060">
                <v:path arrowok="t"/>
              </v:shape>
            </v:group>
            <v:group style="position:absolute;left:2464;top:4372;width:3357;height:2" coordorigin="2464,4372" coordsize="3357,2">
              <v:shape style="position:absolute;left:2464;top:4372;width:3357;height:2" coordorigin="2464,4372" coordsize="3357,0" path="m2464,4372l5821,4372e" filled="f" stroked="t" strokeweight=".954994pt" strokecolor="#808080">
                <v:path arrowok="t"/>
              </v:shape>
            </v:group>
            <v:group style="position:absolute;left:5744;top:4375;width:1199;height:2" coordorigin="5744,4375" coordsize="1199,2">
              <v:shape style="position:absolute;left:5744;top:4375;width:1199;height:2" coordorigin="5744,4375" coordsize="1199,0" path="m5744,4375l6943,4375e" filled="f" stroked="t" strokeweight=".477497pt" strokecolor="#6B6B6B">
                <v:path arrowok="t"/>
              </v:shape>
            </v:group>
            <v:group style="position:absolute;left:6814;top:4375;width:1093;height:2" coordorigin="6814,4375" coordsize="1093,2">
              <v:shape style="position:absolute;left:6814;top:4375;width:1093;height:2" coordorigin="6814,4375" coordsize="1093,0" path="m6814,4375l7907,4375e" filled="f" stroked="t" strokeweight=".954994pt" strokecolor="#838383">
                <v:path arrowok="t"/>
              </v:shape>
            </v:group>
            <v:group style="position:absolute;left:7850;top:4375;width:635;height:2" coordorigin="7850,4375" coordsize="635,2">
              <v:shape style="position:absolute;left:7850;top:4375;width:635;height:2" coordorigin="7850,4375" coordsize="635,0" path="m7850,4375l8485,4375e" filled="f" stroked="t" strokeweight=".477497pt" strokecolor="#6B6B6B">
                <v:path arrowok="t"/>
              </v:shape>
            </v:group>
            <v:group style="position:absolute;left:8428;top:4375;width:358;height:2" coordorigin="8428,4375" coordsize="358,2">
              <v:shape style="position:absolute;left:8428;top:4375;width:358;height:2" coordorigin="8428,4375" coordsize="358,0" path="m8428,4375l8786,4375e" filled="f" stroked="t" strokeweight=".477497pt" strokecolor="#4F4F4F">
                <v:path arrowok="t"/>
              </v:shape>
            </v:group>
            <v:group style="position:absolute;left:8729;top:4375;width:2980;height:2" coordorigin="8729,4375" coordsize="2980,2">
              <v:shape style="position:absolute;left:8729;top:4375;width:2980;height:2" coordorigin="8729,4375" coordsize="2980,0" path="m8729,4375l11708,4375e" filled="f" stroked="t" strokeweight=".716246pt" strokecolor="#777777">
                <v:path arrowok="t"/>
              </v:shape>
            </v:group>
            <v:group style="position:absolute;left:540;top:4351;width:2;height:297" coordorigin="540,4351" coordsize="2,297">
              <v:shape style="position:absolute;left:540;top:4351;width:2;height:297" coordorigin="540,4351" coordsize="0,297" path="m540,4648l540,4351e" filled="f" stroked="t" strokeweight=".477497pt" strokecolor="#3F3F3F">
                <v:path arrowok="t"/>
              </v:shape>
            </v:group>
            <v:group style="position:absolute;left:5038;top:4365;width:2;height:282" coordorigin="5038,4365" coordsize="2,282">
              <v:shape style="position:absolute;left:5038;top:4365;width:2;height:282" coordorigin="5038,4365" coordsize="0,282" path="m5038,4648l5038,4365e" filled="f" stroked="t" strokeweight=".477497pt" strokecolor="#545454">
                <v:path arrowok="t"/>
              </v:shape>
            </v:group>
            <v:group style="position:absolute;left:5033;top:4863;width:6647;height:2" coordorigin="5033,4863" coordsize="6647,2">
              <v:shape style="position:absolute;left:5033;top:4863;width:6647;height:2" coordorigin="5033,4863" coordsize="6647,0" path="m5033,4863l11680,4863e" filled="f" stroked="t" strokeweight=".716246pt" strokecolor="#777777">
                <v:path arrowok="t"/>
              </v:shape>
            </v:group>
            <v:group style="position:absolute;left:7879;top:4375;width:2;height:483" coordorigin="7879,4375" coordsize="2,483">
              <v:shape style="position:absolute;left:7879;top:4375;width:2;height:483" coordorigin="7879,4375" coordsize="0,483" path="m7879,4858l7879,4375e" filled="f" stroked="t" strokeweight=".238749pt" strokecolor="#7C7C7C">
                <v:path arrowok="t"/>
              </v:shape>
            </v:group>
            <v:group style="position:absolute;left:11706;top:4346;width:2;height:1982" coordorigin="11706,4346" coordsize="2,1982">
              <v:shape style="position:absolute;left:11706;top:4346;width:2;height:1982" coordorigin="11706,4346" coordsize="0,1982" path="m11706,6328l11706,4346e" filled="f" stroked="t" strokeweight=".477497pt" strokecolor="#545454">
                <v:path arrowok="t"/>
              </v:shape>
            </v:group>
            <v:group style="position:absolute;left:5038;top:4590;width:2;height:1024" coordorigin="5038,4590" coordsize="2,1024">
              <v:shape style="position:absolute;left:5038;top:4590;width:2;height:1024" coordorigin="5038,4590" coordsize="0,1024" path="m5038,5614l5038,4590e" filled="f" stroked="t" strokeweight=".477497pt" strokecolor="#3B3B3B">
                <v:path arrowok="t"/>
              </v:shape>
            </v:group>
            <v:group style="position:absolute;left:8428;top:4863;width:358;height:2" coordorigin="8428,4863" coordsize="358,2">
              <v:shape style="position:absolute;left:8428;top:4863;width:358;height:2" coordorigin="8428,4863" coordsize="358,0" path="m8428,4863l8786,4863e" filled="f" stroked="t" strokeweight=".477497pt" strokecolor="#4F4F4F">
                <v:path arrowok="t"/>
              </v:shape>
            </v:group>
            <v:group style="position:absolute;left:8729;top:4863;width:592;height:2" coordorigin="8729,4863" coordsize="592,2">
              <v:shape style="position:absolute;left:8729;top:4863;width:592;height:2" coordorigin="8729,4863" coordsize="592,0" path="m8729,4863l9321,4863e" filled="f" stroked="t" strokeweight=".477497pt" strokecolor="#707070">
                <v:path arrowok="t"/>
              </v:shape>
            </v:group>
            <v:group style="position:absolute;left:9770;top:4863;width:1939;height:2" coordorigin="9770,4863" coordsize="1939,2">
              <v:shape style="position:absolute;left:9770;top:4863;width:1939;height:2" coordorigin="9770,4863" coordsize="1939,0" path="m9770,4863l11708,4863e" filled="f" stroked="t" strokeweight=".477497pt" strokecolor="#707070">
                <v:path arrowok="t"/>
              </v:shape>
            </v:group>
            <v:group style="position:absolute;left:5033;top:5102;width:2507;height:2" coordorigin="5033,5102" coordsize="2507,2">
              <v:shape style="position:absolute;left:5033;top:5102;width:2507;height:2" coordorigin="5033,5102" coordsize="2507,0" path="m5033,5102l7540,5102e" filled="f" stroked="t" strokeweight=".716246pt" strokecolor="#808080">
                <v:path arrowok="t"/>
              </v:shape>
            </v:group>
            <v:group style="position:absolute;left:7482;top:5105;width:1003;height:2" coordorigin="7482,5105" coordsize="1003,2">
              <v:shape style="position:absolute;left:7482;top:5105;width:1003;height:2" coordorigin="7482,5105" coordsize="1003,0" path="m7482,5105l8485,5105e" filled="f" stroked="t" strokeweight=".477497pt" strokecolor="#6B6B6B">
                <v:path arrowok="t"/>
              </v:shape>
            </v:group>
            <v:group style="position:absolute;left:8428;top:5102;width:358;height:2" coordorigin="8428,5102" coordsize="358,2">
              <v:shape style="position:absolute;left:8428;top:5102;width:358;height:2" coordorigin="8428,5102" coordsize="358,0" path="m8428,5102l8786,5102e" filled="f" stroked="t" strokeweight=".477497pt" strokecolor="#4B4B4B">
                <v:path arrowok="t"/>
              </v:shape>
            </v:group>
            <v:group style="position:absolute;left:8729;top:5102;width:2980;height:2" coordorigin="8729,5102" coordsize="2980,2">
              <v:shape style="position:absolute;left:8729;top:5102;width:2980;height:2" coordorigin="8729,5102" coordsize="2980,0" path="m8729,5102l11708,5102e" filled="f" stroked="t" strokeweight=".716246pt" strokecolor="#7C7C7C">
                <v:path arrowok="t"/>
              </v:shape>
            </v:group>
            <v:group style="position:absolute;left:2471;top:5064;width:2;height:1254" coordorigin="2471,5064" coordsize="2,1254">
              <v:shape style="position:absolute;left:2471;top:5064;width:2;height:1254" coordorigin="2471,5064" coordsize="0,1254" path="m2471,6318l2471,5064e" filled="f" stroked="t" strokeweight=".477497pt" strokecolor="#4B4B4B">
                <v:path arrowok="t"/>
              </v:shape>
            </v:group>
            <v:group style="position:absolute;left:7067;top:5344;width:1418;height:2" coordorigin="7067,5344" coordsize="1418,2">
              <v:shape style="position:absolute;left:7067;top:5344;width:1418;height:2" coordorigin="7067,5344" coordsize="1418,0" path="m7067,5344l8485,5344e" filled="f" stroked="t" strokeweight=".477497pt" strokecolor="#646464">
                <v:path arrowok="t"/>
              </v:shape>
            </v:group>
            <v:group style="position:absolute;left:5033;top:5344;width:6680;height:2" coordorigin="5033,5344" coordsize="6680,2">
              <v:shape style="position:absolute;left:5033;top:5344;width:6680;height:2" coordorigin="5033,5344" coordsize="6680,0" path="m5033,5344l11713,5344e" filled="f" stroked="t" strokeweight=".716246pt" strokecolor="#777777">
                <v:path arrowok="t"/>
              </v:shape>
            </v:group>
            <v:group style="position:absolute;left:9517;top:5346;width:310;height:2" coordorigin="9517,5346" coordsize="310,2">
              <v:shape style="position:absolute;left:9517;top:5346;width:310;height:2" coordorigin="9517,5346" coordsize="310,0" path="m9517,5346l9827,5346e" filled="f" stroked="t" strokeweight=".477497pt" strokecolor="#606060">
                <v:path arrowok="t"/>
              </v:shape>
            </v:group>
            <v:group style="position:absolute;left:2464;top:5583;width:1323;height:2" coordorigin="2464,5583" coordsize="1323,2">
              <v:shape style="position:absolute;left:2464;top:5583;width:1323;height:2" coordorigin="2464,5583" coordsize="1323,0" path="m2464,5583l3787,5583e" filled="f" stroked="t" strokeweight=".477497pt" strokecolor="#646464">
                <v:path arrowok="t"/>
              </v:shape>
            </v:group>
            <v:group style="position:absolute;left:3729;top:5583;width:7984;height:2" coordorigin="3729,5583" coordsize="7984,2">
              <v:shape style="position:absolute;left:3729;top:5583;width:7984;height:2" coordorigin="3729,5583" coordsize="7984,0" path="m3729,5583l11713,5583e" filled="f" stroked="t" strokeweight=".716246pt" strokecolor="#7C7C7C">
                <v:path arrowok="t"/>
              </v:shape>
            </v:group>
            <v:group style="position:absolute;left:9263;top:5586;width:310;height:2" coordorigin="9263,5586" coordsize="310,2">
              <v:shape style="position:absolute;left:9263;top:5586;width:310;height:2" coordorigin="9263,5586" coordsize="310,0" path="m9263,5586l9574,5586e" filled="f" stroked="t" strokeweight=".477497pt" strokecolor="#777777">
                <v:path arrowok="t"/>
              </v:shape>
            </v:group>
            <v:group style="position:absolute;left:9517;top:5586;width:310;height:2" coordorigin="9517,5586" coordsize="310,2">
              <v:shape style="position:absolute;left:9517;top:5586;width:310;height:2" coordorigin="9517,5586" coordsize="310,0" path="m9517,5586l9827,5586e" filled="f" stroked="t" strokeweight=".477497pt" strokecolor="#606060">
                <v:path arrowok="t"/>
              </v:shape>
            </v:group>
            <v:group style="position:absolute;left:530;top:5825;width:1963;height:2" coordorigin="530,5825" coordsize="1963,2">
              <v:shape style="position:absolute;left:530;top:5825;width:1963;height:2" coordorigin="530,5825" coordsize="1963,0" path="m530,5825l2493,5825e" filled="f" stroked="t" strokeweight=".716246pt" strokecolor="#878787">
                <v:path arrowok="t"/>
              </v:shape>
            </v:group>
            <v:group style="position:absolute;left:2421;top:5823;width:1366;height:2" coordorigin="2421,5823" coordsize="1366,2">
              <v:shape style="position:absolute;left:2421;top:5823;width:1366;height:2" coordorigin="2421,5823" coordsize="1366,0" path="m2421,5823l3787,5823e" filled="f" stroked="t" strokeweight=".477497pt" strokecolor="#6B6B6B">
                <v:path arrowok="t"/>
              </v:shape>
            </v:group>
            <v:group style="position:absolute;left:3686;top:5823;width:917;height:2" coordorigin="3686,5823" coordsize="917,2">
              <v:shape style="position:absolute;left:3686;top:5823;width:917;height:2" coordorigin="3686,5823" coordsize="917,0" path="m3686,5823l4603,5823e" filled="f" stroked="t" strokeweight=".954994pt" strokecolor="#8C8C8C">
                <v:path arrowok="t"/>
              </v:shape>
            </v:group>
            <v:group style="position:absolute;left:4479;top:5825;width:592;height:2" coordorigin="4479,5825" coordsize="592,2">
              <v:shape style="position:absolute;left:4479;top:5825;width:592;height:2" coordorigin="4479,5825" coordsize="592,0" path="m4479,5825l5071,5825e" filled="f" stroked="t" strokeweight=".477497pt" strokecolor="#606060">
                <v:path arrowok="t"/>
              </v:shape>
            </v:group>
            <v:group style="position:absolute;left:4999;top:5825;width:2125;height:2" coordorigin="4999,5825" coordsize="2125,2">
              <v:shape style="position:absolute;left:4999;top:5825;width:2125;height:2" coordorigin="4999,5825" coordsize="2125,0" path="m4999,5825l7124,5825e" filled="f" stroked="t" strokeweight=".716246pt" strokecolor="#777777">
                <v:path arrowok="t"/>
              </v:shape>
            </v:group>
            <v:group style="position:absolute;left:7067;top:5825;width:473;height:2" coordorigin="7067,5825" coordsize="473,2">
              <v:shape style="position:absolute;left:7067;top:5825;width:473;height:2" coordorigin="7067,5825" coordsize="473,0" path="m7067,5825l7540,5825e" filled="f" stroked="t" strokeweight=".477497pt" strokecolor="#575757">
                <v:path arrowok="t"/>
              </v:shape>
            </v:group>
            <v:group style="position:absolute;left:7482;top:5825;width:4231;height:2" coordorigin="7482,5825" coordsize="4231,2">
              <v:shape style="position:absolute;left:7482;top:5825;width:4231;height:2" coordorigin="7482,5825" coordsize="4231,0" path="m7482,5825l11713,5825e" filled="f" stroked="t" strokeweight=".716246pt" strokecolor="#7C7C7C">
                <v:path arrowok="t"/>
              </v:shape>
            </v:group>
            <v:group style="position:absolute;left:9263;top:5825;width:563;height:2" coordorigin="9263,5825" coordsize="563,2">
              <v:shape style="position:absolute;left:9263;top:5825;width:563;height:2" coordorigin="9263,5825" coordsize="563,0" path="m9263,5825l9827,5825e" filled="f" stroked="t" strokeweight=".477497pt" strokecolor="#606060">
                <v:path arrowok="t"/>
              </v:shape>
            </v:group>
            <v:group style="position:absolute;left:5038;top:5543;width:2;height:1005" coordorigin="5038,5543" coordsize="2,1005">
              <v:shape style="position:absolute;left:5038;top:5543;width:2;height:1005" coordorigin="5038,5543" coordsize="0,1005" path="m5038,6548l5038,5543e" filled="f" stroked="t" strokeweight=".954994pt" strokecolor="#646464">
                <v:path arrowok="t"/>
              </v:shape>
            </v:group>
            <v:group style="position:absolute;left:7879;top:5806;width:2;height:278" coordorigin="7879,5806" coordsize="2,278">
              <v:shape style="position:absolute;left:7879;top:5806;width:2;height:278" coordorigin="7879,5806" coordsize="0,278" path="m7879,6083l7879,5806e" filled="f" stroked="t" strokeweight=".238749pt" strokecolor="#6B6B6B">
                <v:path arrowok="t"/>
              </v:shape>
            </v:group>
            <v:group style="position:absolute;left:2464;top:6296;width:1079;height:2" coordorigin="2464,6296" coordsize="1079,2">
              <v:shape style="position:absolute;left:2464;top:6296;width:1079;height:2" coordorigin="2464,6296" coordsize="1079,0" path="m2464,6296l3543,6296e" filled="f" stroked="t" strokeweight=".954994pt" strokecolor="#878787">
                <v:path arrowok="t"/>
              </v:shape>
            </v:group>
            <v:group style="position:absolute;left:3486;top:6299;width:492;height:2" coordorigin="3486,6299" coordsize="492,2">
              <v:shape style="position:absolute;left:3486;top:6299;width:492;height:2" coordorigin="3486,6299" coordsize="492,0" path="m3486,6299l3978,6299e" filled="f" stroked="t" strokeweight=".477497pt" strokecolor="#606060">
                <v:path arrowok="t"/>
              </v:shape>
            </v:group>
            <v:group style="position:absolute;left:3920;top:6299;width:1523;height:2" coordorigin="3920,6299" coordsize="1523,2">
              <v:shape style="position:absolute;left:3920;top:6299;width:1523;height:2" coordorigin="3920,6299" coordsize="1523,0" path="m3920,6299l5443,6299e" filled="f" stroked="t" strokeweight=".716246pt" strokecolor="#777777">
                <v:path arrowok="t"/>
              </v:shape>
            </v:group>
            <v:group style="position:absolute;left:5358;top:6299;width:444;height:2" coordorigin="5358,6299" coordsize="444,2">
              <v:shape style="position:absolute;left:5358;top:6299;width:444;height:2" coordorigin="5358,6299" coordsize="444,0" path="m5358,6299l5802,6299e" filled="f" stroked="t" strokeweight=".477497pt" strokecolor="#6B6B6B">
                <v:path arrowok="t"/>
              </v:shape>
            </v:group>
            <v:group style="position:absolute;left:5744;top:6299;width:2168;height:2" coordorigin="5744,6299" coordsize="2168,2">
              <v:shape style="position:absolute;left:5744;top:6299;width:2168;height:2" coordorigin="5744,6299" coordsize="2168,0" path="m5744,6299l7912,6299e" filled="f" stroked="t" strokeweight=".716246pt" strokecolor="#777777">
                <v:path arrowok="t"/>
              </v:shape>
            </v:group>
            <v:group style="position:absolute;left:7879;top:6083;width:2;height:459" coordorigin="7879,6083" coordsize="2,459">
              <v:shape style="position:absolute;left:7879;top:6083;width:2;height:459" coordorigin="7879,6083" coordsize="0,459" path="m7879,6543l7879,6083e" filled="f" stroked="t" strokeweight=".238749pt" strokecolor="#808080">
                <v:path arrowok="t"/>
              </v:shape>
            </v:group>
            <v:group style="position:absolute;left:7850;top:6299;width:936;height:2" coordorigin="7850,6299" coordsize="936,2">
              <v:shape style="position:absolute;left:7850;top:6299;width:936;height:2" coordorigin="7850,6299" coordsize="936,0" path="m7850,6299l8786,6299e" filled="f" stroked="t" strokeweight=".477497pt" strokecolor="#606060">
                <v:path arrowok="t"/>
              </v:shape>
            </v:group>
            <v:group style="position:absolute;left:8729;top:6299;width:2984;height:2" coordorigin="8729,6299" coordsize="2984,2">
              <v:shape style="position:absolute;left:8729;top:6299;width:2984;height:2" coordorigin="8729,6299" coordsize="2984,0" path="m8729,6299l11713,6299e" filled="f" stroked="t" strokeweight=".716246pt" strokecolor="#808080">
                <v:path arrowok="t"/>
              </v:shape>
            </v:group>
            <v:group style="position:absolute;left:2471;top:6241;width:2;height:1048" coordorigin="2471,6241" coordsize="2,1048">
              <v:shape style="position:absolute;left:2471;top:6241;width:2;height:1048" coordorigin="2471,6241" coordsize="0,1048" path="m2471,7290l2471,6241e" filled="f" stroked="t" strokeweight=".954994pt" strokecolor="#6B6B6B">
                <v:path arrowok="t"/>
              </v:shape>
            </v:group>
            <v:group style="position:absolute;left:2459;top:6545;width:6661;height:2" coordorigin="2459,6545" coordsize="6661,2">
              <v:shape style="position:absolute;left:2459;top:6545;width:6661;height:2" coordorigin="2459,6545" coordsize="6661,0" path="m2459,6545l9120,6545e" filled="f" stroked="t" strokeweight=".716246pt" strokecolor="#777777">
                <v:path arrowok="t"/>
              </v:shape>
            </v:group>
            <v:group style="position:absolute;left:8428;top:6548;width:692;height:2" coordorigin="8428,6548" coordsize="692,2">
              <v:shape style="position:absolute;left:8428;top:6548;width:692;height:2" coordorigin="8428,6548" coordsize="692,0" path="m8428,6548l9120,6548e" filled="f" stroked="t" strokeweight=".477497pt" strokecolor="#545454">
                <v:path arrowok="t"/>
              </v:shape>
            </v:group>
            <v:group style="position:absolute;left:8729;top:6548;width:592;height:2" coordorigin="8729,6548" coordsize="592,2">
              <v:shape style="position:absolute;left:8729;top:6548;width:592;height:2" coordorigin="8729,6548" coordsize="592,0" path="m8729,6548l9321,6548e" filled="f" stroked="t" strokeweight=".477497pt" strokecolor="#676767">
                <v:path arrowok="t"/>
              </v:shape>
            </v:group>
            <v:group style="position:absolute;left:9225;top:6548;width:2493;height:2" coordorigin="9225,6548" coordsize="2493,2">
              <v:shape style="position:absolute;left:9225;top:6548;width:2493;height:2" coordorigin="9225,6548" coordsize="2493,0" path="m9225,6548l11718,6548e" filled="f" stroked="t" strokeweight=".716246pt" strokecolor="#777777">
                <v:path arrowok="t"/>
              </v:shape>
            </v:group>
            <v:group style="position:absolute;left:525;top:6782;width:692;height:2" coordorigin="525,6782" coordsize="692,2">
              <v:shape style="position:absolute;left:525;top:6782;width:692;height:2" coordorigin="525,6782" coordsize="692,0" path="m525,6782l1218,6782e" filled="f" stroked="t" strokeweight=".716246pt" strokecolor="#939393">
                <v:path arrowok="t"/>
              </v:shape>
            </v:group>
            <v:group style="position:absolute;left:535;top:6433;width:2;height:397" coordorigin="535,6433" coordsize="2,397">
              <v:shape style="position:absolute;left:535;top:6433;width:2;height:397" coordorigin="535,6433" coordsize="0,397" path="m535,6830l535,6433e" filled="f" stroked="t" strokeweight=".477497pt" strokecolor="#575757">
                <v:path arrowok="t"/>
              </v:shape>
            </v:group>
            <v:group style="position:absolute;left:1160;top:6787;width:668;height:2" coordorigin="1160,6787" coordsize="668,2">
              <v:shape style="position:absolute;left:1160;top:6787;width:668;height:2" coordorigin="1160,6787" coordsize="668,0" path="m1160,6787l1829,6787e" filled="f" stroked="t" strokeweight=".477497pt" strokecolor="#6B6B6B">
                <v:path arrowok="t"/>
              </v:shape>
            </v:group>
            <v:group style="position:absolute;left:1743;top:6789;width:9975;height:2" coordorigin="1743,6789" coordsize="9975,2">
              <v:shape style="position:absolute;left:1743;top:6789;width:9975;height:2" coordorigin="1743,6789" coordsize="9975,0" path="m1743,6789l11718,6789e" filled="f" stroked="t" strokeweight=".716246pt" strokecolor="#777777">
                <v:path arrowok="t"/>
              </v:shape>
            </v:group>
            <v:group style="position:absolute;left:5358;top:6787;width:444;height:2" coordorigin="5358,6787" coordsize="444,2">
              <v:shape style="position:absolute;left:5358;top:6787;width:444;height:2" coordorigin="5358,6787" coordsize="444,0" path="m5358,6787l5802,6787e" filled="f" stroked="t" strokeweight=".477497pt" strokecolor="#707070">
                <v:path arrowok="t"/>
              </v:shape>
            </v:group>
            <v:group style="position:absolute;left:7850;top:6787;width:936;height:2" coordorigin="7850,6787" coordsize="936,2">
              <v:shape style="position:absolute;left:7850;top:6787;width:936;height:2" coordorigin="7850,6787" coordsize="936,0" path="m7850,6787l8786,6787e" filled="f" stroked="t" strokeweight=".477497pt" strokecolor="#5B5B5B">
                <v:path arrowok="t"/>
              </v:shape>
            </v:group>
            <v:group style="position:absolute;left:535;top:6433;width:2;height:1575" coordorigin="535,6433" coordsize="2,1575">
              <v:shape style="position:absolute;left:535;top:6433;width:2;height:1575" coordorigin="535,6433" coordsize="0,1575" path="m535,8008l535,6433e" filled="f" stroked="t" strokeweight=".716246pt" strokecolor="#676767">
                <v:path arrowok="t"/>
              </v:shape>
            </v:group>
            <v:group style="position:absolute;left:525;top:7261;width:735;height:2" coordorigin="525,7261" coordsize="735,2">
              <v:shape style="position:absolute;left:525;top:7261;width:735;height:2" coordorigin="525,7261" coordsize="735,0" path="m525,7261l1261,7261e" filled="f" stroked="t" strokeweight=".954994pt" strokecolor="#878787">
                <v:path arrowok="t"/>
              </v:shape>
            </v:group>
            <v:group style="position:absolute;left:1160;top:7266;width:640;height:2" coordorigin="1160,7266" coordsize="640,2">
              <v:shape style="position:absolute;left:1160;top:7266;width:640;height:2" coordorigin="1160,7266" coordsize="640,0" path="m1160,7266l1800,7266e" filled="f" stroked="t" strokeweight=".477497pt" strokecolor="#707070">
                <v:path arrowok="t"/>
              </v:shape>
            </v:group>
            <v:group style="position:absolute;left:1743;top:7263;width:2044;height:2" coordorigin="1743,7263" coordsize="2044,2">
              <v:shape style="position:absolute;left:1743;top:7263;width:2044;height:2" coordorigin="1743,7263" coordsize="2044,0" path="m1743,7263l3787,7263e" filled="f" stroked="t" strokeweight=".954994pt" strokecolor="#838383">
                <v:path arrowok="t"/>
              </v:shape>
            </v:group>
            <v:group style="position:absolute;left:3729;top:7263;width:1332;height:2" coordorigin="3729,7263" coordsize="1332,2">
              <v:shape style="position:absolute;left:3729;top:7263;width:1332;height:2" coordorigin="3729,7263" coordsize="1332,0" path="m3729,7263l5061,7263e" filled="f" stroked="t" strokeweight=".477497pt" strokecolor="#676767">
                <v:path arrowok="t"/>
              </v:shape>
            </v:group>
            <v:group style="position:absolute;left:4918;top:7263;width:993;height:2" coordorigin="4918,7263" coordsize="993,2">
              <v:shape style="position:absolute;left:4918;top:7263;width:993;height:2" coordorigin="4918,7263" coordsize="993,0" path="m4918,7263l5911,7263e" filled="f" stroked="t" strokeweight=".954994pt" strokecolor="#838383">
                <v:path arrowok="t"/>
              </v:shape>
            </v:group>
            <v:group style="position:absolute;left:5744;top:7263;width:1380;height:2" coordorigin="5744,7263" coordsize="1380,2">
              <v:shape style="position:absolute;left:5744;top:7263;width:1380;height:2" coordorigin="5744,7263" coordsize="1380,0" path="m5744,7263l7124,7263e" filled="f" stroked="t" strokeweight=".477497pt" strokecolor="#676767">
                <v:path arrowok="t"/>
              </v:shape>
            </v:group>
            <v:group style="position:absolute;left:7067;top:7263;width:1418;height:2" coordorigin="7067,7263" coordsize="1418,2">
              <v:shape style="position:absolute;left:7067;top:7263;width:1418;height:2" coordorigin="7067,7263" coordsize="1418,0" path="m7067,7263l8485,7263e" filled="f" stroked="t" strokeweight=".954994pt" strokecolor="#808080">
                <v:path arrowok="t"/>
              </v:shape>
            </v:group>
            <v:group style="position:absolute;left:8428;top:7266;width:358;height:2" coordorigin="8428,7266" coordsize="358,2">
              <v:shape style="position:absolute;left:8428;top:7266;width:358;height:2" coordorigin="8428,7266" coordsize="358,0" path="m8428,7266l8786,7266e" filled="f" stroked="t" strokeweight=".477497pt" strokecolor="#4B4B4B">
                <v:path arrowok="t"/>
              </v:shape>
            </v:group>
            <v:group style="position:absolute;left:8729;top:7266;width:592;height:2" coordorigin="8729,7266" coordsize="592,2">
              <v:shape style="position:absolute;left:8729;top:7266;width:592;height:2" coordorigin="8729,7266" coordsize="592,0" path="m8729,7266l9321,7266e" filled="f" stroked="t" strokeweight=".477497pt" strokecolor="#676767">
                <v:path arrowok="t"/>
              </v:shape>
            </v:group>
            <v:group style="position:absolute;left:9168;top:7266;width:2550;height:2" coordorigin="9168,7266" coordsize="2550,2">
              <v:shape style="position:absolute;left:9168;top:7266;width:2550;height:2" coordorigin="9168,7266" coordsize="2550,0" path="m9168,7266l11718,7266e" filled="f" stroked="t" strokeweight=".716246pt" strokecolor="#808080">
                <v:path arrowok="t"/>
              </v:shape>
            </v:group>
            <v:group style="position:absolute;left:2471;top:7218;width:2;height:1603" coordorigin="2471,7218" coordsize="2,1603">
              <v:shape style="position:absolute;left:2471;top:7218;width:2;height:1603" coordorigin="2471,7218" coordsize="0,1603" path="m2471,8821l2471,7218e" filled="f" stroked="t" strokeweight=".477497pt" strokecolor="#4F4F4F">
                <v:path arrowok="t"/>
              </v:shape>
            </v:group>
            <v:group style="position:absolute;left:5038;top:7256;width:2;height:737" coordorigin="5038,7256" coordsize="2,737">
              <v:shape style="position:absolute;left:5038;top:7256;width:2;height:737" coordorigin="5038,7256" coordsize="0,737" path="m5038,7993l5038,7256e" filled="f" stroked="t" strokeweight=".477497pt" strokecolor="#484848">
                <v:path arrowok="t"/>
              </v:shape>
            </v:group>
            <v:group style="position:absolute;left:5033;top:7505;width:6680;height:2" coordorigin="5033,7505" coordsize="6680,2">
              <v:shape style="position:absolute;left:5033;top:7505;width:6680;height:2" coordorigin="5033,7505" coordsize="6680,0" path="m5033,7505l11713,7505e" filled="f" stroked="t" strokeweight=".716246pt" strokecolor="#7C7C7C">
                <v:path arrowok="t"/>
              </v:shape>
            </v:group>
            <v:group style="position:absolute;left:8428;top:7505;width:358;height:2" coordorigin="8428,7505" coordsize="358,2">
              <v:shape style="position:absolute;left:8428;top:7505;width:358;height:2" coordorigin="8428,7505" coordsize="358,0" path="m8428,7505l8786,7505e" filled="f" stroked="t" strokeweight=".477497pt" strokecolor="#545454">
                <v:path arrowok="t"/>
              </v:shape>
            </v:group>
            <v:group style="position:absolute;left:5033;top:7744;width:769;height:2" coordorigin="5033,7744" coordsize="769,2">
              <v:shape style="position:absolute;left:5033;top:7744;width:769;height:2" coordorigin="5033,7744" coordsize="769,0" path="m5033,7744l5802,7744e" filled="f" stroked="t" strokeweight=".716246pt" strokecolor="#838383">
                <v:path arrowok="t"/>
              </v:shape>
            </v:group>
            <v:group style="position:absolute;left:5744;top:7744;width:1199;height:2" coordorigin="5744,7744" coordsize="1199,2">
              <v:shape style="position:absolute;left:5744;top:7744;width:1199;height:2" coordorigin="5744,7744" coordsize="1199,0" path="m5744,7744l6943,7744e" filled="f" stroked="t" strokeweight=".477497pt" strokecolor="#707070">
                <v:path arrowok="t"/>
              </v:shape>
            </v:group>
            <v:group style="position:absolute;left:6666;top:7744;width:1270;height:2" coordorigin="6666,7744" coordsize="1270,2">
              <v:shape style="position:absolute;left:6666;top:7744;width:1270;height:2" coordorigin="6666,7744" coordsize="1270,0" path="m6666,7744l7936,7744e" filled="f" stroked="t" strokeweight=".954994pt" strokecolor="#7C7C7C">
                <v:path arrowok="t"/>
              </v:shape>
            </v:group>
            <v:group style="position:absolute;left:7850;top:7744;width:635;height:2" coordorigin="7850,7744" coordsize="635,2">
              <v:shape style="position:absolute;left:7850;top:7744;width:635;height:2" coordorigin="7850,7744" coordsize="635,0" path="m7850,7744l8485,7744e" filled="f" stroked="t" strokeweight=".477497pt" strokecolor="#6B6B6B">
                <v:path arrowok="t"/>
              </v:shape>
            </v:group>
            <v:group style="position:absolute;left:8428;top:7744;width:3285;height:2" coordorigin="8428,7744" coordsize="3285,2">
              <v:shape style="position:absolute;left:8428;top:7744;width:3285;height:2" coordorigin="8428,7744" coordsize="3285,0" path="m8428,7744l11713,7744e" filled="f" stroked="t" strokeweight=".716246pt" strokecolor="#7C7C7C">
                <v:path arrowok="t"/>
              </v:shape>
            </v:group>
            <v:group style="position:absolute;left:525;top:7984;width:692;height:2" coordorigin="525,7984" coordsize="692,2">
              <v:shape style="position:absolute;left:525;top:7984;width:692;height:2" coordorigin="525,7984" coordsize="692,0" path="m525,7984l1218,7984e" filled="f" stroked="t" strokeweight=".477497pt" strokecolor="#707070">
                <v:path arrowok="t"/>
              </v:shape>
            </v:group>
            <v:group style="position:absolute;left:726;top:7986;width:2349;height:2" coordorigin="726,7986" coordsize="2349,2">
              <v:shape style="position:absolute;left:726;top:7986;width:2349;height:2" coordorigin="726,7986" coordsize="2349,0" path="m726,7986l3075,7986e" filled="f" stroked="t" strokeweight=".716246pt" strokecolor="#808080">
                <v:path arrowok="t"/>
              </v:shape>
            </v:group>
            <v:group style="position:absolute;left:3018;top:7984;width:960;height:2" coordorigin="3018,7984" coordsize="960,2">
              <v:shape style="position:absolute;left:3018;top:7984;width:960;height:2" coordorigin="3018,7984" coordsize="960,0" path="m3018,7984l3978,7984e" filled="f" stroked="t" strokeweight=".477497pt" strokecolor="#646464">
                <v:path arrowok="t"/>
              </v:shape>
            </v:group>
            <v:group style="position:absolute;left:3920;top:7986;width:1151;height:2" coordorigin="3920,7986" coordsize="1151,2">
              <v:shape style="position:absolute;left:3920;top:7986;width:1151;height:2" coordorigin="3920,7986" coordsize="1151,0" path="m3920,7986l5071,7986e" filled="f" stroked="t" strokeweight=".954994pt" strokecolor="#808080">
                <v:path arrowok="t"/>
              </v:shape>
            </v:group>
            <v:group style="position:absolute;left:4999;top:7986;width:802;height:2" coordorigin="4999,7986" coordsize="802,2">
              <v:shape style="position:absolute;left:4999;top:7986;width:802;height:2" coordorigin="4999,7986" coordsize="802,0" path="m4999,7986l5802,7986e" filled="f" stroked="t" strokeweight=".477497pt" strokecolor="#676767">
                <v:path arrowok="t"/>
              </v:shape>
            </v:group>
            <v:group style="position:absolute;left:5744;top:7986;width:1795;height:2" coordorigin="5744,7986" coordsize="1795,2">
              <v:shape style="position:absolute;left:5744;top:7986;width:1795;height:2" coordorigin="5744,7986" coordsize="1795,0" path="m5744,7986l7540,7986e" filled="f" stroked="t" strokeweight=".716246pt" strokecolor="#7C7C7C">
                <v:path arrowok="t"/>
              </v:shape>
            </v:group>
            <v:group style="position:absolute;left:7482;top:7988;width:425;height:2" coordorigin="7482,7988" coordsize="425,2">
              <v:shape style="position:absolute;left:7482;top:7988;width:425;height:2" coordorigin="7482,7988" coordsize="425,0" path="m7482,7988l7907,7988e" filled="f" stroked="t" strokeweight=".477497pt" strokecolor="#606060">
                <v:path arrowok="t"/>
              </v:shape>
            </v:group>
            <v:group style="position:absolute;left:7850;top:7986;width:1724;height:2" coordorigin="7850,7986" coordsize="1724,2">
              <v:shape style="position:absolute;left:7850;top:7986;width:1724;height:2" coordorigin="7850,7986" coordsize="1724,0" path="m7850,7986l9574,7986e" filled="f" stroked="t" strokeweight=".716246pt" strokecolor="#808080">
                <v:path arrowok="t"/>
              </v:shape>
            </v:group>
            <v:group style="position:absolute;left:9517;top:7988;width:310;height:2" coordorigin="9517,7988" coordsize="310,2">
              <v:shape style="position:absolute;left:9517;top:7988;width:310;height:2" coordorigin="9517,7988" coordsize="310,0" path="m9517,7988l9827,7988e" filled="f" stroked="t" strokeweight=".477497pt" strokecolor="#5B5B5B">
                <v:path arrowok="t"/>
              </v:shape>
            </v:group>
            <v:group style="position:absolute;left:9770;top:7988;width:1943;height:2" coordorigin="9770,7988" coordsize="1943,2">
              <v:shape style="position:absolute;left:9770;top:7988;width:1943;height:2" coordorigin="9770,7988" coordsize="1943,0" path="m9770,7988l11713,7988e" filled="f" stroked="t" strokeweight=".716246pt" strokecolor="#838383">
                <v:path arrowok="t"/>
              </v:shape>
            </v:group>
            <v:group style="position:absolute;left:535;top:7936;width:2;height:589" coordorigin="535,7936" coordsize="2,589">
              <v:shape style="position:absolute;left:535;top:7936;width:2;height:589" coordorigin="535,7936" coordsize="0,589" path="m535,8524l535,7936e" filled="f" stroked="t" strokeweight=".477497pt" strokecolor="#4F4F4F">
                <v:path arrowok="t"/>
              </v:shape>
            </v:group>
            <v:group style="position:absolute;left:11708;top:7936;width:2;height:589" coordorigin="11708,7936" coordsize="2,589">
              <v:shape style="position:absolute;left:11708;top:7936;width:2;height:589" coordorigin="11708,7936" coordsize="0,589" path="m11708,8524l11708,7936e" filled="f" stroked="t" strokeweight=".477497pt" strokecolor="#575757">
                <v:path arrowok="t"/>
              </v:shape>
            </v:group>
            <v:group style="position:absolute;left:530;top:8797;width:1270;height:2" coordorigin="530,8797" coordsize="1270,2">
              <v:shape style="position:absolute;left:530;top:8797;width:1270;height:2" coordorigin="530,8797" coordsize="1270,0" path="m530,8797l1800,8797e" filled="f" stroked="t" strokeweight=".477497pt" strokecolor="#707070">
                <v:path arrowok="t"/>
              </v:shape>
            </v:group>
            <v:group style="position:absolute;left:535;top:8467;width:2;height:617" coordorigin="535,8467" coordsize="2,617">
              <v:shape style="position:absolute;left:535;top:8467;width:2;height:617" coordorigin="535,8467" coordsize="0,617" path="m535,9084l535,8467e" filled="f" stroked="t" strokeweight=".477497pt" strokecolor="#3B3B3B">
                <v:path arrowok="t"/>
              </v:shape>
            </v:group>
            <v:group style="position:absolute;left:549;top:8795;width:7936;height:2" coordorigin="549,8795" coordsize="7936,2">
              <v:shape style="position:absolute;left:549;top:8795;width:7936;height:2" coordorigin="549,8795" coordsize="7936,0" path="m549,8795l8485,8795e" filled="f" stroked="t" strokeweight=".716246pt" strokecolor="#777777">
                <v:path arrowok="t"/>
              </v:shape>
            </v:group>
            <v:group style="position:absolute;left:3486;top:8795;width:1050;height:2" coordorigin="3486,8795" coordsize="1050,2">
              <v:shape style="position:absolute;left:3486;top:8795;width:1050;height:2" coordorigin="3486,8795" coordsize="1050,0" path="m3486,8795l4536,8795e" filled="f" stroked="t" strokeweight=".477497pt" strokecolor="#606060">
                <v:path arrowok="t"/>
              </v:shape>
            </v:group>
            <v:group style="position:absolute;left:6886;top:8793;width:654;height:2" coordorigin="6886,8793" coordsize="654,2">
              <v:shape style="position:absolute;left:6886;top:8793;width:654;height:2" coordorigin="6886,8793" coordsize="654,0" path="m6886,8793l7540,8793e" filled="f" stroked="t" strokeweight=".477497pt" strokecolor="#676767">
                <v:path arrowok="t"/>
              </v:shape>
            </v:group>
            <v:group style="position:absolute;left:8428;top:8797;width:358;height:2" coordorigin="8428,8797" coordsize="358,2">
              <v:shape style="position:absolute;left:8428;top:8797;width:358;height:2" coordorigin="8428,8797" coordsize="358,0" path="m8428,8797l8786,8797e" filled="f" stroked="t" strokeweight=".477497pt" strokecolor="#545454">
                <v:path arrowok="t"/>
              </v:shape>
            </v:group>
            <v:group style="position:absolute;left:8729;top:8797;width:592;height:2" coordorigin="8729,8797" coordsize="592,2">
              <v:shape style="position:absolute;left:8729;top:8797;width:592;height:2" coordorigin="8729,8797" coordsize="592,0" path="m8729,8797l9321,8797e" filled="f" stroked="t" strokeweight=".477497pt" strokecolor="#676767">
                <v:path arrowok="t"/>
              </v:shape>
            </v:group>
            <v:group style="position:absolute;left:9206;top:8797;width:2512;height:2" coordorigin="9206,8797" coordsize="2512,2">
              <v:shape style="position:absolute;left:9206;top:8797;width:2512;height:2" coordorigin="9206,8797" coordsize="2512,0" path="m9206,8797l11718,8797e" filled="f" stroked="t" strokeweight=".716246pt" strokecolor="#808080">
                <v:path arrowok="t"/>
              </v:shape>
            </v:group>
            <v:group style="position:absolute;left:2471;top:8749;width:2;height:1709" coordorigin="2471,8749" coordsize="2,1709">
              <v:shape style="position:absolute;left:2471;top:8749;width:2;height:1709" coordorigin="2471,8749" coordsize="0,1709" path="m2471,10458l2471,8749e" filled="f" stroked="t" strokeweight=".954994pt" strokecolor="#676767">
                <v:path arrowok="t"/>
              </v:shape>
            </v:group>
            <v:group style="position:absolute;left:535;top:9027;width:2;height:297" coordorigin="535,9027" coordsize="2,297">
              <v:shape style="position:absolute;left:535;top:9027;width:2;height:297" coordorigin="535,9027" coordsize="0,297" path="m535,9324l535,9027e" filled="f" stroked="t" strokeweight=".477497pt" strokecolor="#575757">
                <v:path arrowok="t"/>
              </v:shape>
            </v:group>
            <v:group style="position:absolute;left:525;top:9649;width:1275;height:2" coordorigin="525,9649" coordsize="1275,2">
              <v:shape style="position:absolute;left:525;top:9649;width:1275;height:2" coordorigin="525,9649" coordsize="1275,0" path="m525,9649l1800,9649e" filled="f" stroked="t" strokeweight=".477497pt" strokecolor="#646464">
                <v:path arrowok="t"/>
              </v:shape>
            </v:group>
            <v:group style="position:absolute;left:535;top:9252;width:2;height:1474" coordorigin="535,9252" coordsize="2,1474">
              <v:shape style="position:absolute;left:535;top:9252;width:2;height:1474" coordorigin="535,9252" coordsize="0,1474" path="m535,10726l535,9252e" filled="f" stroked="t" strokeweight=".954994pt" strokecolor="#747474">
                <v:path arrowok="t"/>
              </v:shape>
            </v:group>
            <v:group style="position:absolute;left:573;top:9649;width:11140;height:2" coordorigin="573,9649" coordsize="11140,2">
              <v:shape style="position:absolute;left:573;top:9649;width:11140;height:2" coordorigin="573,9649" coordsize="11140,0" path="m573,9649l11713,9649e" filled="f" stroked="t" strokeweight=".716246pt" strokecolor="#777777">
                <v:path arrowok="t"/>
              </v:shape>
            </v:group>
            <v:group style="position:absolute;left:525;top:9891;width:9049;height:2" coordorigin="525,9891" coordsize="9049,2">
              <v:shape style="position:absolute;left:525;top:9891;width:9049;height:2" coordorigin="525,9891" coordsize="9049,0" path="m525,9891l9574,9891e" filled="f" stroked="t" strokeweight=".716246pt" strokecolor="#808080">
                <v:path arrowok="t"/>
              </v:shape>
            </v:group>
            <v:group style="position:absolute;left:3486;top:9889;width:492;height:2" coordorigin="3486,9889" coordsize="492,2">
              <v:shape style="position:absolute;left:3486;top:9889;width:492;height:2" coordorigin="3486,9889" coordsize="492,0" path="m3486,9889l3978,9889e" filled="f" stroked="t" strokeweight=".477497pt" strokecolor="#6B6B6B">
                <v:path arrowok="t"/>
              </v:shape>
            </v:group>
            <v:group style="position:absolute;left:5004;top:9891;width:797;height:2" coordorigin="5004,9891" coordsize="797,2">
              <v:shape style="position:absolute;left:5004;top:9891;width:797;height:2" coordorigin="5004,9891" coordsize="797,0" path="m5004,9891l5802,9891e" filled="f" stroked="t" strokeweight=".477497pt" strokecolor="#6B6B6B">
                <v:path arrowok="t"/>
              </v:shape>
            </v:group>
            <v:group style="position:absolute;left:7067;top:9893;width:840;height:2" coordorigin="7067,9893" coordsize="840,2">
              <v:shape style="position:absolute;left:7067;top:9893;width:840;height:2" coordorigin="7067,9893" coordsize="840,0" path="m7067,9893l7907,9893e" filled="f" stroked="t" strokeweight=".477497pt" strokecolor="#646464">
                <v:path arrowok="t"/>
              </v:shape>
            </v:group>
            <v:group style="position:absolute;left:9517;top:9893;width:310;height:2" coordorigin="9517,9893" coordsize="310,2">
              <v:shape style="position:absolute;left:9517;top:9893;width:310;height:2" coordorigin="9517,9893" coordsize="310,0" path="m9517,9893l9827,9893e" filled="f" stroked="t" strokeweight=".477497pt" strokecolor="#545454">
                <v:path arrowok="t"/>
              </v:shape>
            </v:group>
            <v:group style="position:absolute;left:9770;top:9893;width:1948;height:2" coordorigin="9770,9893" coordsize="1948,2">
              <v:shape style="position:absolute;left:9770;top:9893;width:1948;height:2" coordorigin="9770,9893" coordsize="1948,0" path="m9770,9893l11718,9893e" filled="f" stroked="t" strokeweight=".716246pt" strokecolor="#808080">
                <v:path arrowok="t"/>
              </v:shape>
            </v:group>
            <v:group style="position:absolute;left:11708;top:9606;width:2;height:814" coordorigin="11708,9606" coordsize="2,814">
              <v:shape style="position:absolute;left:11708;top:9606;width:2;height:814" coordorigin="11708,9606" coordsize="0,814" path="m11708,10420l11708,9606e" filled="f" stroked="t" strokeweight=".716246pt" strokecolor="#646464">
                <v:path arrowok="t"/>
              </v:shape>
            </v:group>
            <v:group style="position:absolute;left:525;top:10133;width:11188;height:2" coordorigin="525,10133" coordsize="11188,2">
              <v:shape style="position:absolute;left:525;top:10133;width:11188;height:2" coordorigin="525,10133" coordsize="11188,0" path="m525,10133l11713,10133e" filled="f" stroked="t" strokeweight=".716246pt" strokecolor="#838383">
                <v:path arrowok="t"/>
              </v:shape>
            </v:group>
            <v:group style="position:absolute;left:4479;top:10133;width:936;height:2" coordorigin="4479,10133" coordsize="936,2">
              <v:shape style="position:absolute;left:4479;top:10133;width:936;height:2" coordorigin="4479,10133" coordsize="936,0" path="m4479,10133l5415,10133e" filled="f" stroked="t" strokeweight=".477497pt" strokecolor="#676767">
                <v:path arrowok="t"/>
              </v:shape>
            </v:group>
            <v:group style="position:absolute;left:6886;top:10133;width:1022;height:2" coordorigin="6886,10133" coordsize="1022,2">
              <v:shape style="position:absolute;left:6886;top:10133;width:1022;height:2" coordorigin="6886,10133" coordsize="1022,0" path="m6886,10133l7907,10133e" filled="f" stroked="t" strokeweight=".477497pt" strokecolor="#6B6B6B">
                <v:path arrowok="t"/>
              </v:shape>
            </v:group>
            <v:group style="position:absolute;left:9263;top:10133;width:563;height:2" coordorigin="9263,10133" coordsize="563,2">
              <v:shape style="position:absolute;left:9263;top:10133;width:563;height:2" coordorigin="9263,10133" coordsize="563,0" path="m9263,10133l9827,10133e" filled="f" stroked="t" strokeweight=".477497pt" strokecolor="#676767">
                <v:path arrowok="t"/>
              </v:shape>
            </v:group>
            <v:group style="position:absolute;left:530;top:10616;width:1270;height:2" coordorigin="530,10616" coordsize="1270,2">
              <v:shape style="position:absolute;left:530;top:10616;width:1270;height:2" coordorigin="530,10616" coordsize="1270,0" path="m530,10616l1800,10616e" filled="f" stroked="t" strokeweight=".477497pt" strokecolor="#808080">
                <v:path arrowok="t"/>
              </v:shape>
            </v:group>
            <v:group style="position:absolute;left:2471;top:10362;width:2;height:756" coordorigin="2471,10362" coordsize="2,756">
              <v:shape style="position:absolute;left:2471;top:10362;width:2;height:756" coordorigin="2471,10362" coordsize="0,756" path="m2471,11119l2471,10362e" filled="f" stroked="t" strokeweight=".477497pt" strokecolor="#4B4B4B">
                <v:path arrowok="t"/>
              </v:shape>
            </v:group>
            <v:group style="position:absolute;left:1743;top:10614;width:9970;height:2" coordorigin="1743,10614" coordsize="9970,2">
              <v:shape style="position:absolute;left:1743;top:10614;width:9970;height:2" coordorigin="1743,10614" coordsize="9970,0" path="m1743,10614l11713,10614e" filled="f" stroked="t" strokeweight=".716246pt" strokecolor="#808080">
                <v:path arrowok="t"/>
              </v:shape>
            </v:group>
            <v:group style="position:absolute;left:3729;top:10616;width:248;height:2" coordorigin="3729,10616" coordsize="248,2">
              <v:shape style="position:absolute;left:3729;top:10616;width:248;height:2" coordorigin="3729,10616" coordsize="248,0" path="m3729,10616l3978,10616e" filled="f" stroked="t" strokeweight=".477497pt" strokecolor="#676767">
                <v:path arrowok="t"/>
              </v:shape>
            </v:group>
            <v:group style="position:absolute;left:5744;top:10614;width:1380;height:2" coordorigin="5744,10614" coordsize="1380,2">
              <v:shape style="position:absolute;left:5744;top:10614;width:1380;height:2" coordorigin="5744,10614" coordsize="1380,0" path="m5744,10614l7124,10614e" filled="f" stroked="t" strokeweight=".477497pt" strokecolor="#6B6B6B">
                <v:path arrowok="t"/>
              </v:shape>
            </v:group>
            <v:group style="position:absolute;left:8428;top:10614;width:1399;height:2" coordorigin="8428,10614" coordsize="1399,2">
              <v:shape style="position:absolute;left:8428;top:10614;width:1399;height:2" coordorigin="8428,10614" coordsize="1399,0" path="m8428,10614l9827,10614e" filled="f" stroked="t" strokeweight=".477497pt" strokecolor="#646464">
                <v:path arrowok="t"/>
              </v:shape>
            </v:group>
            <v:group style="position:absolute;left:11708;top:10362;width:2;height:756" coordorigin="11708,10362" coordsize="2,756">
              <v:shape style="position:absolute;left:11708;top:10362;width:2;height:756" coordorigin="11708,10362" coordsize="0,756" path="m11708,11119l11708,10362e" filled="f" stroked="t" strokeweight=".477497pt" strokecolor="#4B4B4B">
                <v:path arrowok="t"/>
              </v:shape>
            </v:group>
            <v:group style="position:absolute;left:807;top:10855;width:993;height:2" coordorigin="807,10855" coordsize="993,2">
              <v:shape style="position:absolute;left:807;top:10855;width:993;height:2" coordorigin="807,10855" coordsize="993,0" path="m807,10855l1800,10855e" filled="f" stroked="t" strokeweight=".477497pt" strokecolor="#777777">
                <v:path arrowok="t"/>
              </v:shape>
            </v:group>
            <v:group style="position:absolute;left:817;top:10855;width:2287;height:2" coordorigin="817,10855" coordsize="2287,2">
              <v:shape style="position:absolute;left:817;top:10855;width:2287;height:2" coordorigin="817,10855" coordsize="2287,0" path="m817,10855l3104,10855e" filled="f" stroked="t" strokeweight=".954994pt" strokecolor="#878787">
                <v:path arrowok="t"/>
              </v:shape>
            </v:group>
            <v:group style="position:absolute;left:3018;top:10855;width:1518;height:2" coordorigin="3018,10855" coordsize="1518,2">
              <v:shape style="position:absolute;left:3018;top:10855;width:1518;height:2" coordorigin="3018,10855" coordsize="1518,0" path="m3018,10855l4536,10855e" filled="f" stroked="t" strokeweight=".477497pt" strokecolor="#707070">
                <v:path arrowok="t"/>
              </v:shape>
            </v:group>
            <v:group style="position:absolute;left:4474;top:10855;width:1327;height:2" coordorigin="4474,10855" coordsize="1327,2">
              <v:shape style="position:absolute;left:4474;top:10855;width:1327;height:2" coordorigin="4474,10855" coordsize="1327,0" path="m4474,10855l5802,10855e" filled="f" stroked="t" strokeweight=".954994pt" strokecolor="#878787">
                <v:path arrowok="t"/>
              </v:shape>
            </v:group>
            <v:group style="position:absolute;left:5744;top:10853;width:1795;height:2" coordorigin="5744,10853" coordsize="1795,2">
              <v:shape style="position:absolute;left:5744;top:10853;width:1795;height:2" coordorigin="5744,10853" coordsize="1795,0" path="m5744,10853l7540,10853e" filled="f" stroked="t" strokeweight=".477497pt" strokecolor="#6B6B6B">
                <v:path arrowok="t"/>
              </v:shape>
            </v:group>
            <v:group style="position:absolute;left:7301;top:10853;width:1184;height:2" coordorigin="7301,10853" coordsize="1184,2">
              <v:shape style="position:absolute;left:7301;top:10853;width:1184;height:2" coordorigin="7301,10853" coordsize="1184,0" path="m7301,10853l8485,10853e" filled="f" stroked="t" strokeweight=".954994pt" strokecolor="#878787">
                <v:path arrowok="t"/>
              </v:shape>
            </v:group>
            <v:group style="position:absolute;left:8428;top:10853;width:1399;height:2" coordorigin="8428,10853" coordsize="1399,2">
              <v:shape style="position:absolute;left:8428;top:10853;width:1399;height:2" coordorigin="8428,10853" coordsize="1399,0" path="m8428,10853l9827,10853e" filled="f" stroked="t" strokeweight=".477497pt" strokecolor="#646464">
                <v:path arrowok="t"/>
              </v:shape>
            </v:group>
            <v:group style="position:absolute;left:9770;top:10851;width:1943;height:2" coordorigin="9770,10851" coordsize="1943,2">
              <v:shape style="position:absolute;left:9770;top:10851;width:1943;height:2" coordorigin="9770,10851" coordsize="1943,0" path="m9770,10851l11713,10851e" filled="f" stroked="t" strokeweight=".716246pt" strokecolor="#878787">
                <v:path arrowok="t"/>
              </v:shape>
            </v:group>
            <v:group style="position:absolute;left:1786;top:10846;width:2;height:766" coordorigin="1786,10846" coordsize="2,766">
              <v:shape style="position:absolute;left:1786;top:10846;width:2;height:766" coordorigin="1786,10846" coordsize="0,766" path="m1786,11612l1786,10846e" filled="f" stroked="t" strokeweight=".477497pt" strokecolor="#3F3F3F">
                <v:path arrowok="t"/>
              </v:shape>
            </v:group>
            <v:group style="position:absolute;left:7516;top:10846;width:2;height:273" coordorigin="7516,10846" coordsize="2,273">
              <v:shape style="position:absolute;left:7516;top:10846;width:2;height:273" coordorigin="7516,10846" coordsize="0,273" path="m7516,11119l7516,10846e" filled="f" stroked="t" strokeweight=".477497pt" strokecolor="#343434">
                <v:path arrowok="t"/>
              </v:shape>
            </v:group>
            <v:group style="position:absolute;left:530;top:11095;width:697;height:2" coordorigin="530,11095" coordsize="697,2">
              <v:shape style="position:absolute;left:530;top:11095;width:697;height:2" coordorigin="530,11095" coordsize="697,0" path="m530,11095l1227,11095e" filled="f" stroked="t" strokeweight=".477497pt" strokecolor="#A3A3A3">
                <v:path arrowok="t"/>
              </v:shape>
            </v:group>
            <v:group style="position:absolute;left:807;top:11095;width:7716;height:2" coordorigin="807,11095" coordsize="7716,2">
              <v:shape style="position:absolute;left:807;top:11095;width:7716;height:2" coordorigin="807,11095" coordsize="7716,0" path="m807,11095l8523,11095e" filled="f" stroked="t" strokeweight=".716246pt" strokecolor="#9C9C9C">
                <v:path arrowok="t"/>
              </v:shape>
            </v:group>
            <v:group style="position:absolute;left:8428;top:11095;width:358;height:2" coordorigin="8428,11095" coordsize="358,2">
              <v:shape style="position:absolute;left:8428;top:11095;width:358;height:2" coordorigin="8428,11095" coordsize="358,0" path="m8428,11095l8786,11095e" filled="f" stroked="t" strokeweight=".477497pt" strokecolor="#838383">
                <v:path arrowok="t"/>
              </v:shape>
            </v:group>
            <v:group style="position:absolute;left:8729;top:11092;width:2984;height:2" coordorigin="8729,11092" coordsize="2984,2">
              <v:shape style="position:absolute;left:8729;top:11092;width:2984;height:2" coordorigin="8729,11092" coordsize="2984,0" path="m8729,11092l11713,11092e" filled="f" stroked="t" strokeweight=".477497pt" strokecolor="#979797">
                <v:path arrowok="t"/>
              </v:shape>
            </v:group>
            <v:group style="position:absolute;left:535;top:10999;width:2;height:613" coordorigin="535,10999" coordsize="2,613">
              <v:shape style="position:absolute;left:535;top:10999;width:2;height:613" coordorigin="535,10999" coordsize="0,613" path="m535,11612l535,10999e" filled="f" stroked="t" strokeweight=".477497pt" strokecolor="#4F4F4F">
                <v:path arrowok="t"/>
              </v:shape>
            </v:group>
            <v:group style="position:absolute;left:2471;top:11047;width:2;height:1781" coordorigin="2471,11047" coordsize="2,1781">
              <v:shape style="position:absolute;left:2471;top:11047;width:2;height:1781" coordorigin="2471,11047" coordsize="0,1781" path="m2471,12827l2471,11047e" filled="f" stroked="t" strokeweight=".954994pt" strokecolor="#676767">
                <v:path arrowok="t"/>
              </v:shape>
            </v:group>
            <v:group style="position:absolute;left:7516;top:11047;width:2;height:565" coordorigin="7516,11047" coordsize="2,565">
              <v:shape style="position:absolute;left:7516;top:11047;width:2;height:565" coordorigin="7516,11047" coordsize="0,565" path="m7516,11612l7516,11047e" filled="f" stroked="t" strokeweight=".477497pt" strokecolor="#484848">
                <v:path arrowok="t"/>
              </v:shape>
            </v:group>
            <v:group style="position:absolute;left:11711;top:11047;width:2;height:2283" coordorigin="11711,11047" coordsize="2,2283">
              <v:shape style="position:absolute;left:11711;top:11047;width:2;height:2283" coordorigin="11711,11047" coordsize="0,2283" path="m11711,13330l11711,11047e" filled="f" stroked="t" strokeweight=".954994pt" strokecolor="#777777">
                <v:path arrowok="t"/>
              </v:shape>
            </v:group>
            <v:group style="position:absolute;left:1786;top:11554;width:2;height:1469" coordorigin="1786,11554" coordsize="2,1469">
              <v:shape style="position:absolute;left:1786;top:11554;width:2;height:1469" coordorigin="1786,11554" coordsize="0,1469" path="m1786,13024l1786,11554e" filled="f" stroked="t" strokeweight=".954994pt" strokecolor="#707070">
                <v:path arrowok="t"/>
              </v:shape>
            </v:group>
            <v:group style="position:absolute;left:7518;top:11554;width:2;height:2618" coordorigin="7518,11554" coordsize="2,2618">
              <v:shape style="position:absolute;left:7518;top:11554;width:2;height:2618" coordorigin="7518,11554" coordsize="0,2618" path="m7518,14172l7518,11554e" filled="f" stroked="t" strokeweight=".954994pt" strokecolor="#6B6B6B">
                <v:path arrowok="t"/>
              </v:shape>
            </v:group>
            <v:group style="position:absolute;left:1199;top:11779;width:2;height:766" coordorigin="1199,11779" coordsize="2,766">
              <v:shape style="position:absolute;left:1199;top:11779;width:2;height:766" coordorigin="1199,11779" coordsize="0,766" path="m1199,12545l1199,11779e" filled="f" stroked="t" strokeweight=".477497pt" strokecolor="#444444">
                <v:path arrowok="t"/>
              </v:shape>
            </v:group>
            <v:group style="position:absolute;left:1199;top:10851;width:2;height:5045" coordorigin="1199,10851" coordsize="2,5045">
              <v:shape style="position:absolute;left:1199;top:10851;width:2;height:5045" coordorigin="1199,10851" coordsize="0,5045" path="m1199,15895l1199,10851e" filled="f" stroked="t" strokeweight=".716246pt" strokecolor="#676767">
                <v:path arrowok="t"/>
              </v:shape>
            </v:group>
            <v:group style="position:absolute;left:535;top:10999;width:2;height:4892" coordorigin="535,10999" coordsize="2,4892">
              <v:shape style="position:absolute;left:535;top:10999;width:2;height:4892" coordorigin="535,10999" coordsize="0,4892" path="m535,15891l535,10999e" filled="f" stroked="t" strokeweight=".716246pt" strokecolor="#707070">
                <v:path arrowok="t"/>
              </v:shape>
            </v:group>
            <v:group style="position:absolute;left:2471;top:12756;width:2;height:479" coordorigin="2471,12756" coordsize="2,479">
              <v:shape style="position:absolute;left:2471;top:12756;width:2;height:479" coordorigin="2471,12756" coordsize="0,479" path="m2471,13234l2471,12756e" filled="f" stroked="t" strokeweight=".477497pt" strokecolor="#4F4F4F">
                <v:path arrowok="t"/>
              </v:shape>
            </v:group>
            <v:group style="position:absolute;left:530;top:13182;width:1280;height:2" coordorigin="530,13182" coordsize="1280,2">
              <v:shape style="position:absolute;left:530;top:13182;width:1280;height:2" coordorigin="530,13182" coordsize="1280,0" path="m530,13182l1810,13182e" filled="f" stroked="t" strokeweight=".477497pt" strokecolor="#747474">
                <v:path arrowok="t"/>
              </v:shape>
            </v:group>
            <v:group style="position:absolute;left:535;top:12937;width:2;height:1115" coordorigin="535,12937" coordsize="2,1115">
              <v:shape style="position:absolute;left:535;top:12937;width:2;height:1115" coordorigin="535,12937" coordsize="0,1115" path="m535,14053l535,12937e" filled="f" stroked="t" strokeweight=".477497pt" strokecolor="#4F4F4F">
                <v:path arrowok="t"/>
              </v:shape>
            </v:group>
            <v:group style="position:absolute;left:1786;top:12966;width:2;height:1087" coordorigin="1786,12966" coordsize="2,1087">
              <v:shape style="position:absolute;left:1786;top:12966;width:2;height:1087" coordorigin="1786,12966" coordsize="0,1087" path="m1786,14053l1786,12966e" filled="f" stroked="t" strokeweight=".477497pt" strokecolor="#3B3B3B">
                <v:path arrowok="t"/>
              </v:shape>
            </v:group>
            <v:group style="position:absolute;left:1738;top:13182;width:740;height:2" coordorigin="1738,13182" coordsize="740,2">
              <v:shape style="position:absolute;left:1738;top:13182;width:740;height:2" coordorigin="1738,13182" coordsize="740,0" path="m1738,13182l2478,13182e" filled="f" stroked="t" strokeweight=".954994pt" strokecolor="#8C8C8C">
                <v:path arrowok="t"/>
              </v:shape>
            </v:group>
            <v:group style="position:absolute;left:2473;top:13162;width:2;height:455" coordorigin="2473,13162" coordsize="2,455">
              <v:shape style="position:absolute;left:2473;top:13162;width:2;height:455" coordorigin="2473,13162" coordsize="0,455" path="m2473,13617l2473,13162e" filled="f" stroked="t" strokeweight=".477497pt" strokecolor="#343434">
                <v:path arrowok="t"/>
              </v:shape>
            </v:group>
            <v:group style="position:absolute;left:11711;top:13167;width:2;height:1704" coordorigin="11711,13167" coordsize="2,1704">
              <v:shape style="position:absolute;left:11711;top:13167;width:2;height:1704" coordorigin="11711,13167" coordsize="0,1704" path="m11711,14871l11711,13167e" filled="f" stroked="t" strokeweight=".477497pt" strokecolor="#606060">
                <v:path arrowok="t"/>
              </v:shape>
            </v:group>
            <v:group style="position:absolute;left:2471;top:13560;width:2;height:1546" coordorigin="2471,13560" coordsize="2,1546">
              <v:shape style="position:absolute;left:2471;top:13560;width:2;height:1546" coordorigin="2471,13560" coordsize="0,1546" path="m2471,15106l2471,13560e" filled="f" stroked="t" strokeweight=".954994pt" strokecolor="#707070">
                <v:path arrowok="t"/>
              </v:shape>
            </v:group>
            <v:group style="position:absolute;left:535;top:13995;width:2;height:177" coordorigin="535,13995" coordsize="2,177">
              <v:shape style="position:absolute;left:535;top:13995;width:2;height:177" coordorigin="535,13995" coordsize="0,177" path="m535,14172l535,13995e" filled="f" stroked="t" strokeweight=".477497pt" strokecolor="#676767">
                <v:path arrowok="t"/>
              </v:shape>
            </v:group>
            <v:group style="position:absolute;left:1786;top:13995;width:2;height:177" coordorigin="1786,13995" coordsize="2,177">
              <v:shape style="position:absolute;left:1786;top:13995;width:2;height:177" coordorigin="1786,13995" coordsize="0,177" path="m1786,14172l1786,13995e" filled="f" stroked="t" strokeweight=".477497pt" strokecolor="#545454">
                <v:path arrowok="t"/>
              </v:shape>
            </v:group>
            <v:group style="position:absolute;left:7521;top:14115;width:2;height:756" coordorigin="7521,14115" coordsize="2,756">
              <v:shape style="position:absolute;left:7521;top:14115;width:2;height:756" coordorigin="7521,14115" coordsize="0,756" path="m7521,14871l7521,14115e" filled="f" stroked="t" strokeweight=".477497pt" strokecolor="#383838">
                <v:path arrowok="t"/>
              </v:shape>
            </v:group>
            <v:group style="position:absolute;left:1199;top:14306;width:2;height:230" coordorigin="1199,14306" coordsize="2,230">
              <v:shape style="position:absolute;left:1199;top:14306;width:2;height:230" coordorigin="1199,14306" coordsize="0,230" path="m1199,14536l1199,14306e" filled="f" stroked="t" strokeweight=".477497pt" strokecolor="#545454">
                <v:path arrowok="t"/>
              </v:shape>
            </v:group>
            <v:group style="position:absolute;left:1786;top:14115;width:2;height:1776" coordorigin="1786,14115" coordsize="2,1776">
              <v:shape style="position:absolute;left:1786;top:14115;width:2;height:1776" coordorigin="1786,14115" coordsize="0,1776" path="m1786,15891l1786,14115e" filled="f" stroked="t" strokeweight=".716246pt" strokecolor="#6B6B6B">
                <v:path arrowok="t"/>
              </v:shape>
            </v:group>
            <v:group style="position:absolute;left:1199;top:14479;width:2;height:392" coordorigin="1199,14479" coordsize="2,392">
              <v:shape style="position:absolute;left:1199;top:14479;width:2;height:392" coordorigin="1199,14479" coordsize="0,392" path="m1199,14871l1199,14479e" filled="f" stroked="t" strokeweight=".477497pt" strokecolor="#3F3F3F">
                <v:path arrowok="t"/>
              </v:shape>
            </v:group>
            <v:group style="position:absolute;left:530;top:15881;width:697;height:2" coordorigin="530,15881" coordsize="697,2">
              <v:shape style="position:absolute;left:530;top:15881;width:697;height:2" coordorigin="530,15881" coordsize="697,0" path="m530,15881l1227,15881e" filled="f" stroked="t" strokeweight=".477497pt" strokecolor="#878787">
                <v:path arrowok="t"/>
              </v:shape>
            </v:group>
            <v:group style="position:absolute;left:2471;top:14814;width:2;height:1077" coordorigin="2471,14814" coordsize="2,1077">
              <v:shape style="position:absolute;left:2471;top:14814;width:2;height:1077" coordorigin="2471,14814" coordsize="0,1077" path="m2471,15891l2471,14814e" filled="f" stroked="t" strokeweight=".716246pt" strokecolor="#5B5B5B">
                <v:path arrowok="t"/>
              </v:shape>
            </v:group>
            <v:group style="position:absolute;left:7521;top:14814;width:2;height:1077" coordorigin="7521,14814" coordsize="2,1077">
              <v:shape style="position:absolute;left:7521;top:14814;width:2;height:1077" coordorigin="7521,14814" coordsize="0,1077" path="m7521,15891l7521,14814e" filled="f" stroked="t" strokeweight=".716246pt" strokecolor="#606060">
                <v:path arrowok="t"/>
              </v:shape>
            </v:group>
            <v:group style="position:absolute;left:6723;top:15876;width:401;height:2" coordorigin="6723,15876" coordsize="401,2">
              <v:shape style="position:absolute;left:6723;top:15876;width:401;height:2" coordorigin="6723,15876" coordsize="401,0" path="m6723,15876l7124,15876e" filled="f" stroked="t" strokeweight=".477497pt" strokecolor="#838383">
                <v:path arrowok="t"/>
              </v:shape>
            </v:group>
            <v:group style="position:absolute;left:530;top:15881;width:11193;height:2" coordorigin="530,15881" coordsize="11193,2">
              <v:shape style="position:absolute;left:530;top:15881;width:11193;height:2" coordorigin="530,15881" coordsize="11193,0" path="m530,15881l11723,15881e" filled="f" stroked="t" strokeweight=".716246pt" strokecolor="#939393">
                <v:path arrowok="t"/>
              </v:shape>
            </v:group>
            <v:group style="position:absolute;left:9263;top:15876;width:563;height:2" coordorigin="9263,15876" coordsize="563,2">
              <v:shape style="position:absolute;left:9263;top:15876;width:563;height:2" coordorigin="9263,15876" coordsize="563,0" path="m9263,15876l9827,15876e" filled="f" stroked="t" strokeweight=".477497pt" strokecolor="#7C7C7C">
                <v:path arrowok="t"/>
              </v:shape>
            </v:group>
            <v:group style="position:absolute;left:11711;top:14761;width:2;height:1115" coordorigin="11711,14761" coordsize="2,1115">
              <v:shape style="position:absolute;left:11711;top:14761;width:2;height:1115" coordorigin="11711,14761" coordsize="0,1115" path="m11711,15876l11711,14761e" filled="f" stroked="t" strokeweight=".954994pt" strokecolor="#808080">
                <v:path arrowok="t"/>
              </v:shape>
            </v:group>
            <w10:wrap type="none"/>
          </v:group>
        </w:pict>
      </w:r>
      <w:r>
        <w:rPr>
          <w:sz w:val="24"/>
          <w:szCs w:val="24"/>
        </w:rPr>
      </w:r>
    </w:p>
    <w:p>
      <w:pPr>
        <w:spacing w:before="0" w:after="0" w:line="249" w:lineRule="exact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56"/>
          <w:position w:val="-2"/>
        </w:rPr>
        <w:t>:ı::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right="17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4D4D4F"/>
          <w:spacing w:val="0"/>
          <w:w w:val="83"/>
          <w:position w:val="1"/>
        </w:rPr>
        <w:t>ı&gt;: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0"/>
          <w:w w:val="144"/>
          <w:i/>
        </w:rPr>
        <w:t>7"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57" w:lineRule="exact"/>
        <w:ind w:left="764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v:group style="position:absolute;margin-left:345.707825pt;margin-top:-1.86207pt;width:9.072443pt;height:.1pt;mso-position-horizontal-relative:page;mso-position-vertical-relative:paragraph;z-index:-15183" coordorigin="6914,-37" coordsize="181,2">
            <v:shape style="position:absolute;left:6914;top:-37;width:181;height:2" coordorigin="6914,-37" coordsize="181,0" path="m6914,-37l7096,-37e" filled="f" stroked="t" strokeweight=".238749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6"/>
          <w:szCs w:val="36"/>
          <w:color w:val="131C80"/>
          <w:spacing w:val="0"/>
          <w:w w:val="148"/>
          <w:position w:val="-5"/>
        </w:rPr>
        <w:t>\</w:t>
      </w:r>
      <w:r>
        <w:rPr>
          <w:rFonts w:ascii="Times New Roman" w:hAnsi="Times New Roman" w:cs="Times New Roman" w:eastAsia="Times New Roman"/>
          <w:sz w:val="36"/>
          <w:szCs w:val="36"/>
          <w:color w:val="131C80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131C80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6"/>
          <w:szCs w:val="36"/>
          <w:color w:val="444B87"/>
          <w:spacing w:val="0"/>
          <w:w w:val="148"/>
          <w:i/>
          <w:position w:val="-5"/>
        </w:rPr>
        <w:t>"</w:t>
      </w:r>
      <w:r>
        <w:rPr>
          <w:rFonts w:ascii="Times New Roman" w:hAnsi="Times New Roman" w:cs="Times New Roman" w:eastAsia="Times New Roman"/>
          <w:sz w:val="36"/>
          <w:szCs w:val="36"/>
          <w:color w:val="444B87"/>
          <w:spacing w:val="59"/>
          <w:w w:val="148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33867"/>
          <w:spacing w:val="0"/>
          <w:w w:val="221"/>
          <w:i/>
          <w:position w:val="-5"/>
        </w:rPr>
        <w:t>lı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726"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D4D4F"/>
          <w:spacing w:val="0"/>
          <w:w w:val="76"/>
          <w:position w:val="-1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4D4D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4D4D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333867"/>
          <w:spacing w:val="0"/>
          <w:w w:val="100"/>
          <w:position w:val="-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333867"/>
          <w:spacing w:val="0"/>
          <w:w w:val="100"/>
          <w:position w:val="-1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333867"/>
          <w:spacing w:val="0"/>
          <w:w w:val="100"/>
          <w:position w:val="-1"/>
        </w:rPr>
        <w:t>.,</w:t>
      </w:r>
      <w:r>
        <w:rPr>
          <w:rFonts w:ascii="Times New Roman" w:hAnsi="Times New Roman" w:cs="Times New Roman" w:eastAsia="Times New Roman"/>
          <w:sz w:val="26"/>
          <w:szCs w:val="26"/>
          <w:color w:val="333867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33867"/>
          <w:spacing w:val="0"/>
          <w:w w:val="116"/>
          <w:position w:val="-1"/>
        </w:rPr>
        <w:t>.,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-85"/>
        <w:jc w:val="left"/>
        <w:tabs>
          <w:tab w:pos="1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7"/>
          <w:szCs w:val="27"/>
          <w:color w:val="646464"/>
          <w:spacing w:val="0"/>
          <w:w w:val="100"/>
          <w:b/>
          <w:bCs/>
          <w:position w:val="-2"/>
        </w:rPr>
        <w:t>A'bdar</w:t>
      </w:r>
      <w:r>
        <w:rPr>
          <w:rFonts w:ascii="Arial" w:hAnsi="Arial" w:cs="Arial" w:eastAsia="Arial"/>
          <w:sz w:val="27"/>
          <w:szCs w:val="27"/>
          <w:color w:val="646464"/>
          <w:spacing w:val="-33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646464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-2"/>
        </w:rPr>
        <w:t>PÇlxtoık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i/>
          <w:position w:val="-2"/>
        </w:rPr>
        <w:t>AV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2"/>
        </w:rPr>
        <w:t>DEMİR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5" w:right="-20"/>
        <w:jc w:val="left"/>
        <w:tabs>
          <w:tab w:pos="1160" w:val="left"/>
          <w:tab w:pos="2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3A3A3A"/>
          <w:w w:val="135"/>
          <w:position w:val="1"/>
        </w:rPr>
        <w:t>I</w:t>
      </w:r>
      <w:r>
        <w:rPr>
          <w:rFonts w:ascii="Arial" w:hAnsi="Arial" w:cs="Arial" w:eastAsia="Arial"/>
          <w:sz w:val="26"/>
          <w:szCs w:val="26"/>
          <w:color w:val="333867"/>
          <w:spacing w:val="-7"/>
          <w:w w:val="41"/>
          <w:position w:val="1"/>
        </w:rPr>
        <w:t>L</w:t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183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646464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89"/>
          <w:position w:val="1"/>
        </w:rPr>
        <w:t>Ami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0"/>
          <w:position w:val="1"/>
        </w:rPr>
        <w:t>r</w:t>
      </w:r>
      <w:r>
        <w:rPr>
          <w:rFonts w:ascii="Arial" w:hAnsi="Arial" w:cs="Arial" w:eastAsia="Arial"/>
          <w:sz w:val="20"/>
          <w:szCs w:val="20"/>
          <w:color w:val="3A3A3A"/>
          <w:spacing w:val="-41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9C9C9C"/>
          <w:spacing w:val="0"/>
          <w:w w:val="100"/>
          <w:position w:val="1"/>
        </w:rPr>
        <w:t>'</w:t>
      </w:r>
      <w:r>
        <w:rPr>
          <w:rFonts w:ascii="Arial" w:hAnsi="Arial" w:cs="Arial" w:eastAsia="Arial"/>
          <w:sz w:val="20"/>
          <w:szCs w:val="20"/>
          <w:color w:val="9C9C9C"/>
          <w:spacing w:val="-49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9C9C9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9C9C9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F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right="-97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76"/>
          <w:i/>
          <w:position w:val="10"/>
        </w:rPr>
        <w:t>·-:</w:t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24"/>
          <w:w w:val="76"/>
          <w:i/>
          <w:position w:val="1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646464"/>
          <w:spacing w:val="-46"/>
          <w:w w:val="70"/>
          <w:position w:val="1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A3A3A"/>
          <w:w w:val="73"/>
          <w:i/>
          <w:position w:val="1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7"/>
          <w:w w:val="73"/>
          <w:i/>
          <w:position w:val="10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646464"/>
          <w:spacing w:val="-6"/>
          <w:w w:val="52"/>
          <w:position w:val="1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3A3A3A"/>
          <w:spacing w:val="-68"/>
          <w:w w:val="109"/>
          <w:position w:val="1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14"/>
          <w:position w:val="1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44"/>
          <w:w w:val="114"/>
          <w:position w:val="10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A3A3A"/>
          <w:spacing w:val="-58"/>
          <w:w w:val="108"/>
          <w:position w:val="1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"/>
          <w:w w:val="114"/>
          <w:position w:val="10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A3A3A"/>
          <w:spacing w:val="0"/>
          <w:w w:val="109"/>
          <w:position w:val="1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A3A3A"/>
          <w:spacing w:val="-57"/>
          <w:w w:val="109"/>
          <w:position w:val="1"/>
        </w:rPr>
        <w:t>_</w:t>
      </w:r>
      <w:r>
        <w:rPr>
          <w:rFonts w:ascii="Arial" w:hAnsi="Arial" w:cs="Arial" w:eastAsia="Arial"/>
          <w:sz w:val="15"/>
          <w:szCs w:val="15"/>
          <w:color w:val="3A3A3A"/>
          <w:spacing w:val="-4"/>
          <w:w w:val="118"/>
          <w:position w:val="10"/>
        </w:rPr>
        <w:t>r</w:t>
      </w:r>
      <w:r>
        <w:rPr>
          <w:rFonts w:ascii="Arial" w:hAnsi="Arial" w:cs="Arial" w:eastAsia="Arial"/>
          <w:sz w:val="15"/>
          <w:szCs w:val="15"/>
          <w:color w:val="3A3A3A"/>
          <w:spacing w:val="-42"/>
          <w:w w:val="117"/>
          <w:position w:val="10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3A3A3A"/>
          <w:spacing w:val="0"/>
          <w:w w:val="108"/>
          <w:position w:val="1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3A3A3A"/>
          <w:spacing w:val="-53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646464"/>
          <w:spacing w:val="-14"/>
          <w:w w:val="226"/>
          <w:i/>
          <w:position w:val="10"/>
        </w:rPr>
        <w:t>"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311"/>
          <w:i/>
          <w:position w:val="10"/>
        </w:rPr>
        <w:t>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440" w:right="80"/>
          <w:cols w:num="4" w:equalWidth="0">
            <w:col w:w="505" w:space="2121"/>
            <w:col w:w="3255" w:space="2451"/>
            <w:col w:w="255" w:space="185"/>
            <w:col w:w="2628"/>
          </w:cols>
        </w:sectPr>
      </w:pPr>
      <w:rPr/>
    </w:p>
    <w:p>
      <w:pPr>
        <w:spacing w:before="61" w:after="0" w:line="222" w:lineRule="auto"/>
        <w:ind w:left="604" w:right="-155" w:firstLine="-4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90"/>
          <w:szCs w:val="90"/>
          <w:color w:val="333333"/>
          <w:spacing w:val="-887"/>
          <w:w w:val="184"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33333"/>
          <w:spacing w:val="5"/>
          <w:w w:val="120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0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2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51" w:lineRule="auto"/>
        <w:ind w:left="377" w:right="416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4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left="1130" w:right="498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40" w:bottom="280" w:left="500" w:right="480"/>
          <w:cols w:num="2" w:equalWidth="0">
            <w:col w:w="1618" w:space="1295"/>
            <w:col w:w="8027"/>
          </w:cols>
        </w:sectPr>
      </w:pPr>
      <w:rPr/>
    </w:p>
    <w:p>
      <w:pPr>
        <w:spacing w:before="34" w:after="0" w:line="240" w:lineRule="auto"/>
        <w:ind w:left="119" w:right="-20"/>
        <w:jc w:val="left"/>
        <w:tabs>
          <w:tab w:pos="1480" w:val="left"/>
          <w:tab w:pos="2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bla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1"/>
        </w:rPr>
        <w:t>24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28" w:right="-70"/>
        <w:jc w:val="left"/>
        <w:tabs>
          <w:tab w:pos="1480" w:val="left"/>
          <w:tab w:pos="2780" w:val="left"/>
          <w:tab w:pos="4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23.05.2017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0"/>
        </w:rPr>
        <w:t>!Ka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3413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Çijtli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8809112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24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Ci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8809/1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No:2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16.55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2"/>
        </w:rPr>
        <w:t>tTel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0"/>
          <w:w w:val="6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4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00" w:right="480"/>
          <w:cols w:num="2" w:equalWidth="0">
            <w:col w:w="4652" w:space="512"/>
            <w:col w:w="5776"/>
          </w:cols>
        </w:sectPr>
      </w:pPr>
      <w:rPr/>
    </w:p>
    <w:p>
      <w:pPr>
        <w:spacing w:before="8" w:after="0" w:line="240" w:lineRule="auto"/>
        <w:ind w:left="133" w:right="-74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20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4" w:lineRule="auto"/>
        <w:ind w:right="336" w:firstLine="1061"/>
        <w:jc w:val="left"/>
        <w:tabs>
          <w:tab w:pos="3100" w:val="left"/>
          <w:tab w:pos="4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5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Kullanını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179367pt;margin-top:.701938pt;width:33.493133pt;height:26pt;mso-position-horizontal-relative:page;mso-position-vertical-relative:paragraph;z-index:-1517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4"/>
        </w:rPr>
        <w:t>Alışa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2"/>
          <w:w w:val="93"/>
          <w:position w:val="-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C6C6C6"/>
          <w:spacing w:val="-6"/>
          <w:w w:val="93"/>
          <w:position w:val="-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93"/>
          <w:position w:val="-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6"/>
          <w:w w:val="93"/>
          <w:position w:val="-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0"/>
          <w:w w:val="93"/>
          <w:position w:val="-4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0"/>
          <w:w w:val="93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24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4"/>
        </w:rPr>
        <w:t>Qi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60" w:lineRule="exact"/>
        <w:ind w:left="1909" w:right="-20"/>
        <w:jc w:val="left"/>
        <w:tabs>
          <w:tab w:pos="2440" w:val="left"/>
          <w:tab w:pos="3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8"/>
          <w:szCs w:val="38"/>
          <w:color w:val="959793"/>
          <w:spacing w:val="0"/>
          <w:w w:val="53"/>
          <w:position w:val="1"/>
        </w:rPr>
        <w:t>1</w:t>
      </w:r>
      <w:r>
        <w:rPr>
          <w:rFonts w:ascii="Arial" w:hAnsi="Arial" w:cs="Arial" w:eastAsia="Arial"/>
          <w:sz w:val="38"/>
          <w:szCs w:val="38"/>
          <w:color w:val="959793"/>
          <w:spacing w:val="-48"/>
          <w:w w:val="53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95979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95979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0"/>
          <w:szCs w:val="40"/>
          <w:color w:val="333333"/>
          <w:spacing w:val="0"/>
          <w:w w:val="53"/>
          <w:position w:val="1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  <w:position w:val="1"/>
        </w:rPr>
        <w:t>IVangını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00" w:right="480"/>
          <w:cols w:num="2" w:equalWidth="0">
            <w:col w:w="2538" w:space="736"/>
            <w:col w:w="7666"/>
          </w:cols>
        </w:sectPr>
      </w:pPr>
      <w:rPr/>
    </w:p>
    <w:p>
      <w:pPr>
        <w:spacing w:before="9" w:after="0" w:line="240" w:lineRule="auto"/>
        <w:ind w:left="12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1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2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Bilal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ALB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1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00" w:right="480"/>
          <w:cols w:num="3" w:equalWidth="0">
            <w:col w:w="1188" w:space="587"/>
            <w:col w:w="2512" w:space="1096"/>
            <w:col w:w="5557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2540" w:val="left"/>
          <w:tab w:pos="5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6"/>
          <w:w w:val="103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0F0F0F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F0F0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</w:rPr>
        <w:t>!'Varı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4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02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52" w:lineRule="auto"/>
        <w:ind w:left="2565" w:right="32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5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8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500" w:right="480"/>
          <w:cols w:num="2" w:equalWidth="0">
            <w:col w:w="645" w:space="1130"/>
            <w:col w:w="9165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0" w:lineRule="exact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0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30" w:lineRule="exact"/>
        <w:ind w:left="14" w:right="1151" w:firstLine="-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2" w:after="0" w:line="226" w:lineRule="exact"/>
        <w:ind w:left="1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0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ersonel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00" w:right="480"/>
          <w:cols w:num="3" w:equalWidth="0">
            <w:col w:w="1301" w:space="474"/>
            <w:col w:w="2350" w:space="201"/>
            <w:col w:w="6614"/>
          </w:cols>
        </w:sectPr>
      </w:pPr>
      <w:rPr/>
    </w:p>
    <w:p>
      <w:pPr>
        <w:spacing w:before="13" w:after="0" w:line="240" w:lineRule="auto"/>
        <w:ind w:left="119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blaym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1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9"/>
          <w:position w:val="-1"/>
        </w:rPr>
        <w:t>öndürmede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00" w:right="480"/>
          <w:cols w:num="2" w:equalWidth="0">
            <w:col w:w="1548" w:space="322"/>
            <w:col w:w="9070"/>
          </w:cols>
        </w:sectPr>
      </w:pPr>
      <w:rPr/>
    </w:p>
    <w:p>
      <w:pPr>
        <w:spacing w:before="3" w:after="0" w:line="240" w:lineRule="auto"/>
        <w:ind w:left="13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right="-93"/>
        <w:jc w:val="left"/>
        <w:tabs>
          <w:tab w:pos="1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4"/>
          <w:position w:val="-2"/>
        </w:rPr>
        <w:t>[ş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4"/>
          <w:position w:val="-2"/>
        </w:rPr>
        <w:t>u</w:t>
      </w:r>
      <w:r>
        <w:rPr>
          <w:rFonts w:ascii="Arial" w:hAnsi="Arial" w:cs="Arial" w:eastAsia="Arial"/>
          <w:sz w:val="23"/>
          <w:szCs w:val="23"/>
          <w:color w:val="333333"/>
          <w:spacing w:val="-1"/>
          <w:w w:val="7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  <w:position w:val="-2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29" w:right="-20"/>
        <w:jc w:val="left"/>
        <w:tabs>
          <w:tab w:pos="19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26"/>
          <w:szCs w:val="26"/>
          <w:color w:val="333333"/>
          <w:spacing w:val="0"/>
          <w:w w:val="207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212321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212321"/>
          <w:spacing w:val="0"/>
          <w:w w:val="51"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212321"/>
          <w:spacing w:val="2"/>
          <w:w w:val="51"/>
          <w:position w:val="1"/>
        </w:rPr>
        <w:t> </w:t>
      </w:r>
      <w:r>
        <w:rPr>
          <w:rFonts w:ascii="Arial" w:hAnsi="Arial" w:cs="Arial" w:eastAsia="Arial"/>
          <w:sz w:val="31"/>
          <w:szCs w:val="31"/>
          <w:color w:val="333333"/>
          <w:spacing w:val="0"/>
          <w:w w:val="62"/>
          <w:position w:val="1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3" w:after="0" w:line="18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4"/>
        </w:rPr>
        <w:t>IK.K.T.</w:t>
      </w:r>
      <w:r>
        <w:rPr>
          <w:rFonts w:ascii="Arial" w:hAnsi="Arial" w:cs="Arial" w:eastAsia="Arial"/>
          <w:sz w:val="19"/>
          <w:szCs w:val="19"/>
          <w:color w:val="333333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84848"/>
          <w:spacing w:val="0"/>
          <w:w w:val="62"/>
        </w:rPr>
        <w:t>ı</w:t>
      </w:r>
      <w:r>
        <w:rPr>
          <w:rFonts w:ascii="Arial" w:hAnsi="Arial" w:cs="Arial" w:eastAsia="Arial"/>
          <w:sz w:val="38"/>
          <w:szCs w:val="38"/>
          <w:color w:val="484848"/>
          <w:spacing w:val="8"/>
          <w:w w:val="62"/>
        </w:rPr>
        <w:t> </w:t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62"/>
        </w:rPr>
        <w:t>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00" w:right="480"/>
          <w:cols w:num="4" w:equalWidth="0">
            <w:col w:w="1380" w:space="885"/>
            <w:col w:w="1208" w:space="853"/>
            <w:col w:w="2822" w:space="667"/>
            <w:col w:w="3125"/>
          </w:cols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1" w:lineRule="auto"/>
        <w:ind w:left="138" w:right="-54" w:firstLine="-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0"/>
        </w:rPr>
        <w:t>onundaki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0" w:lineRule="exact"/>
        <w:ind w:right="60" w:firstLine="97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45"/>
        </w:rPr>
        <w:t>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3"/>
          <w:w w:val="1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atılmasıyla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00" w:right="480"/>
          <w:cols w:num="2" w:equalWidth="0">
            <w:col w:w="1515" w:space="315"/>
            <w:col w:w="9110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4" w:lineRule="auto"/>
        <w:ind w:left="138" w:right="1334" w:firstLine="-19"/>
        <w:jc w:val="left"/>
        <w:tabs>
          <w:tab w:pos="1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</w:rPr>
        <w:t>ISigortalı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5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1" w:lineRule="exact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484848"/>
          <w:w w:val="93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484848"/>
          <w:spacing w:val="-11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5"/>
          <w:w w:val="10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11"/>
          <w:w w:val="10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76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321"/>
          <w:spacing w:val="-3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2"/>
        </w:rPr>
        <w:t>I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93"/>
        </w:rPr>
        <w:t>d</w:t>
      </w:r>
      <w:r>
        <w:rPr>
          <w:rFonts w:ascii="Arial" w:hAnsi="Arial" w:cs="Arial" w:eastAsia="Arial"/>
          <w:sz w:val="20"/>
          <w:szCs w:val="20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0"/>
        </w:rPr>
        <w:t>iil,i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314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Dönllsü</w:t>
      </w:r>
      <w:r>
        <w:rPr>
          <w:rFonts w:ascii="Arial" w:hAnsi="Arial" w:cs="Arial" w:eastAsia="Arial"/>
          <w:sz w:val="18"/>
          <w:szCs w:val="18"/>
          <w:color w:val="333333"/>
          <w:spacing w:val="-3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7"/>
        </w:rPr>
        <w:t>arih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6"/>
          <w:w w:val="1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17"/>
        </w:rPr>
        <w:t>:23.05.2017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657" w:right="-70"/>
        <w:jc w:val="left"/>
        <w:tabs>
          <w:tab w:pos="1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[GiDE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7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17.35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00" w:right="480"/>
          <w:cols w:num="3" w:equalWidth="0">
            <w:col w:w="4372" w:space="1325"/>
            <w:col w:w="1330" w:space="1202"/>
            <w:col w:w="2711"/>
          </w:cols>
        </w:sectPr>
      </w:pPr>
      <w:rPr/>
    </w:p>
    <w:p>
      <w:pPr>
        <w:spacing w:before="46" w:after="0" w:line="240" w:lineRule="auto"/>
        <w:ind w:left="143" w:right="-7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6" w:lineRule="exact"/>
        <w:ind w:left="13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7" w:lineRule="exact"/>
        <w:ind w:left="152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4" w:lineRule="exact"/>
        <w:ind w:left="12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33333"/>
          <w:spacing w:val="0"/>
          <w:w w:val="124"/>
        </w:rPr>
        <w:t>itfaiy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24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-6"/>
          <w:w w:val="124"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</w:rPr>
        <w:t>Kuze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11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-35" w:right="-55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333333"/>
          <w:spacing w:val="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>Post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33333"/>
          <w:spacing w:val="4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17"/>
        </w:rPr>
        <w:t>Grupla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17"/>
        </w:rPr>
        <w:t>r</w:t>
      </w:r>
      <w:r>
        <w:rPr>
          <w:rFonts w:ascii="Arial" w:hAnsi="Arial" w:cs="Arial" w:eastAsia="Arial"/>
          <w:sz w:val="20"/>
          <w:szCs w:val="20"/>
          <w:color w:val="333333"/>
          <w:spacing w:val="-25"/>
          <w:w w:val="117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17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93" w:right="30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465" w:right="393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33333"/>
          <w:w w:val="120"/>
          <w:position w:val="-1"/>
        </w:rPr>
        <w:t>lt</w:t>
      </w:r>
      <w:r>
        <w:rPr>
          <w:rFonts w:ascii="Arial" w:hAnsi="Arial" w:cs="Arial" w:eastAsia="Arial"/>
          <w:sz w:val="20"/>
          <w:szCs w:val="20"/>
          <w:color w:val="333333"/>
          <w:spacing w:val="-11"/>
          <w:w w:val="120"/>
          <w:position w:val="-1"/>
        </w:rPr>
        <w:t>f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30"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5D5D5D"/>
          <w:spacing w:val="-16"/>
          <w:w w:val="130"/>
          <w:position w:val="-1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13"/>
          <w:position w:val="-1"/>
        </w:rPr>
        <w:t>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4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33333"/>
          <w:spacing w:val="0"/>
          <w:w w:val="64"/>
        </w:rPr>
        <w:t>3</w:t>
      </w:r>
      <w:r>
        <w:rPr>
          <w:rFonts w:ascii="Arial" w:hAnsi="Arial" w:cs="Arial" w:eastAsia="Arial"/>
          <w:sz w:val="27"/>
          <w:szCs w:val="27"/>
          <w:color w:val="333333"/>
          <w:spacing w:val="2"/>
          <w:w w:val="64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47"/>
        </w:rPr>
        <w:t>O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47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23"/>
          <w:w w:val="47"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47"/>
        </w:rPr>
        <w:t>MaYı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47"/>
        </w:rPr>
        <w:t>s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47"/>
        </w:rPr>
        <w:t>  </w:t>
      </w:r>
      <w:r>
        <w:rPr>
          <w:rFonts w:ascii="Arial" w:hAnsi="Arial" w:cs="Arial" w:eastAsia="Arial"/>
          <w:sz w:val="24"/>
          <w:szCs w:val="24"/>
          <w:color w:val="333333"/>
          <w:spacing w:val="12"/>
          <w:w w:val="47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9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00" w:right="480"/>
          <w:cols w:num="4" w:equalWidth="0">
            <w:col w:w="505" w:space="1308"/>
            <w:col w:w="2202" w:space="458"/>
            <w:col w:w="1482" w:space="2242"/>
            <w:col w:w="2743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1351"/>
        <w:jc w:val="right"/>
        <w:rPr>
          <w:rFonts w:ascii="Arial" w:hAnsi="Arial" w:cs="Arial" w:eastAsia="Arial"/>
          <w:sz w:val="13"/>
          <w:szCs w:val="13"/>
        </w:rPr>
      </w:pPr>
      <w:rPr/>
      <w:r>
        <w:rPr/>
        <w:pict>
          <v:shape style="position:absolute;margin-left:434.880005pt;margin-top:-85.371399pt;width:113.279999pt;height:85.440002pt;mso-position-horizontal-relative:page;mso-position-vertical-relative:paragraph;z-index:-15178" type="#_x0000_t75">
            <v:imagedata r:id="rId35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5.148773pt;margin-top:2.964669pt;width:61.248963pt;height:72pt;mso-position-horizontal-relative:page;mso-position-vertical-relative:paragraph;z-index:-1517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F467C"/>
                      <w:spacing w:val="0"/>
                      <w:w w:val="153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959793"/>
          <w:spacing w:val="0"/>
          <w:w w:val="100"/>
          <w:i/>
        </w:rPr>
        <w:t>-</w:t>
      </w:r>
      <w:r>
        <w:rPr>
          <w:rFonts w:ascii="Arial" w:hAnsi="Arial" w:cs="Arial" w:eastAsia="Arial"/>
          <w:sz w:val="14"/>
          <w:szCs w:val="14"/>
          <w:color w:val="959793"/>
          <w:spacing w:val="0"/>
          <w:w w:val="100"/>
          <w:i/>
        </w:rPr>
        <w:t>  </w:t>
      </w:r>
      <w:r>
        <w:rPr>
          <w:rFonts w:ascii="Arial" w:hAnsi="Arial" w:cs="Arial" w:eastAsia="Arial"/>
          <w:sz w:val="14"/>
          <w:szCs w:val="14"/>
          <w:color w:val="959793"/>
          <w:spacing w:val="16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5D5D5D"/>
          <w:spacing w:val="0"/>
          <w:w w:val="91"/>
        </w:rPr>
        <w:t>G</w:t>
      </w:r>
      <w:r>
        <w:rPr>
          <w:rFonts w:ascii="Arial" w:hAnsi="Arial" w:cs="Arial" w:eastAsia="Arial"/>
          <w:sz w:val="14"/>
          <w:szCs w:val="14"/>
          <w:color w:val="5D5D5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0"/>
          <w:w w:val="87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-37"/>
          <w:w w:val="87"/>
        </w:rPr>
        <w:t>t</w:t>
      </w:r>
      <w:r>
        <w:rPr>
          <w:rFonts w:ascii="Arial" w:hAnsi="Arial" w:cs="Arial" w:eastAsia="Arial"/>
          <w:sz w:val="14"/>
          <w:szCs w:val="14"/>
          <w:color w:val="5D5D5D"/>
          <w:spacing w:val="-20"/>
          <w:w w:val="13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1"/>
          <w:w w:val="88"/>
        </w:rPr>
        <w:t>.</w:t>
      </w:r>
      <w:r>
        <w:rPr>
          <w:rFonts w:ascii="Arial" w:hAnsi="Arial" w:cs="Arial" w:eastAsia="Arial"/>
          <w:sz w:val="13"/>
          <w:szCs w:val="13"/>
          <w:color w:val="808282"/>
          <w:spacing w:val="0"/>
          <w:w w:val="255"/>
        </w:rPr>
        <w:t>.</w:t>
      </w:r>
      <w:r>
        <w:rPr>
          <w:rFonts w:ascii="Arial" w:hAnsi="Arial" w:cs="Arial" w:eastAsia="Arial"/>
          <w:sz w:val="13"/>
          <w:szCs w:val="13"/>
          <w:color w:val="808282"/>
          <w:spacing w:val="-20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5B5B5"/>
          <w:spacing w:val="-3"/>
          <w:w w:val="206"/>
        </w:rPr>
        <w:t>,</w:t>
      </w:r>
      <w:r>
        <w:rPr>
          <w:rFonts w:ascii="Arial" w:hAnsi="Arial" w:cs="Arial" w:eastAsia="Arial"/>
          <w:sz w:val="13"/>
          <w:szCs w:val="13"/>
          <w:color w:val="808282"/>
          <w:spacing w:val="0"/>
          <w:w w:val="134"/>
        </w:rPr>
        <w:t>,</w:t>
      </w:r>
      <w:r>
        <w:rPr>
          <w:rFonts w:ascii="Arial" w:hAnsi="Arial" w:cs="Arial" w:eastAsia="Arial"/>
          <w:sz w:val="13"/>
          <w:szCs w:val="13"/>
          <w:color w:val="808282"/>
          <w:spacing w:val="-21"/>
          <w:w w:val="134"/>
        </w:rPr>
        <w:t>ı</w:t>
      </w:r>
      <w:r>
        <w:rPr>
          <w:rFonts w:ascii="Arial" w:hAnsi="Arial" w:cs="Arial" w:eastAsia="Arial"/>
          <w:sz w:val="13"/>
          <w:szCs w:val="13"/>
          <w:color w:val="A1A5AA"/>
          <w:spacing w:val="2"/>
          <w:w w:val="166"/>
        </w:rPr>
        <w:t>l</w:t>
      </w:r>
      <w:r>
        <w:rPr>
          <w:rFonts w:ascii="Arial" w:hAnsi="Arial" w:cs="Arial" w:eastAsia="Arial"/>
          <w:sz w:val="13"/>
          <w:szCs w:val="13"/>
          <w:color w:val="212321"/>
          <w:spacing w:val="0"/>
          <w:w w:val="182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29" w:lineRule="exact"/>
        <w:ind w:right="1428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E7070"/>
          <w:spacing w:val="0"/>
          <w:w w:val="69"/>
          <w:i/>
          <w:position w:val="-2"/>
        </w:rPr>
        <w:t>,..Ci&amp;o".,.:.</w:t>
      </w:r>
      <w:r>
        <w:rPr>
          <w:rFonts w:ascii="Arial" w:hAnsi="Arial" w:cs="Arial" w:eastAsia="Arial"/>
          <w:sz w:val="14"/>
          <w:szCs w:val="14"/>
          <w:color w:val="6E7070"/>
          <w:spacing w:val="0"/>
          <w:w w:val="69"/>
          <w:i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6E7070"/>
          <w:spacing w:val="0"/>
          <w:w w:val="70"/>
          <w:i/>
          <w:position w:val="-2"/>
        </w:rPr>
        <w:t>rr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91" w:lineRule="exact"/>
        <w:ind w:left="2937" w:right="-20"/>
        <w:jc w:val="left"/>
        <w:tabs>
          <w:tab w:pos="36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3F467C"/>
          <w:spacing w:val="0"/>
          <w:w w:val="100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39"/>
          <w:szCs w:val="39"/>
          <w:color w:val="3F467C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3F467C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41"/>
          <w:szCs w:val="41"/>
          <w:color w:val="3F467C"/>
          <w:spacing w:val="0"/>
          <w:w w:val="144"/>
          <w:i/>
          <w:position w:val="1"/>
        </w:rPr>
        <w:t>1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exact"/>
        <w:ind w:left="2061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102"/>
          <w:position w:val="-8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500" w:right="480"/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29.510117pt;margin-top:33.109386pt;width:541.891414pt;height:793.388683pt;mso-position-horizontal-relative:page;mso-position-vertical-relative:page;z-index:-15179" coordorigin="590,662" coordsize="10838,15868">
            <v:shape style="position:absolute;left:9850;top:730;width:1075;height:480" type="#_x0000_t75">
              <v:imagedata r:id="rId36" o:title=""/>
            </v:shape>
            <v:group style="position:absolute;left:1223;top:696;width:10143;height:2" coordorigin="1223,696" coordsize="10143,2">
              <v:shape style="position:absolute;left:1223;top:696;width:10143;height:2" coordorigin="1223,696" coordsize="10143,0" path="m1223,696l11366,696e" filled="f" stroked="t" strokeweight=".713954pt" strokecolor="#606060">
                <v:path arrowok="t"/>
              </v:shape>
            </v:group>
            <v:group style="position:absolute;left:2266;top:684;width:2;height:1186" coordorigin="2266,684" coordsize="2,1186">
              <v:shape style="position:absolute;left:2266;top:684;width:2;height:1186" coordorigin="2266,684" coordsize="0,1186" path="m2266,1869l2266,684e" filled="f" stroked="t" strokeweight=".713954pt" strokecolor="#808080">
                <v:path arrowok="t"/>
              </v:shape>
            </v:group>
            <v:group style="position:absolute;left:9039;top:693;width:2;height:1186" coordorigin="9039,693" coordsize="2,1186">
              <v:shape style="position:absolute;left:9039;top:693;width:2;height:1186" coordorigin="9039,693" coordsize="0,1186" path="m9039,1879l9039,693e" filled="f" stroked="t" strokeweight=".713954pt" strokecolor="#3F3F3F">
                <v:path arrowok="t"/>
              </v:shape>
            </v:group>
            <v:group style="position:absolute;left:11371;top:688;width:2;height:15834" coordorigin="11371,688" coordsize="2,15834">
              <v:shape style="position:absolute;left:11371;top:688;width:2;height:15834" coordorigin="11371,688" coordsize="0,15834" path="m11371,16523l11371,688e" filled="f" stroked="t" strokeweight=".713954pt" strokecolor="#545454">
                <v:path arrowok="t"/>
              </v:shape>
            </v:group>
            <v:group style="position:absolute;left:612;top:669;width:2;height:5455" coordorigin="612,669" coordsize="2,5455">
              <v:shape style="position:absolute;left:612;top:669;width:2;height:5455" coordorigin="612,669" coordsize="0,5455" path="m612,6124l612,669e" filled="f" stroked="t" strokeweight=".713954pt" strokecolor="#4B4B4B">
                <v:path arrowok="t"/>
              </v:shape>
            </v:group>
            <v:group style="position:absolute;left:604;top:1867;width:10766;height:2" coordorigin="604,1867" coordsize="10766,2">
              <v:shape style="position:absolute;left:604;top:1867;width:10766;height:2" coordorigin="604,1867" coordsize="10766,0" path="m604,1867l11371,1867e" filled="f" stroked="t" strokeweight=".713954pt" strokecolor="#545454">
                <v:path arrowok="t"/>
              </v:shape>
            </v:group>
            <v:group style="position:absolute;left:600;top:2106;width:10771;height:2" coordorigin="600,2106" coordsize="10771,2">
              <v:shape style="position:absolute;left:600;top:2106;width:10771;height:2" coordorigin="600,2106" coordsize="10771,0" path="m600,2106l11371,2106e" filled="f" stroked="t" strokeweight=".713954pt" strokecolor="#545454">
                <v:path arrowok="t"/>
              </v:shape>
            </v:group>
            <v:group style="position:absolute;left:2278;top:3820;width:2;height:12693" coordorigin="2278,3820" coordsize="2,12693">
              <v:shape style="position:absolute;left:2278;top:3820;width:2;height:12693" coordorigin="2278,3820" coordsize="0,12693" path="m2278,16513l2278,3820e" filled="f" stroked="t" strokeweight=".951939pt" strokecolor="#484848">
                <v:path arrowok="t"/>
              </v:shape>
            </v:group>
            <v:group style="position:absolute;left:3755;top:3055;width:2;height:784" coordorigin="3755,3055" coordsize="2,784">
              <v:shape style="position:absolute;left:3755;top:3055;width:2;height:784" coordorigin="3755,3055" coordsize="0,784" path="m3755,3839l3755,3055e" filled="f" stroked="t" strokeweight=".713954pt" strokecolor="#484848">
                <v:path arrowok="t"/>
              </v:shape>
            </v:group>
            <v:group style="position:absolute;left:6866;top:3050;width:2;height:784" coordorigin="6866,3050" coordsize="2,784">
              <v:shape style="position:absolute;left:6866;top:3050;width:2;height:784" coordorigin="6866,3050" coordsize="0,784" path="m6866,3834l6866,3050e" filled="f" stroked="t" strokeweight=".713954pt" strokecolor="#3F3F3F">
                <v:path arrowok="t"/>
              </v:shape>
            </v:group>
            <v:group style="position:absolute;left:600;top:3825;width:10776;height:2" coordorigin="600,3825" coordsize="10776,2">
              <v:shape style="position:absolute;left:600;top:3825;width:10776;height:2" coordorigin="600,3825" coordsize="10776,0" path="m600,3825l11376,3825e" filled="f" stroked="t" strokeweight=".951939pt" strokecolor="#4F4F4F">
                <v:path arrowok="t"/>
              </v:shape>
            </v:group>
            <v:group style="position:absolute;left:600;top:2345;width:10766;height:2" coordorigin="600,2345" coordsize="10766,2">
              <v:shape style="position:absolute;left:600;top:2345;width:10766;height:2" coordorigin="600,2345" coordsize="10766,0" path="m600,2345l11366,2345e" filled="f" stroked="t" strokeweight=".713954pt" strokecolor="#545454">
                <v:path arrowok="t"/>
              </v:shape>
            </v:group>
            <v:group style="position:absolute;left:604;top:2584;width:10762;height:2" coordorigin="604,2584" coordsize="10762,2">
              <v:shape style="position:absolute;left:604;top:2584;width:10762;height:2" coordorigin="604,2584" coordsize="10762,0" path="m604,2584l11366,2584e" filled="f" stroked="t" strokeweight=".713954pt" strokecolor="#4F4F4F">
                <v:path arrowok="t"/>
              </v:shape>
            </v:group>
            <v:group style="position:absolute;left:604;top:2823;width:10766;height:2" coordorigin="604,2823" coordsize="10766,2">
              <v:shape style="position:absolute;left:604;top:2823;width:10766;height:2" coordorigin="604,2823" coordsize="10766,0" path="m604,2823l11371,2823e" filled="f" stroked="t" strokeweight=".713954pt" strokecolor="#4F4F4F">
                <v:path arrowok="t"/>
              </v:shape>
            </v:group>
            <v:group style="position:absolute;left:604;top:3062;width:10766;height:2" coordorigin="604,3062" coordsize="10766,2">
              <v:shape style="position:absolute;left:604;top:3062;width:10766;height:2" coordorigin="604,3062" coordsize="10766,0" path="m604,3062l11371,3062e" filled="f" stroked="t" strokeweight=".713954pt" strokecolor="#4B4F4B">
                <v:path arrowok="t"/>
              </v:shape>
            </v:group>
            <v:group style="position:absolute;left:619;top:6402;width:2;height:4265" coordorigin="619,6402" coordsize="2,4265">
              <v:shape style="position:absolute;left:619;top:6402;width:2;height:4265" coordorigin="619,6402" coordsize="0,4265" path="m619,10666l619,6402e" filled="f" stroked="t" strokeweight=".713954pt" strokecolor="#484848">
                <v:path arrowok="t"/>
              </v:shape>
            </v:group>
            <v:group style="position:absolute;left:2256;top:4346;width:9120;height:2" coordorigin="2256,4346" coordsize="9120,2">
              <v:shape style="position:absolute;left:2256;top:4346;width:9120;height:2" coordorigin="2256,4346" coordsize="9120,0" path="m2256,4346l11376,4346e" filled="f" stroked="t" strokeweight=".713954pt" strokecolor="#545454">
                <v:path arrowok="t"/>
              </v:shape>
            </v:group>
            <v:group style="position:absolute;left:4822;top:4341;width:2;height:2218" coordorigin="4822,4341" coordsize="2,2218">
              <v:shape style="position:absolute;left:4822;top:4341;width:2;height:2218" coordorigin="4822,4341" coordsize="0,2218" path="m4822,6559l4822,4341e" filled="f" stroked="t" strokeweight=".713954pt" strokecolor="#444444">
                <v:path arrowok="t"/>
              </v:shape>
            </v:group>
            <v:group style="position:absolute;left:7739;top:4833;width:3641;height:2" coordorigin="7739,4833" coordsize="3641,2">
              <v:shape style="position:absolute;left:7739;top:4833;width:3641;height:2" coordorigin="7739,4833" coordsize="3641,0" path="m7739,4833l11380,4833e" filled="f" stroked="t" strokeweight=".713954pt" strokecolor="#4F4F4F">
                <v:path arrowok="t"/>
              </v:shape>
            </v:group>
            <v:group style="position:absolute;left:4812;top:5073;width:6568;height:2" coordorigin="4812,5073" coordsize="6568,2">
              <v:shape style="position:absolute;left:4812;top:5073;width:6568;height:2" coordorigin="4812,5073" coordsize="6568,0" path="m4812,5073l11380,5073e" filled="f" stroked="t" strokeweight=".713954pt" strokecolor="#606060">
                <v:path arrowok="t"/>
              </v:shape>
            </v:group>
            <v:group style="position:absolute;left:4812;top:5316;width:6568;height:2" coordorigin="4812,5316" coordsize="6568,2">
              <v:shape style="position:absolute;left:4812;top:5316;width:6568;height:2" coordorigin="4812,5316" coordsize="6568,0" path="m4812,5316l11380,5316e" filled="f" stroked="t" strokeweight=".713954pt" strokecolor="#545454">
                <v:path arrowok="t"/>
              </v:shape>
            </v:group>
            <v:group style="position:absolute;left:2256;top:5553;width:9124;height:2" coordorigin="2256,5553" coordsize="9124,2">
              <v:shape style="position:absolute;left:2256;top:5553;width:9124;height:2" coordorigin="2256,5553" coordsize="9124,0" path="m2256,5553l11380,5553e" filled="f" stroked="t" strokeweight=".951939pt" strokecolor="#4F4F4F">
                <v:path arrowok="t"/>
              </v:shape>
            </v:group>
            <v:group style="position:absolute;left:2261;top:6268;width:9124;height:2" coordorigin="2261,6268" coordsize="9124,2">
              <v:shape style="position:absolute;left:2261;top:6268;width:9124;height:2" coordorigin="2261,6268" coordsize="9124,0" path="m2261,6268l11385,6268e" filled="f" stroked="t" strokeweight=".713954pt" strokecolor="#4B4B4B">
                <v:path arrowok="t"/>
              </v:shape>
            </v:group>
            <v:group style="position:absolute;left:2261;top:6555;width:9120;height:2" coordorigin="2261,6555" coordsize="9120,2">
              <v:shape style="position:absolute;left:2261;top:6555;width:9120;height:2" coordorigin="2261,6555" coordsize="9120,0" path="m2261,6555l11380,6555e" filled="f" stroked="t" strokeweight=".713954pt" strokecolor="#545454">
                <v:path arrowok="t"/>
              </v:shape>
            </v:group>
            <v:group style="position:absolute;left:609;top:4107;width:10766;height:2" coordorigin="609,4107" coordsize="10766,2">
              <v:shape style="position:absolute;left:609;top:4107;width:10766;height:2" coordorigin="609,4107" coordsize="10766,0" path="m609,4107l11376,4107e" filled="f" stroked="t" strokeweight=".713954pt" strokecolor="#545454">
                <v:path arrowok="t"/>
              </v:shape>
            </v:group>
            <v:group style="position:absolute;left:609;top:5794;width:10766;height:2" coordorigin="609,5794" coordsize="10766,2">
              <v:shape style="position:absolute;left:609;top:5794;width:10766;height:2" coordorigin="609,5794" coordsize="10766,0" path="m609,5794l11376,5794e" filled="f" stroked="t" strokeweight=".713954pt" strokecolor="#4B4B4B">
                <v:path arrowok="t"/>
              </v:shape>
            </v:group>
            <v:group style="position:absolute;left:604;top:6794;width:10776;height:2" coordorigin="604,6794" coordsize="10776,2">
              <v:shape style="position:absolute;left:604;top:6794;width:10776;height:2" coordorigin="604,6794" coordsize="10776,0" path="m604,6794l11380,6794e" filled="f" stroked="t" strokeweight=".713954pt" strokecolor="#545454">
                <v:path arrowok="t"/>
              </v:shape>
            </v:group>
            <v:group style="position:absolute;left:609;top:7267;width:10776;height:2" coordorigin="609,7267" coordsize="10776,2">
              <v:shape style="position:absolute;left:609;top:7267;width:10776;height:2" coordorigin="609,7267" coordsize="10776,0" path="m609,7267l11385,7267e" filled="f" stroked="t" strokeweight=".713954pt" strokecolor="#575757">
                <v:path arrowok="t"/>
              </v:shape>
            </v:group>
            <v:group style="position:absolute;left:3413;top:14644;width:2;height:545" coordorigin="3413,14644" coordsize="2,545">
              <v:shape style="position:absolute;left:3413;top:14644;width:2;height:545" coordorigin="3413,14644" coordsize="0,545" path="m3413,15189l3413,14644e" filled="f" stroked="t" strokeweight="1.903878pt" strokecolor="#444F90">
                <v:path arrowok="t"/>
              </v:shape>
            </v:group>
            <v:group style="position:absolute;left:4826;top:7257;width:2;height:746" coordorigin="4826,7257" coordsize="2,746">
              <v:shape style="position:absolute;left:4826;top:7257;width:2;height:746" coordorigin="4826,7257" coordsize="0,746" path="m4826,8003l4826,7257e" filled="f" stroked="t" strokeweight=".951939pt" strokecolor="#4B4B4B">
                <v:path arrowok="t"/>
              </v:shape>
            </v:group>
            <v:group style="position:absolute;left:4817;top:7511;width:6568;height:2" coordorigin="4817,7511" coordsize="6568,2">
              <v:shape style="position:absolute;left:4817;top:7511;width:6568;height:2" coordorigin="4817,7511" coordsize="6568,0" path="m4817,7511l11385,7511e" filled="f" stroked="t" strokeweight=".713954pt" strokecolor="#545454">
                <v:path arrowok="t"/>
              </v:shape>
            </v:group>
            <v:group style="position:absolute;left:4817;top:7750;width:6568;height:2" coordorigin="4817,7750" coordsize="6568,2">
              <v:shape style="position:absolute;left:4817;top:7750;width:6568;height:2" coordorigin="4817,7750" coordsize="6568,0" path="m4817,7750l11385,7750e" filled="f" stroked="t" strokeweight=".713954pt" strokecolor="#545454">
                <v:path arrowok="t"/>
              </v:shape>
            </v:group>
            <v:group style="position:absolute;left:609;top:7994;width:10776;height:2" coordorigin="609,7994" coordsize="10776,2">
              <v:shape style="position:absolute;left:609;top:7994;width:10776;height:2" coordorigin="609,7994" coordsize="10776,0" path="m609,7994l11385,7994e" filled="f" stroked="t" strokeweight=".713954pt" strokecolor="#545454">
                <v:path arrowok="t"/>
              </v:shape>
            </v:group>
            <v:group style="position:absolute;left:609;top:8926;width:10785;height:2" coordorigin="609,8926" coordsize="10785,2">
              <v:shape style="position:absolute;left:609;top:8926;width:10785;height:2" coordorigin="609,8926" coordsize="10785,0" path="m609,8926l11395,8926e" filled="f" stroked="t" strokeweight=".713954pt" strokecolor="#4F4F4F">
                <v:path arrowok="t"/>
              </v:shape>
            </v:group>
            <v:group style="position:absolute;left:614;top:9767;width:10776;height:2" coordorigin="614,9767" coordsize="10776,2">
              <v:shape style="position:absolute;left:614;top:9767;width:10776;height:2" coordorigin="614,9767" coordsize="10776,0" path="m614,9767l11390,9767e" filled="f" stroked="t" strokeweight=".713954pt" strokecolor="#4F4F4F">
                <v:path arrowok="t"/>
              </v:shape>
            </v:group>
            <v:group style="position:absolute;left:614;top:10009;width:10781;height:2" coordorigin="614,10009" coordsize="10781,2">
              <v:shape style="position:absolute;left:614;top:10009;width:10781;height:2" coordorigin="614,10009" coordsize="10781,0" path="m614,10009l11395,10009e" filled="f" stroked="t" strokeweight=".951939pt" strokecolor="#4F4F4F">
                <v:path arrowok="t"/>
              </v:shape>
            </v:group>
            <v:group style="position:absolute;left:609;top:10255;width:10790;height:2" coordorigin="609,10255" coordsize="10790,2">
              <v:shape style="position:absolute;left:609;top:10255;width:10790;height:2" coordorigin="609,10255" coordsize="10790,0" path="m609,10255l11399,10255e" filled="f" stroked="t" strokeweight=".713954pt" strokecolor="#4F4F4F">
                <v:path arrowok="t"/>
              </v:shape>
              <v:shape style="position:absolute;left:672;top:12269;width:250;height:672" type="#_x0000_t75">
                <v:imagedata r:id="rId37" o:title=""/>
              </v:shape>
            </v:group>
            <v:group style="position:absolute;left:631;top:10944;width:2;height:5570" coordorigin="631,10944" coordsize="2,5570">
              <v:shape style="position:absolute;left:631;top:10944;width:2;height:5570" coordorigin="631,10944" coordsize="0,5570" path="m631,16513l631,10944e" filled="f" stroked="t" strokeweight=".713954pt" strokecolor="#4F4F4F">
                <v:path arrowok="t"/>
              </v:shape>
            </v:group>
            <v:group style="position:absolute;left:1035;top:10972;width:2;height:5541" coordorigin="1035,10972" coordsize="2,5541">
              <v:shape style="position:absolute;left:1035;top:10972;width:2;height:5541" coordorigin="1035,10972" coordsize="0,5541" path="m1035,16513l1035,10972e" filled="f" stroked="t" strokeweight=".713954pt" strokecolor="#444444">
                <v:path arrowok="t"/>
              </v:shape>
            </v:group>
            <v:group style="position:absolute;left:1618;top:10967;width:2;height:5541" coordorigin="1618,10967" coordsize="2,5541">
              <v:shape style="position:absolute;left:1618;top:10967;width:2;height:5541" coordorigin="1618,10967" coordsize="0,5541" path="m1618,16508l1618,10967e" filled="f" stroked="t" strokeweight=".713954pt" strokecolor="#444444">
                <v:path arrowok="t"/>
              </v:shape>
            </v:group>
            <v:group style="position:absolute;left:614;top:10977;width:10785;height:2" coordorigin="614,10977" coordsize="10785,2">
              <v:shape style="position:absolute;left:614;top:10977;width:10785;height:2" coordorigin="614,10977" coordsize="10785,0" path="m614,10977l11399,10977e" filled="f" stroked="t" strokeweight=".713954pt" strokecolor="#545454">
                <v:path arrowok="t"/>
              </v:shape>
            </v:group>
            <v:group style="position:absolute;left:5559;top:14472;width:2;height:526" coordorigin="5559,14472" coordsize="2,526">
              <v:shape style="position:absolute;left:5559;top:14472;width:2;height:526" coordorigin="5559,14472" coordsize="0,526" path="m5559,14998l5559,14472e" filled="f" stroked="t" strokeweight="1.427909pt" strokecolor="#444F87">
                <v:path arrowok="t"/>
              </v:shape>
            </v:group>
            <v:group style="position:absolute;left:6211;top:14161;width:2;height:1066" coordorigin="6211,14161" coordsize="2,1066">
              <v:shape style="position:absolute;left:6211;top:14161;width:2;height:1066" coordorigin="6211,14161" coordsize="0,1066" path="m6211,15227l6211,14161e" filled="f" stroked="t" strokeweight=".951939pt" strokecolor="#575BA0">
                <v:path arrowok="t"/>
              </v:shape>
            </v:group>
            <v:group style="position:absolute;left:7309;top:10972;width:2;height:5541" coordorigin="7309,10972" coordsize="2,5541">
              <v:shape style="position:absolute;left:7309;top:10972;width:2;height:5541" coordorigin="7309,10972" coordsize="0,5541" path="m7309,16513l7309,10972e" filled="f" stroked="t" strokeweight=".713954pt" strokecolor="#4B4B4B">
                <v:path arrowok="t"/>
              </v:shape>
            </v:group>
            <v:group style="position:absolute;left:619;top:11723;width:10781;height:2" coordorigin="619,11723" coordsize="10781,2">
              <v:shape style="position:absolute;left:619;top:11723;width:10781;height:2" coordorigin="619,11723" coordsize="10781,0" path="m619,11723l11399,11723e" filled="f" stroked="t" strokeweight=".713954pt" strokecolor="#575757">
                <v:path arrowok="t"/>
              </v:shape>
            </v:group>
            <v:group style="position:absolute;left:619;top:13807;width:1675;height:2" coordorigin="619,13807" coordsize="1675,2">
              <v:shape style="position:absolute;left:619;top:13807;width:1675;height:2" coordorigin="619,13807" coordsize="1675,0" path="m619,13807l2294,13807e" filled="f" stroked="t" strokeweight=".713954pt" strokecolor="#646464">
                <v:path arrowok="t"/>
              </v:shape>
            </v:group>
            <v:group style="position:absolute;left:628;top:16501;width:10790;height:2" coordorigin="628,16501" coordsize="10790,2">
              <v:shape style="position:absolute;left:628;top:16501;width:10790;height:2" coordorigin="628,16501" coordsize="10790,0" path="m628,16501l11419,16501e" filled="f" stroked="t" strokeweight=".951939pt" strokecolor="#606060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40" w:lineRule="auto"/>
        <w:ind w:left="2037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</w:rPr>
        <w:t>Itfaiy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45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333333"/>
          <w:spacing w:val="-12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</w:rPr>
        <w:t>Bölg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22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-37" w:right="5442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w w:val="95"/>
        </w:rPr>
        <w:t>Ali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0"/>
          <w:w w:val="66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6E7070"/>
          <w:spacing w:val="26"/>
          <w:w w:val="66"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80"/>
        </w:rPr>
        <w:t>O</w:t>
      </w:r>
      <w:r>
        <w:rPr>
          <w:rFonts w:ascii="Arial" w:hAnsi="Arial" w:cs="Arial" w:eastAsia="Arial"/>
          <w:sz w:val="20"/>
          <w:szCs w:val="20"/>
          <w:color w:val="484848"/>
          <w:spacing w:val="-105"/>
          <w:w w:val="81"/>
        </w:rPr>
        <w:t>C</w:t>
      </w:r>
      <w:r>
        <w:rPr>
          <w:rFonts w:ascii="Arial" w:hAnsi="Arial" w:cs="Arial" w:eastAsia="Arial"/>
          <w:sz w:val="20"/>
          <w:szCs w:val="20"/>
          <w:color w:val="959793"/>
          <w:spacing w:val="0"/>
          <w:w w:val="48"/>
        </w:rPr>
        <w:t>·</w:t>
      </w:r>
      <w:r>
        <w:rPr>
          <w:rFonts w:ascii="Arial" w:hAnsi="Arial" w:cs="Arial" w:eastAsia="Arial"/>
          <w:sz w:val="20"/>
          <w:szCs w:val="20"/>
          <w:color w:val="959793"/>
          <w:spacing w:val="1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1"/>
        </w:rPr>
        <w:t>N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2" w:lineRule="exact"/>
        <w:ind w:left="227" w:right="552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5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500" w:right="480"/>
          <w:cols w:num="2" w:equalWidth="0">
            <w:col w:w="4107" w:space="457"/>
            <w:col w:w="6376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34" w:right="4197" w:firstLine="-11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512.154419pt;margin-top:-2.979629pt;width:.1pt;height:28.287727pt;mso-position-horizontal-relative:page;mso-position-vertical-relative:paragraph;z-index:-15174" coordorigin="10243,-60" coordsize="2,566">
            <v:shape style="position:absolute;left:10243;top:-60;width:2;height:566" coordorigin="10243,-60" coordsize="0,566" path="m10243,506l10243,-60e" filled="f" stroked="t" strokeweight="2.871894pt" strokecolor="#60646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788422pt;margin-top:-13.462195pt;width:39.876322pt;height:44pt;mso-position-horizontal-relative:page;mso-position-vertical-relative:paragraph;z-index:-1516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43434"/>
                      <w:spacing w:val="0"/>
                      <w:w w:val="163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4"/>
        </w:rPr>
        <w:t>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276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9" w:lineRule="exact"/>
        <w:ind w:left="896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6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69" w:lineRule="exact"/>
        <w:ind w:left="623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262626"/>
          <w:spacing w:val="-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76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8" w:lineRule="auto"/>
        <w:ind w:left="154" w:right="3394" w:firstLine="-10"/>
        <w:jc w:val="left"/>
        <w:tabs>
          <w:tab w:pos="1520" w:val="left"/>
          <w:tab w:pos="3080" w:val="left"/>
          <w:tab w:pos="4200" w:val="left"/>
          <w:tab w:pos="544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No:23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16:45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33"/>
          <w:szCs w:val="33"/>
          <w:color w:val="343434"/>
          <w:spacing w:val="0"/>
          <w:w w:val="57"/>
          <w:position w:val="0"/>
        </w:rPr>
        <w:t>r</w:t>
      </w:r>
      <w:r>
        <w:rPr>
          <w:rFonts w:ascii="Arial" w:hAnsi="Arial" w:cs="Arial" w:eastAsia="Arial"/>
          <w:sz w:val="33"/>
          <w:szCs w:val="33"/>
          <w:color w:val="343434"/>
          <w:spacing w:val="18"/>
          <w:w w:val="5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0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3412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Kahramanla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Mürselpaşa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4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Kahramanla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Mürselpaşa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34" w:lineRule="exact"/>
        <w:ind w:left="149" w:right="1470"/>
        <w:jc w:val="left"/>
        <w:tabs>
          <w:tab w:pos="1520" w:val="left"/>
          <w:tab w:pos="3560" w:val="left"/>
          <w:tab w:pos="4360" w:val="left"/>
          <w:tab w:pos="66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4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9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5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8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5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35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069244pt;margin-top:4.028616pt;width:6.76988pt;height:23.5pt;mso-position-horizontal-relative:page;mso-position-vertical-relative:paragraph;z-index:-15166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262626"/>
                      <w:spacing w:val="0"/>
                      <w:w w:val="103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8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88"/>
          <w:position w:val="-3"/>
        </w:rPr>
        <w:t>t:t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6"/>
          <w:w w:val="88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8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7"/>
          <w:w w:val="88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3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8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88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5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88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88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3"/>
        </w:rPr>
        <w:t>hş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1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3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2" w:lineRule="exact"/>
        <w:ind w:left="4146" w:right="-20"/>
        <w:jc w:val="left"/>
        <w:tabs>
          <w:tab w:pos="4640" w:val="left"/>
          <w:tab w:pos="59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757575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757575"/>
          <w:spacing w:val="-57"/>
          <w:w w:val="54"/>
          <w:position w:val="-1"/>
        </w:rPr>
        <w:t> </w:t>
      </w:r>
      <w:r>
        <w:rPr>
          <w:rFonts w:ascii="Arial" w:hAnsi="Arial" w:cs="Arial" w:eastAsia="Arial"/>
          <w:sz w:val="44"/>
          <w:szCs w:val="44"/>
          <w:color w:val="75757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757575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C1BFC1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C1BFC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C1BFC1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0"/>
        </w:rPr>
        <w:t>Alm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7"/>
          <w:w w:val="100"/>
          <w:position w:val="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0"/>
        </w:rPr>
        <w:t>:16:54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49" w:right="-20"/>
        <w:jc w:val="left"/>
        <w:tabs>
          <w:tab w:pos="206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3"/>
          <w:position w:val="0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6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3" w:after="0" w:line="240" w:lineRule="auto"/>
        <w:ind w:left="20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LfK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88" w:right="-20"/>
        <w:jc w:val="left"/>
        <w:tabs>
          <w:tab w:pos="46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:16:50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44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0"/>
        </w:rPr>
        <w:t>374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49" w:right="-20"/>
        <w:jc w:val="left"/>
        <w:tabs>
          <w:tab w:pos="462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634" w:right="-20"/>
        <w:jc w:val="left"/>
        <w:tabs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2092" w:right="3341" w:firstLine="2532"/>
        <w:jc w:val="left"/>
        <w:tabs>
          <w:tab w:pos="462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49" w:right="-20"/>
        <w:jc w:val="left"/>
        <w:tabs>
          <w:tab w:pos="2080" w:val="left"/>
          <w:tab w:pos="46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11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51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40" w:lineRule="auto"/>
        <w:ind w:left="20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7" w:lineRule="auto"/>
        <w:ind w:left="149" w:right="1487" w:firstLine="-1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80" w:bottom="280" w:left="320" w:right="300"/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6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04"/>
        </w:rPr>
        <w:t>ile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178" w:lineRule="exact"/>
        <w:ind w:left="10" w:right="-20"/>
        <w:jc w:val="left"/>
        <w:tabs>
          <w:tab w:pos="1900" w:val="left"/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8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left="378" w:right="-20"/>
        <w:jc w:val="left"/>
        <w:tabs>
          <w:tab w:pos="1900" w:val="left"/>
          <w:tab w:pos="346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Arial" w:hAnsi="Arial" w:cs="Arial" w:eastAsia="Arial"/>
          <w:sz w:val="26"/>
          <w:szCs w:val="26"/>
          <w:color w:val="343434"/>
          <w:spacing w:val="0"/>
          <w:w w:val="208"/>
          <w:position w:val="6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4F4F50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4F4F50"/>
          <w:spacing w:val="-55"/>
          <w:w w:val="50"/>
          <w:position w:val="-2"/>
        </w:rPr>
        <w:t> </w:t>
      </w:r>
      <w:r>
        <w:rPr>
          <w:rFonts w:ascii="Arial" w:hAnsi="Arial" w:cs="Arial" w:eastAsia="Arial"/>
          <w:sz w:val="41"/>
          <w:szCs w:val="41"/>
          <w:color w:val="4F4F5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1"/>
          <w:szCs w:val="41"/>
          <w:color w:val="4F4F50"/>
          <w:spacing w:val="0"/>
          <w:w w:val="100"/>
          <w:position w:val="-2"/>
        </w:rPr>
      </w:r>
      <w:r>
        <w:rPr>
          <w:rFonts w:ascii="Arial" w:hAnsi="Arial" w:cs="Arial" w:eastAsia="Arial"/>
          <w:sz w:val="44"/>
          <w:szCs w:val="44"/>
          <w:color w:val="606062"/>
          <w:spacing w:val="0"/>
          <w:w w:val="50"/>
          <w:position w:val="-2"/>
        </w:rPr>
        <w:t>ı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300"/>
          <w:cols w:num="3" w:equalWidth="0">
            <w:col w:w="1405" w:space="754"/>
            <w:col w:w="383" w:space="2067"/>
            <w:col w:w="6691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300"/>
          <w:cols w:num="2" w:equalWidth="0">
            <w:col w:w="1869" w:space="218"/>
            <w:col w:w="9213"/>
          </w:cols>
        </w:sectPr>
      </w:pPr>
      <w:rPr/>
    </w:p>
    <w:p>
      <w:pPr>
        <w:spacing w:before="5" w:after="0" w:line="247" w:lineRule="auto"/>
        <w:ind w:left="2088" w:right="55" w:firstLine="-1943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!Yapıla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netic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4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8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55" w:lineRule="auto"/>
        <w:ind w:left="140" w:right="3789"/>
        <w:jc w:val="left"/>
        <w:tabs>
          <w:tab w:pos="2060" w:val="left"/>
          <w:tab w:pos="66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80"/>
          <w:position w:val="1"/>
        </w:rPr>
        <w:t>!Ş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1"/>
          <w:w w:val="92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3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67"/>
          <w:position w:val="-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3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50"/>
          <w:w w:val="8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1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7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9"/>
          <w:w w:val="7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8"/>
          <w:w w:val="11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3" w:lineRule="exact"/>
        <w:ind w:left="149" w:right="-20"/>
        <w:jc w:val="left"/>
        <w:tabs>
          <w:tab w:pos="2060" w:val="left"/>
          <w:tab w:pos="5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23.0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33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-14"/>
          <w:w w:val="1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7:00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35" w:right="-20"/>
        <w:jc w:val="left"/>
        <w:tabs>
          <w:tab w:pos="104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33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0.980942pt;margin-top:8.939694pt;width:.1pt;height:19.17812pt;mso-position-horizontal-relative:page;mso-position-vertical-relative:paragraph;z-index:-15172" coordorigin="3820,179" coordsize="2,384">
            <v:shape style="position:absolute;left:3820;top:179;width:2;height:384" coordorigin="3820,179" coordsize="0,384" path="m3820,562l3820,179e" filled="f" stroked="t" strokeweight=".717973pt" strokecolor="#383B7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0.33342pt;margin-top:4.535498pt;width:76.809604pt;height:72pt;mso-position-horizontal-relative:page;mso-position-vertical-relative:paragraph;z-index:-1516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2F346B"/>
                      <w:spacing w:val="0"/>
                      <w:w w:val="120"/>
                      <w:position w:val="-1"/>
                    </w:rPr>
                    <w:t>e-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254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62.860321pt;margin-top:5.107353pt;width:.1pt;height:6.472616pt;mso-position-horizontal-relative:page;mso-position-vertical-relative:paragraph;z-index:-15173" coordorigin="3257,102" coordsize="2,129">
            <v:shape style="position:absolute;left:3257;top:102;width:2;height:129" coordorigin="3257,102" coordsize="0,129" path="m3257,232l3257,102e" filled="f" stroked="t" strokeweight=".478649pt" strokecolor="#3F3B8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2F346B"/>
          <w:spacing w:val="0"/>
          <w:w w:val="58"/>
        </w:rPr>
        <w:t>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32" w:after="0" w:line="864" w:lineRule="exact"/>
        <w:ind w:left="163" w:right="-20"/>
        <w:jc w:val="left"/>
        <w:rPr>
          <w:rFonts w:ascii="Arial" w:hAnsi="Arial" w:cs="Arial" w:eastAsia="Arial"/>
          <w:sz w:val="80"/>
          <w:szCs w:val="80"/>
        </w:rPr>
      </w:pPr>
      <w:rPr/>
      <w:r>
        <w:rPr>
          <w:rFonts w:ascii="Arial" w:hAnsi="Arial" w:cs="Arial" w:eastAsia="Arial"/>
          <w:sz w:val="80"/>
          <w:szCs w:val="80"/>
          <w:color w:val="757575"/>
          <w:spacing w:val="-115"/>
          <w:w w:val="44"/>
          <w:position w:val="-6"/>
        </w:rPr>
        <w:t>A</w:t>
      </w:r>
      <w:r>
        <w:rPr>
          <w:rFonts w:ascii="Arial" w:hAnsi="Arial" w:cs="Arial" w:eastAsia="Arial"/>
          <w:sz w:val="80"/>
          <w:szCs w:val="80"/>
          <w:color w:val="4F4F50"/>
          <w:spacing w:val="0"/>
          <w:w w:val="73"/>
          <w:position w:val="-6"/>
        </w:rPr>
        <w:t>JnM</w:t>
      </w:r>
      <w:r>
        <w:rPr>
          <w:rFonts w:ascii="Arial" w:hAnsi="Arial" w:cs="Arial" w:eastAsia="Arial"/>
          <w:sz w:val="80"/>
          <w:szCs w:val="80"/>
          <w:color w:val="4F4F50"/>
          <w:spacing w:val="-61"/>
          <w:w w:val="100"/>
          <w:position w:val="-6"/>
        </w:rPr>
        <w:t> </w:t>
      </w:r>
      <w:r>
        <w:rPr>
          <w:rFonts w:ascii="Arial" w:hAnsi="Arial" w:cs="Arial" w:eastAsia="Arial"/>
          <w:sz w:val="80"/>
          <w:szCs w:val="80"/>
          <w:color w:val="4F4F50"/>
          <w:spacing w:val="0"/>
          <w:w w:val="73"/>
          <w:position w:val="-6"/>
        </w:rPr>
        <w:t>U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0" w:after="0" w:line="55" w:lineRule="atLeast"/>
        <w:ind w:left="15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889496pt;margin-top:5.105988pt;width:244.877847pt;height:11.893396pt;mso-position-horizontal-relative:page;mso-position-vertical-relative:paragraph;z-index:-15163" type="#_x0000_t202" filled="f" stroked="f">
            <v:textbox inset="0,0,0,0">
              <w:txbxContent>
                <w:p>
                  <w:pPr>
                    <w:spacing w:before="0" w:after="0" w:line="238" w:lineRule="exact"/>
                    <w:ind w:right="-76"/>
                    <w:jc w:val="left"/>
                    <w:tabs>
                      <w:tab w:pos="3500" w:val="left"/>
                      <w:tab w:pos="472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-1"/>
                    </w:rPr>
                    <w:t>İt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-4"/>
                      <w:w w:val="100"/>
                      <w:position w:val="-1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50"/>
                      <w:spacing w:val="0"/>
                      <w:w w:val="100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50"/>
                      <w:spacing w:val="16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  <w:position w:val="-1"/>
                    </w:rPr>
                    <w:t>Er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8"/>
                      <w:w w:val="100"/>
                      <w:position w:val="-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50"/>
                      <w:spacing w:val="0"/>
                      <w:w w:val="100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50"/>
                      <w:spacing w:val="-39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5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4F5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F4F50"/>
                      <w:spacing w:val="0"/>
                      <w:w w:val="125"/>
                      <w:position w:val="0"/>
                    </w:rPr>
                    <w:t>ff'\!'d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F4F50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F4F50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F4F50"/>
                      <w:spacing w:val="0"/>
                      <w:w w:val="67"/>
                      <w:i/>
                      <w:position w:val="0"/>
                    </w:rPr>
                    <w:t>...: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43434"/>
          <w:w w:val="120"/>
        </w:rPr>
        <w:t>lt</w:t>
      </w:r>
      <w:r>
        <w:rPr>
          <w:rFonts w:ascii="Arial" w:hAnsi="Arial" w:cs="Arial" w:eastAsia="Arial"/>
          <w:sz w:val="19"/>
          <w:szCs w:val="19"/>
          <w:color w:val="343434"/>
          <w:spacing w:val="5"/>
          <w:w w:val="120"/>
        </w:rPr>
        <w:t>f</w: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64"/>
        </w:rPr>
        <w:t>;:</w:t>
      </w:r>
      <w:r>
        <w:rPr>
          <w:rFonts w:ascii="Arial" w:hAnsi="Arial" w:cs="Arial" w:eastAsia="Arial"/>
          <w:sz w:val="19"/>
          <w:szCs w:val="19"/>
          <w:color w:val="4F4F50"/>
          <w:spacing w:val="10"/>
          <w:w w:val="64"/>
        </w:rPr>
        <w:t>:</w:t>
      </w:r>
      <w:r>
        <w:rPr>
          <w:rFonts w:ascii="Arial" w:hAnsi="Arial" w:cs="Arial" w:eastAsia="Arial"/>
          <w:sz w:val="19"/>
          <w:szCs w:val="19"/>
          <w:color w:val="343434"/>
          <w:spacing w:val="3"/>
          <w:w w:val="114"/>
        </w:rPr>
        <w:t>ı</w: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115"/>
        </w:rPr>
        <w:t>ys</w:t>
      </w:r>
      <w:r>
        <w:rPr>
          <w:rFonts w:ascii="Arial" w:hAnsi="Arial" w:cs="Arial" w:eastAsia="Arial"/>
          <w:sz w:val="19"/>
          <w:szCs w:val="19"/>
          <w:color w:val="4F4F50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100"/>
        </w:rPr>
        <w:t>iVb</w:t>
      </w:r>
      <w:r>
        <w:rPr>
          <w:rFonts w:ascii="Arial" w:hAnsi="Arial" w:cs="Arial" w:eastAsia="Arial"/>
          <w:sz w:val="19"/>
          <w:szCs w:val="19"/>
          <w:color w:val="4F4F50"/>
          <w:spacing w:val="4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kez</w:t>
      </w:r>
      <w:r>
        <w:rPr>
          <w:rFonts w:ascii="Arial" w:hAnsi="Arial" w:cs="Arial" w:eastAsia="Arial"/>
          <w:sz w:val="19"/>
          <w:szCs w:val="19"/>
          <w:color w:val="343434"/>
          <w:spacing w:val="4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119"/>
        </w:rPr>
        <w:t>Bt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7" w:lineRule="exact"/>
        <w:ind w:left="250" w:right="578"/>
        <w:jc w:val="center"/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453.788544pt;margin-top:9.839703pt;width:22.960843pt;height:21.221834pt;mso-position-horizontal-relative:page;mso-position-vertical-relative:paragraph;z-index:-15171" coordorigin="9076,197" coordsize="459,424">
            <v:group style="position:absolute;left:9335;top:216;width:2;height:249" coordorigin="9335,216" coordsize="2,249">
              <v:shape style="position:absolute;left:9335;top:216;width:2;height:249" coordorigin="9335,216" coordsize="0,249" path="m9335,465l9335,216e" filled="f" stroked="t" strokeweight="1.945pt" strokecolor="#EBEDED">
                <v:path arrowok="t"/>
              </v:shape>
            </v:group>
            <v:group style="position:absolute;left:9389;top:216;width:146;height:249" coordorigin="9389,216" coordsize="146,249">
              <v:shape style="position:absolute;left:9389;top:216;width:146;height:249" coordorigin="9389,216" coordsize="146,249" path="m9389,216l9535,216,9535,465,9389,465,9389,216e" filled="t" fillcolor="#EBEDED" stroked="f">
                <v:path arrowok="t"/>
                <v:fill/>
              </v:shape>
            </v:group>
            <v:group style="position:absolute;left:9076;top:403;width:215;height:218" coordorigin="9076,403" coordsize="215,218">
              <v:shape style="position:absolute;left:9076;top:403;width:215;height:218" coordorigin="9076,403" coordsize="215,218" path="m9076,403l9291,403,9291,621,9076,621,9076,403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2.82077pt;margin-top:5.530682pt;width:16.700397pt;height:28.5pt;mso-position-horizontal-relative:page;mso-position-vertical-relative:paragraph;z-index:-15164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Times New Roman" w:hAnsi="Times New Roman" w:cs="Times New Roman" w:eastAsia="Times New Roman"/>
                      <w:sz w:val="57"/>
                      <w:szCs w:val="5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757575"/>
                      <w:spacing w:val="19"/>
                      <w:w w:val="2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343434"/>
                      <w:spacing w:val="0"/>
                      <w:w w:val="246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9"/>
          <w:szCs w:val="29"/>
          <w:color w:val="343434"/>
          <w:w w:val="72"/>
          <w:b/>
          <w:bCs/>
          <w:position w:val="-3"/>
        </w:rPr>
        <w:t>2</w:t>
      </w:r>
      <w:r>
        <w:rPr>
          <w:rFonts w:ascii="Arial" w:hAnsi="Arial" w:cs="Arial" w:eastAsia="Arial"/>
          <w:sz w:val="29"/>
          <w:szCs w:val="29"/>
          <w:color w:val="343434"/>
          <w:spacing w:val="-46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9"/>
          <w:szCs w:val="29"/>
          <w:color w:val="343434"/>
          <w:spacing w:val="-12"/>
          <w:w w:val="55"/>
          <w:b/>
          <w:bCs/>
          <w:position w:val="-3"/>
        </w:rPr>
        <w:t>M</w:t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53"/>
          <w:b/>
          <w:bCs/>
          <w:position w:val="-3"/>
        </w:rPr>
        <w:t>Yfu1917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704" w:right="54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AAAAE"/>
          <w:spacing w:val="-8"/>
          <w:w w:val="82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AAAAE"/>
          <w:spacing w:val="0"/>
          <w:w w:val="84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AAAAE"/>
          <w:spacing w:val="11"/>
          <w:w w:val="84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AAAAE"/>
          <w:spacing w:val="11"/>
          <w:w w:val="94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11"/>
          <w:w w:val="59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59"/>
          <w:emboss/>
          <w:b/>
          <w:bCs/>
          <w:position w:val="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59"/>
          <w:emboss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59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-18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50"/>
          <w:spacing w:val="0"/>
          <w:w w:val="58"/>
          <w:b/>
          <w:bCs/>
          <w:position w:val="1"/>
        </w:rPr>
        <w:t>t..c.c.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404" w:right="363"/>
        <w:jc w:val="center"/>
        <w:tabs>
          <w:tab w:pos="10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6"/>
          <w:szCs w:val="16"/>
          <w:color w:val="757575"/>
          <w:spacing w:val="2"/>
          <w:w w:val="153"/>
        </w:rPr>
        <w:t>.</w:t>
      </w:r>
      <w:r>
        <w:rPr>
          <w:rFonts w:ascii="Arial" w:hAnsi="Arial" w:cs="Arial" w:eastAsia="Arial"/>
          <w:sz w:val="16"/>
          <w:szCs w:val="16"/>
          <w:color w:val="AAAAAE"/>
          <w:spacing w:val="0"/>
          <w:w w:val="153"/>
        </w:rPr>
        <w:t>·</w:t>
      </w:r>
      <w:r>
        <w:rPr>
          <w:rFonts w:ascii="Arial" w:hAnsi="Arial" w:cs="Arial" w:eastAsia="Arial"/>
          <w:sz w:val="16"/>
          <w:szCs w:val="16"/>
          <w:color w:val="AAAAAE"/>
          <w:spacing w:val="-13"/>
          <w:w w:val="153"/>
        </w:rPr>
        <w:t> </w:t>
      </w:r>
      <w:r>
        <w:rPr>
          <w:rFonts w:ascii="Arial" w:hAnsi="Arial" w:cs="Arial" w:eastAsia="Arial"/>
          <w:sz w:val="16"/>
          <w:szCs w:val="16"/>
          <w:color w:val="AAAAAE"/>
          <w:spacing w:val="-14"/>
          <w:w w:val="153"/>
          <w:i/>
        </w:rPr>
        <w:t>.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153"/>
          <w:i/>
        </w:rPr>
        <w:t>'i</w:t>
      </w:r>
      <w:r>
        <w:rPr>
          <w:rFonts w:ascii="Arial" w:hAnsi="Arial" w:cs="Arial" w:eastAsia="Arial"/>
          <w:sz w:val="16"/>
          <w:szCs w:val="16"/>
          <w:color w:val="757575"/>
          <w:spacing w:val="-61"/>
          <w:w w:val="153"/>
          <w:i/>
        </w:rPr>
        <w:t> </w:t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100"/>
          <w:i/>
        </w:rPr>
        <w:tab/>
      </w:r>
      <w:r>
        <w:rPr>
          <w:rFonts w:ascii="Arial" w:hAnsi="Arial" w:cs="Arial" w:eastAsia="Arial"/>
          <w:sz w:val="16"/>
          <w:szCs w:val="16"/>
          <w:color w:val="757575"/>
          <w:spacing w:val="0"/>
          <w:w w:val="100"/>
          <w:i/>
        </w:rPr>
      </w:r>
      <w:r>
        <w:rPr>
          <w:rFonts w:ascii="Arial" w:hAnsi="Arial" w:cs="Arial" w:eastAsia="Arial"/>
          <w:sz w:val="14"/>
          <w:szCs w:val="14"/>
          <w:color w:val="757575"/>
          <w:spacing w:val="0"/>
          <w:w w:val="153"/>
          <w:i/>
        </w:rPr>
        <w:t>If</w:t>
      </w:r>
      <w:r>
        <w:rPr>
          <w:rFonts w:ascii="Arial" w:hAnsi="Arial" w:cs="Arial" w:eastAsia="Arial"/>
          <w:sz w:val="14"/>
          <w:szCs w:val="14"/>
          <w:color w:val="757575"/>
          <w:spacing w:val="38"/>
          <w:w w:val="153"/>
          <w:i/>
        </w:rPr>
        <w:t> </w:t>
      </w:r>
      <w:r>
        <w:rPr>
          <w:rFonts w:ascii="Arial" w:hAnsi="Arial" w:cs="Arial" w:eastAsia="Arial"/>
          <w:sz w:val="14"/>
          <w:szCs w:val="14"/>
          <w:color w:val="4F4F50"/>
          <w:spacing w:val="0"/>
          <w:w w:val="257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13" w:lineRule="exact"/>
        <w:ind w:left="119" w:right="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2"/>
          <w:w w:val="92"/>
        </w:rPr>
        <w:t>.Jtfa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7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2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70"/>
        </w:rPr>
        <w:t>ftı.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7"/>
          <w:w w:val="7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</w:rPr>
        <w:t>..-A*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46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351" w:lineRule="exact"/>
        <w:ind w:left="-52" w:right="446"/>
        <w:jc w:val="center"/>
        <w:rPr>
          <w:rFonts w:ascii="Arial" w:hAnsi="Arial" w:cs="Arial" w:eastAsia="Arial"/>
          <w:sz w:val="43"/>
          <w:szCs w:val="43"/>
        </w:rPr>
      </w:pPr>
      <w:rPr/>
      <w:r>
        <w:rPr/>
        <w:pict>
          <v:group style="position:absolute;margin-left:479.121735pt;margin-top:21.044477pt;width:.1pt;height:29.089845pt;mso-position-horizontal-relative:page;mso-position-vertical-relative:paragraph;z-index:-15169" coordorigin="9582,421" coordsize="2,582">
            <v:shape style="position:absolute;left:9582;top:421;width:2;height:582" coordorigin="9582,421" coordsize="0,582" path="m9582,1003l9582,421e" filled="f" stroked="t" strokeweight="2.59084pt" strokecolor="#D6D6D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3"/>
          <w:szCs w:val="43"/>
          <w:color w:val="8C8E8E"/>
          <w:spacing w:val="0"/>
          <w:w w:val="20"/>
          <w:position w:val="-12"/>
        </w:rPr>
        <w:t>-</w:t>
      </w:r>
      <w:r>
        <w:rPr>
          <w:rFonts w:ascii="Arial" w:hAnsi="Arial" w:cs="Arial" w:eastAsia="Arial"/>
          <w:sz w:val="43"/>
          <w:szCs w:val="43"/>
          <w:color w:val="8C8E8E"/>
          <w:spacing w:val="0"/>
          <w:w w:val="20"/>
          <w:position w:val="-12"/>
        </w:rPr>
        <w:t>  </w:t>
      </w:r>
      <w:r>
        <w:rPr>
          <w:rFonts w:ascii="Arial" w:hAnsi="Arial" w:cs="Arial" w:eastAsia="Arial"/>
          <w:sz w:val="43"/>
          <w:szCs w:val="43"/>
          <w:color w:val="8C8E8E"/>
          <w:spacing w:val="17"/>
          <w:w w:val="20"/>
          <w:position w:val="-12"/>
        </w:rPr>
        <w:t> </w:t>
      </w:r>
      <w:r>
        <w:rPr>
          <w:rFonts w:ascii="Arial" w:hAnsi="Arial" w:cs="Arial" w:eastAsia="Arial"/>
          <w:sz w:val="43"/>
          <w:szCs w:val="43"/>
          <w:color w:val="4F4F50"/>
          <w:spacing w:val="0"/>
          <w:w w:val="178"/>
          <w:position w:val="-12"/>
        </w:rPr>
        <w:t>J!</w:t>
      </w:r>
      <w:r>
        <w:rPr>
          <w:rFonts w:ascii="Arial" w:hAnsi="Arial" w:cs="Arial" w:eastAsia="Arial"/>
          <w:sz w:val="43"/>
          <w:szCs w:val="43"/>
          <w:color w:val="4F4F50"/>
          <w:spacing w:val="-7"/>
          <w:w w:val="179"/>
          <w:position w:val="-12"/>
        </w:rPr>
        <w:t>N</w:t>
      </w:r>
      <w:r>
        <w:rPr>
          <w:rFonts w:ascii="Arial" w:hAnsi="Arial" w:cs="Arial" w:eastAsia="Arial"/>
          <w:sz w:val="43"/>
          <w:szCs w:val="43"/>
          <w:color w:val="757575"/>
          <w:spacing w:val="0"/>
          <w:w w:val="39"/>
          <w:position w:val="-12"/>
        </w:rPr>
        <w:t>\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31" w:lineRule="exact"/>
        <w:ind w:right="-93"/>
        <w:jc w:val="left"/>
        <w:rPr>
          <w:rFonts w:ascii="Arial" w:hAnsi="Arial" w:cs="Arial" w:eastAsia="Arial"/>
          <w:sz w:val="106"/>
          <w:szCs w:val="106"/>
        </w:rPr>
      </w:pPr>
      <w:rPr/>
      <w:r>
        <w:rPr/>
        <w:pict>
          <v:group style="position:absolute;margin-left:523.072205pt;margin-top:-5.38282pt;width:6.31283pt;height:72.305667pt;mso-position-horizontal-relative:page;mso-position-vertical-relative:paragraph;z-index:-15170" coordorigin="10461,-108" coordsize="126,1446">
            <v:shape style="position:absolute;left:10461;top:-108;width:126;height:1446" coordorigin="10461,-108" coordsize="126,1446" path="m10461,-108l10588,-108,10588,1338,10461,1338,10461,-108e" filled="t" fillcolor="#EB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06"/>
          <w:szCs w:val="106"/>
          <w:color w:val="343434"/>
          <w:spacing w:val="-152"/>
          <w:w w:val="26"/>
          <w:position w:val="-41"/>
        </w:rPr>
        <w:t>.</w:t>
      </w:r>
      <w:r>
        <w:rPr>
          <w:rFonts w:ascii="Arial" w:hAnsi="Arial" w:cs="Arial" w:eastAsia="Arial"/>
          <w:sz w:val="106"/>
          <w:szCs w:val="106"/>
          <w:color w:val="C1BFC1"/>
          <w:spacing w:val="-158"/>
          <w:w w:val="42"/>
          <w:position w:val="-41"/>
        </w:rPr>
        <w:t>,</w:t>
      </w:r>
      <w:r>
        <w:rPr>
          <w:rFonts w:ascii="Arial" w:hAnsi="Arial" w:cs="Arial" w:eastAsia="Arial"/>
          <w:sz w:val="106"/>
          <w:szCs w:val="106"/>
          <w:color w:val="1D1F90"/>
          <w:spacing w:val="0"/>
          <w:w w:val="151"/>
          <w:position w:val="-41"/>
        </w:rPr>
        <w:t>1</w:t>
      </w:r>
      <w:r>
        <w:rPr>
          <w:rFonts w:ascii="Arial" w:hAnsi="Arial" w:cs="Arial" w:eastAsia="Arial"/>
          <w:sz w:val="106"/>
          <w:szCs w:val="10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300"/>
          <w:cols w:num="4" w:equalWidth="0">
            <w:col w:w="826" w:space="1400"/>
            <w:col w:w="4018" w:space="2022"/>
            <w:col w:w="1804" w:space="139"/>
            <w:col w:w="1091"/>
          </w:cols>
        </w:sectPr>
      </w:pPr>
      <w:rPr/>
    </w:p>
    <w:p>
      <w:pPr>
        <w:spacing w:before="0" w:after="0" w:line="219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1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7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" w:lineRule="atLeast"/>
        <w:ind w:left="3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97" w:lineRule="exact"/>
        <w:ind w:right="-20"/>
        <w:jc w:val="left"/>
        <w:tabs>
          <w:tab w:pos="4680" w:val="left"/>
          <w:tab w:pos="588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2"/>
          <w:position w:val="1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72"/>
          <w:position w:val="1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-8"/>
          <w:w w:val="150"/>
          <w:position w:val="1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14"/>
        </w:rPr>
        <w:t>ıiri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4"/>
        </w:rPr>
      </w:r>
      <w:r>
        <w:rPr>
          <w:rFonts w:ascii="Arial" w:hAnsi="Arial" w:cs="Arial" w:eastAsia="Arial"/>
          <w:sz w:val="44"/>
          <w:szCs w:val="44"/>
          <w:color w:val="4F4F50"/>
          <w:spacing w:val="0"/>
          <w:w w:val="72"/>
          <w:i/>
          <w:position w:val="0"/>
        </w:rPr>
        <w:t>a</w:t>
      </w:r>
      <w:r>
        <w:rPr>
          <w:rFonts w:ascii="Arial" w:hAnsi="Arial" w:cs="Arial" w:eastAsia="Arial"/>
          <w:sz w:val="44"/>
          <w:szCs w:val="44"/>
          <w:color w:val="4F4F50"/>
          <w:spacing w:val="-1"/>
          <w:w w:val="72"/>
          <w:i/>
          <w:position w:val="0"/>
        </w:rPr>
        <w:t> </w:t>
      </w:r>
      <w:r>
        <w:rPr>
          <w:rFonts w:ascii="Arial" w:hAnsi="Arial" w:cs="Arial" w:eastAsia="Arial"/>
          <w:sz w:val="44"/>
          <w:szCs w:val="44"/>
          <w:color w:val="4F4F50"/>
          <w:spacing w:val="0"/>
          <w:w w:val="71"/>
          <w:i/>
          <w:position w:val="0"/>
        </w:rPr>
        <w:t>ftJl.i</w:t>
      </w:r>
      <w:r>
        <w:rPr>
          <w:rFonts w:ascii="Arial" w:hAnsi="Arial" w:cs="Arial" w:eastAsia="Arial"/>
          <w:sz w:val="44"/>
          <w:szCs w:val="44"/>
          <w:color w:val="AAAAAE"/>
          <w:spacing w:val="0"/>
          <w:w w:val="34"/>
          <w:i/>
          <w:position w:val="0"/>
        </w:rPr>
        <w:t>-</w:t>
      </w:r>
      <w:r>
        <w:rPr>
          <w:rFonts w:ascii="Arial" w:hAnsi="Arial" w:cs="Arial" w:eastAsia="Arial"/>
          <w:sz w:val="44"/>
          <w:szCs w:val="44"/>
          <w:color w:val="AAAAAE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44"/>
          <w:szCs w:val="44"/>
          <w:color w:val="AAAAAE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44"/>
          <w:szCs w:val="44"/>
          <w:color w:val="343434"/>
          <w:spacing w:val="0"/>
          <w:w w:val="152"/>
          <w:i/>
          <w:position w:val="0"/>
        </w:rPr>
        <w:t>;r</w:t>
      </w:r>
      <w:r>
        <w:rPr>
          <w:rFonts w:ascii="Arial" w:hAnsi="Arial" w:cs="Arial" w:eastAsia="Arial"/>
          <w:sz w:val="44"/>
          <w:szCs w:val="44"/>
          <w:color w:val="606062"/>
          <w:spacing w:val="0"/>
          <w:w w:val="52"/>
          <w:i/>
          <w:position w:val="0"/>
        </w:rPr>
        <w:t>vF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300"/>
          <w:cols w:num="3" w:equalWidth="0">
            <w:col w:w="3018" w:space="73"/>
            <w:col w:w="623" w:space="0"/>
            <w:col w:w="7586"/>
          </w:cols>
        </w:sectPr>
      </w:pPr>
      <w:rPr/>
    </w:p>
    <w:p>
      <w:pPr>
        <w:spacing w:before="0" w:after="0" w:line="185" w:lineRule="exact"/>
        <w:ind w:left="3208" w:right="-20"/>
        <w:jc w:val="left"/>
        <w:tabs>
          <w:tab w:pos="86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14"/>
          <w:szCs w:val="14"/>
          <w:color w:val="1D1F90"/>
          <w:spacing w:val="0"/>
          <w:w w:val="100"/>
          <w:position w:val="3"/>
        </w:rPr>
        <w:t>\</w:t>
      </w:r>
      <w:r>
        <w:rPr>
          <w:rFonts w:ascii="Arial" w:hAnsi="Arial" w:cs="Arial" w:eastAsia="Arial"/>
          <w:sz w:val="14"/>
          <w:szCs w:val="14"/>
          <w:color w:val="1D1F90"/>
          <w:spacing w:val="-35"/>
          <w:w w:val="100"/>
          <w:position w:val="3"/>
        </w:rPr>
        <w:t> </w:t>
      </w:r>
      <w:r>
        <w:rPr>
          <w:rFonts w:ascii="Arial" w:hAnsi="Arial" w:cs="Arial" w:eastAsia="Arial"/>
          <w:sz w:val="14"/>
          <w:szCs w:val="14"/>
          <w:color w:val="1D1F90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4"/>
          <w:szCs w:val="14"/>
          <w:color w:val="1D1F90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3"/>
          <w:szCs w:val="13"/>
          <w:color w:val="8C8E8E"/>
          <w:spacing w:val="16"/>
          <w:w w:val="223"/>
          <w:position w:val="-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223"/>
          <w:position w:val="-1"/>
        </w:rPr>
        <w:t>.;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47"/>
          <w:w w:val="223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20"/>
          <w:position w:val="-1"/>
        </w:rPr>
        <w:t>fliCJy'IJ'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20"/>
          <w:position w:val="-1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38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F4F50"/>
          <w:spacing w:val="0"/>
          <w:w w:val="418"/>
          <w:position w:val="-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4F4F50"/>
          <w:spacing w:val="-85"/>
          <w:w w:val="418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F4F50"/>
          <w:spacing w:val="0"/>
          <w:w w:val="418"/>
          <w:position w:val="-1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4F4F50"/>
          <w:spacing w:val="-61"/>
          <w:w w:val="418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167"/>
          <w:position w:val="-1"/>
        </w:rPr>
        <w:t>,.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18" w:after="0" w:line="373" w:lineRule="exact"/>
        <w:ind w:right="1802"/>
        <w:jc w:val="righ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8C8E8E"/>
          <w:spacing w:val="-1"/>
          <w:w w:val="100"/>
          <w:i/>
          <w:position w:val="7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757575"/>
          <w:spacing w:val="0"/>
          <w:w w:val="100"/>
          <w:i/>
          <w:position w:val="7"/>
        </w:rPr>
        <w:t>··</w:t>
      </w:r>
      <w:r>
        <w:rPr>
          <w:rFonts w:ascii="Times New Roman" w:hAnsi="Times New Roman" w:cs="Times New Roman" w:eastAsia="Times New Roman"/>
          <w:sz w:val="23"/>
          <w:szCs w:val="23"/>
          <w:color w:val="757575"/>
          <w:spacing w:val="-15"/>
          <w:w w:val="100"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8"/>
          <w:w w:val="158"/>
          <w:i/>
          <w:position w:val="7"/>
        </w:rPr>
        <w:t>l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-11"/>
          <w:w w:val="52"/>
          <w:position w:val="-1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52"/>
          <w:position w:val="-1"/>
        </w:rPr>
        <w:t>....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-62"/>
          <w:w w:val="5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43434"/>
          <w:spacing w:val="-39"/>
          <w:w w:val="157"/>
          <w:b/>
          <w:bCs/>
          <w:position w:val="7"/>
        </w:rPr>
        <w:t>t</w:t>
      </w:r>
      <w:r>
        <w:rPr>
          <w:rFonts w:ascii="Times New Roman" w:hAnsi="Times New Roman" w:cs="Times New Roman" w:eastAsia="Times New Roman"/>
          <w:sz w:val="33"/>
          <w:szCs w:val="33"/>
          <w:color w:val="343434"/>
          <w:spacing w:val="0"/>
          <w:w w:val="52"/>
          <w:position w:val="-1"/>
        </w:rPr>
        <w:t>...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320" w:right="300"/>
        </w:sectPr>
      </w:pPr>
      <w:rPr/>
    </w:p>
    <w:p>
      <w:pPr>
        <w:spacing w:before="46" w:after="0" w:line="240" w:lineRule="auto"/>
        <w:ind w:left="1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.180218pt;margin-top:23.973454pt;width:554.395187pt;height:762.568377pt;mso-position-horizontal-relative:page;mso-position-vertical-relative:page;z-index:-15175" coordorigin="424,479" coordsize="11088,15251">
            <v:group style="position:absolute;left:445;top:503;width:6945;height:2" coordorigin="445,503" coordsize="6945,2">
              <v:shape style="position:absolute;left:445;top:503;width:6945;height:2" coordorigin="445,503" coordsize="6945,0" path="m445,503l7390,503e" filled="f" stroked="t" strokeweight=".957298pt" strokecolor="#7C7C7C">
                <v:path arrowok="t"/>
              </v:shape>
            </v:group>
            <v:group style="position:absolute;left:7333;top:508;width:1000;height:2" coordorigin="7333,508" coordsize="1000,2">
              <v:shape style="position:absolute;left:7333;top:508;width:1000;height:2" coordorigin="7333,508" coordsize="1000,0" path="m7333,508l8333,508e" filled="f" stroked="t" strokeweight=".478649pt" strokecolor="#5B5B5B">
                <v:path arrowok="t"/>
              </v:shape>
            </v:group>
            <v:group style="position:absolute;left:8276;top:511;width:3207;height:2" coordorigin="8276,511" coordsize="3207,2">
              <v:shape style="position:absolute;left:8276;top:511;width:3207;height:2" coordorigin="8276,511" coordsize="3207,0" path="m8276,511l11483,511e" filled="f" stroked="t" strokeweight=".957298pt" strokecolor="#808080">
                <v:path arrowok="t"/>
              </v:shape>
            </v:group>
            <v:group style="position:absolute;left:9116;top:499;width:2;height:542" coordorigin="9116,499" coordsize="2,542">
              <v:shape style="position:absolute;left:9116;top:499;width:2;height:542" coordorigin="9116,499" coordsize="0,542" path="m9116,1040l9116,499e" filled="f" stroked="t" strokeweight=".478649pt" strokecolor="#606060">
                <v:path arrowok="t"/>
              </v:shape>
            </v:group>
            <v:group style="position:absolute;left:11480;top:503;width:2;height:537" coordorigin="11480,503" coordsize="2,537">
              <v:shape style="position:absolute;left:11480;top:503;width:2;height:537" coordorigin="11480,503" coordsize="0,537" path="m11480,1040l11480,503e" filled="f" stroked="t" strokeweight=".478649pt" strokecolor="#646464">
                <v:path arrowok="t"/>
              </v:shape>
            </v:group>
            <v:group style="position:absolute;left:2386;top:494;width:2;height:1534" coordorigin="2386,494" coordsize="2,1534">
              <v:shape style="position:absolute;left:2386;top:494;width:2;height:1534" coordorigin="2386,494" coordsize="0,1534" path="m2386,2028l2386,494e" filled="f" stroked="t" strokeweight=".957298pt" strokecolor="#707070">
                <v:path arrowok="t"/>
              </v:shape>
            </v:group>
            <v:group style="position:absolute;left:9116;top:930;width:2;height:1103" coordorigin="9116,930" coordsize="2,1103">
              <v:shape style="position:absolute;left:9116;top:930;width:2;height:1103" coordorigin="9116,930" coordsize="0,1103" path="m9116,2033l9116,930e" filled="f" stroked="t" strokeweight=".957298pt" strokecolor="#777777">
                <v:path arrowok="t"/>
              </v:shape>
            </v:group>
            <v:group style="position:absolute;left:440;top:2023;width:3877;height:2" coordorigin="440,2023" coordsize="3877,2">
              <v:shape style="position:absolute;left:440;top:2023;width:3877;height:2" coordorigin="440,2023" coordsize="3877,0" path="m440,2023l4317,2023e" filled="f" stroked="t" strokeweight=".478649pt" strokecolor="#646464">
                <v:path arrowok="t"/>
              </v:shape>
            </v:group>
            <v:group style="position:absolute;left:4260;top:2026;width:4073;height:2" coordorigin="4260,2026" coordsize="4073,2">
              <v:shape style="position:absolute;left:4260;top:2026;width:4073;height:2" coordorigin="4260,2026" coordsize="4073,0" path="m4260,2026l8333,2026e" filled="f" stroked="t" strokeweight=".957298pt" strokecolor="#808080">
                <v:path arrowok="t"/>
              </v:shape>
            </v:group>
            <v:group style="position:absolute;left:8276;top:2026;width:1996;height:2" coordorigin="8276,2026" coordsize="1996,2">
              <v:shape style="position:absolute;left:8276;top:2026;width:1996;height:2" coordorigin="8276,2026" coordsize="1996,0" path="m8276,2026l10272,2026e" filled="f" stroked="t" strokeweight=".478649pt" strokecolor="#5B5B5B">
                <v:path arrowok="t"/>
              </v:shape>
            </v:group>
            <v:group style="position:absolute;left:10214;top:2028;width:1273;height:2" coordorigin="10214,2028" coordsize="1273,2">
              <v:shape style="position:absolute;left:10214;top:2028;width:1273;height:2" coordorigin="10214,2028" coordsize="1273,0" path="m10214,2028l11488,2028e" filled="f" stroked="t" strokeweight=".717973pt" strokecolor="#777777">
                <v:path arrowok="t"/>
              </v:shape>
            </v:group>
            <v:group style="position:absolute;left:11480;top:503;width:2;height:1549" coordorigin="11480,503" coordsize="2,1549">
              <v:shape style="position:absolute;left:11480;top:503;width:2;height:1549" coordorigin="11480,503" coordsize="0,1549" path="m11480,2052l11480,503e" filled="f" stroked="t" strokeweight=".957298pt" strokecolor="#777777">
                <v:path arrowok="t"/>
              </v:shape>
            </v:group>
            <v:group style="position:absolute;left:440;top:2263;width:4595;height:2" coordorigin="440,2263" coordsize="4595,2">
              <v:shape style="position:absolute;left:440;top:2263;width:4595;height:2" coordorigin="440,2263" coordsize="4595,0" path="m440,2263l5035,2263e" filled="f" stroked="t" strokeweight=".478649pt" strokecolor="#676767">
                <v:path arrowok="t"/>
              </v:shape>
            </v:group>
            <v:group style="position:absolute;left:4844;top:2265;width:4504;height:2" coordorigin="4844,2265" coordsize="4504,2">
              <v:shape style="position:absolute;left:4844;top:2265;width:4504;height:2" coordorigin="4844,2265" coordsize="4504,0" path="m4844,2265l9348,2265e" filled="f" stroked="t" strokeweight=".717973pt" strokecolor="#7C7C7C">
                <v:path arrowok="t"/>
              </v:shape>
            </v:group>
            <v:group style="position:absolute;left:9291;top:2268;width:981;height:2" coordorigin="9291,2268" coordsize="981,2">
              <v:shape style="position:absolute;left:9291;top:2268;width:981;height:2" coordorigin="9291,2268" coordsize="981,0" path="m9291,2268l10272,2268e" filled="f" stroked="t" strokeweight=".478649pt" strokecolor="#545454">
                <v:path arrowok="t"/>
              </v:shape>
            </v:group>
            <v:group style="position:absolute;left:10214;top:2270;width:1273;height:2" coordorigin="10214,2270" coordsize="1273,2">
              <v:shape style="position:absolute;left:10214;top:2270;width:1273;height:2" coordorigin="10214,2270" coordsize="1273,0" path="m10214,2270l11488,2270e" filled="f" stroked="t" strokeweight=".478649pt" strokecolor="#747474">
                <v:path arrowok="t"/>
              </v:shape>
            </v:group>
            <v:group style="position:absolute;left:11483;top:1980;width:2;height:1290" coordorigin="11483,1980" coordsize="2,1290">
              <v:shape style="position:absolute;left:11483;top:1980;width:2;height:1290" coordorigin="11483,1980" coordsize="0,1290" path="m11483,3270l11483,1980e" filled="f" stroked="t" strokeweight=".478649pt" strokecolor="#4F4F4F">
                <v:path arrowok="t"/>
              </v:shape>
            </v:group>
            <v:group style="position:absolute;left:440;top:2500;width:1297;height:2" coordorigin="440,2500" coordsize="1297,2">
              <v:shape style="position:absolute;left:440;top:2500;width:1297;height:2" coordorigin="440,2500" coordsize="1297,0" path="m440,2500l1737,2500e" filled="f" stroked="t" strokeweight=".478649pt" strokecolor="#606060">
                <v:path arrowok="t"/>
              </v:shape>
            </v:group>
            <v:group style="position:absolute;left:1680;top:2503;width:1637;height:2" coordorigin="1680,2503" coordsize="1637,2">
              <v:shape style="position:absolute;left:1680;top:2503;width:1637;height:2" coordorigin="1680,2503" coordsize="1637,0" path="m1680,2503l3317,2503e" filled="f" stroked="t" strokeweight=".478649pt" strokecolor="#484848">
                <v:path arrowok="t"/>
              </v:shape>
            </v:group>
            <v:group style="position:absolute;left:3260;top:2505;width:1776;height:2" coordorigin="3260,2505" coordsize="1776,2">
              <v:shape style="position:absolute;left:3260;top:2505;width:1776;height:2" coordorigin="3260,2505" coordsize="1776,0" path="m3260,2505l5035,2505e" filled="f" stroked="t" strokeweight=".478649pt" strokecolor="#646464">
                <v:path arrowok="t"/>
              </v:shape>
            </v:group>
            <v:group style="position:absolute;left:4978;top:2505;width:3355;height:2" coordorigin="4978,2505" coordsize="3355,2">
              <v:shape style="position:absolute;left:4978;top:2505;width:3355;height:2" coordorigin="4978,2505" coordsize="3355,0" path="m4978,2505l8333,2505e" filled="f" stroked="t" strokeweight=".957298pt" strokecolor="#7C7C7C">
                <v:path arrowok="t"/>
              </v:shape>
            </v:group>
            <v:group style="position:absolute;left:8276;top:2505;width:1996;height:2" coordorigin="8276,2505" coordsize="1996,2">
              <v:shape style="position:absolute;left:8276;top:2505;width:1996;height:2" coordorigin="8276,2505" coordsize="1996,0" path="m8276,2505l10272,2505e" filled="f" stroked="t" strokeweight=".478649pt" strokecolor="#575757">
                <v:path arrowok="t"/>
              </v:shape>
            </v:group>
            <v:group style="position:absolute;left:10214;top:2510;width:1273;height:2" coordorigin="10214,2510" coordsize="1273,2">
              <v:shape style="position:absolute;left:10214;top:2510;width:1273;height:2" coordorigin="10214,2510" coordsize="1273,0" path="m10214,2510l11488,2510e" filled="f" stroked="t" strokeweight=".478649pt" strokecolor="#6B6B6B">
                <v:path arrowok="t"/>
              </v:shape>
            </v:group>
            <v:group style="position:absolute;left:440;top:2742;width:7409;height:2" coordorigin="440,2742" coordsize="7409,2">
              <v:shape style="position:absolute;left:440;top:2742;width:7409;height:2" coordorigin="440,2742" coordsize="7409,0" path="m440,2742l7850,2742e" filled="f" stroked="t" strokeweight=".478649pt" strokecolor="#707070">
                <v:path arrowok="t"/>
              </v:shape>
            </v:group>
            <v:group style="position:absolute;left:5083;top:2745;width:3494;height:2" coordorigin="5083,2745" coordsize="3494,2">
              <v:shape style="position:absolute;left:5083;top:2745;width:3494;height:2" coordorigin="5083,2745" coordsize="3494,0" path="m5083,2745l8577,2745e" filled="f" stroked="t" strokeweight=".957298pt" strokecolor="#838383">
                <v:path arrowok="t"/>
              </v:shape>
            </v:group>
            <v:group style="position:absolute;left:8276;top:2745;width:1072;height:2" coordorigin="8276,2745" coordsize="1072,2">
              <v:shape style="position:absolute;left:8276;top:2745;width:1072;height:2" coordorigin="8276,2745" coordsize="1072,0" path="m8276,2745l9348,2745e" filled="f" stroked="t" strokeweight=".478649pt" strokecolor="#6B6B6B">
                <v:path arrowok="t"/>
              </v:shape>
            </v:group>
            <v:group style="position:absolute;left:9291;top:2747;width:981;height:2" coordorigin="9291,2747" coordsize="981,2">
              <v:shape style="position:absolute;left:9291;top:2747;width:981;height:2" coordorigin="9291,2747" coordsize="981,0" path="m9291,2747l10272,2747e" filled="f" stroked="t" strokeweight=".478649pt" strokecolor="#4B4B4B">
                <v:path arrowok="t"/>
              </v:shape>
            </v:group>
            <v:group style="position:absolute;left:10214;top:2750;width:1273;height:2" coordorigin="10214,2750" coordsize="1273,2">
              <v:shape style="position:absolute;left:10214;top:2750;width:1273;height:2" coordorigin="10214,2750" coordsize="1273,0" path="m10214,2750l11488,2750e" filled="f" stroked="t" strokeweight=".478649pt" strokecolor="#676767">
                <v:path arrowok="t"/>
              </v:shape>
            </v:group>
            <v:group style="position:absolute;left:440;top:2982;width:5299;height:2" coordorigin="440,2982" coordsize="5299,2">
              <v:shape style="position:absolute;left:440;top:2982;width:5299;height:2" coordorigin="440,2982" coordsize="5299,0" path="m440,2982l5739,2982e" filled="f" stroked="t" strokeweight=".478649pt" strokecolor="#5B5B5B">
                <v:path arrowok="t"/>
              </v:shape>
            </v:group>
            <v:group style="position:absolute;left:5682;top:2989;width:3451;height:2" coordorigin="5682,2989" coordsize="3451,2">
              <v:shape style="position:absolute;left:5682;top:2989;width:3451;height:2" coordorigin="5682,2989" coordsize="3451,0" path="m5682,2989l9133,2989e" filled="f" stroked="t" strokeweight=".957298pt" strokecolor="#838383">
                <v:path arrowok="t"/>
              </v:shape>
            </v:group>
            <v:group style="position:absolute;left:9075;top:2989;width:2412;height:2" coordorigin="9075,2989" coordsize="2412,2">
              <v:shape style="position:absolute;left:9075;top:2989;width:2412;height:2" coordorigin="9075,2989" coordsize="2412,0" path="m9075,2989l11488,2989e" filled="f" stroked="t" strokeweight=".478649pt" strokecolor="#606060">
                <v:path arrowok="t"/>
              </v:shape>
            </v:group>
            <v:group style="position:absolute;left:440;top:3224;width:11052;height:2" coordorigin="440,3224" coordsize="11052,2">
              <v:shape style="position:absolute;left:440;top:3224;width:11052;height:2" coordorigin="440,3224" coordsize="11052,0" path="m440,3224l11492,3224e" filled="f" stroked="t" strokeweight=".717973pt" strokecolor="#707070">
                <v:path arrowok="t"/>
              </v:shape>
            </v:group>
            <v:group style="position:absolute;left:3695;top:3227;width:2771;height:2" coordorigin="3695,3227" coordsize="2771,2">
              <v:shape style="position:absolute;left:3695;top:3227;width:2771;height:2" coordorigin="3695,3227" coordsize="2771,0" path="m3695,3227l6467,3227e" filled="f" stroked="t" strokeweight=".478649pt" strokecolor="#606060">
                <v:path arrowok="t"/>
              </v:shape>
            </v:group>
            <v:group style="position:absolute;left:3877;top:3222;width:2;height:441" coordorigin="3877,3222" coordsize="2,441">
              <v:shape style="position:absolute;left:3877;top:3222;width:2;height:441" coordorigin="3877,3222" coordsize="0,441" path="m3877,3663l3877,3222e" filled="f" stroked="t" strokeweight=".957298pt" strokecolor="#707070">
                <v:path arrowok="t"/>
              </v:shape>
            </v:group>
            <v:group style="position:absolute;left:8305;top:3457;width:1939;height:2" coordorigin="8305,3457" coordsize="1939,2">
              <v:shape style="position:absolute;left:8305;top:3457;width:1939;height:2" coordorigin="8305,3457" coordsize="1939,0" path="m8305,3457l10243,3457e" filled="f" stroked="t" strokeweight=".239324pt" strokecolor="#000000">
                <v:path arrowok="t"/>
              </v:shape>
            </v:group>
            <v:group style="position:absolute;left:10243;top:3457;width:1240;height:2" coordorigin="10243,3457" coordsize="1240,2">
              <v:shape style="position:absolute;left:10243;top:3457;width:1240;height:2" coordorigin="10243,3457" coordsize="1240,0" path="m10243,3457l11483,3457e" filled="f" stroked="t" strokeweight=".239324pt" strokecolor="#575757">
                <v:path arrowok="t"/>
              </v:shape>
            </v:group>
            <v:group style="position:absolute;left:11485;top:3198;width:2;height:292" coordorigin="11485,3198" coordsize="2,292">
              <v:shape style="position:absolute;left:11485;top:3198;width:2;height:292" coordorigin="11485,3198" coordsize="0,292" path="m11485,3490l11485,3198e" filled="f" stroked="t" strokeweight=".717973pt" strokecolor="#676767">
                <v:path arrowok="t"/>
              </v:shape>
            </v:group>
            <v:group style="position:absolute;left:3867;top:3649;width:1120;height:2" coordorigin="3867,3649" coordsize="1120,2">
              <v:shape style="position:absolute;left:3867;top:3649;width:1120;height:2" coordorigin="3867,3649" coordsize="1120,0" path="m3867,3649l4988,3649e" filled="f" stroked="t" strokeweight=".478649pt" strokecolor="#575757">
                <v:path arrowok="t"/>
              </v:shape>
            </v:group>
            <v:group style="position:absolute;left:436;top:3924;width:3418;height:2" coordorigin="436,3924" coordsize="3418,2">
              <v:shape style="position:absolute;left:436;top:3924;width:3418;height:2" coordorigin="436,3924" coordsize="3418,0" path="m436,3924l3853,3924e" filled="f" stroked="t" strokeweight=".957298pt" strokecolor="#7C7C7C">
                <v:path arrowok="t"/>
              </v:shape>
            </v:group>
            <v:group style="position:absolute;left:450;top:489;width:2;height:4095" coordorigin="450,489" coordsize="2,4095">
              <v:shape style="position:absolute;left:450;top:489;width:2;height:4095" coordorigin="450,489" coordsize="0,4095" path="m450,4584l450,489e" filled="f" stroked="t" strokeweight=".957298pt" strokecolor="#707070">
                <v:path arrowok="t"/>
              </v:shape>
            </v:group>
            <v:group style="position:absolute;left:3879;top:3605;width:2;height:326" coordorigin="3879,3605" coordsize="2,326">
              <v:shape style="position:absolute;left:3879;top:3605;width:2;height:326" coordorigin="3879,3605" coordsize="0,326" path="m3879,3932l3879,3605e" filled="f" stroked="t" strokeweight=".957298pt" strokecolor="#4B4B4B">
                <v:path arrowok="t"/>
              </v:shape>
            </v:group>
            <v:group style="position:absolute;left:3508;top:3927;width:2432;height:2" coordorigin="3508,3927" coordsize="2432,2">
              <v:shape style="position:absolute;left:3508;top:3927;width:2432;height:2" coordorigin="3508,3927" coordsize="2432,0" path="m3508,3927l5940,3927e" filled="f" stroked="t" strokeweight=".717973pt" strokecolor="#575757">
                <v:path arrowok="t"/>
              </v:shape>
            </v:group>
            <v:group style="position:absolute;left:4030;top:3924;width:287;height:2" coordorigin="4030,3924" coordsize="287,2">
              <v:shape style="position:absolute;left:4030;top:3924;width:287;height:2" coordorigin="4030,3924" coordsize="287,0" path="m4030,3924l4317,3924e" filled="f" stroked="t" strokeweight=".717973pt" strokecolor="#383838">
                <v:path arrowok="t"/>
              </v:shape>
            </v:group>
            <v:group style="position:absolute;left:5682;top:3929;width:1029;height:2" coordorigin="5682,3929" coordsize="1029,2">
              <v:shape style="position:absolute;left:5682;top:3929;width:1029;height:2" coordorigin="5682,3929" coordsize="1029,0" path="m5682,3929l6711,3929e" filled="f" stroked="t" strokeweight=".478649pt" strokecolor="#6B6B6B">
                <v:path arrowok="t"/>
              </v:shape>
            </v:group>
            <v:group style="position:absolute;left:6653;top:3932;width:335;height:2" coordorigin="6653,3932" coordsize="335,2">
              <v:shape style="position:absolute;left:6653;top:3932;width:335;height:2" coordorigin="6653,3932" coordsize="335,0" path="m6653,3932l6988,3932e" filled="f" stroked="t" strokeweight=".478649pt" strokecolor="#575757">
                <v:path arrowok="t"/>
              </v:shape>
            </v:group>
            <v:group style="position:absolute;left:6960;top:3438;width:747;height:2" coordorigin="6960,3438" coordsize="747,2">
              <v:shape style="position:absolute;left:6960;top:3438;width:747;height:2" coordorigin="6960,3438" coordsize="747,0" path="m6960,3438l7706,3438e" filled="f" stroked="t" strokeweight=".957298pt" strokecolor="#545454">
                <v:path arrowok="t"/>
              </v:shape>
            </v:group>
            <v:group style="position:absolute;left:6962;top:3222;width:2;height:714" coordorigin="6962,3222" coordsize="2,714">
              <v:shape style="position:absolute;left:6962;top:3222;width:2;height:714" coordorigin="6962,3222" coordsize="0,714" path="m6962,3936l6962,3222e" filled="f" stroked="t" strokeweight=".478649pt" strokecolor="#5B5B5B">
                <v:path arrowok="t"/>
              </v:shape>
            </v:group>
            <v:group style="position:absolute;left:6916;top:3929;width:4581;height:2" coordorigin="6916,3929" coordsize="4581,2">
              <v:shape style="position:absolute;left:6916;top:3929;width:4581;height:2" coordorigin="6916,3929" coordsize="4581,0" path="m6916,3929l11497,3929e" filled="f" stroked="t" strokeweight=".957298pt" strokecolor="#7C7C7C">
                <v:path arrowok="t"/>
              </v:shape>
            </v:group>
            <v:group style="position:absolute;left:436;top:4234;width:5375;height:2" coordorigin="436,4234" coordsize="5375,2">
              <v:shape style="position:absolute;left:436;top:4234;width:5375;height:2" coordorigin="436,4234" coordsize="5375,0" path="m436,4234l5811,4234e" filled="f" stroked="t" strokeweight=".957298pt" strokecolor="#808080">
                <v:path arrowok="t"/>
              </v:shape>
            </v:group>
            <v:group style="position:absolute;left:5682;top:4238;width:2082;height:2" coordorigin="5682,4238" coordsize="2082,2">
              <v:shape style="position:absolute;left:5682;top:4238;width:2082;height:2" coordorigin="5682,4238" coordsize="2082,0" path="m5682,4238l7764,4238e" filled="f" stroked="t" strokeweight=".478649pt" strokecolor="#707070">
                <v:path arrowok="t"/>
              </v:shape>
            </v:group>
            <v:group style="position:absolute;left:7706;top:4238;width:627;height:2" coordorigin="7706,4238" coordsize="627,2">
              <v:shape style="position:absolute;left:7706;top:4238;width:627;height:2" coordorigin="7706,4238" coordsize="627,0" path="m7706,4238l8333,4238e" filled="f" stroked="t" strokeweight=".478649pt" strokecolor="#575757">
                <v:path arrowok="t"/>
              </v:shape>
            </v:group>
            <v:group style="position:absolute;left:8276;top:4241;width:3217;height:2" coordorigin="8276,4241" coordsize="3217,2">
              <v:shape style="position:absolute;left:8276;top:4241;width:3217;height:2" coordorigin="8276,4241" coordsize="3217,0" path="m8276,4241l11492,4241e" filled="f" stroked="t" strokeweight=".717973pt" strokecolor="#808080">
                <v:path arrowok="t"/>
              </v:shape>
            </v:group>
            <v:group style="position:absolute;left:11485;top:3399;width:2;height:1347" coordorigin="11485,3399" coordsize="2,1347">
              <v:shape style="position:absolute;left:11485;top:3399;width:2;height:1347" coordorigin="11485,3399" coordsize="0,1347" path="m11485,4747l11485,3399e" filled="f" stroked="t" strokeweight=".957298pt" strokecolor="#7C7C7C">
                <v:path arrowok="t"/>
              </v:shape>
            </v:group>
            <v:group style="position:absolute;left:2379;top:4478;width:5385;height:2" coordorigin="2379,4478" coordsize="5385,2">
              <v:shape style="position:absolute;left:2379;top:4478;width:5385;height:2" coordorigin="2379,4478" coordsize="5385,0" path="m2379,4478l7764,4478e" filled="f" stroked="t" strokeweight=".957298pt" strokecolor="#808080">
                <v:path arrowok="t"/>
              </v:shape>
            </v:group>
            <v:group style="position:absolute;left:7706;top:4480;width:2566;height:2" coordorigin="7706,4480" coordsize="2566,2">
              <v:shape style="position:absolute;left:7706;top:4480;width:2566;height:2" coordorigin="7706,4480" coordsize="2566,0" path="m7706,4480l10272,4480e" filled="f" stroked="t" strokeweight=".478649pt" strokecolor="#606060">
                <v:path arrowok="t"/>
              </v:shape>
            </v:group>
            <v:group style="position:absolute;left:10214;top:4483;width:1283;height:2" coordorigin="10214,4483" coordsize="1283,2">
              <v:shape style="position:absolute;left:10214;top:4483;width:1283;height:2" coordorigin="10214,4483" coordsize="1283,0" path="m10214,4483l11497,4483e" filled="f" stroked="t" strokeweight=".717973pt" strokecolor="#838383">
                <v:path arrowok="t"/>
              </v:shape>
            </v:group>
            <v:group style="position:absolute;left:5007;top:4464;width:2;height:254" coordorigin="5007,4464" coordsize="2,254">
              <v:shape style="position:absolute;left:5007;top:4464;width:2;height:254" coordorigin="5007,4464" coordsize="0,254" path="m5007,4718l5007,4464e" filled="f" stroked="t" strokeweight=".717973pt" strokecolor="#484848">
                <v:path arrowok="t"/>
              </v:shape>
            </v:group>
            <v:group style="position:absolute;left:7735;top:4464;width:2;height:254" coordorigin="7735,4464" coordsize="2,254">
              <v:shape style="position:absolute;left:7735;top:4464;width:2;height:254" coordorigin="7735,4464" coordsize="0,254" path="m7735,4718l7735,4464e" filled="f" stroked="t" strokeweight=".239324pt" strokecolor="#646464">
                <v:path arrowok="t"/>
              </v:shape>
            </v:group>
            <v:group style="position:absolute;left:445;top:4440;width:2;height:6290" coordorigin="445,4440" coordsize="2,6290">
              <v:shape style="position:absolute;left:445;top:4440;width:2;height:6290" coordorigin="445,4440" coordsize="0,6290" path="m445,10730l445,4440e" filled="f" stroked="t" strokeweight=".717973pt" strokecolor="#5B5B5B">
                <v:path arrowok="t"/>
              </v:shape>
            </v:group>
            <v:group style="position:absolute;left:5007;top:4718;width:2;height:422" coordorigin="5007,4718" coordsize="2,422">
              <v:shape style="position:absolute;left:5007;top:4718;width:2;height:422" coordorigin="5007,4718" coordsize="0,422" path="m5007,5140l5007,4718e" filled="f" stroked="t" strokeweight=".239324pt" strokecolor="#383838">
                <v:path arrowok="t"/>
              </v:shape>
            </v:group>
            <v:group style="position:absolute;left:4978;top:4907;width:761;height:2" coordorigin="4978,4907" coordsize="761,2">
              <v:shape style="position:absolute;left:4978;top:4907;width:761;height:2" coordorigin="4978,4907" coordsize="761,0" path="m4978,4907l5739,4907e" filled="f" stroked="t" strokeweight=".239324pt" strokecolor="#575757">
                <v:path arrowok="t"/>
              </v:shape>
            </v:group>
            <v:group style="position:absolute;left:5682;top:4912;width:5811;height:2" coordorigin="5682,4912" coordsize="5811,2">
              <v:shape style="position:absolute;left:5682;top:4912;width:5811;height:2" coordorigin="5682,4912" coordsize="5811,0" path="m5682,4912l11492,4912e" filled="f" stroked="t" strokeweight=".478649pt" strokecolor="#777777">
                <v:path arrowok="t"/>
              </v:shape>
            </v:group>
            <v:group style="position:absolute;left:7735;top:4718;width:2;height:225" coordorigin="7735,4718" coordsize="2,225">
              <v:shape style="position:absolute;left:7735;top:4718;width:2;height:225" coordorigin="7735,4718" coordsize="0,225" path="m7735,4943l7735,4718e" filled="f" stroked="t" strokeweight=".239324pt" strokecolor="#7C7C7C">
                <v:path arrowok="t"/>
              </v:shape>
            </v:group>
            <v:group style="position:absolute;left:11488;top:4689;width:2;height:1208" coordorigin="11488,4689" coordsize="2,1208">
              <v:shape style="position:absolute;left:11488;top:4689;width:2;height:1208" coordorigin="11488,4689" coordsize="0,1208" path="m11488,5897l11488,4689e" filled="f" stroked="t" strokeweight=".478649pt" strokecolor="#484848">
                <v:path arrowok="t"/>
              </v:shape>
            </v:group>
            <v:group style="position:absolute;left:4978;top:5147;width:2412;height:2" coordorigin="4978,5147" coordsize="2412,2">
              <v:shape style="position:absolute;left:4978;top:5147;width:2412;height:2" coordorigin="4978,5147" coordsize="2412,0" path="m4978,5147l7390,5147e" filled="f" stroked="t" strokeweight=".478649pt" strokecolor="#6B6B6B">
                <v:path arrowok="t"/>
              </v:shape>
            </v:group>
            <v:group style="position:absolute;left:7333;top:5149;width:1000;height:2" coordorigin="7333,5149" coordsize="1000,2">
              <v:shape style="position:absolute;left:7333;top:5149;width:1000;height:2" coordorigin="7333,5149" coordsize="1000,0" path="m7333,5149l8333,5149e" filled="f" stroked="t" strokeweight=".478649pt" strokecolor="#575757">
                <v:path arrowok="t"/>
              </v:shape>
            </v:group>
            <v:group style="position:absolute;left:8276;top:5152;width:3217;height:2" coordorigin="8276,5152" coordsize="3217,2">
              <v:shape style="position:absolute;left:8276;top:5152;width:3217;height:2" coordorigin="8276,5152" coordsize="3217,0" path="m8276,5152l11492,5152e" filled="f" stroked="t" strokeweight=".957298pt" strokecolor="#838383">
                <v:path arrowok="t"/>
              </v:shape>
            </v:group>
            <v:group style="position:absolute;left:450;top:5111;width:2;height:537" coordorigin="450,5111" coordsize="2,537">
              <v:shape style="position:absolute;left:450;top:5111;width:2;height:537" coordorigin="450,5111" coordsize="0,537" path="m450,5648l450,5111e" filled="f" stroked="t" strokeweight=".478649pt" strokecolor="#3F3F3F">
                <v:path arrowok="t"/>
              </v:shape>
            </v:group>
            <v:group style="position:absolute;left:4976;top:5197;width:2;height:134" coordorigin="4976,5197" coordsize="2,134">
              <v:shape style="position:absolute;left:4976;top:5197;width:2;height:134" coordorigin="4976,5197" coordsize="0,134" path="m4976,5332l4976,5197e" filled="f" stroked="t" strokeweight=".717973pt" strokecolor="#343434">
                <v:path arrowok="t"/>
              </v:shape>
            </v:group>
            <v:group style="position:absolute;left:4973;top:5389;width:2417;height:2" coordorigin="4973,5389" coordsize="2417,2">
              <v:shape style="position:absolute;left:4973;top:5389;width:2417;height:2" coordorigin="4973,5389" coordsize="2417,0" path="m4973,5389l7390,5389e" filled="f" stroked="t" strokeweight=".717973pt" strokecolor="#777777">
                <v:path arrowok="t"/>
              </v:shape>
            </v:group>
            <v:group style="position:absolute;left:7333;top:5389;width:1000;height:2" coordorigin="7333,5389" coordsize="1000,2">
              <v:shape style="position:absolute;left:7333;top:5389;width:1000;height:2" coordorigin="7333,5389" coordsize="1000,0" path="m7333,5389l8333,5389e" filled="f" stroked="t" strokeweight=".478649pt" strokecolor="#545454">
                <v:path arrowok="t"/>
              </v:shape>
            </v:group>
            <v:group style="position:absolute;left:8276;top:5391;width:1364;height:2" coordorigin="8276,5391" coordsize="1364,2">
              <v:shape style="position:absolute;left:8276;top:5391;width:1364;height:2" coordorigin="8276,5391" coordsize="1364,0" path="m8276,5391l9640,5391e" filled="f" stroked="t" strokeweight=".478649pt" strokecolor="#707070">
                <v:path arrowok="t"/>
              </v:shape>
            </v:group>
            <v:group style="position:absolute;left:9583;top:5391;width:1910;height:2" coordorigin="9583,5391" coordsize="1910,2">
              <v:shape style="position:absolute;left:9583;top:5391;width:1910;height:2" coordorigin="9583,5391" coordsize="1910,0" path="m9583,5391l11492,5391e" filled="f" stroked="t" strokeweight=".957298pt" strokecolor="#878787">
                <v:path arrowok="t"/>
              </v:shape>
            </v:group>
            <v:group style="position:absolute;left:2379;top:5626;width:560;height:2" coordorigin="2379,5626" coordsize="560,2">
              <v:shape style="position:absolute;left:2379;top:5626;width:560;height:2" coordorigin="2379,5626" coordsize="560,0" path="m2379,5626l2939,5626e" filled="f" stroked="t" strokeweight=".478649pt" strokecolor="#676767">
                <v:path arrowok="t"/>
              </v:shape>
            </v:group>
            <v:group style="position:absolute;left:2881;top:5629;width:5452;height:2" coordorigin="2881,5629" coordsize="5452,2">
              <v:shape style="position:absolute;left:2881;top:5629;width:5452;height:2" coordorigin="2881,5629" coordsize="5452,0" path="m2881,5629l8333,5629e" filled="f" stroked="t" strokeweight=".957298pt" strokecolor="#7C7C7C">
                <v:path arrowok="t"/>
              </v:shape>
            </v:group>
            <v:group style="position:absolute;left:5007;top:5379;width:2;height:249" coordorigin="5007,5379" coordsize="2,249">
              <v:shape style="position:absolute;left:5007;top:5379;width:2;height:249" coordorigin="5007,5379" coordsize="0,249" path="m5007,5629l5007,5379e" filled="f" stroked="t" strokeweight=".717973pt" strokecolor="#545454">
                <v:path arrowok="t"/>
              </v:shape>
            </v:group>
            <v:group style="position:absolute;left:8276;top:5631;width:1996;height:2" coordorigin="8276,5631" coordsize="1996,2">
              <v:shape style="position:absolute;left:8276;top:5631;width:1996;height:2" coordorigin="8276,5631" coordsize="1996,0" path="m8276,5631l10272,5631e" filled="f" stroked="t" strokeweight=".478649pt" strokecolor="#606060">
                <v:path arrowok="t"/>
              </v:shape>
            </v:group>
            <v:group style="position:absolute;left:10214;top:5634;width:1278;height:2" coordorigin="10214,5634" coordsize="1278,2">
              <v:shape style="position:absolute;left:10214;top:5634;width:1278;height:2" coordorigin="10214,5634" coordsize="1278,0" path="m10214,5634l11492,5634e" filled="f" stroked="t" strokeweight=".717973pt" strokecolor="#808080">
                <v:path arrowok="t"/>
              </v:shape>
            </v:group>
            <v:group style="position:absolute;left:440;top:5869;width:4600;height:2" coordorigin="440,5869" coordsize="4600,2">
              <v:shape style="position:absolute;left:440;top:5869;width:4600;height:2" coordorigin="440,5869" coordsize="4600,0" path="m440,5869l5040,5869e" filled="f" stroked="t" strokeweight=".478649pt" strokecolor="#646464">
                <v:path arrowok="t"/>
              </v:shape>
            </v:group>
            <v:group style="position:absolute;left:5007;top:5614;width:2;height:254" coordorigin="5007,5614" coordsize="2,254">
              <v:shape style="position:absolute;left:5007;top:5614;width:2;height:254" coordorigin="5007,5614" coordsize="0,254" path="m5007,5869l5007,5614e" filled="f" stroked="t" strokeweight=".239324pt" strokecolor="#646464">
                <v:path arrowok="t"/>
              </v:shape>
            </v:group>
            <v:group style="position:absolute;left:4978;top:5871;width:3355;height:2" coordorigin="4978,5871" coordsize="3355,2">
              <v:shape style="position:absolute;left:4978;top:5871;width:3355;height:2" coordorigin="4978,5871" coordsize="3355,0" path="m4978,5871l8333,5871e" filled="f" stroked="t" strokeweight=".957298pt" strokecolor="#808080">
                <v:path arrowok="t"/>
              </v:shape>
            </v:group>
            <v:group style="position:absolute;left:8276;top:5873;width:3221;height:2" coordorigin="8276,5873" coordsize="3221,2">
              <v:shape style="position:absolute;left:8276;top:5873;width:3221;height:2" coordorigin="8276,5873" coordsize="3221,0" path="m8276,5873l11497,5873e" filled="f" stroked="t" strokeweight=".478649pt" strokecolor="#606060">
                <v:path arrowok="t"/>
              </v:shape>
            </v:group>
            <v:group style="position:absolute;left:5007;top:5854;width:2;height:283" coordorigin="5007,5854" coordsize="2,283">
              <v:shape style="position:absolute;left:5007;top:5854;width:2;height:283" coordorigin="5007,5854" coordsize="0,283" path="m5007,6137l5007,5854e" filled="f" stroked="t" strokeweight=".717973pt" strokecolor="#4B4B4B">
                <v:path arrowok="t"/>
              </v:shape>
            </v:group>
            <v:group style="position:absolute;left:7735;top:5854;width:2;height:796" coordorigin="7735,5854" coordsize="2,796">
              <v:shape style="position:absolute;left:7735;top:5854;width:2;height:796" coordorigin="7735,5854" coordsize="0,796" path="m7735,6650l7735,5854e" filled="f" stroked="t" strokeweight=".239324pt" strokecolor="#7C7C7C">
                <v:path arrowok="t"/>
              </v:shape>
            </v:group>
            <v:group style="position:absolute;left:11488;top:5825;width:2;height:340" coordorigin="11488,5825" coordsize="2,340">
              <v:shape style="position:absolute;left:11488;top:5825;width:2;height:340" coordorigin="11488,5825" coordsize="0,340" path="m11488,6166l11488,5825e" filled="f" stroked="t" strokeweight=".478649pt" strokecolor="#5B5B5B">
                <v:path arrowok="t"/>
              </v:shape>
            </v:group>
            <v:group style="position:absolute;left:445;top:6108;width:2;height:254" coordorigin="445,6108" coordsize="2,254">
              <v:shape style="position:absolute;left:445;top:6108;width:2;height:254" coordorigin="445,6108" coordsize="0,254" path="m445,6362l445,6108e" filled="f" stroked="t" strokeweight=".478649pt" strokecolor="#838383">
                <v:path arrowok="t"/>
              </v:shape>
            </v:group>
            <v:group style="position:absolute;left:2386;top:3917;width:2;height:11804" coordorigin="2386,3917" coordsize="2,11804">
              <v:shape style="position:absolute;left:2386;top:3917;width:2;height:11804" coordorigin="2386,3917" coordsize="0,11804" path="m2386,15721l2386,3917e" filled="f" stroked="t" strokeweight=".717973pt" strokecolor="#646464">
                <v:path arrowok="t"/>
              </v:shape>
            </v:group>
            <v:group style="position:absolute;left:2374;top:6341;width:3365;height:2" coordorigin="2374,6341" coordsize="3365,2">
              <v:shape style="position:absolute;left:2374;top:6341;width:3365;height:2" coordorigin="2374,6341" coordsize="3365,0" path="m2374,6341l5739,6341e" filled="f" stroked="t" strokeweight=".478649pt" strokecolor="#545454">
                <v:path arrowok="t"/>
              </v:shape>
            </v:group>
            <v:group style="position:absolute;left:5007;top:6137;width:2;height:206" coordorigin="5007,6137" coordsize="2,206">
              <v:shape style="position:absolute;left:5007;top:6137;width:2;height:206" coordorigin="5007,6137" coordsize="0,206" path="m5007,6343l5007,6137e" filled="f" stroked="t" strokeweight=".239324pt" strokecolor="#444444">
                <v:path arrowok="t"/>
              </v:shape>
            </v:group>
            <v:group style="position:absolute;left:5682;top:6346;width:5816;height:2" coordorigin="5682,6346" coordsize="5816,2">
              <v:shape style="position:absolute;left:5682;top:6346;width:5816;height:2" coordorigin="5682,6346" coordsize="5816,0" path="m5682,6346l11497,6346e" filled="f" stroked="t" strokeweight=".717973pt" strokecolor="#7C7C7C">
                <v:path arrowok="t"/>
              </v:shape>
            </v:group>
            <v:group style="position:absolute;left:11488;top:6108;width:2;height:2301" coordorigin="11488,6108" coordsize="2,2301">
              <v:shape style="position:absolute;left:11488;top:6108;width:2;height:2301" coordorigin="11488,6108" coordsize="0,2301" path="m11488,8410l11488,6108e" filled="f" stroked="t" strokeweight=".957298pt" strokecolor="#747474">
                <v:path arrowok="t"/>
              </v:shape>
            </v:group>
            <v:group style="position:absolute;left:2374;top:6652;width:4092;height:2" coordorigin="2374,6652" coordsize="4092,2">
              <v:shape style="position:absolute;left:2374;top:6652;width:4092;height:2" coordorigin="2374,6652" coordsize="4092,0" path="m2374,6652l6467,6652e" filled="f" stroked="t" strokeweight=".957298pt" strokecolor="#808080">
                <v:path arrowok="t"/>
              </v:shape>
            </v:group>
            <v:group style="position:absolute;left:5007;top:6329;width:2;height:321" coordorigin="5007,6329" coordsize="2,321">
              <v:shape style="position:absolute;left:5007;top:6329;width:2;height:321" coordorigin="5007,6329" coordsize="0,321" path="m5007,6650l5007,6329e" filled="f" stroked="t" strokeweight=".239324pt" strokecolor="#646464">
                <v:path arrowok="t"/>
              </v:shape>
            </v:group>
            <v:group style="position:absolute;left:6409;top:6655;width:1924;height:2" coordorigin="6409,6655" coordsize="1924,2">
              <v:shape style="position:absolute;left:6409;top:6655;width:1924;height:2" coordorigin="6409,6655" coordsize="1924,0" path="m6409,6655l8333,6655e" filled="f" stroked="t" strokeweight=".478649pt" strokecolor="#575757">
                <v:path arrowok="t"/>
              </v:shape>
            </v:group>
            <v:group style="position:absolute;left:8276;top:6657;width:1517;height:2" coordorigin="8276,6657" coordsize="1517,2">
              <v:shape style="position:absolute;left:8276;top:6657;width:1517;height:2" coordorigin="8276,6657" coordsize="1517,0" path="m8276,6657l9793,6657e" filled="f" stroked="t" strokeweight=".478649pt" strokecolor="#6B6B6B">
                <v:path arrowok="t"/>
              </v:shape>
            </v:group>
            <v:group style="position:absolute;left:9736;top:6657;width:1761;height:2" coordorigin="9736,6657" coordsize="1761,2">
              <v:shape style="position:absolute;left:9736;top:6657;width:1761;height:2" coordorigin="9736,6657" coordsize="1761,0" path="m9736,6657l11497,6657e" filled="f" stroked="t" strokeweight=".957298pt" strokecolor="#838383">
                <v:path arrowok="t"/>
              </v:shape>
            </v:group>
            <v:group style="position:absolute;left:440;top:6890;width:5476;height:2" coordorigin="440,6890" coordsize="5476,2">
              <v:shape style="position:absolute;left:440;top:6890;width:5476;height:2" coordorigin="440,6890" coordsize="5476,0" path="m440,6890l5916,6890e" filled="f" stroked="t" strokeweight=".957298pt" strokecolor="#838383">
                <v:path arrowok="t"/>
              </v:shape>
            </v:group>
            <v:group style="position:absolute;left:5682;top:6892;width:785;height:2" coordorigin="5682,6892" coordsize="785,2">
              <v:shape style="position:absolute;left:5682;top:6892;width:785;height:2" coordorigin="5682,6892" coordsize="785,0" path="m5682,6892l6467,6892e" filled="f" stroked="t" strokeweight=".717973pt" strokecolor="#808080">
                <v:path arrowok="t"/>
              </v:shape>
            </v:group>
            <v:group style="position:absolute;left:6409;top:6897;width:2939;height:2" coordorigin="6409,6897" coordsize="2939,2">
              <v:shape style="position:absolute;left:6409;top:6897;width:2939;height:2" coordorigin="6409,6897" coordsize="2939,0" path="m6409,6897l9348,6897e" filled="f" stroked="t" strokeweight=".478649pt" strokecolor="#646464">
                <v:path arrowok="t"/>
              </v:shape>
            </v:group>
            <v:group style="position:absolute;left:9291;top:6897;width:2207;height:2" coordorigin="9291,6897" coordsize="2207,2">
              <v:shape style="position:absolute;left:9291;top:6897;width:2207;height:2" coordorigin="9291,6897" coordsize="2207,0" path="m9291,6897l11497,6897e" filled="f" stroked="t" strokeweight=".957298pt" strokecolor="#8C8C8C">
                <v:path arrowok="t"/>
              </v:shape>
            </v:group>
            <v:group style="position:absolute;left:440;top:7355;width:775;height:2" coordorigin="440,7355" coordsize="775,2">
              <v:shape style="position:absolute;left:440;top:7355;width:775;height:2" coordorigin="440,7355" coordsize="775,0" path="m440,7355l1216,7355e" filled="f" stroked="t" strokeweight=".717973pt" strokecolor="#7C7C7C">
                <v:path arrowok="t"/>
              </v:shape>
            </v:group>
            <v:group style="position:absolute;left:1158;top:7364;width:5820;height:2" coordorigin="1158,7364" coordsize="5820,2">
              <v:shape style="position:absolute;left:1158;top:7364;width:5820;height:2" coordorigin="1158,7364" coordsize="5820,0" path="m1158,7364l6979,7364e" filled="f" stroked="t" strokeweight=".957298pt" strokecolor="#838383">
                <v:path arrowok="t"/>
              </v:shape>
            </v:group>
            <v:group style="position:absolute;left:6921;top:7364;width:1412;height:2" coordorigin="6921,7364" coordsize="1412,2">
              <v:shape style="position:absolute;left:6921;top:7364;width:1412;height:2" coordorigin="6921,7364" coordsize="1412,0" path="m6921,7364l8333,7364e" filled="f" stroked="t" strokeweight=".478649pt" strokecolor="#606060">
                <v:path arrowok="t"/>
              </v:shape>
            </v:group>
            <v:group style="position:absolute;left:8276;top:7367;width:1072;height:2" coordorigin="8276,7367" coordsize="1072,2">
              <v:shape style="position:absolute;left:8276;top:7367;width:1072;height:2" coordorigin="8276,7367" coordsize="1072,0" path="m8276,7367l9348,7367e" filled="f" stroked="t" strokeweight=".478649pt" strokecolor="#747474">
                <v:path arrowok="t"/>
              </v:shape>
            </v:group>
            <v:group style="position:absolute;left:9291;top:7367;width:2207;height:2" coordorigin="9291,7367" coordsize="2207,2">
              <v:shape style="position:absolute;left:9291;top:7367;width:2207;height:2" coordorigin="9291,7367" coordsize="2207,0" path="m9291,7367l11497,7367e" filled="f" stroked="t" strokeweight=".957298pt" strokecolor="#8C8C8C">
                <v:path arrowok="t"/>
              </v:shape>
            </v:group>
            <v:group style="position:absolute;left:4997;top:7355;width:2;height:499" coordorigin="4997,7355" coordsize="2,499">
              <v:shape style="position:absolute;left:4997;top:7355;width:2;height:499" coordorigin="4997,7355" coordsize="0,499" path="m4997,7853l4997,7355e" filled="f" stroked="t" strokeweight=".957298pt" strokecolor="#4B4B4B">
                <v:path arrowok="t"/>
              </v:shape>
            </v:group>
            <v:group style="position:absolute;left:4973;top:7604;width:2791;height:2" coordorigin="4973,7604" coordsize="2791,2">
              <v:shape style="position:absolute;left:4973;top:7604;width:2791;height:2" coordorigin="4973,7604" coordsize="2791,0" path="m4973,7604l7764,7604e" filled="f" stroked="t" strokeweight=".717973pt" strokecolor="#808080">
                <v:path arrowok="t"/>
              </v:shape>
            </v:group>
            <v:group style="position:absolute;left:7706;top:7607;width:2566;height:2" coordorigin="7706,7607" coordsize="2566,2">
              <v:shape style="position:absolute;left:7706;top:7607;width:2566;height:2" coordorigin="7706,7607" coordsize="2566,0" path="m7706,7607l10272,7607e" filled="f" stroked="t" strokeweight=".478649pt" strokecolor="#646464">
                <v:path arrowok="t"/>
              </v:shape>
            </v:group>
            <v:group style="position:absolute;left:10214;top:7609;width:1283;height:2" coordorigin="10214,7609" coordsize="1283,2">
              <v:shape style="position:absolute;left:10214;top:7609;width:1283;height:2" coordorigin="10214,7609" coordsize="1283,0" path="m10214,7609l11497,7609e" filled="f" stroked="t" strokeweight=".717973pt" strokecolor="#808080">
                <v:path arrowok="t"/>
              </v:shape>
            </v:group>
            <v:group style="position:absolute;left:445;top:7566;width:2;height:321" coordorigin="445,7566" coordsize="2,321">
              <v:shape style="position:absolute;left:445;top:7566;width:2;height:321" coordorigin="445,7566" coordsize="0,321" path="m445,7887l445,7566e" filled="f" stroked="t" strokeweight=".478649pt" strokecolor="#383838">
                <v:path arrowok="t"/>
              </v:shape>
            </v:group>
            <v:group style="position:absolute;left:4973;top:7846;width:6524;height:2" coordorigin="4973,7846" coordsize="6524,2">
              <v:shape style="position:absolute;left:4973;top:7846;width:6524;height:2" coordorigin="4973,7846" coordsize="6524,0" path="m4973,7846l11497,7846e" filled="f" stroked="t" strokeweight=".717973pt" strokecolor="#7C7C7C">
                <v:path arrowok="t"/>
              </v:shape>
            </v:group>
            <v:group style="position:absolute;left:440;top:8132;width:6553;height:2" coordorigin="440,8132" coordsize="6553,2">
              <v:shape style="position:absolute;left:440;top:8132;width:6553;height:2" coordorigin="440,8132" coordsize="6553,0" path="m440,8132l6993,8132e" filled="f" stroked="t" strokeweight=".957298pt" strokecolor="#808080">
                <v:path arrowok="t"/>
              </v:shape>
            </v:group>
            <v:group style="position:absolute;left:5007;top:7858;width:2;height:268" coordorigin="5007,7858" coordsize="2,268">
              <v:shape style="position:absolute;left:5007;top:7858;width:2;height:268" coordorigin="5007,7858" coordsize="0,268" path="m5007,8127l5007,7858e" filled="f" stroked="t" strokeweight=".239324pt" strokecolor="#7C7C7C">
                <v:path arrowok="t"/>
              </v:shape>
            </v:group>
            <v:group style="position:absolute;left:6921;top:8132;width:1412;height:2" coordorigin="6921,8132" coordsize="1412,2">
              <v:shape style="position:absolute;left:6921;top:8132;width:1412;height:2" coordorigin="6921,8132" coordsize="1412,0" path="m6921,8132l8333,8132e" filled="f" stroked="t" strokeweight=".478649pt" strokecolor="#606060">
                <v:path arrowok="t"/>
              </v:shape>
            </v:group>
            <v:group style="position:absolute;left:8276;top:8134;width:1072;height:2" coordorigin="8276,8134" coordsize="1072,2">
              <v:shape style="position:absolute;left:8276;top:8134;width:1072;height:2" coordorigin="8276,8134" coordsize="1072,0" path="m8276,8134l9348,8134e" filled="f" stroked="t" strokeweight=".478649pt" strokecolor="#777777">
                <v:path arrowok="t"/>
              </v:shape>
            </v:group>
            <v:group style="position:absolute;left:9286;top:8134;width:2211;height:2" coordorigin="9286,8134" coordsize="2211,2">
              <v:shape style="position:absolute;left:9286;top:8134;width:2211;height:2" coordorigin="9286,8134" coordsize="2211,0" path="m9286,8134l11497,8134e" filled="f" stroked="t" strokeweight=".957298pt" strokecolor="#8C8C8C">
                <v:path arrowok="t"/>
              </v:shape>
            </v:group>
            <v:group style="position:absolute;left:11492;top:8352;width:2;height:508" coordorigin="11492,8352" coordsize="2,508">
              <v:shape style="position:absolute;left:11492;top:8352;width:2;height:508" coordorigin="11492,8352" coordsize="0,508" path="m11492,8860l11492,8352e" filled="f" stroked="t" strokeweight=".478649pt" strokecolor="#545454">
                <v:path arrowok="t"/>
              </v:shape>
            </v:group>
            <v:group style="position:absolute;left:436;top:8829;width:3130;height:2" coordorigin="436,8829" coordsize="3130,2">
              <v:shape style="position:absolute;left:436;top:8829;width:3130;height:2" coordorigin="436,8829" coordsize="3130,0" path="m436,8829l3566,8829e" filled="f" stroked="t" strokeweight=".478649pt" strokecolor="#575757">
                <v:path arrowok="t"/>
              </v:shape>
            </v:group>
            <v:group style="position:absolute;left:3824;top:8836;width:1211;height:2" coordorigin="3824,8836" coordsize="1211,2">
              <v:shape style="position:absolute;left:3824;top:8836;width:1211;height:2" coordorigin="3824,8836" coordsize="1211,0" path="m3824,8836l5035,8836e" filled="f" stroked="t" strokeweight=".478649pt" strokecolor="#646464">
                <v:path arrowok="t"/>
              </v:shape>
            </v:group>
            <v:group style="position:absolute;left:3508;top:8834;width:7989;height:2" coordorigin="3508,8834" coordsize="7989,2">
              <v:shape style="position:absolute;left:3508;top:8834;width:7989;height:2" coordorigin="3508,8834" coordsize="7989,0" path="m3508,8834l11497,8834e" filled="f" stroked="t" strokeweight=".717973pt" strokecolor="#747474">
                <v:path arrowok="t"/>
              </v:shape>
            </v:group>
            <v:group style="position:absolute;left:9075;top:8836;width:2403;height:2" coordorigin="9075,8836" coordsize="2403,2">
              <v:shape style="position:absolute;left:9075;top:8836;width:2403;height:2" coordorigin="9075,8836" coordsize="2403,0" path="m9075,8836l11478,8836e" filled="f" stroked="t" strokeweight=".478649pt" strokecolor="#5B5B5B">
                <v:path arrowok="t"/>
              </v:shape>
            </v:group>
            <v:group style="position:absolute;left:11495;top:8788;width:2;height:6923" coordorigin="11495,8788" coordsize="2,6923">
              <v:shape style="position:absolute;left:11495;top:8788;width:2;height:6923" coordorigin="11495,8788" coordsize="0,6923" path="m11495,15712l11495,8788e" filled="f" stroked="t" strokeweight=".717973pt" strokecolor="#707070">
                <v:path arrowok="t"/>
              </v:shape>
            </v:group>
            <v:group style="position:absolute;left:436;top:10152;width:1982;height:2" coordorigin="436,10152" coordsize="1982,2">
              <v:shape style="position:absolute;left:436;top:10152;width:1982;height:2" coordorigin="436,10152" coordsize="1982,0" path="m436,10152l2417,10152e" filled="f" stroked="t" strokeweight=".478649pt" strokecolor="#606060">
                <v:path arrowok="t"/>
              </v:shape>
            </v:group>
            <v:group style="position:absolute;left:2345;top:10155;width:7295;height:2" coordorigin="2345,10155" coordsize="7295,2">
              <v:shape style="position:absolute;left:2345;top:10155;width:7295;height:2" coordorigin="2345,10155" coordsize="7295,0" path="m2345,10155l9640,10155e" filled="f" stroked="t" strokeweight=".717973pt" strokecolor="#7C7C7C">
                <v:path arrowok="t"/>
              </v:shape>
            </v:group>
            <v:group style="position:absolute;left:9583;top:10160;width:211;height:2" coordorigin="9583,10160" coordsize="211,2">
              <v:shape style="position:absolute;left:9583;top:10160;width:211;height:2" coordorigin="9583,10160" coordsize="211,0" path="m9583,10160l9793,10160e" filled="f" stroked="t" strokeweight=".478649pt" strokecolor="#5B5B5B">
                <v:path arrowok="t"/>
              </v:shape>
            </v:group>
            <v:group style="position:absolute;left:9736;top:10157;width:1766;height:2" coordorigin="9736,10157" coordsize="1766,2">
              <v:shape style="position:absolute;left:9736;top:10157;width:1766;height:2" coordorigin="9736,10157" coordsize="1766,0" path="m9736,10157l11502,10157e" filled="f" stroked="t" strokeweight=".957298pt" strokecolor="#8C8C8C">
                <v:path arrowok="t"/>
              </v:shape>
            </v:group>
            <v:group style="position:absolute;left:436;top:10392;width:3446;height:2" coordorigin="436,10392" coordsize="3446,2">
              <v:shape style="position:absolute;left:436;top:10392;width:3446;height:2" coordorigin="436,10392" coordsize="3446,0" path="m436,10392l3882,10392e" filled="f" stroked="t" strokeweight=".478649pt" strokecolor="#6B6B6B">
                <v:path arrowok="t"/>
              </v:shape>
            </v:group>
            <v:group style="position:absolute;left:3532;top:10397;width:4231;height:2" coordorigin="3532,10397" coordsize="4231,2">
              <v:shape style="position:absolute;left:3532;top:10397;width:4231;height:2" coordorigin="3532,10397" coordsize="4231,0" path="m3532,10397l7764,10397e" filled="f" stroked="t" strokeweight=".957298pt" strokecolor="#838383">
                <v:path arrowok="t"/>
              </v:shape>
            </v:group>
            <v:group style="position:absolute;left:7706;top:10397;width:2087;height:2" coordorigin="7706,10397" coordsize="2087,2">
              <v:shape style="position:absolute;left:7706;top:10397;width:2087;height:2" coordorigin="7706,10397" coordsize="2087,0" path="m7706,10397l9793,10397e" filled="f" stroked="t" strokeweight=".478649pt" strokecolor="#676767">
                <v:path arrowok="t"/>
              </v:shape>
            </v:group>
            <v:group style="position:absolute;left:9736;top:10397;width:1766;height:2" coordorigin="9736,10397" coordsize="1766,2">
              <v:shape style="position:absolute;left:9736;top:10397;width:1766;height:2" coordorigin="9736,10397" coordsize="1766,0" path="m9736,10397l11502,10397e" filled="f" stroked="t" strokeweight=".957298pt" strokecolor="#838383">
                <v:path arrowok="t"/>
              </v:shape>
            </v:group>
            <v:group style="position:absolute;left:436;top:10632;width:3130;height:2" coordorigin="436,10632" coordsize="3130,2">
              <v:shape style="position:absolute;left:436;top:10632;width:3130;height:2" coordorigin="436,10632" coordsize="3130,0" path="m436,10632l3566,10632e" filled="f" stroked="t" strokeweight=".478649pt" strokecolor="#575757">
                <v:path arrowok="t"/>
              </v:shape>
            </v:group>
            <v:group style="position:absolute;left:3508;top:10637;width:3882;height:2" coordorigin="3508,10637" coordsize="3882,2">
              <v:shape style="position:absolute;left:3508;top:10637;width:3882;height:2" coordorigin="3508,10637" coordsize="3882,0" path="m3508,10637l7390,10637e" filled="f" stroked="t" strokeweight=".957298pt" strokecolor="#838383">
                <v:path arrowok="t"/>
              </v:shape>
            </v:group>
            <v:group style="position:absolute;left:7333;top:10637;width:2939;height:2" coordorigin="7333,10637" coordsize="2939,2">
              <v:shape style="position:absolute;left:7333;top:10637;width:2939;height:2" coordorigin="7333,10637" coordsize="2939,0" path="m7333,10637l10272,10637e" filled="f" stroked="t" strokeweight=".478649pt" strokecolor="#646464">
                <v:path arrowok="t"/>
              </v:shape>
            </v:group>
            <v:group style="position:absolute;left:10214;top:10639;width:1288;height:2" coordorigin="10214,10639" coordsize="1288,2">
              <v:shape style="position:absolute;left:10214;top:10639;width:1288;height:2" coordorigin="10214,10639" coordsize="1288,0" path="m10214,10639l11502,10639e" filled="f" stroked="t" strokeweight=".717973pt" strokecolor="#808080">
                <v:path arrowok="t"/>
              </v:shape>
            </v:group>
            <v:group style="position:absolute;left:431;top:11104;width:4605;height:2" coordorigin="431,11104" coordsize="4605,2">
              <v:shape style="position:absolute;left:431;top:11104;width:4605;height:2" coordorigin="431,11104" coordsize="4605,0" path="m431,11104l5035,11104e" filled="f" stroked="t" strokeweight=".478649pt" strokecolor="#606060">
                <v:path arrowok="t"/>
              </v:shape>
            </v:group>
            <v:group style="position:absolute;left:443;top:10932;width:2;height:805" coordorigin="443,10932" coordsize="2,805">
              <v:shape style="position:absolute;left:443;top:10932;width:2;height:805" coordorigin="443,10932" coordsize="0,805" path="m443,11737l443,10932e" filled="f" stroked="t" strokeweight=".957298pt" strokecolor="#7C7C7C">
                <v:path arrowok="t"/>
              </v:shape>
            </v:group>
            <v:group style="position:absolute;left:4921;top:11107;width:3590;height:2" coordorigin="4921,11107" coordsize="3590,2">
              <v:shape style="position:absolute;left:4921;top:11107;width:3590;height:2" coordorigin="4921,11107" coordsize="3590,0" path="m4921,11107l8510,11107e" filled="f" stroked="t" strokeweight=".957298pt" strokecolor="#838383">
                <v:path arrowok="t"/>
              </v:shape>
            </v:group>
            <v:group style="position:absolute;left:8276;top:11107;width:857;height:2" coordorigin="8276,11107" coordsize="857,2">
              <v:shape style="position:absolute;left:8276;top:11107;width:857;height:2" coordorigin="8276,11107" coordsize="857,0" path="m8276,11107l9133,11107e" filled="f" stroked="t" strokeweight=".478649pt" strokecolor="#707070">
                <v:path arrowok="t"/>
              </v:shape>
            </v:group>
            <v:group style="position:absolute;left:9075;top:11109;width:1197;height:2" coordorigin="9075,11109" coordsize="1197,2">
              <v:shape style="position:absolute;left:9075;top:11109;width:1197;height:2" coordorigin="9075,11109" coordsize="1197,0" path="m9075,11109l10272,11109e" filled="f" stroked="t" strokeweight=".478649pt" strokecolor="#4F4F4F">
                <v:path arrowok="t"/>
              </v:shape>
            </v:group>
            <v:group style="position:absolute;left:10214;top:11111;width:1288;height:2" coordorigin="10214,11111" coordsize="1288,2">
              <v:shape style="position:absolute;left:10214;top:11111;width:1288;height:2" coordorigin="10214,11111" coordsize="1288,0" path="m10214,11111l11502,11111e" filled="f" stroked="t" strokeweight=".478649pt" strokecolor="#777777">
                <v:path arrowok="t"/>
              </v:shape>
            </v:group>
            <v:group style="position:absolute;left:431;top:11346;width:8702;height:2" coordorigin="431,11346" coordsize="8702,2">
              <v:shape style="position:absolute;left:431;top:11346;width:8702;height:2" coordorigin="431,11346" coordsize="8702,0" path="m431,11346l9133,11346e" filled="f" stroked="t" strokeweight=".717973pt" strokecolor="#7C7C7C">
                <v:path arrowok="t"/>
              </v:shape>
            </v:group>
            <v:group style="position:absolute;left:4030;top:11349;width:1709;height:2" coordorigin="4030,11349" coordsize="1709,2">
              <v:shape style="position:absolute;left:4030;top:11349;width:1709;height:2" coordorigin="4030,11349" coordsize="1709,0" path="m4030,11349l5739,11349e" filled="f" stroked="t" strokeweight=".478649pt" strokecolor="#646464">
                <v:path arrowok="t"/>
              </v:shape>
            </v:group>
            <v:group style="position:absolute;left:9075;top:11349;width:1197;height:2" coordorigin="9075,11349" coordsize="1197,2">
              <v:shape style="position:absolute;left:9075;top:11349;width:1197;height:2" coordorigin="9075,11349" coordsize="1197,0" path="m9075,11349l10272,11349e" filled="f" stroked="t" strokeweight=".478649pt" strokecolor="#545454">
                <v:path arrowok="t"/>
              </v:shape>
            </v:group>
            <v:group style="position:absolute;left:10214;top:11349;width:1288;height:2" coordorigin="10214,11349" coordsize="1288,2">
              <v:shape style="position:absolute;left:10214;top:11349;width:1288;height:2" coordorigin="10214,11349" coordsize="1288,0" path="m10214,11349l11502,11349e" filled="f" stroked="t" strokeweight=".717973pt" strokecolor="#878787">
                <v:path arrowok="t"/>
              </v:shape>
            </v:group>
            <v:group style="position:absolute;left:431;top:11586;width:6036;height:2" coordorigin="431,11586" coordsize="6036,2">
              <v:shape style="position:absolute;left:431;top:11586;width:6036;height:2" coordorigin="431,11586" coordsize="6036,0" path="m431,11586l6467,11586e" filled="f" stroked="t" strokeweight=".717973pt" strokecolor="#777777">
                <v:path arrowok="t"/>
              </v:shape>
            </v:group>
            <v:group style="position:absolute;left:1187;top:11334;width:2;height:738" coordorigin="1187,11334" coordsize="2,738">
              <v:shape style="position:absolute;left:1187;top:11334;width:2;height:738" coordorigin="1187,11334" coordsize="0,738" path="m1187,12073l1187,11334e" filled="f" stroked="t" strokeweight=".239324pt" strokecolor="#838383">
                <v:path arrowok="t"/>
              </v:shape>
            </v:group>
            <v:group style="position:absolute;left:1718;top:11339;width:2;height:1424" coordorigin="1718,11339" coordsize="2,1424">
              <v:shape style="position:absolute;left:1718;top:11339;width:2;height:1424" coordorigin="1718,11339" coordsize="0,1424" path="m1718,12763l1718,11339e" filled="f" stroked="t" strokeweight=".478649pt" strokecolor="#343434">
                <v:path arrowok="t"/>
              </v:shape>
            </v:group>
            <v:group style="position:absolute;left:6409;top:11593;width:570;height:2" coordorigin="6409,11593" coordsize="570,2">
              <v:shape style="position:absolute;left:6409;top:11593;width:570;height:2" coordorigin="6409,11593" coordsize="570,0" path="m6409,11593l6979,11593e" filled="f" stroked="t" strokeweight=".478649pt" strokecolor="#6B6B6B">
                <v:path arrowok="t"/>
              </v:shape>
            </v:group>
            <v:group style="position:absolute;left:6921;top:11588;width:4581;height:2" coordorigin="6921,11588" coordsize="4581,2">
              <v:shape style="position:absolute;left:6921;top:11588;width:4581;height:2" coordorigin="6921,11588" coordsize="4581,0" path="m6921,11588l11502,11588e" filled="f" stroked="t" strokeweight=".717973pt" strokecolor="#777777">
                <v:path arrowok="t"/>
              </v:shape>
            </v:group>
            <v:group style="position:absolute;left:7371;top:11339;width:2;height:2066" coordorigin="7371,11339" coordsize="2,2066">
              <v:shape style="position:absolute;left:7371;top:11339;width:2;height:2066" coordorigin="7371,11339" coordsize="0,2066" path="m7371,13406l7371,11339e" filled="f" stroked="t" strokeweight=".957298pt" strokecolor="#707070">
                <v:path arrowok="t"/>
              </v:shape>
            </v:group>
            <v:group style="position:absolute;left:440;top:10970;width:2;height:2440" coordorigin="440,10970" coordsize="2,2440">
              <v:shape style="position:absolute;left:440;top:10970;width:2;height:2440" coordorigin="440,10970" coordsize="0,2440" path="m440,13410l440,10970e" filled="f" stroked="t" strokeweight=".717973pt" strokecolor="#575757">
                <v:path arrowok="t"/>
              </v:shape>
            </v:group>
            <v:group style="position:absolute;left:11492;top:11540;width:2;height:561" coordorigin="11492,11540" coordsize="2,561">
              <v:shape style="position:absolute;left:11492;top:11540;width:2;height:561" coordorigin="11492,11540" coordsize="0,561" path="m11492,12101l11492,11540e" filled="f" stroked="t" strokeweight=".478649pt" strokecolor="#575757">
                <v:path arrowok="t"/>
              </v:shape>
            </v:group>
            <v:group style="position:absolute;left:445;top:12044;width:2;height:1074" coordorigin="445,12044" coordsize="2,1074">
              <v:shape style="position:absolute;left:445;top:12044;width:2;height:1074" coordorigin="445,12044" coordsize="0,1074" path="m445,13118l445,12044e" filled="f" stroked="t" strokeweight=".478649pt" strokecolor="#343434">
                <v:path arrowok="t"/>
              </v:shape>
            </v:group>
            <v:group style="position:absolute;left:1187;top:12073;width:2;height:1016" coordorigin="1187,12073" coordsize="2,1016">
              <v:shape style="position:absolute;left:1187;top:12073;width:2;height:1016" coordorigin="1187,12073" coordsize="0,1016" path="m1187,13089l1187,12073e" filled="f" stroked="t" strokeweight=".239324pt" strokecolor="#000000">
                <v:path arrowok="t"/>
              </v:shape>
            </v:group>
            <v:group style="position:absolute;left:2388;top:12586;width:2;height:532" coordorigin="2388,12586" coordsize="2,532">
              <v:shape style="position:absolute;left:2388;top:12586;width:2;height:532" coordorigin="2388,12586" coordsize="0,532" path="m2388,13118l2388,12586e" filled="f" stroked="t" strokeweight=".478649pt" strokecolor="#484848">
                <v:path arrowok="t"/>
              </v:shape>
            </v:group>
            <v:group style="position:absolute;left:440;top:13384;width:1953;height:2" coordorigin="440,13384" coordsize="1953,2">
              <v:shape style="position:absolute;left:440;top:13384;width:1953;height:2" coordorigin="440,13384" coordsize="1953,0" path="m440,13384l2393,13384e" filled="f" stroked="t" strokeweight=".478649pt" strokecolor="#6B6B6B">
                <v:path arrowok="t"/>
              </v:shape>
            </v:group>
            <v:group style="position:absolute;left:445;top:13060;width:2;height:2656" coordorigin="445,13060" coordsize="2,2656">
              <v:shape style="position:absolute;left:445;top:13060;width:2;height:2656" coordorigin="445,13060" coordsize="0,2656" path="m445,15716l445,13060e" filled="f" stroked="t" strokeweight=".478649pt" strokecolor="#676767">
                <v:path arrowok="t"/>
              </v:shape>
            </v:group>
            <v:group style="position:absolute;left:1187;top:13089;width:2;height:479" coordorigin="1187,13089" coordsize="2,479">
              <v:shape style="position:absolute;left:1187;top:13089;width:2;height:479" coordorigin="1187,13089" coordsize="0,479" path="m1187,13569l1187,13089e" filled="f" stroked="t" strokeweight=".239324pt" strokecolor="#6B6B6B">
                <v:path arrowok="t"/>
              </v:shape>
            </v:group>
            <v:group style="position:absolute;left:445;top:13343;width:2;height:2373" coordorigin="445,13343" coordsize="2,2373">
              <v:shape style="position:absolute;left:445;top:13343;width:2;height:2373" coordorigin="445,13343" coordsize="0,2373" path="m445,15716l445,13343e" filled="f" stroked="t" strokeweight=".957298pt" strokecolor="#6B6B6B">
                <v:path arrowok="t"/>
              </v:shape>
            </v:group>
            <v:group style="position:absolute;left:1721;top:12706;width:2;height:3016" coordorigin="1721,12706" coordsize="2,3016">
              <v:shape style="position:absolute;left:1721;top:12706;width:2;height:3016" coordorigin="1721,12706" coordsize="0,3016" path="m1721,15721l1721,12706e" filled="f" stroked="t" strokeweight=".957298pt" strokecolor="#6B6B6B">
                <v:path arrowok="t"/>
              </v:shape>
            </v:group>
            <v:group style="position:absolute;left:7374;top:13348;width:2;height:796" coordorigin="7374,13348" coordsize="2,796">
              <v:shape style="position:absolute;left:7374;top:13348;width:2;height:796" coordorigin="7374,13348" coordsize="0,796" path="m7374,14144l7374,13348e" filled="f" stroked="t" strokeweight=".478649pt" strokecolor="#4F4F4F">
                <v:path arrowok="t"/>
              </v:shape>
            </v:group>
            <v:group style="position:absolute;left:1187;top:13569;width:2;height:1568" coordorigin="1187,13569" coordsize="2,1568">
              <v:shape style="position:absolute;left:1187;top:13569;width:2;height:1568" coordorigin="1187,13569" coordsize="0,1568" path="m1187,15136l1187,13569e" filled="f" stroked="t" strokeweight=".239324pt" strokecolor="#000000">
                <v:path arrowok="t"/>
              </v:shape>
            </v:group>
            <v:group style="position:absolute;left:2384;top:13890;width:2;height:652" coordorigin="2384,13890" coordsize="2,652">
              <v:shape style="position:absolute;left:2384;top:13890;width:2;height:652" coordorigin="2384,13890" coordsize="0,652" path="m2384,14542l2384,13890e" filled="f" stroked="t" strokeweight=".478649pt" strokecolor="#4B4B4B">
                <v:path arrowok="t"/>
              </v:shape>
            </v:group>
            <v:group style="position:absolute;left:7376;top:14086;width:2;height:1625" coordorigin="7376,14086" coordsize="2,1625">
              <v:shape style="position:absolute;left:7376;top:14086;width:2;height:1625" coordorigin="7376,14086" coordsize="0,1625" path="m7376,15712l7376,14086e" filled="f" stroked="t" strokeweight=".957298pt" strokecolor="#747474">
                <v:path arrowok="t"/>
              </v:shape>
            </v:group>
            <v:group style="position:absolute;left:11497;top:14086;width:2;height:1625" coordorigin="11497,14086" coordsize="2,1625">
              <v:shape style="position:absolute;left:11497;top:14086;width:2;height:1625" coordorigin="11497,14086" coordsize="0,1625" path="m11497,15712l11497,14086e" filled="f" stroked="t" strokeweight=".478649pt" strokecolor="#575757">
                <v:path arrowok="t"/>
              </v:shape>
            </v:group>
            <v:group style="position:absolute;left:436;top:15709;width:11066;height:2" coordorigin="436,15709" coordsize="11066,2">
              <v:shape style="position:absolute;left:436;top:15709;width:11066;height:2" coordorigin="436,15709" coordsize="11066,0" path="m436,15709l11502,15709e" filled="f" stroked="t" strokeweight=".717973pt" strokecolor="#808080">
                <v:path arrowok="t"/>
              </v:shape>
            </v:group>
            <v:group style="position:absolute;left:1187;top:15136;width:2;height:566" coordorigin="1187,15136" coordsize="2,566">
              <v:shape style="position:absolute;left:1187;top:15136;width:2;height:566" coordorigin="1187,15136" coordsize="0,566" path="m1187,15702l1187,15136e" filled="f" stroked="t" strokeweight=".239324pt" strokecolor="#979797">
                <v:path arrowok="t"/>
              </v:shape>
            </v:group>
            <v:group style="position:absolute;left:2345;top:15707;width:594;height:2" coordorigin="2345,15707" coordsize="594,2">
              <v:shape style="position:absolute;left:2345;top:15707;width:594;height:2" coordorigin="2345,15707" coordsize="594,0" path="m2345,15707l2939,15707e" filled="f" stroked="t" strokeweight=".478649pt" strokecolor="#5B5B5B">
                <v:path arrowok="t"/>
              </v:shape>
            </v:group>
            <v:group style="position:absolute;left:6409;top:15707;width:570;height:2" coordorigin="6409,15707" coordsize="570,2">
              <v:shape style="position:absolute;left:6409;top:15707;width:570;height:2" coordorigin="6409,15707" coordsize="570,0" path="m6409,15707l6979,15707e" filled="f" stroked="t" strokeweight=".478649pt" strokecolor="#707070">
                <v:path arrowok="t"/>
              </v:shape>
            </v:group>
            <v:group style="position:absolute;left:6921;top:15707;width:1412;height:2" coordorigin="6921,15707" coordsize="1412,2">
              <v:shape style="position:absolute;left:6921;top:15707;width:1412;height:2" coordorigin="6921,15707" coordsize="1412,0" path="m6921,15707l8333,15707e" filled="f" stroked="t" strokeweight=".478649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2" w:after="0" w:line="266" w:lineRule="exac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4F4F50"/>
          <w:w w:val="86"/>
          <w:position w:val="-4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4F4F50"/>
          <w:w w:val="85"/>
          <w:position w:val="-4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4F4F50"/>
          <w:w w:val="86"/>
          <w:position w:val="-4"/>
        </w:rPr>
        <w:t>b.dur</w:t>
      </w:r>
      <w:r>
        <w:rPr>
          <w:rFonts w:ascii="Times New Roman" w:hAnsi="Times New Roman" w:cs="Times New Roman" w:eastAsia="Times New Roman"/>
          <w:sz w:val="27"/>
          <w:szCs w:val="27"/>
          <w:color w:val="4F4F50"/>
          <w:spacing w:val="-52"/>
          <w:w w:val="86"/>
          <w:position w:val="-4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69"/>
          <w:position w:val="-4"/>
        </w:rPr>
        <w:t>AK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5" w:right="-20"/>
        <w:jc w:val="left"/>
        <w:tabs>
          <w:tab w:pos="1940" w:val="left"/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47.176392pt;margin-top:2.584317pt;width:7.27125pt;height:34.106447pt;mso-position-horizontal-relative:page;mso-position-vertical-relative:paragraph;z-index:-15168" coordorigin="8944,52" coordsize="145,682">
            <v:shape style="position:absolute;left:8944;top:52;width:145;height:682" coordorigin="8944,52" coordsize="145,682" path="m8944,52l9089,52,9089,734,8944,734,8944,52e" filled="t" fillcolor="#EB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330521pt;margin-top:-8.323983pt;width:31.559625pt;height:19.5pt;mso-position-horizontal-relative:page;mso-position-vertical-relative:paragraph;z-index:-15162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4F4F50"/>
                      <w:spacing w:val="-113"/>
                      <w:w w:val="52"/>
                      <w:b/>
                      <w:bCs/>
                    </w:rPr>
                    <w:t>M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43434"/>
                      <w:spacing w:val="0"/>
                      <w:w w:val="38"/>
                      <w:b/>
                      <w:bCs/>
                    </w:rPr>
                    <w:t>_;: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343434"/>
                      <w:spacing w:val="-35"/>
                      <w:w w:val="37"/>
                      <w:b/>
                      <w:bCs/>
                    </w:rPr>
                    <w:t>.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2F346B"/>
                      <w:spacing w:val="0"/>
                      <w:w w:val="216"/>
                      <w:b/>
                      <w:bCs/>
                    </w:rPr>
                    <w:t>r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4F4F50"/>
          <w:spacing w:val="0"/>
          <w:w w:val="73"/>
          <w:b/>
          <w:bCs/>
        </w:rPr>
        <w:t>ltfaıye</w:t>
      </w:r>
      <w:r>
        <w:rPr>
          <w:rFonts w:ascii="Arial" w:hAnsi="Arial" w:cs="Arial" w:eastAsia="Arial"/>
          <w:sz w:val="24"/>
          <w:szCs w:val="24"/>
          <w:color w:val="4F4F5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color w:val="4F4F50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3"/>
        </w:rPr>
        <w:t>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98" w:lineRule="exact"/>
        <w:ind w:left="239" w:right="-20"/>
        <w:jc w:val="left"/>
        <w:tabs>
          <w:tab w:pos="900" w:val="left"/>
          <w:tab w:pos="6200" w:val="left"/>
        </w:tabs>
        <w:rPr>
          <w:rFonts w:ascii="Arial" w:hAnsi="Arial" w:cs="Arial" w:eastAsia="Arial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383F9A"/>
          <w:spacing w:val="0"/>
          <w:w w:val="100"/>
          <w:position w:val="11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383F9A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383F9A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35"/>
          <w:szCs w:val="35"/>
          <w:color w:val="2F346B"/>
          <w:spacing w:val="0"/>
          <w:w w:val="158"/>
          <w:position w:val="11"/>
        </w:rPr>
        <w:t>V</w:t>
      </w:r>
      <w:r>
        <w:rPr>
          <w:rFonts w:ascii="Times New Roman" w:hAnsi="Times New Roman" w:cs="Times New Roman" w:eastAsia="Times New Roman"/>
          <w:sz w:val="35"/>
          <w:szCs w:val="35"/>
          <w:color w:val="2F346B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2F346B"/>
          <w:spacing w:val="0"/>
          <w:w w:val="100"/>
          <w:position w:val="11"/>
        </w:rPr>
      </w:r>
      <w:r>
        <w:rPr>
          <w:rFonts w:ascii="Arial" w:hAnsi="Arial" w:cs="Arial" w:eastAsia="Arial"/>
          <w:sz w:val="50"/>
          <w:szCs w:val="50"/>
          <w:color w:val="C1BFC1"/>
          <w:spacing w:val="0"/>
          <w:w w:val="104"/>
          <w:position w:val="1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320" w:right="300"/>
          <w:cols w:num="2" w:equalWidth="0">
            <w:col w:w="521" w:space="1945"/>
            <w:col w:w="8834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28" w:right="423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81.248199pt;margin-top:8.516182pt;width:50.52692pt;height:28.813521pt;mso-position-horizontal-relative:page;mso-position-vertical-relative:paragraph;z-index:-15160" coordorigin="9625,170" coordsize="1011,576">
            <v:group style="position:absolute;left:10536;top:206;width:66;height:2" coordorigin="10536,206" coordsize="66,2">
              <v:shape style="position:absolute;left:10536;top:206;width:66;height:2" coordorigin="10536,206" coordsize="66,0" path="m10536,206l10602,206e" filled="f" stroked="t" strokeweight="3.313241pt" strokecolor="#6B7070">
                <v:path arrowok="t"/>
              </v:shape>
            </v:group>
            <v:group style="position:absolute;left:9632;top:544;width:897;height:2" coordorigin="9632,544" coordsize="897,2">
              <v:shape style="position:absolute;left:9632;top:544;width:897;height:2" coordorigin="9632,544" coordsize="897,0" path="m9632,544l10529,544e" filled="f" stroked="t" strokeweight=".70998pt" strokecolor="#6B7070">
                <v:path arrowok="t"/>
              </v:shape>
            </v:group>
            <v:group style="position:absolute;left:10569;top:211;width:2;height:496" coordorigin="10569,211" coordsize="2,496">
              <v:shape style="position:absolute;left:10569;top:211;width:2;height:496" coordorigin="10569,211" coordsize="0,496" path="m10569,706l10569,211e" filled="f" stroked="t" strokeweight="4.023221pt" strokecolor="#6B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BÜYÜ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Hİ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75" w:lineRule="exact"/>
        <w:ind w:left="3749" w:right="437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6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6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9"/>
          <w:position w:val="-6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9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-6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9"/>
          <w:position w:val="-6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5"/>
          <w:position w:val="-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left="86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431808pt;margin-top:-45.829323pt;width:456.30122pt;height:72pt;mso-position-horizontal-relative:page;mso-position-vertical-relative:paragraph;z-index:-1515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7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63"/>
                      <w:b/>
                      <w:bCs/>
                      <w:position w:val="23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00"/>
                      <w:b/>
                      <w:bCs/>
                      <w:position w:val="23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00"/>
                      <w:b/>
                      <w:bCs/>
                      <w:position w:val="2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D5E5E"/>
                      <w:spacing w:val="0"/>
                      <w:w w:val="83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9.171875pt;margin-top:1.679117pt;width:1.2321pt;height:18.5pt;mso-position-horizontal-relative:page;mso-position-vertical-relative:paragraph;z-index:-15153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BCBCBC"/>
                      <w:spacing w:val="0"/>
                      <w:w w:val="2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4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599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5" w:lineRule="exact"/>
        <w:ind w:left="641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0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-10"/>
          <w:w w:val="11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1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1" w:right="-20"/>
        <w:jc w:val="left"/>
        <w:tabs>
          <w:tab w:pos="1480" w:val="left"/>
          <w:tab w:pos="314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14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22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7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88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1"/>
          <w:position w:val="0"/>
        </w:rPr>
        <w:t>tr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11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6328005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34" w:lineRule="exact"/>
        <w:ind w:left="126" w:right="3379"/>
        <w:jc w:val="left"/>
        <w:tabs>
          <w:tab w:pos="1480" w:val="left"/>
          <w:tab w:pos="3140" w:val="left"/>
          <w:tab w:pos="4500" w:val="left"/>
          <w:tab w:pos="5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23.05.2017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0"/>
          <w:position w:val="0"/>
        </w:rPr>
        <w:t>!K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4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3411</w:t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6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5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0"/>
        </w:rPr>
        <w:t>ldirim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S.MANDACI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0"/>
        </w:rPr>
        <w:t>Bil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5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1"/>
          <w:position w:val="0"/>
        </w:rPr>
        <w:t>rile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2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Yunus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Emre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Cami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16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Atatür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Kadri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So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9"/>
        </w:rPr>
        <w:t>Üze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left="121" w:right="-20"/>
        <w:jc w:val="left"/>
        <w:tabs>
          <w:tab w:pos="1480" w:val="left"/>
          <w:tab w:pos="438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1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öp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92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88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"/>
          <w:w w:val="11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97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1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78" w:lineRule="exact"/>
        <w:ind w:left="121" w:right="-20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583466pt;margin-top:13.694349pt;width:82.35547pt;height:27.5pt;mso-position-horizontal-relative:page;mso-position-vertical-relative:paragraph;z-index:-15158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tabs>
                      <w:tab w:pos="580" w:val="left"/>
                      <w:tab w:pos="1080" w:val="left"/>
                      <w:tab w:pos="1540" w:val="left"/>
                    </w:tabs>
                    <w:rPr>
                      <w:rFonts w:ascii="Arial" w:hAnsi="Arial" w:cs="Arial" w:eastAsia="Arial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D5E5E"/>
                      <w:spacing w:val="0"/>
                      <w:w w:val="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E5E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E5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2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79999"/>
                      <w:spacing w:val="0"/>
                      <w:w w:val="5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7999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7999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4B4B4B"/>
                      <w:spacing w:val="0"/>
                      <w:w w:val="58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5"/>
                      <w:szCs w:val="5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38"/>
          <w:position w:val="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8"/>
          <w:position w:val="3"/>
        </w:rPr>
        <w:t>e: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38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7"/>
          <w:position w:val="4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8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81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3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83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4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1"/>
          <w:position w:val="-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3"/>
          <w:position w:val="-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3633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B4B4B"/>
          <w:w w:val="97"/>
          <w:position w:val="1"/>
        </w:rPr>
        <w:t>B</w:t>
      </w:r>
      <w:r>
        <w:rPr>
          <w:rFonts w:ascii="Arial" w:hAnsi="Arial" w:cs="Arial" w:eastAsia="Arial"/>
          <w:sz w:val="17"/>
          <w:szCs w:val="17"/>
          <w:color w:val="4B4B4B"/>
          <w:spacing w:val="-11"/>
          <w:w w:val="98"/>
          <w:position w:val="1"/>
        </w:rPr>
        <w:t>c</w:t>
      </w:r>
      <w:r>
        <w:rPr>
          <w:rFonts w:ascii="Arial" w:hAnsi="Arial" w:cs="Arial" w:eastAsia="Arial"/>
          <w:sz w:val="17"/>
          <w:szCs w:val="17"/>
          <w:color w:val="2F2F2F"/>
          <w:spacing w:val="3"/>
          <w:w w:val="220"/>
          <w:position w:val="1"/>
        </w:rPr>
        <w:t>ı</w:t>
      </w:r>
      <w:r>
        <w:rPr>
          <w:rFonts w:ascii="Arial" w:hAnsi="Arial" w:cs="Arial" w:eastAsia="Arial"/>
          <w:sz w:val="17"/>
          <w:szCs w:val="17"/>
          <w:color w:val="5D5E5E"/>
          <w:spacing w:val="0"/>
          <w:w w:val="96"/>
          <w:position w:val="1"/>
        </w:rPr>
        <w:t>onarme</w:t>
      </w:r>
      <w:r>
        <w:rPr>
          <w:rFonts w:ascii="Arial" w:hAnsi="Arial" w:cs="Arial" w:eastAsia="Arial"/>
          <w:sz w:val="17"/>
          <w:szCs w:val="17"/>
          <w:color w:val="5D5E5E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5D5E5E"/>
          <w:spacing w:val="-19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-3"/>
          <w:w w:val="100"/>
          <w:position w:val="1"/>
        </w:rPr>
        <w:t>K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7"/>
          <w:szCs w:val="17"/>
          <w:color w:val="4B4B4B"/>
          <w:spacing w:val="-15"/>
          <w:w w:val="100"/>
          <w:position w:val="1"/>
        </w:rPr>
        <w:t>g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1"/>
        </w:rPr>
        <w:t>ir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24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1"/>
        </w:rPr>
        <w:t>Ahşap</w:t>
      </w:r>
      <w:r>
        <w:rPr>
          <w:rFonts w:ascii="Arial" w:hAnsi="Arial" w:cs="Arial" w:eastAsia="Arial"/>
          <w:sz w:val="17"/>
          <w:szCs w:val="17"/>
          <w:color w:val="4B4B4B"/>
          <w:spacing w:val="46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5D5E5E"/>
          <w:spacing w:val="0"/>
          <w:w w:val="100"/>
          <w:position w:val="1"/>
        </w:rPr>
        <w:t>Ç</w:t>
      </w:r>
      <w:r>
        <w:rPr>
          <w:rFonts w:ascii="Arial" w:hAnsi="Arial" w:cs="Arial" w:eastAsia="Arial"/>
          <w:sz w:val="17"/>
          <w:szCs w:val="17"/>
          <w:color w:val="5D5E5E"/>
          <w:spacing w:val="-3"/>
          <w:w w:val="100"/>
          <w:position w:val="1"/>
        </w:rPr>
        <w:t>e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1"/>
        </w:rPr>
        <w:t>lik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1"/>
        </w:rPr>
        <w:t>   </w:t>
      </w:r>
      <w:r>
        <w:rPr>
          <w:rFonts w:ascii="Arial" w:hAnsi="Arial" w:cs="Arial" w:eastAsia="Arial"/>
          <w:sz w:val="17"/>
          <w:szCs w:val="17"/>
          <w:color w:val="2F2F2F"/>
          <w:spacing w:val="8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15"/>
          <w:position w:val="1"/>
        </w:rPr>
        <w:t>D</w:t>
      </w:r>
      <w:r>
        <w:rPr>
          <w:rFonts w:ascii="Arial" w:hAnsi="Arial" w:cs="Arial" w:eastAsia="Arial"/>
          <w:sz w:val="17"/>
          <w:szCs w:val="17"/>
          <w:color w:val="2F2F2F"/>
          <w:spacing w:val="-20"/>
          <w:w w:val="115"/>
          <w:position w:val="1"/>
        </w:rPr>
        <w:t>i</w:t>
      </w:r>
      <w:r>
        <w:rPr>
          <w:rFonts w:ascii="Arial" w:hAnsi="Arial" w:cs="Arial" w:eastAsia="Arial"/>
          <w:sz w:val="17"/>
          <w:szCs w:val="17"/>
          <w:color w:val="5D5E5E"/>
          <w:spacing w:val="0"/>
          <w:w w:val="92"/>
          <w:position w:val="1"/>
        </w:rPr>
        <w:t>ger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67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16:24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21" w:right="-20"/>
        <w:jc w:val="left"/>
        <w:tabs>
          <w:tab w:pos="2120" w:val="left"/>
          <w:tab w:pos="5680" w:val="left"/>
          <w:tab w:pos="76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3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7"/>
          <w:position w:val="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lıibi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2"/>
          <w:position w:val="1"/>
        </w:rPr>
        <w:t>IKi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83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3"/>
          <w:position w:val="1"/>
        </w:rPr>
        <w:t>ac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70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5" w:after="0" w:line="225" w:lineRule="exact"/>
        <w:ind w:left="2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w w:val="94"/>
          <w:position w:val="-1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-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99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9"/>
          <w:w w:val="109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  <w:position w:val="-1"/>
        </w:rPr>
        <w:t>_kun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2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2118" w:right="-20"/>
        <w:jc w:val="left"/>
        <w:tabs>
          <w:tab w:pos="466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-1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87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7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206"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95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10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0"/>
        </w:rPr>
        <w:t>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16:20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95"/>
          <w:position w:val="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6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0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20" w:bottom="280" w:left="220" w:right="340"/>
        </w:sectPr>
      </w:pPr>
      <w:rPr/>
    </w:p>
    <w:p>
      <w:pPr>
        <w:spacing w:before="0" w:after="0" w:line="204" w:lineRule="exact"/>
        <w:ind w:left="11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w w:val="83"/>
          <w:position w:val="-1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2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924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  <w:cols w:num="2" w:equalWidth="0">
            <w:col w:w="595" w:space="1523"/>
            <w:col w:w="9242"/>
          </w:cols>
        </w:sectPr>
      </w:pPr>
      <w:rPr/>
    </w:p>
    <w:p>
      <w:pPr>
        <w:spacing w:before="0" w:after="0" w:line="266" w:lineRule="exact"/>
        <w:ind w:left="121" w:right="-20"/>
        <w:jc w:val="left"/>
        <w:tabs>
          <w:tab w:pos="4680" w:val="left"/>
          <w:tab w:pos="7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62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  <w:position w:val="-1"/>
        </w:rPr>
        <w:t>ktri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31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707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26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46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D5E5E"/>
          <w:w w:val="89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iye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9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-J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</w:rPr>
        <w:t>nd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312" w:lineRule="exact"/>
        <w:ind w:left="111" w:right="-20"/>
        <w:jc w:val="left"/>
        <w:tabs>
          <w:tab w:pos="2140" w:val="left"/>
          <w:tab w:pos="4680" w:val="left"/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D5E5E"/>
          <w:spacing w:val="0"/>
          <w:w w:val="284"/>
          <w:position w:val="-5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5D5E5E"/>
          <w:spacing w:val="-165"/>
          <w:w w:val="284"/>
          <w:position w:val="-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78"/>
          <w:position w:val="-5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AAAAA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84"/>
          <w:position w:val="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99"/>
          <w:position w:val="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78"/>
          <w:position w:val="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6"/>
          <w:w w:val="109"/>
          <w:position w:val="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7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4"/>
          <w:position w:val="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99"/>
          <w:position w:val="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2"/>
          <w:position w:val="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7"/>
          <w:position w:val="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  <w:position w:val="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97"/>
          <w:position w:val="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9"/>
          <w:w w:val="62"/>
          <w:position w:val="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9"/>
          <w:position w:val="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62"/>
          <w:position w:val="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8"/>
          <w:position w:val="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0"/>
          <w:position w:val="7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6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9"/>
          <w:position w:val="7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7"/>
        </w:rPr>
        <w:t>oğ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72"/>
          <w:position w:val="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9"/>
          <w:position w:val="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98"/>
          <w:position w:val="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3"/>
          <w:position w:val="7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7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7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29"/>
          <w:position w:val="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26"/>
          <w:w w:val="129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6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6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6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116" w:right="-20"/>
        <w:jc w:val="left"/>
        <w:tabs>
          <w:tab w:pos="620" w:val="left"/>
          <w:tab w:pos="466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  <w:position w:val="2"/>
        </w:rPr>
        <w:t>Ye.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8"/>
          <w:position w:val="2"/>
        </w:rPr>
        <w:t>,1cı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7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94"/>
          <w:position w:val="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:-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3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4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Saati:-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Adı-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2"/>
        </w:rPr>
        <w:t>oy_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7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4" w:lineRule="exact"/>
        <w:ind w:left="121" w:right="2835" w:firstLine="-9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9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</w:rPr>
        <w:t>leta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4644" w:right="385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left="116" w:right="-20"/>
        <w:jc w:val="left"/>
        <w:tabs>
          <w:tab w:pos="2140" w:val="left"/>
          <w:tab w:pos="4680" w:val="left"/>
          <w:tab w:pos="6580" w:val="left"/>
          <w:tab w:pos="8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  <w:position w:val="-2"/>
        </w:rPr>
        <w:t>Ti.lril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  <w:position w:val="-2"/>
        </w:rPr>
        <w:t>yapılmıştı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31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33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5"/>
          <w:position w:val="-4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33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4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5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4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left="5024" w:right="-20"/>
        <w:jc w:val="left"/>
        <w:tabs>
          <w:tab w:pos="6580" w:val="left"/>
          <w:tab w:pos="6940" w:val="left"/>
          <w:tab w:pos="8140" w:val="left"/>
          <w:tab w:pos="864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62"/>
          <w:position w:val="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113"/>
          <w:position w:val="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1"/>
          <w:position w:val="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8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-26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7"/>
          <w:szCs w:val="37"/>
          <w:color w:val="2F2F2F"/>
          <w:spacing w:val="0"/>
          <w:w w:val="58"/>
          <w:position w:val="0"/>
        </w:rPr>
        <w:t>--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konteynırındaki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niteliğindeki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malzemele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</w:sectPr>
      </w:pPr>
      <w:rPr/>
    </w:p>
    <w:p>
      <w:pPr>
        <w:spacing w:before="3" w:after="0" w:line="240" w:lineRule="auto"/>
        <w:ind w:left="116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6"/>
          <w:position w:val="-1"/>
        </w:rPr>
        <w:t>yapı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96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baş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ngıcını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konteynırındaki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  <w:cols w:num="2" w:equalWidth="0">
            <w:col w:w="1821" w:space="363"/>
            <w:col w:w="9176"/>
          </w:cols>
        </w:sectPr>
      </w:pPr>
      <w:rPr/>
    </w:p>
    <w:p>
      <w:pPr>
        <w:spacing w:before="2" w:after="0" w:line="228" w:lineRule="exact"/>
        <w:ind w:left="2137" w:right="64" w:firstLine="-2016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vanımıştır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6" w:right="-20"/>
        <w:jc w:val="left"/>
        <w:tabs>
          <w:tab w:pos="2120" w:val="left"/>
          <w:tab w:pos="67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97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4"/>
          <w:position w:val="1"/>
        </w:rPr>
        <w:t>ig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57"/>
          <w:w w:val="75"/>
          <w:position w:val="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7"/>
          <w:position w:val="1"/>
        </w:rPr>
        <w:t>or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96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79"/>
          <w:position w:val="1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32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102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2"/>
          <w:szCs w:val="22"/>
          <w:color w:val="5D5E5E"/>
          <w:spacing w:val="0"/>
          <w:w w:val="83"/>
          <w:position w:val="0"/>
        </w:rPr>
        <w:t>!Bed</w:t>
      </w:r>
      <w:r>
        <w:rPr>
          <w:rFonts w:ascii="Times New Roman" w:hAnsi="Times New Roman" w:cs="Times New Roman" w:eastAsia="Times New Roman"/>
          <w:sz w:val="22"/>
          <w:szCs w:val="22"/>
          <w:color w:val="5D5E5E"/>
          <w:spacing w:val="12"/>
          <w:w w:val="83"/>
          <w:position w:val="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72"/>
          <w:position w:val="0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3"/>
          <w:w w:val="72"/>
          <w:position w:val="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D5E5E"/>
          <w:spacing w:val="0"/>
          <w:w w:val="117"/>
          <w:position w:val="0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2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</w:sectPr>
      </w:pPr>
      <w:rPr/>
    </w:p>
    <w:p>
      <w:pPr>
        <w:spacing w:before="17" w:after="0" w:line="240" w:lineRule="auto"/>
        <w:ind w:left="12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566204pt;margin-top:5.444558pt;width:20.711943pt;height:21pt;mso-position-horizontal-relative:page;mso-position-vertical-relative:paragraph;z-index:-15157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B4B4B"/>
                      <w:w w:val="66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B4B4B"/>
                      <w:spacing w:val="-47"/>
                      <w:w w:val="66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2F2F2F"/>
                      <w:spacing w:val="0"/>
                      <w:w w:val="56"/>
                    </w:rPr>
                    <w:t>;c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2F2F2F"/>
                      <w:spacing w:val="-29"/>
                      <w:w w:val="5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B4B4B"/>
                      <w:spacing w:val="0"/>
                      <w:w w:val="4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5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2F2F2F"/>
          <w:w w:val="140"/>
        </w:rPr>
        <w:t>'1</w:t>
      </w:r>
      <w:r>
        <w:rPr>
          <w:rFonts w:ascii="Arial" w:hAnsi="Arial" w:cs="Arial" w:eastAsia="Arial"/>
          <w:sz w:val="13"/>
          <w:szCs w:val="13"/>
          <w:color w:val="2F2F2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edilmedi.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  <w:cols w:num="2" w:equalWidth="0">
            <w:col w:w="1575" w:space="543"/>
            <w:col w:w="9242"/>
          </w:cols>
        </w:sectPr>
      </w:pPr>
      <w:rPr/>
    </w:p>
    <w:p>
      <w:pPr>
        <w:spacing w:before="22" w:after="0" w:line="240" w:lineRule="auto"/>
        <w:ind w:left="121" w:right="-20"/>
        <w:jc w:val="left"/>
        <w:tabs>
          <w:tab w:pos="212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</w:rPr>
        <w:t>Ekıuııl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rilı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:23.05.2017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1"/>
        </w:rPr>
        <w:t>lSaa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6" w:lineRule="exact"/>
        <w:ind w:left="206" w:right="-20"/>
        <w:jc w:val="left"/>
        <w:tabs>
          <w:tab w:pos="1020" w:val="left"/>
          <w:tab w:pos="1520" w:val="left"/>
          <w:tab w:pos="8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Ölil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4"/>
          <w:position w:val="-1"/>
        </w:rPr>
        <w:t>Q_İDE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</w:sectPr>
      </w:pPr>
      <w:rPr/>
    </w:p>
    <w:p>
      <w:pPr>
        <w:spacing w:before="34" w:after="0" w:line="185" w:lineRule="exact"/>
        <w:ind w:left="2284" w:right="-70"/>
        <w:jc w:val="left"/>
        <w:tabs>
          <w:tab w:pos="4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6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80" w:lineRule="exact"/>
        <w:ind w:left="2213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53949pt;margin-top:24.000196pt;width:68.238363pt;height:47pt;mso-position-horizontal-relative:page;mso-position-vertical-relative:paragraph;z-index:-15152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Arial" w:hAnsi="Arial" w:cs="Arial" w:eastAsia="Arial"/>
                      <w:sz w:val="94"/>
                      <w:szCs w:val="94"/>
                    </w:rPr>
                  </w:pPr>
                  <w:rPr/>
                  <w:r>
                    <w:rPr>
                      <w:rFonts w:ascii="Arial" w:hAnsi="Arial" w:cs="Arial" w:eastAsia="Arial"/>
                      <w:sz w:val="94"/>
                      <w:szCs w:val="94"/>
                      <w:color w:val="3F4682"/>
                      <w:spacing w:val="0"/>
                      <w:w w:val="217"/>
                      <w:i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94"/>
                      <w:szCs w:val="9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1"/>
          <w:szCs w:val="141"/>
          <w:color w:val="5D5E5E"/>
          <w:spacing w:val="6"/>
          <w:w w:val="19"/>
          <w:position w:val="-71"/>
        </w:rPr>
        <w:t>.</w:t>
      </w:r>
      <w:r>
        <w:rPr>
          <w:rFonts w:ascii="Times New Roman" w:hAnsi="Times New Roman" w:cs="Times New Roman" w:eastAsia="Times New Roman"/>
          <w:sz w:val="141"/>
          <w:szCs w:val="141"/>
          <w:color w:val="3F4682"/>
          <w:spacing w:val="0"/>
          <w:w w:val="129"/>
          <w:position w:val="-71"/>
        </w:rPr>
        <w:t>d</w:t>
      </w:r>
      <w:r>
        <w:rPr>
          <w:rFonts w:ascii="Times New Roman" w:hAnsi="Times New Roman" w:cs="Times New Roman" w:eastAsia="Times New Roman"/>
          <w:sz w:val="141"/>
          <w:szCs w:val="141"/>
          <w:color w:val="3F4682"/>
          <w:spacing w:val="-105"/>
          <w:w w:val="128"/>
          <w:position w:val="-71"/>
        </w:rPr>
        <w:t>i</w:t>
      </w:r>
      <w:r>
        <w:rPr>
          <w:rFonts w:ascii="Times New Roman" w:hAnsi="Times New Roman" w:cs="Times New Roman" w:eastAsia="Times New Roman"/>
          <w:sz w:val="141"/>
          <w:szCs w:val="141"/>
          <w:color w:val="5D5E5E"/>
          <w:spacing w:val="0"/>
          <w:w w:val="25"/>
          <w:position w:val="-71"/>
        </w:rPr>
        <w:t>ŞE«</w:t>
      </w:r>
      <w:r>
        <w:rPr>
          <w:rFonts w:ascii="Times New Roman" w:hAnsi="Times New Roman" w:cs="Times New Roman" w:eastAsia="Times New Roman"/>
          <w:sz w:val="141"/>
          <w:szCs w:val="141"/>
          <w:color w:val="5D5E5E"/>
          <w:spacing w:val="0"/>
          <w:w w:val="100"/>
          <w:position w:val="-71"/>
        </w:rPr>
        <w:tab/>
      </w:r>
      <w:r>
        <w:rPr>
          <w:rFonts w:ascii="Times New Roman" w:hAnsi="Times New Roman" w:cs="Times New Roman" w:eastAsia="Times New Roman"/>
          <w:sz w:val="141"/>
          <w:szCs w:val="141"/>
          <w:color w:val="5D5E5E"/>
          <w:spacing w:val="0"/>
          <w:w w:val="100"/>
          <w:position w:val="-71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-41" w:right="1487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8"/>
          <w:szCs w:val="28"/>
          <w:color w:val="2F2F2F"/>
          <w:spacing w:val="0"/>
          <w:w w:val="56"/>
          <w:b/>
          <w:bCs/>
        </w:rPr>
        <w:t>3</w:t>
      </w:r>
      <w:r>
        <w:rPr>
          <w:rFonts w:ascii="Arial" w:hAnsi="Arial" w:cs="Arial" w:eastAsia="Arial"/>
          <w:sz w:val="28"/>
          <w:szCs w:val="28"/>
          <w:color w:val="2F2F2F"/>
          <w:spacing w:val="25"/>
          <w:w w:val="56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6"/>
        </w:rPr>
        <w:t>O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6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12"/>
          <w:w w:val="56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6"/>
        </w:rPr>
        <w:t>MaYı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56"/>
        </w:rPr>
        <w:t>s</w:t>
      </w:r>
      <w:r>
        <w:rPr>
          <w:rFonts w:ascii="Arial" w:hAnsi="Arial" w:cs="Arial" w:eastAsia="Arial"/>
          <w:sz w:val="24"/>
          <w:szCs w:val="24"/>
          <w:color w:val="2F2F2F"/>
          <w:spacing w:val="8"/>
          <w:w w:val="56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64"/>
        </w:rPr>
        <w:t>7017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04" w:lineRule="exact"/>
        <w:ind w:left="143" w:right="1606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39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8"/>
          <w:position w:val="-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3"/>
          <w:position w:val="-2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1"/>
          <w:w w:val="90"/>
          <w:position w:val="-2"/>
        </w:rPr>
        <w:t>0</w:t>
      </w:r>
      <w:r>
        <w:rPr>
          <w:rFonts w:ascii="Times New Roman" w:hAnsi="Times New Roman" w:cs="Times New Roman" w:eastAsia="Times New Roman"/>
          <w:sz w:val="24"/>
          <w:szCs w:val="24"/>
          <w:color w:val="979999"/>
          <w:spacing w:val="-68"/>
          <w:w w:val="96"/>
          <w:position w:val="-1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90"/>
          <w:position w:val="-2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BCBCBC"/>
          <w:spacing w:val="-18"/>
          <w:w w:val="55"/>
          <w:position w:val="-11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979999"/>
          <w:spacing w:val="-38"/>
          <w:w w:val="75"/>
          <w:position w:val="-1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0"/>
          <w:w w:val="102"/>
          <w:position w:val="-2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color w:val="979999"/>
          <w:spacing w:val="0"/>
          <w:w w:val="75"/>
          <w:position w:val="-11"/>
        </w:rPr>
        <w:t>.,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20" w:right="340"/>
          <w:cols w:num="2" w:equalWidth="0">
            <w:col w:w="6277" w:space="2397"/>
            <w:col w:w="2686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20" w:lineRule="exact"/>
        <w:ind w:left="3576" w:right="212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5"/>
          <w:position w:val="-1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3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0"/>
          <w:w w:val="100"/>
          <w:position w:val="-1"/>
        </w:rPr>
        <w:t>fai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27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8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4"/>
          <w:position w:val="-1"/>
        </w:rPr>
        <w:t>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3357" w:right="1893"/>
        <w:jc w:val="center"/>
        <w:tabs>
          <w:tab w:pos="3800" w:val="left"/>
          <w:tab w:pos="43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4.331451pt;margin-top:6.960856pt;width:93.181806pt;height:19.5pt;mso-position-horizontal-relative:page;mso-position-vertical-relative:paragraph;z-index:-15156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8"/>
                    <w:jc w:val="left"/>
                    <w:tabs>
                      <w:tab w:pos="640" w:val="left"/>
                      <w:tab w:pos="1580" w:val="left"/>
                    </w:tabs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979999"/>
                      <w:spacing w:val="-27"/>
                      <w:w w:val="7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CBCBC"/>
                      <w:spacing w:val="0"/>
                      <w:w w:val="7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CBCBC"/>
                      <w:spacing w:val="-52"/>
                      <w:w w:val="7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CBCBC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BCBCBC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5D5E5E"/>
                      <w:spacing w:val="0"/>
                      <w:w w:val="100"/>
                    </w:rPr>
                    <w:t>en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5D5E5E"/>
                      <w:spacing w:val="-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5D5E5E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5D5E5E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25991"/>
                      <w:spacing w:val="0"/>
                      <w:w w:val="48"/>
                      <w:i/>
                    </w:rPr>
                    <w:t>-..-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25991"/>
                      <w:spacing w:val="-39"/>
                      <w:w w:val="48"/>
                      <w:i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838385"/>
                      <w:spacing w:val="-97"/>
                      <w:w w:val="92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838385"/>
          <w:spacing w:val="0"/>
          <w:w w:val="160"/>
          <w:i/>
          <w:position w:val="-5"/>
        </w:rPr>
        <w:t>l</w:t>
      </w:r>
      <w:r>
        <w:rPr>
          <w:rFonts w:ascii="Arial" w:hAnsi="Arial" w:cs="Arial" w:eastAsia="Arial"/>
          <w:sz w:val="10"/>
          <w:szCs w:val="10"/>
          <w:color w:val="838385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0"/>
          <w:szCs w:val="10"/>
          <w:color w:val="838385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00"/>
          <w:position w:val="-5"/>
        </w:rPr>
        <w:t>•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87"/>
          <w:position w:val="-10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20" w:right="340"/>
          <w:cols w:num="2" w:equalWidth="0">
            <w:col w:w="771" w:space="4140"/>
            <w:col w:w="6449"/>
          </w:cols>
        </w:sectPr>
      </w:pPr>
      <w:rPr/>
    </w:p>
    <w:p>
      <w:pPr>
        <w:spacing w:before="68" w:after="0" w:line="240" w:lineRule="auto"/>
        <w:ind w:left="2208" w:right="-79"/>
        <w:jc w:val="left"/>
        <w:tabs>
          <w:tab w:pos="37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D5E5E"/>
          <w:w w:val="103"/>
        </w:rPr>
        <w:t>lt</w:t>
      </w:r>
      <w:r>
        <w:rPr>
          <w:rFonts w:ascii="Times New Roman" w:hAnsi="Times New Roman" w:cs="Times New Roman" w:eastAsia="Times New Roman"/>
          <w:sz w:val="21"/>
          <w:szCs w:val="21"/>
          <w:color w:val="5D5E5E"/>
          <w:w w:val="104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5D5E5E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23"/>
          <w:w w:val="97"/>
        </w:rPr>
        <w:t>y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76"/>
          <w:i/>
        </w:rPr>
        <w:t>l&lt;</w:t>
      </w:r>
      <w:r>
        <w:rPr>
          <w:rFonts w:ascii="Arial" w:hAnsi="Arial" w:cs="Arial" w:eastAsia="Arial"/>
          <w:sz w:val="22"/>
          <w:szCs w:val="22"/>
          <w:color w:val="2F2F2F"/>
          <w:spacing w:val="-7"/>
          <w:w w:val="76"/>
          <w:i/>
        </w:rPr>
        <w:t>ı</w:t>
      </w:r>
      <w:r>
        <w:rPr>
          <w:rFonts w:ascii="Arial" w:hAnsi="Arial" w:cs="Arial" w:eastAsia="Arial"/>
          <w:sz w:val="22"/>
          <w:szCs w:val="22"/>
          <w:color w:val="4B4B4B"/>
          <w:spacing w:val="-4"/>
          <w:w w:val="64"/>
          <w:i/>
        </w:rPr>
        <w:t>J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77"/>
          <w:i/>
        </w:rPr>
        <w:t>(</w:t>
      </w:r>
      <w:r>
        <w:rPr>
          <w:rFonts w:ascii="Arial" w:hAnsi="Arial" w:cs="Arial" w:eastAsia="Arial"/>
          <w:sz w:val="22"/>
          <w:szCs w:val="22"/>
          <w:color w:val="4B4B4B"/>
          <w:spacing w:val="-14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72"/>
          <w:i/>
        </w:rPr>
        <w:t>':t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72"/>
          <w:i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21"/>
          <w:w w:val="72"/>
          <w:i/>
        </w:rPr>
        <w:t> </w:t>
      </w:r>
      <w:r>
        <w:rPr>
          <w:rFonts w:ascii="Arial" w:hAnsi="Arial" w:cs="Arial" w:eastAsia="Arial"/>
          <w:sz w:val="22"/>
          <w:szCs w:val="22"/>
          <w:color w:val="BCBCBC"/>
          <w:spacing w:val="0"/>
          <w:w w:val="72"/>
        </w:rPr>
        <w:t>-</w:t>
      </w:r>
      <w:r>
        <w:rPr>
          <w:rFonts w:ascii="Arial" w:hAnsi="Arial" w:cs="Arial" w:eastAsia="Arial"/>
          <w:sz w:val="22"/>
          <w:szCs w:val="22"/>
          <w:color w:val="BCBCBC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BCBCBC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5D5E5E"/>
          <w:spacing w:val="9"/>
          <w:w w:val="72"/>
        </w:rPr>
        <w:t>t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72"/>
        </w:rPr>
        <w:t>f1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76" w:lineRule="exact"/>
        <w:ind w:left="28" w:right="-20"/>
        <w:jc w:val="left"/>
        <w:tabs>
          <w:tab w:pos="980" w:val="left"/>
          <w:tab w:pos="18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979999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97999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D5E5E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5D5E5E"/>
          <w:spacing w:val="-1"/>
          <w:w w:val="100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5D5E5E"/>
          <w:spacing w:val="0"/>
          <w:w w:val="100"/>
        </w:rPr>
        <w:t>""l</w:t>
      </w:r>
      <w:r>
        <w:rPr>
          <w:rFonts w:ascii="Times New Roman" w:hAnsi="Times New Roman" w:cs="Times New Roman" w:eastAsia="Times New Roman"/>
          <w:sz w:val="27"/>
          <w:szCs w:val="27"/>
          <w:color w:val="5D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D5E5E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5D5E5E"/>
          <w:spacing w:val="0"/>
          <w:w w:val="146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5D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D5E5E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525991"/>
          <w:spacing w:val="-4"/>
          <w:w w:val="54"/>
          <w:b/>
          <w:bCs/>
          <w:i/>
        </w:rPr>
        <w:t>:</w:t>
      </w:r>
      <w:r>
        <w:rPr>
          <w:rFonts w:ascii="Arial" w:hAnsi="Arial" w:cs="Arial" w:eastAsia="Arial"/>
          <w:sz w:val="22"/>
          <w:szCs w:val="22"/>
          <w:color w:val="525991"/>
          <w:spacing w:val="0"/>
          <w:w w:val="54"/>
          <w:b/>
          <w:bCs/>
          <w:i/>
        </w:rPr>
        <w:t>_</w:t>
      </w:r>
      <w:r>
        <w:rPr>
          <w:rFonts w:ascii="Arial" w:hAnsi="Arial" w:cs="Arial" w:eastAsia="Arial"/>
          <w:sz w:val="22"/>
          <w:szCs w:val="22"/>
          <w:color w:val="525991"/>
          <w:spacing w:val="-2"/>
          <w:w w:val="53"/>
          <w:b/>
          <w:bCs/>
          <w:i/>
        </w:rPr>
        <w:t>ı</w:t>
      </w:r>
      <w:r>
        <w:rPr>
          <w:rFonts w:ascii="Arial" w:hAnsi="Arial" w:cs="Arial" w:eastAsia="Arial"/>
          <w:sz w:val="22"/>
          <w:szCs w:val="22"/>
          <w:color w:val="AAAAAA"/>
          <w:spacing w:val="0"/>
          <w:w w:val="52"/>
          <w:b/>
          <w:bCs/>
          <w:i/>
        </w:rPr>
        <w:t>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7" w:lineRule="atLeast"/>
        <w:ind w:right="-20"/>
        <w:jc w:val="left"/>
        <w:tabs>
          <w:tab w:pos="380" w:val="left"/>
          <w:tab w:pos="1000" w:val="left"/>
          <w:tab w:pos="18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5.988068pt;margin-top:10.757554pt;width:31.866603pt;height:16.5pt;mso-position-horizontal-relative:page;mso-position-vertical-relative:paragraph;z-index:-15154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979999"/>
                      <w:spacing w:val="0"/>
                      <w:w w:val="56"/>
                    </w:rPr>
                    <w:t>.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979999"/>
                      <w:spacing w:val="0"/>
                      <w:w w:val="56"/>
                    </w:rPr>
                    <w:t> 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979999"/>
                      <w:spacing w:val="21"/>
                      <w:w w:val="56"/>
                    </w:rPr>
                    <w:t> 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5D5E5E"/>
                      <w:spacing w:val="-131"/>
                      <w:w w:val="72"/>
                    </w:rPr>
                    <w:t>M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AAAAAA"/>
                      <w:spacing w:val="-11"/>
                      <w:w w:val="119"/>
                    </w:rPr>
                    <w:t>;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5D5E5E"/>
                      <w:spacing w:val="-251"/>
                      <w:w w:val="72"/>
                    </w:rPr>
                    <w:t>M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AAAAAA"/>
                      <w:spacing w:val="0"/>
                      <w:w w:val="119"/>
                    </w:rPr>
                    <w:t>;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AAAAAA"/>
                      <w:spacing w:val="-1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5D5E5E"/>
                      <w:spacing w:val="0"/>
                      <w:w w:val="71"/>
                    </w:rPr>
                    <w:t>: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BCBCBC"/>
          <w:spacing w:val="0"/>
          <w:w w:val="53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BCBC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BCBCBC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62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63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838385"/>
          <w:spacing w:val="0"/>
          <w:w w:val="82"/>
        </w:rPr>
        <w:t>anoı</w:t>
      </w:r>
      <w:r>
        <w:rPr>
          <w:rFonts w:ascii="Times New Roman" w:hAnsi="Times New Roman" w:cs="Times New Roman" w:eastAsia="Times New Roman"/>
          <w:sz w:val="22"/>
          <w:szCs w:val="22"/>
          <w:color w:val="838385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838385"/>
          <w:spacing w:val="0"/>
          <w:w w:val="82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838385"/>
          <w:spacing w:val="2"/>
          <w:w w:val="8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CBCBC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BCBC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BCBCBC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BCBCBC"/>
          <w:spacing w:val="-19"/>
          <w:w w:val="117"/>
        </w:rPr>
        <w:t>'</w:t>
      </w:r>
      <w:r>
        <w:rPr>
          <w:rFonts w:ascii="Arial" w:hAnsi="Arial" w:cs="Arial" w:eastAsia="Arial"/>
          <w:sz w:val="24"/>
          <w:szCs w:val="24"/>
          <w:color w:val="838385"/>
          <w:spacing w:val="-27"/>
          <w:w w:val="98"/>
        </w:rPr>
        <w:t>:</w:t>
      </w:r>
      <w:r>
        <w:rPr>
          <w:rFonts w:ascii="Arial" w:hAnsi="Arial" w:cs="Arial" w:eastAsia="Arial"/>
          <w:sz w:val="24"/>
          <w:szCs w:val="24"/>
          <w:color w:val="5D5E5E"/>
          <w:spacing w:val="0"/>
          <w:w w:val="35"/>
        </w:rPr>
        <w:t>r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  <w:cols w:num="2" w:equalWidth="0">
            <w:col w:w="3922" w:space="4340"/>
            <w:col w:w="3098"/>
          </w:cols>
        </w:sectPr>
      </w:pPr>
      <w:rPr/>
    </w:p>
    <w:p>
      <w:pPr>
        <w:spacing w:before="0" w:after="0" w:line="140" w:lineRule="exact"/>
        <w:ind w:left="2189" w:right="-20"/>
        <w:jc w:val="left"/>
        <w:tabs>
          <w:tab w:pos="5120" w:val="left"/>
          <w:tab w:pos="10460" w:val="left"/>
        </w:tabs>
        <w:rPr>
          <w:rFonts w:ascii="Arial" w:hAnsi="Arial" w:cs="Arial" w:eastAsia="Arial"/>
          <w:sz w:val="63"/>
          <w:szCs w:val="63"/>
        </w:rPr>
      </w:pPr>
      <w:rPr/>
      <w:r>
        <w:rPr/>
        <w:pict>
          <v:group style="position:absolute;margin-left:15.027913pt;margin-top:30.632885pt;width:558.517705pt;height:773.023184pt;mso-position-horizontal-relative:page;mso-position-vertical-relative:page;z-index:-15161" coordorigin="301,613" coordsize="11170,15460">
            <v:group style="position:absolute;left:312;top:639;width:563;height:2" coordorigin="312,639" coordsize="563,2">
              <v:shape style="position:absolute;left:312;top:639;width:563;height:2" coordorigin="312,639" coordsize="563,0" path="m312,639l876,639e" filled="f" stroked="t" strokeweight=".47332pt" strokecolor="#444444">
                <v:path arrowok="t"/>
              </v:shape>
            </v:group>
            <v:group style="position:absolute;left:786;top:644;width:2849;height:2" coordorigin="786,644" coordsize="2849,2">
              <v:shape style="position:absolute;left:786;top:644;width:2849;height:2" coordorigin="786,644" coordsize="2849,0" path="m786,644l3635,644e" filled="f" stroked="t" strokeweight=".70998pt" strokecolor="#646464">
                <v:path arrowok="t"/>
              </v:shape>
            </v:group>
            <v:group style="position:absolute;left:3242;top:648;width:398;height:2" coordorigin="3242,648" coordsize="398,2">
              <v:shape style="position:absolute;left:3242;top:648;width:398;height:2" coordorigin="3242,648" coordsize="398,0" path="m3242,648l3640,648e" filled="f" stroked="t" strokeweight=".47332pt" strokecolor="#444444">
                <v:path arrowok="t"/>
              </v:shape>
            </v:group>
            <v:group style="position:absolute;left:3569;top:656;width:7862;height:2" coordorigin="3569,656" coordsize="7862,2">
              <v:shape style="position:absolute;left:3569;top:656;width:7862;height:2" coordorigin="3569,656" coordsize="7862,0" path="m3569,656l11431,656e" filled="f" stroked="t" strokeweight=".70998pt" strokecolor="#606060">
                <v:path arrowok="t"/>
              </v:shape>
            </v:group>
            <v:group style="position:absolute;left:9083;top:653;width:2;height:715" coordorigin="9083,653" coordsize="2,715">
              <v:shape style="position:absolute;left:9083;top:653;width:2;height:715" coordorigin="9083,653" coordsize="0,715" path="m9083,1368l9083,653e" filled="f" stroked="t" strokeweight=".70998pt" strokecolor="#5B5B5B">
                <v:path arrowok="t"/>
              </v:shape>
            </v:group>
            <v:group style="position:absolute;left:9040;top:658;width:284;height:2" coordorigin="9040,658" coordsize="284,2">
              <v:shape style="position:absolute;left:9040;top:658;width:284;height:2" coordorigin="9040,658" coordsize="284,0" path="m9040,658l9324,658e" filled="f" stroked="t" strokeweight=".47332pt" strokecolor="#3F3F3F">
                <v:path arrowok="t"/>
              </v:shape>
            </v:group>
            <v:group style="position:absolute;left:11431;top:648;width:2;height:3161" coordorigin="11431,648" coordsize="2,3161">
              <v:shape style="position:absolute;left:11431;top:648;width:2;height:3161" coordorigin="11431,648" coordsize="0,3161" path="m11431,3809l11431,648e" filled="f" stroked="t" strokeweight=".70998pt" strokecolor="#676767">
                <v:path arrowok="t"/>
              </v:shape>
            </v:group>
            <v:group style="position:absolute;left:2341;top:644;width:2;height:1526" coordorigin="2341,644" coordsize="2,1526">
              <v:shape style="position:absolute;left:2341;top:644;width:2;height:1526" coordorigin="2341,644" coordsize="0,1526" path="m2341,2169l2341,644e" filled="f" stroked="t" strokeweight=".70998pt" strokecolor="#545454">
                <v:path arrowok="t"/>
              </v:shape>
            </v:group>
            <v:group style="position:absolute;left:2343;top:1311;width:2;height:405" coordorigin="2343,1311" coordsize="2,405">
              <v:shape style="position:absolute;left:2343;top:1311;width:2;height:405" coordorigin="2343,1311" coordsize="0,405" path="m2343,1716l2343,1311e" filled="f" stroked="t" strokeweight=".47332pt" strokecolor="#343434">
                <v:path arrowok="t"/>
              </v:shape>
            </v:group>
            <v:group style="position:absolute;left:9083;top:1311;width:2;height:186" coordorigin="9083,1311" coordsize="2,186">
              <v:shape style="position:absolute;left:9083;top:1311;width:2;height:186" coordorigin="9083,1311" coordsize="0,186" path="m9083,1497l9083,1311e" filled="f" stroked="t" strokeweight=".47332pt" strokecolor="#444444">
                <v:path arrowok="t"/>
              </v:shape>
            </v:group>
            <v:group style="position:absolute;left:9088;top:1440;width:2;height:277" coordorigin="9088,1440" coordsize="2,277">
              <v:shape style="position:absolute;left:9088;top:1440;width:2;height:277" coordorigin="9088,1440" coordsize="0,277" path="m9088,1716l9088,1440e" filled="f" stroked="t" strokeweight=".70998pt" strokecolor="#4B4B4B">
                <v:path arrowok="t"/>
              </v:shape>
            </v:group>
            <v:group style="position:absolute;left:317;top:2157;width:559;height:2" coordorigin="317,2157" coordsize="559,2">
              <v:shape style="position:absolute;left:317;top:2157;width:559;height:2" coordorigin="317,2157" coordsize="559,0" path="m317,2157l876,2157e" filled="f" stroked="t" strokeweight=".47332pt" strokecolor="#484848">
                <v:path arrowok="t"/>
              </v:shape>
            </v:group>
            <v:group style="position:absolute;left:819;top:2164;width:5827;height:2" coordorigin="819,2164" coordsize="5827,2">
              <v:shape style="position:absolute;left:819;top:2164;width:5827;height:2" coordorigin="819,2164" coordsize="5827,0" path="m819,2164l6645,2164e" filled="f" stroked="t" strokeweight=".70998pt" strokecolor="#5B5B5B">
                <v:path arrowok="t"/>
              </v:shape>
            </v:group>
            <v:group style="position:absolute;left:6589;top:2169;width:355;height:2" coordorigin="6589,2169" coordsize="355,2">
              <v:shape style="position:absolute;left:6589;top:2169;width:355;height:2" coordorigin="6589,2169" coordsize="355,0" path="m6589,2169l6944,2169e" filled="f" stroked="t" strokeweight=".47332pt" strokecolor="#343434">
                <v:path arrowok="t"/>
              </v:shape>
            </v:group>
            <v:group style="position:absolute;left:6887;top:2172;width:4553;height:2" coordorigin="6887,2172" coordsize="4553,2">
              <v:shape style="position:absolute;left:6887;top:2172;width:4553;height:2" coordorigin="6887,2172" coordsize="4553,0" path="m6887,2172l11440,2172e" filled="f" stroked="t" strokeweight=".70998pt" strokecolor="#5B5B5B">
                <v:path arrowok="t"/>
              </v:shape>
            </v:group>
            <v:group style="position:absolute;left:9083;top:1616;width:2;height:563" coordorigin="9083,1616" coordsize="2,563">
              <v:shape style="position:absolute;left:9083;top:1616;width:2;height:563" coordorigin="9083,1616" coordsize="0,563" path="m9083,2179l9083,1616e" filled="f" stroked="t" strokeweight=".70998pt" strokecolor="#606060">
                <v:path arrowok="t"/>
              </v:shape>
            </v:group>
            <v:group style="position:absolute;left:312;top:2403;width:11123;height:2" coordorigin="312,2403" coordsize="11123,2">
              <v:shape style="position:absolute;left:312;top:2403;width:11123;height:2" coordorigin="312,2403" coordsize="11123,0" path="m312,2403l11435,2403e" filled="f" stroked="t" strokeweight=".70998pt" strokecolor="#5B5B5B">
                <v:path arrowok="t"/>
              </v:shape>
            </v:group>
            <v:group style="position:absolute;left:312;top:2641;width:11123;height:2" coordorigin="312,2641" coordsize="11123,2">
              <v:shape style="position:absolute;left:312;top:2641;width:11123;height:2" coordorigin="312,2641" coordsize="11123,0" path="m312,2641l11435,2641e" filled="f" stroked="t" strokeweight=".70998pt" strokecolor="#5B5B5B">
                <v:path arrowok="t"/>
              </v:shape>
            </v:group>
            <v:group style="position:absolute;left:8420;top:2646;width:682;height:2" coordorigin="8420,2646" coordsize="682,2">
              <v:shape style="position:absolute;left:8420;top:2646;width:682;height:2" coordorigin="8420,2646" coordsize="682,0" path="m8420,2646l9102,2646e" filled="f" stroked="t" strokeweight=".47332pt" strokecolor="#444444">
                <v:path arrowok="t"/>
              </v:shape>
            </v:group>
            <v:group style="position:absolute;left:317;top:2882;width:11123;height:2" coordorigin="317,2882" coordsize="11123,2">
              <v:shape style="position:absolute;left:317;top:2882;width:11123;height:2" coordorigin="317,2882" coordsize="11123,0" path="m317,2882l11440,2882e" filled="f" stroked="t" strokeweight=".70998pt" strokecolor="#5B5B5B">
                <v:path arrowok="t"/>
              </v:shape>
            </v:group>
            <v:group style="position:absolute;left:6589;top:2884;width:355;height:2" coordorigin="6589,2884" coordsize="355,2">
              <v:shape style="position:absolute;left:6589;top:2884;width:355;height:2" coordorigin="6589,2884" coordsize="355,0" path="m6589,2884l6944,2884e" filled="f" stroked="t" strokeweight=".47332pt" strokecolor="#383838">
                <v:path arrowok="t"/>
              </v:shape>
            </v:group>
            <v:group style="position:absolute;left:317;top:3113;width:1836;height:2" coordorigin="317,3113" coordsize="1836,2">
              <v:shape style="position:absolute;left:317;top:3113;width:1836;height:2" coordorigin="317,3113" coordsize="1836,0" path="m317,3113l2154,3113e" filled="f" stroked="t" strokeweight=".70998pt" strokecolor="#5B5B5B">
                <v:path arrowok="t"/>
              </v:shape>
            </v:group>
            <v:group style="position:absolute;left:1642;top:3125;width:9798;height:2" coordorigin="1642,3125" coordsize="9798,2">
              <v:shape style="position:absolute;left:1642;top:3125;width:9798;height:2" coordorigin="1642,3125" coordsize="9798,0" path="m1642,3125l11440,3125e" filled="f" stroked="t" strokeweight=".70998pt" strokecolor="#606060">
                <v:path arrowok="t"/>
              </v:shape>
            </v:group>
            <v:group style="position:absolute;left:6589;top:3123;width:355;height:2" coordorigin="6589,3123" coordsize="355,2">
              <v:shape style="position:absolute;left:6589;top:3123;width:355;height:2" coordorigin="6589,3123" coordsize="355,0" path="m6589,3123l6944,3123e" filled="f" stroked="t" strokeweight=".47332pt" strokecolor="#4B4B4B">
                <v:path arrowok="t"/>
              </v:shape>
            </v:group>
            <v:group style="position:absolute;left:312;top:3356;width:3342;height:2" coordorigin="312,3356" coordsize="3342,2">
              <v:shape style="position:absolute;left:312;top:3356;width:3342;height:2" coordorigin="312,3356" coordsize="3342,0" path="m312,3356l3654,3356e" filled="f" stroked="t" strokeweight=".70998pt" strokecolor="#5B5B5B">
                <v:path arrowok="t"/>
              </v:shape>
            </v:group>
            <v:group style="position:absolute;left:3583;top:3361;width:270;height:2" coordorigin="3583,3361" coordsize="270,2">
              <v:shape style="position:absolute;left:3583;top:3361;width:270;height:2" coordorigin="3583,3361" coordsize="270,0" path="m3583,3361l3853,3361e" filled="f" stroked="t" strokeweight=".47332pt" strokecolor="#444444">
                <v:path arrowok="t"/>
              </v:shape>
            </v:group>
            <v:group style="position:absolute;left:3796;top:3363;width:7644;height:2" coordorigin="3796,3363" coordsize="7644,2">
              <v:shape style="position:absolute;left:3796;top:3363;width:7644;height:2" coordorigin="3796,3363" coordsize="7644,0" path="m3796,3363l11440,3363e" filled="f" stroked="t" strokeweight=".70998pt" strokecolor="#606060">
                <v:path arrowok="t"/>
              </v:shape>
            </v:group>
            <v:group style="position:absolute;left:3829;top:3356;width:2;height:262" coordorigin="3829,3356" coordsize="2,262">
              <v:shape style="position:absolute;left:3829;top:3356;width:2;height:262" coordorigin="3829,3356" coordsize="0,262" path="m3829,3618l3829,3356e" filled="f" stroked="t" strokeweight=".47332pt" strokecolor="#343434">
                <v:path arrowok="t"/>
              </v:shape>
            </v:group>
            <v:group style="position:absolute;left:6925;top:3356;width:2;height:262" coordorigin="6925,3356" coordsize="2,262">
              <v:shape style="position:absolute;left:6925;top:3356;width:2;height:262" coordorigin="6925,3356" coordsize="0,262" path="m6925,3618l6925,3356e" filled="f" stroked="t" strokeweight=".47332pt" strokecolor="#3F3F3F">
                <v:path arrowok="t"/>
              </v:shape>
            </v:group>
            <v:group style="position:absolute;left:3834;top:3547;width:2;height:257" coordorigin="3834,3547" coordsize="2,257">
              <v:shape style="position:absolute;left:3834;top:3547;width:2;height:257" coordorigin="3834,3547" coordsize="0,257" path="m3834,3804l3834,3547e" filled="f" stroked="t" strokeweight=".94664pt" strokecolor="#646464">
                <v:path arrowok="t"/>
              </v:shape>
            </v:group>
            <v:group style="position:absolute;left:3824;top:3785;width:2381;height:2" coordorigin="3824,3785" coordsize="2381,2">
              <v:shape style="position:absolute;left:3824;top:3785;width:2381;height:2" coordorigin="3824,3785" coordsize="2381,0" path="m3824,3785l6205,3785e" filled="f" stroked="t" strokeweight=".47332pt" strokecolor="#676767">
                <v:path arrowok="t"/>
              </v:shape>
            </v:group>
            <v:group style="position:absolute;left:6915;top:3747;width:1562;height:2" coordorigin="6915,3747" coordsize="1562,2">
              <v:shape style="position:absolute;left:6915;top:3747;width:1562;height:2" coordorigin="6915,3747" coordsize="1562,0" path="m6915,3747l8477,3747e" filled="f" stroked="t" strokeweight=".47332pt" strokecolor="#545454">
                <v:path arrowok="t"/>
              </v:shape>
            </v:group>
            <v:group style="position:absolute;left:6016;top:3785;width:918;height:2" coordorigin="6016,3785" coordsize="918,2">
              <v:shape style="position:absolute;left:6016;top:3785;width:918;height:2" coordorigin="6016,3785" coordsize="918,0" path="m6016,3785l6934,3785e" filled="f" stroked="t" strokeweight=".47332pt" strokecolor="#B3B3B3">
                <v:path arrowok="t"/>
              </v:shape>
            </v:group>
            <v:group style="position:absolute;left:6927;top:3561;width:2;height:567" coordorigin="6927,3561" coordsize="2,567">
              <v:shape style="position:absolute;left:6927;top:3561;width:2;height:567" coordorigin="6927,3561" coordsize="0,567" path="m6927,4129l6927,3561e" filled="f" stroked="t" strokeweight=".94664pt" strokecolor="#646464">
                <v:path arrowok="t"/>
              </v:shape>
            </v:group>
            <v:group style="position:absolute;left:8420;top:3745;width:682;height:2" coordorigin="8420,3745" coordsize="682,2">
              <v:shape style="position:absolute;left:8420;top:3745;width:682;height:2" coordorigin="8420,3745" coordsize="682,0" path="m8420,3745l9102,3745e" filled="f" stroked="t" strokeweight=".23666pt" strokecolor="#3F3F3F">
                <v:path arrowok="t"/>
              </v:shape>
            </v:group>
            <v:group style="position:absolute;left:9045;top:3750;width:2163;height:2" coordorigin="9045,3750" coordsize="2163,2">
              <v:shape style="position:absolute;left:9045;top:3750;width:2163;height:2" coordorigin="9045,3750" coordsize="2163,0" path="m9045,3750l11208,3750e" filled="f" stroked="t" strokeweight=".47332pt" strokecolor="#5B5B5B">
                <v:path arrowok="t"/>
              </v:shape>
            </v:group>
            <v:group style="position:absolute;left:317;top:4109;width:2603;height:2" coordorigin="317,4109" coordsize="2603,2">
              <v:shape style="position:absolute;left:317;top:4109;width:2603;height:2" coordorigin="317,4109" coordsize="2603,0" path="m317,4109l2920,4109e" filled="f" stroked="t" strokeweight=".70998pt" strokecolor="#5B5B5B">
                <v:path arrowok="t"/>
              </v:shape>
            </v:group>
            <v:group style="position:absolute;left:2864;top:4114;width:435;height:2" coordorigin="2864,4114" coordsize="435,2">
              <v:shape style="position:absolute;left:2864;top:4114;width:435;height:2" coordorigin="2864,4114" coordsize="435,0" path="m2864,4114l3299,4114e" filled="f" stroked="t" strokeweight=".47332pt" strokecolor="#3B3B3B">
                <v:path arrowok="t"/>
              </v:shape>
            </v:group>
            <v:group style="position:absolute;left:3157;top:4114;width:705;height:2" coordorigin="3157,4114" coordsize="705,2">
              <v:shape style="position:absolute;left:3157;top:4114;width:705;height:2" coordorigin="3157,4114" coordsize="705,0" path="m3157,4114l3862,4114e" filled="f" stroked="t" strokeweight=".70998pt" strokecolor="#5B5B5B">
                <v:path arrowok="t"/>
              </v:shape>
            </v:group>
            <v:group style="position:absolute;left:3839;top:3356;width:2;height:772" coordorigin="3839,3356" coordsize="2,772">
              <v:shape style="position:absolute;left:3839;top:3356;width:2;height:772" coordorigin="3839,3356" coordsize="0,772" path="m3839,4129l3839,3356e" filled="f" stroked="t" strokeweight=".94664pt" strokecolor="#343434">
                <v:path arrowok="t"/>
              </v:shape>
            </v:group>
            <v:group style="position:absolute;left:3824;top:4105;width:2821;height:2" coordorigin="3824,4105" coordsize="2821,2">
              <v:shape style="position:absolute;left:3824;top:4105;width:2821;height:2" coordorigin="3824,4105" coordsize="2821,0" path="m3824,4105l6645,4105e" filled="f" stroked="t" strokeweight="1.41996pt" strokecolor="#6B6B6B">
                <v:path arrowok="t"/>
              </v:shape>
            </v:group>
            <v:group style="position:absolute;left:6617;top:4100;width:308;height:2" coordorigin="6617,4100" coordsize="308,2">
              <v:shape style="position:absolute;left:6617;top:4100;width:308;height:2" coordorigin="6617,4100" coordsize="308,0" path="m6617,4100l6925,4100e" filled="f" stroked="t" strokeweight=".70998pt" strokecolor="#909090">
                <v:path arrowok="t"/>
              </v:shape>
            </v:group>
            <v:group style="position:absolute;left:6413;top:4119;width:5036;height:2" coordorigin="6413,4119" coordsize="5036,2">
              <v:shape style="position:absolute;left:6413;top:4119;width:5036;height:2" coordorigin="6413,4119" coordsize="5036,0" path="m6413,4119l11450,4119e" filled="f" stroked="t" strokeweight=".70998pt" strokecolor="#606060">
                <v:path arrowok="t"/>
              </v:shape>
            </v:group>
            <v:group style="position:absolute;left:312;top:4400;width:10489;height:2" coordorigin="312,4400" coordsize="10489,2">
              <v:shape style="position:absolute;left:312;top:4400;width:10489;height:2" coordorigin="312,4400" coordsize="10489,0" path="m312,4400l10801,4400e" filled="f" stroked="t" strokeweight=".70998pt" strokecolor="#575757">
                <v:path arrowok="t"/>
              </v:shape>
            </v:group>
            <v:group style="position:absolute;left:2341;top:4105;width:2;height:2141" coordorigin="2341,4105" coordsize="2,2141">
              <v:shape style="position:absolute;left:2341;top:4105;width:2;height:2141" coordorigin="2341,4105" coordsize="0,2141" path="m2341,6245l2341,4105e" filled="f" stroked="t" strokeweight=".70998pt" strokecolor="#5B5B5B">
                <v:path arrowok="t"/>
              </v:shape>
            </v:group>
            <v:group style="position:absolute;left:7242;top:4403;width:999;height:2" coordorigin="7242,4403" coordsize="999,2">
              <v:shape style="position:absolute;left:7242;top:4403;width:999;height:2" coordorigin="7242,4403" coordsize="999,0" path="m7242,4403l8241,4403e" filled="f" stroked="t" strokeweight=".70998pt" strokecolor="#5B5B5B">
                <v:path arrowok="t"/>
              </v:shape>
            </v:group>
            <v:group style="position:absolute;left:9045;top:4405;width:279;height:2" coordorigin="9045,4405" coordsize="279,2">
              <v:shape style="position:absolute;left:9045;top:4405;width:279;height:2" coordorigin="9045,4405" coordsize="279,0" path="m9045,4405l9324,4405e" filled="f" stroked="t" strokeweight=".47332pt" strokecolor="#2F2F2F">
                <v:path arrowok="t"/>
              </v:shape>
            </v:group>
            <v:group style="position:absolute;left:10347;top:4403;width:1098;height:2" coordorigin="10347,4403" coordsize="1098,2">
              <v:shape style="position:absolute;left:10347;top:4403;width:1098;height:2" coordorigin="10347,4403" coordsize="1098,0" path="m10347,4403l11445,4403e" filled="f" stroked="t" strokeweight=".70998pt" strokecolor="#646464">
                <v:path arrowok="t"/>
              </v:shape>
            </v:group>
            <v:group style="position:absolute;left:11450;top:648;width:2;height:15399" coordorigin="11450,648" coordsize="2,15399">
              <v:shape style="position:absolute;left:11450;top:648;width:2;height:15399" coordorigin="11450,648" coordsize="0,15399" path="m11450,16047l11450,648e" filled="f" stroked="t" strokeweight=".70998pt" strokecolor="#676767">
                <v:path arrowok="t"/>
              </v:shape>
            </v:group>
            <v:group style="position:absolute;left:2333;top:4641;width:4695;height:2" coordorigin="2333,4641" coordsize="4695,2">
              <v:shape style="position:absolute;left:2333;top:4641;width:4695;height:2" coordorigin="2333,4641" coordsize="4695,0" path="m2333,4641l7029,4641e" filled="f" stroked="t" strokeweight=".70998pt" strokecolor="#606060">
                <v:path arrowok="t"/>
              </v:shape>
            </v:group>
            <v:group style="position:absolute;left:6887;top:4643;width:464;height:2" coordorigin="6887,4643" coordsize="464,2">
              <v:shape style="position:absolute;left:6887;top:4643;width:464;height:2" coordorigin="6887,4643" coordsize="464,0" path="m6887,4643l7351,4643e" filled="f" stroked="t" strokeweight=".47332pt" strokecolor="#4F4F4F">
                <v:path arrowok="t"/>
              </v:shape>
            </v:group>
            <v:group style="position:absolute;left:7043;top:4641;width:4402;height:2" coordorigin="7043,4641" coordsize="4402,2">
              <v:shape style="position:absolute;left:7043;top:4641;width:4402;height:2" coordorigin="7043,4641" coordsize="4402,0" path="m7043,4641l11445,4641e" filled="f" stroked="t" strokeweight=".70998pt" strokecolor="#5B5B5B">
                <v:path arrowok="t"/>
              </v:shape>
            </v:group>
            <v:group style="position:absolute;left:9045;top:4643;width:279;height:2" coordorigin="9045,4643" coordsize="279,2">
              <v:shape style="position:absolute;left:9045;top:4643;width:279;height:2" coordorigin="9045,4643" coordsize="279,0" path="m9045,4643l9324,4643e" filled="f" stroked="t" strokeweight=".47332pt" strokecolor="#383838">
                <v:path arrowok="t"/>
              </v:shape>
            </v:group>
            <v:group style="position:absolute;left:11440;top:4357;width:2;height:329" coordorigin="11440,4357" coordsize="2,329">
              <v:shape style="position:absolute;left:11440;top:4357;width:2;height:329" coordorigin="11440,4357" coordsize="0,329" path="m11440,4686l11440,4357e" filled="f" stroked="t" strokeweight=".47332pt" strokecolor="#484848">
                <v:path arrowok="t"/>
              </v:shape>
            </v:group>
            <v:group style="position:absolute;left:322;top:620;width:2;height:15446" coordorigin="322,620" coordsize="2,15446">
              <v:shape style="position:absolute;left:322;top:620;width:2;height:15446" coordorigin="322,620" coordsize="0,15446" path="m322,16066l322,620e" filled="f" stroked="t" strokeweight=".70998pt" strokecolor="#4F4F4F">
                <v:path arrowok="t"/>
              </v:shape>
            </v:group>
            <v:group style="position:absolute;left:2338;top:4620;width:2;height:296" coordorigin="2338,4620" coordsize="2,296">
              <v:shape style="position:absolute;left:2338;top:4620;width:2;height:296" coordorigin="2338,4620" coordsize="0,296" path="m2338,4915l2338,4620e" filled="f" stroked="t" strokeweight=".47332pt" strokecolor="#3F3F3F">
                <v:path arrowok="t"/>
              </v:shape>
            </v:group>
            <v:group style="position:absolute;left:4880;top:4634;width:2;height:296" coordorigin="4880,4634" coordsize="2,296">
              <v:shape style="position:absolute;left:4880;top:4634;width:2;height:296" coordorigin="4880,4634" coordsize="0,296" path="m4880,4929l4880,4634e" filled="f" stroked="t" strokeweight=".94664pt" strokecolor="#6B6B6B">
                <v:path arrowok="t"/>
              </v:shape>
            </v:group>
            <v:group style="position:absolute;left:7687;top:4643;width:2;height:243" coordorigin="7687,4643" coordsize="2,243">
              <v:shape style="position:absolute;left:7687;top:4643;width:2;height:243" coordorigin="7687,4643" coordsize="0,243" path="m7687,4887l7687,4643e" filled="f" stroked="t" strokeweight=".23666pt" strokecolor="#646464">
                <v:path arrowok="t"/>
              </v:shape>
            </v:group>
            <v:group style="position:absolute;left:322;top:4858;width:2;height:291" coordorigin="322,4858" coordsize="2,291">
              <v:shape style="position:absolute;left:322;top:4858;width:2;height:291" coordorigin="322,4858" coordsize="0,291" path="m322,5149l322,4858e" filled="f" stroked="t" strokeweight=".47332pt" strokecolor="#3F3F3F">
                <v:path arrowok="t"/>
              </v:shape>
            </v:group>
            <v:group style="position:absolute;left:4875;top:5137;width:6574;height:2" coordorigin="4875,5137" coordsize="6574,2">
              <v:shape style="position:absolute;left:4875;top:5137;width:6574;height:2" coordorigin="4875,5137" coordsize="6574,0" path="m4875,5137l11450,5137e" filled="f" stroked="t" strokeweight=".70998pt" strokecolor="#676767">
                <v:path arrowok="t"/>
              </v:shape>
            </v:group>
            <v:group style="position:absolute;left:5585;top:5134;width:620;height:2" coordorigin="5585,5134" coordsize="620,2">
              <v:shape style="position:absolute;left:5585;top:5134;width:620;height:2" coordorigin="5585,5134" coordsize="620,0" path="m5585,5134l6205,5134e" filled="f" stroked="t" strokeweight=".47332pt" strokecolor="#575757">
                <v:path arrowok="t"/>
              </v:shape>
            </v:group>
            <v:group style="position:absolute;left:6589;top:5134;width:355;height:2" coordorigin="6589,5134" coordsize="355,2">
              <v:shape style="position:absolute;left:6589;top:5134;width:355;height:2" coordorigin="6589,5134" coordsize="355,0" path="m6589,5134l6944,5134e" filled="f" stroked="t" strokeweight=".47332pt" strokecolor="#3B3B3B">
                <v:path arrowok="t"/>
              </v:shape>
            </v:group>
            <v:group style="position:absolute;left:7687;top:4887;width:2;height:243" coordorigin="7687,4887" coordsize="2,243">
              <v:shape style="position:absolute;left:7687;top:4887;width:2;height:243" coordorigin="7687,4887" coordsize="0,243" path="m7687,5130l7687,4887e" filled="f" stroked="t" strokeweight=".23666pt" strokecolor="#4B4B4B">
                <v:path arrowok="t"/>
              </v:shape>
            </v:group>
            <v:group style="position:absolute;left:4882;top:4858;width:2;height:539" coordorigin="4882,4858" coordsize="2,539">
              <v:shape style="position:absolute;left:4882;top:4858;width:2;height:539" coordorigin="4882,4858" coordsize="0,539" path="m4882,5397l4882,4858e" filled="f" stroked="t" strokeweight=".47332pt" strokecolor="#4F4F4F">
                <v:path arrowok="t"/>
              </v:shape>
            </v:group>
            <v:group style="position:absolute;left:4875;top:5385;width:6574;height:2" coordorigin="4875,5385" coordsize="6574,2">
              <v:shape style="position:absolute;left:4875;top:5385;width:6574;height:2" coordorigin="4875,5385" coordsize="6574,0" path="m4875,5385l11450,5385e" filled="f" stroked="t" strokeweight=".70998pt" strokecolor="#646464">
                <v:path arrowok="t"/>
              </v:shape>
            </v:group>
            <v:group style="position:absolute;left:9045;top:5387;width:279;height:2" coordorigin="9045,5387" coordsize="279,2">
              <v:shape style="position:absolute;left:9045;top:5387;width:279;height:2" coordorigin="9045,5387" coordsize="279,0" path="m9045,5387l9324,5387e" filled="f" stroked="t" strokeweight=".47332pt" strokecolor="#3F3F3F">
                <v:path arrowok="t"/>
              </v:shape>
            </v:group>
            <v:group style="position:absolute;left:2343;top:5339;width:2;height:310" coordorigin="2343,5339" coordsize="2,310">
              <v:shape style="position:absolute;left:2343;top:5339;width:2;height:310" coordorigin="2343,5339" coordsize="0,310" path="m2343,5649l2343,5339e" filled="f" stroked="t" strokeweight=".47332pt" strokecolor="#3F3F3F">
                <v:path arrowok="t"/>
              </v:shape>
            </v:group>
            <v:group style="position:absolute;left:4885;top:5339;width:2;height:310" coordorigin="4885,5339" coordsize="2,310">
              <v:shape style="position:absolute;left:4885;top:5339;width:2;height:310" coordorigin="4885,5339" coordsize="0,310" path="m4885,5649l4885,5339e" filled="f" stroked="t" strokeweight=".94664pt" strokecolor="#646464">
                <v:path arrowok="t"/>
              </v:shape>
            </v:group>
            <v:group style="position:absolute;left:4875;top:5633;width:6579;height:2" coordorigin="4875,5633" coordsize="6579,2">
              <v:shape style="position:absolute;left:4875;top:5633;width:6579;height:2" coordorigin="4875,5633" coordsize="6579,0" path="m4875,5633l11454,5633e" filled="f" stroked="t" strokeweight=".70998pt" strokecolor="#646464">
                <v:path arrowok="t"/>
              </v:shape>
            </v:group>
            <v:group style="position:absolute;left:2333;top:5869;width:587;height:2" coordorigin="2333,5869" coordsize="587,2">
              <v:shape style="position:absolute;left:2333;top:5869;width:587;height:2" coordorigin="2333,5869" coordsize="587,0" path="m2333,5869l2920,5869e" filled="f" stroked="t" strokeweight=".70998pt" strokecolor="#646464">
                <v:path arrowok="t"/>
              </v:shape>
            </v:group>
            <v:group style="position:absolute;left:2864;top:5871;width:435;height:2" coordorigin="2864,5871" coordsize="435,2">
              <v:shape style="position:absolute;left:2864;top:5871;width:435;height:2" coordorigin="2864,5871" coordsize="435,0" path="m2864,5871l3299,5871e" filled="f" stroked="t" strokeweight=".47332pt" strokecolor="#444444">
                <v:path arrowok="t"/>
              </v:shape>
            </v:group>
            <v:group style="position:absolute;left:3242;top:5871;width:5860;height:2" coordorigin="3242,5871" coordsize="5860,2">
              <v:shape style="position:absolute;left:3242;top:5871;width:5860;height:2" coordorigin="3242,5871" coordsize="5860,0" path="m3242,5871l9102,5871e" filled="f" stroked="t" strokeweight=".70998pt" strokecolor="#606060">
                <v:path arrowok="t"/>
              </v:shape>
            </v:group>
            <v:group style="position:absolute;left:4885;top:5592;width:2;height:305" coordorigin="4885,5592" coordsize="2,305">
              <v:shape style="position:absolute;left:4885;top:5592;width:2;height:305" coordorigin="4885,5592" coordsize="0,305" path="m4885,5897l4885,5592e" filled="f" stroked="t" strokeweight=".47332pt" strokecolor="#575757">
                <v:path arrowok="t"/>
              </v:shape>
            </v:group>
            <v:group style="position:absolute;left:9045;top:5873;width:279;height:2" coordorigin="9045,5873" coordsize="279,2">
              <v:shape style="position:absolute;left:9045;top:5873;width:279;height:2" coordorigin="9045,5873" coordsize="279,0" path="m9045,5873l9324,5873e" filled="f" stroked="t" strokeweight=".47332pt" strokecolor="#444444">
                <v:path arrowok="t"/>
              </v:shape>
            </v:group>
            <v:group style="position:absolute;left:9268;top:5871;width:2182;height:2" coordorigin="9268,5871" coordsize="2182,2">
              <v:shape style="position:absolute;left:9268;top:5871;width:2182;height:2" coordorigin="9268,5871" coordsize="2182,0" path="m9268,5871l11450,5871e" filled="f" stroked="t" strokeweight=".70998pt" strokecolor="#646464">
                <v:path arrowok="t"/>
              </v:shape>
            </v:group>
            <v:group style="position:absolute;left:786;top:6112;width:7455;height:2" coordorigin="786,6112" coordsize="7455,2">
              <v:shape style="position:absolute;left:786;top:6112;width:7455;height:2" coordorigin="786,6112" coordsize="7455,0" path="m786,6112l8241,6112e" filled="f" stroked="t" strokeweight=".70998pt" strokecolor="#646464">
                <v:path arrowok="t"/>
              </v:shape>
            </v:group>
            <v:group style="position:absolute;left:4885;top:5826;width:2;height:329" coordorigin="4885,5826" coordsize="2,329">
              <v:shape style="position:absolute;left:4885;top:5826;width:2;height:329" coordorigin="4885,5826" coordsize="0,329" path="m4885,6155l4885,5826e" filled="f" stroked="t" strokeweight=".47332pt" strokecolor="#444444">
                <v:path arrowok="t"/>
              </v:shape>
            </v:group>
            <v:group style="position:absolute;left:8184;top:6112;width:293;height:2" coordorigin="8184,6112" coordsize="293,2">
              <v:shape style="position:absolute;left:8184;top:6112;width:293;height:2" coordorigin="8184,6112" coordsize="293,0" path="m8184,6112l8477,6112e" filled="f" stroked="t" strokeweight=".47332pt" strokecolor="#3B3B3B">
                <v:path arrowok="t"/>
              </v:shape>
            </v:group>
            <v:group style="position:absolute;left:8420;top:6112;width:682;height:2" coordorigin="8420,6112" coordsize="682,2">
              <v:shape style="position:absolute;left:8420;top:6112;width:682;height:2" coordorigin="8420,6112" coordsize="682,0" path="m8420,6112l9102,6112e" filled="f" stroked="t" strokeweight=".94664pt" strokecolor="#6B6B6B">
                <v:path arrowok="t"/>
              </v:shape>
            </v:group>
            <v:group style="position:absolute;left:9045;top:6114;width:615;height:2" coordorigin="9045,6114" coordsize="615,2">
              <v:shape style="position:absolute;left:9045;top:6114;width:615;height:2" coordorigin="9045,6114" coordsize="615,0" path="m9045,6114l9660,6114e" filled="f" stroked="t" strokeweight=".47332pt" strokecolor="#575757">
                <v:path arrowok="t"/>
              </v:shape>
            </v:group>
            <v:group style="position:absolute;left:9604;top:6112;width:1846;height:2" coordorigin="9604,6112" coordsize="1846,2">
              <v:shape style="position:absolute;left:9604;top:6112;width:1846;height:2" coordorigin="9604,6112" coordsize="1846,0" path="m9604,6112l11450,6112e" filled="f" stroked="t" strokeweight=".70998pt" strokecolor="#6B6B6B">
                <v:path arrowok="t"/>
              </v:shape>
            </v:group>
            <v:group style="position:absolute;left:2343;top:6083;width:2;height:315" coordorigin="2343,6083" coordsize="2,315">
              <v:shape style="position:absolute;left:2343;top:6083;width:2;height:315" coordorigin="2343,6083" coordsize="0,315" path="m2343,6398l2343,6083e" filled="f" stroked="t" strokeweight=".47332pt" strokecolor="#4F4F4F">
                <v:path arrowok="t"/>
              </v:shape>
            </v:group>
            <v:group style="position:absolute;left:4885;top:6083;width:2;height:744" coordorigin="4885,6083" coordsize="2,744">
              <v:shape style="position:absolute;left:4885;top:6083;width:2;height:744" coordorigin="4885,6083" coordsize="0,744" path="m4885,6827l4885,6083e" filled="f" stroked="t" strokeweight=".94664pt" strokecolor="#606060">
                <v:path arrowok="t"/>
              </v:shape>
            </v:group>
            <v:group style="position:absolute;left:7687;top:6112;width:2;height:257" coordorigin="7687,6112" coordsize="2,257">
              <v:shape style="position:absolute;left:7687;top:6112;width:2;height:257" coordorigin="7687,6112" coordsize="0,257" path="m7687,6369l7687,6112e" filled="f" stroked="t" strokeweight=".23666pt" strokecolor="#5B5B5B">
                <v:path arrowok="t"/>
              </v:shape>
            </v:group>
            <v:group style="position:absolute;left:11443;top:5826;width:2;height:572" coordorigin="11443,5826" coordsize="2,572">
              <v:shape style="position:absolute;left:11443;top:5826;width:2;height:572" coordorigin="11443,5826" coordsize="0,572" path="m11443,6398l11443,5826e" filled="f" stroked="t" strokeweight=".70998pt" strokecolor="#5B5B5B">
                <v:path arrowok="t"/>
              </v:shape>
            </v:group>
            <v:group style="position:absolute;left:4572;top:6584;width:341;height:2" coordorigin="4572,6584" coordsize="341,2">
              <v:shape style="position:absolute;left:4572;top:6584;width:341;height:2" coordorigin="4572,6584" coordsize="341,0" path="m4572,6584l4913,6584e" filled="f" stroked="t" strokeweight=".47332pt" strokecolor="#4B4B4B">
                <v:path arrowok="t"/>
              </v:shape>
            </v:group>
            <v:group style="position:absolute;left:2338;top:6581;width:4307;height:2" coordorigin="2338,6581" coordsize="4307,2">
              <v:shape style="position:absolute;left:2338;top:6581;width:4307;height:2" coordorigin="2338,6581" coordsize="4307,0" path="m2338,6581l6645,6581e" filled="f" stroked="t" strokeweight=".70998pt" strokecolor="#606060">
                <v:path arrowok="t"/>
              </v:shape>
            </v:group>
            <v:group style="position:absolute;left:6589;top:6584;width:355;height:2" coordorigin="6589,6584" coordsize="355,2">
              <v:shape style="position:absolute;left:6589;top:6584;width:355;height:2" coordorigin="6589,6584" coordsize="355,0" path="m6589,6584l6944,6584e" filled="f" stroked="t" strokeweight=".47332pt" strokecolor="#3B3B3B">
                <v:path arrowok="t"/>
              </v:shape>
            </v:group>
            <v:group style="position:absolute;left:6887;top:6584;width:4568;height:2" coordorigin="6887,6584" coordsize="4568,2">
              <v:shape style="position:absolute;left:6887;top:6584;width:4568;height:2" coordorigin="6887,6584" coordsize="4568,0" path="m6887,6584l11454,6584e" filled="f" stroked="t" strokeweight=".70998pt" strokecolor="#646464">
                <v:path arrowok="t"/>
              </v:shape>
            </v:group>
            <v:group style="position:absolute;left:7687;top:6369;width:2;height:210" coordorigin="7687,6369" coordsize="2,210">
              <v:shape style="position:absolute;left:7687;top:6369;width:2;height:210" coordorigin="7687,6369" coordsize="0,210" path="m7687,6579l7687,6369e" filled="f" stroked="t" strokeweight=".23666pt" strokecolor="#232323">
                <v:path arrowok="t"/>
              </v:shape>
            </v:group>
            <v:group style="position:absolute;left:2341;top:6341;width:2;height:501" coordorigin="2341,6341" coordsize="2,501">
              <v:shape style="position:absolute;left:2341;top:6341;width:2;height:501" coordorigin="2341,6341" coordsize="0,501" path="m2341,6841l2341,6341e" filled="f" stroked="t" strokeweight=".47332pt" strokecolor="#3B3B3B">
                <v:path arrowok="t"/>
              </v:shape>
            </v:group>
            <v:group style="position:absolute;left:2333;top:6822;width:4312;height:2" coordorigin="2333,6822" coordsize="4312,2">
              <v:shape style="position:absolute;left:2333;top:6822;width:4312;height:2" coordorigin="2333,6822" coordsize="4312,0" path="m2333,6822l6645,6822e" filled="f" stroked="t" strokeweight=".70998pt" strokecolor="#646464">
                <v:path arrowok="t"/>
              </v:shape>
            </v:group>
            <v:group style="position:absolute;left:6589;top:6822;width:355;height:2" coordorigin="6589,6822" coordsize="355,2">
              <v:shape style="position:absolute;left:6589;top:6822;width:355;height:2" coordorigin="6589,6822" coordsize="355,0" path="m6589,6822l6944,6822e" filled="f" stroked="t" strokeweight=".47332pt" strokecolor="#3F3F3F">
                <v:path arrowok="t"/>
              </v:shape>
            </v:group>
            <v:group style="position:absolute;left:6887;top:6824;width:4563;height:2" coordorigin="6887,6824" coordsize="4563,2">
              <v:shape style="position:absolute;left:6887;top:6824;width:4563;height:2" coordorigin="6887,6824" coordsize="4563,0" path="m6887,6824l11450,6824e" filled="f" stroked="t" strokeweight=".70998pt" strokecolor="#606060">
                <v:path arrowok="t"/>
              </v:shape>
            </v:group>
            <v:group style="position:absolute;left:7687;top:6565;width:2;height:257" coordorigin="7687,6565" coordsize="2,257">
              <v:shape style="position:absolute;left:7687;top:6565;width:2;height:257" coordorigin="7687,6565" coordsize="0,257" path="m7687,6822l7687,6565e" filled="f" stroked="t" strokeweight=".23666pt" strokecolor="#3B3B3B">
                <v:path arrowok="t"/>
              </v:shape>
            </v:group>
            <v:group style="position:absolute;left:312;top:7053;width:563;height:2" coordorigin="312,7053" coordsize="563,2">
              <v:shape style="position:absolute;left:312;top:7053;width:563;height:2" coordorigin="312,7053" coordsize="563,0" path="m312,7053l876,7053e" filled="f" stroked="t" strokeweight=".70998pt" strokecolor="#4B4B4B">
                <v:path arrowok="t"/>
              </v:shape>
            </v:group>
            <v:group style="position:absolute;left:738;top:7060;width:10711;height:2" coordorigin="738,7060" coordsize="10711,2">
              <v:shape style="position:absolute;left:738;top:7060;width:10711;height:2" coordorigin="738,7060" coordsize="10711,0" path="m738,7060l11450,7060e" filled="f" stroked="t" strokeweight=".70998pt" strokecolor="#646464">
                <v:path arrowok="t"/>
              </v:shape>
            </v:group>
            <v:group style="position:absolute;left:6589;top:7060;width:355;height:2" coordorigin="6589,7060" coordsize="355,2">
              <v:shape style="position:absolute;left:6589;top:7060;width:355;height:2" coordorigin="6589,7060" coordsize="355,0" path="m6589,7060l6944,7060e" filled="f" stroked="t" strokeweight=".47332pt" strokecolor="#444444">
                <v:path arrowok="t"/>
              </v:shape>
            </v:group>
            <v:group style="position:absolute;left:7658;top:7063;width:1444;height:2" coordorigin="7658,7063" coordsize="1444,2">
              <v:shape style="position:absolute;left:7658;top:7063;width:1444;height:2" coordorigin="7658,7063" coordsize="1444,0" path="m7658,7063l9102,7063e" filled="f" stroked="t" strokeweight=".47332pt" strokecolor="#545454">
                <v:path arrowok="t"/>
              </v:shape>
            </v:group>
            <v:group style="position:absolute;left:2341;top:6627;width:2;height:715" coordorigin="2341,6627" coordsize="2,715">
              <v:shape style="position:absolute;left:2341;top:6627;width:2;height:715" coordorigin="2341,6627" coordsize="0,715" path="m2341,7342l2341,6627e" filled="f" stroked="t" strokeweight=".94664pt" strokecolor="#606060">
                <v:path arrowok="t"/>
              </v:shape>
            </v:group>
            <v:group style="position:absolute;left:312;top:7525;width:1387;height:2" coordorigin="312,7525" coordsize="1387,2">
              <v:shape style="position:absolute;left:312;top:7525;width:1387;height:2" coordorigin="312,7525" coordsize="1387,0" path="m312,7525l1699,7525e" filled="f" stroked="t" strokeweight=".70998pt" strokecolor="#5B5B5B">
                <v:path arrowok="t"/>
              </v:shape>
            </v:group>
            <v:group style="position:absolute;left:1642;top:7528;width:729;height:2" coordorigin="1642,7528" coordsize="729,2">
              <v:shape style="position:absolute;left:1642;top:7528;width:729;height:2" coordorigin="1642,7528" coordsize="729,0" path="m1642,7528l2371,7528e" filled="f" stroked="t" strokeweight=".47332pt" strokecolor="#545454">
                <v:path arrowok="t"/>
              </v:shape>
            </v:group>
            <v:group style="position:absolute;left:2343;top:7285;width:2;height:286" coordorigin="2343,7285" coordsize="2,286">
              <v:shape style="position:absolute;left:2343;top:7285;width:2;height:286" coordorigin="2343,7285" coordsize="0,286" path="m2343,7571l2343,7285e" filled="f" stroked="t" strokeweight=".47332pt" strokecolor="#3F3F3F">
                <v:path arrowok="t"/>
              </v:shape>
            </v:group>
            <v:group style="position:absolute;left:2300;top:7530;width:9154;height:2" coordorigin="2300,7530" coordsize="9154,2">
              <v:shape style="position:absolute;left:2300;top:7530;width:9154;height:2" coordorigin="2300,7530" coordsize="9154,0" path="m2300,7530l11454,7530e" filled="f" stroked="t" strokeweight=".70998pt" strokecolor="#676767">
                <v:path arrowok="t"/>
              </v:shape>
            </v:group>
            <v:group style="position:absolute;left:2864;top:7528;width:435;height:2" coordorigin="2864,7528" coordsize="435,2">
              <v:shape style="position:absolute;left:2864;top:7528;width:435;height:2" coordorigin="2864,7528" coordsize="435,0" path="m2864,7528l3299,7528e" filled="f" stroked="t" strokeweight=".47332pt" strokecolor="#4F4F4F">
                <v:path arrowok="t"/>
              </v:shape>
            </v:group>
            <v:group style="position:absolute;left:2341;top:7485;width:2;height:300" coordorigin="2341,7485" coordsize="2,300">
              <v:shape style="position:absolute;left:2341;top:7485;width:2;height:300" coordorigin="2341,7485" coordsize="0,300" path="m2341,7785l2341,7485e" filled="f" stroked="t" strokeweight=".70998pt" strokecolor="#575757">
                <v:path arrowok="t"/>
              </v:shape>
            </v:group>
            <v:group style="position:absolute;left:4885;top:7523;width:2;height:501" coordorigin="4885,7523" coordsize="2,501">
              <v:shape style="position:absolute;left:4885;top:7523;width:2;height:501" coordorigin="4885,7523" coordsize="0,501" path="m4885,8023l4885,7523e" filled="f" stroked="t" strokeweight=".47332pt" strokecolor="#4F4F4F">
                <v:path arrowok="t"/>
              </v:shape>
            </v:group>
            <v:group style="position:absolute;left:4880;top:7768;width:6574;height:2" coordorigin="4880,7768" coordsize="6574,2">
              <v:shape style="position:absolute;left:4880;top:7768;width:6574;height:2" coordorigin="4880,7768" coordsize="6574,0" path="m4880,7768l11454,7768e" filled="f" stroked="t" strokeweight=".70998pt" strokecolor="#676767">
                <v:path arrowok="t"/>
              </v:shape>
            </v:group>
            <v:group style="position:absolute;left:4880;top:8012;width:6579;height:2" coordorigin="4880,8012" coordsize="6579,2">
              <v:shape style="position:absolute;left:4880;top:8012;width:6579;height:2" coordorigin="4880,8012" coordsize="6579,0" path="m4880,8012l11459,8012e" filled="f" stroked="t" strokeweight=".70998pt" strokecolor="#676767">
                <v:path arrowok="t"/>
              </v:shape>
            </v:group>
            <v:group style="position:absolute;left:312;top:8248;width:11142;height:2" coordorigin="312,8248" coordsize="11142,2">
              <v:shape style="position:absolute;left:312;top:8248;width:11142;height:2" coordorigin="312,8248" coordsize="11142,0" path="m312,8248l11454,8248e" filled="f" stroked="t" strokeweight=".70998pt" strokecolor="#646464">
                <v:path arrowok="t"/>
              </v:shape>
            </v:group>
            <v:group style="position:absolute;left:2341;top:7728;width:2;height:577" coordorigin="2341,7728" coordsize="2,577">
              <v:shape style="position:absolute;left:2341;top:7728;width:2;height:577" coordorigin="2341,7728" coordsize="0,577" path="m2341,8305l2341,7728e" filled="f" stroked="t" strokeweight=".94664pt" strokecolor="#6B6B6B">
                <v:path arrowok="t"/>
              </v:shape>
            </v:group>
            <v:group style="position:absolute;left:3583;top:8252;width:270;height:2" coordorigin="3583,8252" coordsize="270,2">
              <v:shape style="position:absolute;left:3583;top:8252;width:270;height:2" coordorigin="3583,8252" coordsize="270,0" path="m3583,8252l3853,8252e" filled="f" stroked="t" strokeweight=".47332pt" strokecolor="#484848">
                <v:path arrowok="t"/>
              </v:shape>
            </v:group>
            <v:group style="position:absolute;left:4572;top:8252;width:341;height:2" coordorigin="4572,8252" coordsize="341,2">
              <v:shape style="position:absolute;left:4572;top:8252;width:341;height:2" coordorigin="4572,8252" coordsize="341,0" path="m4572,8252l4913,8252e" filled="f" stroked="t" strokeweight=".47332pt" strokecolor="#444444">
                <v:path arrowok="t"/>
              </v:shape>
            </v:group>
            <v:group style="position:absolute;left:4887;top:7966;width:2;height:291" coordorigin="4887,7966" coordsize="2,291">
              <v:shape style="position:absolute;left:4887;top:7966;width:2;height:291" coordorigin="4887,7966" coordsize="0,291" path="m4887,8257l4887,7966e" filled="f" stroked="t" strokeweight=".94664pt" strokecolor="#6B6B6B">
                <v:path arrowok="t"/>
              </v:shape>
            </v:group>
            <v:group style="position:absolute;left:8420;top:8250;width:682;height:2" coordorigin="8420,8250" coordsize="682,2">
              <v:shape style="position:absolute;left:8420;top:8250;width:682;height:2" coordorigin="8420,8250" coordsize="682,0" path="m8420,8250l9102,8250e" filled="f" stroked="t" strokeweight=".47332pt" strokecolor="#5B5B5B">
                <v:path arrowok="t"/>
              </v:shape>
            </v:group>
            <v:group style="position:absolute;left:11447;top:8209;width:2;height:534" coordorigin="11447,8209" coordsize="2,534">
              <v:shape style="position:absolute;left:11447;top:8209;width:2;height:534" coordorigin="11447,8209" coordsize="0,534" path="m11447,8743l11447,8209e" filled="f" stroked="t" strokeweight=".47332pt" strokecolor="#606060">
                <v:path arrowok="t"/>
              </v:shape>
            </v:group>
            <v:group style="position:absolute;left:2341;top:8209;width:2;height:534" coordorigin="2341,8209" coordsize="2,534">
              <v:shape style="position:absolute;left:2341;top:8209;width:2;height:534" coordorigin="2341,8209" coordsize="0,534" path="m2341,8743l2341,8209e" filled="f" stroked="t" strokeweight=".47332pt" strokecolor="#4B4B4B">
                <v:path arrowok="t"/>
              </v:shape>
            </v:group>
            <v:group style="position:absolute;left:308;top:8946;width:3029;height:2" coordorigin="308,8946" coordsize="3029,2">
              <v:shape style="position:absolute;left:308;top:8946;width:3029;height:2" coordorigin="308,8946" coordsize="3029,0" path="m308,8946l3337,8946e" filled="f" stroked="t" strokeweight=".70998pt" strokecolor="#606060">
                <v:path arrowok="t"/>
              </v:shape>
            </v:group>
            <v:group style="position:absolute;left:3242;top:8944;width:398;height:2" coordorigin="3242,8944" coordsize="398,2">
              <v:shape style="position:absolute;left:3242;top:8944;width:398;height:2" coordorigin="3242,8944" coordsize="398,0" path="m3242,8944l3640,8944e" filled="f" stroked="t" strokeweight=".47332pt" strokecolor="#444444">
                <v:path arrowok="t"/>
              </v:shape>
            </v:group>
            <v:group style="position:absolute;left:3583;top:8944;width:1846;height:2" coordorigin="3583,8944" coordsize="1846,2">
              <v:shape style="position:absolute;left:3583;top:8944;width:1846;height:2" coordorigin="3583,8944" coordsize="1846,0" path="m3583,8944l5429,8944e" filled="f" stroked="t" strokeweight=".70998pt" strokecolor="#5B5B5B">
                <v:path arrowok="t"/>
              </v:shape>
            </v:group>
            <v:group style="position:absolute;left:5372;top:8944;width:270;height:2" coordorigin="5372,8944" coordsize="270,2">
              <v:shape style="position:absolute;left:5372;top:8944;width:270;height:2" coordorigin="5372,8944" coordsize="270,0" path="m5372,8944l5642,8944e" filled="f" stroked="t" strokeweight=".47332pt" strokecolor="#484848">
                <v:path arrowok="t"/>
              </v:shape>
            </v:group>
            <v:group style="position:absolute;left:5585;top:8944;width:620;height:2" coordorigin="5585,8944" coordsize="620,2">
              <v:shape style="position:absolute;left:5585;top:8944;width:620;height:2" coordorigin="5585,8944" coordsize="620,0" path="m5585,8944l6205,8944e" filled="f" stroked="t" strokeweight=".94664pt" strokecolor="#676767">
                <v:path arrowok="t"/>
              </v:shape>
            </v:group>
            <v:group style="position:absolute;left:6148;top:8944;width:497;height:2" coordorigin="6148,8944" coordsize="497,2">
              <v:shape style="position:absolute;left:6148;top:8944;width:497;height:2" coordorigin="6148,8944" coordsize="497,0" path="m6148,8944l6645,8944e" filled="f" stroked="t" strokeweight=".47332pt" strokecolor="#3F3F3F">
                <v:path arrowok="t"/>
              </v:shape>
            </v:group>
            <v:group style="position:absolute;left:6546;top:8946;width:805;height:2" coordorigin="6546,8946" coordsize="805,2">
              <v:shape style="position:absolute;left:6546;top:8946;width:805;height:2" coordorigin="6546,8946" coordsize="805,0" path="m6546,8946l7351,8946e" filled="f" stroked="t" strokeweight=".94664pt" strokecolor="#676767">
                <v:path arrowok="t"/>
              </v:shape>
            </v:group>
            <v:group style="position:absolute;left:7294;top:8946;width:421;height:2" coordorigin="7294,8946" coordsize="421,2">
              <v:shape style="position:absolute;left:7294;top:8946;width:421;height:2" coordorigin="7294,8946" coordsize="421,0" path="m7294,8946l7715,8946e" filled="f" stroked="t" strokeweight=".47332pt" strokecolor="#4F4F4F">
                <v:path arrowok="t"/>
              </v:shape>
            </v:group>
            <v:group style="position:absolute;left:7658;top:8944;width:582;height:2" coordorigin="7658,8944" coordsize="582,2">
              <v:shape style="position:absolute;left:7658;top:8944;width:582;height:2" coordorigin="7658,8944" coordsize="582,0" path="m7658,8944l8241,8944e" filled="f" stroked="t" strokeweight=".70998pt" strokecolor="#646464">
                <v:path arrowok="t"/>
              </v:shape>
            </v:group>
            <v:group style="position:absolute;left:8184;top:8944;width:293;height:2" coordorigin="8184,8944" coordsize="293,2">
              <v:shape style="position:absolute;left:8184;top:8944;width:293;height:2" coordorigin="8184,8944" coordsize="293,0" path="m8184,8944l8477,8944e" filled="f" stroked="t" strokeweight=".47332pt" strokecolor="#484848">
                <v:path arrowok="t"/>
              </v:shape>
            </v:group>
            <v:group style="position:absolute;left:8420;top:8944;width:682;height:2" coordorigin="8420,8944" coordsize="682,2">
              <v:shape style="position:absolute;left:8420;top:8944;width:682;height:2" coordorigin="8420,8944" coordsize="682,0" path="m8420,8944l9102,8944e" filled="f" stroked="t" strokeweight=".94664pt" strokecolor="#646464">
                <v:path arrowok="t"/>
              </v:shape>
            </v:group>
            <v:group style="position:absolute;left:9045;top:8944;width:279;height:2" coordorigin="9045,8944" coordsize="279,2">
              <v:shape style="position:absolute;left:9045;top:8944;width:279;height:2" coordorigin="9045,8944" coordsize="279,0" path="m9045,8944l9324,8944e" filled="f" stroked="t" strokeweight=".47332pt" strokecolor="#3F3F3F">
                <v:path arrowok="t"/>
              </v:shape>
            </v:group>
            <v:group style="position:absolute;left:9268;top:8944;width:2191;height:2" coordorigin="9268,8944" coordsize="2191,2">
              <v:shape style="position:absolute;left:9268;top:8944;width:2191;height:2" coordorigin="9268,8944" coordsize="2191,0" path="m9268,8944l11459,8944e" filled="f" stroked="t" strokeweight=".70998pt" strokecolor="#606060">
                <v:path arrowok="t"/>
              </v:shape>
            </v:group>
            <v:group style="position:absolute;left:2341;top:8686;width:2;height:572" coordorigin="2341,8686" coordsize="2,572">
              <v:shape style="position:absolute;left:2341;top:8686;width:2;height:572" coordorigin="2341,8686" coordsize="0,572" path="m2341,9258l2341,8686e" filled="f" stroked="t" strokeweight=".94664pt" strokecolor="#606060">
                <v:path arrowok="t"/>
              </v:shape>
            </v:group>
            <v:group style="position:absolute;left:11452;top:8901;width:2;height:324" coordorigin="11452,8901" coordsize="2,324">
              <v:shape style="position:absolute;left:11452;top:8901;width:2;height:324" coordorigin="11452,8901" coordsize="0,324" path="m11452,9225l11452,8901e" filled="f" stroked="t" strokeweight=".70998pt" strokecolor="#6B6B6B">
                <v:path arrowok="t"/>
              </v:shape>
            </v:group>
            <v:group style="position:absolute;left:2343;top:9168;width:2;height:286" coordorigin="2343,9168" coordsize="2,286">
              <v:shape style="position:absolute;left:2343;top:9168;width:2;height:286" coordorigin="2343,9168" coordsize="0,286" path="m2343,9454l2343,9168e" filled="f" stroked="t" strokeweight=".47332pt" strokecolor="#484848">
                <v:path arrowok="t"/>
              </v:shape>
            </v:group>
            <v:group style="position:absolute;left:11450;top:9168;width:2;height:286" coordorigin="11450,9168" coordsize="2,286">
              <v:shape style="position:absolute;left:11450;top:9168;width:2;height:286" coordorigin="11450,9168" coordsize="0,286" path="m11450,9454l11450,9168e" filled="f" stroked="t" strokeweight=".47332pt" strokecolor="#4B4B4B">
                <v:path arrowok="t"/>
              </v:shape>
            </v:group>
            <v:group style="position:absolute;left:312;top:9792;width:563;height:2" coordorigin="312,9792" coordsize="563,2">
              <v:shape style="position:absolute;left:312;top:9792;width:563;height:2" coordorigin="312,9792" coordsize="563,0" path="m312,9792l876,9792e" filled="f" stroked="t" strokeweight=".47332pt" strokecolor="#3B3B3B">
                <v:path arrowok="t"/>
              </v:shape>
            </v:group>
            <v:group style="position:absolute;left:729;top:9795;width:10730;height:2" coordorigin="729,9795" coordsize="10730,2">
              <v:shape style="position:absolute;left:729;top:9795;width:10730;height:2" coordorigin="729,9795" coordsize="10730,0" path="m729,9795l11459,9795e" filled="f" stroked="t" strokeweight=".70998pt" strokecolor="#676767">
                <v:path arrowok="t"/>
              </v:shape>
            </v:group>
            <v:group style="position:absolute;left:2343;top:9396;width:2;height:696" coordorigin="2343,9396" coordsize="2,696">
              <v:shape style="position:absolute;left:2343;top:9396;width:2;height:696" coordorigin="2343,9396" coordsize="0,696" path="m2343,10093l2343,9396e" filled="f" stroked="t" strokeweight=".70998pt" strokecolor="#606060">
                <v:path arrowok="t"/>
              </v:shape>
            </v:group>
            <v:group style="position:absolute;left:312;top:10038;width:11147;height:2" coordorigin="312,10038" coordsize="11147,2">
              <v:shape style="position:absolute;left:312;top:10038;width:11147;height:2" coordorigin="312,10038" coordsize="11147,0" path="m312,10038l11459,10038e" filled="f" stroked="t" strokeweight=".70998pt" strokecolor="#646464">
                <v:path arrowok="t"/>
              </v:shape>
            </v:group>
            <v:group style="position:absolute;left:9045;top:10040;width:279;height:2" coordorigin="9045,10040" coordsize="279,2">
              <v:shape style="position:absolute;left:9045;top:10040;width:279;height:2" coordorigin="9045,10040" coordsize="279,0" path="m9045,10040l9324,10040e" filled="f" stroked="t" strokeweight=".47332pt" strokecolor="#3F3F3F">
                <v:path arrowok="t"/>
              </v:shape>
            </v:group>
            <v:group style="position:absolute;left:11450;top:9754;width:2;height:553" coordorigin="11450,9754" coordsize="2,553">
              <v:shape style="position:absolute;left:11450;top:9754;width:2;height:553" coordorigin="11450,9754" coordsize="0,553" path="m11450,10307l11450,9754e" filled="f" stroked="t" strokeweight=".70998pt" strokecolor="#646464">
                <v:path arrowok="t"/>
              </v:shape>
            </v:group>
            <v:group style="position:absolute;left:312;top:10281;width:2059;height:2" coordorigin="312,10281" coordsize="2059,2">
              <v:shape style="position:absolute;left:312;top:10281;width:2059;height:2" coordorigin="312,10281" coordsize="2059,0" path="m312,10281l2371,10281e" filled="f" stroked="t" strokeweight=".47332pt" strokecolor="#5B5B5B">
                <v:path arrowok="t"/>
              </v:shape>
            </v:group>
            <v:group style="position:absolute;left:2343;top:10021;width:2;height:286" coordorigin="2343,10021" coordsize="2,286">
              <v:shape style="position:absolute;left:2343;top:10021;width:2;height:286" coordorigin="2343,10021" coordsize="0,286" path="m2343,10307l2343,10021e" filled="f" stroked="t" strokeweight=".47332pt" strokecolor="#484848">
                <v:path arrowok="t"/>
              </v:shape>
            </v:group>
            <v:group style="position:absolute;left:2864;top:10283;width:435;height:2" coordorigin="2864,10283" coordsize="435,2">
              <v:shape style="position:absolute;left:2864;top:10283;width:435;height:2" coordorigin="2864,10283" coordsize="435,0" path="m2864,10283l3299,10283e" filled="f" stroked="t" strokeweight=".47332pt" strokecolor="#4B4B4B">
                <v:path arrowok="t"/>
              </v:shape>
            </v:group>
            <v:group style="position:absolute;left:4572;top:10283;width:331;height:2" coordorigin="4572,10283" coordsize="331,2">
              <v:shape style="position:absolute;left:4572;top:10283;width:331;height:2" coordorigin="4572,10283" coordsize="331,0" path="m4572,10283l4904,10283e" filled="f" stroked="t" strokeweight=".47332pt" strokecolor="#606060">
                <v:path arrowok="t"/>
              </v:shape>
            </v:group>
            <v:group style="position:absolute;left:6589;top:10283;width:355;height:2" coordorigin="6589,10283" coordsize="355,2">
              <v:shape style="position:absolute;left:6589;top:10283;width:355;height:2" coordorigin="6589,10283" coordsize="355,0" path="m6589,10283l6944,10283e" filled="f" stroked="t" strokeweight=".47332pt" strokecolor="#4B4B4B">
                <v:path arrowok="t"/>
              </v:shape>
            </v:group>
            <v:group style="position:absolute;left:1657;top:10283;width:9802;height:2" coordorigin="1657,10283" coordsize="9802,2">
              <v:shape style="position:absolute;left:1657;top:10283;width:9802;height:2" coordorigin="1657,10283" coordsize="9802,0" path="m1657,10283l11459,10283e" filled="f" stroked="t" strokeweight=".70998pt" strokecolor="#646464">
                <v:path arrowok="t"/>
              </v:shape>
            </v:group>
            <v:group style="position:absolute;left:8283;top:10281;width:2315;height:2" coordorigin="8283,10281" coordsize="2315,2">
              <v:shape style="position:absolute;left:8283;top:10281;width:2315;height:2" coordorigin="8283,10281" coordsize="2315,0" path="m8283,10281l10598,10281e" filled="f" stroked="t" strokeweight=".70998pt" strokecolor="#606060">
                <v:path arrowok="t"/>
              </v:shape>
            </v:group>
            <v:group style="position:absolute;left:308;top:10822;width:1363;height:2" coordorigin="308,10822" coordsize="1363,2">
              <v:shape style="position:absolute;left:308;top:10822;width:1363;height:2" coordorigin="308,10822" coordsize="1363,0" path="m308,10822l1671,10822e" filled="f" stroked="t" strokeweight=".23666pt" strokecolor="#2F2F2F">
                <v:path arrowok="t"/>
              </v:shape>
            </v:group>
            <v:group style="position:absolute;left:1671;top:10822;width:1221;height:2" coordorigin="1671,10822" coordsize="1221,2">
              <v:shape style="position:absolute;left:1671;top:10822;width:1221;height:2" coordorigin="1671,10822" coordsize="1221,0" path="m1671,10822l2892,10822e" filled="f" stroked="t" strokeweight=".23666pt" strokecolor="#606060">
                <v:path arrowok="t"/>
              </v:shape>
            </v:group>
            <v:group style="position:absolute;left:2343;top:10236;width:2;height:820" coordorigin="2343,10236" coordsize="2,820">
              <v:shape style="position:absolute;left:2343;top:10236;width:2;height:820" coordorigin="2343,10236" coordsize="0,820" path="m2343,11056l2343,10236e" filled="f" stroked="t" strokeweight=".70998pt" strokecolor="#5B5B5B">
                <v:path arrowok="t"/>
              </v:shape>
            </v:group>
            <v:group style="position:absolute;left:2892;top:10822;width:719;height:2" coordorigin="2892,10822" coordsize="719,2">
              <v:shape style="position:absolute;left:2892;top:10822;width:719;height:2" coordorigin="2892,10822" coordsize="719,0" path="m2892,10822l3611,10822e" filled="f" stroked="t" strokeweight=".23666pt" strokecolor="#484848">
                <v:path arrowok="t"/>
              </v:shape>
            </v:group>
            <v:group style="position:absolute;left:3611;top:10822;width:989;height:2" coordorigin="3611,10822" coordsize="989,2">
              <v:shape style="position:absolute;left:3611;top:10822;width:989;height:2" coordorigin="3611,10822" coordsize="989,0" path="m3611,10822l4601,10822e" filled="f" stroked="t" strokeweight=".23666pt" strokecolor="#2F2F2F">
                <v:path arrowok="t"/>
              </v:shape>
            </v:group>
            <v:group style="position:absolute;left:4601;top:10822;width:1576;height:2" coordorigin="4601,10822" coordsize="1576,2">
              <v:shape style="position:absolute;left:4601;top:10822;width:1576;height:2" coordorigin="4601,10822" coordsize="1576,0" path="m4601,10822l6177,10822e" filled="f" stroked="t" strokeweight=".23666pt" strokecolor="#000000">
                <v:path arrowok="t"/>
              </v:shape>
            </v:group>
            <v:group style="position:absolute;left:6177;top:10822;width:440;height:2" coordorigin="6177,10822" coordsize="440,2">
              <v:shape style="position:absolute;left:6177;top:10822;width:440;height:2" coordorigin="6177,10822" coordsize="440,0" path="m6177,10822l6617,10822e" filled="f" stroked="t" strokeweight=".23666pt" strokecolor="#878787">
                <v:path arrowok="t"/>
              </v:shape>
            </v:group>
            <v:group style="position:absolute;left:6617;top:10822;width:705;height:2" coordorigin="6617,10822" coordsize="705,2">
              <v:shape style="position:absolute;left:6617;top:10822;width:705;height:2" coordorigin="6617,10822" coordsize="705,0" path="m6617,10822l7322,10822e" filled="f" stroked="t" strokeweight=".23666pt" strokecolor="#3B3B3B">
                <v:path arrowok="t"/>
              </v:shape>
            </v:group>
            <v:group style="position:absolute;left:7322;top:10822;width:3247;height:2" coordorigin="7322,10822" coordsize="3247,2">
              <v:shape style="position:absolute;left:7322;top:10822;width:3247;height:2" coordorigin="7322,10822" coordsize="3247,0" path="m7322,10822l10569,10822e" filled="f" stroked="t" strokeweight=".23666pt" strokecolor="#000000">
                <v:path arrowok="t"/>
              </v:shape>
            </v:group>
            <v:group style="position:absolute;left:10569;top:10822;width:871;height:2" coordorigin="10569,10822" coordsize="871,2">
              <v:shape style="position:absolute;left:10569;top:10822;width:871;height:2" coordorigin="10569,10822" coordsize="871,0" path="m10569,10822l11440,10822e" filled="f" stroked="t" strokeweight=".23666pt" strokecolor="#939393">
                <v:path arrowok="t"/>
              </v:shape>
            </v:group>
            <v:group style="position:absolute;left:312;top:11010;width:11147;height:2" coordorigin="312,11010" coordsize="11147,2">
              <v:shape style="position:absolute;left:312;top:11010;width:11147;height:2" coordorigin="312,11010" coordsize="11147,0" path="m312,11010l11459,11010e" filled="f" stroked="t" strokeweight=".70998pt" strokecolor="#676767">
                <v:path arrowok="t"/>
              </v:shape>
            </v:group>
            <v:group style="position:absolute;left:11450;top:10793;width:2;height:620" coordorigin="11450,10793" coordsize="2,620">
              <v:shape style="position:absolute;left:11450;top:10793;width:2;height:620" coordorigin="11450,10793" coordsize="0,620" path="m11450,11413l11450,10793e" filled="f" stroked="t" strokeweight=".70998pt" strokecolor="#575757">
                <v:path arrowok="t"/>
              </v:shape>
            </v:group>
            <v:group style="position:absolute;left:308;top:11380;width:4568;height:2" coordorigin="308,11380" coordsize="4568,2">
              <v:shape style="position:absolute;left:308;top:11380;width:4568;height:2" coordorigin="308,11380" coordsize="4568,0" path="m308,11380l4875,11380e" filled="f" stroked="t" strokeweight=".23666pt" strokecolor="#5B5B5B">
                <v:path arrowok="t"/>
              </v:shape>
            </v:group>
            <v:group style="position:absolute;left:1032;top:11013;width:2;height:372" coordorigin="1032,11013" coordsize="2,372">
              <v:shape style="position:absolute;left:1032;top:11013;width:2;height:372" coordorigin="1032,11013" coordsize="0,372" path="m1032,11384l1032,11013e" filled="f" stroked="t" strokeweight=".23666pt" strokecolor="#4B4B4B">
                <v:path arrowok="t"/>
              </v:shape>
            </v:group>
            <v:group style="position:absolute;left:1685;top:10998;width:2;height:768" coordorigin="1685,10998" coordsize="2,768">
              <v:shape style="position:absolute;left:1685;top:10998;width:2;height:768" coordorigin="1685,10998" coordsize="0,768" path="m1685,11766l1685,10998e" filled="f" stroked="t" strokeweight=".70998pt" strokecolor="#575757">
                <v:path arrowok="t"/>
              </v:shape>
            </v:group>
            <v:group style="position:absolute;left:2343;top:10984;width:2;height:429" coordorigin="2343,10984" coordsize="2,429">
              <v:shape style="position:absolute;left:2343;top:10984;width:2;height:429" coordorigin="2343,10984" coordsize="0,429" path="m2343,11413l2343,10984e" filled="f" stroked="t" strokeweight=".47332pt" strokecolor="#3F3F3F">
                <v:path arrowok="t"/>
              </v:shape>
            </v:group>
            <v:group style="position:absolute;left:4875;top:11380;width:2040;height:2" coordorigin="4875,11380" coordsize="2040,2">
              <v:shape style="position:absolute;left:4875;top:11380;width:2040;height:2" coordorigin="4875,11380" coordsize="2040,0" path="m4875,11380l6915,11380e" filled="f" stroked="t" strokeweight=".23666pt" strokecolor="#000000">
                <v:path arrowok="t"/>
              </v:shape>
            </v:group>
            <v:group style="position:absolute;left:6915;top:11380;width:772;height:2" coordorigin="6915,11380" coordsize="772,2">
              <v:shape style="position:absolute;left:6915;top:11380;width:772;height:2" coordorigin="6915,11380" coordsize="772,0" path="m6915,11380l7687,11380e" filled="f" stroked="t" strokeweight=".23666pt" strokecolor="#3B3B3B">
                <v:path arrowok="t"/>
              </v:shape>
            </v:group>
            <v:group style="position:absolute;left:7329;top:10998;width:2;height:1173" coordorigin="7329,10998" coordsize="2,1173">
              <v:shape style="position:absolute;left:7329;top:10998;width:2;height:1173" coordorigin="7329,10998" coordsize="0,1173" path="m7329,12171l7329,10998e" filled="f" stroked="t" strokeweight=".70998pt" strokecolor="#606060">
                <v:path arrowok="t"/>
              </v:shape>
            </v:group>
            <v:group style="position:absolute;left:7687;top:11380;width:3753;height:2" coordorigin="7687,11380" coordsize="3753,2">
              <v:shape style="position:absolute;left:7687;top:11380;width:3753;height:2" coordorigin="7687,11380" coordsize="3753,0" path="m7687,11380l11440,11380e" filled="f" stroked="t" strokeweight=".23666pt" strokecolor="#000000">
                <v:path arrowok="t"/>
              </v:shape>
            </v:group>
            <v:group style="position:absolute;left:1032;top:11380;width:2;height:1750" coordorigin="1032,11380" coordsize="2,1750">
              <v:shape style="position:absolute;left:1032;top:11380;width:2;height:1750" coordorigin="1032,11380" coordsize="0,1750" path="m1032,13129l1032,11380e" filled="f" stroked="t" strokeweight=".23666pt" strokecolor="#000000">
                <v:path arrowok="t"/>
              </v:shape>
            </v:group>
            <v:group style="position:absolute;left:2343;top:11351;width:2;height:648" coordorigin="2343,11351" coordsize="2,648">
              <v:shape style="position:absolute;left:2343;top:11351;width:2;height:648" coordorigin="2343,11351" coordsize="0,648" path="m2343,11999l2343,11351e" filled="f" stroked="t" strokeweight=".94664pt" strokecolor="#646464">
                <v:path arrowok="t"/>
              </v:shape>
            </v:group>
            <v:group style="position:absolute;left:319;top:11709;width:2;height:291" coordorigin="319,11709" coordsize="2,291">
              <v:shape style="position:absolute;left:319;top:11709;width:2;height:291" coordorigin="319,11709" coordsize="0,291" path="m319,11999l319,11709e" filled="f" stroked="t" strokeweight=".47332pt" strokecolor="#3B3B3B">
                <v:path arrowok="t"/>
              </v:shape>
            </v:group>
            <v:group style="position:absolute;left:1685;top:11709;width:2;height:291" coordorigin="1685,11709" coordsize="2,291">
              <v:shape style="position:absolute;left:1685;top:11709;width:2;height:291" coordorigin="1685,11709" coordsize="0,291" path="m1685,11999l1685,11709e" filled="f" stroked="t" strokeweight=".47332pt" strokecolor="#3F3F3F">
                <v:path arrowok="t"/>
              </v:shape>
            </v:group>
            <v:group style="position:absolute;left:11454;top:11709;width:2;height:291" coordorigin="11454,11709" coordsize="2,291">
              <v:shape style="position:absolute;left:11454;top:11709;width:2;height:291" coordorigin="11454,11709" coordsize="0,291" path="m11454,11999l11454,11709e" filled="f" stroked="t" strokeweight=".47332pt" strokecolor="#4F4F4F">
                <v:path arrowok="t"/>
              </v:shape>
            </v:group>
            <v:group style="position:absolute;left:1685;top:11942;width:2;height:782" coordorigin="1685,11942" coordsize="2,782">
              <v:shape style="position:absolute;left:1685;top:11942;width:2;height:782" coordorigin="1685,11942" coordsize="0,782" path="m1685,12724l1685,11942e" filled="f" stroked="t" strokeweight=".70998pt" strokecolor="#646464">
                <v:path arrowok="t"/>
              </v:shape>
            </v:group>
            <v:group style="position:absolute;left:2343;top:11942;width:2;height:324" coordorigin="2343,11942" coordsize="2,324">
              <v:shape style="position:absolute;left:2343;top:11942;width:2;height:324" coordorigin="2343,11942" coordsize="0,324" path="m2343,12266l2343,11942e" filled="f" stroked="t" strokeweight=".47332pt" strokecolor="#3F3F3F">
                <v:path arrowok="t"/>
              </v:shape>
            </v:group>
            <v:group style="position:absolute;left:7332;top:12114;width:2;height:153" coordorigin="7332,12114" coordsize="2,153">
              <v:shape style="position:absolute;left:7332;top:12114;width:2;height:153" coordorigin="7332,12114" coordsize="0,153" path="m7332,12266l7332,12114e" filled="f" stroked="t" strokeweight=".47332pt" strokecolor="#343434">
                <v:path arrowok="t"/>
              </v:shape>
            </v:group>
            <v:group style="position:absolute;left:7334;top:12209;width:2;height:167" coordorigin="7334,12209" coordsize="2,167">
              <v:shape style="position:absolute;left:7334;top:12209;width:2;height:167" coordorigin="7334,12209" coordsize="0,167" path="m7334,12376l7334,12209e" filled="f" stroked="t" strokeweight=".70998pt" strokecolor="#4B4B4B">
                <v:path arrowok="t"/>
              </v:shape>
            </v:group>
            <v:group style="position:absolute;left:2345;top:12209;width:2;height:553" coordorigin="2345,12209" coordsize="2,553">
              <v:shape style="position:absolute;left:2345;top:12209;width:2;height:553" coordorigin="2345,12209" coordsize="0,553" path="m2345,12762l2345,12209e" filled="f" stroked="t" strokeweight=".94664pt" strokecolor="#646464">
                <v:path arrowok="t"/>
              </v:shape>
            </v:group>
            <v:group style="position:absolute;left:7334;top:12319;width:2;height:1440" coordorigin="7334,12319" coordsize="2,1440">
              <v:shape style="position:absolute;left:7334;top:12319;width:2;height:1440" coordorigin="7334,12319" coordsize="0,1440" path="m7334,13759l7334,12319e" filled="f" stroked="t" strokeweight=".70998pt" strokecolor="#646464">
                <v:path arrowok="t"/>
              </v:shape>
            </v:group>
            <v:group style="position:absolute;left:322;top:12667;width:2;height:114" coordorigin="322,12667" coordsize="2,114">
              <v:shape style="position:absolute;left:322;top:12667;width:2;height:114" coordorigin="322,12667" coordsize="0,114" path="m322,12781l322,12667e" filled="f" stroked="t" strokeweight=".47332pt" strokecolor="#181818">
                <v:path arrowok="t"/>
              </v:shape>
            </v:group>
            <v:group style="position:absolute;left:1685;top:12667;width:2;height:262" coordorigin="1685,12667" coordsize="2,262">
              <v:shape style="position:absolute;left:1685;top:12667;width:2;height:262" coordorigin="1685,12667" coordsize="0,262" path="m1685,12929l1685,12667e" filled="f" stroked="t" strokeweight=".47332pt" strokecolor="#2F2F2F">
                <v:path arrowok="t"/>
              </v:shape>
            </v:group>
            <v:group style="position:absolute;left:2345;top:12667;width:2;height:1092" coordorigin="2345,12667" coordsize="2,1092">
              <v:shape style="position:absolute;left:2345;top:12667;width:2;height:1092" coordorigin="2345,12667" coordsize="0,1092" path="m2345,13759l2345,12667e" filled="f" stroked="t" strokeweight=".70998pt" strokecolor="#4B4B4B">
                <v:path arrowok="t"/>
              </v:shape>
            </v:group>
            <v:group style="position:absolute;left:11454;top:12667;width:2;height:114" coordorigin="11454,12667" coordsize="2,114">
              <v:shape style="position:absolute;left:11454;top:12667;width:2;height:114" coordorigin="11454,12667" coordsize="0,114" path="m11454,12781l11454,12667e" filled="f" stroked="t" strokeweight=".47332pt" strokecolor="#4B4B4B">
                <v:path arrowok="t"/>
              </v:shape>
            </v:group>
            <v:group style="position:absolute;left:322;top:12724;width:2;height:205" coordorigin="322,12724" coordsize="2,205">
              <v:shape style="position:absolute;left:322;top:12724;width:2;height:205" coordorigin="322,12724" coordsize="0,205" path="m322,12929l322,12724e" filled="f" stroked="t" strokeweight=".47332pt" strokecolor="#383838">
                <v:path arrowok="t"/>
              </v:shape>
            </v:group>
            <v:group style="position:absolute;left:8449;top:12900;width:2120;height:2" coordorigin="8449,12900" coordsize="2120,2">
              <v:shape style="position:absolute;left:8449;top:12900;width:2120;height:2" coordorigin="8449,12900" coordsize="2120,0" path="m8449,12900l10569,12900e" filled="f" stroked="t" strokeweight=".70998pt" strokecolor="#5B677C">
                <v:path arrowok="t"/>
              </v:shape>
            </v:group>
            <v:group style="position:absolute;left:1687;top:12872;width:2;height:1268" coordorigin="1687,12872" coordsize="2,1268">
              <v:shape style="position:absolute;left:1687;top:12872;width:2;height:1268" coordorigin="1687,12872" coordsize="0,1268" path="m1687,14140l1687,12872e" filled="f" stroked="t" strokeweight=".70998pt" strokecolor="#5B5B5B">
                <v:path arrowok="t"/>
              </v:shape>
            </v:group>
            <v:group style="position:absolute;left:312;top:13344;width:563;height:2" coordorigin="312,13344" coordsize="563,2">
              <v:shape style="position:absolute;left:312;top:13344;width:563;height:2" coordorigin="312,13344" coordsize="563,0" path="m312,13344l876,13344e" filled="f" stroked="t" strokeweight=".70998pt" strokecolor="#646464">
                <v:path arrowok="t"/>
              </v:shape>
            </v:group>
            <v:group style="position:absolute;left:819;top:13344;width:246;height:2" coordorigin="819,13344" coordsize="246,2">
              <v:shape style="position:absolute;left:819;top:13344;width:246;height:2" coordorigin="819,13344" coordsize="246,0" path="m819,13344l1065,13344e" filled="f" stroked="t" strokeweight=".47332pt" strokecolor="#5B5B5B">
                <v:path arrowok="t"/>
              </v:shape>
            </v:group>
            <v:group style="position:absolute;left:1032;top:13129;width:2;height:601" coordorigin="1032,13129" coordsize="2,601">
              <v:shape style="position:absolute;left:1032;top:13129;width:2;height:601" coordorigin="1032,13129" coordsize="0,601" path="m1032,13730l1032,13129e" filled="f" stroked="t" strokeweight=".23666pt" strokecolor="#6B6B6B">
                <v:path arrowok="t"/>
              </v:shape>
            </v:group>
            <v:group style="position:absolute;left:1003;top:13344;width:1354;height:2" coordorigin="1003,13344" coordsize="1354,2">
              <v:shape style="position:absolute;left:1003;top:13344;width:1354;height:2" coordorigin="1003,13344" coordsize="1354,0" path="m1003,13344l2357,13344e" filled="f" stroked="t" strokeweight=".70998pt" strokecolor="#676767">
                <v:path arrowok="t"/>
              </v:shape>
            </v:group>
            <v:group style="position:absolute;left:322;top:13701;width:2;height:281" coordorigin="322,13701" coordsize="2,281">
              <v:shape style="position:absolute;left:322;top:13701;width:2;height:281" coordorigin="322,13701" coordsize="0,281" path="m322,13983l322,13701e" filled="f" stroked="t" strokeweight=".47332pt" strokecolor="#3B3B3B">
                <v:path arrowok="t"/>
              </v:shape>
            </v:group>
            <v:group style="position:absolute;left:1032;top:13730;width:2;height:1564" coordorigin="1032,13730" coordsize="2,1564">
              <v:shape style="position:absolute;left:1032;top:13730;width:2;height:1564" coordorigin="1032,13730" coordsize="0,1564" path="m1032,15294l1032,13730e" filled="f" stroked="t" strokeweight=".23666pt" strokecolor="#000000">
                <v:path arrowok="t"/>
              </v:shape>
            </v:group>
            <v:group style="position:absolute;left:2348;top:13701;width:2;height:281" coordorigin="2348,13701" coordsize="2,281">
              <v:shape style="position:absolute;left:2348;top:13701;width:2;height:281" coordorigin="2348,13701" coordsize="0,281" path="m2348,13983l2348,13701e" filled="f" stroked="t" strokeweight=".47332pt" strokecolor="#3F3F3F">
                <v:path arrowok="t"/>
              </v:shape>
            </v:group>
            <v:group style="position:absolute;left:7336;top:13701;width:2;height:281" coordorigin="7336,13701" coordsize="2,281">
              <v:shape style="position:absolute;left:7336;top:13701;width:2;height:281" coordorigin="7336,13701" coordsize="0,281" path="m7336,13983l7336,13701e" filled="f" stroked="t" strokeweight=".47332pt" strokecolor="#3B3B3B">
                <v:path arrowok="t"/>
              </v:shape>
            </v:group>
            <v:group style="position:absolute;left:2348;top:13925;width:2;height:591" coordorigin="2348,13925" coordsize="2,591">
              <v:shape style="position:absolute;left:2348;top:13925;width:2;height:591" coordorigin="2348,13925" coordsize="0,591" path="m2348,14517l2348,13925e" filled="f" stroked="t" strokeweight=".70998pt" strokecolor="#5B5B5B">
                <v:path arrowok="t"/>
              </v:shape>
            </v:group>
            <v:group style="position:absolute;left:7339;top:13925;width:2;height:2117" coordorigin="7339,13925" coordsize="2,2117">
              <v:shape style="position:absolute;left:7339;top:13925;width:2;height:2117" coordorigin="7339,13925" coordsize="0,2117" path="m7339,16042l7339,13925e" filled="f" stroked="t" strokeweight=".70998pt" strokecolor="#646464">
                <v:path arrowok="t"/>
              </v:shape>
            </v:group>
            <v:group style="position:absolute;left:1690;top:14083;width:2;height:434" coordorigin="1690,14083" coordsize="2,434">
              <v:shape style="position:absolute;left:1690;top:14083;width:2;height:434" coordorigin="1690,14083" coordsize="0,434" path="m1690,14517l1690,14083e" filled="f" stroked="t" strokeweight=".47332pt" strokecolor="#4B4B4B">
                <v:path arrowok="t"/>
              </v:shape>
            </v:group>
            <v:group style="position:absolute;left:11459;top:14083;width:2;height:434" coordorigin="11459,14083" coordsize="2,434">
              <v:shape style="position:absolute;left:11459;top:14083;width:2;height:434" coordorigin="11459,14083" coordsize="0,434" path="m11459,14517l11459,14083e" filled="f" stroked="t" strokeweight=".47332pt" strokecolor="#545454">
                <v:path arrowok="t"/>
              </v:shape>
            </v:group>
            <v:group style="position:absolute;left:3268;top:14231;width:2;height:286" coordorigin="3268,14231" coordsize="2,286">
              <v:shape style="position:absolute;left:3268;top:14231;width:2;height:286" coordorigin="3268,14231" coordsize="0,286" path="m3268,14517l3268,14231e" filled="f" stroked="t" strokeweight="1.65662pt" strokecolor="#383F7C">
                <v:path arrowok="t"/>
              </v:shape>
            </v:group>
            <v:group style="position:absolute;left:1690;top:14459;width:2;height:572" coordorigin="1690,14459" coordsize="2,572">
              <v:shape style="position:absolute;left:1690;top:14459;width:2;height:572" coordorigin="1690,14459" coordsize="0,572" path="m1690,15032l1690,14459e" filled="f" stroked="t" strokeweight=".94664pt" strokecolor="#6B6B6B">
                <v:path arrowok="t"/>
              </v:shape>
            </v:group>
            <v:group style="position:absolute;left:2348;top:14459;width:2;height:191" coordorigin="2348,14459" coordsize="2,191">
              <v:shape style="position:absolute;left:2348;top:14459;width:2;height:191" coordorigin="2348,14459" coordsize="0,191" path="m2348,14650l2348,14459e" filled="f" stroked="t" strokeweight=".47332pt" strokecolor="#3B3B3B">
                <v:path arrowok="t"/>
              </v:shape>
            </v:group>
            <v:group style="position:absolute;left:3271;top:14469;width:2;height:181" coordorigin="3271,14469" coordsize="2,181">
              <v:shape style="position:absolute;left:3271;top:14469;width:2;height:181" coordorigin="3271,14469" coordsize="0,181" path="m3271,14650l3271,14469e" filled="f" stroked="t" strokeweight="3.313241pt" strokecolor="#3B4887">
                <v:path arrowok="t"/>
              </v:shape>
            </v:group>
            <v:group style="position:absolute;left:2892;top:14622;width:1051;height:2" coordorigin="2892,14622" coordsize="1051,2">
              <v:shape style="position:absolute;left:2892;top:14622;width:1051;height:2" coordorigin="2892,14622" coordsize="1051,0" path="m2892,14622l3943,14622e" filled="f" stroked="t" strokeweight="3.076581pt" strokecolor="#485497">
                <v:path arrowok="t"/>
              </v:shape>
            </v:group>
            <v:group style="position:absolute;left:11457;top:14550;width:2;height:744" coordorigin="11457,14550" coordsize="2,744">
              <v:shape style="position:absolute;left:11457;top:14550;width:2;height:744" coordorigin="11457,14550" coordsize="0,744" path="m11457,15294l11457,14550e" filled="f" stroked="t" strokeweight=".94664pt" strokecolor="#7C7C7C">
                <v:path arrowok="t"/>
              </v:shape>
            </v:group>
            <v:group style="position:absolute;left:1690;top:14903;width:2;height:420" coordorigin="1690,14903" coordsize="2,420">
              <v:shape style="position:absolute;left:1690;top:14903;width:2;height:420" coordorigin="1690,14903" coordsize="0,420" path="m1690,15322l1690,14903e" filled="f" stroked="t" strokeweight=".47332pt" strokecolor="#484848">
                <v:path arrowok="t"/>
              </v:shape>
            </v:group>
            <v:group style="position:absolute;left:2350;top:14593;width:2;height:1459" coordorigin="2350,14593" coordsize="2,1459">
              <v:shape style="position:absolute;left:2350;top:14593;width:2;height:1459" coordorigin="2350,14593" coordsize="0,1459" path="m2350,16052l2350,14593e" filled="f" stroked="t" strokeweight=".70998pt" strokecolor="#606060">
                <v:path arrowok="t"/>
              </v:shape>
            </v:group>
            <v:group style="position:absolute;left:322;top:16042;width:554;height:2" coordorigin="322,16042" coordsize="554,2">
              <v:shape style="position:absolute;left:322;top:16042;width:554;height:2" coordorigin="322,16042" coordsize="554,0" path="m322,16042l876,16042e" filled="f" stroked="t" strokeweight=".94664pt" strokecolor="#646464">
                <v:path arrowok="t"/>
              </v:shape>
            </v:group>
            <v:group style="position:absolute;left:819;top:16042;width:246;height:2" coordorigin="819,16042" coordsize="246,2">
              <v:shape style="position:absolute;left:819;top:16042;width:246;height:2" coordorigin="819,16042" coordsize="246,0" path="m819,16042l1065,16042e" filled="f" stroked="t" strokeweight=".47332pt" strokecolor="#3B3B3B">
                <v:path arrowok="t"/>
              </v:shape>
            </v:group>
            <v:group style="position:absolute;left:1032;top:15294;width:2;height:744" coordorigin="1032,15294" coordsize="2,744">
              <v:shape style="position:absolute;left:1032;top:15294;width:2;height:744" coordorigin="1032,15294" coordsize="0,744" path="m1032,16037l1032,15294e" filled="f" stroked="t" strokeweight=".23666pt" strokecolor="#444444">
                <v:path arrowok="t"/>
              </v:shape>
            </v:group>
            <v:group style="position:absolute;left:1690;top:15265;width:2;height:791" coordorigin="1690,15265" coordsize="2,791">
              <v:shape style="position:absolute;left:1690;top:15265;width:2;height:791" coordorigin="1690,15265" coordsize="0,791" path="m1690,16056l1690,15265e" filled="f" stroked="t" strokeweight=".70998pt" strokecolor="#646464">
                <v:path arrowok="t"/>
              </v:shape>
            </v:group>
            <v:group style="position:absolute;left:5372;top:16037;width:270;height:2" coordorigin="5372,16037" coordsize="270,2">
              <v:shape style="position:absolute;left:5372;top:16037;width:270;height:2" coordorigin="5372,16037" coordsize="270,0" path="m5372,16037l5642,16037e" filled="f" stroked="t" strokeweight=".47332pt" strokecolor="#606060">
                <v:path arrowok="t"/>
              </v:shape>
            </v:group>
            <v:group style="position:absolute;left:6148;top:16037;width:497;height:2" coordorigin="6148,16037" coordsize="497,2">
              <v:shape style="position:absolute;left:6148;top:16037;width:497;height:2" coordorigin="6148,16037" coordsize="497,0" path="m6148,16037l6645,16037e" filled="f" stroked="t" strokeweight=".47332pt" strokecolor="#606060">
                <v:path arrowok="t"/>
              </v:shape>
            </v:group>
            <v:group style="position:absolute;left:1003;top:16040;width:10460;height:2" coordorigin="1003,16040" coordsize="10460,2">
              <v:shape style="position:absolute;left:1003;top:16040;width:10460;height:2" coordorigin="1003,16040" coordsize="10460,0" path="m1003,16040l11464,16040e" filled="f" stroked="t" strokeweight=".70998pt" strokecolor="#6B6B6B">
                <v:path arrowok="t"/>
              </v:shape>
            </v:group>
            <v:group style="position:absolute;left:9045;top:16037;width:279;height:2" coordorigin="9045,16037" coordsize="279,2">
              <v:shape style="position:absolute;left:9045;top:16037;width:279;height:2" coordorigin="9045,16037" coordsize="279,0" path="m9045,16037l9324,16037e" filled="f" stroked="t" strokeweight=".47332pt" strokecolor="#4F4F4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48"/>
          <w:position w:val="8"/>
        </w:rPr>
        <w:t>.</w:t>
      </w:r>
      <w:r>
        <w:rPr>
          <w:rFonts w:ascii="Arial" w:hAnsi="Arial" w:cs="Arial" w:eastAsia="Arial"/>
          <w:sz w:val="19"/>
          <w:szCs w:val="19"/>
          <w:color w:val="4B4B4B"/>
          <w:spacing w:val="-40"/>
          <w:w w:val="148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100"/>
          <w:position w:val="8"/>
        </w:rPr>
        <w:t>Po::ıttı</w:t>
      </w:r>
      <w:r>
        <w:rPr>
          <w:rFonts w:ascii="Arial" w:hAnsi="Arial" w:cs="Arial" w:eastAsia="Arial"/>
          <w:sz w:val="19"/>
          <w:szCs w:val="19"/>
          <w:color w:val="5D5E5E"/>
          <w:spacing w:val="-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D5E5E"/>
          <w:spacing w:val="0"/>
          <w:w w:val="96"/>
          <w:position w:val="8"/>
        </w:rPr>
        <w:t>Gt'tlfiiar</w:t>
      </w:r>
      <w:r>
        <w:rPr>
          <w:rFonts w:ascii="Times New Roman" w:hAnsi="Times New Roman" w:cs="Times New Roman" w:eastAsia="Times New Roman"/>
          <w:sz w:val="23"/>
          <w:szCs w:val="23"/>
          <w:color w:val="5D5E5E"/>
          <w:spacing w:val="-4"/>
          <w:w w:val="96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100"/>
          <w:position w:val="8"/>
        </w:rPr>
        <w:t>Al'</w:t>
      </w:r>
      <w:r>
        <w:rPr>
          <w:rFonts w:ascii="Arial" w:hAnsi="Arial" w:cs="Arial" w:eastAsia="Arial"/>
          <w:sz w:val="19"/>
          <w:szCs w:val="19"/>
          <w:color w:val="5D5E5E"/>
          <w:spacing w:val="49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100"/>
          <w:position w:val="8"/>
        </w:rPr>
        <w:t>ıiri</w:t>
      </w:r>
      <w:r>
        <w:rPr>
          <w:rFonts w:ascii="Arial" w:hAnsi="Arial" w:cs="Arial" w:eastAsia="Arial"/>
          <w:sz w:val="19"/>
          <w:szCs w:val="19"/>
          <w:color w:val="5D5E5E"/>
          <w:spacing w:val="-15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9"/>
          <w:szCs w:val="19"/>
          <w:color w:val="5D5E5E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  <w:t>Coşku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  <w:t>KAÇARER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9"/>
        </w:rPr>
      </w:r>
      <w:r>
        <w:rPr>
          <w:rFonts w:ascii="Arial" w:hAnsi="Arial" w:cs="Arial" w:eastAsia="Arial"/>
          <w:sz w:val="63"/>
          <w:szCs w:val="63"/>
          <w:color w:val="3F4682"/>
          <w:spacing w:val="0"/>
          <w:w w:val="130"/>
          <w:position w:val="6"/>
        </w:rPr>
        <w:t>7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5103" w:right="557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7" w:after="0" w:line="365" w:lineRule="exact"/>
        <w:ind w:right="1506"/>
        <w:jc w:val="righ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979999"/>
          <w:spacing w:val="0"/>
          <w:w w:val="147"/>
          <w:position w:val="-1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3055" w:right="-20"/>
        <w:jc w:val="left"/>
        <w:tabs>
          <w:tab w:pos="912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2.21933pt;margin-top:4.285469pt;width:19.895406pt;height:26.5pt;mso-position-horizontal-relative:page;mso-position-vertical-relative:paragraph;z-index:-15155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3F4682"/>
                      <w:spacing w:val="0"/>
                      <w:w w:val="193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F4682"/>
          <w:spacing w:val="0"/>
          <w:w w:val="100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21"/>
          <w:szCs w:val="21"/>
          <w:color w:val="3F4682"/>
          <w:spacing w:val="0"/>
          <w:w w:val="100"/>
          <w:b/>
          <w:bCs/>
          <w:i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3F4682"/>
          <w:spacing w:val="0"/>
          <w:w w:val="100"/>
          <w:b/>
          <w:bCs/>
          <w:i/>
          <w:position w:val="-1"/>
        </w:rPr>
      </w:r>
      <w:r>
        <w:rPr>
          <w:rFonts w:ascii="Arial" w:hAnsi="Arial" w:cs="Arial" w:eastAsia="Arial"/>
          <w:sz w:val="13"/>
          <w:szCs w:val="13"/>
          <w:color w:val="BCBCBC"/>
          <w:spacing w:val="0"/>
          <w:w w:val="247"/>
          <w:position w:val="10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1" w:lineRule="exact"/>
        <w:ind w:left="4870" w:right="599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7077A8"/>
          <w:spacing w:val="0"/>
          <w:w w:val="111"/>
          <w:position w:val="-4"/>
        </w:rPr>
        <w:t>c.:.-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77" w:right="4654"/>
        <w:jc w:val="center"/>
        <w:tabs>
          <w:tab w:pos="3640" w:val="left"/>
          <w:tab w:pos="5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283172"/>
          <w:spacing w:val="0"/>
          <w:w w:val="279"/>
          <w:position w:val="4"/>
        </w:rPr>
        <w:t>'/</w:t>
      </w:r>
      <w:r>
        <w:rPr>
          <w:rFonts w:ascii="Arial" w:hAnsi="Arial" w:cs="Arial" w:eastAsia="Arial"/>
          <w:sz w:val="34"/>
          <w:szCs w:val="34"/>
          <w:color w:val="283172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34"/>
          <w:szCs w:val="34"/>
          <w:color w:val="28317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-1"/>
          <w:w w:val="91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2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99"/>
          <w:position w:val="-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1"/>
          <w:position w:val="-2"/>
        </w:rPr>
        <w:t>.,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8"/>
          <w:position w:val="-2"/>
        </w:rPr>
        <w:t>UYGUN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left="2350" w:right="-20"/>
        <w:jc w:val="left"/>
        <w:tabs>
          <w:tab w:pos="5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2"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2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24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2"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4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2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12"/>
        </w:rPr>
        <w:t>Şof.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3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Kuze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"/>
          <w:w w:val="91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1"/>
          <w:i/>
        </w:rPr>
        <w:t>Bölg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1"/>
          <w:i/>
        </w:rPr>
        <w:t>e</w:t>
      </w:r>
      <w:r>
        <w:rPr>
          <w:rFonts w:ascii="Arial" w:hAnsi="Arial" w:cs="Arial" w:eastAsia="Arial"/>
          <w:sz w:val="20"/>
          <w:szCs w:val="20"/>
          <w:color w:val="2F2F2F"/>
          <w:spacing w:val="-2"/>
          <w:w w:val="91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340"/>
        </w:sectPr>
      </w:pPr>
      <w:rPr/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8" w:lineRule="auto"/>
        <w:ind w:left="3458" w:right="4934" w:firstLine="-10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6"/>
          <w:w w:val="10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12" w:lineRule="exact"/>
        <w:ind w:left="875"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42.320007pt;margin-top:2.132759pt;width:35.760001pt;height:.1pt;mso-position-horizontal-relative:page;mso-position-vertical-relative:paragraph;z-index:-15149" coordorigin="8846,43" coordsize="715,2">
            <v:shape style="position:absolute;left:8846;top:43;width:715;height:2" coordorigin="8846,43" coordsize="715,0" path="m8846,43l9562,43e" filled="f" stroked="t" strokeweight="2.4pt" strokecolor="#5B606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pt;margin-top:-34.331409pt;width:433.445166pt;height:47.263216pt;mso-position-horizontal-relative:page;mso-position-vertical-relative:paragraph;z-index:-15133" type="#_x0000_t202" filled="f" stroked="f">
            <v:textbox inset="0,0,0,0">
              <w:txbxContent>
                <w:p>
                  <w:pPr>
                    <w:spacing w:before="0" w:after="0" w:line="945" w:lineRule="exact"/>
                    <w:ind w:right="-182"/>
                    <w:jc w:val="left"/>
                    <w:tabs>
                      <w:tab w:pos="7840" w:val="left"/>
                    </w:tabs>
                    <w:rPr>
                      <w:rFonts w:ascii="Times New Roman" w:hAnsi="Times New Roman" w:cs="Times New Roman" w:eastAsia="Times New Roman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A2B2B"/>
                      <w:spacing w:val="0"/>
                      <w:w w:val="211"/>
                      <w:i/>
                      <w:position w:val="3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A2B2B"/>
                      <w:spacing w:val="0"/>
                      <w:w w:val="100"/>
                      <w:i/>
                      <w:position w:val="3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2A2B2B"/>
                      <w:spacing w:val="0"/>
                      <w:w w:val="100"/>
                      <w:i/>
                      <w:position w:val="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5D5D5D"/>
                      <w:spacing w:val="0"/>
                      <w:w w:val="108"/>
                      <w:position w:val="-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A2B2B"/>
          <w:spacing w:val="0"/>
          <w:w w:val="115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2A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2A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-3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5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602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A2B2B"/>
          <w:spacing w:val="0"/>
          <w:w w:val="100"/>
          <w:position w:val="-2"/>
        </w:rPr>
        <w:t>BÜYÜKSEHIR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645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A2B2B"/>
          <w:spacing w:val="0"/>
          <w:w w:val="110"/>
          <w:position w:val="-1"/>
        </w:rPr>
        <w:t>BELEDIYESI</w:t>
      </w:r>
      <w:r>
        <w:rPr>
          <w:rFonts w:ascii="Arial" w:hAnsi="Arial" w:cs="Arial" w:eastAsia="Arial"/>
          <w:sz w:val="15"/>
          <w:szCs w:val="15"/>
          <w:color w:val="2A2B2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A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3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8.800001" w:type="dxa"/>
      </w:tblPr>
      <w:tblGrid/>
      <w:tr>
        <w:trPr>
          <w:trHeight w:val="250" w:hRule="exact"/>
        </w:trPr>
        <w:tc>
          <w:tcPr>
            <w:tcW w:w="4308" w:type="dxa"/>
            <w:gridSpan w:val="2"/>
            <w:tcBorders>
              <w:top w:val="nil" w:sz="6" w:space="0" w:color="auto"/>
              <w:bottom w:val="single" w:sz="5.76" w:space="0" w:color="4F4F4F"/>
              <w:left w:val="single" w:sz="3.84" w:space="0" w:color="3B3B3B"/>
              <w:right w:val="nil" w:sz="6" w:space="0" w:color="auto"/>
            </w:tcBorders>
          </w:tcPr>
          <w:p>
            <w:pPr>
              <w:spacing w:before="19" w:after="0" w:line="240" w:lineRule="auto"/>
              <w:ind w:left="-6" w:right="-20"/>
              <w:jc w:val="left"/>
              <w:tabs>
                <w:tab w:pos="37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9"/>
              </w:rPr>
              <w:t>PlayTarihi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13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23.05.2017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4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6"/>
              </w:rPr>
              <w:t>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3" w:type="dxa"/>
            <w:tcBorders>
              <w:top w:val="single" w:sz="3.84" w:space="0" w:color="282828"/>
              <w:bottom w:val="single" w:sz="3.84" w:space="0" w:color="1F1F1F"/>
              <w:left w:val="nil" w:sz="6" w:space="0" w:color="auto"/>
              <w:right w:val="nil" w:sz="6" w:space="0" w:color="auto"/>
            </w:tcBorders>
          </w:tcPr>
          <w:p>
            <w:pPr>
              <w:spacing w:before="19" w:after="0" w:line="217" w:lineRule="exact"/>
              <w:ind w:left="2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IBlldirim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33" w:type="dxa"/>
            <w:tcBorders>
              <w:top w:val="nil" w:sz="6" w:space="0" w:color="auto"/>
              <w:bottom w:val="single" w:sz="7.68" w:space="0" w:color="606060"/>
              <w:left w:val="nil" w:sz="6" w:space="0" w:color="auto"/>
              <w:right w:val="single" w:sz="3.84" w:space="0" w:color="484848"/>
            </w:tcBorders>
          </w:tcPr>
          <w:p>
            <w:pPr>
              <w:spacing w:before="19" w:after="0" w:line="217" w:lineRule="exact"/>
              <w:ind w:left="72" w:right="-20"/>
              <w:jc w:val="left"/>
              <w:tabs>
                <w:tab w:pos="7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15:54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7"/>
              </w:rPr>
              <w:t>[rel: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3280" w:type="dxa"/>
            <w:tcBorders>
              <w:top w:val="single" w:sz="5.76" w:space="0" w:color="4F4F4F"/>
              <w:bottom w:val="nil" w:sz="6" w:space="0" w:color="auto"/>
              <w:left w:val="single" w:sz="3.84" w:space="0" w:color="3B3B3B"/>
              <w:right w:val="nil" w:sz="6" w:space="0" w:color="auto"/>
            </w:tcBorders>
          </w:tcPr>
          <w:p>
            <w:pPr>
              <w:spacing w:before="6" w:after="0" w:line="240" w:lineRule="auto"/>
              <w:ind w:left="2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w w:val="77"/>
              </w:rPr>
              <w:t>KCiiY_ıtTarih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11"/>
                <w:w w:val="77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23.05.2017!Kayrt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5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028" w:type="dxa"/>
            <w:tcBorders>
              <w:top w:val="nil" w:sz="6" w:space="0" w:color="auto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4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8"/>
              </w:rPr>
              <w:t>3410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3" w:type="dxa"/>
            <w:tcBorders>
              <w:top w:val="single" w:sz="3.84" w:space="0" w:color="1F1F1F"/>
              <w:bottom w:val="single" w:sz="7.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8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3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33" w:type="dxa"/>
            <w:tcBorders>
              <w:top w:val="single" w:sz="7.68" w:space="0" w:color="606060"/>
              <w:bottom w:val="nil" w:sz="6" w:space="0" w:color="auto"/>
              <w:left w:val="nil" w:sz="6" w:space="0" w:color="auto"/>
              <w:right w:val="single" w:sz="3.84" w:space="0" w:color="484848"/>
            </w:tcBorders>
          </w:tcPr>
          <w:p>
            <w:pPr>
              <w:spacing w:before="4" w:after="0" w:line="240" w:lineRule="auto"/>
              <w:ind w:left="4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</w:rPr>
              <w:t>Seyha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4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1"/>
              </w:rPr>
              <w:t>EKE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7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Kazımpaşa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Mah.Hisarlı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0"/>
        </w:rPr>
        <w:t>Sok.Üzeri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0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1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Kazımpaşa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Mah.Karanfil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Sok.No:4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4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2" w:right="-20"/>
        <w:jc w:val="left"/>
        <w:tabs>
          <w:tab w:pos="1740" w:val="left"/>
          <w:tab w:pos="414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2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8" w:after="0" w:line="163" w:lineRule="auto"/>
        <w:ind w:left="2714" w:right="4535" w:firstLine="-2587"/>
        <w:jc w:val="left"/>
        <w:tabs>
          <w:tab w:pos="2700" w:val="left"/>
          <w:tab w:pos="5260" w:val="left"/>
          <w:tab w:pos="5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41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F3F4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41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B2B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A2B2B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B2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A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63"/>
          <w:position w:val="0"/>
        </w:rPr>
        <w:t>Q_e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"/>
          <w:w w:val="6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95"/>
          <w:position w:val="0"/>
        </w:rPr>
        <w:t>nam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1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8"/>
          <w:w w:val="7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47"/>
          <w:position w:val="0"/>
        </w:rPr>
        <w:t>&lt;!J?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4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8"/>
          <w:w w:val="8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9797C"/>
          <w:spacing w:val="0"/>
          <w:w w:val="123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9797C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9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55"/>
          <w:position w:val="0"/>
        </w:rPr>
        <w:t>Q_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41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F3F41"/>
          <w:spacing w:val="0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4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5"/>
          <w:position w:val="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41"/>
          <w:spacing w:val="0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4144" w:right="-20"/>
        <w:jc w:val="left"/>
        <w:tabs>
          <w:tab w:pos="464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5D5D5D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5D5D5D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BFBFC1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BFBFC1"/>
          <w:spacing w:val="-19"/>
          <w:w w:val="51"/>
        </w:rPr>
        <w:t> </w:t>
      </w:r>
      <w:r>
        <w:rPr>
          <w:rFonts w:ascii="Arial" w:hAnsi="Arial" w:cs="Arial" w:eastAsia="Arial"/>
          <w:sz w:val="14"/>
          <w:szCs w:val="14"/>
          <w:color w:val="BFBFC1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FBFC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  <w:position w:val="8"/>
        </w:rPr>
        <w:t>16:15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122" w:right="-20"/>
        <w:jc w:val="left"/>
        <w:tabs>
          <w:tab w:pos="1840" w:val="left"/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33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19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1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18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6"/>
        </w:rPr>
        <w:t>MANAV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811" w:right="-20"/>
        <w:jc w:val="left"/>
        <w:tabs>
          <w:tab w:pos="376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B2B"/>
          <w:spacing w:val="0"/>
          <w:w w:val="279"/>
        </w:rPr>
        <w:t>I</w:t>
      </w:r>
      <w:r>
        <w:rPr>
          <w:rFonts w:ascii="Arial" w:hAnsi="Arial" w:cs="Arial" w:eastAsia="Arial"/>
          <w:sz w:val="18"/>
          <w:szCs w:val="18"/>
          <w:color w:val="2A2B2B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A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15:55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02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6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AraçPlakası:3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9" w:lineRule="auto"/>
        <w:ind w:left="3779" w:right="5392" w:firstLine="-3648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1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A2B2B"/>
          <w:spacing w:val="-6"/>
          <w:w w:val="17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99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102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5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9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6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102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0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70"/>
          <w:position w:val="0"/>
        </w:rPr>
        <w:t>.l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9"/>
          <w:w w:val="7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6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1821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Doğal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22" w:right="-20"/>
        <w:jc w:val="left"/>
        <w:tabs>
          <w:tab w:pos="1800" w:val="left"/>
          <w:tab w:pos="376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Yardımc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102" w:right="-20"/>
        <w:jc w:val="left"/>
        <w:tabs>
          <w:tab w:pos="680" w:val="left"/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44"/>
        </w:rPr>
        <w:t>pit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,e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18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len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40" w:lineRule="auto"/>
        <w:ind w:left="18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53" w:lineRule="auto"/>
        <w:ind w:left="122" w:right="4555" w:firstLine="-1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5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37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Söndiinne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6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03" w:lineRule="exact"/>
        <w:ind w:left="160" w:right="-20"/>
        <w:jc w:val="left"/>
        <w:tabs>
          <w:tab w:pos="1980" w:val="left"/>
          <w:tab w:pos="3760" w:val="left"/>
          <w:tab w:pos="568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20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12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15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1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2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8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3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1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3794" w:right="-20"/>
        <w:jc w:val="left"/>
        <w:tabs>
          <w:tab w:pos="5680" w:val="left"/>
          <w:tab w:pos="72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F3F41"/>
          <w:spacing w:val="0"/>
          <w:w w:val="152"/>
          <w:position w:val="5"/>
        </w:rPr>
        <w:t>ı</w:t>
      </w:r>
      <w:r>
        <w:rPr>
          <w:rFonts w:ascii="Arial" w:hAnsi="Arial" w:cs="Arial" w:eastAsia="Arial"/>
          <w:sz w:val="25"/>
          <w:szCs w:val="25"/>
          <w:color w:val="3F3F4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5"/>
          <w:szCs w:val="25"/>
          <w:color w:val="3F3F41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3" w:lineRule="auto"/>
        <w:ind w:left="159" w:right="5658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1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19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8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2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8" w:lineRule="auto"/>
        <w:ind w:left="1811" w:right="58" w:firstLine="-169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söndüıülmede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4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bırakılması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61" w:right="-20"/>
        <w:jc w:val="left"/>
        <w:tabs>
          <w:tab w:pos="180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23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1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8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"/>
          <w:w w:val="8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8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9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5" w:lineRule="auto"/>
        <w:ind w:left="102" w:right="9970" w:firstLine="77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6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8"/>
          <w:w w:val="1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2"/>
        </w:rPr>
        <w:t>Kim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[res·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199" w:lineRule="exact"/>
        <w:ind w:left="102" w:right="-20"/>
        <w:jc w:val="left"/>
        <w:tabs>
          <w:tab w:pos="1800" w:val="left"/>
          <w:tab w:pos="258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17"/>
          <w:position w:val="-1"/>
        </w:rPr>
        <w:t>Bdbı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1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2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2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2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  <w:position w:val="-1"/>
        </w:rPr>
        <w:t>16:28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213" w:right="-20"/>
        <w:jc w:val="left"/>
        <w:tabs>
          <w:tab w:pos="960" w:val="left"/>
          <w:tab w:pos="322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99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0"/>
          <w:w w:val="100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3F3F41"/>
          <w:spacing w:val="0"/>
          <w:w w:val="56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3F3F41"/>
          <w:spacing w:val="2"/>
          <w:w w:val="5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2"/>
          <w:position w:val="1"/>
        </w:rPr>
        <w:t>aralı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1"/>
          <w:position w:val="2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1"/>
          <w:w w:val="105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33" w:lineRule="exact"/>
        <w:ind w:left="1965" w:right="-20"/>
        <w:jc w:val="left"/>
        <w:tabs>
          <w:tab w:pos="4480" w:val="left"/>
          <w:tab w:pos="85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B2B"/>
          <w:spacing w:val="0"/>
          <w:w w:val="100"/>
          <w:position w:val="-7"/>
        </w:rPr>
        <w:t>Ghmi</w:t>
      </w:r>
      <w:r>
        <w:rPr>
          <w:rFonts w:ascii="Times New Roman" w:hAnsi="Times New Roman" w:cs="Times New Roman" w:eastAsia="Times New Roman"/>
          <w:sz w:val="20"/>
          <w:szCs w:val="20"/>
          <w:color w:val="2A2B2B"/>
          <w:spacing w:val="0"/>
          <w:w w:val="100"/>
          <w:position w:val="-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B2B"/>
          <w:spacing w:val="-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B2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B2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</w:r>
      <w:r>
        <w:rPr>
          <w:rFonts w:ascii="Arial" w:hAnsi="Arial" w:cs="Arial" w:eastAsia="Arial"/>
          <w:sz w:val="27"/>
          <w:szCs w:val="27"/>
          <w:color w:val="2A2B2B"/>
          <w:spacing w:val="0"/>
          <w:w w:val="72"/>
          <w:position w:val="1"/>
        </w:rPr>
        <w:t>3</w:t>
      </w:r>
      <w:r>
        <w:rPr>
          <w:rFonts w:ascii="Arial" w:hAnsi="Arial" w:cs="Arial" w:eastAsia="Arial"/>
          <w:sz w:val="27"/>
          <w:szCs w:val="27"/>
          <w:color w:val="2A2B2B"/>
          <w:spacing w:val="-5"/>
          <w:w w:val="72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2A2B2B"/>
          <w:spacing w:val="0"/>
          <w:w w:val="43"/>
          <w:position w:val="1"/>
        </w:rPr>
        <w:t>O</w:t>
      </w:r>
      <w:r>
        <w:rPr>
          <w:rFonts w:ascii="Arial" w:hAnsi="Arial" w:cs="Arial" w:eastAsia="Arial"/>
          <w:sz w:val="27"/>
          <w:szCs w:val="27"/>
          <w:color w:val="2A2B2B"/>
          <w:spacing w:val="0"/>
          <w:w w:val="43"/>
          <w:position w:val="1"/>
        </w:rPr>
        <w:t>  </w:t>
      </w:r>
      <w:r>
        <w:rPr>
          <w:rFonts w:ascii="Arial" w:hAnsi="Arial" w:cs="Arial" w:eastAsia="Arial"/>
          <w:sz w:val="27"/>
          <w:szCs w:val="27"/>
          <w:color w:val="2A2B2B"/>
          <w:spacing w:val="0"/>
          <w:w w:val="43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2A2B2B"/>
          <w:spacing w:val="0"/>
          <w:w w:val="55"/>
          <w:position w:val="1"/>
        </w:rPr>
        <w:t>Mavı</w:t>
      </w:r>
      <w:r>
        <w:rPr>
          <w:rFonts w:ascii="Arial" w:hAnsi="Arial" w:cs="Arial" w:eastAsia="Arial"/>
          <w:sz w:val="27"/>
          <w:szCs w:val="27"/>
          <w:color w:val="2A2B2B"/>
          <w:spacing w:val="0"/>
          <w:w w:val="55"/>
          <w:position w:val="1"/>
        </w:rPr>
        <w:t>s</w:t>
      </w:r>
      <w:r>
        <w:rPr>
          <w:rFonts w:ascii="Arial" w:hAnsi="Arial" w:cs="Arial" w:eastAsia="Arial"/>
          <w:sz w:val="27"/>
          <w:szCs w:val="27"/>
          <w:color w:val="2A2B2B"/>
          <w:spacing w:val="4"/>
          <w:w w:val="55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2A2B2B"/>
          <w:spacing w:val="0"/>
          <w:w w:val="55"/>
          <w:position w:val="1"/>
        </w:rPr>
        <w:t>Z017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4734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2A2B2B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2A2B2B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A2B2B"/>
          <w:spacing w:val="4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2"/>
          <w:position w:val="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27" w:lineRule="exact"/>
        <w:ind w:left="146" w:right="-20"/>
        <w:jc w:val="left"/>
        <w:tabs>
          <w:tab w:pos="2020" w:val="left"/>
          <w:tab w:pos="3040" w:val="left"/>
          <w:tab w:pos="338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09.700012pt;margin-top:14.492508pt;width:.1pt;height:10.096436pt;mso-position-horizontal-relative:page;mso-position-vertical-relative:paragraph;z-index:-15145" coordorigin="10194,290" coordsize="2,202">
            <v:shape style="position:absolute;left:10194;top:290;width:2;height:202" coordorigin="10194,290" coordsize="0,202" path="m10194,492l10194,290e" filled="f" stroked="t" strokeweight="1.75pt" strokecolor="#EDEDED">
              <v:path arrowok="t"/>
            </v:shape>
          </v:group>
          <w10:wrap type="none"/>
        </w:pict>
      </w:r>
      <w:r>
        <w:rPr/>
        <w:pict>
          <v:group style="position:absolute;margin-left:501.94101pt;margin-top:5.991033pt;width:3.20023pt;height:69.163612pt;mso-position-horizontal-relative:page;mso-position-vertical-relative:paragraph;z-index:-15144" coordorigin="10039,120" coordsize="64,1383">
            <v:group style="position:absolute;left:10090;top:422;width:2;height:246" coordorigin="10090,422" coordsize="2,246">
              <v:shape style="position:absolute;left:10090;top:422;width:2;height:246" coordorigin="10090,422" coordsize="0,246" path="m10090,422l10090,667,10090,422xe" filled="t" fillcolor="#EDEDED" stroked="f">
                <v:path arrowok="t"/>
                <v:fill/>
              </v:shape>
            </v:group>
            <v:group style="position:absolute;left:10071;top:152;width:2;height:1319" coordorigin="10071,152" coordsize="2,1319">
              <v:shape style="position:absolute;left:10071;top:152;width:2;height:1319" coordorigin="10071,152" coordsize="0,1319" path="m10071,1471l10071,152e" filled="f" stroked="t" strokeweight="3.20023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9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5"/>
          <w:szCs w:val="25"/>
          <w:color w:val="2A2B2B"/>
          <w:spacing w:val="-7"/>
          <w:w w:val="26"/>
          <w:position w:val="2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27"/>
          <w:position w:val="2"/>
        </w:rPr>
        <w:t>Naim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5"/>
          <w:szCs w:val="25"/>
          <w:color w:val="3F3F41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F3F41"/>
          <w:spacing w:val="-4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F3F4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F3F41"/>
          <w:spacing w:val="0"/>
          <w:w w:val="124"/>
          <w:position w:val="2"/>
        </w:rPr>
        <w:t>Ş</w:t>
      </w:r>
      <w:r>
        <w:rPr>
          <w:rFonts w:ascii="Times New Roman" w:hAnsi="Times New Roman" w:cs="Times New Roman" w:eastAsia="Times New Roman"/>
          <w:sz w:val="25"/>
          <w:szCs w:val="25"/>
          <w:color w:val="3F3F41"/>
          <w:spacing w:val="-5"/>
          <w:w w:val="124"/>
          <w:position w:val="2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24"/>
          <w:position w:val="2"/>
        </w:rPr>
        <w:t>K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-77"/>
          <w:w w:val="124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D5D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3"/>
        </w:rPr>
        <w:t>itfa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7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9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40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-50"/>
          <w:w w:val="100"/>
          <w:position w:val="-3"/>
        </w:rPr>
        <w:t>B</w:t>
      </w:r>
      <w:r>
        <w:rPr>
          <w:rFonts w:ascii="Arial" w:hAnsi="Arial" w:cs="Arial" w:eastAsia="Arial"/>
          <w:sz w:val="20"/>
          <w:szCs w:val="20"/>
          <w:color w:val="3F3F41"/>
          <w:spacing w:val="-35"/>
          <w:w w:val="100"/>
          <w:position w:val="-3"/>
        </w:rPr>
        <w:t>m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AAAAAA"/>
          <w:spacing w:val="-2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41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2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9090"/>
          <w:spacing w:val="0"/>
          <w:w w:val="184"/>
          <w:position w:val="-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right="1611"/>
        <w:jc w:val="right"/>
        <w:tabs>
          <w:tab w:pos="6500" w:val="left"/>
          <w:tab w:pos="68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452.262115pt;margin-top:.930162pt;width:13.326341pt;height:26.651338pt;mso-position-horizontal-relative:page;mso-position-vertical-relative:paragraph;z-index:-15146" coordorigin="9045,19" coordsize="267,533">
            <v:group style="position:absolute;left:9045;top:19;width:267;height:132" coordorigin="9045,19" coordsize="267,132">
              <v:shape style="position:absolute;left:9045;top:19;width:267;height:132" coordorigin="9045,19" coordsize="267,132" path="m9045,19l9312,19,9312,151,9045,151,9045,19e" filled="t" fillcolor="#EDEDED" stroked="f">
                <v:path arrowok="t"/>
                <v:fill/>
              </v:shape>
            </v:group>
            <v:group style="position:absolute;left:9127;top:183;width:120;height:368" coordorigin="9127,183" coordsize="120,368">
              <v:shape style="position:absolute;left:9127;top:183;width:120;height:368" coordorigin="9127,183" coordsize="120,368" path="m9127,183l9248,183,9248,552,9127,552,9127,183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76001pt;margin-top:2.728948pt;width:122.634015pt;height:49pt;mso-position-horizontal-relative:page;mso-position-vertical-relative:paragraph;z-index:-15132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tabs>
                      <w:tab w:pos="1340" w:val="left"/>
                      <w:tab w:pos="1800" w:val="left"/>
                    </w:tabs>
                    <w:rPr>
                      <w:rFonts w:ascii="Times New Roman" w:hAnsi="Times New Roman" w:cs="Times New Roman" w:eastAsia="Times New Roman"/>
                      <w:sz w:val="98"/>
                      <w:szCs w:val="9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5D5D5D"/>
                      <w:spacing w:val="-99"/>
                      <w:w w:val="6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79797C"/>
                      <w:spacing w:val="-74"/>
                      <w:w w:val="47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79797C"/>
                      <w:spacing w:val="-244"/>
                      <w:w w:val="47"/>
                    </w:rPr>
                    <w:t>"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79797C"/>
                      <w:spacing w:val="0"/>
                      <w:w w:val="600"/>
                      <w:position w:val="37"/>
                    </w:rPr>
                    <w:t>l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79797C"/>
                      <w:spacing w:val="0"/>
                      <w:w w:val="100"/>
                      <w:position w:val="37"/>
                    </w:rPr>
                    <w:tab/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79797C"/>
                      <w:spacing w:val="0"/>
                      <w:w w:val="100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AAAAAA"/>
                      <w:spacing w:val="0"/>
                      <w:w w:val="19"/>
                      <w:position w:val="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AAAAAA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AAAAAA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2636A1"/>
                      <w:spacing w:val="0"/>
                      <w:w w:val="236"/>
                      <w:position w:val="0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122"/>
          <w:position w:val="-3"/>
        </w:rPr>
        <w:t>Itfaiy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122"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2A2B2B"/>
          <w:spacing w:val="-5"/>
          <w:w w:val="122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-3"/>
        </w:rPr>
        <w:t>Kuze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-3"/>
        </w:rPr>
        <w:t>y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10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-3"/>
        </w:rPr>
        <w:t>Bölge</w:t>
      </w:r>
      <w:r>
        <w:rPr>
          <w:rFonts w:ascii="Arial" w:hAnsi="Arial" w:cs="Arial" w:eastAsia="Arial"/>
          <w:sz w:val="20"/>
          <w:szCs w:val="20"/>
          <w:color w:val="3F3F41"/>
          <w:spacing w:val="11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00"/>
          <w:position w:val="-3"/>
        </w:rPr>
      </w:r>
      <w:r>
        <w:rPr>
          <w:rFonts w:ascii="Arial" w:hAnsi="Arial" w:cs="Arial" w:eastAsia="Arial"/>
          <w:sz w:val="10"/>
          <w:szCs w:val="10"/>
          <w:color w:val="BFBFC1"/>
          <w:spacing w:val="0"/>
          <w:w w:val="360"/>
          <w:position w:val="2"/>
        </w:rPr>
        <w:t>/</w:t>
      </w:r>
      <w:r>
        <w:rPr>
          <w:rFonts w:ascii="Arial" w:hAnsi="Arial" w:cs="Arial" w:eastAsia="Arial"/>
          <w:sz w:val="10"/>
          <w:szCs w:val="10"/>
          <w:color w:val="BFBFC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0"/>
          <w:szCs w:val="10"/>
          <w:color w:val="BFBFC1"/>
          <w:spacing w:val="0"/>
          <w:w w:val="100"/>
          <w:position w:val="2"/>
        </w:rPr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57"/>
          <w:i/>
          <w:position w:val="2"/>
        </w:rPr>
        <w:t>,</w:t>
      </w:r>
      <w:r>
        <w:rPr>
          <w:rFonts w:ascii="Arial" w:hAnsi="Arial" w:cs="Arial" w:eastAsia="Arial"/>
          <w:sz w:val="10"/>
          <w:szCs w:val="10"/>
          <w:color w:val="AAAAAA"/>
          <w:spacing w:val="-26"/>
          <w:w w:val="157"/>
          <w:i/>
          <w:position w:val="2"/>
        </w:rPr>
        <w:t> 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00"/>
          <w:i/>
          <w:position w:val="2"/>
        </w:rPr>
        <w:t>l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00"/>
          <w:i/>
          <w:position w:val="2"/>
        </w:rPr>
        <w:t> </w:t>
      </w:r>
      <w:r>
        <w:rPr>
          <w:rFonts w:ascii="Arial" w:hAnsi="Arial" w:cs="Arial" w:eastAsia="Arial"/>
          <w:sz w:val="10"/>
          <w:szCs w:val="10"/>
          <w:color w:val="AAAAAA"/>
          <w:spacing w:val="11"/>
          <w:w w:val="100"/>
          <w:i/>
          <w:position w:val="2"/>
        </w:rPr>
        <w:t> </w:t>
      </w:r>
      <w:r>
        <w:rPr>
          <w:rFonts w:ascii="Arial" w:hAnsi="Arial" w:cs="Arial" w:eastAsia="Arial"/>
          <w:sz w:val="10"/>
          <w:szCs w:val="10"/>
          <w:color w:val="AAAAAA"/>
          <w:spacing w:val="7"/>
          <w:w w:val="116"/>
          <w:i/>
          <w:position w:val="2"/>
        </w:rPr>
        <w:t>•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73"/>
          <w:i/>
          <w:position w:val="2"/>
        </w:rPr>
        <w:t>.-::..</w:t>
      </w:r>
      <w:r>
        <w:rPr>
          <w:rFonts w:ascii="Arial" w:hAnsi="Arial" w:cs="Arial" w:eastAsia="Arial"/>
          <w:sz w:val="10"/>
          <w:szCs w:val="10"/>
          <w:color w:val="AAAAAA"/>
          <w:spacing w:val="9"/>
          <w:w w:val="100"/>
          <w:i/>
          <w:position w:val="2"/>
        </w:rPr>
        <w:t> </w:t>
      </w:r>
      <w:r>
        <w:rPr>
          <w:rFonts w:ascii="Arial" w:hAnsi="Arial" w:cs="Arial" w:eastAsia="Arial"/>
          <w:sz w:val="10"/>
          <w:szCs w:val="10"/>
          <w:color w:val="8E9090"/>
          <w:spacing w:val="0"/>
          <w:w w:val="100"/>
          <w:position w:val="2"/>
        </w:rPr>
        <w:t>·</w:t>
      </w:r>
      <w:r>
        <w:rPr>
          <w:rFonts w:ascii="Arial" w:hAnsi="Arial" w:cs="Arial" w:eastAsia="Arial"/>
          <w:sz w:val="10"/>
          <w:szCs w:val="10"/>
          <w:color w:val="8E9090"/>
          <w:spacing w:val="0"/>
          <w:w w:val="100"/>
          <w:position w:val="2"/>
        </w:rPr>
        <w:t>    </w:t>
      </w:r>
      <w:r>
        <w:rPr>
          <w:rFonts w:ascii="Arial" w:hAnsi="Arial" w:cs="Arial" w:eastAsia="Arial"/>
          <w:sz w:val="10"/>
          <w:szCs w:val="10"/>
          <w:color w:val="8E9090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9797C"/>
          <w:spacing w:val="0"/>
          <w:w w:val="88"/>
          <w:i/>
          <w:position w:val="2"/>
        </w:rPr>
        <w:t>...,</w:t>
      </w:r>
      <w:r>
        <w:rPr>
          <w:rFonts w:ascii="Times New Roman" w:hAnsi="Times New Roman" w:cs="Times New Roman" w:eastAsia="Times New Roman"/>
          <w:sz w:val="10"/>
          <w:szCs w:val="10"/>
          <w:color w:val="79797C"/>
          <w:spacing w:val="2"/>
          <w:w w:val="87"/>
          <w:i/>
          <w:position w:val="2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5D5D5D"/>
          <w:spacing w:val="0"/>
          <w:w w:val="66"/>
          <w:i/>
          <w:position w:val="2"/>
        </w:rPr>
        <w:t>._</w:t>
      </w:r>
      <w:r>
        <w:rPr>
          <w:rFonts w:ascii="Times New Roman" w:hAnsi="Times New Roman" w:cs="Times New Roman" w:eastAsia="Times New Roman"/>
          <w:sz w:val="10"/>
          <w:szCs w:val="10"/>
          <w:color w:val="5D5D5D"/>
          <w:spacing w:val="3"/>
          <w:w w:val="100"/>
          <w:i/>
          <w:position w:val="2"/>
        </w:rPr>
        <w:t> </w:t>
      </w:r>
      <w:r>
        <w:rPr>
          <w:rFonts w:ascii="Arial" w:hAnsi="Arial" w:cs="Arial" w:eastAsia="Arial"/>
          <w:sz w:val="11"/>
          <w:szCs w:val="11"/>
          <w:color w:val="79797C"/>
          <w:spacing w:val="0"/>
          <w:w w:val="100"/>
          <w:position w:val="2"/>
        </w:rPr>
        <w:t>·tr·</w:t>
      </w:r>
      <w:r>
        <w:rPr>
          <w:rFonts w:ascii="Arial" w:hAnsi="Arial" w:cs="Arial" w:eastAsia="Arial"/>
          <w:sz w:val="11"/>
          <w:szCs w:val="11"/>
          <w:color w:val="79797C"/>
          <w:spacing w:val="0"/>
          <w:w w:val="100"/>
          <w:position w:val="2"/>
        </w:rPr>
        <w:t>     </w:t>
      </w:r>
      <w:r>
        <w:rPr>
          <w:rFonts w:ascii="Arial" w:hAnsi="Arial" w:cs="Arial" w:eastAsia="Arial"/>
          <w:sz w:val="11"/>
          <w:szCs w:val="11"/>
          <w:color w:val="79797C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0"/>
          <w:w w:val="71"/>
          <w:position w:val="2"/>
        </w:rPr>
        <w:t>4</w:t>
      </w:r>
      <w:r>
        <w:rPr>
          <w:rFonts w:ascii="Times New Roman" w:hAnsi="Times New Roman" w:cs="Times New Roman" w:eastAsia="Times New Roman"/>
          <w:sz w:val="15"/>
          <w:szCs w:val="15"/>
          <w:color w:val="8E9090"/>
          <w:spacing w:val="11"/>
          <w:w w:val="71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FBFC1"/>
          <w:spacing w:val="0"/>
          <w:w w:val="88"/>
          <w:position w:val="2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right="1568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D5D5D"/>
          <w:spacing w:val="0"/>
          <w:w w:val="133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" w:lineRule="atLeast"/>
        <w:ind w:right="1300"/>
        <w:jc w:val="right"/>
        <w:tabs>
          <w:tab w:pos="720" w:val="left"/>
          <w:tab w:pos="132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415.701996pt;margin-top:5.838665pt;width:6.8764pt;height:35.355957pt;mso-position-horizontal-relative:page;mso-position-vertical-relative:paragraph;z-index:-15143" coordorigin="8314,117" coordsize="138,707">
            <v:group style="position:absolute;left:8409;top:160;width:2;height:326" coordorigin="8409,160" coordsize="2,326">
              <v:shape style="position:absolute;left:8409;top:160;width:2;height:326" coordorigin="8409,160" coordsize="0,326" path="m8409,486l8409,160e" filled="f" stroked="t" strokeweight="4.2924pt" strokecolor="#EDEDED">
                <v:path arrowok="t"/>
              </v:shape>
            </v:group>
            <v:group style="position:absolute;left:8314;top:524;width:2;height:300" coordorigin="8314,524" coordsize="2,300">
              <v:shape style="position:absolute;left:8314;top:524;width:2;height:300" coordorigin="8314,524" coordsize="0,300" path="m8314,524l8314,824,8314,524x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84.852997pt;margin-top:11.868682pt;width:.1pt;height:17.500489pt;mso-position-horizontal-relative:page;mso-position-vertical-relative:paragraph;z-index:-15142" coordorigin="9697,237" coordsize="2,350">
            <v:shape style="position:absolute;left:9697;top:237;width:2;height:350" coordorigin="9697,237" coordsize="0,350" path="m9697,587l9697,237e" filled="f" stroked="t" strokeweight="2.57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9"/>
          <w:szCs w:val="9"/>
          <w:color w:val="BFBFC1"/>
          <w:spacing w:val="0"/>
          <w:w w:val="100"/>
        </w:rPr>
        <w:t>L</w:t>
      </w:r>
      <w:r>
        <w:rPr>
          <w:rFonts w:ascii="Arial" w:hAnsi="Arial" w:cs="Arial" w:eastAsia="Arial"/>
          <w:sz w:val="9"/>
          <w:szCs w:val="9"/>
          <w:color w:val="BFBFC1"/>
          <w:spacing w:val="0"/>
          <w:w w:val="100"/>
        </w:rPr>
        <w:t>  </w:t>
      </w:r>
      <w:r>
        <w:rPr>
          <w:rFonts w:ascii="Arial" w:hAnsi="Arial" w:cs="Arial" w:eastAsia="Arial"/>
          <w:sz w:val="9"/>
          <w:szCs w:val="9"/>
          <w:color w:val="BFBFC1"/>
          <w:spacing w:val="2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F3F41"/>
          <w:spacing w:val="2"/>
          <w:w w:val="138"/>
        </w:rPr>
        <w:t>B</w:t>
      </w:r>
      <w:r>
        <w:rPr>
          <w:rFonts w:ascii="Arial" w:hAnsi="Arial" w:cs="Arial" w:eastAsia="Arial"/>
          <w:sz w:val="23"/>
          <w:szCs w:val="23"/>
          <w:color w:val="79797C"/>
          <w:spacing w:val="16"/>
          <w:w w:val="126"/>
        </w:rPr>
        <w:t>.</w:t>
      </w:r>
      <w:r>
        <w:rPr>
          <w:rFonts w:ascii="Arial" w:hAnsi="Arial" w:cs="Arial" w:eastAsia="Arial"/>
          <w:sz w:val="23"/>
          <w:szCs w:val="23"/>
          <w:color w:val="79797C"/>
          <w:spacing w:val="0"/>
          <w:w w:val="126"/>
        </w:rPr>
        <w:t>.</w:t>
      </w:r>
      <w:r>
        <w:rPr>
          <w:rFonts w:ascii="Arial" w:hAnsi="Arial" w:cs="Arial" w:eastAsia="Arial"/>
          <w:sz w:val="23"/>
          <w:szCs w:val="23"/>
          <w:color w:val="79797C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79797C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64"/>
        </w:rPr>
        <w:t>·</w:t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63"/>
        </w:rPr>
        <w:t>'</w:t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79797C"/>
          <w:spacing w:val="0"/>
          <w:w w:val="131"/>
        </w:rPr>
        <w:t>OS</w:t>
      </w:r>
      <w:r>
        <w:rPr>
          <w:rFonts w:ascii="Arial" w:hAnsi="Arial" w:cs="Arial" w:eastAsia="Arial"/>
          <w:sz w:val="23"/>
          <w:szCs w:val="23"/>
          <w:color w:val="79797C"/>
          <w:spacing w:val="-4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79797C"/>
          <w:spacing w:val="0"/>
          <w:w w:val="131"/>
        </w:rPr>
        <w:t>t</w:t>
      </w:r>
      <w:r>
        <w:rPr>
          <w:rFonts w:ascii="Arial" w:hAnsi="Arial" w:cs="Arial" w:eastAsia="Arial"/>
          <w:sz w:val="23"/>
          <w:szCs w:val="23"/>
          <w:color w:val="79797C"/>
          <w:spacing w:val="-18"/>
          <w:w w:val="131"/>
        </w:rPr>
        <w:t>!</w:t>
      </w:r>
      <w:r>
        <w:rPr>
          <w:rFonts w:ascii="Arial" w:hAnsi="Arial" w:cs="Arial" w:eastAsia="Arial"/>
          <w:sz w:val="23"/>
          <w:szCs w:val="23"/>
          <w:color w:val="2A2B2B"/>
          <w:spacing w:val="0"/>
          <w:w w:val="126"/>
        </w:rPr>
        <w:t>N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right"/>
        <w:spacing w:after="0"/>
        <w:sectPr>
          <w:pgSz w:w="11920" w:h="16840"/>
          <w:pgMar w:top="520" w:bottom="280" w:left="80" w:right="60"/>
        </w:sectPr>
      </w:pPr>
      <w:rPr/>
    </w:p>
    <w:p>
      <w:pPr>
        <w:spacing w:before="0" w:after="0" w:line="63" w:lineRule="atLeast"/>
        <w:ind w:left="1888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B2B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2A2B2B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100"/>
        </w:rPr>
        <w:t>Post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2A2B2B"/>
          <w:spacing w:val="4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13"/>
        </w:rPr>
        <w:t>Grupla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13"/>
        </w:rPr>
        <w:t>r</w:t>
      </w:r>
      <w:r>
        <w:rPr>
          <w:rFonts w:ascii="Arial" w:hAnsi="Arial" w:cs="Arial" w:eastAsia="Arial"/>
          <w:sz w:val="20"/>
          <w:szCs w:val="20"/>
          <w:color w:val="3F3F41"/>
          <w:spacing w:val="11"/>
          <w:w w:val="113"/>
        </w:rPr>
        <w:t> </w:t>
      </w:r>
      <w:r>
        <w:rPr>
          <w:rFonts w:ascii="Arial" w:hAnsi="Arial" w:cs="Arial" w:eastAsia="Arial"/>
          <w:sz w:val="20"/>
          <w:szCs w:val="20"/>
          <w:color w:val="3F3F41"/>
          <w:spacing w:val="0"/>
          <w:w w:val="121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1" w:lineRule="exact"/>
        <w:ind w:right="-20"/>
        <w:jc w:val="left"/>
        <w:tabs>
          <w:tab w:pos="1020" w:val="left"/>
          <w:tab w:pos="3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A2B2B"/>
          <w:spacing w:val="-1"/>
          <w:w w:val="100"/>
          <w:position w:val="-1"/>
        </w:rPr>
        <w:t>M</w:t>
      </w:r>
      <w:r>
        <w:rPr>
          <w:rFonts w:ascii="Arial" w:hAnsi="Arial" w:cs="Arial" w:eastAsia="Arial"/>
          <w:sz w:val="18"/>
          <w:szCs w:val="18"/>
          <w:color w:val="5D5D5D"/>
          <w:spacing w:val="-3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2A2B2B"/>
          <w:spacing w:val="0"/>
          <w:w w:val="100"/>
          <w:position w:val="-1"/>
        </w:rPr>
        <w:t>h</w:t>
      </w:r>
      <w:r>
        <w:rPr>
          <w:rFonts w:ascii="Arial" w:hAnsi="Arial" w:cs="Arial" w:eastAsia="Arial"/>
          <w:sz w:val="18"/>
          <w:szCs w:val="18"/>
          <w:color w:val="2A2B2B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2A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9090"/>
          <w:spacing w:val="0"/>
          <w:w w:val="5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E9090"/>
          <w:spacing w:val="0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9090"/>
          <w:spacing w:val="18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100"/>
          <w:i/>
          <w:position w:val="1"/>
        </w:rPr>
        <w:t>i</w:t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100"/>
          <w:i/>
          <w:position w:val="1"/>
        </w:rPr>
        <w:t>'</w:t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AAAAAA"/>
          <w:spacing w:val="8"/>
          <w:w w:val="100"/>
          <w:i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8E9090"/>
          <w:spacing w:val="0"/>
          <w:w w:val="33"/>
          <w:i/>
          <w:position w:val="1"/>
        </w:rPr>
        <w:t>':..</w:t>
      </w:r>
      <w:r>
        <w:rPr>
          <w:rFonts w:ascii="Arial" w:hAnsi="Arial" w:cs="Arial" w:eastAsia="Arial"/>
          <w:sz w:val="14"/>
          <w:szCs w:val="14"/>
          <w:color w:val="8E9090"/>
          <w:spacing w:val="0"/>
          <w:w w:val="33"/>
          <w:i/>
          <w:position w:val="1"/>
        </w:rPr>
        <w:t>  </w:t>
      </w:r>
      <w:r>
        <w:rPr>
          <w:rFonts w:ascii="Arial" w:hAnsi="Arial" w:cs="Arial" w:eastAsia="Arial"/>
          <w:sz w:val="14"/>
          <w:szCs w:val="14"/>
          <w:color w:val="8E9090"/>
          <w:spacing w:val="9"/>
          <w:w w:val="33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AAAAAA"/>
          <w:spacing w:val="0"/>
          <w:w w:val="183"/>
          <w:position w:val="1"/>
        </w:rPr>
        <w:t>1</w:t>
      </w:r>
      <w:r>
        <w:rPr>
          <w:rFonts w:ascii="Times New Roman" w:hAnsi="Times New Roman" w:cs="Times New Roman" w:eastAsia="Times New Roman"/>
          <w:sz w:val="4"/>
          <w:szCs w:val="4"/>
          <w:color w:val="AAAAAA"/>
          <w:spacing w:val="0"/>
          <w:w w:val="183"/>
          <w:position w:val="1"/>
        </w:rPr>
        <w:t>     </w:t>
      </w:r>
      <w:r>
        <w:rPr>
          <w:rFonts w:ascii="Times New Roman" w:hAnsi="Times New Roman" w:cs="Times New Roman" w:eastAsia="Times New Roman"/>
          <w:sz w:val="4"/>
          <w:szCs w:val="4"/>
          <w:color w:val="AAAAAA"/>
          <w:spacing w:val="12"/>
          <w:w w:val="183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B2B"/>
          <w:spacing w:val="0"/>
          <w:w w:val="67"/>
          <w:position w:val="-5"/>
        </w:rPr>
        <w:t>lt</w:t>
      </w:r>
      <w:r>
        <w:rPr>
          <w:rFonts w:ascii="Times New Roman" w:hAnsi="Times New Roman" w:cs="Times New Roman" w:eastAsia="Times New Roman"/>
          <w:sz w:val="22"/>
          <w:szCs w:val="22"/>
          <w:color w:val="2A2B2B"/>
          <w:spacing w:val="-7"/>
          <w:w w:val="68"/>
          <w:position w:val="-5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48"/>
          <w:position w:val="-5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-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9797C"/>
          <w:spacing w:val="0"/>
          <w:w w:val="100"/>
          <w:position w:val="-5"/>
        </w:rPr>
        <w:t>tP</w:t>
      </w:r>
      <w:r>
        <w:rPr>
          <w:rFonts w:ascii="Times New Roman" w:hAnsi="Times New Roman" w:cs="Times New Roman" w:eastAsia="Times New Roman"/>
          <w:sz w:val="22"/>
          <w:szCs w:val="22"/>
          <w:color w:val="79797C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9797C"/>
          <w:spacing w:val="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0"/>
          <w:w w:val="73"/>
          <w:position w:val="-5"/>
        </w:rPr>
        <w:t>van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0"/>
          <w:w w:val="74"/>
          <w:position w:val="-5"/>
        </w:rPr>
        <w:t>9</w:t>
      </w:r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-4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0"/>
          <w:w w:val="76"/>
          <w:position w:val="-5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0"/>
          <w:w w:val="76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27"/>
          <w:w w:val="76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30"/>
          <w:position w:val="-5"/>
        </w:rPr>
        <w:t>i</w:t>
      </w:r>
      <w:r>
        <w:rPr>
          <w:rFonts w:ascii="Arial" w:hAnsi="Arial" w:cs="Arial" w:eastAsia="Arial"/>
          <w:sz w:val="18"/>
          <w:szCs w:val="18"/>
          <w:color w:val="5D5D5D"/>
          <w:spacing w:val="-22"/>
          <w:w w:val="130"/>
          <w:position w:val="-5"/>
        </w:rPr>
        <w:t>l</w:t>
      </w:r>
      <w:r>
        <w:rPr>
          <w:rFonts w:ascii="Arial" w:hAnsi="Arial" w:cs="Arial" w:eastAsia="Arial"/>
          <w:sz w:val="18"/>
          <w:szCs w:val="18"/>
          <w:color w:val="79797C"/>
          <w:spacing w:val="0"/>
          <w:w w:val="120"/>
          <w:position w:val="-5"/>
        </w:rPr>
        <w:t>f!</w:t>
      </w:r>
      <w:r>
        <w:rPr>
          <w:rFonts w:ascii="Arial" w:hAnsi="Arial" w:cs="Arial" w:eastAsia="Arial"/>
          <w:sz w:val="18"/>
          <w:szCs w:val="18"/>
          <w:color w:val="79797C"/>
          <w:spacing w:val="-3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54"/>
          <w:position w:val="-5"/>
        </w:rPr>
        <w:t>'A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9797C"/>
          <w:spacing w:val="0"/>
          <w:w w:val="67"/>
          <w:position w:val="-5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60"/>
          <w:cols w:num="2" w:equalWidth="0">
            <w:col w:w="4123" w:space="419"/>
            <w:col w:w="7238"/>
          </w:cols>
        </w:sectPr>
      </w:pPr>
      <w:rPr/>
    </w:p>
    <w:p>
      <w:pPr>
        <w:spacing w:before="21" w:after="0" w:line="92" w:lineRule="exact"/>
        <w:ind w:left="4821" w:right="-79"/>
        <w:jc w:val="left"/>
        <w:tabs>
          <w:tab w:pos="83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511.719513pt;margin-top:-3.109127pt;width:6.7635pt;height:20.501091pt;mso-position-horizontal-relative:page;mso-position-vertical-relative:paragraph;z-index:-15141" coordorigin="10234,-62" coordsize="135,410">
            <v:group style="position:absolute;left:10341;top:-34;width:2;height:188" coordorigin="10341,-34" coordsize="2,188">
              <v:shape style="position:absolute;left:10341;top:-34;width:2;height:188" coordorigin="10341,-34" coordsize="0,188" path="m10341,155l10341,-34e" filled="f" stroked="t" strokeweight="2.865pt" strokecolor="#EDEDED">
                <v:path arrowok="t"/>
              </v:shape>
            </v:group>
            <v:group style="position:absolute;left:10259;top:175;width:2;height:148" coordorigin="10259,175" coordsize="2,148">
              <v:shape style="position:absolute;left:10259;top:175;width:2;height:148" coordorigin="10259,175" coordsize="0,148" path="m10259,323l10259,175e" filled="f" stroked="t" strokeweight="2.45042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3.710632pt;margin-top:.145685pt;width:12.720424pt;height:19.678666pt;mso-position-horizontal-relative:page;mso-position-vertical-relative:paragraph;z-index:-15140" coordorigin="9274,3" coordsize="254,394">
            <v:group style="position:absolute;left:9343;top:32;width:2;height:300" coordorigin="9343,32" coordsize="2,300">
              <v:shape style="position:absolute;left:9343;top:32;width:2;height:300" coordorigin="9343,32" coordsize="0,300" path="m9343,332l9343,32e" filled="f" stroked="t" strokeweight="2.91897pt" strokecolor="#EDEDED">
                <v:path arrowok="t"/>
              </v:shape>
            </v:group>
            <v:group style="position:absolute;left:9316;top:355;width:171;height:2" coordorigin="9316,355" coordsize="171,2">
              <v:shape style="position:absolute;left:9316;top:355;width:171;height:2" coordorigin="9316,355" coordsize="171,0" path="m9316,355l9487,355e" filled="f" stroked="t" strokeweight="4.192774pt" strokecolor="#EDEDED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sz w:val="24"/>
          <w:szCs w:val="24"/>
          <w:color w:val="3F3F41"/>
          <w:spacing w:val="0"/>
          <w:w w:val="69"/>
          <w:position w:val="-12"/>
        </w:rPr>
        <w:t>tf</w:t>
      </w:r>
      <w:r>
        <w:rPr>
          <w:rFonts w:ascii="Courier New" w:hAnsi="Courier New" w:cs="Courier New" w:eastAsia="Courier New"/>
          <w:sz w:val="24"/>
          <w:szCs w:val="24"/>
          <w:color w:val="3F3F41"/>
          <w:spacing w:val="38"/>
          <w:w w:val="69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12"/>
        </w:rPr>
        <w:t>avuşu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-3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41"/>
          <w:spacing w:val="0"/>
          <w:w w:val="100"/>
          <w:position w:val="-12"/>
        </w:rPr>
      </w:r>
      <w:r>
        <w:rPr>
          <w:rFonts w:ascii="Arial" w:hAnsi="Arial" w:cs="Arial" w:eastAsia="Arial"/>
          <w:sz w:val="22"/>
          <w:szCs w:val="22"/>
          <w:color w:val="8E9090"/>
          <w:spacing w:val="-11"/>
          <w:w w:val="152"/>
          <w:position w:val="-17"/>
        </w:rPr>
        <w:t>'</w:t>
      </w:r>
      <w:r>
        <w:rPr>
          <w:rFonts w:ascii="Arial" w:hAnsi="Arial" w:cs="Arial" w:eastAsia="Arial"/>
          <w:sz w:val="22"/>
          <w:szCs w:val="22"/>
          <w:color w:val="5D5D5D"/>
          <w:spacing w:val="0"/>
          <w:w w:val="58"/>
          <w:position w:val="-17"/>
        </w:rPr>
        <w:t>N</w:t>
      </w:r>
      <w:r>
        <w:rPr>
          <w:rFonts w:ascii="Arial" w:hAnsi="Arial" w:cs="Arial" w:eastAsia="Arial"/>
          <w:sz w:val="22"/>
          <w:szCs w:val="22"/>
          <w:color w:val="5D5D5D"/>
          <w:spacing w:val="10"/>
          <w:w w:val="57"/>
          <w:position w:val="-17"/>
        </w:rPr>
        <w:t>ı</w:t>
      </w:r>
      <w:r>
        <w:rPr>
          <w:rFonts w:ascii="Arial" w:hAnsi="Arial" w:cs="Arial" w:eastAsia="Arial"/>
          <w:sz w:val="22"/>
          <w:szCs w:val="22"/>
          <w:color w:val="3F3F41"/>
          <w:spacing w:val="-119"/>
          <w:w w:val="83"/>
          <w:position w:val="-17"/>
        </w:rPr>
        <w:t>ü</w:t>
      </w:r>
      <w:r>
        <w:rPr>
          <w:rFonts w:ascii="Arial" w:hAnsi="Arial" w:cs="Arial" w:eastAsia="Arial"/>
          <w:sz w:val="22"/>
          <w:szCs w:val="22"/>
          <w:color w:val="5D5D5D"/>
          <w:spacing w:val="-2"/>
          <w:w w:val="258"/>
          <w:position w:val="-17"/>
        </w:rPr>
        <w:t>?</w:t>
      </w:r>
      <w:r>
        <w:rPr>
          <w:rFonts w:ascii="Arial" w:hAnsi="Arial" w:cs="Arial" w:eastAsia="Arial"/>
          <w:sz w:val="22"/>
          <w:szCs w:val="22"/>
          <w:color w:val="3F3F41"/>
          <w:spacing w:val="-120"/>
          <w:w w:val="78"/>
          <w:position w:val="-17"/>
        </w:rPr>
        <w:t>h</w:t>
      </w:r>
      <w:r>
        <w:rPr>
          <w:rFonts w:ascii="Arial" w:hAnsi="Arial" w:cs="Arial" w:eastAsia="Arial"/>
          <w:sz w:val="22"/>
          <w:szCs w:val="22"/>
          <w:color w:val="5D5D5D"/>
          <w:spacing w:val="-19"/>
          <w:w w:val="119"/>
          <w:position w:val="-17"/>
        </w:rPr>
        <w:t>!</w:t>
      </w:r>
      <w:r>
        <w:rPr>
          <w:rFonts w:ascii="Arial" w:hAnsi="Arial" w:cs="Arial" w:eastAsia="Arial"/>
          <w:sz w:val="22"/>
          <w:szCs w:val="22"/>
          <w:color w:val="79797C"/>
          <w:spacing w:val="7"/>
          <w:w w:val="78"/>
          <w:position w:val="-17"/>
        </w:rPr>
        <w:t>e</w:t>
      </w:r>
      <w:r>
        <w:rPr>
          <w:rFonts w:ascii="Arial" w:hAnsi="Arial" w:cs="Arial" w:eastAsia="Arial"/>
          <w:sz w:val="22"/>
          <w:szCs w:val="22"/>
          <w:color w:val="AAAAAA"/>
          <w:spacing w:val="-1"/>
          <w:w w:val="49"/>
          <w:position w:val="-17"/>
        </w:rPr>
        <w:t>-</w:t>
      </w:r>
      <w:r>
        <w:rPr>
          <w:rFonts w:ascii="Arial" w:hAnsi="Arial" w:cs="Arial" w:eastAsia="Arial"/>
          <w:sz w:val="22"/>
          <w:szCs w:val="22"/>
          <w:color w:val="5D5D5D"/>
          <w:spacing w:val="-143"/>
          <w:w w:val="72"/>
          <w:position w:val="-17"/>
        </w:rPr>
        <w:t>Ş</w:t>
      </w:r>
      <w:r>
        <w:rPr>
          <w:rFonts w:ascii="Arial" w:hAnsi="Arial" w:cs="Arial" w:eastAsia="Arial"/>
          <w:sz w:val="22"/>
          <w:szCs w:val="22"/>
          <w:color w:val="AAAAAA"/>
          <w:spacing w:val="0"/>
          <w:w w:val="48"/>
          <w:position w:val="-17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490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79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" w:lineRule="atLeast"/>
        <w:ind w:right="-20"/>
        <w:jc w:val="left"/>
        <w:tabs>
          <w:tab w:pos="2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479.201996pt;margin-top:5.274291pt;width:17.232192pt;height:43.269145pt;mso-position-horizontal-relative:page;mso-position-vertical-relative:paragraph;z-index:-15139" coordorigin="9584,105" coordsize="345,865">
            <v:group style="position:absolute;left:9856;top:180;width:44;height:54" coordorigin="9856,180" coordsize="44,54">
              <v:shape style="position:absolute;left:9856;top:180;width:44;height:54" coordorigin="9856,180" coordsize="44,54" path="m9856,207l9901,207e" filled="f" stroked="t" strokeweight="2.792383pt" strokecolor="#EDEDED">
                <v:path arrowok="t"/>
              </v:shape>
            </v:group>
            <v:group style="position:absolute;left:9833;top:146;width:2;height:477" coordorigin="9833,146" coordsize="2,477">
              <v:shape style="position:absolute;left:9833;top:146;width:2;height:477" coordorigin="9833,146" coordsize="0,477" path="m9833,624l9833,146e" filled="f" stroked="t" strokeweight="4.074950pt" strokecolor="#EDEDED">
                <v:path arrowok="t"/>
              </v:shape>
            </v:group>
            <v:group style="position:absolute;left:9727;top:531;width:2;height:300" coordorigin="9727,531" coordsize="2,300">
              <v:shape style="position:absolute;left:9727;top:531;width:2;height:300" coordorigin="9727,531" coordsize="0,300" path="m9727,831l9727,531e" filled="f" stroked="t" strokeweight="4.1964pt" strokecolor="#EDEDED">
                <v:path arrowok="t"/>
              </v:shape>
            </v:group>
            <v:group style="position:absolute;left:9776;top:469;width:93;height:382" coordorigin="9776,469" coordsize="93,382">
              <v:shape style="position:absolute;left:9776;top:469;width:93;height:382" coordorigin="9776,469" coordsize="93,382" path="m9776,469l9869,469,9869,851,9776,851,9776,469e" filled="t" fillcolor="#EDEDED" stroked="f">
                <v:path arrowok="t"/>
                <v:fill/>
              </v:shape>
            </v:group>
            <v:group style="position:absolute;left:9584;top:486;width:94;height:485" coordorigin="9584,486" coordsize="94,485">
              <v:shape style="position:absolute;left:9584;top:486;width:94;height:485" coordorigin="9584,486" coordsize="94,485" path="m9584,486l9678,486,9678,971,9584,971,9584,486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6"/>
          <w:szCs w:val="16"/>
          <w:color w:val="79797C"/>
          <w:spacing w:val="0"/>
          <w:w w:val="100"/>
        </w:rPr>
        <w:t>·</w:t>
      </w:r>
      <w:r>
        <w:rPr>
          <w:rFonts w:ascii="Arial" w:hAnsi="Arial" w:cs="Arial" w:eastAsia="Arial"/>
          <w:sz w:val="16"/>
          <w:szCs w:val="16"/>
          <w:color w:val="79797C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79797C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100"/>
        </w:rPr>
        <w:t>ürü</w:t>
      </w:r>
      <w:r>
        <w:rPr>
          <w:rFonts w:ascii="Arial" w:hAnsi="Arial" w:cs="Arial" w:eastAsia="Arial"/>
          <w:sz w:val="16"/>
          <w:szCs w:val="16"/>
          <w:color w:val="5D5D5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F3F41"/>
          <w:spacing w:val="0"/>
          <w:w w:val="100"/>
          <w:i/>
        </w:rPr>
        <w:t>f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60"/>
          <w:cols w:num="2" w:equalWidth="0">
            <w:col w:w="9045" w:space="715"/>
            <w:col w:w="2020"/>
          </w:cols>
        </w:sectPr>
      </w:pPr>
      <w:rPr/>
    </w:p>
    <w:p>
      <w:pPr>
        <w:spacing w:before="49" w:after="0" w:line="69" w:lineRule="exact"/>
        <w:ind w:right="-20"/>
        <w:jc w:val="right"/>
        <w:tabs>
          <w:tab w:pos="74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8"/>
          <w:szCs w:val="8"/>
          <w:color w:val="AAAAAA"/>
          <w:w w:val="180"/>
          <w:i/>
          <w:position w:val="-2"/>
        </w:rPr>
        <w:t>t</w:t>
      </w:r>
      <w:r>
        <w:rPr>
          <w:rFonts w:ascii="Arial" w:hAnsi="Arial" w:cs="Arial" w:eastAsia="Arial"/>
          <w:sz w:val="8"/>
          <w:szCs w:val="8"/>
          <w:color w:val="AAAAAA"/>
          <w:w w:val="100"/>
          <w:i/>
          <w:position w:val="-2"/>
        </w:rPr>
        <w:tab/>
      </w:r>
      <w:r>
        <w:rPr>
          <w:rFonts w:ascii="Arial" w:hAnsi="Arial" w:cs="Arial" w:eastAsia="Arial"/>
          <w:sz w:val="8"/>
          <w:szCs w:val="8"/>
          <w:color w:val="AAAAAA"/>
          <w:w w:val="100"/>
          <w:i/>
          <w:position w:val="-2"/>
        </w:rPr>
      </w:r>
      <w:r>
        <w:rPr>
          <w:rFonts w:ascii="Arial" w:hAnsi="Arial" w:cs="Arial" w:eastAsia="Arial"/>
          <w:sz w:val="6"/>
          <w:szCs w:val="6"/>
          <w:color w:val="2A2B2B"/>
          <w:spacing w:val="0"/>
          <w:w w:val="157"/>
          <w:position w:val="-2"/>
        </w:rPr>
        <w:t>'i,</w:t>
      </w:r>
      <w:r>
        <w:rPr>
          <w:rFonts w:ascii="Arial" w:hAnsi="Arial" w:cs="Arial" w:eastAsia="Arial"/>
          <w:sz w:val="6"/>
          <w:szCs w:val="6"/>
          <w:color w:val="2A2B2B"/>
          <w:spacing w:val="19"/>
          <w:w w:val="157"/>
          <w:position w:val="-2"/>
        </w:rPr>
        <w:t> 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134"/>
          <w:position w:val="-2"/>
        </w:rPr>
        <w:t>.....</w:t>
      </w:r>
      <w:r>
        <w:rPr>
          <w:rFonts w:ascii="Arial" w:hAnsi="Arial" w:cs="Arial" w:eastAsia="Arial"/>
          <w:sz w:val="6"/>
          <w:szCs w:val="6"/>
          <w:color w:val="AAAAAA"/>
          <w:spacing w:val="-12"/>
          <w:w w:val="134"/>
          <w:position w:val="-2"/>
        </w:rPr>
        <w:t>.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235"/>
          <w:position w:val="-2"/>
        </w:rPr>
        <w:t>-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8" w:lineRule="atLeast"/>
        <w:ind w:left="628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3F3F41"/>
          <w:spacing w:val="0"/>
          <w:w w:val="100"/>
          <w:i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58" w:lineRule="exact"/>
        <w:ind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424.137512pt;margin-top:2.523757pt;width:.1pt;height:5.289063pt;mso-position-horizontal-relative:page;mso-position-vertical-relative:paragraph;z-index:-15138" coordorigin="8483,50" coordsize="2,106">
            <v:shape style="position:absolute;left:8483;top:50;width:2;height:106" coordorigin="8483,50" coordsize="0,106" path="m8483,156l8483,50e" filled="f" stroked="t" strokeweight="2.10548pt" strokecolor="#EDEDED">
              <v:path arrowok="t"/>
            </v:shape>
          </v:group>
          <w10:wrap type="none"/>
        </w:pict>
      </w:r>
      <w:r>
        <w:rPr/>
        <w:pict>
          <v:group style="position:absolute;margin-left:434.236023pt;margin-top:2.523757pt;width:.1pt;height:5.289063pt;mso-position-horizontal-relative:page;mso-position-vertical-relative:paragraph;z-index:-15137" coordorigin="8685,50" coordsize="2,106">
            <v:shape style="position:absolute;left:8685;top:50;width:2;height:106" coordorigin="8685,50" coordsize="0,106" path="m8685,50l8685,156,8685,50x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"/>
          <w:szCs w:val="4"/>
          <w:color w:val="A3A883"/>
          <w:spacing w:val="0"/>
          <w:w w:val="137"/>
        </w:rPr>
        <w:t>1</w:t>
      </w:r>
      <w:r>
        <w:rPr>
          <w:rFonts w:ascii="Times New Roman" w:hAnsi="Times New Roman" w:cs="Times New Roman" w:eastAsia="Times New Roman"/>
          <w:sz w:val="4"/>
          <w:szCs w:val="4"/>
          <w:color w:val="A3A883"/>
          <w:spacing w:val="0"/>
          <w:w w:val="137"/>
        </w:rPr>
        <w:t>    </w:t>
      </w:r>
      <w:r>
        <w:rPr>
          <w:rFonts w:ascii="Times New Roman" w:hAnsi="Times New Roman" w:cs="Times New Roman" w:eastAsia="Times New Roman"/>
          <w:sz w:val="4"/>
          <w:szCs w:val="4"/>
          <w:color w:val="A3A883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BFBFC1"/>
          <w:spacing w:val="0"/>
          <w:w w:val="444"/>
        </w:rPr>
        <w:t>.</w:t>
      </w:r>
      <w:r>
        <w:rPr>
          <w:rFonts w:ascii="Times New Roman" w:hAnsi="Times New Roman" w:cs="Times New Roman" w:eastAsia="Times New Roman"/>
          <w:sz w:val="4"/>
          <w:szCs w:val="4"/>
          <w:color w:val="BFBFC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"/>
          <w:szCs w:val="4"/>
          <w:color w:val="BFBFC1"/>
          <w:spacing w:val="0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54"/>
        </w:rPr>
        <w:t>.t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3"/>
          <w:w w:val="55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D5D5D"/>
          <w:spacing w:val="0"/>
          <w:w w:val="7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66" w:lineRule="exact"/>
        <w:ind w:left="62"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AAAAAA"/>
          <w:w w:val="81"/>
          <w:position w:val="-22"/>
        </w:rPr>
        <w:t>.</w:t>
      </w:r>
      <w:r>
        <w:rPr>
          <w:rFonts w:ascii="Arial" w:hAnsi="Arial" w:cs="Arial" w:eastAsia="Arial"/>
          <w:sz w:val="35"/>
          <w:szCs w:val="35"/>
          <w:color w:val="AAAAAA"/>
          <w:spacing w:val="-57"/>
          <w:w w:val="100"/>
          <w:position w:val="-22"/>
        </w:rPr>
        <w:t> </w:t>
      </w:r>
      <w:r>
        <w:rPr>
          <w:rFonts w:ascii="Arial" w:hAnsi="Arial" w:cs="Arial" w:eastAsia="Arial"/>
          <w:sz w:val="35"/>
          <w:szCs w:val="35"/>
          <w:color w:val="8E9090"/>
          <w:spacing w:val="0"/>
          <w:w w:val="54"/>
          <w:position w:val="-22"/>
        </w:rPr>
        <w:t>.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60"/>
          <w:cols w:num="2" w:equalWidth="0">
            <w:col w:w="9412" w:space="272"/>
            <w:col w:w="2096"/>
          </w:cols>
        </w:sectPr>
      </w:pPr>
      <w:rPr/>
    </w:p>
    <w:p>
      <w:pPr>
        <w:spacing w:before="0" w:after="0" w:line="88" w:lineRule="exact"/>
        <w:ind w:right="840"/>
        <w:jc w:val="right"/>
        <w:tabs>
          <w:tab w:pos="1040" w:val="left"/>
          <w:tab w:pos="182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150.960007pt;margin-top:3.66189pt;width:1.44pt;height:13.68pt;mso-position-horizontal-relative:page;mso-position-vertical-relative:paragraph;z-index:-15148" coordorigin="3019,73" coordsize="29,274">
            <v:group style="position:absolute;left:3034;top:88;width:2;height:91" coordorigin="3034,88" coordsize="2,91">
              <v:shape style="position:absolute;left:3034;top:88;width:2;height:91" coordorigin="3034,88" coordsize="0,91" path="m3034,179l3034,88e" filled="f" stroked="t" strokeweight=".72pt" strokecolor="#343870">
                <v:path arrowok="t"/>
              </v:shape>
            </v:group>
            <v:group style="position:absolute;left:3034;top:88;width:2;height:245" coordorigin="3034,88" coordsize="2,245">
              <v:shape style="position:absolute;left:3034;top:88;width:2;height:245" coordorigin="3034,88" coordsize="0,245" path="m3034,332l3034,88e" filled="f" stroked="t" strokeweight="1.44pt" strokecolor="#343B7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7.235596pt;margin-top:5.947954pt;width:.1pt;height:18.417481pt;mso-position-horizontal-relative:page;mso-position-vertical-relative:paragraph;z-index:-15135" coordorigin="9945,119" coordsize="2,368">
            <v:shape style="position:absolute;left:9945;top:119;width:2;height:368" coordorigin="9945,119" coordsize="0,368" path="m9945,487l9945,119e" filled="f" stroked="t" strokeweight="3.42815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9.919998pt;margin-top:4.397727pt;width:65.056503pt;height:45pt;mso-position-horizontal-relative:page;mso-position-vertical-relative:paragraph;z-index:-15131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B426B"/>
                      <w:spacing w:val="0"/>
                      <w:w w:val="236"/>
                      <w:i/>
                      <w:position w:val="-1"/>
                    </w:rPr>
                    <w:t>F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2A2B2B"/>
          <w:spacing w:val="0"/>
          <w:w w:val="62"/>
          <w:position w:val="-6"/>
        </w:rPr>
        <w:t>-</w:t>
      </w:r>
      <w:r>
        <w:rPr>
          <w:rFonts w:ascii="Arial" w:hAnsi="Arial" w:cs="Arial" w:eastAsia="Arial"/>
          <w:sz w:val="12"/>
          <w:szCs w:val="12"/>
          <w:color w:val="2A2B2B"/>
          <w:spacing w:val="0"/>
          <w:w w:val="62"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2A2B2B"/>
          <w:spacing w:val="11"/>
          <w:w w:val="62"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3F3F41"/>
          <w:spacing w:val="0"/>
          <w:w w:val="62"/>
          <w:position w:val="-6"/>
        </w:rPr>
        <w:t>r-y</w:t>
      </w:r>
      <w:r>
        <w:rPr>
          <w:rFonts w:ascii="Arial" w:hAnsi="Arial" w:cs="Arial" w:eastAsia="Arial"/>
          <w:sz w:val="12"/>
          <w:szCs w:val="12"/>
          <w:color w:val="3F3F41"/>
          <w:spacing w:val="0"/>
          <w:w w:val="62"/>
          <w:position w:val="-6"/>
        </w:rPr>
        <w:t> </w:t>
      </w:r>
      <w:r>
        <w:rPr>
          <w:rFonts w:ascii="Arial" w:hAnsi="Arial" w:cs="Arial" w:eastAsia="Arial"/>
          <w:sz w:val="12"/>
          <w:szCs w:val="12"/>
          <w:color w:val="3F3F41"/>
          <w:spacing w:val="20"/>
          <w:w w:val="62"/>
          <w:position w:val="-6"/>
        </w:rPr>
        <w:t> </w:t>
      </w:r>
      <w:r>
        <w:rPr>
          <w:rFonts w:ascii="Arial" w:hAnsi="Arial" w:cs="Arial" w:eastAsia="Arial"/>
          <w:sz w:val="8"/>
          <w:szCs w:val="8"/>
          <w:color w:val="2A2B2B"/>
          <w:spacing w:val="0"/>
          <w:w w:val="100"/>
          <w:position w:val="-6"/>
        </w:rPr>
        <w:t>1</w:t>
      </w:r>
      <w:r>
        <w:rPr>
          <w:rFonts w:ascii="Arial" w:hAnsi="Arial" w:cs="Arial" w:eastAsia="Arial"/>
          <w:sz w:val="8"/>
          <w:szCs w:val="8"/>
          <w:color w:val="2A2B2B"/>
          <w:spacing w:val="0"/>
          <w:w w:val="100"/>
          <w:position w:val="-6"/>
        </w:rPr>
        <w:t>  </w:t>
      </w:r>
      <w:r>
        <w:rPr>
          <w:rFonts w:ascii="Arial" w:hAnsi="Arial" w:cs="Arial" w:eastAsia="Arial"/>
          <w:sz w:val="8"/>
          <w:szCs w:val="8"/>
          <w:color w:val="2A2B2B"/>
          <w:spacing w:val="4"/>
          <w:w w:val="100"/>
          <w:position w:val="-6"/>
        </w:rPr>
        <w:t> </w:t>
      </w:r>
      <w:r>
        <w:rPr>
          <w:rFonts w:ascii="Arial" w:hAnsi="Arial" w:cs="Arial" w:eastAsia="Arial"/>
          <w:sz w:val="8"/>
          <w:szCs w:val="8"/>
          <w:color w:val="2A2B2B"/>
          <w:spacing w:val="0"/>
          <w:w w:val="65"/>
          <w:position w:val="-6"/>
        </w:rPr>
        <w:t>;..</w:t>
      </w:r>
      <w:r>
        <w:rPr>
          <w:rFonts w:ascii="Arial" w:hAnsi="Arial" w:cs="Arial" w:eastAsia="Arial"/>
          <w:sz w:val="8"/>
          <w:szCs w:val="8"/>
          <w:color w:val="2A2B2B"/>
          <w:spacing w:val="-9"/>
          <w:w w:val="65"/>
          <w:position w:val="-6"/>
        </w:rPr>
        <w:t>.</w:t>
      </w:r>
      <w:r>
        <w:rPr>
          <w:rFonts w:ascii="Arial" w:hAnsi="Arial" w:cs="Arial" w:eastAsia="Arial"/>
          <w:sz w:val="8"/>
          <w:szCs w:val="8"/>
          <w:color w:val="2A2B2B"/>
          <w:spacing w:val="-4"/>
          <w:w w:val="65"/>
          <w:position w:val="-6"/>
        </w:rPr>
        <w:t>·</w:t>
      </w:r>
      <w:r>
        <w:rPr>
          <w:rFonts w:ascii="Arial" w:hAnsi="Arial" w:cs="Arial" w:eastAsia="Arial"/>
          <w:sz w:val="8"/>
          <w:szCs w:val="8"/>
          <w:color w:val="2A2B2B"/>
          <w:spacing w:val="0"/>
          <w:w w:val="65"/>
          <w:position w:val="-6"/>
        </w:rPr>
        <w:t>.</w:t>
      </w:r>
      <w:r>
        <w:rPr>
          <w:rFonts w:ascii="Arial" w:hAnsi="Arial" w:cs="Arial" w:eastAsia="Arial"/>
          <w:sz w:val="8"/>
          <w:szCs w:val="8"/>
          <w:color w:val="2A2B2B"/>
          <w:spacing w:val="0"/>
          <w:w w:val="65"/>
          <w:position w:val="-6"/>
        </w:rPr>
        <w:t> </w:t>
      </w:r>
      <w:r>
        <w:rPr>
          <w:rFonts w:ascii="Arial" w:hAnsi="Arial" w:cs="Arial" w:eastAsia="Arial"/>
          <w:sz w:val="8"/>
          <w:szCs w:val="8"/>
          <w:color w:val="2A2B2B"/>
          <w:spacing w:val="2"/>
          <w:w w:val="65"/>
          <w:position w:val="-6"/>
        </w:rPr>
        <w:t> </w:t>
      </w:r>
      <w:r>
        <w:rPr>
          <w:rFonts w:ascii="Arial" w:hAnsi="Arial" w:cs="Arial" w:eastAsia="Arial"/>
          <w:sz w:val="8"/>
          <w:szCs w:val="8"/>
          <w:color w:val="3F3F41"/>
          <w:spacing w:val="0"/>
          <w:w w:val="197"/>
          <w:position w:val="-6"/>
        </w:rPr>
        <w:t>'{</w:t>
      </w:r>
      <w:r>
        <w:rPr>
          <w:rFonts w:ascii="Arial" w:hAnsi="Arial" w:cs="Arial" w:eastAsia="Arial"/>
          <w:sz w:val="8"/>
          <w:szCs w:val="8"/>
          <w:color w:val="3F3F41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8"/>
          <w:szCs w:val="8"/>
          <w:color w:val="3F3F41"/>
          <w:spacing w:val="0"/>
          <w:w w:val="100"/>
          <w:position w:val="-6"/>
        </w:rPr>
      </w:r>
      <w:r>
        <w:rPr>
          <w:rFonts w:ascii="Arial" w:hAnsi="Arial" w:cs="Arial" w:eastAsia="Arial"/>
          <w:sz w:val="12"/>
          <w:szCs w:val="12"/>
          <w:color w:val="2A2B2B"/>
          <w:spacing w:val="5"/>
          <w:w w:val="41"/>
          <w:position w:val="-3"/>
        </w:rPr>
        <w:t>&lt;</w:t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131"/>
          <w:position w:val="-3"/>
        </w:rPr>
        <w:t>f</w:t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100"/>
          <w:position w:val="-3"/>
        </w:rPr>
      </w:r>
      <w:r>
        <w:rPr>
          <w:rFonts w:ascii="Arial" w:hAnsi="Arial" w:cs="Arial" w:eastAsia="Arial"/>
          <w:sz w:val="12"/>
          <w:szCs w:val="12"/>
          <w:color w:val="2636A1"/>
          <w:spacing w:val="0"/>
          <w:w w:val="119"/>
          <w:position w:val="-3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80" w:right="6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2" w:lineRule="exact"/>
        <w:ind w:left="13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1"/>
          <w:position w:val="-1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0" w:after="0" w:line="240" w:lineRule="auto"/>
        <w:ind w:right="-20"/>
        <w:jc w:val="righ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3F3F41"/>
          <w:w w:val="182"/>
          <w:position w:val="7"/>
        </w:rPr>
        <w:t>"</w:t>
      </w:r>
      <w:r>
        <w:rPr>
          <w:rFonts w:ascii="Arial" w:hAnsi="Arial" w:cs="Arial" w:eastAsia="Arial"/>
          <w:sz w:val="9"/>
          <w:szCs w:val="9"/>
          <w:color w:val="3F3F41"/>
          <w:spacing w:val="-16"/>
          <w:w w:val="100"/>
          <w:position w:val="7"/>
        </w:rPr>
        <w:t> </w:t>
      </w:r>
      <w:r>
        <w:rPr>
          <w:rFonts w:ascii="Arial" w:hAnsi="Arial" w:cs="Arial" w:eastAsia="Arial"/>
          <w:sz w:val="10"/>
          <w:szCs w:val="10"/>
          <w:color w:val="BFBFC1"/>
          <w:spacing w:val="0"/>
          <w:w w:val="128"/>
          <w:position w:val="0"/>
        </w:rPr>
        <w:t>'-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39" w:after="0" w:line="674" w:lineRule="exact"/>
        <w:ind w:right="-20"/>
        <w:jc w:val="left"/>
        <w:tabs>
          <w:tab w:pos="800" w:val="left"/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9.960007pt;margin-top:17.507635pt;width:62.880001pt;height:20.16pt;mso-position-horizontal-relative:page;mso-position-vertical-relative:paragraph;z-index:-15147" coordorigin="2599,350" coordsize="1258,403">
            <v:group style="position:absolute;left:2616;top:401;width:1224;height:2" coordorigin="2616,401" coordsize="1224,2">
              <v:shape style="position:absolute;left:2616;top:401;width:1224;height:2" coordorigin="2616,401" coordsize="1224,0" path="m2616,401l3840,401e" filled="f" stroked="t" strokeweight="1.68pt" strokecolor="#48549C">
                <v:path arrowok="t"/>
              </v:shape>
            </v:group>
            <v:group style="position:absolute;left:3024;top:362;width:2;height:379" coordorigin="3024,362" coordsize="2,379">
              <v:shape style="position:absolute;left:3024;top:362;width:2;height:379" coordorigin="3024,362" coordsize="0,379" path="m3024,741l3024,362e" filled="f" stroked="t" strokeweight="1.2pt" strokecolor="#343B7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2"/>
          <w:szCs w:val="62"/>
          <w:color w:val="5B64AC"/>
          <w:spacing w:val="0"/>
          <w:w w:val="100"/>
          <w:position w:val="-4"/>
        </w:rPr>
        <w:t>-</w:t>
      </w:r>
      <w:r>
        <w:rPr>
          <w:rFonts w:ascii="Arial" w:hAnsi="Arial" w:cs="Arial" w:eastAsia="Arial"/>
          <w:sz w:val="62"/>
          <w:szCs w:val="62"/>
          <w:color w:val="5B64AC"/>
          <w:spacing w:val="-168"/>
          <w:w w:val="100"/>
          <w:position w:val="-4"/>
        </w:rPr>
        <w:t> </w:t>
      </w:r>
      <w:r>
        <w:rPr>
          <w:rFonts w:ascii="Arial" w:hAnsi="Arial" w:cs="Arial" w:eastAsia="Arial"/>
          <w:sz w:val="62"/>
          <w:szCs w:val="62"/>
          <w:color w:val="5B64AC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62"/>
          <w:szCs w:val="62"/>
          <w:color w:val="5B64AC"/>
          <w:spacing w:val="0"/>
          <w:w w:val="100"/>
          <w:position w:val="-4"/>
        </w:rPr>
      </w:r>
      <w:r>
        <w:rPr>
          <w:rFonts w:ascii="Arial" w:hAnsi="Arial" w:cs="Arial" w:eastAsia="Arial"/>
          <w:sz w:val="46"/>
          <w:szCs w:val="46"/>
          <w:color w:val="3A468C"/>
          <w:spacing w:val="0"/>
          <w:w w:val="52"/>
          <w:i/>
          <w:position w:val="-20"/>
        </w:rPr>
        <w:t>v&lt;JI</w:t>
      </w:r>
      <w:r>
        <w:rPr>
          <w:rFonts w:ascii="Arial" w:hAnsi="Arial" w:cs="Arial" w:eastAsia="Arial"/>
          <w:sz w:val="46"/>
          <w:szCs w:val="46"/>
          <w:color w:val="3A468C"/>
          <w:spacing w:val="-23"/>
          <w:w w:val="52"/>
          <w:i/>
          <w:position w:val="-20"/>
        </w:rPr>
        <w:t>4</w:t>
      </w:r>
      <w:r>
        <w:rPr>
          <w:rFonts w:ascii="Arial" w:hAnsi="Arial" w:cs="Arial" w:eastAsia="Arial"/>
          <w:sz w:val="46"/>
          <w:szCs w:val="46"/>
          <w:color w:val="3B426B"/>
          <w:spacing w:val="0"/>
          <w:w w:val="52"/>
          <w:i/>
          <w:position w:val="-20"/>
        </w:rPr>
        <w:t>"</w:t>
      </w:r>
      <w:r>
        <w:rPr>
          <w:rFonts w:ascii="Arial" w:hAnsi="Arial" w:cs="Arial" w:eastAsia="Arial"/>
          <w:sz w:val="46"/>
          <w:szCs w:val="46"/>
          <w:color w:val="3B426B"/>
          <w:spacing w:val="-56"/>
          <w:w w:val="52"/>
          <w:i/>
          <w:position w:val="-20"/>
        </w:rPr>
        <w:t> </w:t>
      </w:r>
      <w:r>
        <w:rPr>
          <w:rFonts w:ascii="Arial" w:hAnsi="Arial" w:cs="Arial" w:eastAsia="Arial"/>
          <w:sz w:val="46"/>
          <w:szCs w:val="46"/>
          <w:color w:val="3B426B"/>
          <w:spacing w:val="0"/>
          <w:w w:val="100"/>
          <w:i/>
          <w:position w:val="-20"/>
        </w:rPr>
        <w:tab/>
      </w:r>
      <w:r>
        <w:rPr>
          <w:rFonts w:ascii="Arial" w:hAnsi="Arial" w:cs="Arial" w:eastAsia="Arial"/>
          <w:sz w:val="46"/>
          <w:szCs w:val="46"/>
          <w:color w:val="3B426B"/>
          <w:spacing w:val="0"/>
          <w:w w:val="100"/>
          <w:i/>
          <w:position w:val="-20"/>
        </w:rPr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6"/>
        </w:rPr>
        <w:t>Erdal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  <w:position w:val="-6"/>
        </w:rPr>
        <w:t>TULUN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0"/>
          <w:w w:val="106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1"/>
          <w:position w:val="-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106"/>
        <w:jc w:val="left"/>
        <w:tabs>
          <w:tab w:pos="34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160004pt;margin-top:-.540077pt;width:10.04125pt;height:24.231446pt;mso-position-horizontal-relative:page;mso-position-vertical-relative:paragraph;z-index:-15151" type="#_x0000_t202" filled="f" stroked="f">
            <v:textbox inset="0,0,0,0">
              <w:txbxContent>
                <w:p>
                  <w:pPr>
                    <w:spacing w:before="10" w:after="0" w:line="130" w:lineRule="exact"/>
                    <w:jc w:val="left"/>
                    <w:rPr>
                      <w:sz w:val="13"/>
                      <w:szCs w:val="13"/>
                    </w:rPr>
                  </w:pPr>
                  <w:rPr/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spacing w:before="0" w:after="0" w:line="240" w:lineRule="auto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BFBFC1"/>
                      <w:spacing w:val="0"/>
                      <w:w w:val="288"/>
                    </w:rPr>
                    <w:t>,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06.324249pt;margin-top:-1.626141pt;width:.1pt;height:6.057862pt;mso-position-horizontal-relative:page;mso-position-vertical-relative:paragraph;z-index:-15136" coordorigin="10126,-33" coordsize="2,121">
            <v:shape style="position:absolute;left:10126;top:-33;width:2;height:121" coordorigin="10126,-33" coordsize="0,121" path="m10126,89l10126,-33e" filled="f" stroked="t" strokeweight="1.4725pt" strokecolor="#EDEDED">
              <v:path arrowok="t"/>
            </v:shape>
          </v:group>
          <w10:wrap type="none"/>
        </w:pict>
      </w:r>
      <w:r>
        <w:rPr/>
        <w:pict>
          <v:group style="position:absolute;margin-left:461.925995pt;margin-top:6.498127pt;width:5.97212pt;height:19.099610pt;mso-position-horizontal-relative:page;mso-position-vertical-relative:paragraph;z-index:-15134" coordorigin="9239,130" coordsize="119,382">
            <v:shape style="position:absolute;left:9239;top:130;width:119;height:382" coordorigin="9239,130" coordsize="119,382" path="m9239,130l9358,130,9358,512,9239,512,9239,130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8"/>
          <w:szCs w:val="28"/>
          <w:color w:val="BFBFC1"/>
          <w:spacing w:val="0"/>
          <w:w w:val="76"/>
          <w:position w:val="-16"/>
        </w:rPr>
        <w:t>..</w:t>
      </w:r>
      <w:r>
        <w:rPr>
          <w:rFonts w:ascii="Arial" w:hAnsi="Arial" w:cs="Arial" w:eastAsia="Arial"/>
          <w:sz w:val="28"/>
          <w:szCs w:val="28"/>
          <w:color w:val="BFBFC1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8"/>
          <w:szCs w:val="28"/>
          <w:color w:val="BFBFC1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36"/>
          <w:szCs w:val="36"/>
          <w:color w:val="AAAAAA"/>
          <w:spacing w:val="0"/>
          <w:w w:val="52"/>
          <w:position w:val="-10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AAAAAA"/>
          <w:spacing w:val="-7"/>
          <w:w w:val="52"/>
          <w:position w:val="-10"/>
        </w:rPr>
        <w:t>.</w:t>
      </w:r>
      <w:r>
        <w:rPr>
          <w:rFonts w:ascii="Arial" w:hAnsi="Arial" w:cs="Arial" w:eastAsia="Arial"/>
          <w:sz w:val="22"/>
          <w:szCs w:val="22"/>
          <w:color w:val="BFBFC1"/>
          <w:spacing w:val="0"/>
          <w:w w:val="194"/>
          <w:position w:val="0"/>
        </w:rPr>
        <w:t>'</w:t>
      </w:r>
      <w:r>
        <w:rPr>
          <w:rFonts w:ascii="Arial" w:hAnsi="Arial" w:cs="Arial" w:eastAsia="Arial"/>
          <w:sz w:val="22"/>
          <w:szCs w:val="22"/>
          <w:color w:val="BFBFC1"/>
          <w:spacing w:val="-37"/>
          <w:w w:val="100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BFBFC1"/>
          <w:spacing w:val="0"/>
          <w:w w:val="54"/>
          <w:position w:val="0"/>
        </w:rPr>
        <w:t>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AAAAAA"/>
          <w:w w:val="88"/>
          <w:position w:val="-14"/>
        </w:rPr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100"/>
          <w:emboss/>
          <w:position w:val="-14"/>
        </w:rPr>
        <w:t>.</w:t>
      </w:r>
      <w:r>
        <w:rPr>
          <w:rFonts w:ascii="Arial" w:hAnsi="Arial" w:cs="Arial" w:eastAsia="Arial"/>
          <w:sz w:val="27"/>
          <w:szCs w:val="27"/>
          <w:color w:val="AAAAAA"/>
          <w:spacing w:val="-26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2A2B2B"/>
          <w:spacing w:val="0"/>
          <w:w w:val="135"/>
          <w:position w:val="0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2A2B2B"/>
          <w:spacing w:val="-12"/>
          <w:w w:val="135"/>
          <w:position w:val="0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AAAAAA"/>
          <w:spacing w:val="0"/>
          <w:w w:val="61"/>
          <w:position w:val="0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60"/>
          <w:cols w:num="4" w:equalWidth="0">
            <w:col w:w="508" w:space="1630"/>
            <w:col w:w="6510" w:space="537"/>
            <w:col w:w="623" w:space="49"/>
            <w:col w:w="1923"/>
          </w:cols>
        </w:sectPr>
      </w:pPr>
      <w:rPr/>
    </w:p>
    <w:p>
      <w:pPr>
        <w:spacing w:before="0" w:after="0" w:line="378" w:lineRule="exact"/>
        <w:ind w:left="2032" w:right="-20"/>
        <w:jc w:val="left"/>
        <w:tabs>
          <w:tab w:pos="2900" w:val="left"/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8.16pt;margin-top:32.160000pt;width:580.320012pt;height:787.440002pt;mso-position-horizontal-relative:page;mso-position-vertical-relative:page;z-index:-15150" coordorigin="163,643" coordsize="11606,15749">
            <v:group style="position:absolute;left:173;top:653;width:11558;height:2" coordorigin="173,653" coordsize="11558,2">
              <v:shape style="position:absolute;left:173;top:653;width:11558;height:2" coordorigin="173,653" coordsize="11558,0" path="m173,653l11731,653e" filled="f" stroked="t" strokeweight=".96pt" strokecolor="#4F4F4F">
                <v:path arrowok="t"/>
              </v:shape>
            </v:group>
            <v:group style="position:absolute;left:182;top:653;width:1354;height:2" coordorigin="182,653" coordsize="1354,2">
              <v:shape style="position:absolute;left:182;top:653;width:1354;height:2" coordorigin="182,653" coordsize="1354,0" path="m182,653l1536,653e" filled="f" stroked="t" strokeweight=".96pt" strokecolor="#777777">
                <v:path arrowok="t"/>
              </v:shape>
            </v:group>
            <v:group style="position:absolute;left:1882;top:653;width:2;height:1315" coordorigin="1882,653" coordsize="2,1315">
              <v:shape style="position:absolute;left:1882;top:653;width:2;height:1315" coordorigin="1882,653" coordsize="0,1315" path="m1882,1968l1882,653e" filled="f" stroked="t" strokeweight=".96pt" strokecolor="#747474">
                <v:path arrowok="t"/>
              </v:shape>
            </v:group>
            <v:group style="position:absolute;left:1829;top:658;width:1210;height:2" coordorigin="1829,658" coordsize="1210,2">
              <v:shape style="position:absolute;left:1829;top:658;width:1210;height:2" coordorigin="1829,658" coordsize="1210,0" path="m1829,658l3038,658e" filled="f" stroked="t" strokeweight=".48pt" strokecolor="#282828">
                <v:path arrowok="t"/>
              </v:shape>
            </v:group>
            <v:group style="position:absolute;left:2981;top:662;width:5928;height:2" coordorigin="2981,662" coordsize="5928,2">
              <v:shape style="position:absolute;left:2981;top:662;width:5928;height:2" coordorigin="2981,662" coordsize="5928,0" path="m2981,662l8909,662e" filled="f" stroked="t" strokeweight=".96pt" strokecolor="#5B5B5B">
                <v:path arrowok="t"/>
              </v:shape>
            </v:group>
            <v:group style="position:absolute;left:8093;top:653;width:2;height:1325" coordorigin="8093,653" coordsize="2,1325">
              <v:shape style="position:absolute;left:8093;top:653;width:2;height:1325" coordorigin="8093,653" coordsize="0,1325" path="m8093,1978l8093,653e" filled="f" stroked="t" strokeweight=".96pt" strokecolor="#575757">
                <v:path arrowok="t"/>
              </v:shape>
            </v:group>
            <v:group style="position:absolute;left:8698;top:667;width:3034;height:2" coordorigin="8698,667" coordsize="3034,2">
              <v:shape style="position:absolute;left:8698;top:667;width:3034;height:2" coordorigin="8698,667" coordsize="3034,0" path="m8698,667l11731,667e" filled="f" stroked="t" strokeweight=".48pt" strokecolor="#2B2B2B">
                <v:path arrowok="t"/>
              </v:shape>
            </v:group>
            <v:group style="position:absolute;left:11722;top:653;width:2;height:499" coordorigin="11722,653" coordsize="2,499">
              <v:shape style="position:absolute;left:11722;top:653;width:2;height:499" coordorigin="11722,653" coordsize="0,499" path="m11722,1152l11722,653e" filled="f" stroked="t" strokeweight=".96pt" strokecolor="#646464">
                <v:path arrowok="t"/>
              </v:shape>
            </v:group>
            <v:group style="position:absolute;left:11722;top:1032;width:2;height:350" coordorigin="11722,1032" coordsize="2,350">
              <v:shape style="position:absolute;left:11722;top:1032;width:2;height:350" coordorigin="11722,1032" coordsize="0,350" path="m11722,1382l11722,1032e" filled="f" stroked="t" strokeweight=".72pt" strokecolor="#444444">
                <v:path arrowok="t"/>
              </v:shape>
            </v:group>
            <v:group style="position:absolute;left:11726;top:1325;width:2;height:187" coordorigin="11726,1325" coordsize="2,187">
              <v:shape style="position:absolute;left:11726;top:1325;width:2;height:187" coordorigin="11726,1325" coordsize="0,187" path="m11726,1512l11726,1325e" filled="f" stroked="t" strokeweight=".48pt" strokecolor="#282828">
                <v:path arrowok="t"/>
              </v:shape>
            </v:group>
            <v:group style="position:absolute;left:11726;top:653;width:2;height:1834" coordorigin="11726,653" coordsize="2,1834">
              <v:shape style="position:absolute;left:11726;top:653;width:2;height:1834" coordorigin="11726,653" coordsize="0,1834" path="m11726,2486l11726,653e" filled="f" stroked="t" strokeweight=".48pt" strokecolor="#3F3F3F">
                <v:path arrowok="t"/>
              </v:shape>
            </v:group>
            <v:group style="position:absolute;left:187;top:1910;width:2;height:5712" coordorigin="187,1910" coordsize="2,5712">
              <v:shape style="position:absolute;left:187;top:1910;width:2;height:5712" coordorigin="187,1910" coordsize="0,5712" path="m187,7622l187,1910e" filled="f" stroked="t" strokeweight=".48pt" strokecolor="#3B3B3B">
                <v:path arrowok="t"/>
              </v:shape>
            </v:group>
            <v:group style="position:absolute;left:182;top:2688;width:7190;height:2" coordorigin="182,2688" coordsize="7190,2">
              <v:shape style="position:absolute;left:182;top:2688;width:7190;height:2" coordorigin="182,2688" coordsize="7190,0" path="m182,2688l7373,2688e" filled="f" stroked="t" strokeweight=".96pt" strokecolor="#575757">
                <v:path arrowok="t"/>
              </v:shape>
            </v:group>
            <v:group style="position:absolute;left:7229;top:2693;width:2813;height:2" coordorigin="7229,2693" coordsize="2813,2">
              <v:shape style="position:absolute;left:7229;top:2693;width:2813;height:2" coordorigin="7229,2693" coordsize="2813,0" path="m7229,2693l10042,2693e" filled="f" stroked="t" strokeweight=".48pt" strokecolor="#2F2F2F">
                <v:path arrowok="t"/>
              </v:shape>
            </v:group>
            <v:group style="position:absolute;left:10013;top:2678;width:139;height:2" coordorigin="10013,2678" coordsize="139,2">
              <v:shape style="position:absolute;left:10013;top:2678;width:139;height:2" coordorigin="10013,2678" coordsize="139,0" path="m10013,2678l10152,2678e" filled="f" stroked="t" strokeweight=".48pt" strokecolor="#000000">
                <v:path arrowok="t"/>
              </v:shape>
            </v:group>
            <v:group style="position:absolute;left:10152;top:2678;width:1584;height:2" coordorigin="10152,2678" coordsize="1584,2">
              <v:shape style="position:absolute;left:10152;top:2678;width:1584;height:2" coordorigin="10152,2678" coordsize="1584,0" path="m10152,2678l11736,2678e" filled="f" stroked="t" strokeweight=".48pt" strokecolor="#545454">
                <v:path arrowok="t"/>
              </v:shape>
            </v:group>
            <v:group style="position:absolute;left:11731;top:2419;width:2;height:2520" coordorigin="11731,2419" coordsize="2,2520">
              <v:shape style="position:absolute;left:11731;top:2419;width:2;height:2520" coordorigin="11731,2419" coordsize="0,2520" path="m11731,4939l11731,2419e" filled="f" stroked="t" strokeweight=".96pt" strokecolor="#606060">
                <v:path arrowok="t"/>
              </v:shape>
            </v:group>
            <v:group style="position:absolute;left:182;top:2928;width:6557;height:2" coordorigin="182,2928" coordsize="6557,2">
              <v:shape style="position:absolute;left:182;top:2928;width:6557;height:2" coordorigin="182,2928" coordsize="6557,0" path="m182,2928l6739,2928e" filled="f" stroked="t" strokeweight=".96pt" strokecolor="#545454">
                <v:path arrowok="t"/>
              </v:shape>
            </v:group>
            <v:group style="position:absolute;left:6682;top:2933;width:1157;height:2" coordorigin="6682,2933" coordsize="1157,2">
              <v:shape style="position:absolute;left:6682;top:2933;width:1157;height:2" coordorigin="6682,2933" coordsize="1157,0" path="m6682,2933l7838,2933e" filled="f" stroked="t" strokeweight=".48pt" strokecolor="#232323">
                <v:path arrowok="t"/>
              </v:shape>
            </v:group>
            <v:group style="position:absolute;left:7810;top:2918;width:917;height:2" coordorigin="7810,2918" coordsize="917,2">
              <v:shape style="position:absolute;left:7810;top:2918;width:917;height:2" coordorigin="7810,2918" coordsize="917,0" path="m7810,2918l8726,2918e" filled="f" stroked="t" strokeweight=".48pt" strokecolor="#000000">
                <v:path arrowok="t"/>
              </v:shape>
            </v:group>
            <v:group style="position:absolute;left:8726;top:2918;width:778;height:2" coordorigin="8726,2918" coordsize="778,2">
              <v:shape style="position:absolute;left:8726;top:2918;width:778;height:2" coordorigin="8726,2918" coordsize="778,0" path="m8726,2918l9504,2918e" filled="f" stroked="t" strokeweight=".96pt" strokecolor="#2F2F2F">
                <v:path arrowok="t"/>
              </v:shape>
            </v:group>
            <v:group style="position:absolute;left:9293;top:2938;width:2448;height:2" coordorigin="9293,2938" coordsize="2448,2">
              <v:shape style="position:absolute;left:9293;top:2938;width:2448;height:2" coordorigin="9293,2938" coordsize="2448,0" path="m9293,2938l11741,2938e" filled="f" stroked="t" strokeweight=".96pt" strokecolor="#606060">
                <v:path arrowok="t"/>
              </v:shape>
            </v:group>
            <v:group style="position:absolute;left:182;top:3168;width:6576;height:2" coordorigin="182,3168" coordsize="6576,2">
              <v:shape style="position:absolute;left:182;top:3168;width:6576;height:2" coordorigin="182,3168" coordsize="6576,0" path="m182,3168l6758,3168e" filled="f" stroked="t" strokeweight=".96pt" strokecolor="#5B5B5B">
                <v:path arrowok="t"/>
              </v:shape>
            </v:group>
            <v:group style="position:absolute;left:6682;top:3173;width:5059;height:2" coordorigin="6682,3173" coordsize="5059,2">
              <v:shape style="position:absolute;left:6682;top:3173;width:5059;height:2" coordorigin="6682,3173" coordsize="5059,0" path="m6682,3173l11741,3173e" filled="f" stroked="t" strokeweight=".48pt" strokecolor="#2B2B2B">
                <v:path arrowok="t"/>
              </v:shape>
            </v:group>
            <v:group style="position:absolute;left:2784;top:3158;width:2;height:278" coordorigin="2784,3158" coordsize="2,278">
              <v:shape style="position:absolute;left:2784;top:3158;width:2;height:278" coordorigin="2784,3158" coordsize="0,278" path="m2784,3437l2784,3158e" filled="f" stroked="t" strokeweight=".72pt" strokecolor="#444444">
                <v:path arrowok="t"/>
              </v:shape>
            </v:group>
            <v:group style="position:absolute;left:5918;top:3158;width:2;height:758" coordorigin="5918,3158" coordsize="2,758">
              <v:shape style="position:absolute;left:5918;top:3158;width:2;height:758" coordorigin="5918,3158" coordsize="0,758" path="m5918,3917l5918,3158e" filled="f" stroked="t" strokeweight=".48pt" strokecolor="#343434">
                <v:path arrowok="t"/>
              </v:shape>
            </v:group>
            <v:group style="position:absolute;left:5909;top:3605;width:1349;height:2" coordorigin="5909,3605" coordsize="1349,2">
              <v:shape style="position:absolute;left:5909;top:3605;width:1349;height:2" coordorigin="5909,3605" coordsize="1349,0" path="m5909,3605l7258,3605e" filled="f" stroked="t" strokeweight=".48pt" strokecolor="#2F2F2F">
                <v:path arrowok="t"/>
              </v:shape>
            </v:group>
            <v:group style="position:absolute;left:2779;top:3158;width:2;height:758" coordorigin="2779,3158" coordsize="2,758">
              <v:shape style="position:absolute;left:2779;top:3158;width:2;height:758" coordorigin="2779,3158" coordsize="0,758" path="m2779,3917l2779,3158e" filled="f" stroked="t" strokeweight=".72pt" strokecolor="#383838">
                <v:path arrowok="t"/>
              </v:shape>
            </v:group>
            <v:group style="position:absolute;left:2774;top:3590;width:2122;height:2" coordorigin="2774,3590" coordsize="2122,2">
              <v:shape style="position:absolute;left:2774;top:3590;width:2122;height:2" coordorigin="2774,3590" coordsize="2122,0" path="m2774,3590l4896,3590e" filled="f" stroked="t" strokeweight=".72pt" strokecolor="#575757">
                <v:path arrowok="t"/>
              </v:shape>
            </v:group>
            <v:group style="position:absolute;left:7258;top:3605;width:2894;height:2" coordorigin="7258,3605" coordsize="2894,2">
              <v:shape style="position:absolute;left:7258;top:3605;width:2894;height:2" coordorigin="7258,3605" coordsize="2894,0" path="m7258,3605l10152,3605e" filled="f" stroked="t" strokeweight=".48pt" strokecolor="#000000">
                <v:path arrowok="t"/>
              </v:shape>
            </v:group>
            <v:group style="position:absolute;left:10152;top:3605;width:1584;height:2" coordorigin="10152,3605" coordsize="1584,2">
              <v:shape style="position:absolute;left:10152;top:3605;width:1584;height:2" coordorigin="10152,3605" coordsize="1584,0" path="m10152,3605l11736,3605e" filled="f" stroked="t" strokeweight=".48pt" strokecolor="#646464">
                <v:path arrowok="t"/>
              </v:shape>
            </v:group>
            <v:group style="position:absolute;left:182;top:3902;width:528;height:2" coordorigin="182,3902" coordsize="528,2">
              <v:shape style="position:absolute;left:182;top:3902;width:528;height:2" coordorigin="182,3902" coordsize="528,0" path="m182,3902l710,3902e" filled="f" stroked="t" strokeweight=".48pt" strokecolor="#2B2B2B">
                <v:path arrowok="t"/>
              </v:shape>
            </v:group>
            <v:group style="position:absolute;left:2784;top:3576;width:2;height:341" coordorigin="2784,3576" coordsize="2,341">
              <v:shape style="position:absolute;left:2784;top:3576;width:2;height:341" coordorigin="2784,3576" coordsize="0,341" path="m2784,3917l2784,3576e" filled="f" stroked="t" strokeweight=".96pt" strokecolor="#4F4F4F">
                <v:path arrowok="t"/>
              </v:shape>
            </v:group>
            <v:group style="position:absolute;left:614;top:3902;width:5952;height:2" coordorigin="614,3902" coordsize="5952,2">
              <v:shape style="position:absolute;left:614;top:3902;width:5952;height:2" coordorigin="614,3902" coordsize="5952,0" path="m614,3902l6566,3902e" filled="f" stroked="t" strokeweight="1.2pt" strokecolor="#545454">
                <v:path arrowok="t"/>
              </v:shape>
            </v:group>
            <v:group style="position:absolute;left:3624;top:3590;width:2;height:326" coordorigin="3624,3590" coordsize="2,326">
              <v:shape style="position:absolute;left:3624;top:3590;width:2;height:326" coordorigin="3624,3590" coordsize="0,326" path="m3624,3917l3624,3590e" filled="f" stroked="t" strokeweight=".72pt" strokecolor="#2F2F2F">
                <v:path arrowok="t"/>
              </v:shape>
            </v:group>
            <v:group style="position:absolute;left:5880;top:3912;width:5861;height:2" coordorigin="5880,3912" coordsize="5861,2">
              <v:shape style="position:absolute;left:5880;top:3912;width:5861;height:2" coordorigin="5880,3912" coordsize="5861,0" path="m5880,3912l11741,3912e" filled="f" stroked="t" strokeweight=".48pt" strokecolor="#343434">
                <v:path arrowok="t"/>
              </v:shape>
            </v:group>
            <v:group style="position:absolute;left:1877;top:3898;width:2;height:312" coordorigin="1877,3898" coordsize="2,312">
              <v:shape style="position:absolute;left:1877;top:3898;width:2;height:312" coordorigin="1877,3898" coordsize="0,312" path="m1877,4210l1877,3898e" filled="f" stroked="t" strokeweight=".48pt" strokecolor="#3F3F3F">
                <v:path arrowok="t"/>
              </v:shape>
            </v:group>
            <v:group style="position:absolute;left:182;top:4176;width:2597;height:2" coordorigin="182,4176" coordsize="2597,2">
              <v:shape style="position:absolute;left:182;top:4176;width:2597;height:2" coordorigin="182,4176" coordsize="2597,0" path="m182,4176l2779,4176e" filled="f" stroked="t" strokeweight=".48pt" strokecolor="#282828">
                <v:path arrowok="t"/>
              </v:shape>
            </v:group>
            <v:group style="position:absolute;left:2693;top:4186;width:6062;height:2" coordorigin="2693,4186" coordsize="6062,2">
              <v:shape style="position:absolute;left:2693;top:4186;width:6062;height:2" coordorigin="2693,4186" coordsize="6062,0" path="m2693,4186l8755,4186e" filled="f" stroked="t" strokeweight=".96pt" strokecolor="#5B5B5B">
                <v:path arrowok="t"/>
              </v:shape>
            </v:group>
            <v:group style="position:absolute;left:3610;top:4176;width:221;height:2" coordorigin="3610,4176" coordsize="221,2">
              <v:shape style="position:absolute;left:3610;top:4176;width:221;height:2" coordorigin="3610,4176" coordsize="221,0" path="m3610,4176l3830,4176e" filled="f" stroked="t" strokeweight=".96pt" strokecolor="#343434">
                <v:path arrowok="t"/>
              </v:shape>
            </v:group>
            <v:group style="position:absolute;left:8698;top:4190;width:3043;height:2" coordorigin="8698,4190" coordsize="3043,2">
              <v:shape style="position:absolute;left:8698;top:4190;width:3043;height:2" coordorigin="8698,4190" coordsize="3043,0" path="m8698,4190l11741,4190e" filled="f" stroked="t" strokeweight=".48pt" strokecolor="#282828">
                <v:path arrowok="t"/>
              </v:shape>
            </v:group>
            <v:group style="position:absolute;left:1882;top:4142;width:2;height:1061" coordorigin="1882,4142" coordsize="2,1061">
              <v:shape style="position:absolute;left:1882;top:4142;width:2;height:1061" coordorigin="1882,4142" coordsize="0,1061" path="m1882,5203l1882,4142e" filled="f" stroked="t" strokeweight=".72pt" strokecolor="#484848">
                <v:path arrowok="t"/>
              </v:shape>
            </v:group>
            <v:group style="position:absolute;left:1872;top:4426;width:6494;height:2" coordorigin="1872,4426" coordsize="6494,2">
              <v:shape style="position:absolute;left:1872;top:4426;width:6494;height:2" coordorigin="1872,4426" coordsize="6494,0" path="m1872,4426l8366,4426e" filled="f" stroked="t" strokeweight=".96pt" strokecolor="#575757">
                <v:path arrowok="t"/>
              </v:shape>
            </v:group>
            <v:group style="position:absolute;left:8309;top:4430;width:1872;height:2" coordorigin="8309,4430" coordsize="1872,2">
              <v:shape style="position:absolute;left:8309;top:4430;width:1872;height:2" coordorigin="8309,4430" coordsize="1872,0" path="m8309,4430l10181,4430e" filled="f" stroked="t" strokeweight=".48pt" strokecolor="#1F1F1F">
                <v:path arrowok="t"/>
              </v:shape>
            </v:group>
            <v:group style="position:absolute;left:10152;top:4416;width:1584;height:2" coordorigin="10152,4416" coordsize="1584,2">
              <v:shape style="position:absolute;left:10152;top:4416;width:1584;height:2" coordorigin="10152,4416" coordsize="1584,0" path="m10152,4416l11736,4416e" filled="f" stroked="t" strokeweight=".48pt" strokecolor="#707070">
                <v:path arrowok="t"/>
              </v:shape>
            </v:group>
            <v:group style="position:absolute;left:3840;top:4416;width:2;height:2237" coordorigin="3840,4416" coordsize="2,2237">
              <v:shape style="position:absolute;left:3840;top:4416;width:2;height:2237" coordorigin="3840,4416" coordsize="0,2237" path="m3840,6653l3840,4416e" filled="f" stroked="t" strokeweight=".96pt" strokecolor="#4B4B4B">
                <v:path arrowok="t"/>
              </v:shape>
            </v:group>
            <v:group style="position:absolute;left:3830;top:4915;width:6211;height:2" coordorigin="3830,4915" coordsize="6211,2">
              <v:shape style="position:absolute;left:3830;top:4915;width:6211;height:2" coordorigin="3830,4915" coordsize="6211,0" path="m3830,4915l10042,4915e" filled="f" stroked="t" strokeweight=".96pt" strokecolor="#606060">
                <v:path arrowok="t"/>
              </v:shape>
            </v:group>
            <v:group style="position:absolute;left:6710;top:4406;width:2;height:509" coordorigin="6710,4406" coordsize="2,509">
              <v:shape style="position:absolute;left:6710;top:4406;width:2;height:509" coordorigin="6710,4406" coordsize="0,509" path="m6710,4915l6710,4406e" filled="f" stroked="t" strokeweight=".48pt" strokecolor="#5B5B5B">
                <v:path arrowok="t"/>
              </v:shape>
            </v:group>
            <v:group style="position:absolute;left:9984;top:4920;width:1757;height:2" coordorigin="9984,4920" coordsize="1757,2">
              <v:shape style="position:absolute;left:9984;top:4920;width:1757;height:2" coordorigin="9984,4920" coordsize="1757,0" path="m9984,4920l11741,4920e" filled="f" stroked="t" strokeweight=".48pt" strokecolor="#383838">
                <v:path arrowok="t"/>
              </v:shape>
            </v:group>
            <v:group style="position:absolute;left:3830;top:5155;width:4925;height:2" coordorigin="3830,5155" coordsize="4925,2">
              <v:shape style="position:absolute;left:3830;top:5155;width:4925;height:2" coordorigin="3830,5155" coordsize="4925,0" path="m3830,5155l8755,5155e" filled="f" stroked="t" strokeweight=".96pt" strokecolor="#606060">
                <v:path arrowok="t"/>
              </v:shape>
            </v:group>
            <v:group style="position:absolute;left:8698;top:5160;width:3043;height:2" coordorigin="8698,5160" coordsize="3043,2">
              <v:shape style="position:absolute;left:8698;top:5160;width:3043;height:2" coordorigin="8698,5160" coordsize="3043,0" path="m8698,5160l11741,5160e" filled="f" stroked="t" strokeweight=".48pt" strokecolor="#232323">
                <v:path arrowok="t"/>
              </v:shape>
            </v:group>
            <v:group style="position:absolute;left:1882;top:5146;width:2;height:5770" coordorigin="1882,5146" coordsize="2,5770">
              <v:shape style="position:absolute;left:1882;top:5146;width:2;height:5770" coordorigin="1882,5146" coordsize="0,5770" path="m1882,10915l1882,5146e" filled="f" stroked="t" strokeweight=".96pt" strokecolor="#606060">
                <v:path arrowok="t"/>
              </v:shape>
            </v:group>
            <v:group style="position:absolute;left:3830;top:5400;width:4008;height:2" coordorigin="3830,5400" coordsize="4008,2">
              <v:shape style="position:absolute;left:3830;top:5400;width:4008;height:2" coordorigin="3830,5400" coordsize="4008,0" path="m3830,5400l7838,5400e" filled="f" stroked="t" strokeweight=".48pt" strokecolor="#2F2F2F">
                <v:path arrowok="t"/>
              </v:shape>
            </v:group>
            <v:group style="position:absolute;left:7781;top:5400;width:1752;height:2" coordorigin="7781,5400" coordsize="1752,2">
              <v:shape style="position:absolute;left:7781;top:5400;width:1752;height:2" coordorigin="7781,5400" coordsize="1752,0" path="m7781,5400l9533,5400e" filled="f" stroked="t" strokeweight=".48pt" strokecolor="#1C1C1C">
                <v:path arrowok="t"/>
              </v:shape>
            </v:group>
            <v:group style="position:absolute;left:9475;top:5405;width:307;height:2" coordorigin="9475,5405" coordsize="307,2">
              <v:shape style="position:absolute;left:9475;top:5405;width:307;height:2" coordorigin="9475,5405" coordsize="307,0" path="m9475,5405l9782,5405e" filled="f" stroked="t" strokeweight=".72pt" strokecolor="#4B4B4B">
                <v:path arrowok="t"/>
              </v:shape>
            </v:group>
            <v:group style="position:absolute;left:9600;top:5405;width:2146;height:2" coordorigin="9600,5405" coordsize="2146,2">
              <v:shape style="position:absolute;left:9600;top:5405;width:2146;height:2" coordorigin="9600,5405" coordsize="2146,0" path="m9600,5405l11746,5405e" filled="f" stroked="t" strokeweight=".96pt" strokecolor="#606060">
                <v:path arrowok="t"/>
              </v:shape>
            </v:group>
            <v:group style="position:absolute;left:11736;top:662;width:2;height:5755" coordorigin="11736,662" coordsize="2,5755">
              <v:shape style="position:absolute;left:11736;top:662;width:2;height:5755" coordorigin="11736,662" coordsize="0,5755" path="m11736,6418l11736,662e" filled="f" stroked="t" strokeweight=".48pt" strokecolor="#484848">
                <v:path arrowok="t"/>
              </v:shape>
            </v:group>
            <v:group style="position:absolute;left:1872;top:5640;width:5414;height:2" coordorigin="1872,5640" coordsize="5414,2">
              <v:shape style="position:absolute;left:1872;top:5640;width:5414;height:2" coordorigin="1872,5640" coordsize="5414,0" path="m1872,5640l7286,5640e" filled="f" stroked="t" strokeweight=".48pt" strokecolor="#282828">
                <v:path arrowok="t"/>
              </v:shape>
            </v:group>
            <v:group style="position:absolute;left:7258;top:5630;width:826;height:2" coordorigin="7258,5630" coordsize="826,2">
              <v:shape style="position:absolute;left:7258;top:5630;width:826;height:2" coordorigin="7258,5630" coordsize="826,0" path="m7258,5630l8083,5630e" filled="f" stroked="t" strokeweight=".48pt" strokecolor="#282828">
                <v:path arrowok="t"/>
              </v:shape>
            </v:group>
            <v:group style="position:absolute;left:8083;top:5630;width:643;height:2" coordorigin="8083,5630" coordsize="643,2">
              <v:shape style="position:absolute;left:8083;top:5630;width:643;height:2" coordorigin="8083,5630" coordsize="643,0" path="m8083,5630l8726,5630e" filled="f" stroked="t" strokeweight=".96pt" strokecolor="#2F2F2F">
                <v:path arrowok="t"/>
              </v:shape>
            </v:group>
            <v:group style="position:absolute;left:7997;top:5645;width:3744;height:2" coordorigin="7997,5645" coordsize="3744,2">
              <v:shape style="position:absolute;left:7997;top:5645;width:3744;height:2" coordorigin="7997,5645" coordsize="3744,0" path="m7997,5645l11741,5645e" filled="f" stroked="t" strokeweight=".96pt" strokecolor="#606060">
                <v:path arrowok="t"/>
              </v:shape>
            </v:group>
            <v:group style="position:absolute;left:173;top:5880;width:773;height:2" coordorigin="173,5880" coordsize="773,2">
              <v:shape style="position:absolute;left:173;top:5880;width:773;height:2" coordorigin="173,5880" coordsize="773,0" path="m173,5880l946,5880e" filled="f" stroked="t" strokeweight=".48pt" strokecolor="#2F2F2F">
                <v:path arrowok="t"/>
              </v:shape>
            </v:group>
            <v:group style="position:absolute;left:917;top:5890;width:413;height:2" coordorigin="917,5890" coordsize="413,2">
              <v:shape style="position:absolute;left:917;top:5890;width:413;height:2" coordorigin="917,5890" coordsize="413,0" path="m917,5890l1330,5890e" filled="f" stroked="t" strokeweight=".48pt" strokecolor="#676767">
                <v:path arrowok="t"/>
              </v:shape>
            </v:group>
            <v:group style="position:absolute;left:1330;top:5890;width:547;height:2" coordorigin="1330,5890" coordsize="547,2">
              <v:shape style="position:absolute;left:1330;top:5890;width:547;height:2" coordorigin="1330,5890" coordsize="547,0" path="m1330,5890l1877,5890e" filled="f" stroked="t" strokeweight=".96pt" strokecolor="#4F4F4F">
                <v:path arrowok="t"/>
              </v:shape>
            </v:group>
            <v:group style="position:absolute;left:1858;top:5890;width:1982;height:2" coordorigin="1858,5890" coordsize="1982,2">
              <v:shape style="position:absolute;left:1858;top:5890;width:1982;height:2" coordorigin="1858,5890" coordsize="1982,0" path="m1858,5890l3840,5890e" filled="f" stroked="t" strokeweight=".48pt" strokecolor="#606060">
                <v:path arrowok="t"/>
              </v:shape>
            </v:group>
            <v:group style="position:absolute;left:3821;top:5887;width:7925;height:2" coordorigin="3821,5887" coordsize="7925,2">
              <v:shape style="position:absolute;left:3821;top:5887;width:7925;height:2" coordorigin="3821,5887" coordsize="7925,0" path="m3821,5887l11746,5887e" filled="f" stroked="t" strokeweight=".96pt" strokecolor="#575757">
                <v:path arrowok="t"/>
              </v:shape>
            </v:group>
            <v:group style="position:absolute;left:6710;top:5880;width:2;height:250" coordorigin="6710,5880" coordsize="2,250">
              <v:shape style="position:absolute;left:6710;top:5880;width:2;height:250" coordorigin="6710,5880" coordsize="0,250" path="m6710,6130l6710,5880e" filled="f" stroked="t" strokeweight=".48pt" strokecolor="#4B4B4B">
                <v:path arrowok="t"/>
              </v:shape>
            </v:group>
            <v:group style="position:absolute;left:11736;top:5851;width:2;height:307" coordorigin="11736,5851" coordsize="2,307">
              <v:shape style="position:absolute;left:11736;top:5851;width:2;height:307" coordorigin="11736,5851" coordsize="0,307" path="m11736,6158l11736,5851e" filled="f" stroked="t" strokeweight=".48pt" strokecolor="#343434">
                <v:path arrowok="t"/>
              </v:shape>
            </v:group>
            <v:group style="position:absolute;left:1872;top:6355;width:2328;height:2" coordorigin="1872,6355" coordsize="2328,2">
              <v:shape style="position:absolute;left:1872;top:6355;width:2328;height:2" coordorigin="1872,6355" coordsize="2328,0" path="m1872,6355l4200,6355e" filled="f" stroked="t" strokeweight=".96pt" strokecolor="#5B5B5B">
                <v:path arrowok="t"/>
              </v:shape>
            </v:group>
            <v:group style="position:absolute;left:4142;top:6360;width:4613;height:2" coordorigin="4142,6360" coordsize="4613,2">
              <v:shape style="position:absolute;left:4142;top:6360;width:4613;height:2" coordorigin="4142,6360" coordsize="4613,0" path="m4142,6360l8755,6360e" filled="f" stroked="t" strokeweight=".48pt" strokecolor="#343434">
                <v:path arrowok="t"/>
              </v:shape>
            </v:group>
            <v:group style="position:absolute;left:6710;top:6130;width:2;height:254" coordorigin="6710,6130" coordsize="2,254">
              <v:shape style="position:absolute;left:6710;top:6130;width:2;height:254" coordorigin="6710,6130" coordsize="0,254" path="m6710,6384l6710,6130e" filled="f" stroked="t" strokeweight=".48pt" strokecolor="#383838">
                <v:path arrowok="t"/>
              </v:shape>
            </v:group>
            <v:group style="position:absolute;left:8726;top:6379;width:1027;height:2" coordorigin="8726,6379" coordsize="1027,2">
              <v:shape style="position:absolute;left:8726;top:6379;width:1027;height:2" coordorigin="8726,6379" coordsize="1027,0" path="m8726,6379l9754,6379e" filled="f" stroked="t" strokeweight=".48pt" strokecolor="#ACACAC">
                <v:path arrowok="t"/>
              </v:shape>
            </v:group>
            <v:group style="position:absolute;left:9754;top:6379;width:398;height:2" coordorigin="9754,6379" coordsize="398,2">
              <v:shape style="position:absolute;left:9754;top:6379;width:398;height:2" coordorigin="9754,6379" coordsize="398,0" path="m9754,6379l10152,6379e" filled="f" stroked="t" strokeweight=".96pt" strokecolor="#979797">
                <v:path arrowok="t"/>
              </v:shape>
            </v:group>
            <v:group style="position:absolute;left:10123;top:6365;width:1622;height:2" coordorigin="10123,6365" coordsize="1622,2">
              <v:shape style="position:absolute;left:10123;top:6365;width:1622;height:2" coordorigin="10123,6365" coordsize="1622,0" path="m10123,6365l11746,6365e" filled="f" stroked="t" strokeweight=".96pt" strokecolor="#606060">
                <v:path arrowok="t"/>
              </v:shape>
            </v:group>
            <v:group style="position:absolute;left:1872;top:6643;width:4872;height:2" coordorigin="1872,6643" coordsize="4872,2">
              <v:shape style="position:absolute;left:1872;top:6643;width:4872;height:2" coordorigin="1872,6643" coordsize="4872,0" path="m1872,6643l6744,6643e" filled="f" stroked="t" strokeweight=".96pt" strokecolor="#606060">
                <v:path arrowok="t"/>
              </v:shape>
            </v:group>
            <v:group style="position:absolute;left:6710;top:6374;width:2;height:269" coordorigin="6710,6374" coordsize="2,269">
              <v:shape style="position:absolute;left:6710;top:6374;width:2;height:269" coordorigin="6710,6374" coordsize="0,269" path="m6710,6643l6710,6374e" filled="f" stroked="t" strokeweight=".48pt" strokecolor="#707070">
                <v:path arrowok="t"/>
              </v:shape>
            </v:group>
            <v:group style="position:absolute;left:6677;top:6648;width:5074;height:2" coordorigin="6677,6648" coordsize="5074,2">
              <v:shape style="position:absolute;left:6677;top:6648;width:5074;height:2" coordorigin="6677,6648" coordsize="5074,0" path="m6677,6648l11750,6648e" filled="f" stroked="t" strokeweight=".48pt" strokecolor="#2F2F2F">
                <v:path arrowok="t"/>
              </v:shape>
            </v:group>
            <v:group style="position:absolute;left:11741;top:6326;width:2;height:3245" coordorigin="11741,6326" coordsize="2,3245">
              <v:shape style="position:absolute;left:11741;top:6326;width:2;height:3245" coordorigin="11741,6326" coordsize="0,3245" path="m11741,9571l11741,6326e" filled="f" stroked="t" strokeweight=".96pt" strokecolor="#646464">
                <v:path arrowok="t"/>
              </v:shape>
            </v:group>
            <v:group style="position:absolute;left:182;top:6883;width:586;height:2" coordorigin="182,6883" coordsize="586,2">
              <v:shape style="position:absolute;left:182;top:6883;width:586;height:2" coordorigin="182,6883" coordsize="586,0" path="m182,6883l768,6883e" filled="f" stroked="t" strokeweight=".96pt" strokecolor="#606060">
                <v:path arrowok="t"/>
              </v:shape>
            </v:group>
            <v:group style="position:absolute;left:653;top:6883;width:293;height:2" coordorigin="653,6883" coordsize="293,2">
              <v:shape style="position:absolute;left:653;top:6883;width:293;height:2" coordorigin="653,6883" coordsize="293,0" path="m653,6883l946,6883e" filled="f" stroked="t" strokeweight=".72pt" strokecolor="#444444">
                <v:path arrowok="t"/>
              </v:shape>
            </v:group>
            <v:group style="position:absolute;left:888;top:6888;width:5851;height:2" coordorigin="888,6888" coordsize="5851,2">
              <v:shape style="position:absolute;left:888;top:6888;width:5851;height:2" coordorigin="888,6888" coordsize="5851,0" path="m888,6888l6739,6888e" filled="f" stroked="t" strokeweight=".48pt" strokecolor="#282828">
                <v:path arrowok="t"/>
              </v:shape>
            </v:group>
            <v:group style="position:absolute;left:6710;top:6874;width:2016;height:2" coordorigin="6710,6874" coordsize="2016,2">
              <v:shape style="position:absolute;left:6710;top:6874;width:2016;height:2" coordorigin="6710,6874" coordsize="2016,0" path="m6710,6874l8726,6874e" filled="f" stroked="t" strokeweight=".48pt" strokecolor="#000000">
                <v:path arrowok="t"/>
              </v:shape>
            </v:group>
            <v:group style="position:absolute;left:8534;top:6893;width:3216;height:2" coordorigin="8534,6893" coordsize="3216,2">
              <v:shape style="position:absolute;left:8534;top:6893;width:3216;height:2" coordorigin="8534,6893" coordsize="3216,0" path="m8534,6893l11750,6893e" filled="f" stroked="t" strokeweight=".96pt" strokecolor="#606060">
                <v:path arrowok="t"/>
              </v:shape>
            </v:group>
            <v:group style="position:absolute;left:173;top:7358;width:4325;height:2" coordorigin="173,7358" coordsize="4325,2">
              <v:shape style="position:absolute;left:173;top:7358;width:4325;height:2" coordorigin="173,7358" coordsize="4325,0" path="m173,7358l4498,7358e" filled="f" stroked="t" strokeweight=".48pt" strokecolor="#282828">
                <v:path arrowok="t"/>
              </v:shape>
            </v:group>
            <v:group style="position:absolute;left:4440;top:7354;width:2818;height:2" coordorigin="4440,7354" coordsize="2818,2">
              <v:shape style="position:absolute;left:4440;top:7354;width:2818;height:2" coordorigin="4440,7354" coordsize="2818,0" path="m4440,7354l7258,7354e" filled="f" stroked="t" strokeweight=".48pt" strokecolor="#2B2B2B">
                <v:path arrowok="t"/>
              </v:shape>
            </v:group>
            <v:group style="position:absolute;left:7200;top:7363;width:4550;height:2" coordorigin="7200,7363" coordsize="4550,2">
              <v:shape style="position:absolute;left:7200;top:7363;width:4550;height:2" coordorigin="7200,7363" coordsize="4550,0" path="m7200,7363l11750,7363e" filled="f" stroked="t" strokeweight=".96pt" strokecolor="#606060">
                <v:path arrowok="t"/>
              </v:shape>
            </v:group>
            <v:group style="position:absolute;left:3840;top:7354;width:2;height:768" coordorigin="3840,7354" coordsize="2,768">
              <v:shape style="position:absolute;left:3840;top:7354;width:2;height:768" coordorigin="3840,7354" coordsize="0,768" path="m3840,8122l3840,7354e" filled="f" stroked="t" strokeweight=".96pt" strokecolor="#5B5B5B">
                <v:path arrowok="t"/>
              </v:shape>
            </v:group>
            <v:group style="position:absolute;left:3830;top:7603;width:5702;height:2" coordorigin="3830,7603" coordsize="5702,2">
              <v:shape style="position:absolute;left:3830;top:7603;width:5702;height:2" coordorigin="3830,7603" coordsize="5702,0" path="m3830,7603l9533,7603e" filled="f" stroked="t" strokeweight=".96pt" strokecolor="#606060">
                <v:path arrowok="t"/>
              </v:shape>
            </v:group>
            <v:group style="position:absolute;left:9475;top:7608;width:2275;height:2" coordorigin="9475,7608" coordsize="2275,2">
              <v:shape style="position:absolute;left:9475;top:7608;width:2275;height:2" coordorigin="9475,7608" coordsize="2275,0" path="m9475,7608l11750,7608e" filled="f" stroked="t" strokeweight=".48pt" strokecolor="#2F2F2F">
                <v:path arrowok="t"/>
              </v:shape>
            </v:group>
            <v:group style="position:absolute;left:182;top:7565;width:2;height:326" coordorigin="182,7565" coordsize="2,326">
              <v:shape style="position:absolute;left:182;top:7565;width:2;height:326" coordorigin="182,7565" coordsize="0,326" path="m182,7891l182,7565e" filled="f" stroked="t" strokeweight=".72pt" strokecolor="#606060">
                <v:path arrowok="t"/>
              </v:shape>
            </v:group>
            <v:group style="position:absolute;left:3830;top:7872;width:6350;height:2" coordorigin="3830,7872" coordsize="6350,2">
              <v:shape style="position:absolute;left:3830;top:7872;width:6350;height:2" coordorigin="3830,7872" coordsize="6350,0" path="m3830,7872l10181,7872e" filled="f" stroked="t" strokeweight=".96pt" strokecolor="#606060">
                <v:path arrowok="t"/>
              </v:shape>
            </v:group>
            <v:group style="position:absolute;left:10123;top:7877;width:1627;height:2" coordorigin="10123,7877" coordsize="1627,2">
              <v:shape style="position:absolute;left:10123;top:7877;width:1627;height:2" coordorigin="10123,7877" coordsize="1627,0" path="m10123,7877l11750,7877e" filled="f" stroked="t" strokeweight=".48pt" strokecolor="#383838">
                <v:path arrowok="t"/>
              </v:shape>
            </v:group>
            <v:group style="position:absolute;left:173;top:8112;width:595;height:2" coordorigin="173,8112" coordsize="595,2">
              <v:shape style="position:absolute;left:173;top:8112;width:595;height:2" coordorigin="173,8112" coordsize="595,0" path="m173,8112l768,8112e" filled="f" stroked="t" strokeweight=".96pt" strokecolor="#606060">
                <v:path arrowok="t"/>
              </v:shape>
            </v:group>
            <v:group style="position:absolute;left:187;top:7834;width:2;height:307" coordorigin="187,7834" coordsize="2,307">
              <v:shape style="position:absolute;left:187;top:7834;width:2;height:307" coordorigin="187,7834" coordsize="0,307" path="m187,8141l187,7834e" filled="f" stroked="t" strokeweight=".48pt" strokecolor="#3B3B3B">
                <v:path arrowok="t"/>
              </v:shape>
            </v:group>
            <v:group style="position:absolute;left:653;top:8112;width:293;height:2" coordorigin="653,8112" coordsize="293,2">
              <v:shape style="position:absolute;left:653;top:8112;width:293;height:2" coordorigin="653,8112" coordsize="293,0" path="m653,8112l946,8112e" filled="f" stroked="t" strokeweight=".72pt" strokecolor="#444444">
                <v:path arrowok="t"/>
              </v:shape>
            </v:group>
            <v:group style="position:absolute;left:888;top:8117;width:2352;height:2" coordorigin="888,8117" coordsize="2352,2">
              <v:shape style="position:absolute;left:888;top:8117;width:2352;height:2" coordorigin="888,8117" coordsize="2352,0" path="m888,8117l3240,8117e" filled="f" stroked="t" strokeweight=".48pt" strokecolor="#1C1C1C">
                <v:path arrowok="t"/>
              </v:shape>
            </v:group>
            <v:group style="position:absolute;left:3182;top:8112;width:456;height:2" coordorigin="3182,8112" coordsize="456,2">
              <v:shape style="position:absolute;left:3182;top:8112;width:456;height:2" coordorigin="3182,8112" coordsize="456,0" path="m3182,8112l3638,8112e" filled="f" stroked="t" strokeweight=".72pt" strokecolor="#444444">
                <v:path arrowok="t"/>
              </v:shape>
            </v:group>
            <v:group style="position:absolute;left:3456;top:8112;width:1042;height:2" coordorigin="3456,8112" coordsize="1042,2">
              <v:shape style="position:absolute;left:3456;top:8112;width:1042;height:2" coordorigin="3456,8112" coordsize="1042,0" path="m3456,8112l4498,8112e" filled="f" stroked="t" strokeweight=".96pt" strokecolor="#5B5B5B">
                <v:path arrowok="t"/>
              </v:shape>
            </v:group>
            <v:group style="position:absolute;left:4440;top:8117;width:5093;height:2" coordorigin="4440,8117" coordsize="5093,2">
              <v:shape style="position:absolute;left:4440;top:8117;width:5093;height:2" coordorigin="4440,8117" coordsize="5093,0" path="m4440,8117l9533,8117e" filled="f" stroked="t" strokeweight=".48pt" strokecolor="#232323">
                <v:path arrowok="t"/>
              </v:shape>
            </v:group>
            <v:group style="position:absolute;left:9504;top:8102;width:648;height:2" coordorigin="9504,8102" coordsize="648,2">
              <v:shape style="position:absolute;left:9504;top:8102;width:648;height:2" coordorigin="9504,8102" coordsize="648,0" path="m9504,8102l10152,8102e" filled="f" stroked="t" strokeweight=".48pt" strokecolor="#000000">
                <v:path arrowok="t"/>
              </v:shape>
            </v:group>
            <v:group style="position:absolute;left:10152;top:8102;width:1584;height:2" coordorigin="10152,8102" coordsize="1584,2">
              <v:shape style="position:absolute;left:10152;top:8102;width:1584;height:2" coordorigin="10152,8102" coordsize="1584,0" path="m10152,8102l11736,8102e" filled="f" stroked="t" strokeweight=".48pt" strokecolor="#747474">
                <v:path arrowok="t"/>
              </v:shape>
            </v:group>
            <v:group style="position:absolute;left:182;top:8064;width:2;height:552" coordorigin="182,8064" coordsize="2,552">
              <v:shape style="position:absolute;left:182;top:8064;width:2;height:552" coordorigin="182,8064" coordsize="0,552" path="m182,8616l182,8064e" filled="f" stroked="t" strokeweight=".72pt" strokecolor="#606060">
                <v:path arrowok="t"/>
              </v:shape>
            </v:group>
            <v:group style="position:absolute;left:182;top:8506;width:2;height:480" coordorigin="182,8506" coordsize="2,480">
              <v:shape style="position:absolute;left:182;top:8506;width:2;height:480" coordorigin="182,8506" coordsize="0,480" path="m182,8986l182,8506e" filled="f" stroked="t" strokeweight=".96pt" strokecolor="#747474">
                <v:path arrowok="t"/>
              </v:shape>
            </v:group>
            <v:group style="position:absolute;left:182;top:9053;width:11568;height:2" coordorigin="182,9053" coordsize="11568,2">
              <v:shape style="position:absolute;left:182;top:9053;width:11568;height:2" coordorigin="182,9053" coordsize="11568,0" path="m182,9053l11750,9053e" filled="f" stroked="t" strokeweight=".96pt" strokecolor="#606060">
                <v:path arrowok="t"/>
              </v:shape>
            </v:group>
            <v:group style="position:absolute;left:182;top:8808;width:2;height:7574" coordorigin="182,8808" coordsize="2,7574">
              <v:shape style="position:absolute;left:182;top:8808;width:2;height:7574" coordorigin="182,8808" coordsize="0,7574" path="m182,16382l182,8808e" filled="f" stroked="t" strokeweight=".72pt" strokecolor="#4F4F4F">
                <v:path arrowok="t"/>
              </v:shape>
            </v:group>
            <v:group style="position:absolute;left:187;top:9005;width:2;height:4531" coordorigin="187,9005" coordsize="2,4531">
              <v:shape style="position:absolute;left:187;top:9005;width:2;height:4531" coordorigin="187,9005" coordsize="0,4531" path="m187,13536l187,9005e" filled="f" stroked="t" strokeweight=".48pt" strokecolor="#383838">
                <v:path arrowok="t"/>
              </v:shape>
            </v:group>
            <v:group style="position:absolute;left:182;top:9902;width:11568;height:2" coordorigin="182,9902" coordsize="11568,2">
              <v:shape style="position:absolute;left:182;top:9902;width:11568;height:2" coordorigin="182,9902" coordsize="11568,0" path="m182,9902l11750,9902e" filled="f" stroked="t" strokeweight=".48pt" strokecolor="#2F2F2F">
                <v:path arrowok="t"/>
              </v:shape>
            </v:group>
            <v:group style="position:absolute;left:11746;top:9514;width:2;height:672" coordorigin="11746,9514" coordsize="2,672">
              <v:shape style="position:absolute;left:11746;top:9514;width:2;height:672" coordorigin="11746,9514" coordsize="0,672" path="m11746,10186l11746,9514e" filled="f" stroked="t" strokeweight=".48pt" strokecolor="#343434">
                <v:path arrowok="t"/>
              </v:shape>
            </v:group>
            <v:group style="position:absolute;left:173;top:10152;width:2837;height:2" coordorigin="173,10152" coordsize="2837,2">
              <v:shape style="position:absolute;left:173;top:10152;width:2837;height:2" coordorigin="173,10152" coordsize="2837,0" path="m173,10152l3010,10152e" filled="f" stroked="t" strokeweight=".96pt" strokecolor="#575757">
                <v:path arrowok="t"/>
              </v:shape>
            </v:group>
            <v:group style="position:absolute;left:2981;top:10142;width:6926;height:2" coordorigin="2981,10142" coordsize="6926,2">
              <v:shape style="position:absolute;left:2981;top:10142;width:6926;height:2" coordorigin="2981,10142" coordsize="6926,0" path="m2981,10142l9907,10142e" filled="f" stroked="t" strokeweight=".48pt" strokecolor="#383838">
                <v:path arrowok="t"/>
              </v:shape>
            </v:group>
            <v:group style="position:absolute;left:9878;top:10152;width:274;height:2" coordorigin="9878,10152" coordsize="274,2">
              <v:shape style="position:absolute;left:9878;top:10152;width:274;height:2" coordorigin="9878,10152" coordsize="274,0" path="m9878,10152l10152,10152e" filled="f" stroked="t" strokeweight=".96pt" strokecolor="#5B5B5B">
                <v:path arrowok="t"/>
              </v:shape>
            </v:group>
            <v:group style="position:absolute;left:10152;top:10152;width:1579;height:2" coordorigin="10152,10152" coordsize="1579,2">
              <v:shape style="position:absolute;left:10152;top:10152;width:1579;height:2" coordorigin="10152,10152" coordsize="1579,0" path="m10152,10152l11731,10152e" filled="f" stroked="t" strokeweight=".48pt" strokecolor="#707070">
                <v:path arrowok="t"/>
              </v:shape>
            </v:group>
            <v:group style="position:absolute;left:178;top:10368;width:1699;height:2" coordorigin="178,10368" coordsize="1699,2">
              <v:shape style="position:absolute;left:178;top:10368;width:1699;height:2" coordorigin="178,10368" coordsize="1699,0" path="m178,10368l1877,10368e" filled="f" stroked="t" strokeweight=".96pt" strokecolor="#383838">
                <v:path arrowok="t"/>
              </v:shape>
            </v:group>
            <v:group style="position:absolute;left:1066;top:10387;width:1848;height:2" coordorigin="1066,10387" coordsize="1848,2">
              <v:shape style="position:absolute;left:1066;top:10387;width:1848;height:2" coordorigin="1066,10387" coordsize="1848,0" path="m1066,10387l2914,10387e" filled="f" stroked="t" strokeweight=".72pt" strokecolor="#5B5B5B">
                <v:path arrowok="t"/>
              </v:shape>
            </v:group>
            <v:group style="position:absolute;left:2582;top:10368;width:629;height:2" coordorigin="2582,10368" coordsize="629,2">
              <v:shape style="position:absolute;left:2582;top:10368;width:629;height:2" coordorigin="2582,10368" coordsize="629,0" path="m2582,10368l3211,10368e" filled="f" stroked="t" strokeweight=".96pt" strokecolor="#2F2F2F">
                <v:path arrowok="t"/>
              </v:shape>
            </v:group>
            <v:group style="position:absolute;left:3211;top:10368;width:1598;height:2" coordorigin="3211,10368" coordsize="1598,2">
              <v:shape style="position:absolute;left:3211;top:10368;width:1598;height:2" coordorigin="3211,10368" coordsize="1598,0" path="m3211,10368l4810,10368e" filled="f" stroked="t" strokeweight=".48pt" strokecolor="#000000">
                <v:path arrowok="t"/>
              </v:shape>
            </v:group>
            <v:group style="position:absolute;left:4690;top:10387;width:830;height:2" coordorigin="4690,10387" coordsize="830,2">
              <v:shape style="position:absolute;left:4690;top:10387;width:830;height:2" coordorigin="4690,10387" coordsize="830,0" path="m4690,10387l5520,10387e" filled="f" stroked="t" strokeweight=".72pt" strokecolor="#676767">
                <v:path arrowok="t"/>
              </v:shape>
            </v:group>
            <v:group style="position:absolute;left:5107;top:10368;width:1200;height:2" coordorigin="5107,10368" coordsize="1200,2">
              <v:shape style="position:absolute;left:5107;top:10368;width:1200;height:2" coordorigin="5107,10368" coordsize="1200,0" path="m5107,10368l6307,10368e" filled="f" stroked="t" strokeweight=".48pt" strokecolor="#000000">
                <v:path arrowok="t"/>
              </v:shape>
            </v:group>
            <v:group style="position:absolute;left:6278;top:10382;width:461;height:2" coordorigin="6278,10382" coordsize="461,2">
              <v:shape style="position:absolute;left:6278;top:10382;width:461;height:2" coordorigin="6278,10382" coordsize="461,0" path="m6278,10382l6739,10382e" filled="f" stroked="t" strokeweight=".48pt" strokecolor="#3B3B3B">
                <v:path arrowok="t"/>
              </v:shape>
            </v:group>
            <v:group style="position:absolute;left:6710;top:10368;width:1627;height:2" coordorigin="6710,10368" coordsize="1627,2">
              <v:shape style="position:absolute;left:6710;top:10368;width:1627;height:2" coordorigin="6710,10368" coordsize="1627,0" path="m6710,10368l8338,10368e" filled="f" stroked="t" strokeweight=".48pt" strokecolor="#000000">
                <v:path arrowok="t"/>
              </v:shape>
            </v:group>
            <v:group style="position:absolute;left:8338;top:10368;width:389;height:2" coordorigin="8338,10368" coordsize="389,2">
              <v:shape style="position:absolute;left:8338;top:10368;width:389;height:2" coordorigin="8338,10368" coordsize="389,0" path="m8338,10368l8726,10368e" filled="f" stroked="t" strokeweight=".48pt" strokecolor="#BCBCBC">
                <v:path arrowok="t"/>
              </v:shape>
            </v:group>
            <v:group style="position:absolute;left:8726;top:10368;width:3005;height:2" coordorigin="8726,10368" coordsize="3005,2">
              <v:shape style="position:absolute;left:8726;top:10368;width:3005;height:2" coordorigin="8726,10368" coordsize="3005,0" path="m8726,10368l11731,10368e" filled="f" stroked="t" strokeweight=".48pt" strokecolor="#000000">
                <v:path arrowok="t"/>
              </v:shape>
            </v:group>
            <v:group style="position:absolute;left:778;top:10867;width:3288;height:2" coordorigin="778,10867" coordsize="3288,2">
              <v:shape style="position:absolute;left:778;top:10867;width:3288;height:2" coordorigin="778,10867" coordsize="3288,0" path="m778,10867l4066,10867e" filled="f" stroked="t" strokeweight=".96pt" strokecolor="#606060">
                <v:path arrowok="t"/>
              </v:shape>
            </v:group>
            <v:group style="position:absolute;left:3830;top:10853;width:341;height:2" coordorigin="3830,10853" coordsize="341,2">
              <v:shape style="position:absolute;left:3830;top:10853;width:341;height:2" coordorigin="3830,10853" coordsize="341,0" path="m3830,10853l4171,10853e" filled="f" stroked="t" strokeweight=".96pt" strokecolor="#383838">
                <v:path arrowok="t"/>
              </v:shape>
            </v:group>
            <v:group style="position:absolute;left:4128;top:10867;width:710;height:2" coordorigin="4128,10867" coordsize="710,2">
              <v:shape style="position:absolute;left:4128;top:10867;width:710;height:2" coordorigin="4128,10867" coordsize="710,0" path="m4128,10867l4838,10867e" filled="f" stroked="t" strokeweight=".96pt" strokecolor="#676767">
                <v:path arrowok="t"/>
              </v:shape>
            </v:group>
            <v:group style="position:absolute;left:4810;top:10853;width:3528;height:2" coordorigin="4810,10853" coordsize="3528,2">
              <v:shape style="position:absolute;left:4810;top:10853;width:3528;height:2" coordorigin="4810,10853" coordsize="3528,0" path="m4810,10853l8338,10853e" filled="f" stroked="t" strokeweight=".96pt" strokecolor="#383838">
                <v:path arrowok="t"/>
              </v:shape>
            </v:group>
            <v:group style="position:absolute;left:8309;top:10862;width:446;height:2" coordorigin="8309,10862" coordsize="446,2">
              <v:shape style="position:absolute;left:8309;top:10862;width:446;height:2" coordorigin="8309,10862" coordsize="446,0" path="m8309,10862l8755,10862e" filled="f" stroked="t" strokeweight=".48pt" strokecolor="#2F2F2F">
                <v:path arrowok="t"/>
              </v:shape>
            </v:group>
            <v:group style="position:absolute;left:8726;top:10853;width:1426;height:2" coordorigin="8726,10853" coordsize="1426,2">
              <v:shape style="position:absolute;left:8726;top:10853;width:1426;height:2" coordorigin="8726,10853" coordsize="1426,0" path="m8726,10853l10152,10853e" filled="f" stroked="t" strokeweight=".96pt" strokecolor="#383838">
                <v:path arrowok="t"/>
              </v:shape>
            </v:group>
            <v:group style="position:absolute;left:10066;top:10867;width:1685;height:2" coordorigin="10066,10867" coordsize="1685,2">
              <v:shape style="position:absolute;left:10066;top:10867;width:1685;height:2" coordorigin="10066,10867" coordsize="1685,0" path="m10066,10867l11750,10867e" filled="f" stroked="t" strokeweight=".96pt" strokecolor="#676767">
                <v:path arrowok="t"/>
              </v:shape>
            </v:group>
            <v:group style="position:absolute;left:182;top:11107;width:11568;height:2" coordorigin="182,11107" coordsize="11568,2">
              <v:shape style="position:absolute;left:182;top:11107;width:11568;height:2" coordorigin="182,11107" coordsize="11568,0" path="m182,11107l11750,11107e" filled="f" stroked="t" strokeweight=".96pt" strokecolor="#606060">
                <v:path arrowok="t"/>
              </v:shape>
            </v:group>
            <v:group style="position:absolute;left:1882;top:10814;width:2;height:336" coordorigin="1882,10814" coordsize="2,336">
              <v:shape style="position:absolute;left:1882;top:10814;width:2;height:336" coordorigin="1882,10814" coordsize="0,336" path="m1882,11150l1882,10814e" filled="f" stroked="t" strokeweight=".72pt" strokecolor="#4B4B4B">
                <v:path arrowok="t"/>
              </v:shape>
            </v:group>
            <v:group style="position:absolute;left:182;top:11587;width:1718;height:2" coordorigin="182,11587" coordsize="1718,2">
              <v:shape style="position:absolute;left:182;top:11587;width:1718;height:2" coordorigin="182,11587" coordsize="1718,0" path="m182,11587l1901,11587e" filled="f" stroked="t" strokeweight=".96pt" strokecolor="#575757">
                <v:path arrowok="t"/>
              </v:shape>
            </v:group>
            <v:group style="position:absolute;left:917;top:11102;width:2;height:1205" coordorigin="917,11102" coordsize="2,1205">
              <v:shape style="position:absolute;left:917;top:11102;width:2;height:1205" coordorigin="917,11102" coordsize="0,1205" path="m917,12307l917,11102e" filled="f" stroked="t" strokeweight=".48pt" strokecolor="#606060">
                <v:path arrowok="t"/>
              </v:shape>
            </v:group>
            <v:group style="position:absolute;left:1354;top:11098;width:2;height:2650" coordorigin="1354,11098" coordsize="2,2650">
              <v:shape style="position:absolute;left:1354;top:11098;width:2;height:2650" coordorigin="1354,11098" coordsize="0,2650" path="m1354,13747l1354,11098e" filled="f" stroked="t" strokeweight=".96pt" strokecolor="#4F4F4F">
                <v:path arrowok="t"/>
              </v:shape>
            </v:group>
            <v:group style="position:absolute;left:1886;top:11074;width:2;height:3773" coordorigin="1886,11074" coordsize="2,3773">
              <v:shape style="position:absolute;left:1886;top:11074;width:2;height:3773" coordorigin="1886,11074" coordsize="0,3773" path="m1886,14846l1886,11074e" filled="f" stroked="t" strokeweight=".48pt" strokecolor="#2F2F2F">
                <v:path arrowok="t"/>
              </v:shape>
            </v:group>
            <v:group style="position:absolute;left:1862;top:11573;width:1349;height:2" coordorigin="1862,11573" coordsize="1349,2">
              <v:shape style="position:absolute;left:1862;top:11573;width:1349;height:2" coordorigin="1862,11573" coordsize="1349,0" path="m1862,11573l3211,11573e" filled="f" stroked="t" strokeweight=".48pt" strokecolor="#282828">
                <v:path arrowok="t"/>
              </v:shape>
            </v:group>
            <v:group style="position:absolute;left:3182;top:11582;width:8578;height:2" coordorigin="3182,11582" coordsize="8578,2">
              <v:shape style="position:absolute;left:3182;top:11582;width:8578;height:2" coordorigin="3182,11582" coordsize="8578,0" path="m3182,11582l11760,11582e" filled="f" stroked="t" strokeweight=".48pt" strokecolor="#343434">
                <v:path arrowok="t"/>
              </v:shape>
            </v:group>
            <v:group style="position:absolute;left:6312;top:11098;width:2;height:5275" coordorigin="6312,11098" coordsize="2,5275">
              <v:shape style="position:absolute;left:6312;top:11098;width:2;height:5275" coordorigin="6312,11098" coordsize="0,5275" path="m6312,16373l6312,11098e" filled="f" stroked="t" strokeweight=".48pt" strokecolor="#545454">
                <v:path arrowok="t"/>
              </v:shape>
            </v:group>
            <v:group style="position:absolute;left:11748;top:2712;width:2;height:8894" coordorigin="11748,2712" coordsize="2,8894">
              <v:shape style="position:absolute;left:11748;top:2712;width:2;height:8894" coordorigin="11748,2712" coordsize="0,8894" path="m11748,11606l11748,2712e" filled="f" stroked="t" strokeweight=".48pt" strokecolor="#4B4B4B">
                <v:path arrowok="t"/>
              </v:shape>
            </v:group>
            <v:group style="position:absolute;left:11750;top:11539;width:2;height:3562" coordorigin="11750,11539" coordsize="2,3562">
              <v:shape style="position:absolute;left:11750;top:11539;width:2;height:3562" coordorigin="11750,11539" coordsize="0,3562" path="m11750,15101l11750,11539e" filled="f" stroked="t" strokeweight=".96pt" strokecolor="#676767">
                <v:path arrowok="t"/>
              </v:shape>
            </v:group>
            <v:group style="position:absolute;left:917;top:12307;width:2;height:1200" coordorigin="917,12307" coordsize="2,1200">
              <v:shape style="position:absolute;left:917;top:12307;width:2;height:1200" coordorigin="917,12307" coordsize="0,1200" path="m917,13507l917,12307e" filled="f" stroked="t" strokeweight=".48pt" strokecolor="#000000">
                <v:path arrowok="t"/>
              </v:shape>
            </v:group>
            <v:group style="position:absolute;left:6317;top:12278;width:2;height:2568" coordorigin="6317,12278" coordsize="2,2568">
              <v:shape style="position:absolute;left:6317;top:12278;width:2;height:2568" coordorigin="6317,12278" coordsize="0,2568" path="m6317,14846l6317,12278e" filled="f" stroked="t" strokeweight=".96pt" strokecolor="#646464">
                <v:path arrowok="t"/>
              </v:shape>
            </v:group>
            <v:group style="position:absolute;left:187;top:13478;width:2;height:475" coordorigin="187,13478" coordsize="2,475">
              <v:shape style="position:absolute;left:187;top:13478;width:2;height:475" coordorigin="187,13478" coordsize="0,475" path="m187,13954l187,13478e" filled="f" stroked="t" strokeweight=".48pt" strokecolor="#4B4B4B">
                <v:path arrowok="t"/>
              </v:shape>
            </v:group>
            <v:group style="position:absolute;left:312;top:13687;width:638;height:2" coordorigin="312,13687" coordsize="638,2">
              <v:shape style="position:absolute;left:312;top:13687;width:638;height:2" coordorigin="312,13687" coordsize="638,0" path="m312,13687l950,13687e" filled="f" stroked="t" strokeweight=".24pt" strokecolor="#A8A8A8">
                <v:path arrowok="t"/>
              </v:shape>
            </v:group>
            <v:group style="position:absolute;left:917;top:13507;width:2;height:211" coordorigin="917,13507" coordsize="2,211">
              <v:shape style="position:absolute;left:917;top:13507;width:2;height:211" coordorigin="917,13507" coordsize="0,211" path="m917,13718l917,13507e" filled="f" stroked="t" strokeweight=".48pt" strokecolor="#646464">
                <v:path arrowok="t"/>
              </v:shape>
            </v:group>
            <v:group style="position:absolute;left:1080;top:13687;width:605;height:2" coordorigin="1080,13687" coordsize="605,2">
              <v:shape style="position:absolute;left:1080;top:13687;width:605;height:2" coordorigin="1080,13687" coordsize="605,0" path="m1080,13687l1685,13687e" filled="f" stroked="t" strokeweight=".24pt" strokecolor="#9C9C9C">
                <v:path arrowok="t"/>
              </v:shape>
            </v:group>
            <v:group style="position:absolute;left:917;top:13709;width:2;height:1786" coordorigin="917,13709" coordsize="2,1786">
              <v:shape style="position:absolute;left:917;top:13709;width:2;height:1786" coordorigin="917,13709" coordsize="0,1786" path="m917,15494l917,13709e" filled="f" stroked="t" strokeweight=".48pt" strokecolor="#000000">
                <v:path arrowok="t"/>
              </v:shape>
            </v:group>
            <v:group style="position:absolute;left:1354;top:13680;width:2;height:274" coordorigin="1354,13680" coordsize="2,274">
              <v:shape style="position:absolute;left:1354;top:13680;width:2;height:274" coordorigin="1354,13680" coordsize="0,274" path="m1354,13954l1354,13680e" filled="f" stroked="t" strokeweight=".72pt" strokecolor="#383838">
                <v:path arrowok="t"/>
              </v:shape>
            </v:group>
            <v:group style="position:absolute;left:192;top:13896;width:2;height:2486" coordorigin="192,13896" coordsize="2,2486">
              <v:shape style="position:absolute;left:192;top:13896;width:2;height:2486" coordorigin="192,13896" coordsize="0,2486" path="m192,16382l192,13896e" filled="f" stroked="t" strokeweight=".96pt" strokecolor="#6B6B6B">
                <v:path arrowok="t"/>
              </v:shape>
            </v:group>
            <v:group style="position:absolute;left:1358;top:13896;width:2;height:1627" coordorigin="1358,13896" coordsize="2,1627">
              <v:shape style="position:absolute;left:1358;top:13896;width:2;height:1627" coordorigin="1358,13896" coordsize="0,1627" path="m1358,15523l1358,13896e" filled="f" stroked="t" strokeweight=".48pt" strokecolor="#0F0F0F">
                <v:path arrowok="t"/>
              </v:shape>
            </v:group>
            <v:group style="position:absolute;left:1891;top:14789;width:2;height:1594" coordorigin="1891,14789" coordsize="2,1594">
              <v:shape style="position:absolute;left:1891;top:14789;width:2;height:1594" coordorigin="1891,14789" coordsize="0,1594" path="m1891,16382l1891,14789e" filled="f" stroked="t" strokeweight=".96pt" strokecolor="#606060">
                <v:path arrowok="t"/>
              </v:shape>
            </v:group>
            <v:group style="position:absolute;left:6322;top:14789;width:2;height:1584" coordorigin="6322,14789" coordsize="2,1584">
              <v:shape style="position:absolute;left:6322;top:14789;width:2;height:1584" coordorigin="6322,14789" coordsize="0,1584" path="m6322,16373l6322,14789e" filled="f" stroked="t" strokeweight=".48pt" strokecolor="#343434">
                <v:path arrowok="t"/>
              </v:shape>
            </v:group>
            <v:group style="position:absolute;left:11755;top:15043;width:2;height:480" coordorigin="11755,15043" coordsize="2,480">
              <v:shape style="position:absolute;left:11755;top:15043;width:2;height:480" coordorigin="11755,15043" coordsize="0,480" path="m11755,15523l11755,15043e" filled="f" stroked="t" strokeweight=".48pt" strokecolor="#383838">
                <v:path arrowok="t"/>
              </v:shape>
            </v:group>
            <v:group style="position:absolute;left:182;top:16373;width:4656;height:2" coordorigin="182,16373" coordsize="4656,2">
              <v:shape style="position:absolute;left:182;top:16373;width:4656;height:2" coordorigin="182,16373" coordsize="4656,0" path="m182,16373l4838,16373e" filled="f" stroked="t" strokeweight=".96pt" strokecolor="#7C7C7C">
                <v:path arrowok="t"/>
              </v:shape>
            </v:group>
            <v:group style="position:absolute;left:917;top:15494;width:2;height:874" coordorigin="917,15494" coordsize="2,874">
              <v:shape style="position:absolute;left:917;top:15494;width:2;height:874" coordorigin="917,15494" coordsize="0,874" path="m917,16368l917,15494e" filled="f" stroked="t" strokeweight=".48pt" strokecolor="#808080">
                <v:path arrowok="t"/>
              </v:shape>
            </v:group>
            <v:group style="position:absolute;left:1358;top:11098;width:2;height:5285" coordorigin="1358,11098" coordsize="2,5285">
              <v:shape style="position:absolute;left:1358;top:11098;width:2;height:5285" coordorigin="1358,11098" coordsize="0,5285" path="m1358,16382l1358,11098e" filled="f" stroked="t" strokeweight=".48pt" strokecolor="#343434">
                <v:path arrowok="t"/>
              </v:shape>
            </v:group>
            <v:group style="position:absolute;left:4781;top:16368;width:595;height:2" coordorigin="4781,16368" coordsize="595,2">
              <v:shape style="position:absolute;left:4781;top:16368;width:595;height:2" coordorigin="4781,16368" coordsize="595,0" path="m4781,16368l5376,16368e" filled="f" stroked="t" strokeweight=".48pt" strokecolor="#575757">
                <v:path arrowok="t"/>
              </v:shape>
            </v:group>
            <v:group style="position:absolute;left:5318;top:16373;width:624;height:2" coordorigin="5318,16373" coordsize="624,2">
              <v:shape style="position:absolute;left:5318;top:16373;width:624;height:2" coordorigin="5318,16373" coordsize="624,0" path="m5318,16373l5942,16373e" filled="f" stroked="t" strokeweight=".72pt" strokecolor="#777777">
                <v:path arrowok="t"/>
              </v:shape>
            </v:group>
            <v:group style="position:absolute;left:5885;top:16368;width:854;height:2" coordorigin="5885,16368" coordsize="854,2">
              <v:shape style="position:absolute;left:5885;top:16368;width:854;height:2" coordorigin="5885,16368" coordsize="854,0" path="m5885,16368l6739,16368e" filled="f" stroked="t" strokeweight=".48pt" strokecolor="#545454">
                <v:path arrowok="t"/>
              </v:shape>
            </v:group>
            <v:group style="position:absolute;left:6682;top:16373;width:605;height:2" coordorigin="6682,16373" coordsize="605,2">
              <v:shape style="position:absolute;left:6682;top:16373;width:605;height:2" coordorigin="6682,16373" coordsize="605,0" path="m6682,16373l7286,16373e" filled="f" stroked="t" strokeweight=".72pt" strokecolor="#747474">
                <v:path arrowok="t"/>
              </v:shape>
            </v:group>
            <v:group style="position:absolute;left:7229;top:16368;width:883;height:2" coordorigin="7229,16368" coordsize="883,2">
              <v:shape style="position:absolute;left:7229;top:16368;width:883;height:2" coordorigin="7229,16368" coordsize="883,0" path="m7229,16368l8112,16368e" filled="f" stroked="t" strokeweight=".48pt" strokecolor="#606060">
                <v:path arrowok="t"/>
              </v:shape>
            </v:group>
            <v:group style="position:absolute;left:8054;top:16373;width:312;height:2" coordorigin="8054,16373" coordsize="312,2">
              <v:shape style="position:absolute;left:8054;top:16373;width:312;height:2" coordorigin="8054,16373" coordsize="312,0" path="m8054,16373l8366,16373e" filled="f" stroked="t" strokeweight=".96pt" strokecolor="#878787">
                <v:path arrowok="t"/>
              </v:shape>
            </v:group>
            <v:group style="position:absolute;left:8309;top:16368;width:1224;height:2" coordorigin="8309,16368" coordsize="1224,2">
              <v:shape style="position:absolute;left:8309;top:16368;width:1224;height:2" coordorigin="8309,16368" coordsize="1224,0" path="m8309,16368l9533,16368e" filled="f" stroked="t" strokeweight=".48pt" strokecolor="#646464">
                <v:path arrowok="t"/>
              </v:shape>
            </v:group>
            <v:group style="position:absolute;left:9475;top:16373;width:2285;height:2" coordorigin="9475,16373" coordsize="2285,2">
              <v:shape style="position:absolute;left:9475;top:16373;width:2285;height:2" coordorigin="9475,16373" coordsize="2285,0" path="m9475,16373l11760,16373e" filled="f" stroked="t" strokeweight=".96pt" strokecolor="#838383">
                <v:path arrowok="t"/>
              </v:shape>
            </v:group>
            <v:group style="position:absolute;left:11750;top:15466;width:2;height:917" coordorigin="11750,15466" coordsize="2,917">
              <v:shape style="position:absolute;left:11750;top:15466;width:2;height:917" coordorigin="11750,15466" coordsize="0,917" path="m11750,16382l11750,15466e" filled="f" stroked="t" strokeweight=".72pt" strokecolor="#575757">
                <v:path arrowok="t"/>
              </v:shape>
            </v:group>
            <v:group style="position:absolute;left:4738;top:3738;width:2;height:191" coordorigin="4738,3738" coordsize="2,191">
              <v:shape style="position:absolute;left:4738;top:3738;width:2;height:191" coordorigin="4738,3738" coordsize="0,191" path="m4738,3929l4738,3738e" filled="f" stroked="t" strokeweight="2.12384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0"/>
          <w:szCs w:val="30"/>
          <w:color w:val="2A2B2B"/>
          <w:spacing w:val="0"/>
          <w:w w:val="100"/>
          <w:position w:val="-1"/>
        </w:rPr>
        <w:t>.A</w:t>
      </w:r>
      <w:r>
        <w:rPr>
          <w:rFonts w:ascii="Times New Roman" w:hAnsi="Times New Roman" w:cs="Times New Roman" w:eastAsia="Times New Roman"/>
          <w:sz w:val="30"/>
          <w:szCs w:val="30"/>
          <w:color w:val="2A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A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3F3F41"/>
          <w:spacing w:val="0"/>
          <w:w w:val="108"/>
          <w:position w:val="-1"/>
        </w:rPr>
        <w:t>mKÖSE</w:t>
      </w:r>
      <w:r>
        <w:rPr>
          <w:rFonts w:ascii="Times New Roman" w:hAnsi="Times New Roman" w:cs="Times New Roman" w:eastAsia="Times New Roman"/>
          <w:sz w:val="30"/>
          <w:szCs w:val="30"/>
          <w:color w:val="3F3F41"/>
          <w:spacing w:val="-5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F3F4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F3F4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8"/>
          <w:position w:val="15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02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2A2B2B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A2B2B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A2B2B"/>
          <w:spacing w:val="2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B2B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A2B2B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A2B2B"/>
          <w:spacing w:val="-1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A2B2B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A2B2B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A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80" w:right="6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6" w:lineRule="exact"/>
        <w:ind w:left="3480" w:right="5190" w:firstLine="-9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DAİRESt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588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706184pt;margin-top:-42.743416pt;width:491.762394pt;height:72pt;mso-position-horizontal-relative:page;mso-position-vertical-relative:paragraph;z-index:-1512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7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07"/>
                      <w:szCs w:val="107"/>
                      <w:color w:val="2F2F2F"/>
                      <w:spacing w:val="0"/>
                      <w:w w:val="389"/>
                      <w:position w:val="23"/>
                    </w:rPr>
                    <w:t>!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2F2F2F"/>
                      <w:spacing w:val="0"/>
                      <w:w w:val="100"/>
                      <w:position w:val="23"/>
                    </w:rPr>
                    <w:tab/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2F2F2F"/>
                      <w:spacing w:val="0"/>
                      <w:w w:val="100"/>
                      <w:position w:val="2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F2F2F"/>
                      <w:spacing w:val="0"/>
                      <w:w w:val="136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13"/>
          <w:b/>
          <w:bCs/>
          <w:position w:val="-4"/>
        </w:rPr>
        <w:t>BOYO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13"/>
          <w:b/>
          <w:bCs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  <w:position w:val="-4"/>
        </w:rPr>
        <w:t>EHIR</w:t>
      </w:r>
      <w:r>
        <w:rPr>
          <w:rFonts w:ascii="Arial" w:hAnsi="Arial" w:cs="Arial" w:eastAsia="Arial"/>
          <w:sz w:val="16"/>
          <w:szCs w:val="16"/>
          <w:color w:val="2F2F2F"/>
          <w:spacing w:val="5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8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3"/>
        </w:rPr>
        <w:t>MUdahale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636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2"/>
        </w:rPr>
        <w:t>BELE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2"/>
        </w:rPr>
        <w:t>D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14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2"/>
        </w:rPr>
        <w:t>YESI</w:t>
      </w:r>
      <w:r>
        <w:rPr>
          <w:rFonts w:ascii="Arial" w:hAnsi="Arial" w:cs="Arial" w:eastAsia="Arial"/>
          <w:sz w:val="15"/>
          <w:szCs w:val="15"/>
          <w:color w:val="2F2F2F"/>
          <w:spacing w:val="-31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3" w:right="-20"/>
        <w:jc w:val="left"/>
        <w:tabs>
          <w:tab w:pos="1320" w:val="left"/>
          <w:tab w:pos="3140" w:val="left"/>
          <w:tab w:pos="55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:23.05.2017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5:29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92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0"/>
        </w:rPr>
        <w:t>reı: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293-88-00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23" w:right="-20"/>
        <w:jc w:val="left"/>
        <w:tabs>
          <w:tab w:pos="1320" w:val="left"/>
          <w:tab w:pos="3160" w:val="left"/>
          <w:tab w:pos="438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5"/>
          <w:position w:val="0"/>
        </w:rPr>
        <w:t>IK.ayıı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:3409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2"/>
          <w:position w:val="0"/>
        </w:rPr>
        <w:t>IBl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Bildirilerı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Karabagla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9151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8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Karaba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9151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8"/>
        </w:rPr>
        <w:t>Ozeri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0" w:lineRule="exact"/>
        <w:ind w:left="113" w:right="331"/>
        <w:jc w:val="left"/>
        <w:tabs>
          <w:tab w:pos="1320" w:val="left"/>
          <w:tab w:pos="3620" w:val="left"/>
          <w:tab w:pos="4640" w:val="left"/>
          <w:tab w:pos="672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1"/>
        </w:rPr>
        <w:t>rı'angı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0"/>
        </w:rPr>
        <w:t>:Tedbirsizlik{Açı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0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0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0"/>
        </w:rPr>
        <w:t>[Yapını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584" w:right="724"/>
        <w:jc w:val="center"/>
        <w:tabs>
          <w:tab w:pos="6100" w:val="left"/>
          <w:tab w:pos="672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-2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  <w:position w:val="-2"/>
        </w:rPr>
        <w:t>Ahsaı&gt;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8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6"/>
          <w:szCs w:val="6"/>
          <w:color w:val="3F3F3F"/>
          <w:spacing w:val="0"/>
          <w:w w:val="295"/>
          <w:b/>
          <w:bCs/>
          <w:position w:val="-2"/>
        </w:rPr>
        <w:t>...............................</w:t>
      </w:r>
      <w:r>
        <w:rPr>
          <w:rFonts w:ascii="Times New Roman" w:hAnsi="Times New Roman" w:cs="Times New Roman" w:eastAsia="Times New Roman"/>
          <w:sz w:val="6"/>
          <w:szCs w:val="6"/>
          <w:color w:val="3F3F3F"/>
          <w:spacing w:val="-1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0F0F0F"/>
          <w:spacing w:val="0"/>
          <w:w w:val="194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0F0F0F"/>
          <w:spacing w:val="-15"/>
          <w:w w:val="19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87"/>
          <w:b/>
          <w:bCs/>
          <w:position w:val="-2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1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293"/>
          <w:b/>
          <w:bCs/>
          <w:position w:val="-2"/>
        </w:rPr>
        <w:t>.............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-32"/>
          <w:w w:val="29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F3F3F"/>
          <w:spacing w:val="0"/>
          <w:w w:val="225"/>
          <w:b/>
          <w:bCs/>
          <w:position w:val="-2"/>
        </w:rPr>
        <w:t>u</w:t>
      </w:r>
      <w:r>
        <w:rPr>
          <w:rFonts w:ascii="Times New Roman" w:hAnsi="Times New Roman" w:cs="Times New Roman" w:eastAsia="Times New Roman"/>
          <w:sz w:val="6"/>
          <w:szCs w:val="6"/>
          <w:color w:val="3F3F3F"/>
          <w:spacing w:val="-24"/>
          <w:w w:val="22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87"/>
          <w:b/>
          <w:bCs/>
          <w:position w:val="-2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9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287"/>
          <w:b/>
          <w:bCs/>
          <w:position w:val="-2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-9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43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25"/>
          <w:w w:val="24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268"/>
          <w:b/>
          <w:bCs/>
          <w:position w:val="-2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-1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91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11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194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-15"/>
          <w:w w:val="194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72"/>
          <w:b/>
          <w:bCs/>
          <w:position w:val="-2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31"/>
          <w:w w:val="27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272"/>
          <w:b/>
          <w:bCs/>
          <w:position w:val="-2"/>
        </w:rPr>
        <w:t>....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-29"/>
          <w:w w:val="27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93"/>
          <w:b/>
          <w:bCs/>
          <w:position w:val="-2"/>
        </w:rPr>
        <w:t>.........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35"/>
          <w:w w:val="29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0"/>
          <w:w w:val="243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-9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0"/>
          <w:w w:val="289"/>
          <w:b/>
          <w:bCs/>
          <w:position w:val="-2"/>
        </w:rPr>
        <w:t>..........</w:t>
      </w:r>
      <w:r>
        <w:rPr>
          <w:rFonts w:ascii="Times New Roman" w:hAnsi="Times New Roman" w:cs="Times New Roman" w:eastAsia="Times New Roman"/>
          <w:sz w:val="6"/>
          <w:szCs w:val="6"/>
          <w:color w:val="545454"/>
          <w:spacing w:val="-32"/>
          <w:w w:val="289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2F2F2F"/>
          <w:spacing w:val="2"/>
          <w:w w:val="243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696969"/>
          <w:spacing w:val="0"/>
          <w:w w:val="291"/>
          <w:b/>
          <w:bCs/>
          <w:position w:val="-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4401" w:right="1638"/>
        <w:jc w:val="center"/>
        <w:tabs>
          <w:tab w:pos="4980" w:val="left"/>
          <w:tab w:pos="5500" w:val="left"/>
          <w:tab w:pos="610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F3F3F"/>
          <w:spacing w:val="0"/>
          <w:w w:val="54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3F3F3F"/>
          <w:spacing w:val="-53"/>
          <w:w w:val="54"/>
          <w:position w:val="-5"/>
        </w:rPr>
        <w:t> </w:t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100"/>
          <w:position w:val="-5"/>
        </w:rPr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54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-5"/>
        </w:rPr>
      </w:r>
      <w:r>
        <w:rPr>
          <w:rFonts w:ascii="Arial" w:hAnsi="Arial" w:cs="Arial" w:eastAsia="Arial"/>
          <w:sz w:val="42"/>
          <w:szCs w:val="42"/>
          <w:color w:val="A1A1A1"/>
          <w:spacing w:val="0"/>
          <w:w w:val="54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A1A1A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A1A1A1"/>
          <w:spacing w:val="0"/>
          <w:w w:val="100"/>
          <w:position w:val="-5"/>
        </w:rPr>
      </w:r>
      <w:r>
        <w:rPr>
          <w:rFonts w:ascii="Arial" w:hAnsi="Arial" w:cs="Arial" w:eastAsia="Arial"/>
          <w:sz w:val="38"/>
          <w:szCs w:val="38"/>
          <w:color w:val="7E7E7C"/>
          <w:spacing w:val="0"/>
          <w:w w:val="142"/>
          <w:position w:val="-7"/>
        </w:rPr>
        <w:t>l</w:t>
      </w:r>
      <w:r>
        <w:rPr>
          <w:rFonts w:ascii="Arial" w:hAnsi="Arial" w:cs="Arial" w:eastAsia="Arial"/>
          <w:sz w:val="38"/>
          <w:szCs w:val="38"/>
          <w:color w:val="7E7E7C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38"/>
          <w:szCs w:val="38"/>
          <w:color w:val="7E7E7C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6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8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8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8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8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14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86"/>
          <w:position w:val="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6"/>
        </w:rPr>
        <w:t>5:45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113" w:right="-20"/>
        <w:jc w:val="left"/>
        <w:tabs>
          <w:tab w:pos="2140" w:val="left"/>
          <w:tab w:pos="5700" w:val="left"/>
          <w:tab w:pos="111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  <w:position w:val="9"/>
        </w:rPr>
        <w:t>[Yana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8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8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66"/>
          <w:position w:val="8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67"/>
          <w:position w:val="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8"/>
        </w:rPr>
        <w:t>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  <w:position w:val="8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2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8"/>
        </w:rPr>
      </w:r>
      <w:r>
        <w:rPr>
          <w:rFonts w:ascii="Arial" w:hAnsi="Arial" w:cs="Arial" w:eastAsia="Arial"/>
          <w:sz w:val="45"/>
          <w:szCs w:val="45"/>
          <w:color w:val="696969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1"/>
        </w:rPr>
        <w:t>A.Gali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KEVEK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14" w:lineRule="exact"/>
        <w:ind w:left="2146" w:right="-20"/>
        <w:jc w:val="left"/>
        <w:tabs>
          <w:tab w:pos="468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9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5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2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15:30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15:33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00" w:right="300"/>
        </w:sectPr>
      </w:pPr>
      <w:rPr/>
    </w:p>
    <w:p>
      <w:pPr>
        <w:spacing w:before="0" w:after="0" w:line="200" w:lineRule="exact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300"/>
          <w:cols w:num="2" w:equalWidth="0">
            <w:col w:w="544" w:space="1602"/>
            <w:col w:w="9274"/>
          </w:cols>
        </w:sectPr>
      </w:pPr>
      <w:rPr/>
    </w:p>
    <w:p>
      <w:pPr>
        <w:spacing w:before="0" w:after="0" w:line="281" w:lineRule="exact"/>
        <w:ind w:left="132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83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65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0"/>
          <w:position w:val="-2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4684" w:right="4397"/>
        <w:jc w:val="center"/>
        <w:tabs>
          <w:tab w:pos="6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14" w:lineRule="exact"/>
        <w:ind w:left="2146" w:right="4393" w:firstLine="2559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Bınniye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-Jan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arma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00" w:lineRule="exact"/>
        <w:ind w:left="2146" w:right="2626" w:firstLine="-2032"/>
        <w:jc w:val="left"/>
        <w:tabs>
          <w:tab w:pos="220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1"/>
        </w:rPr>
        <w:t>[Yardımcı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5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Görüldug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57" w:right="415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8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left="132" w:right="-20"/>
        <w:jc w:val="left"/>
        <w:tabs>
          <w:tab w:pos="2860" w:val="left"/>
          <w:tab w:pos="4740" w:val="left"/>
          <w:tab w:pos="6600" w:val="left"/>
          <w:tab w:pos="8160" w:val="left"/>
          <w:tab w:pos="9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  <w:position w:val="-1"/>
        </w:rPr>
        <w:t>Su'Ju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1"/>
          <w:position w:val="-3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83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-2"/>
          <w:w w:val="83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-2"/>
        </w:rPr>
        <w:t>.K.T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8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7"/>
          <w:position w:val="-2"/>
        </w:rPr>
        <w:t>K02Kg.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5455" w:right="-20"/>
        <w:jc w:val="left"/>
        <w:tabs>
          <w:tab w:pos="6600" w:val="left"/>
          <w:tab w:pos="8160" w:val="left"/>
          <w:tab w:pos="972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1D1D1D"/>
          <w:spacing w:val="0"/>
          <w:w w:val="78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1D1D1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1D1D1D"/>
          <w:spacing w:val="0"/>
          <w:w w:val="78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1D1D1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1D1D1D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3F3F3F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21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yerinde,kur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yanmıştır.Herhangi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92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i/>
        </w:rPr>
        <w:t>bir</w:t>
      </w:r>
      <w:r>
        <w:rPr>
          <w:rFonts w:ascii="Arial" w:hAnsi="Arial" w:cs="Arial" w:eastAsia="Arial"/>
          <w:sz w:val="17"/>
          <w:szCs w:val="17"/>
          <w:color w:val="2F2F2F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300"/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Xangı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10" w:lineRule="exact"/>
        <w:ind w:left="19" w:right="65" w:firstLine="-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kenannda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200" w:right="300"/>
          <w:cols w:num="2" w:equalWidth="0">
            <w:col w:w="1620" w:space="525"/>
            <w:col w:w="9275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132" w:right="-20"/>
        <w:jc w:val="left"/>
        <w:tabs>
          <w:tab w:pos="21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6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1" w:lineRule="auto"/>
        <w:ind w:left="132" w:right="9702" w:firstLine="6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9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1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32" w:right="-20"/>
        <w:jc w:val="left"/>
        <w:tabs>
          <w:tab w:pos="216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</w:rPr>
        <w:t>g!&lt;ihi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DöntlşU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-15"/>
          <w:w w:val="16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  <w:position w:val="1"/>
        </w:rPr>
        <w:t>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232" w:right="-20"/>
        <w:jc w:val="left"/>
        <w:tabs>
          <w:tab w:pos="540" w:val="left"/>
          <w:tab w:pos="1040" w:val="left"/>
          <w:tab w:pos="1540" w:val="left"/>
          <w:tab w:pos="216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0"/>
          <w:w w:val="12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81"/>
        </w:rPr>
        <w:t>ÖIU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0"/>
        </w:rPr>
        <w:t>Yeniçamlı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300"/>
        </w:sectPr>
      </w:pPr>
      <w:rPr/>
    </w:p>
    <w:p>
      <w:pPr>
        <w:spacing w:before="40" w:after="0" w:line="240" w:lineRule="auto"/>
        <w:ind w:left="2298" w:right="-73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26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25" w:lineRule="exact"/>
        <w:ind w:left="299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0"/>
          <w:w w:val="80"/>
          <w:position w:val="-4"/>
        </w:rPr>
        <w:t>·u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4" w:lineRule="exact"/>
        <w:ind w:left="337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139"/>
          <w:position w:val="-4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65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14"/>
          <w:w w:val="6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65"/>
        </w:rPr>
        <w:t>9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44"/>
          <w:w w:val="65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2"/>
        </w:rPr>
        <w:t>NaYı</w:t>
      </w:r>
      <w:r>
        <w:rPr>
          <w:rFonts w:ascii="Arial" w:hAnsi="Arial" w:cs="Arial" w:eastAsia="Arial"/>
          <w:sz w:val="25"/>
          <w:szCs w:val="25"/>
          <w:color w:val="2F2F2F"/>
          <w:spacing w:val="3"/>
          <w:w w:val="53"/>
        </w:rPr>
        <w:t>s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0"/>
          <w:b/>
          <w:bCs/>
          <w:i/>
        </w:rPr>
        <w:t>1JUW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300"/>
          <w:cols w:num="2" w:equalWidth="0">
            <w:col w:w="5852" w:space="2680"/>
            <w:col w:w="2888"/>
          </w:cols>
        </w:sectPr>
      </w:pPr>
      <w:rPr/>
    </w:p>
    <w:p>
      <w:pPr>
        <w:spacing w:before="0" w:after="0" w:line="38" w:lineRule="exact"/>
        <w:ind w:left="299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6.223694pt;margin-top:.887582pt;width:.1pt;height:50.114124pt;mso-position-horizontal-relative:page;mso-position-vertical-relative:paragraph;z-index:-15129" coordorigin="3924,18" coordsize="2,1002">
            <v:shape style="position:absolute;left:3924;top:18;width:2;height:1002" coordorigin="3924,18" coordsize="0,1002" path="m3924,1020l3924,18e" filled="f" stroked="t" strokeweight=".712246pt" strokecolor="#4448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789398pt;margin-top:1.910749pt;width:63.783799pt;height:53pt;mso-position-horizontal-relative:page;mso-position-vertical-relative:paragraph;z-index:-15120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Times New Roman" w:hAnsi="Times New Roman" w:cs="Times New Roman" w:eastAsia="Times New Roman"/>
                      <w:sz w:val="106"/>
                      <w:szCs w:val="10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2F2F2F"/>
                      <w:w w:val="16"/>
                    </w:rPr>
                    <w:t>A.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2F2F2F"/>
                      <w:spacing w:val="37"/>
                      <w:w w:val="16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42497C"/>
                      <w:spacing w:val="0"/>
                      <w:w w:val="161"/>
                    </w:rPr>
                    <w:t>/i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9"/>
          <w:w w:val="88"/>
          <w:position w:val="-1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48"/>
          <w:position w:val="-13"/>
        </w:rPr>
        <w:t>:::-.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3"/>
        </w:rPr>
      </w:r>
      <w:r>
        <w:rPr>
          <w:rFonts w:ascii="Arial" w:hAnsi="Arial" w:cs="Arial" w:eastAsia="Arial"/>
          <w:sz w:val="21"/>
          <w:szCs w:val="21"/>
          <w:color w:val="1D1D1D"/>
          <w:spacing w:val="-12"/>
          <w:w w:val="154"/>
          <w:position w:val="-2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-24"/>
        </w:rPr>
        <w:t>tfaiy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92"/>
          <w:position w:val="-2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B8B6C1"/>
          <w:spacing w:val="0"/>
          <w:w w:val="93"/>
          <w:position w:val="-2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8B6C1"/>
          <w:spacing w:val="-34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-2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82"/>
          <w:position w:val="-2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-37"/>
          <w:w w:val="48"/>
          <w:position w:val="-2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  <w:position w:val="-24"/>
        </w:rPr>
        <w:t>ıpiri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300"/>
        </w:sectPr>
      </w:pPr>
      <w:rPr/>
    </w:p>
    <w:p>
      <w:pPr>
        <w:spacing w:before="0" w:after="0" w:line="637" w:lineRule="exact"/>
        <w:ind w:left="275" w:right="-1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6"/>
          <w:szCs w:val="56"/>
          <w:color w:val="2F2F2F"/>
          <w:spacing w:val="-125"/>
          <w:w w:val="52"/>
        </w:rPr>
        <w:t>·</w:t>
      </w:r>
      <w:r>
        <w:rPr>
          <w:rFonts w:ascii="Arial" w:hAnsi="Arial" w:cs="Arial" w:eastAsia="Arial"/>
          <w:sz w:val="18"/>
          <w:szCs w:val="18"/>
          <w:color w:val="2F2F2F"/>
          <w:spacing w:val="-64"/>
          <w:w w:val="61"/>
          <w:position w:val="24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2"/>
          <w:position w:val="1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52"/>
          <w:position w:val="19"/>
        </w:rPr>
        <w:t>.</w:t>
      </w:r>
      <w:r>
        <w:rPr>
          <w:rFonts w:ascii="Arial" w:hAnsi="Arial" w:cs="Arial" w:eastAsia="Arial"/>
          <w:sz w:val="18"/>
          <w:szCs w:val="18"/>
          <w:color w:val="2F2F2F"/>
          <w:spacing w:val="-108"/>
          <w:w w:val="61"/>
          <w:position w:val="2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52"/>
          <w:position w:val="19"/>
        </w:rPr>
        <w:t>.</w:t>
      </w:r>
      <w:r>
        <w:rPr>
          <w:rFonts w:ascii="Arial" w:hAnsi="Arial" w:cs="Arial" w:eastAsia="Arial"/>
          <w:sz w:val="56"/>
          <w:szCs w:val="56"/>
          <w:color w:val="2F2F2F"/>
          <w:spacing w:val="-132"/>
          <w:w w:val="52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2"/>
          <w:position w:val="19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90" w:lineRule="exact"/>
        <w:ind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0"/>
          <w:szCs w:val="80"/>
          <w:color w:val="545454"/>
          <w:spacing w:val="4"/>
          <w:w w:val="129"/>
          <w:position w:val="-12"/>
        </w:rPr>
        <w:t>J</w:t>
      </w:r>
      <w:r>
        <w:rPr>
          <w:rFonts w:ascii="Arial" w:hAnsi="Arial" w:cs="Arial" w:eastAsia="Arial"/>
          <w:sz w:val="80"/>
          <w:szCs w:val="80"/>
          <w:color w:val="42497C"/>
          <w:spacing w:val="0"/>
          <w:w w:val="195"/>
          <w:position w:val="-12"/>
        </w:rPr>
        <w:t>,</w:t>
      </w:r>
      <w:r>
        <w:rPr>
          <w:rFonts w:ascii="Arial" w:hAnsi="Arial" w:cs="Arial" w:eastAsia="Arial"/>
          <w:sz w:val="80"/>
          <w:szCs w:val="80"/>
          <w:color w:val="42497C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80"/>
          <w:szCs w:val="80"/>
          <w:color w:val="42497C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2"/>
        </w:rPr>
        <w:t>İtf.Çavuşu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7" w:lineRule="exact"/>
        <w:ind w:left="292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442.391754pt;margin-top:-.794684pt;width:5.369625pt;height:10.096436pt;mso-position-horizontal-relative:page;mso-position-vertical-relative:paragraph;z-index:-15128" coordorigin="8848,-16" coordsize="107,202">
            <v:shape style="position:absolute;left:8848;top:-16;width:107;height:202" coordorigin="8848,-16" coordsize="107,202" path="m8848,-16l8955,-16,8955,186,8848,186,8848,-16e" filled="t" fillcolor="#EBED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69.308258pt;margin-top:-.794684pt;width:.1pt;height:10.096436pt;mso-position-horizontal-relative:page;mso-position-vertical-relative:paragraph;z-index:-15127" coordorigin="9386,-16" coordsize="2,202">
            <v:shape style="position:absolute;left:9386;top:-16;width:2;height:202" coordorigin="9386,-16" coordsize="0,202" path="m9386,-16l9386,186,9386,-16xe" filled="t" fillcolor="#EBED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-26"/>
          <w:w w:val="215"/>
          <w:position w:val="-1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0"/>
          <w:w w:val="193"/>
          <w:position w:val="-1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0"/>
          <w:w w:val="147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-23"/>
          <w:w w:val="147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5A380"/>
          <w:spacing w:val="0"/>
          <w:w w:val="65"/>
          <w:position w:val="-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5A380"/>
          <w:spacing w:val="0"/>
          <w:w w:val="65"/>
          <w:position w:val="-1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95A380"/>
          <w:spacing w:val="12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96969"/>
          <w:spacing w:val="0"/>
          <w:w w:val="100"/>
          <w:position w:val="-1"/>
        </w:rPr>
        <w:t>.'i·,./.</w:t>
      </w:r>
      <w:r>
        <w:rPr>
          <w:rFonts w:ascii="Times New Roman" w:hAnsi="Times New Roman" w:cs="Times New Roman" w:eastAsia="Times New Roman"/>
          <w:sz w:val="15"/>
          <w:szCs w:val="15"/>
          <w:color w:val="696969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69696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v:group style="position:absolute;margin-left:523.433044pt;margin-top:5.592368pt;width:4.473481pt;height:34.110626pt;mso-position-horizontal-relative:page;mso-position-vertical-relative:paragraph;z-index:-15126" coordorigin="10469,112" coordsize="89,682">
            <v:group style="position:absolute;left:10522;top:148;width:2;height:417" coordorigin="10522,148" coordsize="2,417">
              <v:shape style="position:absolute;left:10522;top:148;width:2;height:417" coordorigin="10522,148" coordsize="0,417" path="m10522,565l10522,148e" filled="f" stroked="t" strokeweight="3.60982pt" strokecolor="#EBEDEB">
                <v:path arrowok="t"/>
              </v:shape>
            </v:group>
            <v:group style="position:absolute;left:10505;top:494;width:2;height:229" coordorigin="10505,494" coordsize="2,229">
              <v:shape style="position:absolute;left:10505;top:494;width:2;height:229" coordorigin="10505,494" coordsize="0,229" path="m10505,723l10505,494e" filled="f" stroked="t" strokeweight="3.63175pt" strokecolor="#EBEDEB">
                <v:path arrowok="t"/>
              </v:shape>
            </v:group>
            <v:group style="position:absolute;left:10497;top:567;width:2;height:205" coordorigin="10497,567" coordsize="2,205">
              <v:shape style="position:absolute;left:10497;top:567;width:2;height:205" coordorigin="10497,567" coordsize="0,205" path="m10497,772l10497,567e" filled="f" stroked="t" strokeweight="2.219050pt" strokecolor="#EBED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765137pt;margin-top:.955174pt;width:6.97224pt;height:19pt;mso-position-horizontal-relative:page;mso-position-vertical-relative:paragraph;z-index:-15119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909090"/>
                      <w:spacing w:val="0"/>
                      <w:w w:val="66"/>
                    </w:rPr>
                    <w:t>1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545454"/>
          <w:w w:val="234"/>
          <w:position w:val="-1"/>
        </w:rPr>
        <w:t>U</w:t>
      </w:r>
      <w:r>
        <w:rPr>
          <w:rFonts w:ascii="Arial" w:hAnsi="Arial" w:cs="Arial" w:eastAsia="Arial"/>
          <w:sz w:val="24"/>
          <w:szCs w:val="24"/>
          <w:color w:val="545454"/>
          <w:spacing w:val="-50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909090"/>
          <w:spacing w:val="0"/>
          <w:w w:val="100"/>
          <w:position w:val="-1"/>
        </w:rPr>
        <w:t>U</w:t>
      </w:r>
      <w:r>
        <w:rPr>
          <w:rFonts w:ascii="Arial" w:hAnsi="Arial" w:cs="Arial" w:eastAsia="Arial"/>
          <w:sz w:val="24"/>
          <w:szCs w:val="24"/>
          <w:color w:val="909090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26"/>
          <w:position w:val="-1"/>
        </w:rPr>
        <w:t>en</w:t>
      </w:r>
      <w:r>
        <w:rPr>
          <w:rFonts w:ascii="Arial" w:hAnsi="Arial" w:cs="Arial" w:eastAsia="Arial"/>
          <w:sz w:val="24"/>
          <w:szCs w:val="24"/>
          <w:color w:val="2F2F2F"/>
          <w:spacing w:val="57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96969"/>
          <w:spacing w:val="0"/>
          <w:w w:val="100"/>
          <w:b/>
          <w:bCs/>
          <w:position w:val="-1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114"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v:group style="position:absolute;margin-left:426.473907pt;margin-top:12.937381pt;width:.1pt;height:11.442627pt;mso-position-horizontal-relative:page;mso-position-vertical-relative:paragraph;z-index:-15125" coordorigin="8529,259" coordsize="2,229">
            <v:shape style="position:absolute;left:8529;top:259;width:2;height:229" coordorigin="8529,259" coordsize="0,229" path="m8529,488l8529,259e" filled="f" stroked="t" strokeweight="3.15694pt" strokecolor="#EBED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909090"/>
          <w:spacing w:val="-6"/>
          <w:w w:val="125"/>
        </w:rPr>
        <w:t>!</w:t>
      </w:r>
      <w:r>
        <w:rPr>
          <w:rFonts w:ascii="Arial" w:hAnsi="Arial" w:cs="Arial" w:eastAsia="Arial"/>
          <w:sz w:val="22"/>
          <w:szCs w:val="22"/>
          <w:color w:val="909090"/>
          <w:spacing w:val="-46"/>
          <w:w w:val="126"/>
        </w:rPr>
        <w:t>l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87"/>
        </w:rPr>
        <w:t>il)lii(ll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696969"/>
          <w:spacing w:val="0"/>
          <w:w w:val="535"/>
        </w:rPr>
        <w:t>j</w:t>
      </w:r>
      <w:r>
        <w:rPr>
          <w:rFonts w:ascii="Arial" w:hAnsi="Arial" w:cs="Arial" w:eastAsia="Arial"/>
          <w:sz w:val="25"/>
          <w:szCs w:val="25"/>
          <w:color w:val="696969"/>
          <w:spacing w:val="-185"/>
          <w:w w:val="53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0"/>
          <w:w w:val="68"/>
          <w:i/>
        </w:rPr>
        <w:t>,tv:ıı"</w:t>
      </w:r>
      <w:r>
        <w:rPr>
          <w:rFonts w:ascii="Times New Roman" w:hAnsi="Times New Roman" w:cs="Times New Roman" w:eastAsia="Times New Roman"/>
          <w:sz w:val="31"/>
          <w:szCs w:val="31"/>
          <w:color w:val="545454"/>
          <w:spacing w:val="18"/>
          <w:w w:val="68"/>
          <w:i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1A1A1"/>
          <w:spacing w:val="0"/>
          <w:w w:val="68"/>
        </w:rPr>
        <w:t>)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300"/>
          <w:cols w:num="3" w:equalWidth="0">
            <w:col w:w="442" w:space="2169"/>
            <w:col w:w="3261" w:space="2465"/>
            <w:col w:w="3083"/>
          </w:cols>
        </w:sectPr>
      </w:pPr>
      <w:rPr/>
    </w:p>
    <w:p>
      <w:pPr>
        <w:spacing w:before="0" w:after="0" w:line="230" w:lineRule="exact"/>
        <w:ind w:left="2549" w:right="-20"/>
        <w:jc w:val="left"/>
        <w:tabs>
          <w:tab w:pos="8300" w:val="left"/>
          <w:tab w:pos="9340" w:val="left"/>
          <w:tab w:pos="1028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33.360138pt;margin-top:10.020472pt;width:5.582479pt;height:10.231934pt;mso-position-horizontal-relative:page;mso-position-vertical-relative:paragraph;z-index:-15124" coordorigin="8667,200" coordsize="112,205">
            <v:shape style="position:absolute;left:8667;top:200;width:112;height:205" coordorigin="8667,200" coordsize="112,205" path="m8667,200l8779,200,8779,405,8667,405,8667,200e" filled="t" fillcolor="#EBEDEB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46.90033pt;margin-top:21.113884pt;width:12.992783pt;height:30.419785pt;mso-position-horizontal-relative:page;mso-position-vertical-relative:paragraph;z-index:-15122" coordorigin="8938,422" coordsize="260,608">
            <v:group style="position:absolute;left:8962;top:461;width:2;height:138" coordorigin="8962,461" coordsize="2,138">
              <v:shape style="position:absolute;left:8962;top:461;width:2;height:138" coordorigin="8962,461" coordsize="0,138" path="m8962,599l8962,461e" filled="f" stroked="t" strokeweight="2.3714pt" strokecolor="#EBEDEB">
                <v:path arrowok="t"/>
              </v:shape>
            </v:group>
            <v:group style="position:absolute;left:9063;top:461;width:2;height:138" coordorigin="9063,461" coordsize="2,138">
              <v:shape style="position:absolute;left:9063;top:461;width:2;height:138" coordorigin="9063,461" coordsize="0,138" path="m9063,599l9063,461e" filled="f" stroked="t" strokeweight="3.85pt" strokecolor="#EBEDEB">
                <v:path arrowok="t"/>
              </v:shape>
            </v:group>
            <v:group style="position:absolute;left:9094;top:582;width:104;height:160" coordorigin="9094,582" coordsize="104,160">
              <v:shape style="position:absolute;left:9094;top:582;width:104;height:160" coordorigin="9094,582" coordsize="104,160" path="m9094,582l9198,582,9198,742,9094,742,9094,582e" filled="t" fillcolor="#EBEDEB" stroked="f">
                <v:path arrowok="t"/>
                <v:fill/>
              </v:shape>
            </v:group>
            <v:group style="position:absolute;left:8967;top:677;width:172;height:147" coordorigin="8967,677" coordsize="172,147">
              <v:shape style="position:absolute;left:8967;top:677;width:172;height:147" coordorigin="8967,677" coordsize="172,147" path="m8967,677l9139,677,9139,824,8967,824,8967,677e" filled="t" fillcolor="#EBEDEB" stroked="f">
                <v:path arrowok="t"/>
                <v:fill/>
              </v:shape>
            </v:group>
            <v:group style="position:absolute;left:9146;top:701;width:2;height:286" coordorigin="9146,701" coordsize="2,286">
              <v:shape style="position:absolute;left:9146;top:701;width:2;height:286" coordorigin="9146,701" coordsize="0,286" path="m9146,988l9146,701e" filled="f" stroked="t" strokeweight="4.295557pt" strokecolor="#EBEDE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3.025757pt;margin-top:16.255054pt;width:3.1625pt;height:5.5pt;mso-position-horizontal-relative:page;mso-position-vertical-relative:paragraph;z-index:-15118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F3F3F"/>
                      <w:spacing w:val="0"/>
                      <w:w w:val="115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-1"/>
        </w:rPr>
        <w:t>ltf</w:t>
      </w:r>
      <w:r>
        <w:rPr>
          <w:rFonts w:ascii="Arial" w:hAnsi="Arial" w:cs="Arial" w:eastAsia="Arial"/>
          <w:sz w:val="19"/>
          <w:szCs w:val="19"/>
          <w:color w:val="545454"/>
          <w:spacing w:val="8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ıy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Merkez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7"/>
          <w:w w:val="100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696969"/>
          <w:spacing w:val="0"/>
          <w:w w:val="100"/>
          <w:position w:val="-1"/>
        </w:rPr>
        <w:t>ö</w:t>
      </w:r>
      <w:r>
        <w:rPr>
          <w:rFonts w:ascii="Arial" w:hAnsi="Arial" w:cs="Arial" w:eastAsia="Arial"/>
          <w:sz w:val="19"/>
          <w:szCs w:val="19"/>
          <w:color w:val="696969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>ge</w:t>
      </w:r>
      <w:r>
        <w:rPr>
          <w:rFonts w:ascii="Arial" w:hAnsi="Arial" w:cs="Arial" w:eastAsia="Arial"/>
          <w:sz w:val="19"/>
          <w:szCs w:val="19"/>
          <w:color w:val="2F2F2F"/>
          <w:spacing w:val="-4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-21"/>
          <w:w w:val="108"/>
          <w:position w:val="5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E7E7C"/>
          <w:spacing w:val="0"/>
          <w:w w:val="73"/>
          <w:position w:val="5"/>
        </w:rPr>
        <w:t>l'ı</w:t>
      </w:r>
      <w:r>
        <w:rPr>
          <w:rFonts w:ascii="Times New Roman" w:hAnsi="Times New Roman" w:cs="Times New Roman" w:eastAsia="Times New Roman"/>
          <w:sz w:val="17"/>
          <w:szCs w:val="17"/>
          <w:color w:val="7E7E7C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61"/>
          <w:position w:val="5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61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61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69"/>
          <w:b/>
          <w:bCs/>
          <w:position w:val="-1"/>
        </w:rPr>
        <w:t>v.ı</w:t>
      </w:r>
      <w:r>
        <w:rPr>
          <w:rFonts w:ascii="Arial" w:hAnsi="Arial" w:cs="Arial" w:eastAsia="Arial"/>
          <w:sz w:val="15"/>
          <w:szCs w:val="15"/>
          <w:color w:val="545454"/>
          <w:spacing w:val="-2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E7E7C"/>
          <w:spacing w:val="1"/>
          <w:w w:val="48"/>
          <w:position w:val="5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0"/>
          <w:w w:val="134"/>
          <w:position w:val="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-2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7E7E7C"/>
          <w:spacing w:val="0"/>
          <w:w w:val="157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7E7E7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7E7E7C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00"/>
          <w:position w:val="-1"/>
        </w:rPr>
        <w:t>,_.</w:t>
      </w:r>
      <w:r>
        <w:rPr>
          <w:rFonts w:ascii="Arial" w:hAnsi="Arial" w:cs="Arial" w:eastAsia="Arial"/>
          <w:sz w:val="15"/>
          <w:szCs w:val="15"/>
          <w:color w:val="696969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33"/>
          <w:position w:val="-1"/>
        </w:rPr>
        <w:t>...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300"/>
        </w:sectPr>
      </w:pPr>
      <w:rPr/>
    </w:p>
    <w:p>
      <w:pPr>
        <w:spacing w:before="5" w:after="0" w:line="202" w:lineRule="exact"/>
        <w:ind w:left="2511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  <w:t>1.Post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3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  <w:t>Grupla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  <w:t>r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1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95"/>
          <w:position w:val="-2"/>
        </w:rPr>
        <w:t>Aı\;</w:t>
      </w:r>
      <w:r>
        <w:rPr>
          <w:rFonts w:ascii="Arial" w:hAnsi="Arial" w:cs="Arial" w:eastAsia="Arial"/>
          <w:sz w:val="19"/>
          <w:szCs w:val="19"/>
          <w:color w:val="545454"/>
          <w:spacing w:val="4"/>
          <w:w w:val="95"/>
          <w:position w:val="-2"/>
        </w:rPr>
        <w:t>ı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24"/>
          <w:position w:val="-2"/>
        </w:rPr>
        <w:t>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right="-72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1A1A1"/>
          <w:spacing w:val="-137"/>
          <w:w w:val="358"/>
          <w:position w:val="-2"/>
        </w:rPr>
        <w:t>ı</w:t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128"/>
          <w:position w:val="4"/>
        </w:rPr>
        <w:t>•</w:t>
      </w:r>
      <w:r>
        <w:rPr>
          <w:rFonts w:ascii="Arial" w:hAnsi="Arial" w:cs="Arial" w:eastAsia="Arial"/>
          <w:sz w:val="15"/>
          <w:szCs w:val="15"/>
          <w:color w:val="A1A1A1"/>
          <w:spacing w:val="-23"/>
          <w:w w:val="100"/>
          <w:position w:val="4"/>
        </w:rPr>
        <w:t> </w:t>
      </w:r>
      <w:r>
        <w:rPr>
          <w:rFonts w:ascii="Arial" w:hAnsi="Arial" w:cs="Arial" w:eastAsia="Arial"/>
          <w:sz w:val="15"/>
          <w:szCs w:val="15"/>
          <w:color w:val="A1A1A1"/>
          <w:spacing w:val="0"/>
          <w:w w:val="77"/>
          <w:position w:val="4"/>
        </w:rPr>
        <w:t>•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7E7E7C"/>
          <w:spacing w:val="0"/>
          <w:w w:val="100"/>
          <w:position w:val="-2"/>
        </w:rPr>
        <w:t>&gt;</w:t>
      </w:r>
      <w:r>
        <w:rPr>
          <w:rFonts w:ascii="Arial" w:hAnsi="Arial" w:cs="Arial" w:eastAsia="Arial"/>
          <w:sz w:val="10"/>
          <w:szCs w:val="10"/>
          <w:color w:val="7E7E7C"/>
          <w:spacing w:val="0"/>
          <w:w w:val="100"/>
          <w:position w:val="-2"/>
        </w:rPr>
        <w:t>   </w:t>
      </w:r>
      <w:r>
        <w:rPr>
          <w:rFonts w:ascii="Arial" w:hAnsi="Arial" w:cs="Arial" w:eastAsia="Arial"/>
          <w:sz w:val="10"/>
          <w:szCs w:val="10"/>
          <w:color w:val="7E7E7C"/>
          <w:spacing w:val="1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545454"/>
          <w:spacing w:val="0"/>
          <w:w w:val="100"/>
          <w:position w:val="-2"/>
        </w:rPr>
        <w:t>.,.</w:t>
      </w:r>
      <w:r>
        <w:rPr>
          <w:rFonts w:ascii="Arial" w:hAnsi="Arial" w:cs="Arial" w:eastAsia="Arial"/>
          <w:sz w:val="10"/>
          <w:szCs w:val="10"/>
          <w:color w:val="545454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545454"/>
          <w:spacing w:val="2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76"/>
          <w:i/>
          <w:position w:val="4"/>
        </w:rPr>
        <w:t>-...:.</w:t>
      </w:r>
      <w:r>
        <w:rPr>
          <w:rFonts w:ascii="Arial" w:hAnsi="Arial" w:cs="Arial" w:eastAsia="Arial"/>
          <w:sz w:val="15"/>
          <w:szCs w:val="15"/>
          <w:color w:val="3F3F3F"/>
          <w:spacing w:val="-34"/>
          <w:w w:val="76"/>
          <w:i/>
          <w:position w:val="4"/>
        </w:rPr>
        <w:t>.</w:t>
      </w:r>
      <w:r>
        <w:rPr>
          <w:rFonts w:ascii="Arial" w:hAnsi="Arial" w:cs="Arial" w:eastAsia="Arial"/>
          <w:sz w:val="15"/>
          <w:szCs w:val="15"/>
          <w:color w:val="7E7E7C"/>
          <w:spacing w:val="0"/>
          <w:w w:val="55"/>
          <w:i/>
          <w:position w:val="4"/>
        </w:rPr>
        <w:t>!1</w:t>
      </w:r>
      <w:r>
        <w:rPr>
          <w:rFonts w:ascii="Arial" w:hAnsi="Arial" w:cs="Arial" w:eastAsia="Arial"/>
          <w:sz w:val="15"/>
          <w:szCs w:val="15"/>
          <w:color w:val="7E7E7C"/>
          <w:spacing w:val="-33"/>
          <w:w w:val="55"/>
          <w:i/>
          <w:position w:val="4"/>
        </w:rPr>
        <w:t>.</w:t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69"/>
          <w:i/>
          <w:position w:val="4"/>
        </w:rPr>
        <w:t>_&lt;:_:-"</w:t>
      </w:r>
      <w:r>
        <w:rPr>
          <w:rFonts w:ascii="Arial" w:hAnsi="Arial" w:cs="Arial" w:eastAsia="Arial"/>
          <w:sz w:val="15"/>
          <w:szCs w:val="15"/>
          <w:color w:val="545454"/>
          <w:spacing w:val="-31"/>
          <w:w w:val="100"/>
          <w:i/>
          <w:position w:val="4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33"/>
          <w:i/>
          <w:position w:val="4"/>
        </w:rPr>
        <w:t>_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33"/>
          <w:i/>
          <w:position w:val="4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13"/>
          <w:w w:val="33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75"/>
          <w:b/>
          <w:bCs/>
          <w:position w:val="-2"/>
        </w:rPr>
        <w:t>fı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29"/>
          <w:w w:val="75"/>
          <w:b/>
          <w:bCs/>
          <w:position w:val="-2"/>
        </w:rPr>
        <w:t>ı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69"/>
          <w:position w:val="4"/>
        </w:rPr>
        <w:t>..</w:t>
      </w:r>
      <w:r>
        <w:rPr>
          <w:rFonts w:ascii="Arial" w:hAnsi="Arial" w:cs="Arial" w:eastAsia="Arial"/>
          <w:sz w:val="15"/>
          <w:szCs w:val="15"/>
          <w:color w:val="2F2F2F"/>
          <w:spacing w:val="-2"/>
          <w:w w:val="169"/>
          <w:position w:val="4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0"/>
          <w:w w:val="123"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2F2F2F"/>
          <w:spacing w:val="-8"/>
          <w:w w:val="123"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2F2F2F"/>
          <w:spacing w:val="-20"/>
          <w:w w:val="169"/>
          <w:position w:val="4"/>
        </w:rPr>
        <w:t>.</w:t>
      </w:r>
      <w:r>
        <w:rPr>
          <w:rFonts w:ascii="Arial" w:hAnsi="Arial" w:cs="Arial" w:eastAsia="Arial"/>
          <w:sz w:val="15"/>
          <w:szCs w:val="15"/>
          <w:color w:val="909090"/>
          <w:spacing w:val="0"/>
          <w:w w:val="178"/>
          <w:position w:val="4"/>
        </w:rPr>
        <w:t>,</w:t>
      </w:r>
      <w:r>
        <w:rPr>
          <w:rFonts w:ascii="Arial" w:hAnsi="Arial" w:cs="Arial" w:eastAsia="Arial"/>
          <w:sz w:val="15"/>
          <w:szCs w:val="15"/>
          <w:color w:val="909090"/>
          <w:spacing w:val="-14"/>
          <w:w w:val="100"/>
          <w:position w:val="4"/>
        </w:rPr>
        <w:t> </w:t>
      </w:r>
      <w:r>
        <w:rPr>
          <w:rFonts w:ascii="Arial" w:hAnsi="Arial" w:cs="Arial" w:eastAsia="Arial"/>
          <w:sz w:val="12"/>
          <w:szCs w:val="12"/>
          <w:color w:val="909090"/>
          <w:spacing w:val="0"/>
          <w:w w:val="117"/>
          <w:i/>
          <w:position w:val="4"/>
        </w:rPr>
        <w:t>j;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300"/>
          <w:cols w:num="3" w:equalWidth="0">
            <w:col w:w="4510" w:space="3718"/>
            <w:col w:w="359" w:space="187"/>
            <w:col w:w="2646"/>
          </w:cols>
        </w:sectPr>
      </w:pPr>
      <w:rPr/>
    </w:p>
    <w:p>
      <w:pPr>
        <w:spacing w:before="35" w:after="0" w:line="45" w:lineRule="exact"/>
        <w:ind w:right="-20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442.60968pt;margin-top:1.220214pt;width:.1pt;height:6.730957pt;mso-position-horizontal-relative:page;mso-position-vertical-relative:paragraph;z-index:-15123" coordorigin="8852,24" coordsize="2,135">
            <v:shape style="position:absolute;left:8852;top:24;width:2;height:135" coordorigin="8852,24" coordsize="0,135" path="m8852,159l8852,24e" filled="f" stroked="t" strokeweight="1.725pt" strokecolor="#EBED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130"/>
          <w:position w:val="-6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130"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7"/>
          <w:w w:val="130"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6"/>
          <w:w w:val="163"/>
          <w:b/>
          <w:bCs/>
          <w:position w:val="-6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60"/>
          <w:b/>
          <w:bCs/>
          <w:position w:val="-6"/>
        </w:rPr>
        <w:t>f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-5"/>
          <w:w w:val="60"/>
          <w:b/>
          <w:bCs/>
          <w:position w:val="-6"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-41"/>
          <w:w w:val="75"/>
          <w:b/>
          <w:bCs/>
          <w:position w:val="-6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60"/>
          <w:b/>
          <w:bCs/>
          <w:position w:val="-6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-12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0"/>
          <w:w w:val="75"/>
          <w:b/>
          <w:bCs/>
          <w:position w:val="-6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81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0"/>
          <w:b/>
          <w:bCs/>
          <w:position w:val="-6"/>
        </w:rPr>
        <w:t>Uv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11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69"/>
          <w:b/>
          <w:bCs/>
          <w:position w:val="-6"/>
        </w:rPr>
        <w:t>·tı.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69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69"/>
          <w:b/>
          <w:bCs/>
          <w:position w:val="-6"/>
        </w:rPr>
        <w:t>t,..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69"/>
          <w:b/>
          <w:bCs/>
          <w:position w:val="-6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4"/>
          <w:w w:val="69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0"/>
          <w:w w:val="106"/>
          <w:position w:val="-6"/>
        </w:rPr>
        <w:t>..,./</w:t>
      </w:r>
      <w:r>
        <w:rPr>
          <w:rFonts w:ascii="Times New Roman" w:hAnsi="Times New Roman" w:cs="Times New Roman" w:eastAsia="Times New Roman"/>
          <w:sz w:val="12"/>
          <w:szCs w:val="12"/>
          <w:color w:val="7E7E7C"/>
          <w:spacing w:val="0"/>
          <w:w w:val="352"/>
          <w:position w:val="-6"/>
        </w:rPr>
        <w:t>/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300"/>
          <w:cols w:num="2" w:equalWidth="0">
            <w:col w:w="8908" w:space="389"/>
            <w:col w:w="2123"/>
          </w:cols>
        </w:sectPr>
      </w:pPr>
      <w:rPr/>
    </w:p>
    <w:p>
      <w:pPr>
        <w:spacing w:before="0" w:after="0" w:line="209" w:lineRule="exact"/>
        <w:ind w:right="1273"/>
        <w:jc w:val="right"/>
        <w:tabs>
          <w:tab w:pos="8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189636pt;margin-top:4.768557pt;width:60.366511pt;height:19pt;mso-position-horizontal-relative:page;mso-position-vertical-relative:paragraph;z-index:-15117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1A1A1"/>
                      <w:w w:val="102"/>
                      <w:b/>
                      <w:bCs/>
                      <w:i/>
                      <w:position w:val="13"/>
                    </w:rPr>
                    <w:t>'1ı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1A1A1"/>
                      <w:spacing w:val="-18"/>
                      <w:w w:val="103"/>
                      <w:b/>
                      <w:bCs/>
                      <w:i/>
                      <w:position w:val="13"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A1A1A1"/>
                      <w:spacing w:val="-54"/>
                      <w:w w:val="127"/>
                      <w:position w:val="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A1A1A1"/>
                      <w:spacing w:val="-17"/>
                      <w:w w:val="103"/>
                      <w:b/>
                      <w:bCs/>
                      <w:i/>
                      <w:position w:val="13"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09090"/>
                      <w:spacing w:val="-41"/>
                      <w:w w:val="71"/>
                      <w:position w:val="0"/>
                    </w:rPr>
                    <w:t>,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8B6C1"/>
                      <w:spacing w:val="0"/>
                      <w:w w:val="89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B8B6C1"/>
                      <w:spacing w:val="-37"/>
                      <w:w w:val="100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09090"/>
                      <w:spacing w:val="0"/>
                      <w:w w:val="71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09090"/>
                      <w:spacing w:val="0"/>
                      <w:w w:val="71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909090"/>
                      <w:spacing w:val="7"/>
                      <w:w w:val="71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45454"/>
                      <w:spacing w:val="0"/>
                      <w:w w:val="100"/>
                      <w:b/>
                      <w:bCs/>
                      <w:position w:val="13"/>
                    </w:rPr>
                    <w:t>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45454"/>
                      <w:spacing w:val="0"/>
                      <w:w w:val="100"/>
                      <w:b/>
                      <w:bCs/>
                      <w:position w:val="13"/>
                    </w:rPr>
                    <w:t>t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45454"/>
                      <w:spacing w:val="0"/>
                      <w:w w:val="100"/>
                      <w:b/>
                      <w:bCs/>
                      <w:position w:val="13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45454"/>
                      <w:spacing w:val="31"/>
                      <w:w w:val="100"/>
                      <w:b/>
                      <w:bCs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545454"/>
                      <w:spacing w:val="-54"/>
                      <w:w w:val="47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F2F2F"/>
                      <w:spacing w:val="-12"/>
                      <w:w w:val="73"/>
                      <w:position w:val="13"/>
                    </w:rPr>
                    <w:t>&amp;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545454"/>
                      <w:spacing w:val="-54"/>
                      <w:w w:val="47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F2F2F"/>
                      <w:spacing w:val="0"/>
                      <w:w w:val="74"/>
                      <w:position w:val="13"/>
                    </w:rPr>
                    <w:t>-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F2F2F"/>
                      <w:spacing w:val="-12"/>
                      <w:w w:val="100"/>
                      <w:position w:val="1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545454"/>
                      <w:spacing w:val="0"/>
                      <w:w w:val="47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545454"/>
                      <w:spacing w:val="2"/>
                      <w:w w:val="47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F2F2F"/>
                      <w:spacing w:val="0"/>
                      <w:w w:val="72"/>
                      <w:position w:val="13"/>
                    </w:rPr>
                    <w:t>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2F2F2F"/>
                      <w:spacing w:val="-16"/>
                      <w:w w:val="72"/>
                      <w:position w:val="1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2F2F2F"/>
                      <w:spacing w:val="0"/>
                      <w:w w:val="174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2F2F2F"/>
                      <w:spacing w:val="35"/>
                      <w:w w:val="100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545454"/>
                      <w:spacing w:val="2"/>
                      <w:w w:val="67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F3F3F"/>
                      <w:spacing w:val="-6"/>
                      <w:w w:val="75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F3F3F"/>
                      <w:spacing w:val="12"/>
                      <w:w w:val="75"/>
                      <w:position w:val="0"/>
                    </w:rPr>
                    <w:t>,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696969"/>
                      <w:spacing w:val="0"/>
                      <w:w w:val="207"/>
                      <w:i/>
                      <w:position w:val="13"/>
                    </w:rPr>
                    <w:t>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A1A1A1"/>
          <w:w w:val="158"/>
          <w:i/>
          <w:position w:val="-2"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w w:val="157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A1A1A1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A1A1A1"/>
          <w:w w:val="100"/>
          <w:i/>
          <w:position w:val="-2"/>
        </w:rPr>
      </w:r>
      <w:r>
        <w:rPr>
          <w:rFonts w:ascii="Arial" w:hAnsi="Arial" w:cs="Arial" w:eastAsia="Arial"/>
          <w:sz w:val="23"/>
          <w:szCs w:val="23"/>
          <w:color w:val="3F3F3F"/>
          <w:spacing w:val="-20"/>
          <w:w w:val="164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37"/>
          <w:position w:val="-2"/>
        </w:rPr>
        <w:t>..</w:t>
      </w:r>
      <w:r>
        <w:rPr>
          <w:rFonts w:ascii="Arial" w:hAnsi="Arial" w:cs="Arial" w:eastAsia="Arial"/>
          <w:sz w:val="23"/>
          <w:szCs w:val="23"/>
          <w:color w:val="696969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23"/>
          <w:szCs w:val="23"/>
          <w:color w:val="696969"/>
          <w:spacing w:val="-8"/>
          <w:w w:val="10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909090"/>
          <w:spacing w:val="0"/>
          <w:w w:val="103"/>
          <w:position w:val="-2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right="1591"/>
        <w:jc w:val="right"/>
        <w:tabs>
          <w:tab w:pos="54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11"/>
          <w:szCs w:val="11"/>
          <w:color w:val="545454"/>
          <w:w w:val="90"/>
          <w:b/>
          <w:bCs/>
          <w:position w:val="-1"/>
        </w:rPr>
        <w:t>;</w:t>
      </w:r>
      <w:r>
        <w:rPr>
          <w:rFonts w:ascii="Arial" w:hAnsi="Arial" w:cs="Arial" w:eastAsia="Arial"/>
          <w:sz w:val="11"/>
          <w:szCs w:val="11"/>
          <w:color w:val="545454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1"/>
          <w:szCs w:val="11"/>
          <w:color w:val="545454"/>
          <w:w w:val="100"/>
          <w:b/>
          <w:bCs/>
          <w:position w:val="-1"/>
        </w:rPr>
      </w:r>
      <w:r>
        <w:rPr>
          <w:rFonts w:ascii="Arial" w:hAnsi="Arial" w:cs="Arial" w:eastAsia="Arial"/>
          <w:sz w:val="9"/>
          <w:szCs w:val="9"/>
          <w:color w:val="A1A1A1"/>
          <w:spacing w:val="0"/>
          <w:w w:val="105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1605"/>
        <w:jc w:val="right"/>
        <w:tabs>
          <w:tab w:pos="4020" w:val="left"/>
          <w:tab w:pos="4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606289"/>
          <w:w w:val="116"/>
          <w:position w:val="1"/>
        </w:rPr>
        <w:t>,.</w:t>
      </w:r>
      <w:r>
        <w:rPr>
          <w:rFonts w:ascii="Arial" w:hAnsi="Arial" w:cs="Arial" w:eastAsia="Arial"/>
          <w:sz w:val="19"/>
          <w:szCs w:val="19"/>
          <w:color w:val="606289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606289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696969"/>
          <w:w w:val="50"/>
          <w:position w:val="1"/>
        </w:rPr>
        <w:t>....</w:t>
      </w:r>
      <w:r>
        <w:rPr>
          <w:rFonts w:ascii="Arial" w:hAnsi="Arial" w:cs="Arial" w:eastAsia="Arial"/>
          <w:sz w:val="14"/>
          <w:szCs w:val="14"/>
          <w:color w:val="696969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696969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w w:val="100"/>
          <w:u w:val="single" w:color="2E2E2E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  <w:u w:val="single" w:color="2E2E2E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  <w:u w:val="single" w:color="2E2E2E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7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1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00" w:right="300"/>
        </w:sectPr>
      </w:pPr>
      <w:rPr/>
    </w:p>
    <w:p>
      <w:pPr>
        <w:spacing w:before="77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50"/>
        </w:rPr>
        <w:t>::r::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600" w:val="left"/>
          <w:tab w:pos="236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408447pt;margin-top:10.781594pt;width:20.860386pt;height:9.5pt;mso-position-horizontal-relative:page;mso-position-vertical-relative:paragraph;z-index:-15116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</w:rPr>
                    <w:t>İtf.Eri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75"/>
          <w:b/>
          <w:bCs/>
        </w:rPr>
        <w:t>Abd</w:t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75"/>
          <w:b/>
          <w:bCs/>
        </w:rPr>
        <w:t>ra</w:t>
      </w:r>
      <w:r>
        <w:rPr>
          <w:rFonts w:ascii="Arial" w:hAnsi="Arial" w:cs="Arial" w:eastAsia="Arial"/>
          <w:sz w:val="27"/>
          <w:szCs w:val="27"/>
          <w:color w:val="545454"/>
          <w:spacing w:val="0"/>
          <w:w w:val="75"/>
          <w:b/>
          <w:bCs/>
        </w:rPr>
        <w:t>b</w:t>
      </w:r>
      <w:r>
        <w:rPr>
          <w:rFonts w:ascii="Arial" w:hAnsi="Arial" w:cs="Arial" w:eastAsia="Arial"/>
          <w:sz w:val="27"/>
          <w:szCs w:val="27"/>
          <w:color w:val="545454"/>
          <w:spacing w:val="11"/>
          <w:w w:val="75"/>
          <w:b/>
          <w:bCs/>
        </w:rPr>
        <w:t> 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75"/>
          <w:b/>
          <w:bCs/>
        </w:rPr>
        <w:t>PÇU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1"/>
        </w:rPr>
        <w:t>•ur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1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4"/>
          <w:position w:val="11"/>
        </w:rPr>
        <w:t>LMI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300"/>
          <w:cols w:num="2" w:equalWidth="0">
            <w:col w:w="453" w:space="1921"/>
            <w:col w:w="9046"/>
          </w:cols>
        </w:sectPr>
      </w:pPr>
      <w:rPr/>
    </w:p>
    <w:p>
      <w:pPr>
        <w:spacing w:before="51" w:after="0" w:line="240" w:lineRule="auto"/>
        <w:ind w:left="2388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4.244914pt;margin-top:32.337376pt;width:562.674124pt;height:739.89496pt;mso-position-horizontal-relative:page;mso-position-vertical-relative:page;z-index:-15130" coordorigin="285,647" coordsize="11253,14798">
            <v:group style="position:absolute;left:299;top:668;width:11163;height:2" coordorigin="299,668" coordsize="11163,2">
              <v:shape style="position:absolute;left:299;top:668;width:11163;height:2" coordorigin="299,668" coordsize="11163,0" path="m299,668l11462,668e" filled="f" stroked="t" strokeweight=".949661pt" strokecolor="#4B4B4B">
                <v:path arrowok="t"/>
              </v:shape>
            </v:group>
            <v:group style="position:absolute;left:309;top:654;width:2;height:9593" coordorigin="309,654" coordsize="2,9593">
              <v:shape style="position:absolute;left:309;top:654;width:2;height:9593" coordorigin="309,654" coordsize="0,9593" path="m309,10247l309,654e" filled="f" stroked="t" strokeweight=".712246pt" strokecolor="#484848">
                <v:path arrowok="t"/>
              </v:shape>
            </v:group>
            <v:group style="position:absolute;left:11460;top:663;width:2;height:2329" coordorigin="11460,663" coordsize="2,2329">
              <v:shape style="position:absolute;left:11460;top:663;width:2;height:2329" coordorigin="11460,663" coordsize="0,2329" path="m11460,2993l11460,663e" filled="f" stroked="t" strokeweight=".949661pt" strokecolor="#484848">
                <v:path arrowok="t"/>
              </v:shape>
            </v:group>
            <v:group style="position:absolute;left:304;top:692;width:2;height:854" coordorigin="304,692" coordsize="2,854">
              <v:shape style="position:absolute;left:304;top:692;width:2;height:854" coordorigin="304,692" coordsize="0,854" path="m304,1546l304,692e" filled="f" stroked="t" strokeweight=".949661pt" strokecolor="#646464">
                <v:path arrowok="t"/>
              </v:shape>
            </v:group>
            <v:group style="position:absolute;left:9072;top:663;width:2;height:1499" coordorigin="9072,663" coordsize="2,1499">
              <v:shape style="position:absolute;left:9072;top:663;width:2;height:1499" coordorigin="9072,663" coordsize="0,1499" path="m9072,2162l9072,663e" filled="f" stroked="t" strokeweight=".712246pt" strokecolor="#3F3F3F">
                <v:path arrowok="t"/>
              </v:shape>
            </v:group>
            <v:group style="position:absolute;left:2329;top:659;width:2;height:1489" coordorigin="2329,659" coordsize="2,1489">
              <v:shape style="position:absolute;left:2329;top:659;width:2;height:1489" coordorigin="2329,659" coordsize="0,1489" path="m2329,2148l2329,659e" filled="f" stroked="t" strokeweight=".949661pt" strokecolor="#383838">
                <v:path arrowok="t"/>
              </v:shape>
            </v:group>
            <v:group style="position:absolute;left:299;top:2145;width:5969;height:2" coordorigin="299,2145" coordsize="5969,2">
              <v:shape style="position:absolute;left:299;top:2145;width:5969;height:2" coordorigin="299,2145" coordsize="5969,0" path="m299,2145l6268,2145e" filled="f" stroked="t" strokeweight=".949661pt" strokecolor="#4B4B4B">
                <v:path arrowok="t"/>
              </v:shape>
            </v:group>
            <v:group style="position:absolute;left:306;top:1608;width:2;height:998" coordorigin="306,1608" coordsize="2,998">
              <v:shape style="position:absolute;left:306;top:1608;width:2;height:998" coordorigin="306,1608" coordsize="0,998" path="m306,2606l306,1608e" filled="f" stroked="t" strokeweight=".712246pt" strokecolor="#383838">
                <v:path arrowok="t"/>
              </v:shape>
            </v:group>
            <v:group style="position:absolute;left:6173;top:2150;width:608;height:2" coordorigin="6173,2150" coordsize="608,2">
              <v:shape style="position:absolute;left:6173;top:2150;width:608;height:2" coordorigin="6173,2150" coordsize="608,0" path="m6173,2150l6781,2150e" filled="f" stroked="t" strokeweight=".47483pt" strokecolor="#343434">
                <v:path arrowok="t"/>
              </v:shape>
            </v:group>
            <v:group style="position:absolute;left:6724;top:2148;width:4748;height:2" coordorigin="6724,2148" coordsize="4748,2">
              <v:shape style="position:absolute;left:6724;top:2148;width:4748;height:2" coordorigin="6724,2148" coordsize="4748,0" path="m6724,2148l11472,2148e" filled="f" stroked="t" strokeweight=".949661pt" strokecolor="#484848">
                <v:path arrowok="t"/>
              </v:shape>
            </v:group>
            <v:group style="position:absolute;left:299;top:2363;width:5114;height:2" coordorigin="299,2363" coordsize="5114,2">
              <v:shape style="position:absolute;left:299;top:2363;width:5114;height:2" coordorigin="299,2363" coordsize="5114,0" path="m299,2363l5413,2363e" filled="f" stroked="t" strokeweight=".949661pt" strokecolor="#4B4B4B">
                <v:path arrowok="t"/>
              </v:shape>
            </v:group>
            <v:group style="position:absolute;left:5342;top:2367;width:337;height:2" coordorigin="5342,2367" coordsize="337,2">
              <v:shape style="position:absolute;left:5342;top:2367;width:337;height:2" coordorigin="5342,2367" coordsize="337,0" path="m5342,2367l5679,2367e" filled="f" stroked="t" strokeweight=".47483pt" strokecolor="#2F2F2F">
                <v:path arrowok="t"/>
              </v:shape>
            </v:group>
            <v:group style="position:absolute;left:5622;top:2365;width:5850;height:2" coordorigin="5622,2365" coordsize="5850,2">
              <v:shape style="position:absolute;left:5622;top:2365;width:5850;height:2" coordorigin="5622,2365" coordsize="5850,0" path="m5622,2365l11472,2365e" filled="f" stroked="t" strokeweight=".949661pt" strokecolor="#484848">
                <v:path arrowok="t"/>
              </v:shape>
            </v:group>
            <v:group style="position:absolute;left:304;top:2580;width:11168;height:2" coordorigin="304,2580" coordsize="11168,2">
              <v:shape style="position:absolute;left:304;top:2580;width:11168;height:2" coordorigin="304,2580" coordsize="11168,0" path="m304,2580l11472,2580e" filled="f" stroked="t" strokeweight=".949661pt" strokecolor="#484848">
                <v:path arrowok="t"/>
              </v:shape>
            </v:group>
            <v:group style="position:absolute;left:294;top:2799;width:5104;height:2" coordorigin="294,2799" coordsize="5104,2">
              <v:shape style="position:absolute;left:294;top:2799;width:5104;height:2" coordorigin="294,2799" coordsize="5104,0" path="m294,2799l5399,2799e" filled="f" stroked="t" strokeweight=".949661pt" strokecolor="#484848">
                <v:path arrowok="t"/>
              </v:shape>
            </v:group>
            <v:group style="position:absolute;left:5185;top:2799;width:760;height:2" coordorigin="5185,2799" coordsize="760,2">
              <v:shape style="position:absolute;left:5185;top:2799;width:760;height:2" coordorigin="5185,2799" coordsize="760,0" path="m5185,2799l5945,2799e" filled="f" stroked="t" strokeweight=".949661pt" strokecolor="#606060">
                <v:path arrowok="t"/>
              </v:shape>
            </v:group>
            <v:group style="position:absolute;left:5807;top:2802;width:423;height:2" coordorigin="5807,2802" coordsize="423,2">
              <v:shape style="position:absolute;left:5807;top:2802;width:423;height:2" coordorigin="5807,2802" coordsize="423,0" path="m5807,2802l6230,2802e" filled="f" stroked="t" strokeweight=".47483pt" strokecolor="#3B3B3B">
                <v:path arrowok="t"/>
              </v:shape>
            </v:group>
            <v:group style="position:absolute;left:6173;top:2802;width:5304;height:2" coordorigin="6173,2802" coordsize="5304,2">
              <v:shape style="position:absolute;left:6173;top:2802;width:5304;height:2" coordorigin="6173,2802" coordsize="5304,0" path="m6173,2802l11477,2802e" filled="f" stroked="t" strokeweight=".949661pt" strokecolor="#484848">
                <v:path arrowok="t"/>
              </v:shape>
            </v:group>
            <v:group style="position:absolute;left:299;top:3016;width:11178;height:2" coordorigin="299,3016" coordsize="11178,2">
              <v:shape style="position:absolute;left:299;top:3016;width:11178;height:2" coordorigin="299,3016" coordsize="11178,0" path="m299,3016l11477,3016e" filled="f" stroked="t" strokeweight=".949661pt" strokecolor="#484848">
                <v:path arrowok="t"/>
              </v:shape>
            </v:group>
            <v:group style="position:absolute;left:11467;top:2596;width:2;height:1379" coordorigin="11467,2596" coordsize="2,1379">
              <v:shape style="position:absolute;left:11467;top:2596;width:2;height:1379" coordorigin="11467,2596" coordsize="0,1379" path="m11467,3976l11467,2596e" filled="f" stroked="t" strokeweight=".712246pt" strokecolor="#3F3F3F">
                <v:path arrowok="t"/>
              </v:shape>
            </v:group>
            <v:group style="position:absolute;left:299;top:3229;width:3234;height:2" coordorigin="299,3229" coordsize="3234,2">
              <v:shape style="position:absolute;left:299;top:3229;width:3234;height:2" coordorigin="299,3229" coordsize="3234,0" path="m299,3229l3533,3229e" filled="f" stroked="t" strokeweight=".949661pt" strokecolor="#444444">
                <v:path arrowok="t"/>
              </v:shape>
            </v:group>
            <v:group style="position:absolute;left:3476;top:3231;width:375;height:2" coordorigin="3476,3231" coordsize="375,2">
              <v:shape style="position:absolute;left:3476;top:3231;width:375;height:2" coordorigin="3476,3231" coordsize="375,0" path="m3476,3231l3851,3231e" filled="f" stroked="t" strokeweight=".47483pt" strokecolor="#1C1C1C">
                <v:path arrowok="t"/>
              </v:shape>
            </v:group>
            <v:group style="position:absolute;left:3794;top:3229;width:176;height:2" coordorigin="3794,3229" coordsize="176,2">
              <v:shape style="position:absolute;left:3794;top:3229;width:176;height:2" coordorigin="3794,3229" coordsize="176,0" path="m3794,3229l3970,3229e" filled="f" stroked="t" strokeweight=".47483pt" strokecolor="#343434">
                <v:path arrowok="t"/>
              </v:shape>
            </v:group>
            <v:group style="position:absolute;left:3913;top:3234;width:7559;height:2" coordorigin="3913,3234" coordsize="7559,2">
              <v:shape style="position:absolute;left:3913;top:3234;width:7559;height:2" coordorigin="3913,3234" coordsize="7559,0" path="m3913,3234l11472,3234e" filled="f" stroked="t" strokeweight=".949661pt" strokecolor="#484848">
                <v:path arrowok="t"/>
              </v:shape>
            </v:group>
            <v:group style="position:absolute;left:3827;top:3226;width:2;height:745" coordorigin="3827,3226" coordsize="2,745">
              <v:shape style="position:absolute;left:3827;top:3226;width:2;height:745" coordorigin="3827,3226" coordsize="0,745" path="m3827,3971l3827,3226e" filled="f" stroked="t" strokeweight=".949661pt" strokecolor="#4F4F4F">
                <v:path arrowok="t"/>
              </v:shape>
            </v:group>
            <v:group style="position:absolute;left:6921;top:3222;width:2;height:754" coordorigin="6921,3222" coordsize="2,754">
              <v:shape style="position:absolute;left:6921;top:3222;width:2;height:754" coordorigin="6921,3222" coordsize="0,754" path="m6921,3976l6921,3222e" filled="f" stroked="t" strokeweight=".949661pt" strokecolor="#4B4B4B">
                <v:path arrowok="t"/>
              </v:shape>
            </v:group>
            <v:group style="position:absolute;left:3818;top:3649;width:2507;height:2" coordorigin="3818,3649" coordsize="2507,2">
              <v:shape style="position:absolute;left:3818;top:3649;width:2507;height:2" coordorigin="3818,3649" coordsize="2507,0" path="m3818,3649l6325,3649e" filled="f" stroked="t" strokeweight=".712246pt" strokecolor="#5B5B5B">
                <v:path arrowok="t"/>
              </v:shape>
            </v:group>
            <v:group style="position:absolute;left:6173;top:3646;width:712;height:2" coordorigin="6173,3646" coordsize="712,2">
              <v:shape style="position:absolute;left:6173;top:3646;width:712;height:2" coordorigin="6173,3646" coordsize="712,0" path="m6173,3646l6885,3646e" filled="f" stroked="t" strokeweight=".47483pt" strokecolor="#979797">
                <v:path arrowok="t"/>
              </v:shape>
            </v:group>
            <v:group style="position:absolute;left:6724;top:3646;width:209;height:2" coordorigin="6724,3646" coordsize="209,2">
              <v:shape style="position:absolute;left:6724;top:3646;width:209;height:2" coordorigin="6724,3646" coordsize="209,0" path="m6724,3646l6933,3646e" filled="f" stroked="t" strokeweight=".47483pt" strokecolor="#777777">
                <v:path arrowok="t"/>
              </v:shape>
            </v:group>
            <v:group style="position:absolute;left:309;top:3618;width:2;height:387" coordorigin="309,3618" coordsize="2,387">
              <v:shape style="position:absolute;left:309;top:3618;width:2;height:387" coordorigin="309,3618" coordsize="0,387" path="m309,4004l309,3618e" filled="f" stroked="t" strokeweight=".47483pt" strokecolor="#181818">
                <v:path arrowok="t"/>
              </v:shape>
            </v:group>
            <v:group style="position:absolute;left:304;top:3957;width:3827;height:2" coordorigin="304,3957" coordsize="3827,2">
              <v:shape style="position:absolute;left:304;top:3957;width:3827;height:2" coordorigin="304,3957" coordsize="3827,0" path="m304,3957l4131,3957e" filled="f" stroked="t" strokeweight=".949661pt" strokecolor="#484848">
                <v:path arrowok="t"/>
              </v:shape>
            </v:group>
            <v:group style="position:absolute;left:4074;top:3954;width:1605;height:2" coordorigin="4074,3954" coordsize="1605,2">
              <v:shape style="position:absolute;left:4074;top:3954;width:1605;height:2" coordorigin="4074,3954" coordsize="1605,0" path="m4074,3954l5679,3954e" filled="f" stroked="t" strokeweight=".949661pt" strokecolor="#343434">
                <v:path arrowok="t"/>
              </v:shape>
            </v:group>
            <v:group style="position:absolute;left:5622;top:3959;width:5855;height:2" coordorigin="5622,3959" coordsize="5855,2">
              <v:shape style="position:absolute;left:5622;top:3959;width:5855;height:2" coordorigin="5622,3959" coordsize="5855,0" path="m5622,3959l11477,3959e" filled="f" stroked="t" strokeweight=".949661pt" strokecolor="#484848">
                <v:path arrowok="t"/>
              </v:shape>
            </v:group>
            <v:group style="position:absolute;left:299;top:4231;width:3234;height:2" coordorigin="299,4231" coordsize="3234,2">
              <v:shape style="position:absolute;left:299;top:4231;width:3234;height:2" coordorigin="299,4231" coordsize="3234,0" path="m299,4231l3533,4231e" filled="f" stroked="t" strokeweight=".949661pt" strokecolor="#484848">
                <v:path arrowok="t"/>
              </v:shape>
            </v:group>
            <v:group style="position:absolute;left:2341;top:3952;width:2;height:286" coordorigin="2341,3952" coordsize="2,286">
              <v:shape style="position:absolute;left:2341;top:3952;width:2;height:286" coordorigin="2341,3952" coordsize="0,286" path="m2341,4238l2341,3952e" filled="f" stroked="t" strokeweight=".949661pt" strokecolor="#3B3B3B">
                <v:path arrowok="t"/>
              </v:shape>
            </v:group>
            <v:group style="position:absolute;left:3476;top:4233;width:494;height:2" coordorigin="3476,4233" coordsize="494,2">
              <v:shape style="position:absolute;left:3476;top:4233;width:494;height:2" coordorigin="3476,4233" coordsize="494,0" path="m3476,4233l3970,4233e" filled="f" stroked="t" strokeweight=".47483pt" strokecolor="#2F2F2F">
                <v:path arrowok="t"/>
              </v:shape>
            </v:group>
            <v:group style="position:absolute;left:3913;top:4236;width:7559;height:2" coordorigin="3913,4236" coordsize="7559,2">
              <v:shape style="position:absolute;left:3913;top:4236;width:7559;height:2" coordorigin="3913,4236" coordsize="7559,0" path="m3913,4236l11472,4236e" filled="f" stroked="t" strokeweight=".949661pt" strokecolor="#4B4B4B">
                <v:path arrowok="t"/>
              </v:shape>
            </v:group>
            <v:group style="position:absolute;left:2339;top:4190;width:2;height:511" coordorigin="2339,4190" coordsize="2,511">
              <v:shape style="position:absolute;left:2339;top:4190;width:2;height:511" coordorigin="2339,4190" coordsize="0,511" path="m2339,4701l2339,4190e" filled="f" stroked="t" strokeweight=".712246pt" strokecolor="#2F2F2F">
                <v:path arrowok="t"/>
              </v:shape>
            </v:group>
            <v:group style="position:absolute;left:2331;top:4453;width:3067;height:2" coordorigin="2331,4453" coordsize="3067,2">
              <v:shape style="position:absolute;left:2331;top:4453;width:3067;height:2" coordorigin="2331,4453" coordsize="3067,0" path="m2331,4453l5399,4453e" filled="f" stroked="t" strokeweight=".712246pt" strokecolor="#3F3F3F">
                <v:path arrowok="t"/>
              </v:shape>
            </v:group>
            <v:group style="position:absolute;left:5123;top:4453;width:741;height:2" coordorigin="5123,4453" coordsize="741,2">
              <v:shape style="position:absolute;left:5123;top:4453;width:741;height:2" coordorigin="5123,4453" coordsize="741,0" path="m5123,4453l5864,4453e" filled="f" stroked="t" strokeweight=".949661pt" strokecolor="#545454">
                <v:path arrowok="t"/>
              </v:shape>
            </v:group>
            <v:group style="position:absolute;left:5807;top:4453;width:423;height:2" coordorigin="5807,4453" coordsize="423,2">
              <v:shape style="position:absolute;left:5807;top:4453;width:423;height:2" coordorigin="5807,4453" coordsize="423,0" path="m5807,4453l6230,4453e" filled="f" stroked="t" strokeweight=".47483pt" strokecolor="#2B2B2B">
                <v:path arrowok="t"/>
              </v:shape>
            </v:group>
            <v:group style="position:absolute;left:6173;top:4455;width:5304;height:2" coordorigin="6173,4455" coordsize="5304,2">
              <v:shape style="position:absolute;left:6173;top:4455;width:5304;height:2" coordorigin="6173,4455" coordsize="5304,0" path="m6173,4455l11477,4455e" filled="f" stroked="t" strokeweight=".949661pt" strokecolor="#484848">
                <v:path arrowok="t"/>
              </v:shape>
            </v:group>
            <v:group style="position:absolute;left:11467;top:4224;width:2;height:1880" coordorigin="11467,4224" coordsize="2,1880">
              <v:shape style="position:absolute;left:11467;top:4224;width:2;height:1880" coordorigin="11467,4224" coordsize="0,1880" path="m11467,6104l11467,4224e" filled="f" stroked="t" strokeweight=".712246pt" strokecolor="#3B3B3B">
                <v:path arrowok="t"/>
              </v:shape>
            </v:group>
            <v:group style="position:absolute;left:4884;top:4448;width:2;height:725" coordorigin="4884,4448" coordsize="2,725">
              <v:shape style="position:absolute;left:4884;top:4448;width:2;height:725" coordorigin="4884,4448" coordsize="0,725" path="m4884,5174l4884,4448e" filled="f" stroked="t" strokeweight=".712246pt" strokecolor="#3B3B3B">
                <v:path arrowok="t"/>
              </v:shape>
            </v:group>
            <v:group style="position:absolute;left:4872;top:4892;width:1330;height:2" coordorigin="4872,4892" coordsize="1330,2">
              <v:shape style="position:absolute;left:4872;top:4892;width:1330;height:2" coordorigin="4872,4892" coordsize="1330,0" path="m4872,4892l6201,4892e" filled="f" stroked="t" strokeweight=".237415pt" strokecolor="#1C1C1C">
                <v:path arrowok="t"/>
              </v:shape>
            </v:group>
            <v:group style="position:absolute;left:7771;top:4443;width:2;height:258" coordorigin="7771,4443" coordsize="2,258">
              <v:shape style="position:absolute;left:7771;top:4443;width:2;height:258" coordorigin="7771,4443" coordsize="0,258" path="m7771,4701l7771,4443e" filled="f" stroked="t" strokeweight=".712246pt" strokecolor="#444444">
                <v:path arrowok="t"/>
              </v:shape>
            </v:group>
            <v:group style="position:absolute;left:2341;top:4644;width:2;height:1904" coordorigin="2341,4644" coordsize="2,1904">
              <v:shape style="position:absolute;left:2341;top:4644;width:2;height:1904" coordorigin="2341,4644" coordsize="0,1904" path="m2341,6548l2341,4644e" filled="f" stroked="t" strokeweight=".949661pt" strokecolor="#444444">
                <v:path arrowok="t"/>
              </v:shape>
            </v:group>
            <v:group style="position:absolute;left:6201;top:4892;width:1144;height:2" coordorigin="6201,4892" coordsize="1144,2">
              <v:shape style="position:absolute;left:6201;top:4892;width:1144;height:2" coordorigin="6201,4892" coordsize="1144,0" path="m6201,4892l7346,4892e" filled="f" stroked="t" strokeweight=".237415pt" strokecolor="#000000">
                <v:path arrowok="t"/>
              </v:shape>
            </v:group>
            <v:group style="position:absolute;left:7346;top:4892;width:931;height:2" coordorigin="7346,4892" coordsize="931,2">
              <v:shape style="position:absolute;left:7346;top:4892;width:931;height:2" coordorigin="7346,4892" coordsize="931,0" path="m7346,4892l8276,4892e" filled="f" stroked="t" strokeweight=".237415pt" strokecolor="#343434">
                <v:path arrowok="t"/>
              </v:shape>
            </v:group>
            <v:group style="position:absolute;left:7773;top:4644;width:2;height:282" coordorigin="7773,4644" coordsize="2,282">
              <v:shape style="position:absolute;left:7773;top:4644;width:2;height:282" coordorigin="7773,4644" coordsize="0,282" path="m7773,4926l7773,4644e" filled="f" stroked="t" strokeweight=".47483pt" strokecolor="#2F2F2F">
                <v:path arrowok="t"/>
              </v:shape>
            </v:group>
            <v:group style="position:absolute;left:8276;top:4892;width:3172;height:2" coordorigin="8276,4892" coordsize="3172,2">
              <v:shape style="position:absolute;left:8276;top:4892;width:3172;height:2" coordorigin="8276,4892" coordsize="3172,0" path="m8276,4892l11448,4892e" filled="f" stroked="t" strokeweight=".237415pt" strokecolor="#000000">
                <v:path arrowok="t"/>
              </v:shape>
            </v:group>
            <v:group style="position:absolute;left:4881;top:5159;width:1899;height:2" coordorigin="4881,5159" coordsize="1899,2">
              <v:shape style="position:absolute;left:4881;top:5159;width:1899;height:2" coordorigin="4881,5159" coordsize="1899,0" path="m4881,5159l6781,5159e" filled="f" stroked="t" strokeweight=".47483pt" strokecolor="#484848">
                <v:path arrowok="t"/>
              </v:shape>
            </v:group>
            <v:group style="position:absolute;left:6334;top:5157;width:5142;height:2" coordorigin="6334,5157" coordsize="5142,2">
              <v:shape style="position:absolute;left:6334;top:5157;width:5142;height:2" coordorigin="6334,5157" coordsize="5142,0" path="m6334,5157l11477,5157e" filled="f" stroked="t" strokeweight=".712246pt" strokecolor="#484848">
                <v:path arrowok="t"/>
              </v:shape>
            </v:group>
            <v:group style="position:absolute;left:4886;top:5011;width:2;height:1480" coordorigin="4886,5011" coordsize="2,1480">
              <v:shape style="position:absolute;left:4886;top:5011;width:2;height:1480" coordorigin="4886,5011" coordsize="0,1480" path="m4886,6491l4886,5011e" filled="f" stroked="t" strokeweight=".949661pt" strokecolor="#4F4F4F">
                <v:path arrowok="t"/>
              </v:shape>
            </v:group>
            <v:group style="position:absolute;left:4877;top:5396;width:6600;height:2" coordorigin="4877,5396" coordsize="6600,2">
              <v:shape style="position:absolute;left:4877;top:5396;width:6600;height:2" coordorigin="4877,5396" coordsize="6600,0" path="m4877,5396l11477,5396e" filled="f" stroked="t" strokeweight=".712246pt" strokecolor="#484848">
                <v:path arrowok="t"/>
              </v:shape>
            </v:group>
            <v:group style="position:absolute;left:313;top:5360;width:2;height:267" coordorigin="313,5360" coordsize="2,267">
              <v:shape style="position:absolute;left:313;top:5360;width:2;height:267" coordorigin="313,5360" coordsize="0,267" path="m313,5627l313,5360e" filled="f" stroked="t" strokeweight=".47483pt" strokecolor="#1F1F1F">
                <v:path arrowok="t"/>
              </v:shape>
            </v:group>
            <v:group style="position:absolute;left:2331;top:5610;width:9145;height:2" coordorigin="2331,5610" coordsize="9145,2">
              <v:shape style="position:absolute;left:2331;top:5610;width:9145;height:2" coordorigin="2331,5610" coordsize="9145,0" path="m2331,5610l11477,5610e" filled="f" stroked="t" strokeweight=".949661pt" strokecolor="#4B4B4B">
                <v:path arrowok="t"/>
              </v:shape>
            </v:group>
            <v:group style="position:absolute;left:309;top:5839;width:3761;height:2" coordorigin="309,5839" coordsize="3761,2">
              <v:shape style="position:absolute;left:309;top:5839;width:3761;height:2" coordorigin="309,5839" coordsize="3761,0" path="m309,5839l4069,5839e" filled="f" stroked="t" strokeweight=".949661pt" strokecolor="#4B4B4B">
                <v:path arrowok="t"/>
              </v:shape>
            </v:group>
            <v:group style="position:absolute;left:323;top:654;width:2;height:12619" coordorigin="323,654" coordsize="2,12619">
              <v:shape style="position:absolute;left:323;top:654;width:2;height:12619" coordorigin="323,654" coordsize="0,12619" path="m323,13273l323,654e" filled="f" stroked="t" strokeweight=".712246pt" strokecolor="#444444">
                <v:path arrowok="t"/>
              </v:shape>
            </v:group>
            <v:group style="position:absolute;left:3913;top:5839;width:218;height:2" coordorigin="3913,5839" coordsize="218,2">
              <v:shape style="position:absolute;left:3913;top:5839;width:218;height:2" coordorigin="3913,5839" coordsize="218,0" path="m3913,5839l4131,5839e" filled="f" stroked="t" strokeweight=".949661pt" strokecolor="#646464">
                <v:path arrowok="t"/>
              </v:shape>
            </v:group>
            <v:group style="position:absolute;left:4074;top:5842;width:332;height:2" coordorigin="4074,5842" coordsize="332,2">
              <v:shape style="position:absolute;left:4074;top:5842;width:332;height:2" coordorigin="4074,5842" coordsize="332,0" path="m4074,5842l4406,5842e" filled="f" stroked="t" strokeweight=".47483pt" strokecolor="#232323">
                <v:path arrowok="t"/>
              </v:shape>
            </v:group>
            <v:group style="position:absolute;left:4349;top:5844;width:7127;height:2" coordorigin="4349,5844" coordsize="7127,2">
              <v:shape style="position:absolute;left:4349;top:5844;width:7127;height:2" coordorigin="4349,5844" coordsize="7127,0" path="m4349,5844l11477,5844e" filled="f" stroked="t" strokeweight=".949661pt" strokecolor="#484848">
                <v:path arrowok="t"/>
              </v:shape>
            </v:group>
            <v:group style="position:absolute;left:7780;top:5837;width:2;height:649" coordorigin="7780,5837" coordsize="2,649">
              <v:shape style="position:absolute;left:7780;top:5837;width:2;height:649" coordorigin="7780,5837" coordsize="0,649" path="m7780,6486l7780,5837e" filled="f" stroked="t" strokeweight=".949661pt" strokecolor="#5B5B5B">
                <v:path arrowok="t"/>
              </v:shape>
            </v:group>
            <v:group style="position:absolute;left:2336;top:6259;width:1890;height:2" coordorigin="2336,6259" coordsize="1890,2">
              <v:shape style="position:absolute;left:2336;top:6259;width:1890;height:2" coordorigin="2336,6259" coordsize="1890,0" path="m2336,6259l4226,6259e" filled="f" stroked="t" strokeweight=".949661pt" strokecolor="#4B4B4B">
                <v:path arrowok="t"/>
              </v:shape>
            </v:group>
            <v:group style="position:absolute;left:4074;top:6262;width:332;height:2" coordorigin="4074,6262" coordsize="332,2">
              <v:shape style="position:absolute;left:4074;top:6262;width:332;height:2" coordorigin="4074,6262" coordsize="332,0" path="m4074,6262l4406,6262e" filled="f" stroked="t" strokeweight=".47483pt" strokecolor="#343434">
                <v:path arrowok="t"/>
              </v:shape>
            </v:group>
            <v:group style="position:absolute;left:4349;top:6262;width:1049;height:2" coordorigin="4349,6262" coordsize="1049,2">
              <v:shape style="position:absolute;left:4349;top:6262;width:1049;height:2" coordorigin="4349,6262" coordsize="1049,0" path="m4349,6262l5399,6262e" filled="f" stroked="t" strokeweight=".712246pt" strokecolor="#4B4B4B">
                <v:path arrowok="t"/>
              </v:shape>
            </v:group>
            <v:group style="position:absolute;left:5342;top:6262;width:337;height:2" coordorigin="5342,6262" coordsize="337,2">
              <v:shape style="position:absolute;left:5342;top:6262;width:337;height:2" coordorigin="5342,6262" coordsize="337,0" path="m5342,6262l5679,6262e" filled="f" stroked="t" strokeweight=".47483pt" strokecolor="#2B2B2B">
                <v:path arrowok="t"/>
              </v:shape>
            </v:group>
            <v:group style="position:absolute;left:5598;top:6264;width:764;height:2" coordorigin="5598,6264" coordsize="764,2">
              <v:shape style="position:absolute;left:5598;top:6264;width:764;height:2" coordorigin="5598,6264" coordsize="764,0" path="m5598,6264l6363,6264e" filled="f" stroked="t" strokeweight=".949661pt" strokecolor="#575757">
                <v:path arrowok="t"/>
              </v:shape>
            </v:group>
            <v:group style="position:absolute;left:6173;top:6264;width:608;height:2" coordorigin="6173,6264" coordsize="608,2">
              <v:shape style="position:absolute;left:6173;top:6264;width:608;height:2" coordorigin="6173,6264" coordsize="608,0" path="m6173,6264l6781,6264e" filled="f" stroked="t" strokeweight=".47483pt" strokecolor="#2F2F2F">
                <v:path arrowok="t"/>
              </v:shape>
            </v:group>
            <v:group style="position:absolute;left:6724;top:6262;width:218;height:2" coordorigin="6724,6262" coordsize="218,2">
              <v:shape style="position:absolute;left:6724;top:6262;width:218;height:2" coordorigin="6724,6262" coordsize="218,0" path="m6724,6262l6942,6262e" filled="f" stroked="t" strokeweight=".47483pt" strokecolor="#131313">
                <v:path arrowok="t"/>
              </v:shape>
            </v:group>
            <v:group style="position:absolute;left:6885;top:6259;width:921;height:2" coordorigin="6885,6259" coordsize="921,2">
              <v:shape style="position:absolute;left:6885;top:6259;width:921;height:2" coordorigin="6885,6259" coordsize="921,0" path="m6885,6259l7806,6259e" filled="f" stroked="t" strokeweight=".949661pt" strokecolor="#4B4B4B">
                <v:path arrowok="t"/>
              </v:shape>
            </v:group>
            <v:group style="position:absolute;left:7735;top:6259;width:570;height:2" coordorigin="7735,6259" coordsize="570,2">
              <v:shape style="position:absolute;left:7735;top:6259;width:570;height:2" coordorigin="7735,6259" coordsize="570,0" path="m7735,6259l8305,6259e" filled="f" stroked="t" strokeweight=".47483pt" strokecolor="#2B2B2B">
                <v:path arrowok="t"/>
              </v:shape>
            </v:group>
            <v:group style="position:absolute;left:8115;top:6262;width:3362;height:2" coordorigin="8115,6262" coordsize="3362,2">
              <v:shape style="position:absolute;left:8115;top:6262;width:3362;height:2" coordorigin="8115,6262" coordsize="3362,0" path="m8115,6262l11477,6262e" filled="f" stroked="t" strokeweight=".949661pt" strokecolor="#4B4B4B">
                <v:path arrowok="t"/>
              </v:shape>
            </v:group>
            <v:group style="position:absolute;left:11474;top:6047;width:2;height:239" coordorigin="11474,6047" coordsize="2,239">
              <v:shape style="position:absolute;left:11474;top:6047;width:2;height:239" coordorigin="11474,6047" coordsize="0,239" path="m11474,6286l11474,6047e" filled="f" stroked="t" strokeweight=".237415pt" strokecolor="#1F1F1F">
                <v:path arrowok="t"/>
              </v:shape>
            </v:group>
            <v:group style="position:absolute;left:2336;top:6479;width:9140;height:2" coordorigin="2336,6479" coordsize="9140,2">
              <v:shape style="position:absolute;left:2336;top:6479;width:9140;height:2" coordorigin="2336,6479" coordsize="9140,0" path="m2336,6479l11477,6479e" filled="f" stroked="t" strokeweight=".949661pt" strokecolor="#4B4B4B">
                <v:path arrowok="t"/>
              </v:shape>
            </v:group>
            <v:group style="position:absolute;left:6724;top:6479;width:218;height:2" coordorigin="6724,6479" coordsize="218,2">
              <v:shape style="position:absolute;left:6724;top:6479;width:218;height:2" coordorigin="6724,6479" coordsize="218,0" path="m6724,6479l6942,6479e" filled="f" stroked="t" strokeweight=".712246pt" strokecolor="#343434">
                <v:path arrowok="t"/>
              </v:shape>
            </v:group>
            <v:group style="position:absolute;left:11474;top:6214;width:2;height:215" coordorigin="11474,6214" coordsize="2,215">
              <v:shape style="position:absolute;left:11474;top:6214;width:2;height:215" coordorigin="11474,6214" coordsize="0,215" path="m11474,6429l11474,6214e" filled="f" stroked="t" strokeweight=".237415pt" strokecolor="#383838">
                <v:path arrowok="t"/>
              </v:shape>
            </v:group>
            <v:group style="position:absolute;left:309;top:6694;width:845;height:2" coordorigin="309,6694" coordsize="845,2">
              <v:shape style="position:absolute;left:309;top:6694;width:845;height:2" coordorigin="309,6694" coordsize="845,0" path="m309,6694l1154,6694e" filled="f" stroked="t" strokeweight=".949661pt" strokecolor="#4B4B4B">
                <v:path arrowok="t"/>
              </v:shape>
            </v:group>
            <v:group style="position:absolute;left:1097;top:6696;width:456;height:2" coordorigin="1097,6696" coordsize="456,2">
              <v:shape style="position:absolute;left:1097;top:6696;width:456;height:2" coordorigin="1097,6696" coordsize="456,0" path="m1097,6696l1553,6696e" filled="f" stroked="t" strokeweight=".47483pt" strokecolor="#1F1F1F">
                <v:path arrowok="t"/>
              </v:shape>
            </v:group>
            <v:group style="position:absolute;left:1467;top:6699;width:4397;height:2" coordorigin="1467,6699" coordsize="4397,2">
              <v:shape style="position:absolute;left:1467;top:6699;width:4397;height:2" coordorigin="1467,6699" coordsize="4397,0" path="m1467,6699l5864,6699e" filled="f" stroked="t" strokeweight=".949661pt" strokecolor="#4F4F4F">
                <v:path arrowok="t"/>
              </v:shape>
            </v:group>
            <v:group style="position:absolute;left:2343;top:6458;width:2;height:267" coordorigin="2343,6458" coordsize="2,267">
              <v:shape style="position:absolute;left:2343;top:6458;width:2;height:267" coordorigin="2343,6458" coordsize="0,267" path="m2343,6725l2343,6458e" filled="f" stroked="t" strokeweight=".712246pt" strokecolor="#3F3F3F">
                <v:path arrowok="t"/>
              </v:shape>
            </v:group>
            <v:group style="position:absolute;left:5807;top:6696;width:423;height:2" coordorigin="5807,6696" coordsize="423,2">
              <v:shape style="position:absolute;left:5807;top:6696;width:423;height:2" coordorigin="5807,6696" coordsize="423,0" path="m5807,6696l6230,6696e" filled="f" stroked="t" strokeweight=".47483pt" strokecolor="#282828">
                <v:path arrowok="t"/>
              </v:shape>
            </v:group>
            <v:group style="position:absolute;left:6173;top:6694;width:5304;height:2" coordorigin="6173,6694" coordsize="5304,2">
              <v:shape style="position:absolute;left:6173;top:6694;width:5304;height:2" coordorigin="6173,6694" coordsize="5304,0" path="m6173,6694l11477,6694e" filled="f" stroked="t" strokeweight=".949661pt" strokecolor="#484848">
                <v:path arrowok="t"/>
              </v:shape>
            </v:group>
            <v:group style="position:absolute;left:11443;top:6481;width:2;height:215" coordorigin="11443,6481" coordsize="2,215">
              <v:shape style="position:absolute;left:11443;top:6481;width:2;height:215" coordorigin="11443,6481" coordsize="0,215" path="m11443,6696l11443,6481e" filled="f" stroked="t" strokeweight=".237415pt" strokecolor="#383838">
                <v:path arrowok="t"/>
              </v:shape>
            </v:group>
            <v:group style="position:absolute;left:2346;top:6653;width:2;height:496" coordorigin="2346,6653" coordsize="2,496">
              <v:shape style="position:absolute;left:2346;top:6653;width:2;height:496" coordorigin="2346,6653" coordsize="0,496" path="m2346,7150l2346,6653e" filled="f" stroked="t" strokeweight=".47483pt" strokecolor="#232323">
                <v:path arrowok="t"/>
              </v:shape>
            </v:group>
            <v:group style="position:absolute;left:313;top:7123;width:11163;height:2" coordorigin="313,7123" coordsize="11163,2">
              <v:shape style="position:absolute;left:313;top:7123;width:11163;height:2" coordorigin="313,7123" coordsize="11163,0" path="m313,7123l11477,7123e" filled="f" stroked="t" strokeweight=".949661pt" strokecolor="#4B4B4B">
                <v:path arrowok="t"/>
              </v:shape>
            </v:group>
            <v:group style="position:absolute;left:11443;top:6682;width:2;height:439" coordorigin="11443,6682" coordsize="2,439">
              <v:shape style="position:absolute;left:11443;top:6682;width:2;height:439" coordorigin="11443,6682" coordsize="0,439" path="m11443,7121l11443,6682e" filled="f" stroked="t" strokeweight=".237415pt" strokecolor="#4B4F4F">
                <v:path arrowok="t"/>
              </v:shape>
            </v:group>
            <v:group style="position:absolute;left:2346;top:7078;width:2;height:768" coordorigin="2346,7078" coordsize="2,768">
              <v:shape style="position:absolute;left:2346;top:7078;width:2;height:768" coordorigin="2346,7078" coordsize="0,768" path="m2346,7846l2346,7078e" filled="f" stroked="t" strokeweight=".949661pt" strokecolor="#484848">
                <v:path arrowok="t"/>
              </v:shape>
            </v:group>
            <v:group style="position:absolute;left:4896;top:7121;width:2;height:453" coordorigin="4896,7121" coordsize="2,453">
              <v:shape style="position:absolute;left:4896;top:7121;width:2;height:453" coordorigin="4896,7121" coordsize="0,453" path="m4896,7574l4896,7121e" filled="f" stroked="t" strokeweight=".47483pt" strokecolor="#2F2F2F">
                <v:path arrowok="t"/>
              </v:shape>
            </v:group>
            <v:group style="position:absolute;left:4891;top:7345;width:6586;height:2" coordorigin="4891,7345" coordsize="6586,2">
              <v:shape style="position:absolute;left:4891;top:7345;width:6586;height:2" coordorigin="4891,7345" coordsize="6586,0" path="m4891,7345l11477,7345e" filled="f" stroked="t" strokeweight=".712246pt" strokecolor="#4B4B4B">
                <v:path arrowok="t"/>
              </v:shape>
            </v:group>
            <v:group style="position:absolute;left:11474;top:7078;width:2;height:587" coordorigin="11474,7078" coordsize="2,587">
              <v:shape style="position:absolute;left:11474;top:7078;width:2;height:587" coordorigin="11474,7078" coordsize="0,587" path="m11474,7665l11474,7078e" filled="f" stroked="t" strokeweight=".237415pt" strokecolor="#4F4F4F">
                <v:path arrowok="t"/>
              </v:shape>
            </v:group>
            <v:group style="position:absolute;left:4886;top:7560;width:513;height:2" coordorigin="4886,7560" coordsize="513,2">
              <v:shape style="position:absolute;left:4886;top:7560;width:513;height:2" coordorigin="4886,7560" coordsize="513,0" path="m4886,7560l5399,7560e" filled="f" stroked="t" strokeweight=".47483pt" strokecolor="#4B4B4B">
                <v:path arrowok="t"/>
              </v:shape>
            </v:group>
            <v:group style="position:absolute;left:5342;top:7562;width:1040;height:2" coordorigin="5342,7562" coordsize="1040,2">
              <v:shape style="position:absolute;left:5342;top:7562;width:1040;height:2" coordorigin="5342,7562" coordsize="1040,0" path="m5342,7562l6382,7562e" filled="f" stroked="t" strokeweight=".949661pt" strokecolor="#575757">
                <v:path arrowok="t"/>
              </v:shape>
            </v:group>
            <v:group style="position:absolute;left:6173;top:7562;width:608;height:2" coordorigin="6173,7562" coordsize="608,2">
              <v:shape style="position:absolute;left:6173;top:7562;width:608;height:2" coordorigin="6173,7562" coordsize="608,0" path="m6173,7562l6781,7562e" filled="f" stroked="t" strokeweight=".47483pt" strokecolor="#343434">
                <v:path arrowok="t"/>
              </v:shape>
            </v:group>
            <v:group style="position:absolute;left:6724;top:7558;width:4753;height:2" coordorigin="6724,7558" coordsize="4753,2">
              <v:shape style="position:absolute;left:6724;top:7558;width:4753;height:2" coordorigin="6724,7558" coordsize="4753,0" path="m6724,7558l11477,7558e" filled="f" stroked="t" strokeweight=".949661pt" strokecolor="#484848">
                <v:path arrowok="t"/>
              </v:shape>
            </v:group>
            <v:group style="position:absolute;left:313;top:7777;width:2991;height:2" coordorigin="313,7777" coordsize="2991,2">
              <v:shape style="position:absolute;left:313;top:7777;width:2991;height:2" coordorigin="313,7777" coordsize="2991,0" path="m313,7777l3305,7777e" filled="f" stroked="t" strokeweight=".949661pt" strokecolor="#4F4F4F">
                <v:path arrowok="t"/>
              </v:shape>
            </v:group>
            <v:group style="position:absolute;left:3248;top:7777;width:931;height:2" coordorigin="3248,7777" coordsize="931,2">
              <v:shape style="position:absolute;left:3248;top:7777;width:931;height:2" coordorigin="3248,7777" coordsize="931,0" path="m3248,7777l4179,7777e" filled="f" stroked="t" strokeweight=".949661pt" strokecolor="#646464">
                <v:path arrowok="t"/>
              </v:shape>
            </v:group>
            <v:group style="position:absolute;left:4074;top:7777;width:840;height:2" coordorigin="4074,7777" coordsize="840,2">
              <v:shape style="position:absolute;left:4074;top:7777;width:840;height:2" coordorigin="4074,7777" coordsize="840,0" path="m4074,7777l4914,7777e" filled="f" stroked="t" strokeweight=".712246pt" strokecolor="#484848">
                <v:path arrowok="t"/>
              </v:shape>
            </v:group>
            <v:group style="position:absolute;left:4893;top:7517;width:2;height:272" coordorigin="4893,7517" coordsize="2,272">
              <v:shape style="position:absolute;left:4893;top:7517;width:2;height:272" coordorigin="4893,7517" coordsize="0,272" path="m4893,7789l4893,7517e" filled="f" stroked="t" strokeweight=".949661pt" strokecolor="#575757">
                <v:path arrowok="t"/>
              </v:shape>
            </v:group>
            <v:group style="position:absolute;left:4843;top:7777;width:556;height:2" coordorigin="4843,7777" coordsize="556,2">
              <v:shape style="position:absolute;left:4843;top:7777;width:556;height:2" coordorigin="4843,7777" coordsize="556,0" path="m4843,7777l5399,7777e" filled="f" stroked="t" strokeweight=".949661pt" strokecolor="#606060">
                <v:path arrowok="t"/>
              </v:shape>
            </v:group>
            <v:group style="position:absolute;left:5342;top:7780;width:337;height:2" coordorigin="5342,7780" coordsize="337,2">
              <v:shape style="position:absolute;left:5342;top:7780;width:337;height:2" coordorigin="5342,7780" coordsize="337,0" path="m5342,7780l5679,7780e" filled="f" stroked="t" strokeweight=".47483pt" strokecolor="#444444">
                <v:path arrowok="t"/>
              </v:shape>
            </v:group>
            <v:group style="position:absolute;left:5622;top:7777;width:1159;height:2" coordorigin="5622,7777" coordsize="1159,2">
              <v:shape style="position:absolute;left:5622;top:7777;width:1159;height:2" coordorigin="5622,7777" coordsize="1159,0" path="m5622,7777l6781,7777e" filled="f" stroked="t" strokeweight=".949661pt" strokecolor="#575757">
                <v:path arrowok="t"/>
              </v:shape>
            </v:group>
            <v:group style="position:absolute;left:6724;top:7777;width:218;height:2" coordorigin="6724,7777" coordsize="218,2">
              <v:shape style="position:absolute;left:6724;top:7777;width:218;height:2" coordorigin="6724,7777" coordsize="218,0" path="m6724,7777l6942,7777e" filled="f" stroked="t" strokeweight=".712246pt" strokecolor="#343434">
                <v:path arrowok="t"/>
              </v:shape>
            </v:group>
            <v:group style="position:absolute;left:6804;top:7777;width:4672;height:2" coordorigin="6804,7777" coordsize="4672,2">
              <v:shape style="position:absolute;left:6804;top:7777;width:4672;height:2" coordorigin="6804,7777" coordsize="4672,0" path="m6804,7777l11477,7777e" filled="f" stroked="t" strokeweight=".949661pt" strokecolor="#484848">
                <v:path arrowok="t"/>
              </v:shape>
            </v:group>
            <v:group style="position:absolute;left:2348;top:7761;width:2;height:487" coordorigin="2348,7761" coordsize="2,487">
              <v:shape style="position:absolute;left:2348;top:7761;width:2;height:487" coordorigin="2348,7761" coordsize="0,487" path="m2348,8247l2348,7761e" filled="f" stroked="t" strokeweight=".47483pt" strokecolor="#282828">
                <v:path arrowok="t"/>
              </v:shape>
            </v:group>
            <v:group style="position:absolute;left:11443;top:7789;width:2;height:430" coordorigin="11443,7789" coordsize="2,430">
              <v:shape style="position:absolute;left:11443;top:7789;width:2;height:430" coordorigin="11443,7789" coordsize="0,430" path="m11443,8219l11443,7789e" filled="f" stroked="t" strokeweight=".237415pt" strokecolor="#000000">
                <v:path arrowok="t"/>
              </v:shape>
            </v:group>
            <v:group style="position:absolute;left:313;top:8579;width:3219;height:2" coordorigin="313,8579" coordsize="3219,2">
              <v:shape style="position:absolute;left:313;top:8579;width:3219;height:2" coordorigin="313,8579" coordsize="3219,0" path="m313,8579l3533,8579e" filled="f" stroked="t" strokeweight=".949661pt" strokecolor="#484848">
                <v:path arrowok="t"/>
              </v:shape>
            </v:group>
            <v:group style="position:absolute;left:2346;top:8190;width:2;height:410" coordorigin="2346,8190" coordsize="2,410">
              <v:shape style="position:absolute;left:2346;top:8190;width:2;height:410" coordorigin="2346,8190" coordsize="0,410" path="m2346,8601l2346,8190e" filled="f" stroked="t" strokeweight=".712246pt" strokecolor="#3B3B3B">
                <v:path arrowok="t"/>
              </v:shape>
            </v:group>
            <v:group style="position:absolute;left:3476;top:8577;width:209;height:2" coordorigin="3476,8577" coordsize="209,2">
              <v:shape style="position:absolute;left:3476;top:8577;width:209;height:2" coordorigin="3476,8577" coordsize="209,0" path="m3476,8577l3685,8577e" filled="f" stroked="t" strokeweight=".47483pt" strokecolor="#1F1F1F">
                <v:path arrowok="t"/>
              </v:shape>
            </v:group>
            <v:group style="position:absolute;left:3628;top:8579;width:850;height:2" coordorigin="3628,8579" coordsize="850,2">
              <v:shape style="position:absolute;left:3628;top:8579;width:850;height:2" coordorigin="3628,8579" coordsize="850,0" path="m3628,8579l4478,8579e" filled="f" stroked="t" strokeweight=".949661pt" strokecolor="#545454">
                <v:path arrowok="t"/>
              </v:shape>
            </v:group>
            <v:group style="position:absolute;left:4349;top:8577;width:1049;height:2" coordorigin="4349,8577" coordsize="1049,2">
              <v:shape style="position:absolute;left:4349;top:8577;width:1049;height:2" coordorigin="4349,8577" coordsize="1049,0" path="m4349,8577l5399,8577e" filled="f" stroked="t" strokeweight=".712246pt" strokecolor="#3F3F3F">
                <v:path arrowok="t"/>
              </v:shape>
            </v:group>
            <v:group style="position:absolute;left:5166;top:8577;width:745;height:2" coordorigin="5166,8577" coordsize="745,2">
              <v:shape style="position:absolute;left:5166;top:8577;width:745;height:2" coordorigin="5166,8577" coordsize="745,0" path="m5166,8577l5912,8577e" filled="f" stroked="t" strokeweight=".949661pt" strokecolor="#5B5B5B">
                <v:path arrowok="t"/>
              </v:shape>
            </v:group>
            <v:group style="position:absolute;left:5807;top:8577;width:423;height:2" coordorigin="5807,8577" coordsize="423,2">
              <v:shape style="position:absolute;left:5807;top:8577;width:423;height:2" coordorigin="5807,8577" coordsize="423,0" path="m5807,8577l6230,8577e" filled="f" stroked="t" strokeweight=".47483pt" strokecolor="#3B3B3B">
                <v:path arrowok="t"/>
              </v:shape>
            </v:group>
            <v:group style="position:absolute;left:6173;top:8574;width:5304;height:2" coordorigin="6173,8574" coordsize="5304,2">
              <v:shape style="position:absolute;left:6173;top:8574;width:5304;height:2" coordorigin="6173,8574" coordsize="5304,0" path="m6173,8574l11477,8574e" filled="f" stroked="t" strokeweight=".949661pt" strokecolor="#484848">
                <v:path arrowok="t"/>
              </v:shape>
            </v:group>
            <v:group style="position:absolute;left:11443;top:8219;width:2;height:1838" coordorigin="11443,8219" coordsize="2,1838">
              <v:shape style="position:absolute;left:11443;top:8219;width:2;height:1838" coordorigin="11443,8219" coordsize="0,1838" path="m11443,10056l11443,8219e" filled="f" stroked="t" strokeweight=".237415pt" strokecolor="#4F4F4F">
                <v:path arrowok="t"/>
              </v:shape>
            </v:group>
            <v:group style="position:absolute;left:2348;top:8529;width:2;height:525" coordorigin="2348,8529" coordsize="2,525">
              <v:shape style="position:absolute;left:2348;top:8529;width:2;height:525" coordorigin="2348,8529" coordsize="0,525" path="m2348,9054l2348,8529e" filled="f" stroked="t" strokeweight=".47483pt" strokecolor="#232323">
                <v:path arrowok="t"/>
              </v:shape>
            </v:group>
            <v:group style="position:absolute;left:2346;top:8997;width:2;height:1284" coordorigin="2346,8997" coordsize="2,1284">
              <v:shape style="position:absolute;left:2346;top:8997;width:2;height:1284" coordorigin="2346,8997" coordsize="0,1284" path="m2346,10281l2346,8997e" filled="f" stroked="t" strokeweight=".47483pt" strokecolor="#545454">
                <v:path arrowok="t"/>
              </v:shape>
            </v:group>
            <v:group style="position:absolute;left:318;top:9464;width:7479;height:2" coordorigin="318,9464" coordsize="7479,2">
              <v:shape style="position:absolute;left:318;top:9464;width:7479;height:2" coordorigin="318,9464" coordsize="7479,0" path="m318,9464l7797,9464e" filled="f" stroked="t" strokeweight=".949661pt" strokecolor="#4F4F4F">
                <v:path arrowok="t"/>
              </v:shape>
            </v:group>
            <v:group style="position:absolute;left:7740;top:9457;width:565;height:2" coordorigin="7740,9457" coordsize="565,2">
              <v:shape style="position:absolute;left:7740;top:9457;width:565;height:2" coordorigin="7740,9457" coordsize="565,0" path="m7740,9457l8305,9457e" filled="f" stroked="t" strokeweight=".712246pt" strokecolor="#2B2B2B">
                <v:path arrowok="t"/>
              </v:shape>
            </v:group>
            <v:group style="position:absolute;left:7982;top:9457;width:3495;height:2" coordorigin="7982,9457" coordsize="3495,2">
              <v:shape style="position:absolute;left:7982;top:9457;width:3495;height:2" coordorigin="7982,9457" coordsize="3495,0" path="m7982,9457l11477,9457e" filled="f" stroked="t" strokeweight=".712246pt" strokecolor="#484848">
                <v:path arrowok="t"/>
              </v:shape>
            </v:group>
            <v:group style="position:absolute;left:323;top:9806;width:3210;height:2" coordorigin="323,9806" coordsize="3210,2">
              <v:shape style="position:absolute;left:323;top:9806;width:3210;height:2" coordorigin="323,9806" coordsize="3210,0" path="m323,9806l3533,9806e" filled="f" stroked="t" strokeweight=".949661pt" strokecolor="#4B4B4B">
                <v:path arrowok="t"/>
              </v:shape>
            </v:group>
            <v:group style="position:absolute;left:3476;top:9799;width:209;height:2" coordorigin="3476,9799" coordsize="209,2">
              <v:shape style="position:absolute;left:3476;top:9799;width:209;height:2" coordorigin="3476,9799" coordsize="209,0" path="m3476,9799l3685,9799e" filled="f" stroked="t" strokeweight=".47483pt" strokecolor="#282828">
                <v:path arrowok="t"/>
              </v:shape>
            </v:group>
            <v:group style="position:absolute;left:3628;top:9796;width:7849;height:2" coordorigin="3628,9796" coordsize="7849,2">
              <v:shape style="position:absolute;left:3628;top:9796;width:7849;height:2" coordorigin="3628,9796" coordsize="7849,0" path="m3628,9796l11477,9796e" filled="f" stroked="t" strokeweight=".949661pt" strokecolor="#4B4B4B">
                <v:path arrowok="t"/>
              </v:shape>
            </v:group>
            <v:group style="position:absolute;left:337;top:9751;width:2;height:5680" coordorigin="337,9751" coordsize="2,5680">
              <v:shape style="position:absolute;left:337;top:9751;width:2;height:5680" coordorigin="337,9751" coordsize="0,5680" path="m337,15430l337,9751e" filled="f" stroked="t" strokeweight=".712246pt" strokecolor="#484848">
                <v:path arrowok="t"/>
              </v:shape>
            </v:group>
            <v:group style="position:absolute;left:323;top:10035;width:2574;height:2" coordorigin="323,10035" coordsize="2574,2">
              <v:shape style="position:absolute;left:323;top:10035;width:2574;height:2" coordorigin="323,10035" coordsize="2574,0" path="m323,10035l2896,10035e" filled="f" stroked="t" strokeweight=".949661pt" strokecolor="#4B4B4B">
                <v:path arrowok="t"/>
              </v:shape>
            </v:group>
            <v:group style="position:absolute;left:2697;top:10035;width:608;height:2" coordorigin="2697,10035" coordsize="608,2">
              <v:shape style="position:absolute;left:2697;top:10035;width:608;height:2" coordorigin="2697,10035" coordsize="608,0" path="m2697,10035l3305,10035e" filled="f" stroked="t" strokeweight=".47483pt" strokecolor="#343434">
                <v:path arrowok="t"/>
              </v:shape>
            </v:group>
            <v:group style="position:absolute;left:3248;top:10032;width:722;height:2" coordorigin="3248,10032" coordsize="722,2">
              <v:shape style="position:absolute;left:3248;top:10032;width:722;height:2" coordorigin="3248,10032" coordsize="722,0" path="m3248,10032l3970,10032e" filled="f" stroked="t" strokeweight=".949661pt" strokecolor="#545454">
                <v:path arrowok="t"/>
              </v:shape>
            </v:group>
            <v:group style="position:absolute;left:3913;top:10032;width:218;height:2" coordorigin="3913,10032" coordsize="218,2">
              <v:shape style="position:absolute;left:3913;top:10032;width:218;height:2" coordorigin="3913,10032" coordsize="218,0" path="m3913,10032l4131,10032e" filled="f" stroked="t" strokeweight=".47483pt" strokecolor="#343434">
                <v:path arrowok="t"/>
              </v:shape>
            </v:group>
            <v:group style="position:absolute;left:4074;top:10032;width:332;height:2" coordorigin="4074,10032" coordsize="332,2">
              <v:shape style="position:absolute;left:4074;top:10032;width:332;height:2" coordorigin="4074,10032" coordsize="332,0" path="m4074,10032l4406,10032e" filled="f" stroked="t" strokeweight=".47483pt" strokecolor="#1C1C1C">
                <v:path arrowok="t"/>
              </v:shape>
            </v:group>
            <v:group style="position:absolute;left:4349;top:10030;width:556;height:2" coordorigin="4349,10030" coordsize="556,2">
              <v:shape style="position:absolute;left:4349;top:10030;width:556;height:2" coordorigin="4349,10030" coordsize="556,0" path="m4349,10030l4905,10030e" filled="f" stroked="t" strokeweight=".712246pt" strokecolor="#3F3F3F">
                <v:path arrowok="t"/>
              </v:shape>
            </v:group>
            <v:group style="position:absolute;left:4767;top:10028;width:6709;height:2" coordorigin="4767,10028" coordsize="6709,2">
              <v:shape style="position:absolute;left:4767;top:10028;width:6709;height:2" coordorigin="4767,10028" coordsize="6709,0" path="m4767,10028l11477,10028e" filled="f" stroked="t" strokeweight=".949661pt" strokecolor="#4F4F4F">
                <v:path arrowok="t"/>
              </v:shape>
            </v:group>
            <v:group style="position:absolute;left:11443;top:10051;width:2;height:200" coordorigin="11443,10051" coordsize="2,200">
              <v:shape style="position:absolute;left:11443;top:10051;width:2;height:200" coordorigin="11443,10051" coordsize="0,200" path="m11443,10252l11443,10051e" filled="f" stroked="t" strokeweight=".237415pt" strokecolor="#000000">
                <v:path arrowok="t"/>
              </v:shape>
            </v:group>
            <v:group style="position:absolute;left:2317;top:10252;width:2;height:253" coordorigin="2317,10252" coordsize="2,253">
              <v:shape style="position:absolute;left:2317;top:10252;width:2;height:253" coordorigin="2317,10252" coordsize="0,253" path="m2317,10505l2317,10252e" filled="f" stroked="t" strokeweight=".237415pt" strokecolor="#707070">
                <v:path arrowok="t"/>
              </v:shape>
            </v:group>
            <v:group style="position:absolute;left:328;top:10510;width:5537;height:2" coordorigin="328,10510" coordsize="5537,2">
              <v:shape style="position:absolute;left:328;top:10510;width:5537;height:2" coordorigin="328,10510" coordsize="5537,0" path="m328,10510l5864,10510e" filled="f" stroked="t" strokeweight=".949661pt" strokecolor="#4F4F4F">
                <v:path arrowok="t"/>
              </v:shape>
            </v:group>
            <v:group style="position:absolute;left:5807;top:10505;width:423;height:2" coordorigin="5807,10505" coordsize="423,2">
              <v:shape style="position:absolute;left:5807;top:10505;width:423;height:2" coordorigin="5807,10505" coordsize="423,0" path="m5807,10505l6230,10505e" filled="f" stroked="t" strokeweight=".47483pt" strokecolor="#282828">
                <v:path arrowok="t"/>
              </v:shape>
            </v:group>
            <v:group style="position:absolute;left:6173;top:10502;width:1624;height:2" coordorigin="6173,10502" coordsize="1624,2">
              <v:shape style="position:absolute;left:6173;top:10502;width:1624;height:2" coordorigin="6173,10502" coordsize="1624,0" path="m6173,10502l7797,10502e" filled="f" stroked="t" strokeweight=".949661pt" strokecolor="#4B4B4B">
                <v:path arrowok="t"/>
              </v:shape>
            </v:group>
            <v:group style="position:absolute;left:7740;top:10500;width:565;height:2" coordorigin="7740,10500" coordsize="565,2">
              <v:shape style="position:absolute;left:7740;top:10500;width:565;height:2" coordorigin="7740,10500" coordsize="565,0" path="m7740,10500l8305,10500e" filled="f" stroked="t" strokeweight=".47483pt" strokecolor="#2B2B2B">
                <v:path arrowok="t"/>
              </v:shape>
            </v:group>
            <v:group style="position:absolute;left:8158;top:10498;width:3319;height:2" coordorigin="8158,10498" coordsize="3319,2">
              <v:shape style="position:absolute;left:8158;top:10498;width:3319;height:2" coordorigin="8158,10498" coordsize="3319,0" path="m8158,10498l11477,10498e" filled="f" stroked="t" strokeweight=".949661pt" strokecolor="#4B4B4B">
                <v:path arrowok="t"/>
              </v:shape>
            </v:group>
            <v:group style="position:absolute;left:11443;top:10252;width:2;height:826" coordorigin="11443,10252" coordsize="2,826">
              <v:shape style="position:absolute;left:11443;top:10252;width:2;height:826" coordorigin="11443,10252" coordsize="0,826" path="m11443,11078l11443,10252e" filled="f" stroked="t" strokeweight=".237415pt" strokecolor="#4B4B4B">
                <v:path arrowok="t"/>
              </v:shape>
            </v:group>
            <v:group style="position:absolute;left:755;top:10729;width:973;height:2" coordorigin="755,10729" coordsize="973,2">
              <v:shape style="position:absolute;left:755;top:10729;width:973;height:2" coordorigin="755,10729" coordsize="973,0" path="m755,10729l1728,10729e" filled="f" stroked="t" strokeweight=".949661pt" strokecolor="#4F4F4F">
                <v:path arrowok="t"/>
              </v:shape>
            </v:group>
            <v:group style="position:absolute;left:1671;top:10727;width:679;height:2" coordorigin="1671,10727" coordsize="679,2">
              <v:shape style="position:absolute;left:1671;top:10727;width:679;height:2" coordorigin="1671,10727" coordsize="679,0" path="m1671,10727l2350,10727e" filled="f" stroked="t" strokeweight=".712246pt" strokecolor="#2F2F2F">
                <v:path arrowok="t"/>
              </v:shape>
            </v:group>
            <v:group style="position:absolute;left:2317;top:10491;width:2;height:248" coordorigin="2317,10491" coordsize="2,248">
              <v:shape style="position:absolute;left:2317;top:10491;width:2;height:248" coordorigin="2317,10491" coordsize="0,248" path="m2317,10739l2317,10491e" filled="f" stroked="t" strokeweight=".237415pt" strokecolor="#4F4F4F">
                <v:path arrowok="t"/>
              </v:shape>
            </v:group>
            <v:group style="position:absolute;left:2018;top:10722;width:6287;height:2" coordorigin="2018,10722" coordsize="6287,2">
              <v:shape style="position:absolute;left:2018;top:10722;width:6287;height:2" coordorigin="2018,10722" coordsize="6287,0" path="m2018,10722l8305,10722e" filled="f" stroked="t" strokeweight=".949661pt" strokecolor="#4B4B4B">
                <v:path arrowok="t"/>
              </v:shape>
            </v:group>
            <v:group style="position:absolute;left:8248;top:10710;width:3229;height:2" coordorigin="8248,10710" coordsize="3229,2">
              <v:shape style="position:absolute;left:8248;top:10710;width:3229;height:2" coordorigin="8248,10710" coordsize="3229,0" path="m8248,10710l11477,10710e" filled="f" stroked="t" strokeweight=".712246pt" strokecolor="#484848">
                <v:path arrowok="t"/>
              </v:shape>
            </v:group>
            <v:group style="position:absolute;left:318;top:11073;width:1391;height:2" coordorigin="318,11073" coordsize="1391,2">
              <v:shape style="position:absolute;left:318;top:11073;width:1391;height:2" coordorigin="318,11073" coordsize="1391,0" path="m318,11073l1709,11073e" filled="f" stroked="t" strokeweight=".237415pt" strokecolor="#282828">
                <v:path arrowok="t"/>
              </v:shape>
            </v:group>
            <v:group style="position:absolute;left:1705;top:10720;width:2;height:706" coordorigin="1705,10720" coordsize="2,706">
              <v:shape style="position:absolute;left:1705;top:10720;width:2;height:706" coordorigin="1705,10720" coordsize="0,706" path="m1705,11426l1705,10720e" filled="f" stroked="t" strokeweight=".712246pt" strokecolor="#2F2F2F">
                <v:path arrowok="t"/>
              </v:shape>
            </v:group>
            <v:group style="position:absolute;left:1695;top:11073;width:627;height:2" coordorigin="1695,11073" coordsize="627,2">
              <v:shape style="position:absolute;left:1695;top:11073;width:627;height:2" coordorigin="1695,11073" coordsize="627,0" path="m1695,11073l2322,11073e" filled="f" stroked="t" strokeweight=".237415pt" strokecolor="#6B6B6B">
                <v:path arrowok="t"/>
              </v:shape>
            </v:group>
            <v:group style="position:absolute;left:2317;top:10724;width:2;height:353" coordorigin="2317,10724" coordsize="2,353">
              <v:shape style="position:absolute;left:2317;top:10724;width:2;height:353" coordorigin="2317,10724" coordsize="0,353" path="m2317,11078l2317,10724e" filled="f" stroked="t" strokeweight=".237415pt" strokecolor="#3B3B3B">
                <v:path arrowok="t"/>
              </v:shape>
            </v:group>
            <v:group style="position:absolute;left:2317;top:11073;width:3053;height:2" coordorigin="2317,11073" coordsize="3053,2">
              <v:shape style="position:absolute;left:2317;top:11073;width:3053;height:2" coordorigin="2317,11073" coordsize="3053,0" path="m2317,11073l5370,11073e" filled="f" stroked="t" strokeweight=".237415pt" strokecolor="#3B3B3B">
                <v:path arrowok="t"/>
              </v:shape>
            </v:group>
            <v:group style="position:absolute;left:5370;top:11073;width:1543;height:2" coordorigin="5370,11073" coordsize="1543,2">
              <v:shape style="position:absolute;left:5370;top:11073;width:1543;height:2" coordorigin="5370,11073" coordsize="1543,0" path="m5370,11073l6914,11073e" filled="f" stroked="t" strokeweight=".237415pt" strokecolor="#000000">
                <v:path arrowok="t"/>
              </v:shape>
            </v:group>
            <v:group style="position:absolute;left:6914;top:11073;width:855;height:2" coordorigin="6914,11073" coordsize="855,2">
              <v:shape style="position:absolute;left:6914;top:11073;width:855;height:2" coordorigin="6914,11073" coordsize="855,0" path="m6914,11073l7768,11073e" filled="f" stroked="t" strokeweight=".237415pt" strokecolor="#484848">
                <v:path arrowok="t"/>
              </v:shape>
            </v:group>
            <v:group style="position:absolute;left:7353;top:10710;width:2;height:1370" coordorigin="7353,10710" coordsize="2,1370">
              <v:shape style="position:absolute;left:7353;top:10710;width:2;height:1370" coordorigin="7353,10710" coordsize="0,1370" path="m7353,12080l7353,10710e" filled="f" stroked="t" strokeweight=".949661pt" strokecolor="#484848">
                <v:path arrowok="t"/>
              </v:shape>
            </v:group>
            <v:group style="position:absolute;left:7768;top:11073;width:3680;height:2" coordorigin="7768,11073" coordsize="3680,2">
              <v:shape style="position:absolute;left:7768;top:11073;width:3680;height:2" coordorigin="7768,11073" coordsize="3680,0" path="m7768,11073l11448,11073e" filled="f" stroked="t" strokeweight=".237415pt" strokecolor="#000000">
                <v:path arrowok="t"/>
              </v:shape>
            </v:group>
            <v:group style="position:absolute;left:337;top:11044;width:2;height:382" coordorigin="337,11044" coordsize="2,382">
              <v:shape style="position:absolute;left:337;top:11044;width:2;height:382" coordorigin="337,11044" coordsize="0,382" path="m337,11426l337,11044e" filled="f" stroked="t" strokeweight=".47483pt" strokecolor="#2B2B2B">
                <v:path arrowok="t"/>
              </v:shape>
            </v:group>
            <v:group style="position:absolute;left:1130;top:10987;width:2;height:458" coordorigin="1130,10987" coordsize="2,458">
              <v:shape style="position:absolute;left:1130;top:10987;width:2;height:458" coordorigin="1130,10987" coordsize="0,458" path="m1130,11445l1130,10987e" filled="f" stroked="t" strokeweight=".949661pt" strokecolor="#444444">
                <v:path arrowok="t"/>
              </v:shape>
            </v:group>
            <v:group style="position:absolute;left:2317;top:11073;width:2;height:1756" coordorigin="2317,11073" coordsize="2,1756">
              <v:shape style="position:absolute;left:2317;top:11073;width:2;height:1756" coordorigin="2317,11073" coordsize="0,1756" path="m2317,12829l2317,11073e" filled="f" stroked="t" strokeweight=".237415pt" strokecolor="#000000">
                <v:path arrowok="t"/>
              </v:shape>
            </v:group>
            <v:group style="position:absolute;left:11443;top:11073;width:2;height:3842" coordorigin="11443,11073" coordsize="2,3842">
              <v:shape style="position:absolute;left:11443;top:11073;width:2;height:3842" coordorigin="11443,11073" coordsize="0,3842" path="m11443,14915l11443,11073e" filled="f" stroked="t" strokeweight=".237415pt" strokecolor="#000000">
                <v:path arrowok="t"/>
              </v:shape>
            </v:group>
            <v:group style="position:absolute;left:1130;top:11369;width:2;height:310" coordorigin="1130,11369" coordsize="2,310">
              <v:shape style="position:absolute;left:1130;top:11369;width:2;height:310" coordorigin="1130,11369" coordsize="0,310" path="m1130,11679l1130,11369e" filled="f" stroked="t" strokeweight=".47483pt" strokecolor="#2B2B2B">
                <v:path arrowok="t"/>
              </v:shape>
            </v:group>
            <v:group style="position:absolute;left:1709;top:11292;width:2;height:1976" coordorigin="1709,11292" coordsize="2,1976">
              <v:shape style="position:absolute;left:1709;top:11292;width:2;height:1976" coordorigin="1709,11292" coordsize="0,1976" path="m1709,13268l1709,11292e" filled="f" stroked="t" strokeweight=".949661pt" strokecolor="#484848">
                <v:path arrowok="t"/>
              </v:shape>
            </v:group>
            <v:group style="position:absolute;left:1130;top:11622;width:2;height:320" coordorigin="1130,11622" coordsize="2,320">
              <v:shape style="position:absolute;left:1130;top:11622;width:2;height:320" coordorigin="1130,11622" coordsize="0,320" path="m1130,11941l1130,11622e" filled="f" stroked="t" strokeweight=".47483pt" strokecolor="#0C0C0C">
                <v:path arrowok="t"/>
              </v:shape>
            </v:group>
            <v:group style="position:absolute;left:1135;top:11884;width:2;height:1995" coordorigin="1135,11884" coordsize="2,1995">
              <v:shape style="position:absolute;left:1135;top:11884;width:2;height:1995" coordorigin="1135,11884" coordsize="0,1995" path="m1135,13879l1135,11884e" filled="f" stroked="t" strokeweight=".949661pt" strokecolor="#484848">
                <v:path arrowok="t"/>
              </v:shape>
            </v:group>
            <v:group style="position:absolute;left:7355;top:12023;width:2;height:200" coordorigin="7355,12023" coordsize="2,200">
              <v:shape style="position:absolute;left:7355;top:12023;width:2;height:200" coordorigin="7355,12023" coordsize="0,200" path="m7355,12223l7355,12023e" filled="f" stroked="t" strokeweight=".47483pt" strokecolor="#2B2B2B">
                <v:path arrowok="t"/>
              </v:shape>
            </v:group>
            <v:group style="position:absolute;left:7355;top:12166;width:2;height:224" coordorigin="7355,12166" coordsize="2,224">
              <v:shape style="position:absolute;left:7355;top:12166;width:2;height:224" coordorigin="7355,12166" coordsize="0,224" path="m7355,12390l7355,12166e" filled="f" stroked="t" strokeweight=".47483pt" strokecolor="#0F0F0F">
                <v:path arrowok="t"/>
              </v:shape>
            </v:group>
            <v:group style="position:absolute;left:7355;top:12333;width:2;height:196" coordorigin="7355,12333" coordsize="2,196">
              <v:shape style="position:absolute;left:7355;top:12333;width:2;height:196" coordorigin="7355,12333" coordsize="0,196" path="m7355,12529l7355,12333e" filled="f" stroked="t" strokeweight=".47483pt" strokecolor="#2B2B2B">
                <v:path arrowok="t"/>
              </v:shape>
            </v:group>
            <v:group style="position:absolute;left:7360;top:12471;width:2;height:2472" coordorigin="7360,12471" coordsize="2,2472">
              <v:shape style="position:absolute;left:7360;top:12471;width:2;height:2472" coordorigin="7360,12471" coordsize="0,2472" path="m7360,14944l7360,12471e" filled="f" stroked="t" strokeweight=".949661pt" strokecolor="#484848">
                <v:path arrowok="t"/>
              </v:shape>
            </v:group>
            <v:group style="position:absolute;left:337;top:13046;width:2013;height:2" coordorigin="337,13046" coordsize="2013,2">
              <v:shape style="position:absolute;left:337;top:13046;width:2013;height:2" coordorigin="337,13046" coordsize="2013,0" path="m337,13046l2350,13046e" filled="f" stroked="t" strokeweight=".949661pt" strokecolor="#606060">
                <v:path arrowok="t"/>
              </v:shape>
            </v:group>
            <v:group style="position:absolute;left:342;top:12801;width:2;height:286" coordorigin="342,12801" coordsize="2,286">
              <v:shape style="position:absolute;left:342;top:12801;width:2;height:286" coordorigin="342,12801" coordsize="0,286" path="m342,13087l342,12801e" filled="f" stroked="t" strokeweight=".47483pt" strokecolor="#343434">
                <v:path arrowok="t"/>
              </v:shape>
            </v:group>
            <v:group style="position:absolute;left:2317;top:12829;width:2;height:334" coordorigin="2317,12829" coordsize="2,334">
              <v:shape style="position:absolute;left:2317;top:12829;width:2;height:334" coordorigin="2317,12829" coordsize="0,334" path="m2317,13163l2317,12829e" filled="f" stroked="t" strokeweight=".237415pt" strokecolor="#2F2F2F">
                <v:path arrowok="t"/>
              </v:shape>
            </v:group>
            <v:group style="position:absolute;left:344;top:12991;width:2;height:391" coordorigin="344,12991" coordsize="2,391">
              <v:shape style="position:absolute;left:344;top:12991;width:2;height:391" coordorigin="344,12991" coordsize="0,391" path="m344,13383l344,12991e" filled="f" stroked="t" strokeweight=".712246pt" strokecolor="#484848">
                <v:path arrowok="t"/>
              </v:shape>
            </v:group>
            <v:group style="position:absolute;left:1712;top:13063;width:2;height:239" coordorigin="1712,13063" coordsize="2,239">
              <v:shape style="position:absolute;left:1712;top:13063;width:2;height:239" coordorigin="1712,13063" coordsize="0,239" path="m1712,13302l1712,13063e" filled="f" stroked="t" strokeweight=".712246pt" strokecolor="#484848">
                <v:path arrowok="t"/>
              </v:shape>
            </v:group>
            <v:group style="position:absolute;left:2317;top:13163;width:2;height:2229" coordorigin="2317,13163" coordsize="2,2229">
              <v:shape style="position:absolute;left:2317;top:13163;width:2;height:2229" coordorigin="2317,13163" coordsize="0,2229" path="m2317,15392l2317,13163e" filled="f" stroked="t" strokeweight=".237415pt" strokecolor="#000000">
                <v:path arrowok="t"/>
              </v:shape>
            </v:group>
            <v:group style="position:absolute;left:1714;top:13244;width:2;height:138" coordorigin="1714,13244" coordsize="2,138">
              <v:shape style="position:absolute;left:1714;top:13244;width:2;height:138" coordorigin="1714,13244" coordsize="0,138" path="m1714,13383l1714,13244e" filled="f" stroked="t" strokeweight=".47483pt" strokecolor="#343434">
                <v:path arrowok="t"/>
              </v:shape>
            </v:group>
            <v:group style="position:absolute;left:347;top:13326;width:2;height:444" coordorigin="347,13326" coordsize="2,444">
              <v:shape style="position:absolute;left:347;top:13326;width:2;height:444" coordorigin="347,13326" coordsize="0,444" path="m347,13769l347,13326e" filled="f" stroked="t" strokeweight=".47483pt" strokecolor="#181818">
                <v:path arrowok="t"/>
              </v:shape>
            </v:group>
            <v:group style="position:absolute;left:1714;top:13326;width:2;height:444" coordorigin="1714,13326" coordsize="2,444">
              <v:shape style="position:absolute;left:1714;top:13326;width:2;height:444" coordorigin="1714,13326" coordsize="0,444" path="m1714,13769l1714,13326e" filled="f" stroked="t" strokeweight=".47483pt" strokecolor="#1C1C1C">
                <v:path arrowok="t"/>
              </v:shape>
            </v:group>
            <v:group style="position:absolute;left:347;top:13712;width:2;height:172" coordorigin="347,13712" coordsize="2,172">
              <v:shape style="position:absolute;left:347;top:13712;width:2;height:172" coordorigin="347,13712" coordsize="0,172" path="m347,13884l347,13712e" filled="f" stroked="t" strokeweight=".47483pt" strokecolor="#2F2F2F">
                <v:path arrowok="t"/>
              </v:shape>
            </v:group>
            <v:group style="position:absolute;left:1137;top:13712;width:2;height:172" coordorigin="1137,13712" coordsize="2,172">
              <v:shape style="position:absolute;left:1137;top:13712;width:2;height:172" coordorigin="1137,13712" coordsize="0,172" path="m1137,13884l1137,13712e" filled="f" stroked="t" strokeweight=".712246pt" strokecolor="#3B3B3B">
                <v:path arrowok="t"/>
              </v:shape>
            </v:group>
            <v:group style="position:absolute;left:1717;top:13712;width:2;height:172" coordorigin="1717,13712" coordsize="2,172">
              <v:shape style="position:absolute;left:1717;top:13712;width:2;height:172" coordorigin="1717,13712" coordsize="0,172" path="m1717,13884l1717,13712e" filled="f" stroked="t" strokeweight=".712246pt" strokecolor="#343434">
                <v:path arrowok="t"/>
              </v:shape>
            </v:group>
            <v:group style="position:absolute;left:340;top:13827;width:19;height:1608" coordorigin="340,13827" coordsize="19,1608">
              <v:shape style="position:absolute;left:340;top:13827;width:19;height:1608" coordorigin="340,13827" coordsize="19,1608" path="m340,13827l358,13827,358,15435,340,15435,340,13827xe" filled="t" fillcolor="#545454" stroked="f">
                <v:path arrowok="t"/>
                <v:fill/>
              </v:shape>
            </v:group>
            <v:group style="position:absolute;left:1140;top:13827;width:2;height:258" coordorigin="1140,13827" coordsize="2,258">
              <v:shape style="position:absolute;left:1140;top:13827;width:2;height:258" coordorigin="1140,13827" coordsize="0,258" path="m1140,14084l1140,13827e" filled="f" stroked="t" strokeweight=".47483pt" strokecolor="#1F1F1F">
                <v:path arrowok="t"/>
              </v:shape>
            </v:group>
            <v:group style="position:absolute;left:1719;top:13769;width:2;height:1651" coordorigin="1719,13769" coordsize="2,1651">
              <v:shape style="position:absolute;left:1719;top:13769;width:2;height:1651" coordorigin="1719,13769" coordsize="0,1651" path="m1719,15421l1719,13769e" filled="f" stroked="t" strokeweight=".949661pt" strokecolor="#484848">
                <v:path arrowok="t"/>
              </v:shape>
            </v:group>
            <v:group style="position:absolute;left:1140;top:14027;width:2;height:277" coordorigin="1140,14027" coordsize="2,277">
              <v:shape style="position:absolute;left:1140;top:14027;width:2;height:277" coordorigin="1140,14027" coordsize="0,277" path="m1140,14304l1140,14027e" filled="f" stroked="t" strokeweight=".47483pt" strokecolor="#0C0C0C">
                <v:path arrowok="t"/>
              </v:shape>
            </v:group>
            <v:group style="position:absolute;left:1142;top:14247;width:2;height:759" coordorigin="1142,14247" coordsize="2,759">
              <v:shape style="position:absolute;left:1142;top:14247;width:2;height:759" coordorigin="1142,14247" coordsize="0,759" path="m1142,15006l1142,14247e" filled="f" stroked="t" strokeweight=".712246pt" strokecolor="#2F2F2F">
                <v:path arrowok="t"/>
              </v:shape>
            </v:group>
            <v:group style="position:absolute;left:342;top:13836;width:19;height:1585" coordorigin="342,13836" coordsize="19,1585">
              <v:shape style="position:absolute;left:342;top:13836;width:19;height:1585" coordorigin="342,13836" coordsize="19,1585" path="m342,13836l361,13836,361,15421,342,15421,342,13836xe" filled="t" fillcolor="#4B4B4B" stroked="f">
                <v:path arrowok="t"/>
                <v:fill/>
              </v:shape>
            </v:group>
            <v:group style="position:absolute;left:347;top:15414;width:817;height:2" coordorigin="347,15414" coordsize="817,2">
              <v:shape style="position:absolute;left:347;top:15414;width:817;height:2" coordorigin="347,15414" coordsize="817,0" path="m347,15414l1163,15414e" filled="f" stroked="t" strokeweight=".47483pt" strokecolor="#6B6B6B">
                <v:path arrowok="t"/>
              </v:shape>
            </v:group>
            <v:group style="position:absolute;left:1144;top:14886;width:2;height:535" coordorigin="1144,14886" coordsize="2,535">
              <v:shape style="position:absolute;left:1144;top:14886;width:2;height:535" coordorigin="1144,14886" coordsize="0,535" path="m1144,15421l1144,14886e" filled="f" stroked="t" strokeweight=".949661pt" strokecolor="#484848">
                <v:path arrowok="t"/>
              </v:shape>
            </v:group>
            <v:group style="position:absolute;left:1092;top:15416;width:461;height:2" coordorigin="1092,15416" coordsize="461,2">
              <v:shape style="position:absolute;left:1092;top:15416;width:461;height:2" coordorigin="1092,15416" coordsize="461,0" path="m1092,15416l1553,15416e" filled="f" stroked="t" strokeweight=".47483pt" strokecolor="#575757">
                <v:path arrowok="t"/>
              </v:shape>
            </v:group>
            <v:group style="position:absolute;left:1496;top:15411;width:5703;height:2" coordorigin="1496,15411" coordsize="5703,2">
              <v:shape style="position:absolute;left:1496;top:15411;width:5703;height:2" coordorigin="1496,15411" coordsize="5703,0" path="m1496,15411l7198,15411e" filled="f" stroked="t" strokeweight=".47483pt" strokecolor="#5B5B5B">
                <v:path arrowok="t"/>
              </v:shape>
            </v:group>
            <v:group style="position:absolute;left:4074;top:15407;width:332;height:2" coordorigin="4074,15407" coordsize="332,2">
              <v:shape style="position:absolute;left:4074;top:15407;width:332;height:2" coordorigin="4074,15407" coordsize="332,0" path="m4074,15407l4406,15407e" filled="f" stroked="t" strokeweight=".47483pt" strokecolor="#3F3F3F">
                <v:path arrowok="t"/>
              </v:shape>
            </v:group>
            <v:group style="position:absolute;left:4349;top:15402;width:4620;height:2" coordorigin="4349,15402" coordsize="4620,2">
              <v:shape style="position:absolute;left:4349;top:15402;width:4620;height:2" coordorigin="4349,15402" coordsize="4620,0" path="m4349,15402l8970,15402e" filled="f" stroked="t" strokeweight=".712246pt" strokecolor="#646464">
                <v:path arrowok="t"/>
              </v:shape>
            </v:group>
            <v:group style="position:absolute;left:6173;top:15397;width:1211;height:2" coordorigin="6173,15397" coordsize="1211,2">
              <v:shape style="position:absolute;left:6173;top:15397;width:1211;height:2" coordorigin="6173,15397" coordsize="1211,0" path="m6173,15397l7384,15397e" filled="f" stroked="t" strokeweight=".47483pt" strokecolor="#4F5454">
                <v:path arrowok="t"/>
              </v:shape>
            </v:group>
            <v:group style="position:absolute;left:7369;top:14886;width:2;height:520" coordorigin="7369,14886" coordsize="2,520">
              <v:shape style="position:absolute;left:7369;top:14886;width:2;height:520" coordorigin="7369,14886" coordsize="0,520" path="m7369,15407l7369,14886e" filled="f" stroked="t" strokeweight=".47483pt" strokecolor="#2F2F2F">
                <v:path arrowok="t"/>
              </v:shape>
            </v:group>
            <v:group style="position:absolute;left:7312;top:15387;width:4216;height:2" coordorigin="7312,15387" coordsize="4216,2">
              <v:shape style="position:absolute;left:7312;top:15387;width:4216;height:2" coordorigin="7312,15387" coordsize="4216,0" path="m7312,15387l11529,15387e" filled="f" stroked="t" strokeweight=".949661pt" strokecolor="#676767">
                <v:path arrowok="t"/>
              </v:shape>
            </v:group>
            <v:group style="position:absolute;left:11443;top:14915;width:2;height:482" coordorigin="11443,14915" coordsize="2,482">
              <v:shape style="position:absolute;left:11443;top:14915;width:2;height:482" coordorigin="11443,14915" coordsize="0,482" path="m11443,15397l11443,14915e" filled="f" stroked="t" strokeweight=".237415pt" strokecolor="#5757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</w:rPr>
        <w:t>ltfaiy</w:t>
      </w:r>
      <w:r>
        <w:rPr>
          <w:rFonts w:ascii="Arial" w:hAnsi="Arial" w:cs="Arial" w:eastAsia="Arial"/>
          <w:sz w:val="22"/>
          <w:szCs w:val="22"/>
          <w:color w:val="3F3F3F"/>
          <w:spacing w:val="-57"/>
          <w:w w:val="100"/>
        </w:rPr>
        <w:t>e</w:t>
      </w:r>
      <w:r>
        <w:rPr>
          <w:rFonts w:ascii="Arial" w:hAnsi="Arial" w:cs="Arial" w:eastAsia="Arial"/>
          <w:sz w:val="22"/>
          <w:szCs w:val="22"/>
          <w:color w:val="7E7E7C"/>
          <w:spacing w:val="0"/>
          <w:w w:val="100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33" w:after="0" w:line="240" w:lineRule="auto"/>
        <w:ind w:left="2573" w:right="-20"/>
        <w:jc w:val="left"/>
        <w:tabs>
          <w:tab w:pos="34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B3395"/>
          <w:spacing w:val="0"/>
          <w:w w:val="74"/>
          <w:i/>
        </w:rPr>
        <w:t>,;:::?'"</w:t>
      </w:r>
      <w:r>
        <w:rPr>
          <w:rFonts w:ascii="Times New Roman" w:hAnsi="Times New Roman" w:cs="Times New Roman" w:eastAsia="Times New Roman"/>
          <w:sz w:val="16"/>
          <w:szCs w:val="16"/>
          <w:color w:val="2B3395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B3395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6"/>
          <w:szCs w:val="16"/>
          <w:color w:val="2B3395"/>
          <w:spacing w:val="0"/>
          <w:w w:val="302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2B3395"/>
          <w:spacing w:val="0"/>
          <w:w w:val="303"/>
        </w:rPr>
        <w:t>}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6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96.274811pt;margin-top:-1.584503pt;width:30.148636pt;height:2.715988pt;mso-position-horizontal-relative:page;mso-position-vertical-relative:paragraph;z-index:-15114" coordorigin="9925,-32" coordsize="603,54">
            <v:group style="position:absolute;left:9940;top:8;width:52;height:2" coordorigin="9940,8" coordsize="52,2">
              <v:shape style="position:absolute;left:9940;top:8;width:52;height:2" coordorigin="9940,8" coordsize="52,0" path="m9940,8l9991,8e" filled="f" stroked="t" strokeweight="1.413217pt" strokecolor="#838C90">
                <v:path arrowok="t"/>
              </v:shape>
            </v:group>
            <v:group style="position:absolute;left:9949;top:-8;width:556;height:2" coordorigin="9949,-8" coordsize="556,2">
              <v:shape style="position:absolute;left:9949;top:-8;width:556;height:2" coordorigin="9949,-8" coordsize="556,0" path="m9949,-8l10505,-8e" filled="f" stroked="t" strokeweight="2.355362pt" strokecolor="#87909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28904pt;margin-top:-16.769642pt;width:68.511423pt;height:54pt;mso-position-horizontal-relative:page;mso-position-vertical-relative:paragraph;z-index:-15107" type="#_x0000_t202" filled="f" stroked="f">
            <v:textbox inset="0,0,0,0">
              <w:txbxContent>
                <w:p>
                  <w:pPr>
                    <w:spacing w:before="0" w:after="0" w:line="1080" w:lineRule="exact"/>
                    <w:ind w:right="-202"/>
                    <w:jc w:val="left"/>
                    <w:rPr>
                      <w:rFonts w:ascii="Times New Roman" w:hAnsi="Times New Roman" w:cs="Times New Roman" w:eastAsia="Times New Roman"/>
                      <w:sz w:val="108"/>
                      <w:szCs w:val="10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333333"/>
                      <w:spacing w:val="0"/>
                      <w:w w:val="381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8"/>
                      <w:szCs w:val="10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324432pt;margin-top:9.89184pt;width:15.464515pt;height:26pt;mso-position-horizontal-relative:page;mso-position-vertical-relative:paragraph;z-index:-1510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7C8083"/>
                      <w:spacing w:val="-48"/>
                      <w:w w:val="91"/>
                      <w:b/>
                      <w:bCs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7C8083"/>
                      <w:spacing w:val="0"/>
                      <w:w w:val="49"/>
                      <w:b/>
                      <w:bCs/>
                      <w:position w:val="-1"/>
                    </w:rPr>
                    <w:t>rJ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3720" w:right="434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93.683899pt;margin-top:13.525113pt;width:.1pt;height:7.604089pt;mso-position-horizontal-relative:page;mso-position-vertical-relative:paragraph;z-index:-15113" coordorigin="9874,271" coordsize="2,152">
            <v:shape style="position:absolute;left:9874;top:271;width:2;height:152" coordorigin="9874,271" coordsize="0,152" path="m9874,423l9874,271e" filled="f" stroked="t" strokeweight="2.590898pt" strokecolor="#7C838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7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6" w:after="0" w:line="221" w:lineRule="exact"/>
        <w:ind w:left="582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29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494B4B"/>
          <w:spacing w:val="0"/>
          <w:w w:val="106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494B4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494B4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1" w:right="-20"/>
        <w:jc w:val="left"/>
        <w:tabs>
          <w:tab w:pos="1460" w:val="left"/>
          <w:tab w:pos="3140" w:val="left"/>
          <w:tab w:pos="5480" w:val="left"/>
          <w:tab w:pos="7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23.05.2017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8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0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14:51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rre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6328005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28" w:lineRule="exact"/>
        <w:ind w:left="116" w:right="3361"/>
        <w:jc w:val="left"/>
        <w:tabs>
          <w:tab w:pos="1460" w:val="left"/>
          <w:tab w:pos="3140" w:val="left"/>
          <w:tab w:pos="4480" w:val="left"/>
          <w:tab w:pos="5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6"/>
          <w:position w:val="1"/>
        </w:rPr>
        <w:t>Ka_yıt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23.05.2017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9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yıt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3408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S.MANDACI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Bağla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Mevkii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16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89"/>
        </w:rPr>
        <w:t>Dogı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89"/>
        </w:rPr>
        <w:t>u</w:t>
      </w:r>
      <w:r>
        <w:rPr>
          <w:rFonts w:ascii="Arial" w:hAnsi="Arial" w:cs="Arial" w:eastAsia="Arial"/>
          <w:sz w:val="19"/>
          <w:szCs w:val="19"/>
          <w:color w:val="333333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Atatür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Kuınluca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Mevki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1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116" w:right="-20"/>
        <w:jc w:val="left"/>
        <w:tabs>
          <w:tab w:pos="1460" w:val="left"/>
          <w:tab w:pos="4220" w:val="left"/>
          <w:tab w:pos="7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Yangıııı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5"/>
          <w:w w:val="92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1"/>
          <w:position w:val="0"/>
        </w:rPr>
        <w:t>Si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2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79" w:lineRule="exact"/>
        <w:ind w:left="116" w:right="-20"/>
        <w:jc w:val="left"/>
        <w:tabs>
          <w:tab w:pos="362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532104pt;margin-top:13.131074pt;width:97.51771pt;height:26pt;mso-position-horizontal-relative:page;mso-position-vertical-relative:paragraph;z-index:-1510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4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94B4B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B4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94B4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13"/>
                      <w:w w:val="4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3B3B3"/>
                      <w:spacing w:val="0"/>
                      <w:w w:val="18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94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73"/>
          <w:position w:val="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35"/>
          <w:position w:val="4"/>
        </w:rPr>
        <w:t>se:-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4"/>
        </w:rPr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5"/>
        </w:rPr>
        <w:t>Yapını</w:t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00"/>
          <w:position w:val="5"/>
        </w:rPr>
        <w:t>n</w:t>
      </w:r>
      <w:r>
        <w:rPr>
          <w:rFonts w:ascii="Arial" w:hAnsi="Arial" w:cs="Arial" w:eastAsia="Arial"/>
          <w:sz w:val="16"/>
          <w:szCs w:val="16"/>
          <w:color w:val="333333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99"/>
          <w:position w:val="5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-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2"/>
          <w:position w:val="-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3616" w:right="-20"/>
        <w:jc w:val="left"/>
        <w:tabs>
          <w:tab w:pos="7200" w:val="left"/>
          <w:tab w:pos="760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418.430084pt;margin-top:5.353537pt;width:38.392403pt;height:1.780117pt;mso-position-horizontal-relative:page;mso-position-vertical-relative:paragraph;z-index:-15112" coordorigin="8369,107" coordsize="768,36">
            <v:group style="position:absolute;left:8371;top:140;width:424;height:2" coordorigin="8371,140" coordsize="424,2">
              <v:shape style="position:absolute;left:8371;top:140;width:424;height:2" coordorigin="8371,140" coordsize="424,0" path="m8371,140l8795,140e" filled="f" stroked="t" strokeweight=".235536pt" strokecolor="#000000">
                <v:path arrowok="t"/>
              </v:shape>
            </v:group>
            <v:group style="position:absolute;left:8767;top:109;width:269;height:2" coordorigin="8767,109" coordsize="269,2">
              <v:shape style="position:absolute;left:8767;top:109;width:269;height:2" coordorigin="8767,109" coordsize="269,0" path="m8767,109l9035,109e" filled="f" stroked="t" strokeweight=".235536pt" strokecolor="#707070">
                <v:path arrowok="t"/>
              </v:shape>
            </v:group>
            <v:group style="position:absolute;left:8979;top:109;width:155;height:2" coordorigin="8979,109" coordsize="155,2">
              <v:shape style="position:absolute;left:8979;top:109;width:155;height:2" coordorigin="8979,109" coordsize="155,0" path="m8979,109l9134,109e" filled="f" stroked="t" strokeweight=".235536pt" strokecolor="#5B5B5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6.008392pt;margin-top:5.353537pt;width:24.966839pt;height:.35435pt;mso-position-horizontal-relative:page;mso-position-vertical-relative:paragraph;z-index:-15111" coordorigin="9320,107" coordsize="499,7">
            <v:group style="position:absolute;left:9323;top:112;width:367;height:2" coordorigin="9323,112" coordsize="367,2">
              <v:shape style="position:absolute;left:9323;top:112;width:367;height:2" coordorigin="9323,112" coordsize="367,0" path="m9323,112l9690,112e" filled="f" stroked="t" strokeweight=".235536pt" strokecolor="#7C7C7C">
                <v:path arrowok="t"/>
              </v:shape>
            </v:group>
            <v:group style="position:absolute;left:9633;top:109;width:184;height:2" coordorigin="9633,109" coordsize="184,2">
              <v:shape style="position:absolute;left:9633;top:109;width:184;height:2" coordorigin="9633,109" coordsize="184,0" path="m9633,109l9817,109e" filled="f" stroked="t" strokeweight=".235536pt" strokecolor="#60606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7.580536pt;margin-top:5.471305pt;width:17.900752pt;height:.1pt;mso-position-horizontal-relative:page;mso-position-vertical-relative:paragraph;z-index:-15109" coordorigin="10152,109" coordsize="358,2">
            <v:shape style="position:absolute;left:10152;top:109;width:358;height:2" coordorigin="10152,109" coordsize="358,0" path="m10152,109l10510,109e" filled="f" stroked="t" strokeweight=".235536pt" strokecolor="#777777">
              <v:path arrowok="t"/>
            </v:shape>
          </v:group>
          <w10:wrap type="none"/>
        </w:pict>
      </w:r>
      <w:r>
        <w:rPr/>
        <w:pict>
          <v:group style="position:absolute;margin-left:545.030823pt;margin-top:5.471305pt;width:18.371824pt;height:.1pt;mso-position-horizontal-relative:page;mso-position-vertical-relative:paragraph;z-index:-15108" coordorigin="10901,109" coordsize="367,2">
            <v:shape style="position:absolute;left:10901;top:109;width:367;height:2" coordorigin="10901,109" coordsize="367,0" path="m10901,109l11268,109e" filled="f" stroked="t" strokeweight=".235536pt" strokecolor="#70707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494B4B"/>
          <w:w w:val="87"/>
          <w:position w:val="-2"/>
        </w:rPr>
        <w:t>13etonarm</w:t>
      </w:r>
      <w:r>
        <w:rPr>
          <w:rFonts w:ascii="Arial" w:hAnsi="Arial" w:cs="Arial" w:eastAsia="Arial"/>
          <w:sz w:val="17"/>
          <w:szCs w:val="17"/>
          <w:color w:val="494B4B"/>
          <w:w w:val="88"/>
          <w:position w:val="-2"/>
        </w:rPr>
        <w:t>c</w:t>
      </w:r>
      <w:r>
        <w:rPr>
          <w:rFonts w:ascii="Arial" w:hAnsi="Arial" w:cs="Arial" w:eastAsia="Arial"/>
          <w:sz w:val="17"/>
          <w:szCs w:val="17"/>
          <w:color w:val="494B4B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94B4B"/>
          <w:spacing w:val="-4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7"/>
          <w:w w:val="93"/>
          <w:position w:val="-2"/>
        </w:rPr>
        <w:t>K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80"/>
          <w:position w:val="-2"/>
        </w:rPr>
        <w:t>ıııı.</w:t>
      </w:r>
      <w:r>
        <w:rPr>
          <w:rFonts w:ascii="Arial" w:hAnsi="Arial" w:cs="Arial" w:eastAsia="Arial"/>
          <w:sz w:val="17"/>
          <w:szCs w:val="17"/>
          <w:color w:val="5B5B5B"/>
          <w:spacing w:val="-12"/>
          <w:w w:val="81"/>
          <w:position w:val="-2"/>
        </w:rPr>
        <w:t>i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98"/>
          <w:position w:val="-2"/>
        </w:rPr>
        <w:t>r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3"/>
          <w:w w:val="94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333333"/>
          <w:spacing w:val="2"/>
          <w:w w:val="99"/>
          <w:position w:val="-2"/>
        </w:rPr>
        <w:t>h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86"/>
          <w:position w:val="-2"/>
        </w:rPr>
        <w:t>şap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7"/>
          <w:szCs w:val="17"/>
          <w:color w:val="5B5B5B"/>
          <w:spacing w:val="-3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91"/>
          <w:position w:val="-2"/>
        </w:rPr>
        <w:t>Ç</w:t>
      </w:r>
      <w:r>
        <w:rPr>
          <w:rFonts w:ascii="Arial" w:hAnsi="Arial" w:cs="Arial" w:eastAsia="Arial"/>
          <w:sz w:val="17"/>
          <w:szCs w:val="17"/>
          <w:color w:val="5B5B5B"/>
          <w:spacing w:val="3"/>
          <w:w w:val="91"/>
          <w:position w:val="-2"/>
        </w:rPr>
        <w:t>e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17"/>
          <w:position w:val="-2"/>
        </w:rPr>
        <w:t>lik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  <w:position w:val="-2"/>
        </w:rPr>
        <w:t>   </w:t>
      </w:r>
      <w:r>
        <w:rPr>
          <w:rFonts w:ascii="Arial" w:hAnsi="Arial" w:cs="Arial" w:eastAsia="Arial"/>
          <w:sz w:val="17"/>
          <w:szCs w:val="17"/>
          <w:color w:val="333333"/>
          <w:spacing w:val="-12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14"/>
          <w:position w:val="-2"/>
        </w:rPr>
        <w:t>D</w:t>
      </w:r>
      <w:r>
        <w:rPr>
          <w:rFonts w:ascii="Arial" w:hAnsi="Arial" w:cs="Arial" w:eastAsia="Arial"/>
          <w:sz w:val="17"/>
          <w:szCs w:val="17"/>
          <w:color w:val="333333"/>
          <w:spacing w:val="10"/>
          <w:w w:val="114"/>
          <w:position w:val="-2"/>
        </w:rPr>
        <w:t>i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206"/>
          <w:position w:val="-2"/>
        </w:rPr>
        <w:t>cr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99"/>
          <w:position w:val="-2"/>
        </w:rPr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99"/>
          <w:u w:val="single" w:color="70707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  <w:u w:val="single" w:color="70707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  <w:u w:val="single" w:color="707070"/>
          <w:position w:val="-2"/>
        </w:rPr>
      </w:r>
      <w:r>
        <w:rPr>
          <w:rFonts w:ascii="Arial" w:hAnsi="Arial" w:cs="Arial" w:eastAsia="Arial"/>
          <w:sz w:val="17"/>
          <w:szCs w:val="17"/>
          <w:color w:val="5B5B5B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5519" w:right="-20"/>
        <w:jc w:val="left"/>
        <w:tabs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93.683899pt;margin-top:1.644204pt;width:4.475188pt;height:.1pt;mso-position-horizontal-relative:page;mso-position-vertical-relative:paragraph;z-index:-15110" coordorigin="9874,33" coordsize="90,2">
            <v:shape style="position:absolute;left:9874;top:33;width:90;height:2" coordorigin="9874,33" coordsize="90,0" path="m9874,33l9963,33e" filled="f" stroked="t" strokeweight=".235536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1"/>
          <w:szCs w:val="41"/>
          <w:color w:val="979999"/>
          <w:spacing w:val="0"/>
          <w:w w:val="52"/>
          <w:position w:val="-1"/>
        </w:rPr>
        <w:t>r</w:t>
      </w:r>
      <w:r>
        <w:rPr>
          <w:rFonts w:ascii="Times New Roman" w:hAnsi="Times New Roman" w:cs="Times New Roman" w:eastAsia="Times New Roman"/>
          <w:sz w:val="41"/>
          <w:szCs w:val="41"/>
          <w:color w:val="97999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97999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  <w:position w:val="3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15:00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120" w:right="-20"/>
        <w:jc w:val="left"/>
        <w:tabs>
          <w:tab w:pos="2120" w:val="left"/>
          <w:tab w:pos="5660" w:val="left"/>
          <w:tab w:pos="76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3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6"/>
          <w:position w:val="2"/>
        </w:rPr>
        <w:t>JKi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86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6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6"/>
          <w:w w:val="86"/>
          <w:position w:val="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6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0"/>
          <w:w w:val="86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1"/>
          <w:szCs w:val="31"/>
          <w:color w:val="212121"/>
          <w:spacing w:val="0"/>
          <w:w w:val="65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Sadri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ÖZDALKIRAN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2122" w:right="-20"/>
        <w:jc w:val="left"/>
        <w:tabs>
          <w:tab w:pos="464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14:52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8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14:56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11" w:right="-20"/>
        <w:jc w:val="left"/>
        <w:tabs>
          <w:tab w:pos="2120" w:val="left"/>
          <w:tab w:pos="3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373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116" w:right="-20"/>
        <w:jc w:val="left"/>
        <w:tabs>
          <w:tab w:pos="4660" w:val="left"/>
          <w:tab w:pos="7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680" w:right="-20"/>
        <w:jc w:val="left"/>
        <w:tabs>
          <w:tab w:pos="7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5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46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8"/>
          <w:w w:val="9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</w:rPr>
        <w:t>-Jandarma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32" w:right="-20"/>
        <w:jc w:val="left"/>
        <w:tabs>
          <w:tab w:pos="4660" w:val="left"/>
          <w:tab w:pos="7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2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"/>
          <w:w w:val="9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9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1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sı: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3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"/>
          <w:w w:val="10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5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3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7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8" w:lineRule="exact"/>
        <w:ind w:left="2132" w:right="2320" w:firstLine="-2016"/>
        <w:jc w:val="left"/>
        <w:tabs>
          <w:tab w:pos="600" w:val="left"/>
          <w:tab w:pos="4660" w:val="left"/>
          <w:tab w:pos="7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:-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3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7"/>
          <w:w w:val="10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Dönll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Saati:-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9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8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9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3" w:lineRule="auto"/>
        <w:ind w:left="120" w:right="2800" w:firstLine="-9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yanınaleta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7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98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4631" w:right="382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02" w:lineRule="exact"/>
        <w:ind w:left="120" w:right="-20"/>
        <w:jc w:val="left"/>
        <w:tabs>
          <w:tab w:pos="2120" w:val="left"/>
          <w:tab w:pos="4660" w:val="left"/>
          <w:tab w:pos="6540" w:val="left"/>
          <w:tab w:pos="8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  <w:position w:val="-2"/>
        </w:rPr>
        <w:t>SöndUrme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>yapılmıştır.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1"/>
          <w:position w:val="-3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2"/>
          <w:position w:val="-3"/>
        </w:rPr>
        <w:t>IK.K.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1"/>
          <w:w w:val="92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left="5557" w:right="-20"/>
        <w:jc w:val="left"/>
        <w:tabs>
          <w:tab w:pos="6540" w:val="left"/>
          <w:tab w:pos="6920" w:val="left"/>
          <w:tab w:pos="8100" w:val="left"/>
          <w:tab w:pos="86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69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494B4B"/>
          <w:spacing w:val="0"/>
          <w:w w:val="100"/>
          <w:position w:val="3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49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94B4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94B4B"/>
          <w:spacing w:val="0"/>
          <w:w w:val="62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9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9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62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Bo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25" w:right="-20"/>
        <w:jc w:val="left"/>
        <w:tabs>
          <w:tab w:pos="262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B3B3B3"/>
          <w:spacing w:val="0"/>
          <w:w w:val="153"/>
          <w:position w:val="3"/>
        </w:rPr>
        <w:t>,;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yapıl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30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9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tırma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1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B4B"/>
          <w:w w:val="94"/>
        </w:rPr>
        <w:t>yanıc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2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oları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varılmıştır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8" w:lineRule="auto"/>
        <w:ind w:left="125" w:right="3899" w:firstLine="-5"/>
        <w:jc w:val="left"/>
        <w:tabs>
          <w:tab w:pos="212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9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78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"/>
          <w:w w:val="7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3"/>
        </w:rPr>
        <w:t>Kcıybı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125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C8083"/>
          <w:spacing w:val="-8"/>
          <w:w w:val="229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9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5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ilınedi.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2" w:lineRule="exact"/>
        <w:ind w:left="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B4B"/>
          <w:w w:val="90"/>
          <w:position w:val="-1"/>
        </w:rPr>
        <w:t>Teı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4"/>
          <w:w w:val="90"/>
          <w:position w:val="-1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494B4B"/>
          <w:spacing w:val="0"/>
          <w:w w:val="75"/>
          <w:position w:val="4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494B4B"/>
          <w:spacing w:val="-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94B4B"/>
          <w:spacing w:val="0"/>
          <w:w w:val="100"/>
          <w:position w:val="-1"/>
        </w:rPr>
        <w:t>;'11</w:t>
      </w:r>
      <w:r>
        <w:rPr>
          <w:rFonts w:ascii="Times New Roman" w:hAnsi="Times New Roman" w:cs="Times New Roman" w:eastAsia="Times New Roman"/>
          <w:sz w:val="14"/>
          <w:szCs w:val="14"/>
          <w:color w:val="494B4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6"/>
          <w:position w:val="-1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7"/>
          <w:w w:val="96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3"/>
          <w:w w:val="110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left="111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B5B5B"/>
          <w:spacing w:val="0"/>
          <w:w w:val="302"/>
          <w:position w:val="-6"/>
        </w:rPr>
        <w:t>b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00" w:right="420"/>
        </w:sectPr>
      </w:pPr>
      <w:rPr/>
    </w:p>
    <w:p>
      <w:pPr>
        <w:spacing w:before="0" w:after="0" w:line="230" w:lineRule="exact"/>
        <w:ind w:left="130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B4B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79999"/>
          <w:spacing w:val="-6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2"/>
          <w:w w:val="38"/>
        </w:rPr>
        <w:t>•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16"/>
        </w:rPr>
        <w:t>l</w:t>
      </w:r>
      <w:r>
        <w:rPr>
          <w:rFonts w:ascii="Arial" w:hAnsi="Arial" w:cs="Arial" w:eastAsia="Arial"/>
          <w:sz w:val="23"/>
          <w:szCs w:val="23"/>
          <w:color w:val="6B6B6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0"/>
        </w:rPr>
        <w:t>Döııllşll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-1"/>
        </w:rPr>
        <w:t>lfarih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27"/>
          <w:w w:val="8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5"/>
        </w:rPr>
        <w:t>Saa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26"/>
        </w:rPr>
        <w:t>ti: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6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15:35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420"/>
          <w:cols w:num="4" w:equalWidth="0">
            <w:col w:w="1296" w:space="831"/>
            <w:col w:w="420" w:space="173"/>
            <w:col w:w="1003" w:space="2280"/>
            <w:col w:w="5297"/>
          </w:cols>
        </w:sectPr>
      </w:pPr>
      <w:rPr/>
    </w:p>
    <w:p>
      <w:pPr>
        <w:spacing w:before="2" w:after="0" w:line="235" w:lineRule="exact"/>
        <w:ind w:left="215" w:right="-20"/>
        <w:jc w:val="left"/>
        <w:tabs>
          <w:tab w:pos="1020" w:val="left"/>
          <w:tab w:pos="1520" w:val="left"/>
          <w:tab w:pos="8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83"/>
          <w:position w:val="-1"/>
        </w:rPr>
        <w:t>ÖIU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0"/>
        </w:rPr>
        <w:t>PİDE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8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9"/>
          <w:position w:val="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420"/>
        </w:sectPr>
      </w:pPr>
      <w:rPr/>
    </w:p>
    <w:p>
      <w:pPr>
        <w:spacing w:before="34" w:after="0" w:line="240" w:lineRule="auto"/>
        <w:ind w:left="2287" w:right="-74"/>
        <w:jc w:val="left"/>
        <w:tabs>
          <w:tab w:pos="4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right="321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-41" w:right="1380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7"/>
          <w:szCs w:val="27"/>
          <w:color w:val="333333"/>
          <w:spacing w:val="0"/>
          <w:w w:val="66"/>
          <w:i/>
        </w:rPr>
        <w:t>3</w:t>
      </w:r>
      <w:r>
        <w:rPr>
          <w:rFonts w:ascii="Arial" w:hAnsi="Arial" w:cs="Arial" w:eastAsia="Arial"/>
          <w:sz w:val="27"/>
          <w:szCs w:val="27"/>
          <w:color w:val="333333"/>
          <w:spacing w:val="10"/>
          <w:w w:val="66"/>
          <w:i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47"/>
          <w:i/>
        </w:rPr>
        <w:t>D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47"/>
          <w:i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25"/>
          <w:w w:val="47"/>
          <w:i/>
        </w:rPr>
        <w:t> 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47"/>
        </w:rPr>
        <w:t>MaYı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47"/>
        </w:rPr>
        <w:t>s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47"/>
        </w:rPr>
        <w:t>  </w:t>
      </w:r>
      <w:r>
        <w:rPr>
          <w:rFonts w:ascii="Arial" w:hAnsi="Arial" w:cs="Arial" w:eastAsia="Arial"/>
          <w:sz w:val="24"/>
          <w:szCs w:val="24"/>
          <w:color w:val="333333"/>
          <w:spacing w:val="7"/>
          <w:w w:val="4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7"/>
        </w:rPr>
        <w:t>7.017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07" w:lineRule="exact"/>
        <w:ind w:left="73" w:right="16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94B4B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494B4B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8"/>
        </w:rPr>
        <w:t>/2017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00" w:right="420"/>
          <w:cols w:num="2" w:equalWidth="0">
            <w:col w:w="6235" w:space="2477"/>
            <w:col w:w="2588"/>
          </w:cols>
        </w:sectPr>
      </w:pPr>
      <w:rPr/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3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itfaiycci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94B4B"/>
          <w:w w:val="118"/>
        </w:rPr>
        <w:t>Na</w:t>
      </w:r>
      <w:r>
        <w:rPr>
          <w:rFonts w:ascii="Times New Roman" w:hAnsi="Times New Roman" w:cs="Times New Roman" w:eastAsia="Times New Roman"/>
          <w:sz w:val="26"/>
          <w:szCs w:val="26"/>
          <w:color w:val="494B4B"/>
          <w:spacing w:val="-49"/>
          <w:w w:val="118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5B5B5B"/>
          <w:spacing w:val="0"/>
          <w:w w:val="111"/>
        </w:rPr>
        <w:t>K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50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0"/>
          <w:w w:val="100"/>
          <w:position w:val="-13"/>
        </w:rPr>
        <w:t>itf,'Jiye</w:t>
      </w:r>
      <w:r>
        <w:rPr>
          <w:rFonts w:ascii="Times New Roman" w:hAnsi="Times New Roman" w:cs="Times New Roman" w:eastAsia="Times New Roman"/>
          <w:sz w:val="20"/>
          <w:szCs w:val="20"/>
          <w:color w:val="494B4B"/>
          <w:spacing w:val="45"/>
          <w:w w:val="100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  <w:position w:val="-13"/>
        </w:rPr>
        <w:t>Kuze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  <w:position w:val="-13"/>
        </w:rPr>
        <w:t>y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15"/>
          <w:w w:val="100"/>
          <w:position w:val="-13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14"/>
          <w:position w:val="-13"/>
        </w:rPr>
        <w:t>eölge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0" w:lineRule="exact"/>
        <w:ind w:right="-7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79999"/>
          <w:spacing w:val="-1"/>
          <w:w w:val="81"/>
          <w:position w:val="-7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979999"/>
          <w:spacing w:val="-46"/>
          <w:w w:val="82"/>
          <w:position w:val="-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979999"/>
          <w:spacing w:val="0"/>
          <w:w w:val="81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292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979999"/>
          <w:spacing w:val="0"/>
          <w:w w:val="129"/>
          <w:i/>
        </w:rPr>
        <w:t>..,:</w:t>
      </w:r>
      <w:r>
        <w:rPr>
          <w:rFonts w:ascii="Times New Roman" w:hAnsi="Times New Roman" w:cs="Times New Roman" w:eastAsia="Times New Roman"/>
          <w:sz w:val="8"/>
          <w:szCs w:val="8"/>
          <w:color w:val="979999"/>
          <w:spacing w:val="0"/>
          <w:w w:val="129"/>
          <w:i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979999"/>
          <w:spacing w:val="-10"/>
          <w:w w:val="129"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79999"/>
          <w:spacing w:val="0"/>
          <w:w w:val="100"/>
          <w:b/>
          <w:bCs/>
          <w:i/>
        </w:rPr>
        <w:t>J-</w:t>
      </w:r>
      <w:r>
        <w:rPr>
          <w:rFonts w:ascii="Times New Roman" w:hAnsi="Times New Roman" w:cs="Times New Roman" w:eastAsia="Times New Roman"/>
          <w:sz w:val="8"/>
          <w:szCs w:val="8"/>
          <w:color w:val="979999"/>
          <w:spacing w:val="0"/>
          <w:w w:val="100"/>
          <w:b/>
          <w:bCs/>
          <w:i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979999"/>
          <w:spacing w:val="13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79999"/>
          <w:spacing w:val="0"/>
          <w:w w:val="166"/>
          <w:b/>
          <w:bCs/>
        </w:rPr>
        <w:t>A</w:t>
      </w:r>
      <w:r>
        <w:rPr>
          <w:rFonts w:ascii="Times New Roman" w:hAnsi="Times New Roman" w:cs="Times New Roman" w:eastAsia="Times New Roman"/>
          <w:sz w:val="10"/>
          <w:szCs w:val="10"/>
          <w:color w:val="979999"/>
          <w:spacing w:val="0"/>
          <w:w w:val="165"/>
          <w:b/>
          <w:bCs/>
        </w:rPr>
        <w:t>\;l</w:t>
      </w:r>
      <w:r>
        <w:rPr>
          <w:rFonts w:ascii="Times New Roman" w:hAnsi="Times New Roman" w:cs="Times New Roman" w:eastAsia="Times New Roman"/>
          <w:sz w:val="10"/>
          <w:szCs w:val="10"/>
          <w:color w:val="979999"/>
          <w:spacing w:val="-5"/>
          <w:w w:val="165"/>
          <w:b/>
          <w:bCs/>
        </w:rPr>
        <w:t>l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-12"/>
          <w:w w:val="84"/>
          <w:b/>
          <w:bCs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7C8083"/>
          <w:spacing w:val="0"/>
          <w:w w:val="126"/>
          <w:b/>
          <w:bCs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7C8083"/>
          <w:spacing w:val="-5"/>
          <w:w w:val="127"/>
          <w:b/>
          <w:bCs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94B4B"/>
          <w:spacing w:val="0"/>
          <w:w w:val="56"/>
          <w:b/>
          <w:bCs/>
        </w:rPr>
        <w:t>.:</w:t>
      </w:r>
      <w:r>
        <w:rPr>
          <w:rFonts w:ascii="Times New Roman" w:hAnsi="Times New Roman" w:cs="Times New Roman" w:eastAsia="Times New Roman"/>
          <w:sz w:val="10"/>
          <w:szCs w:val="10"/>
          <w:color w:val="494B4B"/>
          <w:spacing w:val="-9"/>
          <w:w w:val="55"/>
          <w:b/>
          <w:bCs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7C8083"/>
          <w:spacing w:val="-9"/>
          <w:w w:val="127"/>
          <w:b/>
          <w:bCs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6"/>
          <w:w w:val="131"/>
          <w:b/>
          <w:bCs/>
        </w:rPr>
        <w:t>l</w:t>
      </w:r>
      <w:r>
        <w:rPr>
          <w:rFonts w:ascii="Times New Roman" w:hAnsi="Times New Roman" w:cs="Times New Roman" w:eastAsia="Times New Roman"/>
          <w:sz w:val="10"/>
          <w:szCs w:val="10"/>
          <w:color w:val="7C8083"/>
          <w:spacing w:val="0"/>
          <w:w w:val="74"/>
          <w:b/>
          <w:bCs/>
        </w:rPr>
        <w:t>':'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8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873932pt;margin-top:8.371791pt;width:2.76888pt;height:3pt;mso-position-horizontal-relative:page;mso-position-vertical-relative:paragraph;z-index:-15104" type="#_x0000_t202" filled="f" stroked="f">
            <v:textbox inset="0,0,0,0">
              <w:txbxContent>
                <w:p>
                  <w:pPr>
                    <w:spacing w:before="0" w:after="0" w:line="60" w:lineRule="exact"/>
                    <w:ind w:right="-49"/>
                    <w:jc w:val="left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  <w:rPr/>
                  <w:r>
                    <w:rPr>
                      <w:rFonts w:ascii="Arial" w:hAnsi="Arial" w:cs="Arial" w:eastAsia="Arial"/>
                      <w:sz w:val="6"/>
                      <w:szCs w:val="6"/>
                      <w:color w:val="494B4B"/>
                      <w:spacing w:val="0"/>
                      <w:w w:val="166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5B5B5B"/>
          <w:w w:val="96"/>
          <w:position w:val="-2"/>
        </w:rPr>
        <w:t>.J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2"/>
        </w:rPr>
        <w:t>tf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72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0"/>
          <w:szCs w:val="10"/>
          <w:color w:val="979999"/>
          <w:spacing w:val="0"/>
          <w:w w:val="100"/>
          <w:position w:val="-4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979999"/>
          <w:spacing w:val="-30"/>
          <w:w w:val="100"/>
          <w:position w:val="-4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00"/>
          <w:position w:val="-2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15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04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-16"/>
          <w:w w:val="100"/>
          <w:position w:val="-4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-57"/>
          <w:w w:val="100"/>
          <w:position w:val="-2"/>
        </w:rPr>
        <w:t>f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0"/>
          <w:w w:val="100"/>
          <w:position w:val="-4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3B3B3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57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9"/>
          <w:w w:val="100"/>
          <w:position w:val="-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2"/>
        </w:rPr>
        <w:t>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1519" w:right="1209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33333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00" w:right="420"/>
          <w:cols w:num="4" w:equalWidth="0">
            <w:col w:w="774" w:space="1640"/>
            <w:col w:w="1930" w:space="3921"/>
            <w:col w:w="90" w:space="65"/>
            <w:col w:w="2880"/>
          </w:cols>
        </w:sectPr>
      </w:pPr>
      <w:rPr/>
    </w:p>
    <w:p>
      <w:pPr>
        <w:spacing w:before="0" w:after="0" w:line="373" w:lineRule="exact"/>
        <w:ind w:right="1200"/>
        <w:jc w:val="right"/>
        <w:tabs>
          <w:tab w:pos="5900" w:val="left"/>
          <w:tab w:pos="720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6.391449pt;margin-top:1.396619pt;width:276.435266pt;height:44.5pt;mso-position-horizontal-relative:page;mso-position-vertical-relative:paragraph;z-index:-15102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tabs>
                      <w:tab w:pos="5140" w:val="left"/>
                    </w:tabs>
                    <w:rPr>
                      <w:rFonts w:ascii="Times New Roman" w:hAnsi="Times New Roman" w:cs="Times New Roman" w:eastAsia="Times New Roman"/>
                      <w:sz w:val="89"/>
                      <w:szCs w:val="8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0"/>
                      <w:w w:val="100"/>
                      <w:position w:val="30"/>
                    </w:rPr>
                    <w:t>Sadri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-10"/>
                      <w:w w:val="100"/>
                      <w:position w:val="3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0"/>
                      <w:w w:val="100"/>
                      <w:position w:val="30"/>
                    </w:rPr>
                    <w:t>ÖZDALKIRAN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0"/>
                      <w:w w:val="100"/>
                      <w:position w:val="3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33333"/>
                      <w:spacing w:val="0"/>
                      <w:w w:val="100"/>
                      <w:position w:val="3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3F447B"/>
                      <w:spacing w:val="0"/>
                      <w:w w:val="125"/>
                      <w:i/>
                      <w:position w:val="0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0"/>
          <w:w w:val="100"/>
          <w:position w:val="-7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4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00"/>
          <w:position w:val="-7"/>
        </w:rPr>
        <w:t>Posteı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0"/>
          <w:w w:val="114"/>
          <w:position w:val="-7"/>
        </w:rPr>
        <w:t>Grupla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0"/>
          <w:w w:val="114"/>
          <w:position w:val="-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6"/>
          <w:w w:val="114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0"/>
          <w:w w:val="100"/>
          <w:position w:val="-7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-1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94B4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7"/>
          <w:szCs w:val="27"/>
          <w:color w:val="979999"/>
          <w:spacing w:val="-19"/>
          <w:w w:val="120"/>
          <w:position w:val="3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B3B3B3"/>
          <w:spacing w:val="0"/>
          <w:w w:val="107"/>
          <w:position w:val="3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B3B3B3"/>
          <w:spacing w:val="-4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94B4B"/>
          <w:spacing w:val="-6"/>
          <w:w w:val="100"/>
          <w:b/>
          <w:bCs/>
          <w:position w:val="3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  <w:position w:val="3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-14"/>
          <w:w w:val="100"/>
          <w:position w:val="3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7C8083"/>
          <w:spacing w:val="0"/>
          <w:w w:val="100"/>
          <w:position w:val="3"/>
        </w:rPr>
        <w:t>.eiıı</w:t>
      </w:r>
      <w:r>
        <w:rPr>
          <w:rFonts w:ascii="Times New Roman" w:hAnsi="Times New Roman" w:cs="Times New Roman" w:eastAsia="Times New Roman"/>
          <w:sz w:val="22"/>
          <w:szCs w:val="22"/>
          <w:color w:val="7C8083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C808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C808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979999"/>
          <w:spacing w:val="0"/>
          <w:w w:val="147"/>
          <w:i/>
          <w:position w:val="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979999"/>
          <w:spacing w:val="19"/>
          <w:w w:val="147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E6285"/>
          <w:spacing w:val="0"/>
          <w:w w:val="100"/>
          <w:position w:val="3"/>
        </w:rPr>
        <w:t>&gt;</w:t>
      </w:r>
      <w:r>
        <w:rPr>
          <w:rFonts w:ascii="Times New Roman" w:hAnsi="Times New Roman" w:cs="Times New Roman" w:eastAsia="Times New Roman"/>
          <w:sz w:val="34"/>
          <w:szCs w:val="34"/>
          <w:color w:val="5E6285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979999"/>
          <w:spacing w:val="0"/>
          <w:w w:val="63"/>
          <w:position w:val="3"/>
        </w:rPr>
        <w:t>: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right="1183"/>
        <w:jc w:val="right"/>
        <w:tabs>
          <w:tab w:pos="72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33333"/>
          <w:w w:val="60"/>
          <w:position w:val="-2"/>
        </w:rPr>
        <w:t>ll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w w:val="61"/>
          <w:position w:val="-2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-15"/>
          <w:w w:val="76"/>
          <w:position w:val="-2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C8083"/>
          <w:spacing w:val="0"/>
          <w:w w:val="50"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7C8083"/>
          <w:spacing w:val="7"/>
          <w:w w:val="49"/>
          <w:position w:val="-2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5B5B5B"/>
          <w:spacing w:val="5"/>
          <w:w w:val="56"/>
          <w:position w:val="-2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7C8083"/>
          <w:spacing w:val="0"/>
          <w:w w:val="58"/>
          <w:position w:val="-2"/>
        </w:rPr>
        <w:t>C</w:t>
      </w:r>
      <w:r>
        <w:rPr>
          <w:rFonts w:ascii="Times New Roman" w:hAnsi="Times New Roman" w:cs="Times New Roman" w:eastAsia="Times New Roman"/>
          <w:sz w:val="24"/>
          <w:szCs w:val="24"/>
          <w:color w:val="7C808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7C8083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5B5B5B"/>
          <w:spacing w:val="-7"/>
          <w:w w:val="176"/>
          <w:position w:val="-2"/>
        </w:rPr>
        <w:t>I</w:t>
      </w:r>
      <w:r>
        <w:rPr>
          <w:rFonts w:ascii="Arial" w:hAnsi="Arial" w:cs="Arial" w:eastAsia="Arial"/>
          <w:sz w:val="14"/>
          <w:szCs w:val="14"/>
          <w:color w:val="979999"/>
          <w:spacing w:val="0"/>
          <w:w w:val="109"/>
          <w:position w:val="-2"/>
        </w:rPr>
        <w:t>!Jı.</w:t>
      </w:r>
      <w:r>
        <w:rPr>
          <w:rFonts w:ascii="Arial" w:hAnsi="Arial" w:cs="Arial" w:eastAsia="Arial"/>
          <w:sz w:val="14"/>
          <w:szCs w:val="14"/>
          <w:color w:val="979999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4"/>
          <w:szCs w:val="14"/>
          <w:color w:val="979999"/>
          <w:spacing w:val="-7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79999"/>
          <w:spacing w:val="0"/>
          <w:w w:val="134"/>
          <w:position w:val="-2"/>
        </w:rPr>
        <w:t>ı</w:t>
      </w:r>
      <w:r>
        <w:rPr>
          <w:rFonts w:ascii="Arial" w:hAnsi="Arial" w:cs="Arial" w:eastAsia="Arial"/>
          <w:sz w:val="14"/>
          <w:szCs w:val="14"/>
          <w:color w:val="979999"/>
          <w:spacing w:val="-16"/>
          <w:w w:val="134"/>
          <w:position w:val="-2"/>
        </w:rPr>
        <w:t>'</w:t>
      </w:r>
      <w:r>
        <w:rPr>
          <w:rFonts w:ascii="Arial" w:hAnsi="Arial" w:cs="Arial" w:eastAsia="Arial"/>
          <w:sz w:val="14"/>
          <w:szCs w:val="14"/>
          <w:color w:val="B3B3B3"/>
          <w:spacing w:val="-18"/>
          <w:w w:val="126"/>
          <w:position w:val="-2"/>
        </w:rPr>
        <w:t>;</w:t>
      </w:r>
      <w:r>
        <w:rPr>
          <w:rFonts w:ascii="Arial" w:hAnsi="Arial" w:cs="Arial" w:eastAsia="Arial"/>
          <w:sz w:val="14"/>
          <w:szCs w:val="14"/>
          <w:color w:val="282D70"/>
          <w:spacing w:val="0"/>
          <w:w w:val="76"/>
          <w:position w:val="-2"/>
        </w:rPr>
        <w:t>l</w:t>
      </w:r>
      <w:r>
        <w:rPr>
          <w:rFonts w:ascii="Arial" w:hAnsi="Arial" w:cs="Arial" w:eastAsia="Arial"/>
          <w:sz w:val="14"/>
          <w:szCs w:val="14"/>
          <w:color w:val="282D70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282D70"/>
          <w:spacing w:val="-15"/>
          <w:w w:val="10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979999"/>
          <w:spacing w:val="0"/>
          <w:w w:val="164"/>
          <w:i/>
          <w:position w:val="-2"/>
        </w:rPr>
        <w:t>(</w:t>
      </w:r>
      <w:r>
        <w:rPr>
          <w:rFonts w:ascii="Arial" w:hAnsi="Arial" w:cs="Arial" w:eastAsia="Arial"/>
          <w:sz w:val="14"/>
          <w:szCs w:val="14"/>
          <w:color w:val="B3B3B3"/>
          <w:spacing w:val="0"/>
          <w:w w:val="68"/>
          <w:i/>
          <w:position w:val="-2"/>
        </w:rPr>
        <w:t>•</w:t>
      </w:r>
      <w:r>
        <w:rPr>
          <w:rFonts w:ascii="Arial" w:hAnsi="Arial" w:cs="Arial" w:eastAsia="Arial"/>
          <w:sz w:val="14"/>
          <w:szCs w:val="14"/>
          <w:color w:val="B3B3B3"/>
          <w:spacing w:val="14"/>
          <w:w w:val="100"/>
          <w:i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B3B3B3"/>
          <w:spacing w:val="0"/>
          <w:w w:val="119"/>
          <w:position w:val="-2"/>
        </w:rPr>
        <w:t>'.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5133" w:right="-20"/>
        <w:jc w:val="left"/>
        <w:tabs>
          <w:tab w:pos="83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9.853577pt;margin-top:3.203213pt;width:21.197014pt;height:25.760809pt;mso-position-horizontal-relative:page;mso-position-vertical-relative:paragraph;z-index:-15103" type="#_x0000_t202" filled="f" stroked="f">
            <v:textbox inset="0,0,0,0">
              <w:txbxContent>
                <w:p>
                  <w:pPr>
                    <w:spacing w:before="0" w:after="0" w:line="515" w:lineRule="exact"/>
                    <w:ind w:right="-117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B3B3B3"/>
                      <w:w w:val="50"/>
                    </w:rPr>
                    <w:t>.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B3B3B3"/>
                      <w:spacing w:val="-17"/>
                      <w:w w:val="50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3B3B3"/>
                      <w:spacing w:val="0"/>
                      <w:w w:val="91"/>
                      <w:position w:val="2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B3B3B3"/>
                      <w:spacing w:val="-47"/>
                      <w:w w:val="100"/>
                      <w:position w:val="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B3B3B3"/>
                      <w:spacing w:val="0"/>
                      <w:w w:val="100"/>
                      <w:position w:val="-6"/>
                    </w:rPr>
                    <w:t>.,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5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0"/>
          <w:szCs w:val="30"/>
          <w:color w:val="494B4B"/>
          <w:spacing w:val="0"/>
          <w:w w:val="51"/>
          <w:position w:val="1"/>
        </w:rPr>
        <w:t>Mü</w:t>
      </w:r>
      <w:r>
        <w:rPr>
          <w:rFonts w:ascii="Times New Roman" w:hAnsi="Times New Roman" w:cs="Times New Roman" w:eastAsia="Times New Roman"/>
          <w:sz w:val="30"/>
          <w:szCs w:val="30"/>
          <w:color w:val="494B4B"/>
          <w:spacing w:val="31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3B3B3"/>
          <w:spacing w:val="0"/>
          <w:w w:val="29"/>
          <w:position w:val="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B3B3B3"/>
          <w:spacing w:val="0"/>
          <w:w w:val="29"/>
          <w:position w:val="1"/>
        </w:rPr>
        <w:t>       </w:t>
      </w:r>
      <w:r>
        <w:rPr>
          <w:rFonts w:ascii="Times New Roman" w:hAnsi="Times New Roman" w:cs="Times New Roman" w:eastAsia="Times New Roman"/>
          <w:sz w:val="30"/>
          <w:szCs w:val="30"/>
          <w:color w:val="B3B3B3"/>
          <w:spacing w:val="12"/>
          <w:w w:val="29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58"/>
          <w:position w:val="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13"/>
          <w:w w:val="58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0"/>
          <w:w w:val="79"/>
          <w:position w:val="1"/>
        </w:rPr>
        <w:t>ej;ı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-56"/>
          <w:w w:val="79"/>
          <w:position w:val="1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-14"/>
          <w:w w:val="68"/>
          <w:position w:val="1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B3B3B3"/>
          <w:spacing w:val="0"/>
          <w:w w:val="68"/>
          <w:position w:val="1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right="2881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B3B3B3"/>
          <w:spacing w:val="-48"/>
          <w:w w:val="136"/>
          <w:position w:val="-2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7" w:lineRule="atLeast"/>
        <w:ind w:right="2693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B3B3B3"/>
          <w:spacing w:val="0"/>
          <w:w w:val="157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00" w:right="420"/>
        </w:sectPr>
      </w:pPr>
      <w:rPr/>
    </w:p>
    <w:p>
      <w:pPr>
        <w:spacing w:before="0" w:after="0" w:line="117" w:lineRule="exact"/>
        <w:ind w:left="3116" w:right="-69"/>
        <w:jc w:val="left"/>
        <w:tabs>
          <w:tab w:pos="864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19"/>
          <w:szCs w:val="19"/>
          <w:color w:val="282D70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282D70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282D70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8"/>
          <w:szCs w:val="8"/>
          <w:color w:val="B3B3B3"/>
          <w:spacing w:val="0"/>
          <w:w w:val="108"/>
          <w:position w:val="2"/>
        </w:rPr>
        <w:t>•,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B3B3B3"/>
          <w:spacing w:val="0"/>
          <w:w w:val="91"/>
          <w:position w:val="-8"/>
        </w:rPr>
        <w:t>.</w:t>
      </w:r>
      <w:r>
        <w:rPr>
          <w:rFonts w:ascii="Arial" w:hAnsi="Arial" w:cs="Arial" w:eastAsia="Arial"/>
          <w:sz w:val="41"/>
          <w:szCs w:val="41"/>
          <w:color w:val="B3B3B3"/>
          <w:spacing w:val="-29"/>
          <w:w w:val="91"/>
          <w:position w:val="-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999"/>
          <w:spacing w:val="0"/>
          <w:w w:val="104"/>
          <w:position w:val="-1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979999"/>
          <w:spacing w:val="-15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100"/>
          <w:position w:val="-12"/>
        </w:rPr>
        <w:t>"'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11"/>
          <w:w w:val="100"/>
          <w:position w:val="-12"/>
        </w:rPr>
        <w:t> </w:t>
      </w:r>
      <w:r>
        <w:rPr>
          <w:rFonts w:ascii="Arial" w:hAnsi="Arial" w:cs="Arial" w:eastAsia="Arial"/>
          <w:sz w:val="28"/>
          <w:szCs w:val="28"/>
          <w:color w:val="7C8083"/>
          <w:spacing w:val="0"/>
          <w:w w:val="66"/>
          <w:position w:val="-12"/>
        </w:rPr>
        <w:t>.</w:t>
      </w:r>
      <w:r>
        <w:rPr>
          <w:rFonts w:ascii="Arial" w:hAnsi="Arial" w:cs="Arial" w:eastAsia="Arial"/>
          <w:sz w:val="28"/>
          <w:szCs w:val="28"/>
          <w:color w:val="7C8083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8"/>
          <w:szCs w:val="28"/>
          <w:color w:val="7C8083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293"/>
          <w:position w:val="-6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420"/>
          <w:cols w:num="2" w:equalWidth="0">
            <w:col w:w="8697" w:space="227"/>
            <w:col w:w="2376"/>
          </w:cols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2" w:lineRule="exact"/>
        <w:ind w:left="14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  <w:position w:val="-12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652" w:lineRule="exact"/>
        <w:ind w:right="-20"/>
        <w:jc w:val="left"/>
        <w:tabs>
          <w:tab w:pos="620" w:val="left"/>
          <w:tab w:pos="19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3F447B"/>
          <w:spacing w:val="0"/>
          <w:w w:val="79"/>
          <w:position w:val="9"/>
        </w:rPr>
        <w:t>-</w:t>
      </w:r>
      <w:r>
        <w:rPr>
          <w:rFonts w:ascii="Arial" w:hAnsi="Arial" w:cs="Arial" w:eastAsia="Arial"/>
          <w:sz w:val="46"/>
          <w:szCs w:val="46"/>
          <w:color w:val="3F447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46"/>
          <w:szCs w:val="46"/>
          <w:color w:val="3F447B"/>
          <w:spacing w:val="0"/>
          <w:w w:val="100"/>
          <w:position w:val="9"/>
        </w:rPr>
      </w:r>
      <w:r>
        <w:rPr>
          <w:rFonts w:ascii="Arial" w:hAnsi="Arial" w:cs="Arial" w:eastAsia="Arial"/>
          <w:sz w:val="38"/>
          <w:szCs w:val="38"/>
          <w:color w:val="282D70"/>
          <w:spacing w:val="0"/>
          <w:w w:val="100"/>
          <w:i/>
          <w:position w:val="19"/>
        </w:rPr>
        <w:t>1</w:t>
      </w:r>
      <w:r>
        <w:rPr>
          <w:rFonts w:ascii="Arial" w:hAnsi="Arial" w:cs="Arial" w:eastAsia="Arial"/>
          <w:sz w:val="38"/>
          <w:szCs w:val="38"/>
          <w:color w:val="282D70"/>
          <w:spacing w:val="-63"/>
          <w:w w:val="100"/>
          <w:i/>
          <w:position w:val="19"/>
        </w:rPr>
        <w:t> </w:t>
      </w:r>
      <w:r>
        <w:rPr>
          <w:rFonts w:ascii="Arial" w:hAnsi="Arial" w:cs="Arial" w:eastAsia="Arial"/>
          <w:sz w:val="38"/>
          <w:szCs w:val="38"/>
          <w:color w:val="282D70"/>
          <w:spacing w:val="0"/>
          <w:w w:val="100"/>
          <w:i/>
          <w:position w:val="19"/>
        </w:rPr>
        <w:tab/>
      </w:r>
      <w:r>
        <w:rPr>
          <w:rFonts w:ascii="Arial" w:hAnsi="Arial" w:cs="Arial" w:eastAsia="Arial"/>
          <w:sz w:val="38"/>
          <w:szCs w:val="38"/>
          <w:color w:val="282D70"/>
          <w:spacing w:val="0"/>
          <w:w w:val="100"/>
          <w:i/>
          <w:position w:val="19"/>
        </w:rPr>
      </w:r>
      <w:r>
        <w:rPr>
          <w:rFonts w:ascii="Arial" w:hAnsi="Arial" w:cs="Arial" w:eastAsia="Arial"/>
          <w:sz w:val="94"/>
          <w:szCs w:val="94"/>
          <w:color w:val="333333"/>
          <w:spacing w:val="52"/>
          <w:w w:val="23"/>
          <w:position w:val="-24"/>
        </w:rPr>
        <w:t>M</w:t>
      </w:r>
      <w:r>
        <w:rPr>
          <w:rFonts w:ascii="Arial" w:hAnsi="Arial" w:cs="Arial" w:eastAsia="Arial"/>
          <w:sz w:val="94"/>
          <w:szCs w:val="94"/>
          <w:color w:val="3F447B"/>
          <w:spacing w:val="0"/>
          <w:w w:val="115"/>
          <w:position w:val="-24"/>
        </w:rPr>
        <w:t>f</w:t>
      </w:r>
      <w:r>
        <w:rPr>
          <w:rFonts w:ascii="Arial" w:hAnsi="Arial" w:cs="Arial" w:eastAsia="Arial"/>
          <w:sz w:val="94"/>
          <w:szCs w:val="94"/>
          <w:color w:val="3F447B"/>
          <w:spacing w:val="-72"/>
          <w:w w:val="115"/>
          <w:position w:val="-24"/>
        </w:rPr>
        <w:t>&amp;</w:t>
      </w:r>
      <w:r>
        <w:rPr>
          <w:rFonts w:ascii="Arial" w:hAnsi="Arial" w:cs="Arial" w:eastAsia="Arial"/>
          <w:sz w:val="94"/>
          <w:szCs w:val="94"/>
          <w:color w:val="5B5B5B"/>
          <w:spacing w:val="0"/>
          <w:w w:val="19"/>
          <w:position w:val="-24"/>
        </w:rPr>
        <w:t>ET</w:t>
      </w:r>
      <w:r>
        <w:rPr>
          <w:rFonts w:ascii="Arial" w:hAnsi="Arial" w:cs="Arial" w:eastAsia="Arial"/>
          <w:sz w:val="94"/>
          <w:szCs w:val="94"/>
          <w:color w:val="5B5B5B"/>
          <w:spacing w:val="-121"/>
          <w:w w:val="100"/>
          <w:position w:val="-24"/>
        </w:rPr>
        <w:t> </w:t>
      </w:r>
      <w:r>
        <w:rPr>
          <w:rFonts w:ascii="Arial" w:hAnsi="Arial" w:cs="Arial" w:eastAsia="Arial"/>
          <w:sz w:val="14"/>
          <w:szCs w:val="14"/>
          <w:color w:val="2D3D95"/>
          <w:spacing w:val="0"/>
          <w:w w:val="113"/>
          <w:position w:val="20"/>
        </w:rPr>
        <w:t>'t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420"/>
          <w:cols w:num="2" w:equalWidth="0">
            <w:col w:w="514" w:space="2701"/>
            <w:col w:w="8085"/>
          </w:cols>
        </w:sectPr>
      </w:pPr>
      <w:rPr/>
    </w:p>
    <w:p>
      <w:pPr>
        <w:spacing w:before="0" w:after="0" w:line="370" w:lineRule="exact"/>
        <w:ind w:left="2641" w:right="-96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37"/>
          <w:szCs w:val="37"/>
          <w:color w:val="333333"/>
          <w:spacing w:val="0"/>
          <w:w w:val="100"/>
        </w:rPr>
        <w:t>.</w:t>
      </w:r>
      <w:r>
        <w:rPr>
          <w:rFonts w:ascii="Arial" w:hAnsi="Arial" w:cs="Arial" w:eastAsia="Arial"/>
          <w:sz w:val="37"/>
          <w:szCs w:val="37"/>
          <w:color w:val="333333"/>
          <w:spacing w:val="58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00"/>
          <w:b/>
          <w:bCs/>
          <w:position w:val="-1"/>
        </w:rPr>
        <w:t>eri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00"/>
          <w:b/>
          <w:bCs/>
          <w:position w:val="-1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0"/>
          <w:b/>
          <w:bCs/>
          <w:position w:val="-1"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5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</w:rPr>
        <w:t>l</w:t>
      </w:r>
      <w:r>
        <w:rPr>
          <w:rFonts w:ascii="Arial" w:hAnsi="Arial" w:cs="Arial" w:eastAsia="Arial"/>
          <w:sz w:val="22"/>
          <w:szCs w:val="22"/>
          <w:color w:val="333333"/>
          <w:spacing w:val="-10"/>
          <w:w w:val="100"/>
        </w:rPr>
        <w:t>ı</w:t>
      </w:r>
      <w:r>
        <w:rPr>
          <w:rFonts w:ascii="Arial" w:hAnsi="Arial" w:cs="Arial" w:eastAsia="Arial"/>
          <w:sz w:val="22"/>
          <w:szCs w:val="22"/>
          <w:color w:val="5B5B5B"/>
          <w:spacing w:val="0"/>
          <w:w w:val="100"/>
        </w:rPr>
        <w:t>f.</w:t>
      </w:r>
      <w:r>
        <w:rPr>
          <w:rFonts w:ascii="Arial" w:hAnsi="Arial" w:cs="Arial" w:eastAsia="Arial"/>
          <w:sz w:val="22"/>
          <w:szCs w:val="22"/>
          <w:color w:val="5B5B5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420"/>
          <w:cols w:num="2" w:equalWidth="0">
            <w:col w:w="4370" w:space="819"/>
            <w:col w:w="6111"/>
          </w:cols>
        </w:sectPr>
      </w:pPr>
      <w:rPr/>
    </w:p>
    <w:p>
      <w:pPr>
        <w:spacing w:before="4" w:after="0" w:line="240" w:lineRule="auto"/>
        <w:ind w:left="23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3.778869pt;margin-top:34.222584pt;width:556.572073pt;height:768.837393pt;mso-position-horizontal-relative:page;mso-position-vertical-relative:page;z-index:-15115" coordorigin="276,684" coordsize="11131,15377">
            <v:group style="position:absolute;left:283;top:703;width:8178;height:2" coordorigin="283,703" coordsize="8178,2">
              <v:shape style="position:absolute;left:283;top:703;width:8178;height:2" coordorigin="283,703" coordsize="8178,0" path="m283,703l8460,703e" filled="f" stroked="t" strokeweight=".706609pt" strokecolor="#646464">
                <v:path arrowok="t"/>
              </v:shape>
            </v:group>
            <v:group style="position:absolute;left:292;top:694;width:2;height:1782" coordorigin="292,694" coordsize="2,1782">
              <v:shape style="position:absolute;left:292;top:694;width:2;height:1782" coordorigin="292,694" coordsize="0,1782" path="m292,2476l292,694e" filled="f" stroked="t" strokeweight=".706609pt" strokecolor="#545454">
                <v:path arrowok="t"/>
              </v:shape>
            </v:group>
            <v:group style="position:absolute;left:2301;top:694;width:2;height:661" coordorigin="2301,694" coordsize="2,661">
              <v:shape style="position:absolute;left:2301;top:694;width:2;height:661" coordorigin="2301,694" coordsize="0,661" path="m2301,1354l2301,694e" filled="f" stroked="t" strokeweight=".942145pt" strokecolor="#606060">
                <v:path arrowok="t"/>
              </v:shape>
            </v:group>
            <v:group style="position:absolute;left:3326;top:703;width:278;height:2" coordorigin="3326,703" coordsize="278,2">
              <v:shape style="position:absolute;left:3326;top:703;width:278;height:2" coordorigin="3326,703" coordsize="278,0" path="m3326,703l3604,703e" filled="f" stroked="t" strokeweight=".471072pt" strokecolor="#3F3F3F">
                <v:path arrowok="t"/>
              </v:shape>
            </v:group>
            <v:group style="position:absolute;left:8343;top:708;width:480;height:2" coordorigin="8343,708" coordsize="480,2">
              <v:shape style="position:absolute;left:8343;top:708;width:480;height:2" coordorigin="8343,708" coordsize="480,0" path="m8343,708l8823,708e" filled="f" stroked="t" strokeweight=".471072pt" strokecolor="#5B5B5B">
                <v:path arrowok="t"/>
              </v:shape>
            </v:group>
            <v:group style="position:absolute;left:8767;top:708;width:1135;height:2" coordorigin="8767,708" coordsize="1135,2">
              <v:shape style="position:absolute;left:8767;top:708;width:1135;height:2" coordorigin="8767,708" coordsize="1135,0" path="m8767,708l9902,708e" filled="f" stroked="t" strokeweight=".706609pt" strokecolor="#6B6B6B">
                <v:path arrowok="t"/>
              </v:shape>
            </v:group>
            <v:group style="position:absolute;left:9016;top:699;width:2;height:295" coordorigin="9016,699" coordsize="2,295">
              <v:shape style="position:absolute;left:9016;top:699;width:2;height:295" coordorigin="9016,699" coordsize="0,295" path="m9016,993l9016,699e" filled="f" stroked="t" strokeweight=".942145pt" strokecolor="#606060">
                <v:path arrowok="t"/>
              </v:shape>
            </v:group>
            <v:group style="position:absolute;left:9845;top:708;width:146;height:2" coordorigin="9845,708" coordsize="146,2">
              <v:shape style="position:absolute;left:9845;top:708;width:146;height:2" coordorigin="9845,708" coordsize="146,0" path="m9845,708l9991,708e" filled="f" stroked="t" strokeweight=".471072pt" strokecolor="#4F4F4F">
                <v:path arrowok="t"/>
              </v:shape>
            </v:group>
            <v:group style="position:absolute;left:9935;top:708;width:1427;height:2" coordorigin="9935,708" coordsize="1427,2">
              <v:shape style="position:absolute;left:9935;top:708;width:1427;height:2" coordorigin="9935,708" coordsize="1427,0" path="m9935,708l11362,708e" filled="f" stroked="t" strokeweight=".706609pt" strokecolor="#707070">
                <v:path arrowok="t"/>
              </v:shape>
            </v:group>
            <v:group style="position:absolute;left:11360;top:694;width:2;height:4011" coordorigin="11360,694" coordsize="2,4011">
              <v:shape style="position:absolute;left:11360;top:694;width:2;height:4011" coordorigin="11360,694" coordsize="0,4011" path="m11360,4705l11360,694e" filled="f" stroked="t" strokeweight=".706609pt" strokecolor="#707070">
                <v:path arrowok="t"/>
              </v:shape>
            </v:group>
            <v:group style="position:absolute;left:9019;top:936;width:2;height:613" coordorigin="9019,936" coordsize="2,613">
              <v:shape style="position:absolute;left:9019;top:936;width:2;height:613" coordorigin="9019,936" coordsize="0,613" path="m9019,1549l9019,936e" filled="f" stroked="t" strokeweight=".471072pt" strokecolor="#444444">
                <v:path arrowok="t"/>
              </v:shape>
            </v:group>
            <v:group style="position:absolute;left:9662;top:1259;width:1710;height:2" coordorigin="9662,1259" coordsize="1710,2">
              <v:shape style="position:absolute;left:9662;top:1259;width:1710;height:2" coordorigin="9662,1259" coordsize="1710,0" path="m9662,1259l11372,1259e" filled="f" stroked="t" strokeweight=".706609pt" strokecolor="#747C7C">
                <v:path arrowok="t"/>
              </v:shape>
            </v:group>
            <v:group style="position:absolute;left:2301;top:1231;width:2;height:532" coordorigin="2301,1231" coordsize="2,532">
              <v:shape style="position:absolute;left:2301;top:1231;width:2;height:532" coordorigin="2301,1231" coordsize="0,532" path="m2301,1763l2301,1231e" filled="f" stroked="t" strokeweight=".471072pt" strokecolor="#484848">
                <v:path arrowok="t"/>
              </v:shape>
            </v:group>
            <v:group style="position:absolute;left:11360;top:1226;width:2;height:537" coordorigin="11360,1226" coordsize="2,537">
              <v:shape style="position:absolute;left:11360;top:1226;width:2;height:537" coordorigin="11360,1226" coordsize="0,537" path="m11360,1763l11360,1226e" filled="f" stroked="t" strokeweight=".471072pt" strokecolor="#5B5B5B">
                <v:path arrowok="t"/>
              </v:shape>
            </v:group>
            <v:group style="position:absolute;left:9021;top:1492;width:2;height:727" coordorigin="9021,1492" coordsize="2,727">
              <v:shape style="position:absolute;left:9021;top:1492;width:2;height:727" coordorigin="9021,1492" coordsize="0,727" path="m9021,2219l9021,1492e" filled="f" stroked="t" strokeweight=".706609pt" strokecolor="#5B5B5B">
                <v:path arrowok="t"/>
              </v:shape>
            </v:group>
            <v:group style="position:absolute;left:283;top:2215;width:11084;height:2" coordorigin="283,2215" coordsize="11084,2">
              <v:shape style="position:absolute;left:283;top:2215;width:11084;height:2" coordorigin="283,2215" coordsize="11084,0" path="m283,2215l11367,2215e" filled="f" stroked="t" strokeweight=".706609pt" strokecolor="#646464">
                <v:path arrowok="t"/>
              </v:shape>
            </v:group>
            <v:group style="position:absolute;left:2304;top:1706;width:2;height:518" coordorigin="2304,1706" coordsize="2,518">
              <v:shape style="position:absolute;left:2304;top:1706;width:2;height:518" coordorigin="2304,1706" coordsize="0,518" path="m2304,2224l2304,1706e" filled="f" stroked="t" strokeweight=".942145pt" strokecolor="#676767">
                <v:path arrowok="t"/>
              </v:shape>
            </v:group>
            <v:group style="position:absolute;left:3326;top:2215;width:278;height:2" coordorigin="3326,2215" coordsize="278,2">
              <v:shape style="position:absolute;left:3326;top:2215;width:278;height:2" coordorigin="3326,2215" coordsize="278,0" path="m3326,2215l3604,2215e" filled="f" stroked="t" strokeweight=".471072pt" strokecolor="#3B3B3B">
                <v:path arrowok="t"/>
              </v:shape>
            </v:group>
            <v:group style="position:absolute;left:7255;top:2217;width:283;height:2" coordorigin="7255,2217" coordsize="283,2">
              <v:shape style="position:absolute;left:7255;top:2217;width:283;height:2" coordorigin="7255,2217" coordsize="283,0" path="m7255,2217l7537,2217e" filled="f" stroked="t" strokeweight=".471072pt" strokecolor="#4F4F4F">
                <v:path arrowok="t"/>
              </v:shape>
            </v:group>
            <v:group style="position:absolute;left:8150;top:2215;width:250;height:2" coordorigin="8150,2215" coordsize="250,2">
              <v:shape style="position:absolute;left:8150;top:2215;width:250;height:2" coordorigin="8150,2215" coordsize="250,0" path="m8150,2215l8399,2215e" filled="f" stroked="t" strokeweight=".471072pt" strokecolor="#545454">
                <v:path arrowok="t"/>
              </v:shape>
            </v:group>
            <v:group style="position:absolute;left:8767;top:2215;width:278;height:2" coordorigin="8767,2215" coordsize="278,2">
              <v:shape style="position:absolute;left:8767;top:2215;width:278;height:2" coordorigin="8767,2215" coordsize="278,0" path="m8767,2215l9045,2215e" filled="f" stroked="t" strokeweight=".471072pt" strokecolor="#3F3F3F">
                <v:path arrowok="t"/>
              </v:shape>
            </v:group>
            <v:group style="position:absolute;left:287;top:2450;width:5102;height:2" coordorigin="287,2450" coordsize="5102,2">
              <v:shape style="position:absolute;left:287;top:2450;width:5102;height:2" coordorigin="287,2450" coordsize="5102,0" path="m287,2450l5389,2450e" filled="f" stroked="t" strokeweight=".706609pt" strokecolor="#646464">
                <v:path arrowok="t"/>
              </v:shape>
            </v:group>
            <v:group style="position:absolute;left:2756;top:2450;width:301;height:2" coordorigin="2756,2450" coordsize="301,2">
              <v:shape style="position:absolute;left:2756;top:2450;width:301;height:2" coordorigin="2756,2450" coordsize="301,0" path="m2756,2450l3057,2450e" filled="f" stroked="t" strokeweight=".471072pt" strokecolor="#444444">
                <v:path arrowok="t"/>
              </v:shape>
            </v:group>
            <v:group style="position:absolute;left:3333;top:2200;width:2;height:499" coordorigin="3333,2200" coordsize="2,499">
              <v:shape style="position:absolute;left:3333;top:2200;width:2;height:499" coordorigin="3333,2200" coordsize="0,499" path="m3333,2699l3333,2200e" filled="f" stroked="t" strokeweight=".706609pt" strokecolor="#575757">
                <v:path arrowok="t"/>
              </v:shape>
            </v:group>
            <v:group style="position:absolute;left:5333;top:2452;width:2205;height:2" coordorigin="5333,2452" coordsize="2205,2">
              <v:shape style="position:absolute;left:5333;top:2452;width:2205;height:2" coordorigin="5333,2452" coordsize="2205,0" path="m5333,2452l7537,2452e" filled="f" stroked="t" strokeweight=".471072pt" strokecolor="#606060">
                <v:path arrowok="t"/>
              </v:shape>
            </v:group>
            <v:group style="position:absolute;left:7481;top:2452;width:1343;height:2" coordorigin="7481,2452" coordsize="1343,2">
              <v:shape style="position:absolute;left:7481;top:2452;width:1343;height:2" coordorigin="7481,2452" coordsize="1343,0" path="m7481,2452l8823,2452e" filled="f" stroked="t" strokeweight=".706609pt" strokecolor="#646464">
                <v:path arrowok="t"/>
              </v:shape>
            </v:group>
            <v:group style="position:absolute;left:8767;top:2452;width:269;height:2" coordorigin="8767,2452" coordsize="269,2">
              <v:shape style="position:absolute;left:8767;top:2452;width:269;height:2" coordorigin="8767,2452" coordsize="269,0" path="m8767,2452l9035,2452e" filled="f" stroked="t" strokeweight=".471072pt" strokecolor="#484848">
                <v:path arrowok="t"/>
              </v:shape>
            </v:group>
            <v:group style="position:absolute;left:8979;top:2455;width:2388;height:2" coordorigin="8979,2455" coordsize="2388,2">
              <v:shape style="position:absolute;left:8979;top:2455;width:2388;height:2" coordorigin="8979,2455" coordsize="2388,0" path="m8979,2455l11367,2455e" filled="f" stroked="t" strokeweight=".706609pt" strokecolor="#676767">
                <v:path arrowok="t"/>
              </v:shape>
            </v:group>
            <v:group style="position:absolute;left:11360;top:2167;width:2;height:309" coordorigin="11360,2167" coordsize="2,309">
              <v:shape style="position:absolute;left:11360;top:2167;width:2;height:309" coordorigin="11360,2167" coordsize="0,309" path="m11360,2476l11360,2167e" filled="f" stroked="t" strokeweight=".706609pt" strokecolor="#606060">
                <v:path arrowok="t"/>
              </v:shape>
            </v:group>
            <v:group style="position:absolute;left:287;top:2692;width:11084;height:2" coordorigin="287,2692" coordsize="11084,2">
              <v:shape style="position:absolute;left:287;top:2692;width:11084;height:2" coordorigin="287,2692" coordsize="11084,0" path="m287,2692l11372,2692e" filled="f" stroked="t" strokeweight=".706609pt" strokecolor="#606060">
                <v:path arrowok="t"/>
              </v:shape>
            </v:group>
            <v:group style="position:absolute;left:292;top:2405;width:2;height:314" coordorigin="292,2405" coordsize="2,314">
              <v:shape style="position:absolute;left:292;top:2405;width:2;height:314" coordorigin="292,2405" coordsize="0,314" path="m292,2718l292,2405e" filled="f" stroked="t" strokeweight=".471072pt" strokecolor="#343434">
                <v:path arrowok="t"/>
              </v:shape>
            </v:group>
            <v:group style="position:absolute;left:283;top:2930;width:11084;height:2" coordorigin="283,2930" coordsize="11084,2">
              <v:shape style="position:absolute;left:283;top:2930;width:11084;height:2" coordorigin="283,2930" coordsize="11084,0" path="m283,2930l11367,2930e" filled="f" stroked="t" strokeweight=".706609pt" strokecolor="#606060">
                <v:path arrowok="t"/>
              </v:shape>
            </v:group>
            <v:group style="position:absolute;left:292;top:2647;width:2;height:566" coordorigin="292,2647" coordsize="2,566">
              <v:shape style="position:absolute;left:292;top:2647;width:2;height:566" coordorigin="292,2647" coordsize="0,566" path="m292,3213l292,2647e" filled="f" stroked="t" strokeweight=".942145pt" strokecolor="#5B5B5B">
                <v:path arrowok="t"/>
              </v:shape>
            </v:group>
            <v:group style="position:absolute;left:9845;top:2932;width:146;height:2" coordorigin="9845,2932" coordsize="146,2">
              <v:shape style="position:absolute;left:9845;top:2932;width:146;height:2" coordorigin="9845,2932" coordsize="146,0" path="m9845,2932l9991,2932e" filled="f" stroked="t" strokeweight=".471072pt" strokecolor="#4F4F4F">
                <v:path arrowok="t"/>
              </v:shape>
            </v:group>
            <v:group style="position:absolute;left:287;top:3170;width:10227;height:2" coordorigin="287,3170" coordsize="10227,2">
              <v:shape style="position:absolute;left:287;top:3170;width:10227;height:2" coordorigin="287,3170" coordsize="10227,0" path="m287,3170l10514,3170e" filled="f" stroked="t" strokeweight=".706609pt" strokecolor="#646464">
                <v:path arrowok="t"/>
              </v:shape>
            </v:group>
            <v:group style="position:absolute;left:7678;top:3172;width:1602;height:2" coordorigin="7678,3172" coordsize="1602,2">
              <v:shape style="position:absolute;left:7678;top:3172;width:1602;height:2" coordorigin="7678,3172" coordsize="1602,0" path="m7678,3172l9280,3172e" filled="f" stroked="t" strokeweight=".706609pt" strokecolor="#606060">
                <v:path arrowok="t"/>
              </v:shape>
            </v:group>
            <v:group style="position:absolute;left:9845;top:3170;width:146;height:2" coordorigin="9845,3170" coordsize="146,2">
              <v:shape style="position:absolute;left:9845;top:3170;width:146;height:2" coordorigin="9845,3170" coordsize="146,0" path="m9845,3170l9991,3170e" filled="f" stroked="t" strokeweight=".471072pt" strokecolor="#484848">
                <v:path arrowok="t"/>
              </v:shape>
            </v:group>
            <v:group style="position:absolute;left:10458;top:3172;width:909;height:2" coordorigin="10458,3172" coordsize="909,2">
              <v:shape style="position:absolute;left:10458;top:3172;width:909;height:2" coordorigin="10458,3172" coordsize="909,0" path="m10458,3172l11367,3172e" filled="f" stroked="t" strokeweight=".471072pt" strokecolor="#646464">
                <v:path arrowok="t"/>
              </v:shape>
            </v:group>
            <v:group style="position:absolute;left:11362;top:2885;width:2;height:314" coordorigin="11362,2885" coordsize="2,314">
              <v:shape style="position:absolute;left:11362;top:2885;width:2;height:314" coordorigin="11362,2885" coordsize="0,314" path="m11362,3198l11362,2885e" filled="f" stroked="t" strokeweight=".471072pt" strokecolor="#4B4B4B">
                <v:path arrowok="t"/>
              </v:shape>
            </v:group>
            <v:group style="position:absolute;left:287;top:3408;width:9403;height:2" coordorigin="287,3408" coordsize="9403,2">
              <v:shape style="position:absolute;left:287;top:3408;width:9403;height:2" coordorigin="287,3408" coordsize="9403,0" path="m287,3408l9690,3408e" filled="f" stroked="t" strokeweight=".706609pt" strokecolor="#646464">
                <v:path arrowok="t"/>
              </v:shape>
            </v:group>
            <v:group style="position:absolute;left:294;top:3127;width:2;height:323" coordorigin="294,3127" coordsize="2,323">
              <v:shape style="position:absolute;left:294;top:3127;width:2;height:323" coordorigin="294,3127" coordsize="0,323" path="m294,3450l294,3127e" filled="f" stroked="t" strokeweight=".471072pt" strokecolor="#3F3F3F">
                <v:path arrowok="t"/>
              </v:shape>
            </v:group>
            <v:group style="position:absolute;left:9633;top:3410;width:358;height:2" coordorigin="9633,3410" coordsize="358,2">
              <v:shape style="position:absolute;left:9633;top:3410;width:358;height:2" coordorigin="9633,3410" coordsize="358,0" path="m9633,3410l9991,3410e" filled="f" stroked="t" strokeweight=".471072pt" strokecolor="#484848">
                <v:path arrowok="t"/>
              </v:shape>
            </v:group>
            <v:group style="position:absolute;left:9935;top:3408;width:1437;height:2" coordorigin="9935,3408" coordsize="1437,2">
              <v:shape style="position:absolute;left:9935;top:3408;width:1437;height:2" coordorigin="9935,3408" coordsize="1437,0" path="m9935,3408l11372,3408e" filled="f" stroked="t" strokeweight=".706609pt" strokecolor="#707070">
                <v:path arrowok="t"/>
              </v:shape>
            </v:group>
            <v:group style="position:absolute;left:11365;top:3127;width:2;height:323" coordorigin="11365,3127" coordsize="2,323">
              <v:shape style="position:absolute;left:11365;top:3127;width:2;height:323" coordorigin="11365,3127" coordsize="0,323" path="m11365,3450l11365,3127e" filled="f" stroked="t" strokeweight=".706609pt" strokecolor="#606060">
                <v:path arrowok="t"/>
              </v:shape>
            </v:group>
            <v:group style="position:absolute;left:3792;top:3398;width:2;height:276" coordorigin="3792,3398" coordsize="2,276">
              <v:shape style="position:absolute;left:3792;top:3398;width:2;height:276" coordorigin="3792,3398" coordsize="0,276" path="m3792,3674l3792,3398e" filled="f" stroked="t" strokeweight=".471072pt" strokecolor="#343434">
                <v:path arrowok="t"/>
              </v:shape>
            </v:group>
            <v:group style="position:absolute;left:6873;top:3408;width:2;height:266" coordorigin="6873,3408" coordsize="2,266">
              <v:shape style="position:absolute;left:6873;top:3408;width:2;height:266" coordorigin="6873,3408" coordsize="0,266" path="m6873,3674l6873,3408e" filled="f" stroked="t" strokeweight=".471072pt" strokecolor="#4F4F4F">
                <v:path arrowok="t"/>
              </v:shape>
            </v:group>
            <v:group style="position:absolute;left:11362;top:3284;width:2;height:390" coordorigin="11362,3284" coordsize="2,390">
              <v:shape style="position:absolute;left:11362;top:3284;width:2;height:390" coordorigin="11362,3284" coordsize="0,390" path="m11362,3674l11362,3284e" filled="f" stroked="t" strokeweight=".942145pt" strokecolor="#747474">
                <v:path arrowok="t"/>
              </v:shape>
            </v:group>
            <v:group style="position:absolute;left:297;top:3379;width:2;height:6696" coordorigin="297,3379" coordsize="2,6696">
              <v:shape style="position:absolute;left:297;top:3379;width:2;height:6696" coordorigin="297,3379" coordsize="0,6696" path="m297,10075l297,3379e" filled="f" stroked="t" strokeweight=".706609pt" strokecolor="#545454">
                <v:path arrowok="t"/>
              </v:shape>
            </v:group>
            <v:group style="position:absolute;left:3792;top:3417;width:2;height:437" coordorigin="3792,3417" coordsize="2,437">
              <v:shape style="position:absolute;left:3792;top:3417;width:2;height:437" coordorigin="3792,3417" coordsize="0,437" path="m3792,3854l3792,3417e" filled="f" stroked="t" strokeweight=".706609pt" strokecolor="#4B4B4B">
                <v:path arrowok="t"/>
              </v:shape>
            </v:group>
            <v:group style="position:absolute;left:3783;top:3831;width:3100;height:2" coordorigin="3783,3831" coordsize="3100,2">
              <v:shape style="position:absolute;left:3783;top:3831;width:3100;height:2" coordorigin="3783,3831" coordsize="3100,0" path="m3783,3831l6882,3831e" filled="f" stroked="t" strokeweight=".706609pt" strokecolor="#8C8C8C">
                <v:path arrowok="t"/>
              </v:shape>
            </v:group>
            <v:group style="position:absolute;left:6873;top:3569;width:2;height:599" coordorigin="6873,3569" coordsize="2,599">
              <v:shape style="position:absolute;left:6873;top:3569;width:2;height:599" coordorigin="6873,3569" coordsize="0,599" path="m6873,4168l6873,3569e" filled="f" stroked="t" strokeweight=".942145pt" strokecolor="#676767">
                <v:path arrowok="t"/>
              </v:shape>
            </v:group>
            <v:group style="position:absolute;left:287;top:4161;width:3316;height:2" coordorigin="287,4161" coordsize="3316,2">
              <v:shape style="position:absolute;left:287;top:4161;width:3316;height:2" coordorigin="287,4161" coordsize="3316,0" path="m287,4161l3604,4161e" filled="f" stroked="t" strokeweight=".706609pt" strokecolor="#606060">
                <v:path arrowok="t"/>
              </v:shape>
            </v:group>
            <v:group style="position:absolute;left:3547;top:4158;width:278;height:2" coordorigin="3547,4158" coordsize="278,2">
              <v:shape style="position:absolute;left:3547;top:4158;width:278;height:2" coordorigin="3547,4158" coordsize="278,0" path="m3547,4158l3825,4158e" filled="f" stroked="t" strokeweight=".471072pt" strokecolor="#575757">
                <v:path arrowok="t"/>
              </v:shape>
            </v:group>
            <v:group style="position:absolute;left:3797;top:3774;width:2;height:390" coordorigin="3797,3774" coordsize="2,390">
              <v:shape style="position:absolute;left:3797;top:3774;width:2;height:390" coordorigin="3797,3774" coordsize="0,390" path="m3797,4163l3797,3774e" filled="f" stroked="t" strokeweight="1.177681pt" strokecolor="#4B4B4B">
                <v:path arrowok="t"/>
              </v:shape>
            </v:group>
            <v:group style="position:absolute;left:3787;top:4154;width:2949;height:2" coordorigin="3787,4154" coordsize="2949,2">
              <v:shape style="position:absolute;left:3787;top:4154;width:2949;height:2" coordorigin="3787,4154" coordsize="2949,0" path="m3787,4154l6736,4154e" filled="f" stroked="t" strokeweight="1.413217pt" strokecolor="#777777">
                <v:path arrowok="t"/>
              </v:shape>
            </v:group>
            <v:group style="position:absolute;left:6590;top:4149;width:283;height:2" coordorigin="6590,4149" coordsize="283,2">
              <v:shape style="position:absolute;left:6590;top:4149;width:283;height:2" coordorigin="6590,4149" coordsize="283,0" path="m6590,4149l6873,4149e" filled="f" stroked="t" strokeweight=".706609pt" strokecolor="#909090">
                <v:path arrowok="t"/>
              </v:shape>
            </v:group>
            <v:group style="position:absolute;left:6831;top:4163;width:4541;height:2" coordorigin="6831,4163" coordsize="4541,2">
              <v:shape style="position:absolute;left:6831;top:4163;width:4541;height:2" coordorigin="6831,4163" coordsize="4541,0" path="m6831,4163l11372,4163e" filled="f" stroked="t" strokeweight=".706609pt" strokecolor="#676767">
                <v:path arrowok="t"/>
              </v:shape>
            </v:group>
            <v:group style="position:absolute;left:283;top:4444;width:9619;height:2" coordorigin="283,4444" coordsize="9619,2">
              <v:shape style="position:absolute;left:283;top:4444;width:9619;height:2" coordorigin="283,4444" coordsize="9619,0" path="m283,4444l9902,4444e" filled="f" stroked="t" strokeweight=".706609pt" strokecolor="#606060">
                <v:path arrowok="t"/>
              </v:shape>
            </v:group>
            <v:group style="position:absolute;left:2313;top:4154;width:2;height:8369" coordorigin="2313,4154" coordsize="2,8369">
              <v:shape style="position:absolute;left:2313;top:4154;width:2;height:8369" coordorigin="2313,4154" coordsize="0,8369" path="m2313,12523l2313,4154e" filled="f" stroked="t" strokeweight=".706609pt" strokecolor="#5B5B5B">
                <v:path arrowok="t"/>
              </v:shape>
            </v:group>
            <v:group style="position:absolute;left:9845;top:4444;width:146;height:2" coordorigin="9845,4444" coordsize="146,2">
              <v:shape style="position:absolute;left:9845;top:4444;width:146;height:2" coordorigin="9845,4444" coordsize="146,0" path="m9845,4444l9991,4444e" filled="f" stroked="t" strokeweight=".471072pt" strokecolor="#444444">
                <v:path arrowok="t"/>
              </v:shape>
            </v:group>
            <v:group style="position:absolute;left:9935;top:4444;width:1441;height:2" coordorigin="9935,4444" coordsize="1441,2">
              <v:shape style="position:absolute;left:9935;top:4444;width:1441;height:2" coordorigin="9935,4444" coordsize="1441,0" path="m9935,4444l11376,4444e" filled="f" stroked="t" strokeweight=".706609pt" strokecolor="#676767">
                <v:path arrowok="t"/>
              </v:shape>
            </v:group>
            <v:group style="position:absolute;left:2304;top:4681;width:7598;height:2" coordorigin="2304,4681" coordsize="7598,2">
              <v:shape style="position:absolute;left:2304;top:4681;width:7598;height:2" coordorigin="2304,4681" coordsize="7598,0" path="m2304,4681l9902,4681e" filled="f" stroked="t" strokeweight=".706609pt" strokecolor="#646464">
                <v:path arrowok="t"/>
              </v:shape>
            </v:group>
            <v:group style="position:absolute;left:9845;top:4681;width:146;height:2" coordorigin="9845,4681" coordsize="146,2">
              <v:shape style="position:absolute;left:9845;top:4681;width:146;height:2" coordorigin="9845,4681" coordsize="146,0" path="m9845,4681l9991,4681e" filled="f" stroked="t" strokeweight=".471072pt" strokecolor="#575757">
                <v:path arrowok="t"/>
              </v:shape>
            </v:group>
            <v:group style="position:absolute;left:9935;top:4681;width:1441;height:2" coordorigin="9935,4681" coordsize="1441,2">
              <v:shape style="position:absolute;left:9935;top:4681;width:1441;height:2" coordorigin="9935,4681" coordsize="1441,0" path="m9935,4681l11376,4681e" filled="f" stroked="t" strokeweight=".706609pt" strokecolor="#676767">
                <v:path arrowok="t"/>
              </v:shape>
            </v:group>
            <v:group style="position:absolute;left:4845;top:4672;width:2;height:2196" coordorigin="4845,4672" coordsize="2,2196">
              <v:shape style="position:absolute;left:4845;top:4672;width:2;height:2196" coordorigin="4845,4672" coordsize="0,2196" path="m4845,6867l4845,4672e" filled="f" stroked="t" strokeweight=".706609pt" strokecolor="#606060">
                <v:path arrowok="t"/>
              </v:shape>
            </v:group>
            <v:group style="position:absolute;left:7721;top:4677;width:2;height:509" coordorigin="7721,4677" coordsize="2,509">
              <v:shape style="position:absolute;left:7721;top:4677;width:2;height:509" coordorigin="7721,4677" coordsize="0,509" path="m7721,5185l7721,4677e" filled="f" stroked="t" strokeweight=".471072pt" strokecolor="#545454">
                <v:path arrowok="t"/>
              </v:shape>
            </v:group>
            <v:group style="position:absolute;left:297;top:4895;width:2;height:290" coordorigin="297,4895" coordsize="2,290">
              <v:shape style="position:absolute;left:297;top:4895;width:2;height:290" coordorigin="297,4895" coordsize="0,290" path="m297,5185l297,4895e" filled="f" stroked="t" strokeweight=".471072pt" strokecolor="#3F3F3F">
                <v:path arrowok="t"/>
              </v:shape>
            </v:group>
            <v:group style="position:absolute;left:4833;top:5173;width:6543;height:2" coordorigin="4833,5173" coordsize="6543,2">
              <v:shape style="position:absolute;left:4833;top:5173;width:6543;height:2" coordorigin="4833,5173" coordsize="6543,0" path="m4833,5173l11376,5173e" filled="f" stroked="t" strokeweight=".706609pt" strokecolor="#676767">
                <v:path arrowok="t"/>
              </v:shape>
            </v:group>
            <v:group style="position:absolute;left:11379;top:2243;width:2;height:10769" coordorigin="11379,2243" coordsize="2,10769">
              <v:shape style="position:absolute;left:11379;top:2243;width:2;height:10769" coordorigin="11379,2243" coordsize="0,10769" path="m11379,13012l11379,2243e" filled="f" stroked="t" strokeweight=".706609pt" strokecolor="#6B6B6B">
                <v:path arrowok="t"/>
              </v:shape>
            </v:group>
            <v:group style="position:absolute;left:4843;top:5128;width:2;height:309" coordorigin="4843,5128" coordsize="2,309">
              <v:shape style="position:absolute;left:4843;top:5128;width:2;height:309" coordorigin="4843,5128" coordsize="0,309" path="m4843,5437l4843,5128e" filled="f" stroked="t" strokeweight=".471072pt" strokecolor="#3B3B3B">
                <v:path arrowok="t"/>
              </v:shape>
            </v:group>
            <v:group style="position:absolute;left:4838;top:5420;width:6543;height:2" coordorigin="4838,5420" coordsize="6543,2">
              <v:shape style="position:absolute;left:4838;top:5420;width:6543;height:2" coordorigin="4838,5420" coordsize="6543,0" path="m4838,5420l11381,5420e" filled="f" stroked="t" strokeweight=".706609pt" strokecolor="#676767">
                <v:path arrowok="t"/>
              </v:shape>
            </v:group>
            <v:group style="position:absolute;left:11372;top:5123;width:2;height:323" coordorigin="11372,5123" coordsize="2,323">
              <v:shape style="position:absolute;left:11372;top:5123;width:2;height:323" coordorigin="11372,5123" coordsize="0,323" path="m11372,5446l11372,5123e" filled="f" stroked="t" strokeweight=".471072pt" strokecolor="#5B5B5B">
                <v:path arrowok="t"/>
              </v:shape>
            </v:group>
            <v:group style="position:absolute;left:2311;top:5380;width:2;height:304" coordorigin="2311,5380" coordsize="2,304">
              <v:shape style="position:absolute;left:2311;top:5380;width:2;height:304" coordorigin="2311,5380" coordsize="0,304" path="m2311,5684l2311,5380e" filled="f" stroked="t" strokeweight=".471072pt" strokecolor="#3F3F3F">
                <v:path arrowok="t"/>
              </v:shape>
            </v:group>
            <v:group style="position:absolute;left:4833;top:5667;width:6548;height:2" coordorigin="4833,5667" coordsize="6548,2">
              <v:shape style="position:absolute;left:4833;top:5667;width:6548;height:2" coordorigin="4833,5667" coordsize="6548,0" path="m4833,5667l11381,5667e" filled="f" stroked="t" strokeweight=".706609pt" strokecolor="#6B6B6B">
                <v:path arrowok="t"/>
              </v:shape>
            </v:group>
            <v:group style="position:absolute;left:297;top:5627;width:2;height:299" coordorigin="297,5627" coordsize="2,299">
              <v:shape style="position:absolute;left:297;top:5627;width:2;height:299" coordorigin="297,5627" coordsize="0,299" path="m297,5926l297,5627e" filled="f" stroked="t" strokeweight=".471072pt" strokecolor="#343434">
                <v:path arrowok="t"/>
              </v:shape>
            </v:group>
            <v:group style="position:absolute;left:2304;top:5905;width:9078;height:2" coordorigin="2304,5905" coordsize="9078,2">
              <v:shape style="position:absolute;left:2304;top:5905;width:9078;height:2" coordorigin="2304,5905" coordsize="9078,0" path="m2304,5905l11381,5905e" filled="f" stroked="t" strokeweight=".706609pt" strokecolor="#676767">
                <v:path arrowok="t"/>
              </v:shape>
            </v:group>
            <v:group style="position:absolute;left:287;top:6147;width:11094;height:2" coordorigin="287,6147" coordsize="11094,2">
              <v:shape style="position:absolute;left:287;top:6147;width:11094;height:2" coordorigin="287,6147" coordsize="11094,0" path="m287,6147l11381,6147e" filled="f" stroked="t" strokeweight=".706609pt" strokecolor="#676767">
                <v:path arrowok="t"/>
              </v:shape>
            </v:group>
            <v:group style="position:absolute;left:8150;top:6150;width:250;height:2" coordorigin="8150,6150" coordsize="250,2">
              <v:shape style="position:absolute;left:8150;top:6150;width:250;height:2" coordorigin="8150,6150" coordsize="250,0" path="m8150,6150l8399,6150e" filled="f" stroked="t" strokeweight=".471072pt" strokecolor="#545454">
                <v:path arrowok="t"/>
              </v:shape>
            </v:group>
            <v:group style="position:absolute;left:9633;top:6150;width:269;height:2" coordorigin="9633,6150" coordsize="269,2">
              <v:shape style="position:absolute;left:9633;top:6150;width:269;height:2" coordorigin="9633,6150" coordsize="269,0" path="m9633,6150l9902,6150e" filled="f" stroked="t" strokeweight=".471072pt" strokecolor="#4F4F4F">
                <v:path arrowok="t"/>
              </v:shape>
            </v:group>
            <v:group style="position:absolute;left:11374;top:5865;width:2;height:337" coordorigin="11374,5865" coordsize="2,337">
              <v:shape style="position:absolute;left:11374;top:5865;width:2;height:337" coordorigin="11374,5865" coordsize="0,337" path="m11374,6202l11374,5865e" filled="f" stroked="t" strokeweight=".471072pt" strokecolor="#606060">
                <v:path arrowok="t"/>
              </v:shape>
            </v:group>
            <v:group style="position:absolute;left:7726;top:6145;width:2;height:304" coordorigin="7726,6145" coordsize="2,304">
              <v:shape style="position:absolute;left:7726;top:6145;width:2;height:304" coordorigin="7726,6145" coordsize="0,304" path="m7726,6449l7726,6145e" filled="f" stroked="t" strokeweight=".942145pt" strokecolor="#6B6B6B">
                <v:path arrowok="t"/>
              </v:shape>
            </v:group>
            <v:group style="position:absolute;left:297;top:6373;width:2;height:257" coordorigin="297,6373" coordsize="2,257">
              <v:shape style="position:absolute;left:297;top:6373;width:2;height:257" coordorigin="297,6373" coordsize="0,257" path="m297,6630l297,6373e" filled="f" stroked="t" strokeweight=".471072pt" strokecolor="#3F3F3F">
                <v:path arrowok="t"/>
              </v:shape>
            </v:group>
            <v:group style="position:absolute;left:2304;top:6618;width:6520;height:2" coordorigin="2304,6618" coordsize="6520,2">
              <v:shape style="position:absolute;left:2304;top:6618;width:6520;height:2" coordorigin="2304,6618" coordsize="6520,0" path="m2304,6618l8823,6618e" filled="f" stroked="t" strokeweight=".706609pt" strokecolor="#676767">
                <v:path arrowok="t"/>
              </v:shape>
            </v:group>
            <v:group style="position:absolute;left:7481;top:6616;width:264;height:2" coordorigin="7481,6616" coordsize="264,2">
              <v:shape style="position:absolute;left:7481;top:6616;width:264;height:2" coordorigin="7481,6616" coordsize="264,0" path="m7481,6616l7744,6616e" filled="f" stroked="t" strokeweight=".471072pt" strokecolor="#575757">
                <v:path arrowok="t"/>
              </v:shape>
            </v:group>
            <v:group style="position:absolute;left:7726;top:6373;width:2;height:266" coordorigin="7726,6373" coordsize="2,266">
              <v:shape style="position:absolute;left:7726;top:6373;width:2;height:266" coordorigin="7726,6373" coordsize="0,266" path="m7726,6639l7726,6373e" filled="f" stroked="t" strokeweight=".706609pt" strokecolor="#575757">
                <v:path arrowok="t"/>
              </v:shape>
            </v:group>
            <v:group style="position:absolute;left:8767;top:6616;width:269;height:2" coordorigin="8767,6616" coordsize="269,2">
              <v:shape style="position:absolute;left:8767;top:6616;width:269;height:2" coordorigin="8767,6616" coordsize="269,0" path="m8767,6616l9035,6616e" filled="f" stroked="t" strokeweight=".471072pt" strokecolor="#3B3B3B">
                <v:path arrowok="t"/>
              </v:shape>
            </v:group>
            <v:group style="position:absolute;left:8979;top:6616;width:711;height:2" coordorigin="8979,6616" coordsize="711,2">
              <v:shape style="position:absolute;left:8979;top:6616;width:711;height:2" coordorigin="8979,6616" coordsize="711,0" path="m8979,6616l9690,6616e" filled="f" stroked="t" strokeweight=".706609pt" strokecolor="#646464">
                <v:path arrowok="t"/>
              </v:shape>
            </v:group>
            <v:group style="position:absolute;left:9633;top:6616;width:269;height:2" coordorigin="9633,6616" coordsize="269,2">
              <v:shape style="position:absolute;left:9633;top:6616;width:269;height:2" coordorigin="9633,6616" coordsize="269,0" path="m9633,6616l9902,6616e" filled="f" stroked="t" strokeweight=".471072pt" strokecolor="#606060">
                <v:path arrowok="t"/>
              </v:shape>
            </v:group>
            <v:group style="position:absolute;left:9822;top:6616;width:1559;height:2" coordorigin="9822,6616" coordsize="1559,2">
              <v:shape style="position:absolute;left:9822;top:6616;width:1559;height:2" coordorigin="9822,6616" coordsize="1559,0" path="m9822,6616l11381,6616e" filled="f" stroked="t" strokeweight=".706609pt" strokecolor="#747474">
                <v:path arrowok="t"/>
              </v:shape>
            </v:group>
            <v:group style="position:absolute;left:2304;top:6856;width:5234;height:2" coordorigin="2304,6856" coordsize="5234,2">
              <v:shape style="position:absolute;left:2304;top:6856;width:5234;height:2" coordorigin="2304,6856" coordsize="5234,0" path="m2304,6856l7537,6856e" filled="f" stroked="t" strokeweight=".706609pt" strokecolor="#676767">
                <v:path arrowok="t"/>
              </v:shape>
            </v:group>
            <v:group style="position:absolute;left:7481;top:6853;width:264;height:2" coordorigin="7481,6853" coordsize="264,2">
              <v:shape style="position:absolute;left:7481;top:6853;width:264;height:2" coordorigin="7481,6853" coordsize="264,0" path="m7481,6853l7744,6853e" filled="f" stroked="t" strokeweight=".471072pt" strokecolor="#4B4B4B">
                <v:path arrowok="t"/>
              </v:shape>
            </v:group>
            <v:group style="position:absolute;left:7726;top:6568;width:2;height:299" coordorigin="7726,6568" coordsize="2,299">
              <v:shape style="position:absolute;left:7726;top:6568;width:2;height:299" coordorigin="7726,6568" coordsize="0,299" path="m7726,6867l7726,6568e" filled="f" stroked="t" strokeweight=".471072pt" strokecolor="#4B4B4B">
                <v:path arrowok="t"/>
              </v:shape>
            </v:group>
            <v:group style="position:absolute;left:7674;top:6853;width:532;height:2" coordorigin="7674,6853" coordsize="532,2">
              <v:shape style="position:absolute;left:7674;top:6853;width:532;height:2" coordorigin="7674,6853" coordsize="532,0" path="m7674,6853l8206,6853e" filled="f" stroked="t" strokeweight=".706609pt" strokecolor="#646464">
                <v:path arrowok="t"/>
              </v:shape>
            </v:group>
            <v:group style="position:absolute;left:8150;top:6853;width:250;height:2" coordorigin="8150,6853" coordsize="250,2">
              <v:shape style="position:absolute;left:8150;top:6853;width:250;height:2" coordorigin="8150,6853" coordsize="250,0" path="m8150,6853l8399,6853e" filled="f" stroked="t" strokeweight=".471072pt" strokecolor="#3B3B3B">
                <v:path arrowok="t"/>
              </v:shape>
            </v:group>
            <v:group style="position:absolute;left:8343;top:6853;width:480;height:2" coordorigin="8343,6853" coordsize="480,2">
              <v:shape style="position:absolute;left:8343;top:6853;width:480;height:2" coordorigin="8343,6853" coordsize="480,0" path="m8343,6853l8823,6853e" filled="f" stroked="t" strokeweight=".942145pt" strokecolor="#6B6B6B">
                <v:path arrowok="t"/>
              </v:shape>
            </v:group>
            <v:group style="position:absolute;left:8767;top:6853;width:269;height:2" coordorigin="8767,6853" coordsize="269,2">
              <v:shape style="position:absolute;left:8767;top:6853;width:269;height:2" coordorigin="8767,6853" coordsize="269,0" path="m8767,6853l9035,6853e" filled="f" stroked="t" strokeweight=".471072pt" strokecolor="#3F3F3F">
                <v:path arrowok="t"/>
              </v:shape>
            </v:group>
            <v:group style="position:absolute;left:8979;top:6853;width:923;height:2" coordorigin="8979,6853" coordsize="923,2">
              <v:shape style="position:absolute;left:8979;top:6853;width:923;height:2" coordorigin="8979,6853" coordsize="923,0" path="m8979,6853l9902,6853e" filled="f" stroked="t" strokeweight=".706609pt" strokecolor="#606060">
                <v:path arrowok="t"/>
              </v:shape>
            </v:group>
            <v:group style="position:absolute;left:9798;top:6853;width:1583;height:2" coordorigin="9798,6853" coordsize="1583,2">
              <v:shape style="position:absolute;left:9798;top:6853;width:1583;height:2" coordorigin="9798,6853" coordsize="1583,0" path="m9798,6853l11381,6853e" filled="f" stroked="t" strokeweight=".706609pt" strokecolor="#747474">
                <v:path arrowok="t"/>
              </v:shape>
            </v:group>
            <v:group style="position:absolute;left:292;top:7093;width:11094;height:2" coordorigin="292,7093" coordsize="11094,2">
              <v:shape style="position:absolute;left:292;top:7093;width:11094;height:2" coordorigin="292,7093" coordsize="11094,0" path="m292,7093l11386,7093e" filled="f" stroked="t" strokeweight=".706609pt" strokecolor="#676767">
                <v:path arrowok="t"/>
              </v:shape>
            </v:group>
            <v:group style="position:absolute;left:297;top:7043;width:2;height:337" coordorigin="297,7043" coordsize="2,337">
              <v:shape style="position:absolute;left:297;top:7043;width:2;height:337" coordorigin="297,7043" coordsize="0,337" path="m297,7381l297,7043e" filled="f" stroked="t" strokeweight=".471072pt" strokecolor="#3B3B3B">
                <v:path arrowok="t"/>
              </v:shape>
            </v:group>
            <v:group style="position:absolute;left:11374;top:7043;width:2;height:784" coordorigin="11374,7043" coordsize="2,784">
              <v:shape style="position:absolute;left:11374;top:7043;width:2;height:784" coordorigin="11374,7043" coordsize="0,784" path="m11374,7827l11374,7043e" filled="f" stroked="t" strokeweight=".471072pt" strokecolor="#646464">
                <v:path arrowok="t"/>
              </v:shape>
            </v:group>
            <v:group style="position:absolute;left:287;top:7564;width:11094;height:2" coordorigin="287,7564" coordsize="11094,2">
              <v:shape style="position:absolute;left:287;top:7564;width:11094;height:2" coordorigin="287,7564" coordsize="11094,0" path="m287,7564l11381,7564e" filled="f" stroked="t" strokeweight=".706609pt" strokecolor="#676767">
                <v:path arrowok="t"/>
              </v:shape>
            </v:group>
            <v:group style="position:absolute;left:3547;top:7561;width:264;height:2" coordorigin="3547,7561" coordsize="264,2">
              <v:shape style="position:absolute;left:3547;top:7561;width:264;height:2" coordorigin="3547,7561" coordsize="264,0" path="m3547,7561l3811,7561e" filled="f" stroked="t" strokeweight=".471072pt" strokecolor="#4B4B4B">
                <v:path arrowok="t"/>
              </v:shape>
            </v:group>
            <v:group style="position:absolute;left:9822;top:7561;width:170;height:2" coordorigin="9822,7561" coordsize="170,2">
              <v:shape style="position:absolute;left:9822;top:7561;width:170;height:2" coordorigin="9822,7561" coordsize="170,0" path="m9822,7561l9991,7561e" filled="f" stroked="t" strokeweight=".471072pt" strokecolor="#4F4F4F">
                <v:path arrowok="t"/>
              </v:shape>
            </v:group>
            <v:group style="position:absolute;left:4847;top:7552;width:2;height:266" coordorigin="4847,7552" coordsize="2,266">
              <v:shape style="position:absolute;left:4847;top:7552;width:2;height:266" coordorigin="4847,7552" coordsize="0,266" path="m4847,7818l4847,7552e" filled="f" stroked="t" strokeweight=".471072pt" strokecolor="#484848">
                <v:path arrowok="t"/>
              </v:shape>
            </v:group>
            <v:group style="position:absolute;left:8150;top:7804;width:250;height:2" coordorigin="8150,7804" coordsize="250,2">
              <v:shape style="position:absolute;left:8150;top:7804;width:250;height:2" coordorigin="8150,7804" coordsize="250,0" path="m8150,7804l8399,7804e" filled="f" stroked="t" strokeweight=".471072pt" strokecolor="#575757">
                <v:path arrowok="t"/>
              </v:shape>
            </v:group>
            <v:group style="position:absolute;left:4843;top:7801;width:6543;height:2" coordorigin="4843,7801" coordsize="6543,2">
              <v:shape style="position:absolute;left:4843;top:7801;width:6543;height:2" coordorigin="4843,7801" coordsize="6543,0" path="m4843,7801l11386,7801e" filled="f" stroked="t" strokeweight=".706609pt" strokecolor="#6B7070">
                <v:path arrowok="t"/>
              </v:shape>
            </v:group>
            <v:group style="position:absolute;left:2315;top:7761;width:2;height:295" coordorigin="2315,7761" coordsize="2,295">
              <v:shape style="position:absolute;left:2315;top:7761;width:2;height:295" coordorigin="2315,7761" coordsize="0,295" path="m2315,8056l2315,7761e" filled="f" stroked="t" strokeweight=".471072pt" strokecolor="#484848">
                <v:path arrowok="t"/>
              </v:shape>
            </v:group>
            <v:group style="position:absolute;left:4843;top:8041;width:6543;height:2" coordorigin="4843,8041" coordsize="6543,2">
              <v:shape style="position:absolute;left:4843;top:8041;width:6543;height:2" coordorigin="4843,8041" coordsize="6543,0" path="m4843,8041l11386,8041e" filled="f" stroked="t" strokeweight=".706609pt" strokecolor="#707070">
                <v:path arrowok="t"/>
              </v:shape>
            </v:group>
            <v:group style="position:absolute;left:297;top:8281;width:11089;height:2" coordorigin="297,8281" coordsize="11089,2">
              <v:shape style="position:absolute;left:297;top:8281;width:11089;height:2" coordorigin="297,8281" coordsize="11089,0" path="m297,8281l11386,8281e" filled="f" stroked="t" strokeweight=".706609pt" strokecolor="#6B6B6B">
                <v:path arrowok="t"/>
              </v:shape>
            </v:group>
            <v:group style="position:absolute;left:301;top:7999;width:2;height:309" coordorigin="301,7999" coordsize="2,309">
              <v:shape style="position:absolute;left:301;top:7999;width:2;height:309" coordorigin="301,7999" coordsize="0,309" path="m301,8307l301,7999e" filled="f" stroked="t" strokeweight=".471072pt" strokecolor="#2F2F2F">
                <v:path arrowok="t"/>
              </v:shape>
            </v:group>
            <v:group style="position:absolute;left:4847;top:7609;width:2;height:684" coordorigin="4847,7609" coordsize="2,684">
              <v:shape style="position:absolute;left:4847;top:7609;width:2;height:684" coordorigin="4847,7609" coordsize="0,684" path="m4847,8293l4847,7609e" filled="f" stroked="t" strokeweight=".706609pt" strokecolor="#5B5B5B">
                <v:path arrowok="t"/>
              </v:shape>
            </v:group>
            <v:group style="position:absolute;left:11379;top:8236;width:2;height:537" coordorigin="11379,8236" coordsize="2,537">
              <v:shape style="position:absolute;left:11379;top:8236;width:2;height:537" coordorigin="11379,8236" coordsize="0,537" path="m11379,8773l11379,8236e" filled="f" stroked="t" strokeweight=".471072pt" strokecolor="#606060">
                <v:path arrowok="t"/>
              </v:shape>
            </v:group>
            <v:group style="position:absolute;left:2315;top:8502;width:2;height:271" coordorigin="2315,8502" coordsize="2,271">
              <v:shape style="position:absolute;left:2315;top:8502;width:2;height:271" coordorigin="2315,8502" coordsize="0,271" path="m2315,8773l2315,8502e" filled="f" stroked="t" strokeweight=".471072pt" strokecolor="#444444">
                <v:path arrowok="t"/>
              </v:shape>
            </v:group>
            <v:group style="position:absolute;left:297;top:8973;width:1394;height:2" coordorigin="297,8973" coordsize="1394,2">
              <v:shape style="position:absolute;left:297;top:8973;width:1394;height:2" coordorigin="297,8973" coordsize="1394,0" path="m297,8973l1691,8973e" filled="f" stroked="t" strokeweight=".471072pt" strokecolor="#5B5B5B">
                <v:path arrowok="t"/>
              </v:shape>
            </v:group>
            <v:group style="position:absolute;left:301;top:8716;width:2;height:280" coordorigin="301,8716" coordsize="2,280">
              <v:shape style="position:absolute;left:301;top:8716;width:2;height:280" coordorigin="301,8716" coordsize="0,280" path="m301,8997l301,8716e" filled="f" stroked="t" strokeweight=".471072pt" strokecolor="#383838">
                <v:path arrowok="t"/>
              </v:shape>
            </v:group>
            <v:group style="position:absolute;left:3326;top:8973;width:278;height:2" coordorigin="3326,8973" coordsize="278,2">
              <v:shape style="position:absolute;left:3326;top:8973;width:278;height:2" coordorigin="3326,8973" coordsize="278,0" path="m3326,8973l3604,8973e" filled="f" stroked="t" strokeweight=".471072pt" strokecolor="#444444">
                <v:path arrowok="t"/>
              </v:shape>
            </v:group>
            <v:group style="position:absolute;left:1545;top:8970;width:9845;height:2" coordorigin="1545,8970" coordsize="9845,2">
              <v:shape style="position:absolute;left:1545;top:8970;width:9845;height:2" coordorigin="1545,8970" coordsize="9845,0" path="m1545,8970l11391,8970e" filled="f" stroked="t" strokeweight=".706609pt" strokecolor="#676767">
                <v:path arrowok="t"/>
              </v:shape>
            </v:group>
            <v:group style="position:absolute;left:8979;top:8970;width:301;height:2" coordorigin="8979,8970" coordsize="301,2">
              <v:shape style="position:absolute;left:8979;top:8970;width:301;height:2" coordorigin="8979,8970" coordsize="301,0" path="m8979,8970l9280,8970e" filled="f" stroked="t" strokeweight=".471072pt" strokecolor="#484848">
                <v:path arrowok="t"/>
              </v:shape>
            </v:group>
            <v:group style="position:absolute;left:9845;top:8968;width:146;height:2" coordorigin="9845,8968" coordsize="146,2">
              <v:shape style="position:absolute;left:9845;top:8968;width:146;height:2" coordorigin="9845,8968" coordsize="146,0" path="m9845,8968l9991,8968e" filled="f" stroked="t" strokeweight=".471072pt" strokecolor="#4B4B4B">
                <v:path arrowok="t"/>
              </v:shape>
            </v:group>
            <v:group style="position:absolute;left:11381;top:9191;width:2;height:285" coordorigin="11381,9191" coordsize="2,285">
              <v:shape style="position:absolute;left:11381;top:9191;width:2;height:285" coordorigin="11381,9191" coordsize="0,285" path="m11381,9477l11381,9191e" filled="f" stroked="t" strokeweight=".471072pt" strokecolor="#5B5B5B">
                <v:path arrowok="t"/>
              </v:shape>
            </v:group>
            <v:group style="position:absolute;left:301;top:9824;width:584;height:2" coordorigin="301,9824" coordsize="584,2">
              <v:shape style="position:absolute;left:301;top:9824;width:584;height:2" coordorigin="301,9824" coordsize="584,0" path="m301,9824l886,9824e" filled="f" stroked="t" strokeweight=".706609pt" strokecolor="#575757">
                <v:path arrowok="t"/>
              </v:shape>
            </v:group>
            <v:group style="position:absolute;left:306;top:9420;width:2;height:656" coordorigin="306,9420" coordsize="2,656">
              <v:shape style="position:absolute;left:306;top:9420;width:2;height:656" coordorigin="306,9420" coordsize="0,656" path="m306,10075l306,9420e" filled="f" stroked="t" strokeweight=".706609pt" strokecolor="#484848">
                <v:path arrowok="t"/>
              </v:shape>
            </v:group>
            <v:group style="position:absolute;left:787;top:9824;width:334;height:2" coordorigin="787,9824" coordsize="334,2">
              <v:shape style="position:absolute;left:787;top:9824;width:334;height:2" coordorigin="787,9824" coordsize="334,0" path="m787,9824l1121,9824e" filled="f" stroked="t" strokeweight=".471072pt" strokecolor="#545454">
                <v:path arrowok="t"/>
              </v:shape>
            </v:group>
            <v:group style="position:absolute;left:1065;top:9824;width:7141;height:2" coordorigin="1065,9824" coordsize="7141,2">
              <v:shape style="position:absolute;left:1065;top:9824;width:7141;height:2" coordorigin="1065,9824" coordsize="7141,0" path="m1065,9824l8206,9824e" filled="f" stroked="t" strokeweight=".706609pt" strokecolor="#676767">
                <v:path arrowok="t"/>
              </v:shape>
            </v:group>
            <v:group style="position:absolute;left:2318;top:9420;width:2;height:428" coordorigin="2318,9420" coordsize="2,428">
              <v:shape style="position:absolute;left:2318;top:9420;width:2;height:428" coordorigin="2318,9420" coordsize="0,428" path="m2318,9847l2318,9420e" filled="f" stroked="t" strokeweight=".471072pt" strokecolor="#3F3F3F">
                <v:path arrowok="t"/>
              </v:shape>
            </v:group>
            <v:group style="position:absolute;left:8150;top:9819;width:250;height:2" coordorigin="8150,9819" coordsize="250,2">
              <v:shape style="position:absolute;left:8150;top:9819;width:250;height:2" coordorigin="8150,9819" coordsize="250,0" path="m8150,9819l8399,9819e" filled="f" stroked="t" strokeweight=".471072pt" strokecolor="#3F3F3F">
                <v:path arrowok="t"/>
              </v:shape>
            </v:group>
            <v:group style="position:absolute;left:8343;top:9819;width:480;height:2" coordorigin="8343,9819" coordsize="480,2">
              <v:shape style="position:absolute;left:8343;top:9819;width:480;height:2" coordorigin="8343,9819" coordsize="480,0" path="m8343,9819l8823,9819e" filled="f" stroked="t" strokeweight=".706609pt" strokecolor="#646464">
                <v:path arrowok="t"/>
              </v:shape>
            </v:group>
            <v:group style="position:absolute;left:8767;top:9819;width:269;height:2" coordorigin="8767,9819" coordsize="269,2">
              <v:shape style="position:absolute;left:8767;top:9819;width:269;height:2" coordorigin="8767,9819" coordsize="269,0" path="m8767,9819l9035,9819e" filled="f" stroked="t" strokeweight=".471072pt" strokecolor="#444444">
                <v:path arrowok="t"/>
              </v:shape>
            </v:group>
            <v:group style="position:absolute;left:8979;top:9816;width:301;height:2" coordorigin="8979,9816" coordsize="301,2">
              <v:shape style="position:absolute;left:8979;top:9816;width:301;height:2" coordorigin="8979,9816" coordsize="301,0" path="m8979,9816l9280,9816e" filled="f" stroked="t" strokeweight=".706609pt" strokecolor="#575757">
                <v:path arrowok="t"/>
              </v:shape>
            </v:group>
            <v:group style="position:absolute;left:9224;top:9819;width:466;height:2" coordorigin="9224,9819" coordsize="466,2">
              <v:shape style="position:absolute;left:9224;top:9819;width:466;height:2" coordorigin="9224,9819" coordsize="466,0" path="m9224,9819l9690,9819e" filled="f" stroked="t" strokeweight=".706609pt" strokecolor="#6B6B6B">
                <v:path arrowok="t"/>
              </v:shape>
            </v:group>
            <v:group style="position:absolute;left:9633;top:9819;width:269;height:2" coordorigin="9633,9819" coordsize="269,2">
              <v:shape style="position:absolute;left:9633;top:9819;width:269;height:2" coordorigin="9633,9819" coordsize="269,0" path="m9633,9819l9902,9819e" filled="f" stroked="t" strokeweight=".471072pt" strokecolor="#5B5B5B">
                <v:path arrowok="t"/>
              </v:shape>
            </v:group>
            <v:group style="position:absolute;left:9822;top:9819;width:1569;height:2" coordorigin="9822,9819" coordsize="1569,2">
              <v:shape style="position:absolute;left:9822;top:9819;width:1569;height:2" coordorigin="9822,9819" coordsize="1569,0" path="m9822,9819l11391,9819e" filled="f" stroked="t" strokeweight=".706609pt" strokecolor="#707070">
                <v:path arrowok="t"/>
              </v:shape>
            </v:group>
            <v:group style="position:absolute;left:301;top:10066;width:7434;height:2" coordorigin="301,10066" coordsize="7434,2">
              <v:shape style="position:absolute;left:301;top:10066;width:7434;height:2" coordorigin="301,10066" coordsize="7434,0" path="m301,10066l7735,10066e" filled="f" stroked="t" strokeweight=".706609pt" strokecolor="#646464">
                <v:path arrowok="t"/>
              </v:shape>
            </v:group>
            <v:group style="position:absolute;left:306;top:9776;width:2;height:347" coordorigin="306,9776" coordsize="2,347">
              <v:shape style="position:absolute;left:306;top:9776;width:2;height:347" coordorigin="306,9776" coordsize="0,347" path="m306,10123l306,9776e" filled="f" stroked="t" strokeweight=".471072pt" strokecolor="#383838">
                <v:path arrowok="t"/>
              </v:shape>
            </v:group>
            <v:group style="position:absolute;left:3326;top:10066;width:278;height:2" coordorigin="3326,10066" coordsize="278,2">
              <v:shape style="position:absolute;left:3326;top:10066;width:278;height:2" coordorigin="3326,10066" coordsize="278,0" path="m3326,10066l3604,10066e" filled="f" stroked="t" strokeweight=".471072pt" strokecolor="#4F4F4F">
                <v:path arrowok="t"/>
              </v:shape>
            </v:group>
            <v:group style="position:absolute;left:7678;top:10061;width:528;height:2" coordorigin="7678,10061" coordsize="528,2">
              <v:shape style="position:absolute;left:7678;top:10061;width:528;height:2" coordorigin="7678,10061" coordsize="528,0" path="m7678,10061l8206,10061e" filled="f" stroked="t" strokeweight=".471072pt" strokecolor="#575757">
                <v:path arrowok="t"/>
              </v:shape>
            </v:group>
            <v:group style="position:absolute;left:8121;top:10061;width:306;height:2" coordorigin="8121,10061" coordsize="306,2">
              <v:shape style="position:absolute;left:8121;top:10061;width:306;height:2" coordorigin="8121,10061" coordsize="306,0" path="m8121,10061l8427,10061e" filled="f" stroked="t" strokeweight=".942145pt" strokecolor="#707070">
                <v:path arrowok="t"/>
              </v:shape>
            </v:group>
            <v:group style="position:absolute;left:8343;top:10061;width:480;height:2" coordorigin="8343,10061" coordsize="480,2">
              <v:shape style="position:absolute;left:8343;top:10061;width:480;height:2" coordorigin="8343,10061" coordsize="480,0" path="m8343,10061l8823,10061e" filled="f" stroked="t" strokeweight=".471072pt" strokecolor="#5B5B5B">
                <v:path arrowok="t"/>
              </v:shape>
            </v:group>
            <v:group style="position:absolute;left:8767;top:10061;width:1135;height:2" coordorigin="8767,10061" coordsize="1135,2">
              <v:shape style="position:absolute;left:8767;top:10061;width:1135;height:2" coordorigin="8767,10061" coordsize="1135,0" path="m8767,10061l9902,10061e" filled="f" stroked="t" strokeweight=".706609pt" strokecolor="#747474">
                <v:path arrowok="t"/>
              </v:shape>
            </v:group>
            <v:group style="position:absolute;left:9845;top:10061;width:146;height:2" coordorigin="9845,10061" coordsize="146,2">
              <v:shape style="position:absolute;left:9845;top:10061;width:146;height:2" coordorigin="9845,10061" coordsize="146,0" path="m9845,10061l9991,10061e" filled="f" stroked="t" strokeweight=".471072pt" strokecolor="#4F4F4F">
                <v:path arrowok="t"/>
              </v:shape>
            </v:group>
            <v:group style="position:absolute;left:9935;top:10061;width:1456;height:2" coordorigin="9935,10061" coordsize="1456,2">
              <v:shape style="position:absolute;left:9935;top:10061;width:1456;height:2" coordorigin="9935,10061" coordsize="1456,0" path="m9935,10061l11391,10061e" filled="f" stroked="t" strokeweight=".706609pt" strokecolor="#808080">
                <v:path arrowok="t"/>
              </v:shape>
            </v:group>
            <v:group style="position:absolute;left:313;top:10052;width:2;height:6002" coordorigin="313,10052" coordsize="2,6002">
              <v:shape style="position:absolute;left:313;top:10052;width:2;height:6002" coordorigin="313,10052" coordsize="0,6002" path="m313,16054l313,10052e" filled="f" stroked="t" strokeweight=".706609pt" strokecolor="#575757">
                <v:path arrowok="t"/>
              </v:shape>
            </v:group>
            <v:group style="position:absolute;left:2318;top:9881;width:2;height:570" coordorigin="2318,9881" coordsize="2,570">
              <v:shape style="position:absolute;left:2318;top:9881;width:2;height:570" coordorigin="2318,9881" coordsize="0,570" path="m2318,10451l2318,9881e" filled="f" stroked="t" strokeweight=".942145pt" strokecolor="#646464">
                <v:path arrowok="t"/>
              </v:shape>
            </v:group>
            <v:group style="position:absolute;left:2756;top:10311;width:301;height:2" coordorigin="2756,10311" coordsize="301,2">
              <v:shape style="position:absolute;left:2756;top:10311;width:301;height:2" coordorigin="2756,10311" coordsize="301,0" path="m2756,10311l3057,10311e" filled="f" stroked="t" strokeweight=".471072pt" strokecolor="#545454">
                <v:path arrowok="t"/>
              </v:shape>
            </v:group>
            <v:group style="position:absolute;left:3547;top:10311;width:264;height:2" coordorigin="3547,10311" coordsize="264,2">
              <v:shape style="position:absolute;left:3547;top:10311;width:264;height:2" coordorigin="3547,10311" coordsize="264,0" path="m3547,10311l3811,10311e" filled="f" stroked="t" strokeweight=".471072pt" strokecolor="#5B5B5B">
                <v:path arrowok="t"/>
              </v:shape>
            </v:group>
            <v:group style="position:absolute;left:6562;top:10306;width:330;height:2" coordorigin="6562,10306" coordsize="330,2">
              <v:shape style="position:absolute;left:6562;top:10306;width:330;height:2" coordorigin="6562,10306" coordsize="330,0" path="m6562,10306l6892,10306e" filled="f" stroked="t" strokeweight=".471072pt" strokecolor="#575757">
                <v:path arrowok="t"/>
              </v:shape>
            </v:group>
            <v:group style="position:absolute;left:7255;top:10306;width:283;height:2" coordorigin="7255,10306" coordsize="283,2">
              <v:shape style="position:absolute;left:7255;top:10306;width:283;height:2" coordorigin="7255,10306" coordsize="283,0" path="m7255,10306l7537,10306e" filled="f" stroked="t" strokeweight=".471072pt" strokecolor="#575757">
                <v:path arrowok="t"/>
              </v:shape>
            </v:group>
            <v:group style="position:absolute;left:297;top:10308;width:11094;height:2" coordorigin="297,10308" coordsize="11094,2">
              <v:shape style="position:absolute;left:297;top:10308;width:11094;height:2" coordorigin="297,10308" coordsize="11094,0" path="m297,10308l11391,10308e" filled="f" stroked="t" strokeweight=".706609pt" strokecolor="#676767">
                <v:path arrowok="t"/>
              </v:shape>
            </v:group>
            <v:group style="position:absolute;left:8150;top:10304;width:250;height:2" coordorigin="8150,10304" coordsize="250,2">
              <v:shape style="position:absolute;left:8150;top:10304;width:250;height:2" coordorigin="8150,10304" coordsize="250,0" path="m8150,10304l8399,10304e" filled="f" stroked="t" strokeweight=".471072pt" strokecolor="#4F4F4F">
                <v:path arrowok="t"/>
              </v:shape>
            </v:group>
            <v:group style="position:absolute;left:8767;top:10304;width:269;height:2" coordorigin="8767,10304" coordsize="269,2">
              <v:shape style="position:absolute;left:8767;top:10304;width:269;height:2" coordorigin="8767,10304" coordsize="269,0" path="m8767,10304l9035,10304e" filled="f" stroked="t" strokeweight=".471072pt" strokecolor="#4F4F4F">
                <v:path arrowok="t"/>
              </v:shape>
            </v:group>
            <v:group style="position:absolute;left:9633;top:10304;width:269;height:2" coordorigin="9633,10304" coordsize="269,2">
              <v:shape style="position:absolute;left:9633;top:10304;width:269;height:2" coordorigin="9633,10304" coordsize="269,0" path="m9633,10304l9902,10304e" filled="f" stroked="t" strokeweight=".471072pt" strokecolor="#606060">
                <v:path arrowok="t"/>
              </v:shape>
            </v:group>
            <v:group style="position:absolute;left:2318;top:10285;width:2;height:537" coordorigin="2318,10285" coordsize="2,537">
              <v:shape style="position:absolute;left:2318;top:10285;width:2;height:537" coordorigin="2318,10285" coordsize="0,537" path="m2318,10822l2318,10285e" filled="f" stroked="t" strokeweight=".706609pt" strokecolor="#4F4F4F">
                <v:path arrowok="t"/>
              </v:shape>
            </v:group>
            <v:group style="position:absolute;left:11381;top:10285;width:2;height:309" coordorigin="11381,10285" coordsize="2,309">
              <v:shape style="position:absolute;left:11381;top:10285;width:2;height:309" coordorigin="11381,10285" coordsize="0,309" path="m11381,10593l11381,10285e" filled="f" stroked="t" strokeweight=".706609pt" strokecolor="#747474">
                <v:path arrowok="t"/>
              </v:shape>
            </v:group>
            <v:group style="position:absolute;left:3326;top:10798;width:278;height:2" coordorigin="3326,10798" coordsize="278,2">
              <v:shape style="position:absolute;left:3326;top:10798;width:278;height:2" coordorigin="3326,10798" coordsize="278,0" path="m3326,10798l3604,10798e" filled="f" stroked="t" strokeweight=".471072pt" strokecolor="#444444">
                <v:path arrowok="t"/>
              </v:shape>
            </v:group>
            <v:group style="position:absolute;left:815;top:10795;width:10576;height:2" coordorigin="815,10795" coordsize="10576,2">
              <v:shape style="position:absolute;left:815;top:10795;width:10576;height:2" coordorigin="815,10795" coordsize="10576,0" path="m815,10795l11391,10795e" filled="f" stroked="t" strokeweight=".706609pt" strokecolor="#707070">
                <v:path arrowok="t"/>
              </v:shape>
            </v:group>
            <v:group style="position:absolute;left:9845;top:10793;width:146;height:2" coordorigin="9845,10793" coordsize="146,2">
              <v:shape style="position:absolute;left:9845;top:10793;width:146;height:2" coordorigin="9845,10793" coordsize="146,0" path="m9845,10793l9991,10793e" filled="f" stroked="t" strokeweight=".471072pt" strokecolor="#444444">
                <v:path arrowok="t"/>
              </v:shape>
            </v:group>
            <v:group style="position:absolute;left:306;top:10755;width:2;height:537" coordorigin="306,10755" coordsize="2,537">
              <v:shape style="position:absolute;left:306;top:10755;width:2;height:537" coordorigin="306,10755" coordsize="0,537" path="m306,11292l306,10755e" filled="f" stroked="t" strokeweight=".942145pt" strokecolor="#606060">
                <v:path arrowok="t"/>
              </v:shape>
            </v:group>
            <v:group style="position:absolute;left:2320;top:10750;width:2;height:380" coordorigin="2320,10750" coordsize="2,380">
              <v:shape style="position:absolute;left:2320;top:10750;width:2;height:380" coordorigin="2320,10750" coordsize="0,380" path="m2320,11130l2320,10750e" filled="f" stroked="t" strokeweight=".942145pt" strokecolor="#646464">
                <v:path arrowok="t"/>
              </v:shape>
            </v:group>
            <v:group style="position:absolute;left:297;top:11033;width:11094;height:2" coordorigin="297,11033" coordsize="11094,2">
              <v:shape style="position:absolute;left:297;top:11033;width:11094;height:2" coordorigin="297,11033" coordsize="11094,0" path="m297,11033l11391,11033e" filled="f" stroked="t" strokeweight=".706609pt" strokecolor="#6B6B6B">
                <v:path arrowok="t"/>
              </v:shape>
            </v:group>
            <v:group style="position:absolute;left:9845;top:11031;width:146;height:2" coordorigin="9845,11031" coordsize="146,2">
              <v:shape style="position:absolute;left:9845;top:11031;width:146;height:2" coordorigin="9845,11031" coordsize="146,0" path="m9845,11031l9991,11031e" filled="f" stroked="t" strokeweight=".471072pt" strokecolor="#4F4F4F">
                <v:path arrowok="t"/>
              </v:shape>
            </v:group>
            <v:group style="position:absolute;left:292;top:11397;width:810;height:2" coordorigin="292,11397" coordsize="810,2">
              <v:shape style="position:absolute;left:292;top:11397;width:810;height:2" coordorigin="292,11397" coordsize="810,0" path="m292,11397l1102,11397e" filled="f" stroked="t" strokeweight=".235536pt" strokecolor="#3F3F3F">
                <v:path arrowok="t"/>
              </v:shape>
            </v:group>
            <v:group style="position:absolute;left:1098;top:11026;width:2;height:404" coordorigin="1098,11026" coordsize="2,404">
              <v:shape style="position:absolute;left:1098;top:11026;width:2;height:404" coordorigin="1098,11026" coordsize="0,404" path="m1098,11430l1098,11026e" filled="f" stroked="t" strokeweight=".471072pt" strokecolor="#3F3F3F">
                <v:path arrowok="t"/>
              </v:shape>
            </v:group>
            <v:group style="position:absolute;left:1088;top:11397;width:584;height:2" coordorigin="1088,11397" coordsize="584,2">
              <v:shape style="position:absolute;left:1088;top:11397;width:584;height:2" coordorigin="1088,11397" coordsize="584,0" path="m1088,11397l1672,11397e" filled="f" stroked="t" strokeweight=".235536pt" strokecolor="#5B5B5B">
                <v:path arrowok="t"/>
              </v:shape>
            </v:group>
            <v:group style="position:absolute;left:1668;top:11026;width:2;height:756" coordorigin="1668,11026" coordsize="2,756">
              <v:shape style="position:absolute;left:1668;top:11026;width:2;height:756" coordorigin="1668,11026" coordsize="0,756" path="m1668,11782l1668,11026e" filled="f" stroked="t" strokeweight=".706609pt" strokecolor="#606060">
                <v:path arrowok="t"/>
              </v:shape>
            </v:group>
            <v:group style="position:absolute;left:1658;top:11397;width:636;height:2" coordorigin="1658,11397" coordsize="636,2">
              <v:shape style="position:absolute;left:1658;top:11397;width:636;height:2" coordorigin="1658,11397" coordsize="636,0" path="m1658,11397l2294,11397e" filled="f" stroked="t" strokeweight=".235536pt" strokecolor="#707070">
                <v:path arrowok="t"/>
              </v:shape>
            </v:group>
            <v:group style="position:absolute;left:2320;top:11007;width:2;height:423" coordorigin="2320,11007" coordsize="2,423">
              <v:shape style="position:absolute;left:2320;top:11007;width:2;height:423" coordorigin="2320,11007" coordsize="0,423" path="m2320,11430l2320,11007e" filled="f" stroked="t" strokeweight=".706609pt" strokecolor="#484848">
                <v:path arrowok="t"/>
              </v:shape>
            </v:group>
            <v:group style="position:absolute;left:2289;top:11397;width:3071;height:2" coordorigin="2289,11397" coordsize="3071,2">
              <v:shape style="position:absolute;left:2289;top:11397;width:3071;height:2" coordorigin="2289,11397" coordsize="3071,0" path="m2289,11397l5361,11397e" filled="f" stroked="t" strokeweight=".235536pt" strokecolor="#4B4B4B">
                <v:path arrowok="t"/>
              </v:shape>
            </v:group>
            <v:group style="position:absolute;left:5361;top:11397;width:1503;height:2" coordorigin="5361,11397" coordsize="1503,2">
              <v:shape style="position:absolute;left:5361;top:11397;width:1503;height:2" coordorigin="5361,11397" coordsize="1503,0" path="m5361,11397l6864,11397e" filled="f" stroked="t" strokeweight=".235536pt" strokecolor="#000000">
                <v:path arrowok="t"/>
              </v:shape>
            </v:group>
            <v:group style="position:absolute;left:6864;top:11397;width:645;height:2" coordorigin="6864,11397" coordsize="645,2">
              <v:shape style="position:absolute;left:6864;top:11397;width:645;height:2" coordorigin="6864,11397" coordsize="645,0" path="m6864,11397l7509,11397e" filled="f" stroked="t" strokeweight=".235536pt" strokecolor="#747474">
                <v:path arrowok="t"/>
              </v:shape>
            </v:group>
            <v:group style="position:absolute;left:7292;top:11026;width:2;height:5019" coordorigin="7292,11026" coordsize="2,5019">
              <v:shape style="position:absolute;left:7292;top:11026;width:2;height:5019" coordorigin="7292,11026" coordsize="0,5019" path="m7292,16045l7292,11026e" filled="f" stroked="t" strokeweight=".706609pt" strokecolor="#676767">
                <v:path arrowok="t"/>
              </v:shape>
            </v:group>
            <v:group style="position:absolute;left:7509;top:11397;width:3863;height:2" coordorigin="7509,11397" coordsize="3863,2">
              <v:shape style="position:absolute;left:7509;top:11397;width:3863;height:2" coordorigin="7509,11397" coordsize="3863,0" path="m7509,11397l11372,11397e" filled="f" stroked="t" strokeweight=".235536pt" strokecolor="#000000">
                <v:path arrowok="t"/>
              </v:shape>
            </v:group>
            <v:group style="position:absolute;left:313;top:10085;width:2;height:5969" coordorigin="313,10085" coordsize="2,5969">
              <v:shape style="position:absolute;left:313;top:10085;width:2;height:5969" coordorigin="313,10085" coordsize="0,5969" path="m313,16054l313,10085e" filled="f" stroked="t" strokeweight=".471072pt" strokecolor="#545454">
                <v:path arrowok="t"/>
              </v:shape>
            </v:group>
            <v:group style="position:absolute;left:1100;top:11368;width:2;height:642" coordorigin="1100,11368" coordsize="2,642">
              <v:shape style="position:absolute;left:1100;top:11368;width:2;height:642" coordorigin="1100,11368" coordsize="0,642" path="m1100,12010l1100,11368e" filled="f" stroked="t" strokeweight=".942145pt" strokecolor="#606060">
                <v:path arrowok="t"/>
              </v:shape>
            </v:group>
            <v:group style="position:absolute;left:2318;top:11368;width:2;height:413" coordorigin="2318,11368" coordsize="2,413">
              <v:shape style="position:absolute;left:2318;top:11368;width:2;height:413" coordorigin="2318,11368" coordsize="0,413" path="m2318,11782l2318,11368e" filled="f" stroked="t" strokeweight=".706609pt" strokecolor="#5B5B5B">
                <v:path arrowok="t"/>
              </v:shape>
            </v:group>
            <v:group style="position:absolute;left:1672;top:11725;width:2;height:285" coordorigin="1672,11725" coordsize="2,285">
              <v:shape style="position:absolute;left:1672;top:11725;width:2;height:285" coordorigin="1672,11725" coordsize="0,285" path="m1672,12010l1672,11725e" filled="f" stroked="t" strokeweight=".471072pt" strokecolor="#444444">
                <v:path arrowok="t"/>
              </v:shape>
            </v:group>
            <v:group style="position:absolute;left:2320;top:11634;width:2;height:608" coordorigin="2320,11634" coordsize="2,608">
              <v:shape style="position:absolute;left:2320;top:11634;width:2;height:608" coordorigin="2320,11634" coordsize="0,608" path="m2320,12243l2320,11634e" filled="f" stroked="t" strokeweight=".942145pt" strokecolor="#707070">
                <v:path arrowok="t"/>
              </v:shape>
            </v:group>
            <v:group style="position:absolute;left:7290;top:11725;width:2;height:518" coordorigin="7290,11725" coordsize="2,518">
              <v:shape style="position:absolute;left:7290;top:11725;width:2;height:518" coordorigin="7290,11725" coordsize="0,518" path="m7290,12243l7290,11725e" filled="f" stroked="t" strokeweight=".471072pt" strokecolor="#444444">
                <v:path arrowok="t"/>
              </v:shape>
            </v:group>
            <v:group style="position:absolute;left:11391;top:7428;width:2;height:8616" coordorigin="11391,7428" coordsize="2,8616">
              <v:shape style="position:absolute;left:11391;top:7428;width:2;height:8616" coordorigin="11391,7428" coordsize="0,8616" path="m11391,16045l11391,7428e" filled="f" stroked="t" strokeweight=".706609pt" strokecolor="#707070">
                <v:path arrowok="t"/>
              </v:shape>
            </v:group>
            <v:group style="position:absolute;left:1100;top:11953;width:2;height:509" coordorigin="1100,11953" coordsize="2,509">
              <v:shape style="position:absolute;left:1100;top:11953;width:2;height:509" coordorigin="1100,11953" coordsize="0,509" path="m1100,12461l1100,11953e" filled="f" stroked="t" strokeweight=".471072pt" strokecolor="#383838">
                <v:path arrowok="t"/>
              </v:shape>
            </v:group>
            <v:group style="position:absolute;left:1677;top:11026;width:2;height:5028" coordorigin="1677,11026" coordsize="2,5028">
              <v:shape style="position:absolute;left:1677;top:11026;width:2;height:5028" coordorigin="1677,11026" coordsize="0,5028" path="m1677,16054l1677,11026e" filled="f" stroked="t" strokeweight=".706609pt" strokecolor="#606060">
                <v:path arrowok="t"/>
              </v:shape>
            </v:group>
            <v:group style="position:absolute;left:11391;top:11953;width:2;height:290" coordorigin="11391,11953" coordsize="2,290">
              <v:shape style="position:absolute;left:11391;top:11953;width:2;height:290" coordorigin="11391,11953" coordsize="0,290" path="m11391,12243l11391,11953e" filled="f" stroked="t" strokeweight=".471072pt" strokecolor="#545454">
                <v:path arrowok="t"/>
              </v:shape>
            </v:group>
            <v:group style="position:absolute;left:2289;top:12214;width:2;height:466" coordorigin="2289,12214" coordsize="2,466">
              <v:shape style="position:absolute;left:2289;top:12214;width:2;height:466" coordorigin="2289,12214" coordsize="0,466" path="m2289,12680l2289,12214e" filled="f" stroked="t" strokeweight=".235536pt" strokecolor="#000000">
                <v:path arrowok="t"/>
              </v:shape>
            </v:group>
            <v:group style="position:absolute;left:1102;top:12404;width:2;height:456" coordorigin="1102,12404" coordsize="2,456">
              <v:shape style="position:absolute;left:1102;top:12404;width:2;height:456" coordorigin="1102,12404" coordsize="0,456" path="m1102,12860l1102,12404e" filled="f" stroked="t" strokeweight=".942145pt" strokecolor="#646464">
                <v:path arrowok="t"/>
              </v:shape>
            </v:group>
            <v:group style="position:absolute;left:1672;top:12651;width:2;height:209" coordorigin="1672,12651" coordsize="2,209">
              <v:shape style="position:absolute;left:1672;top:12651;width:2;height:209" coordorigin="1672,12651" coordsize="0,209" path="m1672,12860l1672,12651e" filled="f" stroked="t" strokeweight=".471072pt" strokecolor="#3F3F3F">
                <v:path arrowok="t"/>
              </v:shape>
            </v:group>
            <v:group style="position:absolute;left:2320;top:12651;width:2;height:114" coordorigin="2320,12651" coordsize="2,114">
              <v:shape style="position:absolute;left:2320;top:12651;width:2;height:114" coordorigin="2320,12651" coordsize="0,114" path="m2320,12765l2320,12651e" filled="f" stroked="t" strokeweight=".942145pt" strokecolor="#808080">
                <v:path arrowok="t"/>
              </v:shape>
            </v:group>
            <v:group style="position:absolute;left:2320;top:12680;width:2;height:399" coordorigin="2320,12680" coordsize="2,399">
              <v:shape style="position:absolute;left:2320;top:12680;width:2;height:399" coordorigin="2320,12680" coordsize="0,399" path="m2320,13079l2320,12680e" filled="f" stroked="t" strokeweight=".942145pt" strokecolor="#6B6B6B">
                <v:path arrowok="t"/>
              </v:shape>
            </v:group>
            <v:group style="position:absolute;left:1102;top:12803;width:2;height:3179" coordorigin="1102,12803" coordsize="2,3179">
              <v:shape style="position:absolute;left:1102;top:12803;width:2;height:3179" coordorigin="1102,12803" coordsize="0,3179" path="m1102,15983l1102,12803e" filled="f" stroked="t" strokeweight=".471072pt" strokecolor="#545454">
                <v:path arrowok="t"/>
              </v:shape>
            </v:group>
            <v:group style="position:absolute;left:2289;top:12832;width:2;height:347" coordorigin="2289,12832" coordsize="2,347">
              <v:shape style="position:absolute;left:2289;top:12832;width:2;height:347" coordorigin="2289,12832" coordsize="0,347" path="m2289,13179l2289,12832e" filled="f" stroked="t" strokeweight=".235536pt" strokecolor="#000000">
                <v:path arrowok="t"/>
              </v:shape>
            </v:group>
            <v:group style="position:absolute;left:7292;top:12803;width:2;height:266" coordorigin="7292,12803" coordsize="2,266">
              <v:shape style="position:absolute;left:7292;top:12803;width:2;height:266" coordorigin="7292,12803" coordsize="0,266" path="m7292,13070l7292,12803e" filled="f" stroked="t" strokeweight=".471072pt" strokecolor="#484848">
                <v:path arrowok="t"/>
              </v:shape>
            </v:group>
            <v:group style="position:absolute;left:1102;top:13012;width:2;height:195" coordorigin="1102,13012" coordsize="2,195">
              <v:shape style="position:absolute;left:1102;top:13012;width:2;height:195" coordorigin="1102,13012" coordsize="0,195" path="m1102,13207l1102,13012e" filled="f" stroked="t" strokeweight=".471072pt" strokecolor="#3F3F3F">
                <v:path arrowok="t"/>
              </v:shape>
            </v:group>
            <v:group style="position:absolute;left:311;top:13359;width:820;height:2" coordorigin="311,13359" coordsize="820,2">
              <v:shape style="position:absolute;left:311;top:13359;width:820;height:2" coordorigin="311,13359" coordsize="820,0" path="m311,13359l1131,13359e" filled="f" stroked="t" strokeweight=".706609pt" strokecolor="#606060">
                <v:path arrowok="t"/>
              </v:shape>
            </v:group>
            <v:group style="position:absolute;left:1105;top:13150;width:2;height:779" coordorigin="1105,13150" coordsize="2,779">
              <v:shape style="position:absolute;left:1105;top:13150;width:2;height:779" coordorigin="1105,13150" coordsize="0,779" path="m1105,13930l1105,13150e" filled="f" stroked="t" strokeweight=".942145pt" strokecolor="#646464">
                <v:path arrowok="t"/>
              </v:shape>
            </v:group>
            <v:group style="position:absolute;left:1060;top:13359;width:1262;height:2" coordorigin="1060,13359" coordsize="1262,2">
              <v:shape style="position:absolute;left:1060;top:13359;width:1262;height:2" coordorigin="1060,13359" coordsize="1262,0" path="m1060,13359l2322,13359e" filled="f" stroked="t" strokeweight=".706609pt" strokecolor="#747474">
                <v:path arrowok="t"/>
              </v:shape>
            </v:group>
            <v:group style="position:absolute;left:2289;top:13179;width:2;height:247" coordorigin="2289,13179" coordsize="2,247">
              <v:shape style="position:absolute;left:2289;top:13179;width:2;height:247" coordorigin="2289,13179" coordsize="0,247" path="m2289,13426l2289,13179e" filled="f" stroked="t" strokeweight=".235536pt" strokecolor="#676767">
                <v:path arrowok="t"/>
              </v:shape>
            </v:group>
            <v:group style="position:absolute;left:1675;top:13397;width:2;height:356" coordorigin="1675,13397" coordsize="2,356">
              <v:shape style="position:absolute;left:1675;top:13397;width:2;height:356" coordorigin="1675,13397" coordsize="0,356" path="m1675,13754l1675,13397e" filled="f" stroked="t" strokeweight=".471072pt" strokecolor="#3B3B3B">
                <v:path arrowok="t"/>
              </v:shape>
            </v:group>
            <v:group style="position:absolute;left:2289;top:13426;width:2;height:2614" coordorigin="2289,13426" coordsize="2,2614">
              <v:shape style="position:absolute;left:2289;top:13426;width:2;height:2614" coordorigin="2289,13426" coordsize="0,2614" path="m2289,16040l2289,13426e" filled="f" stroked="t" strokeweight=".235536pt" strokecolor="#000000">
                <v:path arrowok="t"/>
              </v:shape>
            </v:group>
            <v:group style="position:absolute;left:7297;top:13397;width:2;height:1416" coordorigin="7297,13397" coordsize="2,1416">
              <v:shape style="position:absolute;left:7297;top:13397;width:2;height:1416" coordorigin="7297,13397" coordsize="0,1416" path="m7297,14814l7297,13397e" filled="f" stroked="t" strokeweight=".706609pt" strokecolor="#646464">
                <v:path arrowok="t"/>
              </v:shape>
            </v:group>
            <v:group style="position:absolute;left:9963;top:13725;width:2;height:90" coordorigin="9963,13725" coordsize="2,90">
              <v:shape style="position:absolute;left:9963;top:13725;width:2;height:90" coordorigin="9963,13725" coordsize="0,90" path="m9963,13816l9963,13725e" filled="f" stroked="t" strokeweight=".235536pt" strokecolor="#000000">
                <v:path arrowok="t"/>
              </v:shape>
            </v:group>
            <v:group style="position:absolute;left:7297;top:13787;width:2;height:247" coordorigin="7297,13787" coordsize="2,247">
              <v:shape style="position:absolute;left:7297;top:13787;width:2;height:247" coordorigin="7297,13787" coordsize="0,247" path="m7297,14034l7297,13787e" filled="f" stroked="t" strokeweight=".471072pt" strokecolor="#3F3F3F">
                <v:path arrowok="t"/>
              </v:shape>
            </v:group>
            <v:group style="position:absolute;left:11393;top:13787;width:2;height:247" coordorigin="11393,13787" coordsize="2,247">
              <v:shape style="position:absolute;left:11393;top:13787;width:2;height:247" coordorigin="11393,13787" coordsize="0,247" path="m11393,14034l11393,13787e" filled="f" stroked="t" strokeweight=".471072pt" strokecolor="#484848">
                <v:path arrowok="t"/>
              </v:shape>
            </v:group>
            <v:group style="position:absolute;left:323;top:13611;width:2;height:2443" coordorigin="323,13611" coordsize="2,2443">
              <v:shape style="position:absolute;left:323;top:13611;width:2;height:2443" coordorigin="323,13611" coordsize="0,2443" path="m323,16054l323,13611e" filled="f" stroked="t" strokeweight=".706609pt" strokecolor="#575757">
                <v:path arrowok="t"/>
              </v:shape>
            </v:group>
            <v:group style="position:absolute;left:1107;top:13873;width:2;height:162" coordorigin="1107,13873" coordsize="2,162">
              <v:shape style="position:absolute;left:1107;top:13873;width:2;height:162" coordorigin="1107,13873" coordsize="0,162" path="m1107,14034l1107,13873e" filled="f" stroked="t" strokeweight=".471072pt" strokecolor="#3F3F3F">
                <v:path arrowok="t"/>
              </v:shape>
            </v:group>
            <v:group style="position:absolute;left:1107;top:13977;width:2;height:200" coordorigin="1107,13977" coordsize="2,200">
              <v:shape style="position:absolute;left:1107;top:13977;width:2;height:200" coordorigin="1107,13977" coordsize="0,200" path="m1107,14177l1107,13977e" filled="f" stroked="t" strokeweight=".471072pt" strokecolor="#282828">
                <v:path arrowok="t"/>
              </v:shape>
            </v:group>
            <v:group style="position:absolute;left:7297;top:13977;width:2;height:836" coordorigin="7297,13977" coordsize="2,836">
              <v:shape style="position:absolute;left:7297;top:13977;width:2;height:836" coordorigin="7297,13977" coordsize="0,836" path="m7297,14814l7297,13977e" filled="f" stroked="t" strokeweight=".471072pt" strokecolor="#606060">
                <v:path arrowok="t"/>
              </v:shape>
            </v:group>
            <v:group style="position:absolute;left:1109;top:14120;width:2;height:200" coordorigin="1109,14120" coordsize="2,200">
              <v:shape style="position:absolute;left:1109;top:14120;width:2;height:200" coordorigin="1109,14120" coordsize="0,200" path="m1109,14319l1109,14120e" filled="f" stroked="t" strokeweight=".471072pt" strokecolor="#484848">
                <v:path arrowok="t"/>
              </v:shape>
            </v:group>
            <v:group style="position:absolute;left:3323;top:14072;width:2;height:223" coordorigin="3323,14072" coordsize="2,223">
              <v:shape style="position:absolute;left:3323;top:14072;width:2;height:223" coordorigin="3323,14072" coordsize="0,223" path="m3323,14296l3323,14072e" filled="f" stroked="t" strokeweight=".942145pt" strokecolor="#383B80">
                <v:path arrowok="t"/>
              </v:shape>
            </v:group>
            <v:group style="position:absolute;left:1109;top:14234;width:2;height:737" coordorigin="1109,14234" coordsize="2,737">
              <v:shape style="position:absolute;left:1109;top:14234;width:2;height:737" coordorigin="1109,14234" coordsize="0,737" path="m1109,14971l1109,14234e" filled="f" stroked="t" strokeweight=".706609pt" strokecolor="#606060">
                <v:path arrowok="t"/>
              </v:shape>
            </v:group>
            <v:group style="position:absolute;left:3029;top:14481;width:330;height:2" coordorigin="3029,14481" coordsize="330,2">
              <v:shape style="position:absolute;left:3029;top:14481;width:330;height:2" coordorigin="3029,14481" coordsize="330,0" path="m3029,14481l3359,14481e" filled="f" stroked="t" strokeweight="1.177681pt" strokecolor="#4B5487">
                <v:path arrowok="t"/>
              </v:shape>
            </v:group>
            <v:group style="position:absolute;left:3354;top:14291;width:2;height:204" coordorigin="3354,14291" coordsize="2,204">
              <v:shape style="position:absolute;left:3354;top:14291;width:2;height:204" coordorigin="3354,14291" coordsize="0,204" path="m3354,14495l3354,14291e" filled="f" stroked="t" strokeweight=".235536pt" strokecolor="#60679C">
                <v:path arrowok="t"/>
              </v:shape>
            </v:group>
            <v:group style="position:absolute;left:3354;top:14481;width:429;height:2" coordorigin="3354,14481" coordsize="429,2">
              <v:shape style="position:absolute;left:3354;top:14481;width:429;height:2" coordorigin="3354,14481" coordsize="429,0" path="m3354,14481l3783,14481e" filled="f" stroked="t" strokeweight="2.355362pt" strokecolor="#4F60A3">
                <v:path arrowok="t"/>
              </v:shape>
            </v:group>
            <v:group style="position:absolute;left:1112;top:14914;width:2;height:261" coordorigin="1112,14914" coordsize="2,261">
              <v:shape style="position:absolute;left:1112;top:14914;width:2;height:261" coordorigin="1112,14914" coordsize="0,261" path="m1112,15175l1112,14914e" filled="f" stroked="t" strokeweight=".471072pt" strokecolor="#3B3B3B">
                <v:path arrowok="t"/>
              </v:shape>
            </v:group>
            <v:group style="position:absolute;left:320;top:16049;width:584;height:2" coordorigin="320,16049" coordsize="584,2">
              <v:shape style="position:absolute;left:320;top:16049;width:584;height:2" coordorigin="320,16049" coordsize="584,0" path="m320,16049l904,16049e" filled="f" stroked="t" strokeweight=".942145pt" strokecolor="#707070">
                <v:path arrowok="t"/>
              </v:shape>
            </v:group>
            <v:group style="position:absolute;left:1112;top:15118;width:2;height:936" coordorigin="1112,15118" coordsize="2,936">
              <v:shape style="position:absolute;left:1112;top:15118;width:2;height:936" coordorigin="1112,15118" coordsize="0,936" path="m1112,16054l1112,15118e" filled="f" stroked="t" strokeweight=".706609pt" strokecolor="#5B5B5B">
                <v:path arrowok="t"/>
              </v:shape>
            </v:group>
            <v:group style="position:absolute;left:9224;top:16037;width:466;height:2" coordorigin="9224,16037" coordsize="466,2">
              <v:shape style="position:absolute;left:9224;top:16037;width:466;height:2" coordorigin="9224,16037" coordsize="466,0" path="m9224,16037l9690,16037e" filled="f" stroked="t" strokeweight=".471072pt" strokecolor="#606060">
                <v:path arrowok="t"/>
              </v:shape>
            </v:group>
            <v:group style="position:absolute;left:9845;top:16040;width:146;height:2" coordorigin="9845,16040" coordsize="146,2">
              <v:shape style="position:absolute;left:9845;top:16040;width:146;height:2" coordorigin="9845,16040" coordsize="146,0" path="m9845,16040l9991,16040e" filled="f" stroked="t" strokeweight=".471072pt" strokecolor="#575757">
                <v:path arrowok="t"/>
              </v:shape>
            </v:group>
            <v:group style="position:absolute;left:320;top:16042;width:11080;height:2" coordorigin="320,16042" coordsize="11080,2">
              <v:shape style="position:absolute;left:320;top:16042;width:11080;height:2" coordorigin="320,16042" coordsize="11080,0" path="m320,16042l11400,16042e" filled="f" stroked="t" strokeweight=".706609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Kuze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94"/>
        </w:rPr>
        <w:t>Bölge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4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5" w:lineRule="exact"/>
        <w:ind w:left="584" w:right="-68"/>
        <w:jc w:val="left"/>
        <w:tabs>
          <w:tab w:pos="11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6"/>
          <w:spacing w:val="0"/>
          <w:w w:val="137"/>
          <w:position w:val="-6"/>
        </w:rPr>
        <w:t>BO</w:t>
      </w:r>
      <w:r>
        <w:rPr>
          <w:rFonts w:ascii="Arial" w:hAnsi="Arial" w:cs="Arial" w:eastAsia="Arial"/>
          <w:sz w:val="19"/>
          <w:szCs w:val="19"/>
          <w:color w:val="34343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343436"/>
          <w:spacing w:val="0"/>
          <w:w w:val="137"/>
          <w:position w:val="-6"/>
        </w:rPr>
        <w:t>HIR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61" w:lineRule="auto"/>
        <w:ind w:left="760" w:right="4992" w:firstLine="-109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844055pt;margin-top:-6.299491pt;width:64.102106pt;height:40.5pt;mso-position-horizontal-relative:page;mso-position-vertical-relative:paragraph;z-index:-15096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1"/>
                    <w:jc w:val="left"/>
                    <w:tabs>
                      <w:tab w:pos="1280" w:val="left"/>
                    </w:tabs>
                    <w:rPr>
                      <w:rFonts w:ascii="Times New Roman" w:hAnsi="Times New Roman" w:cs="Times New Roman" w:eastAsia="Times New Roman"/>
                      <w:sz w:val="81"/>
                      <w:szCs w:val="8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484848"/>
                      <w:w w:val="106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484848"/>
                      <w:w w:val="106"/>
                      <w:b/>
                      <w:bCs/>
                      <w:u w:val="thick" w:color="576064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484848"/>
                      <w:w w:val="106"/>
                      <w:b/>
                      <w:bCs/>
                      <w:u w:val="thick" w:color="57606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484848"/>
                      <w:w w:val="100"/>
                      <w:b/>
                      <w:bCs/>
                      <w:u w:val="thick" w:color="57606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484848"/>
                      <w:w w:val="100"/>
                      <w:b/>
                      <w:bCs/>
                      <w:u w:val="thick" w:color="576064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484848"/>
                      <w:w w:val="100"/>
                      <w:b/>
                      <w:bCs/>
                      <w:u w:val="thick" w:color="57606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484848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2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"/>
          <w:w w:val="114"/>
        </w:rPr>
        <w:t>G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249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80" w:bottom="280" w:left="100" w:right="100"/>
          <w:cols w:num="2" w:equalWidth="0">
            <w:col w:w="1632" w:space="984"/>
            <w:col w:w="9104"/>
          </w:cols>
        </w:sectPr>
      </w:pPr>
      <w:rPr/>
    </w:p>
    <w:p>
      <w:pPr>
        <w:spacing w:before="0" w:after="0" w:line="204" w:lineRule="exact"/>
        <w:ind w:left="631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84848"/>
          <w:spacing w:val="0"/>
          <w:w w:val="113"/>
          <w:position w:val="-1"/>
        </w:rPr>
        <w:t>BELEDIYESI</w:t>
      </w:r>
      <w:r>
        <w:rPr>
          <w:rFonts w:ascii="Arial" w:hAnsi="Arial" w:cs="Arial" w:eastAsia="Arial"/>
          <w:sz w:val="15"/>
          <w:szCs w:val="15"/>
          <w:color w:val="48484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1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3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8" w:right="-20"/>
        <w:jc w:val="left"/>
        <w:tabs>
          <w:tab w:pos="460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OlayTarihi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6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14:49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2"/>
        </w:rPr>
        <w:t>OS30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S6S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3S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9"/>
        </w:rPr>
        <w:t>62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128" w:right="4695"/>
        <w:jc w:val="left"/>
        <w:tabs>
          <w:tab w:pos="1900" w:val="left"/>
          <w:tab w:pos="3560" w:val="left"/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1"/>
        </w:rPr>
        <w:t>Kay_ıtTarilıj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3407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Seyha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EKE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Devlet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Hastanesi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Kavşağı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2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8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Ugur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Mumc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1249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Sok.No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1/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Cam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Balko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Sistemleri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7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23" w:right="-20"/>
        <w:jc w:val="left"/>
        <w:tabs>
          <w:tab w:pos="1740" w:val="left"/>
          <w:tab w:pos="432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Yanaını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00"/>
        </w:sectPr>
      </w:pPr>
      <w:rPr/>
    </w:p>
    <w:p>
      <w:pPr>
        <w:spacing w:before="24" w:after="0" w:line="240" w:lineRule="auto"/>
        <w:ind w:left="12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3" w:lineRule="exact"/>
        <w:ind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92"/>
          <w:position w:val="3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92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5"/>
          <w:w w:val="92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3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88"/>
          <w:position w:val="-5"/>
        </w:rPr>
        <w:t>:ı&lt;,ullanım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88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5"/>
        </w:rPr>
        <w:t>İş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  <w:position w:val="-5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24"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IJeıonanne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CBF"/>
          <w:spacing w:val="0"/>
          <w:w w:val="26"/>
          <w:position w:val="-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BABCBF"/>
          <w:spacing w:val="0"/>
          <w:w w:val="26"/>
          <w:position w:val="-1"/>
        </w:rPr>
        <w:t>       </w:t>
      </w:r>
      <w:r>
        <w:rPr>
          <w:rFonts w:ascii="Times New Roman" w:hAnsi="Times New Roman" w:cs="Times New Roman" w:eastAsia="Times New Roman"/>
          <w:sz w:val="18"/>
          <w:szCs w:val="18"/>
          <w:color w:val="BABCBF"/>
          <w:spacing w:val="7"/>
          <w:w w:val="2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-1"/>
        </w:rPr>
        <w:t>elik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-1"/>
        </w:rPr>
        <w:t>Diger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73" w:lineRule="exact"/>
        <w:ind w:left="356" w:right="-20"/>
        <w:jc w:val="left"/>
        <w:tabs>
          <w:tab w:pos="820" w:val="left"/>
          <w:tab w:pos="1420" w:val="left"/>
          <w:tab w:pos="1940" w:val="left"/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6"/>
          <w:spacing w:val="0"/>
          <w:w w:val="100"/>
          <w:position w:val="8"/>
        </w:rPr>
        <w:t>X</w:t>
      </w:r>
      <w:r>
        <w:rPr>
          <w:rFonts w:ascii="Arial" w:hAnsi="Arial" w:cs="Arial" w:eastAsia="Arial"/>
          <w:sz w:val="19"/>
          <w:szCs w:val="19"/>
          <w:color w:val="343436"/>
          <w:spacing w:val="-45"/>
          <w:w w:val="100"/>
          <w:position w:val="8"/>
        </w:rPr>
        <w:t> </w:t>
      </w:r>
      <w:r>
        <w:rPr>
          <w:rFonts w:ascii="Arial" w:hAnsi="Arial" w:cs="Arial" w:eastAsia="Arial"/>
          <w:sz w:val="19"/>
          <w:szCs w:val="19"/>
          <w:color w:val="343436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9"/>
          <w:szCs w:val="19"/>
          <w:color w:val="343436"/>
          <w:spacing w:val="0"/>
          <w:w w:val="100"/>
          <w:position w:val="8"/>
        </w:rPr>
      </w:r>
      <w:r>
        <w:rPr>
          <w:rFonts w:ascii="Arial" w:hAnsi="Arial" w:cs="Arial" w:eastAsia="Arial"/>
          <w:sz w:val="42"/>
          <w:szCs w:val="42"/>
          <w:color w:val="343436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434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43436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484848"/>
          <w:spacing w:val="0"/>
          <w:w w:val="52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484848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484848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BABCBF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ABCBF"/>
          <w:spacing w:val="-12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ABCB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ABCB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0"/>
          <w:position w:val="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1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0"/>
          <w:position w:val="7"/>
        </w:rPr>
        <w:t>15:10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00"/>
          <w:cols w:num="2" w:equalWidth="0">
            <w:col w:w="1710" w:space="973"/>
            <w:col w:w="9037"/>
          </w:cols>
        </w:sectPr>
      </w:pPr>
      <w:rPr/>
    </w:p>
    <w:p>
      <w:pPr>
        <w:spacing w:before="0" w:after="0" w:line="199" w:lineRule="exact"/>
        <w:ind w:left="118" w:right="-20"/>
        <w:jc w:val="left"/>
        <w:tabs>
          <w:tab w:pos="1740" w:val="left"/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  <w:position w:val="0"/>
        </w:rPr>
        <w:t>:Yaşa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NEMUTLU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8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7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5"/>
          <w:position w:val="0"/>
        </w:rPr>
        <w:t>SURKANKULU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17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MANAV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52" w:right="-20"/>
        <w:jc w:val="left"/>
        <w:tabs>
          <w:tab w:pos="37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14:50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4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22"/>
        </w:rPr>
        <w:t>ı4:S3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18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:3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7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28" w:right="-20"/>
        <w:jc w:val="left"/>
        <w:tabs>
          <w:tab w:pos="1740" w:val="left"/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593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EJektri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37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3760" w:right="-20"/>
        <w:jc w:val="left"/>
        <w:tabs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Emniyet-Janda[rna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niyet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1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94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6"/>
        </w:rPr>
        <w:t>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757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34" w:lineRule="exact"/>
        <w:ind w:left="118" w:right="3741" w:firstLine="14"/>
        <w:jc w:val="left"/>
        <w:tabs>
          <w:tab w:pos="700" w:val="left"/>
          <w:tab w:pos="1740" w:val="left"/>
          <w:tab w:pos="374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Gitı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0"/>
          <w:w w:val="15"/>
          <w:position w:val="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8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4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7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!YardımaGeıenA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3" w:after="0" w:line="240" w:lineRule="auto"/>
        <w:ind w:left="17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6" w:lineRule="auto"/>
        <w:ind w:left="133" w:right="4561" w:firstLine="-14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göıiildü.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37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93" w:lineRule="exact"/>
        <w:ind w:left="174" w:right="353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7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2"/>
        </w:rPr>
        <w:t>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76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9"/>
          <w:w w:val="17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4"/>
        </w:rPr>
        <w:t>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9"/>
          <w:position w:val="-4"/>
        </w:rPr>
        <w:t>IKöpi.l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9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1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9"/>
          <w:position w:val="-4"/>
        </w:rPr>
        <w:t>K_,g.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79"/>
          <w:position w:val="-4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7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9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5611" w:right="4349"/>
        <w:jc w:val="center"/>
        <w:tabs>
          <w:tab w:pos="71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43436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343436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43436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80" w:lineRule="exact"/>
        <w:ind w:left="18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klima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ünitesi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bek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masa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bilgisayar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masası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sandalyesi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radyo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asma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tavan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  <w:position w:val="1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3" w:lineRule="auto"/>
        <w:ind w:left="128" w:right="91" w:firstLine="-9"/>
        <w:jc w:val="both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esisatı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dışı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alarm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alıcısı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reklam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kavnılmak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canı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  <w:position w:val="0"/>
        </w:rPr>
        <w:t>atlama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İş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duvarla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görmüştür.Binada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4000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105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6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5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8"/>
          <w:w w:val="5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.000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TL'dir.Toplam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7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77"/>
          <w:position w:val="1"/>
        </w:rPr>
        <w:t>S.OOO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2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"/>
          <w:w w:val="103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5" w:lineRule="auto"/>
        <w:ind w:left="133" w:right="56" w:firstLine="16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katındaki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88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YangınÇıkış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7"/>
          <w:position w:val="1"/>
        </w:rPr>
        <w:t>aşlamı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7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8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bilgisayarları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bağlı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bulunduğ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2"/>
          <w:position w:val="1"/>
        </w:rPr>
        <w:t>pr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5"/>
          <w:w w:val="18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6"/>
          <w:position w:val="1"/>
        </w:rPr>
        <w:t>inin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15"/>
          <w:position w:val="0"/>
        </w:rPr>
        <w:t>erhangi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nedende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kablolarda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yıpranma,eskime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voltaj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düşmesi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yükselmesi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  <w:position w:val="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auto"/>
        <w:ind w:left="118" w:right="5212" w:firstLine="1633"/>
        <w:jc w:val="left"/>
        <w:tabs>
          <w:tab w:pos="176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3"/>
        </w:rPr>
        <w:t>tyapnıası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4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92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18" w:right="1006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2" w:right="660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Ülk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BURKANKULU'ya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34" w:right="-20"/>
        <w:jc w:val="left"/>
        <w:tabs>
          <w:tab w:pos="1100" w:val="left"/>
          <w:tab w:pos="1740" w:val="left"/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8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8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8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7"/>
          <w:w w:val="1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8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73"/>
          <w:w w:val="18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!Tarih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23.0S.20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8"/>
          <w:position w:val="0"/>
        </w:rPr>
        <w:t>JŞ_a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7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78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1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7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:3S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24" w:lineRule="exact"/>
        <w:ind w:left="228" w:right="-20"/>
        <w:jc w:val="left"/>
        <w:tabs>
          <w:tab w:pos="920" w:val="left"/>
          <w:tab w:pos="316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Gnıb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>ı.Posta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00"/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91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343436"/>
          <w:spacing w:val="0"/>
          <w:w w:val="52"/>
          <w:b/>
          <w:bCs/>
        </w:rPr>
        <w:t>3</w:t>
      </w:r>
      <w:r>
        <w:rPr>
          <w:rFonts w:ascii="Times New Roman" w:hAnsi="Times New Roman" w:cs="Times New Roman" w:eastAsia="Times New Roman"/>
          <w:sz w:val="31"/>
          <w:szCs w:val="31"/>
          <w:color w:val="343436"/>
          <w:spacing w:val="26"/>
          <w:w w:val="52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6"/>
          <w:spacing w:val="0"/>
          <w:w w:val="52"/>
          <w:b/>
          <w:bCs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43436"/>
          <w:spacing w:val="0"/>
          <w:w w:val="52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6"/>
          <w:spacing w:val="11"/>
          <w:w w:val="52"/>
          <w:b/>
          <w:bCs/>
        </w:rPr>
        <w:t> </w:t>
      </w:r>
      <w:r>
        <w:rPr>
          <w:rFonts w:ascii="Arial" w:hAnsi="Arial" w:cs="Arial" w:eastAsia="Arial"/>
          <w:sz w:val="24"/>
          <w:szCs w:val="24"/>
          <w:color w:val="343436"/>
          <w:spacing w:val="0"/>
          <w:w w:val="52"/>
          <w:b/>
          <w:bCs/>
        </w:rPr>
        <w:t>MaYı</w:t>
      </w:r>
      <w:r>
        <w:rPr>
          <w:rFonts w:ascii="Arial" w:hAnsi="Arial" w:cs="Arial" w:eastAsia="Arial"/>
          <w:sz w:val="24"/>
          <w:szCs w:val="24"/>
          <w:color w:val="343436"/>
          <w:spacing w:val="0"/>
          <w:w w:val="52"/>
          <w:b/>
          <w:bCs/>
        </w:rPr>
        <w:t>s</w:t>
      </w:r>
      <w:r>
        <w:rPr>
          <w:rFonts w:ascii="Arial" w:hAnsi="Arial" w:cs="Arial" w:eastAsia="Arial"/>
          <w:sz w:val="24"/>
          <w:szCs w:val="24"/>
          <w:color w:val="343436"/>
          <w:spacing w:val="32"/>
          <w:w w:val="52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6"/>
          <w:spacing w:val="0"/>
          <w:w w:val="56"/>
          <w:b/>
          <w:bCs/>
        </w:rPr>
        <w:t>7.017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00"/>
          <w:cols w:num="3" w:equalWidth="0">
            <w:col w:w="3522" w:space="898"/>
            <w:col w:w="1477" w:space="2407"/>
            <w:col w:w="3416"/>
          </w:cols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2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6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84848"/>
          <w:w w:val="104"/>
          <w:position w:val="-2"/>
        </w:rPr>
        <w:t>.N</w:t>
      </w:r>
      <w:r>
        <w:rPr>
          <w:rFonts w:ascii="Times New Roman" w:hAnsi="Times New Roman" w:cs="Times New Roman" w:eastAsia="Times New Roman"/>
          <w:sz w:val="28"/>
          <w:szCs w:val="28"/>
          <w:color w:val="484848"/>
          <w:w w:val="103"/>
          <w:position w:val="-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w w:val="100"/>
          <w:position w:val="0"/>
        </w:rPr>
      </w:r>
    </w:p>
    <w:p>
      <w:pPr>
        <w:spacing w:before="4" w:after="0" w:line="200" w:lineRule="exact"/>
        <w:ind w:right="-20"/>
        <w:jc w:val="left"/>
        <w:tabs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i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84848"/>
          <w:spacing w:val="45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2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22"/>
          <w:position w:val="-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4"/>
          <w:position w:val="-2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00" w:lineRule="exact"/>
        <w:ind w:left="301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31.383484pt;margin-top:26.230871pt;width:74.429678pt;height:31.253103pt;mso-position-horizontal-relative:page;mso-position-vertical-relative:paragraph;z-index:-15100" coordorigin="8628,525" coordsize="1489,625">
            <v:group style="position:absolute;left:8989;top:536;width:2;height:100" coordorigin="8989,536" coordsize="2,100">
              <v:shape style="position:absolute;left:8989;top:536;width:2;height:100" coordorigin="8989,536" coordsize="0,100" path="m8989,637l8989,536e" filled="f" stroked="t" strokeweight="1.187076pt" strokecolor="#343B9C">
                <v:path arrowok="t"/>
              </v:shape>
            </v:group>
            <v:group style="position:absolute;left:9022;top:608;width:2;height:100" coordorigin="9022,608" coordsize="2,100">
              <v:shape style="position:absolute;left:9022;top:608;width:2;height:100" coordorigin="9022,608" coordsize="0,100" path="m9022,708l9022,608e" filled="f" stroked="t" strokeweight="2.374152pt" strokecolor="#6B7497">
                <v:path arrowok="t"/>
              </v:shape>
            </v:group>
            <v:group style="position:absolute;left:8661;top:976;width:408;height:2" coordorigin="8661,976" coordsize="408,2">
              <v:shape style="position:absolute;left:8661;top:976;width:408;height:2" coordorigin="8661,976" coordsize="408,0" path="m8661,976l9069,976e" filled="f" stroked="t" strokeweight="3.323813pt" strokecolor="#576077">
                <v:path arrowok="t"/>
              </v:shape>
            </v:group>
            <v:group style="position:absolute;left:9022;top:680;width:2;height:353" coordorigin="9022,680" coordsize="2,353">
              <v:shape style="position:absolute;left:9022;top:680;width:2;height:353" coordorigin="9022,680" coordsize="0,353" path="m9022,1033l9022,680e" filled="f" stroked="t" strokeweight="2.136737pt" strokecolor="#3B4497">
                <v:path arrowok="t"/>
              </v:shape>
            </v:group>
            <v:group style="position:absolute;left:8979;top:976;width:1116;height:2" coordorigin="8979,976" coordsize="1116,2">
              <v:shape style="position:absolute;left:8979;top:976;width:1116;height:2" coordorigin="8979,976" coordsize="1116,0" path="m8979,976l10095,976e" filled="f" stroked="t" strokeweight="2.136737pt" strokecolor="#444F8C">
                <v:path arrowok="t"/>
              </v:shape>
            </v:group>
            <v:group style="position:absolute;left:10019;top:813;width:2;height:315" coordorigin="10019,813" coordsize="2,315">
              <v:shape style="position:absolute;left:10019;top:813;width:2;height:315" coordorigin="10019,813" coordsize="0,315" path="m10019,1128l10019,813e" filled="f" stroked="t" strokeweight="2.136737pt" strokecolor="#54608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8.572021pt;margin-top:20.384834pt;width:3.205106pt;height:15.861521pt;mso-position-horizontal-relative:page;mso-position-vertical-relative:paragraph;z-index:-15099" coordorigin="9971,408" coordsize="64,317">
            <v:group style="position:absolute;left:9986;top:422;width:2;height:263" coordorigin="9986,422" coordsize="2,263">
              <v:shape style="position:absolute;left:9986;top:422;width:2;height:263" coordorigin="9986,422" coordsize="0,263" path="m9986,684l9986,422e" filled="f" stroked="t" strokeweight="1.424491pt" strokecolor="#484F9C">
                <v:path arrowok="t"/>
              </v:shape>
            </v:group>
            <v:group style="position:absolute;left:10019;top:608;width:2;height:100" coordorigin="10019,608" coordsize="2,100">
              <v:shape style="position:absolute;left:10019;top:608;width:2;height:100" coordorigin="10019,608" coordsize="0,100" path="m10019,708l10019,608e" filled="f" stroked="t" strokeweight="1.661907pt" strokecolor="#64676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542725pt;margin-top:30.362534pt;width:16.842005pt;height:4.5pt;mso-position-horizontal-relative:page;mso-position-vertical-relative:paragraph;z-index:-15095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828283"/>
                      <w:spacing w:val="-22"/>
                      <w:w w:val="123"/>
                      <w:b/>
                      <w:bCs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484848"/>
                      <w:spacing w:val="-14"/>
                      <w:w w:val="250"/>
                      <w:b/>
                      <w:bCs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E6E6E"/>
                      <w:spacing w:val="0"/>
                      <w:w w:val="74"/>
                      <w:b/>
                      <w:bCs/>
                    </w:rPr>
                    <w:t>to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E6E6E"/>
                      <w:spacing w:val="0"/>
                      <w:w w:val="100"/>
                      <w:b/>
                      <w:bCs/>
                    </w:rPr>
                    <w:t>     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6E6E6E"/>
                      <w:spacing w:val="-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5A8A7"/>
                      <w:spacing w:val="0"/>
                      <w:w w:val="205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1"/>
          <w:szCs w:val="91"/>
          <w:color w:val="424B75"/>
          <w:w w:val="145"/>
          <w:position w:val="-14"/>
        </w:rPr>
        <w:t>&amp;</w:t>
      </w:r>
      <w:r>
        <w:rPr>
          <w:rFonts w:ascii="Times New Roman" w:hAnsi="Times New Roman" w:cs="Times New Roman" w:eastAsia="Times New Roman"/>
          <w:sz w:val="91"/>
          <w:szCs w:val="91"/>
          <w:color w:val="424B75"/>
          <w:spacing w:val="-71"/>
          <w:w w:val="145"/>
          <w:position w:val="-14"/>
        </w:rPr>
        <w:t>i</w:t>
      </w:r>
      <w:r>
        <w:rPr>
          <w:rFonts w:ascii="Arial" w:hAnsi="Arial" w:cs="Arial" w:eastAsia="Arial"/>
          <w:sz w:val="20"/>
          <w:szCs w:val="20"/>
          <w:color w:val="212A95"/>
          <w:spacing w:val="-52"/>
          <w:w w:val="111"/>
          <w:position w:val="-4"/>
        </w:rPr>
        <w:t>)</w:t>
      </w:r>
      <w:r>
        <w:rPr>
          <w:rFonts w:ascii="Times New Roman" w:hAnsi="Times New Roman" w:cs="Times New Roman" w:eastAsia="Times New Roman"/>
          <w:sz w:val="91"/>
          <w:szCs w:val="91"/>
          <w:color w:val="343436"/>
          <w:spacing w:val="0"/>
          <w:w w:val="29"/>
          <w:position w:val="-14"/>
        </w:rPr>
        <w:t>;</w:t>
      </w:r>
      <w:r>
        <w:rPr>
          <w:rFonts w:ascii="Times New Roman" w:hAnsi="Times New Roman" w:cs="Times New Roman" w:eastAsia="Times New Roman"/>
          <w:sz w:val="91"/>
          <w:szCs w:val="91"/>
          <w:color w:val="343436"/>
          <w:spacing w:val="-19"/>
          <w:w w:val="29"/>
          <w:position w:val="-14"/>
        </w:rPr>
        <w:t>:</w:t>
      </w:r>
      <w:r>
        <w:rPr>
          <w:rFonts w:ascii="Arial" w:hAnsi="Arial" w:cs="Arial" w:eastAsia="Arial"/>
          <w:sz w:val="6"/>
          <w:szCs w:val="6"/>
          <w:color w:val="5B5B5B"/>
          <w:spacing w:val="-47"/>
          <w:w w:val="141"/>
          <w:b/>
          <w:bCs/>
          <w:i/>
          <w:position w:val="-12"/>
        </w:rPr>
        <w:t>1</w:t>
      </w:r>
      <w:r>
        <w:rPr>
          <w:rFonts w:ascii="Times New Roman" w:hAnsi="Times New Roman" w:cs="Times New Roman" w:eastAsia="Times New Roman"/>
          <w:sz w:val="91"/>
          <w:szCs w:val="91"/>
          <w:color w:val="212A95"/>
          <w:spacing w:val="-22"/>
          <w:w w:val="104"/>
          <w:position w:val="-14"/>
        </w:rPr>
        <w:t>t</w:t>
      </w:r>
      <w:r>
        <w:rPr>
          <w:rFonts w:ascii="Arial" w:hAnsi="Arial" w:cs="Arial" w:eastAsia="Arial"/>
          <w:sz w:val="20"/>
          <w:szCs w:val="20"/>
          <w:color w:val="A5A8A7"/>
          <w:spacing w:val="-44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91"/>
          <w:szCs w:val="91"/>
          <w:color w:val="212A95"/>
          <w:spacing w:val="-457"/>
          <w:w w:val="105"/>
          <w:position w:val="-14"/>
        </w:rPr>
        <w:t>6</w:t>
      </w:r>
      <w:r>
        <w:rPr>
          <w:rFonts w:ascii="Arial" w:hAnsi="Arial" w:cs="Arial" w:eastAsia="Arial"/>
          <w:sz w:val="20"/>
          <w:szCs w:val="20"/>
          <w:color w:val="6E6E6E"/>
          <w:spacing w:val="-25"/>
          <w:w w:val="94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71"/>
          <w:position w:val="-4"/>
        </w:rPr>
        <w:t>r-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00"/>
          <w:cols w:num="3" w:equalWidth="0">
            <w:col w:w="792" w:space="1131"/>
            <w:col w:w="413" w:space="2318"/>
            <w:col w:w="7066"/>
          </w:cols>
        </w:sectPr>
      </w:pPr>
      <w:rPr/>
    </w:p>
    <w:p>
      <w:pPr>
        <w:spacing w:before="0" w:after="0" w:line="255" w:lineRule="exact"/>
        <w:ind w:right="1656"/>
        <w:jc w:val="right"/>
        <w:tabs>
          <w:tab w:pos="7020" w:val="left"/>
          <w:tab w:pos="8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0.796173pt;margin-top:11.092912pt;width:274.446309pt;height:29.5pt;mso-position-horizontal-relative:page;mso-position-vertical-relative:paragraph;z-index:-15094" type="#_x0000_t202" filled="f" stroked="f">
            <v:textbox inset="0,0,0,0">
              <w:txbxContent>
                <w:p>
                  <w:pPr>
                    <w:spacing w:before="0" w:after="0" w:line="590" w:lineRule="exact"/>
                    <w:ind w:right="-129"/>
                    <w:jc w:val="left"/>
                    <w:tabs>
                      <w:tab w:pos="5240" w:val="left"/>
                    </w:tabs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59"/>
                      <w:szCs w:val="59"/>
                      <w:color w:val="343436"/>
                      <w:spacing w:val="0"/>
                      <w:w w:val="100"/>
                      <w:i/>
                      <w:position w:val="-1"/>
                    </w:rPr>
                    <w:t>Mfi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343436"/>
                      <w:spacing w:val="0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343436"/>
                      <w:spacing w:val="46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343436"/>
                      <w:spacing w:val="0"/>
                      <w:w w:val="100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343436"/>
                      <w:spacing w:val="-119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343436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9"/>
                      <w:szCs w:val="59"/>
                      <w:color w:val="343436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84848"/>
                      <w:spacing w:val="0"/>
                      <w:w w:val="33"/>
                      <w:i/>
                      <w:position w:val="1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84848"/>
                      <w:spacing w:val="0"/>
                      <w:w w:val="33"/>
                      <w:i/>
                      <w:position w:val="19"/>
                    </w:rPr>
                    <w:t>       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84848"/>
                      <w:spacing w:val="1"/>
                      <w:w w:val="33"/>
                      <w:i/>
                      <w:position w:val="1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919393"/>
                      <w:spacing w:val="0"/>
                      <w:w w:val="249"/>
                      <w:i/>
                      <w:position w:val="1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b/>
          <w:bCs/>
          <w:position w:val="3"/>
        </w:rPr>
        <w:t>Itfaiy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b/>
          <w:bCs/>
          <w:position w:val="3"/>
        </w:rPr>
        <w:t>e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4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100"/>
          <w:position w:val="3"/>
        </w:rPr>
        <w:t>Kuze</w:t>
      </w:r>
      <w:r>
        <w:rPr>
          <w:rFonts w:ascii="Arial" w:hAnsi="Arial" w:cs="Arial" w:eastAsia="Arial"/>
          <w:sz w:val="21"/>
          <w:szCs w:val="21"/>
          <w:color w:val="484848"/>
          <w:spacing w:val="0"/>
          <w:w w:val="100"/>
          <w:position w:val="3"/>
        </w:rPr>
        <w:t>y</w:t>
      </w:r>
      <w:r>
        <w:rPr>
          <w:rFonts w:ascii="Arial" w:hAnsi="Arial" w:cs="Arial" w:eastAsia="Arial"/>
          <w:sz w:val="21"/>
          <w:szCs w:val="21"/>
          <w:color w:val="484848"/>
          <w:spacing w:val="31"/>
          <w:w w:val="100"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b/>
          <w:bCs/>
          <w:position w:val="3"/>
        </w:rPr>
        <w:t>Bölge</w:t>
      </w:r>
      <w:r>
        <w:rPr>
          <w:rFonts w:ascii="Arial" w:hAnsi="Arial" w:cs="Arial" w:eastAsia="Arial"/>
          <w:sz w:val="20"/>
          <w:szCs w:val="20"/>
          <w:color w:val="484848"/>
          <w:spacing w:val="-50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  <w:b/>
          <w:bCs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828283"/>
          <w:spacing w:val="0"/>
          <w:w w:val="134"/>
          <w:position w:val="-1"/>
        </w:rPr>
        <w:t>::</w:t>
      </w:r>
      <w:r>
        <w:rPr>
          <w:rFonts w:ascii="Times New Roman" w:hAnsi="Times New Roman" w:cs="Times New Roman" w:eastAsia="Times New Roman"/>
          <w:sz w:val="20"/>
          <w:szCs w:val="20"/>
          <w:color w:val="828283"/>
          <w:spacing w:val="-36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5"/>
          <w:w w:val="161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B644B"/>
          <w:spacing w:val="0"/>
          <w:w w:val="66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4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44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3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0"/>
          <w:position w:val="-1"/>
        </w:rPr>
        <w:t>:t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79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6"/>
          <w:spacing w:val="0"/>
          <w:w w:val="100"/>
          <w:b/>
          <w:bCs/>
          <w:position w:val="-2"/>
        </w:rPr>
        <w:t>1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100"/>
          <w:b/>
          <w:bCs/>
          <w:position w:val="-2"/>
        </w:rPr>
        <w:t>.</w:t>
      </w:r>
      <w:r>
        <w:rPr>
          <w:rFonts w:ascii="Arial" w:hAnsi="Arial" w:cs="Arial" w:eastAsia="Arial"/>
          <w:sz w:val="20"/>
          <w:szCs w:val="20"/>
          <w:color w:val="343436"/>
          <w:spacing w:val="11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100"/>
          <w:b/>
          <w:bCs/>
          <w:position w:val="-2"/>
        </w:rPr>
        <w:t>Post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100"/>
          <w:b/>
          <w:bCs/>
          <w:position w:val="-2"/>
        </w:rPr>
        <w:t>a</w:t>
      </w:r>
      <w:r>
        <w:rPr>
          <w:rFonts w:ascii="Arial" w:hAnsi="Arial" w:cs="Arial" w:eastAsia="Arial"/>
          <w:sz w:val="20"/>
          <w:szCs w:val="20"/>
          <w:color w:val="343436"/>
          <w:spacing w:val="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108"/>
          <w:position w:val="-2"/>
        </w:rPr>
        <w:t>Grupla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108"/>
          <w:position w:val="-2"/>
        </w:rPr>
        <w:t>r</w:t>
      </w:r>
      <w:r>
        <w:rPr>
          <w:rFonts w:ascii="Arial" w:hAnsi="Arial" w:cs="Arial" w:eastAsia="Arial"/>
          <w:sz w:val="20"/>
          <w:szCs w:val="20"/>
          <w:color w:val="343436"/>
          <w:spacing w:val="34"/>
          <w:w w:val="108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108"/>
          <w:b/>
          <w:bCs/>
          <w:position w:val="-2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right="1657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919393"/>
          <w:spacing w:val="0"/>
          <w:w w:val="204"/>
          <w:position w:val="-5"/>
        </w:rPr>
        <w:t>\</w:t>
      </w:r>
      <w:r>
        <w:rPr>
          <w:rFonts w:ascii="Arial" w:hAnsi="Arial" w:cs="Arial" w:eastAsia="Arial"/>
          <w:sz w:val="15"/>
          <w:szCs w:val="15"/>
          <w:color w:val="919393"/>
          <w:spacing w:val="-4"/>
          <w:w w:val="204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6E6E6E"/>
          <w:spacing w:val="0"/>
          <w:w w:val="79"/>
          <w:position w:val="-5"/>
        </w:rPr>
        <w:t>.l'</w:t>
      </w:r>
      <w:r>
        <w:rPr>
          <w:rFonts w:ascii="Arial" w:hAnsi="Arial" w:cs="Arial" w:eastAsia="Arial"/>
          <w:sz w:val="15"/>
          <w:szCs w:val="15"/>
          <w:color w:val="6E6E6E"/>
          <w:spacing w:val="0"/>
          <w:w w:val="79"/>
          <w:position w:val="-5"/>
        </w:rPr>
        <w:t>l</w:t>
      </w:r>
      <w:r>
        <w:rPr>
          <w:rFonts w:ascii="Arial" w:hAnsi="Arial" w:cs="Arial" w:eastAsia="Arial"/>
          <w:sz w:val="15"/>
          <w:szCs w:val="15"/>
          <w:color w:val="6E6E6E"/>
          <w:spacing w:val="0"/>
          <w:w w:val="79"/>
          <w:position w:val="-5"/>
        </w:rPr>
        <w:t> </w:t>
      </w:r>
      <w:r>
        <w:rPr>
          <w:rFonts w:ascii="Arial" w:hAnsi="Arial" w:cs="Arial" w:eastAsia="Arial"/>
          <w:sz w:val="15"/>
          <w:szCs w:val="15"/>
          <w:color w:val="6E6E6E"/>
          <w:spacing w:val="29"/>
          <w:w w:val="79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6"/>
          <w:spacing w:val="0"/>
          <w:w w:val="46"/>
          <w:position w:val="-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6"/>
          <w:spacing w:val="-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68"/>
          <w:position w:val="-5"/>
        </w:rPr>
        <w:t>IJ;:jl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68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6"/>
          <w:w w:val="68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6E6E6E"/>
          <w:spacing w:val="-10"/>
          <w:w w:val="83"/>
          <w:position w:val="-5"/>
        </w:rPr>
        <w:t>Q</w:t>
      </w:r>
      <w:r>
        <w:rPr>
          <w:rFonts w:ascii="Arial" w:hAnsi="Arial" w:cs="Arial" w:eastAsia="Arial"/>
          <w:sz w:val="17"/>
          <w:szCs w:val="17"/>
          <w:color w:val="6E6E6E"/>
          <w:spacing w:val="0"/>
          <w:w w:val="125"/>
          <w:position w:val="-5"/>
        </w:rPr>
        <w:t>..</w:t>
      </w:r>
      <w:r>
        <w:rPr>
          <w:rFonts w:ascii="Arial" w:hAnsi="Arial" w:cs="Arial" w:eastAsia="Arial"/>
          <w:sz w:val="17"/>
          <w:szCs w:val="17"/>
          <w:color w:val="6E6E6E"/>
          <w:spacing w:val="0"/>
          <w:w w:val="100"/>
          <w:position w:val="-5"/>
        </w:rPr>
        <w:t>  </w:t>
      </w:r>
      <w:r>
        <w:rPr>
          <w:rFonts w:ascii="Arial" w:hAnsi="Arial" w:cs="Arial" w:eastAsia="Arial"/>
          <w:sz w:val="17"/>
          <w:szCs w:val="17"/>
          <w:color w:val="6E6E6E"/>
          <w:spacing w:val="-10"/>
          <w:w w:val="100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919393"/>
          <w:spacing w:val="0"/>
          <w:w w:val="183"/>
          <w:position w:val="-5"/>
        </w:rPr>
        <w:t>,</w:t>
      </w:r>
      <w:r>
        <w:rPr>
          <w:rFonts w:ascii="Arial" w:hAnsi="Arial" w:cs="Arial" w:eastAsia="Arial"/>
          <w:sz w:val="17"/>
          <w:szCs w:val="17"/>
          <w:color w:val="919393"/>
          <w:spacing w:val="35"/>
          <w:w w:val="183"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0"/>
          <w:w w:val="73"/>
          <w:i/>
          <w:position w:val="-5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9"/>
          <w:w w:val="73"/>
          <w:i/>
          <w:position w:val="-5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0"/>
          <w:w w:val="73"/>
          <w:i/>
          <w:position w:val="-5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0"/>
          <w:w w:val="73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35"/>
          <w:w w:val="73"/>
          <w:i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46"/>
          <w:i/>
          <w:position w:val="-5"/>
        </w:rPr>
        <w:t>!'!</w:t>
      </w:r>
      <w:r>
        <w:rPr>
          <w:rFonts w:ascii="Arial" w:hAnsi="Arial" w:cs="Arial" w:eastAsia="Arial"/>
          <w:sz w:val="18"/>
          <w:szCs w:val="18"/>
          <w:color w:val="6E6E6E"/>
          <w:spacing w:val="-2"/>
          <w:w w:val="46"/>
          <w:i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BABCBF"/>
          <w:spacing w:val="3"/>
          <w:w w:val="86"/>
          <w:i/>
          <w:position w:val="-5"/>
        </w:rPr>
        <w:t>,</w:t>
      </w:r>
      <w:r>
        <w:rPr>
          <w:rFonts w:ascii="Arial" w:hAnsi="Arial" w:cs="Arial" w:eastAsia="Arial"/>
          <w:sz w:val="18"/>
          <w:szCs w:val="18"/>
          <w:color w:val="919393"/>
          <w:spacing w:val="0"/>
          <w:w w:val="147"/>
          <w:i/>
          <w:position w:val="-5"/>
        </w:rPr>
        <w:t>!'.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100" w:right="100"/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19393"/>
          <w:spacing w:val="-1"/>
          <w:w w:val="3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</w:rPr>
        <w:t>avuşt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4" w:after="0" w:line="129" w:lineRule="exact"/>
        <w:ind w:right="-20"/>
        <w:jc w:val="left"/>
        <w:tabs>
          <w:tab w:pos="10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B5B5B"/>
          <w:w w:val="223"/>
          <w:position w:val="-7"/>
        </w:rPr>
        <w:t>::ı</w:t>
      </w:r>
      <w:r>
        <w:rPr>
          <w:rFonts w:ascii="Arial" w:hAnsi="Arial" w:cs="Arial" w:eastAsia="Arial"/>
          <w:sz w:val="18"/>
          <w:szCs w:val="18"/>
          <w:color w:val="828283"/>
          <w:w w:val="141"/>
          <w:position w:val="-7"/>
        </w:rPr>
        <w:t>k</w:t>
      </w:r>
      <w:r>
        <w:rPr>
          <w:rFonts w:ascii="Arial" w:hAnsi="Arial" w:cs="Arial" w:eastAsia="Arial"/>
          <w:sz w:val="18"/>
          <w:szCs w:val="18"/>
          <w:color w:val="828283"/>
          <w:w w:val="100"/>
          <w:position w:val="-7"/>
        </w:rPr>
        <w:tab/>
      </w:r>
      <w:r>
        <w:rPr>
          <w:rFonts w:ascii="Arial" w:hAnsi="Arial" w:cs="Arial" w:eastAsia="Arial"/>
          <w:sz w:val="18"/>
          <w:szCs w:val="18"/>
          <w:color w:val="828283"/>
          <w:w w:val="100"/>
          <w:position w:val="-7"/>
        </w:rPr>
      </w:r>
      <w:r>
        <w:rPr>
          <w:rFonts w:ascii="Arial" w:hAnsi="Arial" w:cs="Arial" w:eastAsia="Arial"/>
          <w:sz w:val="18"/>
          <w:szCs w:val="18"/>
          <w:color w:val="6E6E6E"/>
          <w:spacing w:val="-13"/>
          <w:w w:val="99"/>
          <w:position w:val="-7"/>
        </w:rPr>
        <w:t>,</w:t>
      </w:r>
      <w:r>
        <w:rPr>
          <w:rFonts w:ascii="Arial" w:hAnsi="Arial" w:cs="Arial" w:eastAsia="Arial"/>
          <w:sz w:val="18"/>
          <w:szCs w:val="18"/>
          <w:color w:val="BABCBF"/>
          <w:spacing w:val="-8"/>
          <w:w w:val="14"/>
          <w:position w:val="-7"/>
        </w:rPr>
        <w:t>_</w:t>
      </w:r>
      <w:r>
        <w:rPr>
          <w:rFonts w:ascii="Arial" w:hAnsi="Arial" w:cs="Arial" w:eastAsia="Arial"/>
          <w:sz w:val="18"/>
          <w:szCs w:val="18"/>
          <w:color w:val="5B5B5B"/>
          <w:spacing w:val="-9"/>
          <w:w w:val="173"/>
          <w:position w:val="-7"/>
        </w:rPr>
        <w:t>,</w:t>
      </w:r>
      <w:r>
        <w:rPr>
          <w:rFonts w:ascii="Arial" w:hAnsi="Arial" w:cs="Arial" w:eastAsia="Arial"/>
          <w:sz w:val="18"/>
          <w:szCs w:val="18"/>
          <w:color w:val="A5A8A7"/>
          <w:spacing w:val="0"/>
          <w:w w:val="99"/>
          <w:position w:val="-7"/>
        </w:rPr>
        <w:t>,</w:t>
      </w:r>
      <w:r>
        <w:rPr>
          <w:rFonts w:ascii="Arial" w:hAnsi="Arial" w:cs="Arial" w:eastAsia="Arial"/>
          <w:sz w:val="18"/>
          <w:szCs w:val="18"/>
          <w:color w:val="A5A8A7"/>
          <w:spacing w:val="0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A5A8A7"/>
          <w:spacing w:val="-21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828283"/>
          <w:spacing w:val="0"/>
          <w:w w:val="228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919393"/>
          <w:spacing w:val="-1"/>
          <w:w w:val="104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919393"/>
          <w:spacing w:val="-49"/>
          <w:w w:val="104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828283"/>
          <w:spacing w:val="0"/>
          <w:w w:val="94"/>
          <w:position w:val="-7"/>
        </w:rPr>
        <w:t>,</w:t>
      </w:r>
      <w:r>
        <w:rPr>
          <w:rFonts w:ascii="Arial" w:hAnsi="Arial" w:cs="Arial" w:eastAsia="Arial"/>
          <w:sz w:val="18"/>
          <w:szCs w:val="18"/>
          <w:color w:val="BABCBF"/>
          <w:spacing w:val="0"/>
          <w:w w:val="39"/>
          <w:position w:val="-7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00"/>
          <w:cols w:num="2" w:equalWidth="0">
            <w:col w:w="5396" w:space="2773"/>
            <w:col w:w="3551"/>
          </w:cols>
        </w:sectPr>
      </w:pPr>
      <w:rPr/>
    </w:p>
    <w:p>
      <w:pPr>
        <w:spacing w:before="0" w:after="0" w:line="250" w:lineRule="exact"/>
        <w:ind w:left="2189" w:right="-232"/>
        <w:jc w:val="left"/>
        <w:tabs>
          <w:tab w:pos="85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51.945755pt;margin-top:12.489653pt;width:2.730275pt;height:41.036066pt;mso-position-horizontal-relative:page;mso-position-vertical-relative:paragraph;z-index:-15098" coordorigin="3039,250" coordsize="55,821">
            <v:group style="position:absolute;left:3084;top:345;width:2;height:76" coordorigin="3084,345" coordsize="2,76">
              <v:shape style="position:absolute;left:3084;top:345;width:2;height:76" coordorigin="3084,345" coordsize="0,76" path="m3084,422l3084,345e" filled="f" stroked="t" strokeweight=".949661pt" strokecolor="#2F3874">
                <v:path arrowok="t"/>
              </v:shape>
            </v:group>
            <v:group style="position:absolute;left:3058;top:269;width:2;height:783" coordorigin="3058,269" coordsize="2,783">
              <v:shape style="position:absolute;left:3058;top:269;width:2;height:783" coordorigin="3058,269" coordsize="0,783" path="m3058,1052l3058,269e" filled="f" stroked="t" strokeweight="1.899322pt" strokecolor="#383F7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8"/>
          <w:szCs w:val="128"/>
          <w:color w:val="363F85"/>
          <w:spacing w:val="-143"/>
          <w:w w:val="131"/>
          <w:position w:val="-84"/>
        </w:rPr>
        <w:t>e</w:t>
      </w:r>
      <w:r>
        <w:rPr>
          <w:rFonts w:ascii="Arial" w:hAnsi="Arial" w:cs="Arial" w:eastAsia="Arial"/>
          <w:sz w:val="128"/>
          <w:szCs w:val="128"/>
          <w:color w:val="42578E"/>
          <w:spacing w:val="0"/>
          <w:w w:val="82"/>
          <w:position w:val="-84"/>
        </w:rPr>
        <w:t>·</w:t>
      </w:r>
      <w:r>
        <w:rPr>
          <w:rFonts w:ascii="Arial" w:hAnsi="Arial" w:cs="Arial" w:eastAsia="Arial"/>
          <w:sz w:val="128"/>
          <w:szCs w:val="128"/>
          <w:color w:val="42578E"/>
          <w:spacing w:val="0"/>
          <w:w w:val="100"/>
          <w:position w:val="-84"/>
        </w:rPr>
        <w:tab/>
      </w:r>
      <w:r>
        <w:rPr>
          <w:rFonts w:ascii="Arial" w:hAnsi="Arial" w:cs="Arial" w:eastAsia="Arial"/>
          <w:sz w:val="128"/>
          <w:szCs w:val="128"/>
          <w:color w:val="42578E"/>
          <w:spacing w:val="0"/>
          <w:w w:val="100"/>
          <w:position w:val="-84"/>
        </w:rPr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211"/>
          <w:i/>
          <w:position w:val="2"/>
        </w:rPr>
        <w:t>i</w:t>
      </w:r>
      <w:r>
        <w:rPr>
          <w:rFonts w:ascii="Arial" w:hAnsi="Arial" w:cs="Arial" w:eastAsia="Arial"/>
          <w:sz w:val="18"/>
          <w:szCs w:val="18"/>
          <w:color w:val="6E6E6E"/>
          <w:spacing w:val="-27"/>
          <w:w w:val="100"/>
          <w:i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5"/>
          <w:position w:val="2"/>
        </w:rPr>
        <w:t>lt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828283"/>
          <w:spacing w:val="0"/>
          <w:w w:val="66"/>
          <w:position w:val="-4"/>
        </w:rPr>
        <w:t>l!;l</w:t>
      </w:r>
      <w:r>
        <w:rPr>
          <w:rFonts w:ascii="Arial" w:hAnsi="Arial" w:cs="Arial" w:eastAsia="Arial"/>
          <w:sz w:val="14"/>
          <w:szCs w:val="14"/>
          <w:color w:val="828283"/>
          <w:spacing w:val="0"/>
          <w:w w:val="66"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828283"/>
          <w:spacing w:val="7"/>
          <w:w w:val="66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6E6E6E"/>
          <w:spacing w:val="-34"/>
          <w:w w:val="76"/>
          <w:position w:val="2"/>
        </w:rPr>
        <w:t>\</w:t>
      </w:r>
      <w:r>
        <w:rPr>
          <w:rFonts w:ascii="Arial" w:hAnsi="Arial" w:cs="Arial" w:eastAsia="Arial"/>
          <w:sz w:val="20"/>
          <w:szCs w:val="20"/>
          <w:color w:val="828283"/>
          <w:spacing w:val="0"/>
          <w:w w:val="46"/>
          <w:position w:val="2"/>
        </w:rPr>
        <w:t>...</w:t>
      </w:r>
      <w:r>
        <w:rPr>
          <w:rFonts w:ascii="Arial" w:hAnsi="Arial" w:cs="Arial" w:eastAsia="Arial"/>
          <w:sz w:val="20"/>
          <w:szCs w:val="20"/>
          <w:color w:val="828283"/>
          <w:spacing w:val="-18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6E6E6E"/>
          <w:spacing w:val="-35"/>
          <w:w w:val="133"/>
          <w:position w:val="2"/>
        </w:rPr>
        <w:t>,</w:t>
      </w:r>
      <w:r>
        <w:rPr>
          <w:rFonts w:ascii="Arial" w:hAnsi="Arial" w:cs="Arial" w:eastAsia="Arial"/>
          <w:sz w:val="14"/>
          <w:szCs w:val="14"/>
          <w:color w:val="919393"/>
          <w:spacing w:val="-2"/>
          <w:w w:val="76"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919393"/>
          <w:spacing w:val="0"/>
          <w:w w:val="76"/>
          <w:position w:val="-4"/>
        </w:rPr>
        <w:t>,..</w:t>
      </w:r>
      <w:r>
        <w:rPr>
          <w:rFonts w:ascii="Arial" w:hAnsi="Arial" w:cs="Arial" w:eastAsia="Arial"/>
          <w:sz w:val="14"/>
          <w:szCs w:val="14"/>
          <w:color w:val="919393"/>
          <w:spacing w:val="-9"/>
          <w:w w:val="77"/>
          <w:position w:val="-4"/>
        </w:rPr>
        <w:t>-</w:t>
      </w:r>
      <w:r>
        <w:rPr>
          <w:rFonts w:ascii="Arial" w:hAnsi="Arial" w:cs="Arial" w:eastAsia="Arial"/>
          <w:sz w:val="20"/>
          <w:szCs w:val="20"/>
          <w:color w:val="A5A8A7"/>
          <w:spacing w:val="-59"/>
          <w:w w:val="95"/>
          <w:position w:val="2"/>
        </w:rPr>
        <w:t>·</w:t>
      </w:r>
      <w:r>
        <w:rPr>
          <w:rFonts w:ascii="Arial" w:hAnsi="Arial" w:cs="Arial" w:eastAsia="Arial"/>
          <w:sz w:val="14"/>
          <w:szCs w:val="14"/>
          <w:color w:val="919393"/>
          <w:spacing w:val="0"/>
          <w:w w:val="76"/>
          <w:position w:val="-4"/>
        </w:rPr>
        <w:t>;</w:t>
      </w:r>
      <w:r>
        <w:rPr>
          <w:rFonts w:ascii="Arial" w:hAnsi="Arial" w:cs="Arial" w:eastAsia="Arial"/>
          <w:sz w:val="14"/>
          <w:szCs w:val="14"/>
          <w:color w:val="919393"/>
          <w:spacing w:val="-19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78"/>
          <w:position w:val="2"/>
        </w:rPr>
        <w:t>'"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00"/>
          <w:cols w:num="2" w:equalWidth="0">
            <w:col w:w="8807" w:space="319"/>
            <w:col w:w="259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67" w:lineRule="exact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0"/>
          <w:position w:val="-12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5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63F85"/>
          <w:spacing w:val="0"/>
          <w:w w:val="78"/>
          <w:b/>
          <w:bCs/>
          <w:i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614" w:lineRule="exact"/>
        <w:ind w:right="-144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262D6D"/>
          <w:w w:val="84"/>
          <w:i/>
          <w:position w:val="-18"/>
        </w:rPr>
        <w:t>Vbf</w:t>
      </w:r>
      <w:r>
        <w:rPr>
          <w:rFonts w:ascii="Times New Roman" w:hAnsi="Times New Roman" w:cs="Times New Roman" w:eastAsia="Times New Roman"/>
          <w:sz w:val="44"/>
          <w:szCs w:val="44"/>
          <w:color w:val="262D6D"/>
          <w:spacing w:val="-99"/>
          <w:w w:val="84"/>
          <w:i/>
          <w:position w:val="-18"/>
        </w:rPr>
        <w:t>J</w:t>
      </w:r>
      <w:r>
        <w:rPr>
          <w:rFonts w:ascii="Arial" w:hAnsi="Arial" w:cs="Arial" w:eastAsia="Arial"/>
          <w:sz w:val="52"/>
          <w:szCs w:val="52"/>
          <w:color w:val="262D6D"/>
          <w:spacing w:val="7"/>
          <w:w w:val="51"/>
          <w:i/>
          <w:position w:val="1"/>
        </w:rPr>
        <w:t>J</w:t>
      </w:r>
      <w:r>
        <w:rPr>
          <w:rFonts w:ascii="Times New Roman" w:hAnsi="Times New Roman" w:cs="Times New Roman" w:eastAsia="Times New Roman"/>
          <w:sz w:val="44"/>
          <w:szCs w:val="44"/>
          <w:color w:val="343436"/>
          <w:spacing w:val="0"/>
          <w:w w:val="65"/>
          <w:i/>
          <w:position w:val="-18"/>
        </w:rPr>
        <w:t>.</w:t>
      </w:r>
      <w:r>
        <w:rPr>
          <w:rFonts w:ascii="Times New Roman" w:hAnsi="Times New Roman" w:cs="Times New Roman" w:eastAsia="Times New Roman"/>
          <w:sz w:val="44"/>
          <w:szCs w:val="44"/>
          <w:color w:val="343436"/>
          <w:spacing w:val="0"/>
          <w:w w:val="100"/>
          <w:i/>
          <w:position w:val="-18"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343436"/>
          <w:spacing w:val="0"/>
          <w:w w:val="100"/>
          <w:i/>
          <w:position w:val="-18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8"/>
          <w:position w:val="-5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95"/>
        <w:jc w:val="left"/>
        <w:tabs>
          <w:tab w:pos="44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pict>
          <v:group style="position:absolute;margin-left:281.81189pt;margin-top:10.309915pt;width:20.417711pt;height:.1pt;mso-position-horizontal-relative:page;mso-position-vertical-relative:paragraph;z-index:-15097" coordorigin="5636,206" coordsize="408,2">
            <v:shape style="position:absolute;left:5636;top:206;width:408;height:2" coordorigin="5636,206" coordsize="408,0" path="m5636,206l6045,206e" filled="f" stroked="t" strokeweight=".712246pt" strokecolor="#6774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4"/>
          <w:szCs w:val="24"/>
          <w:color w:val="BABCBF"/>
          <w:spacing w:val="0"/>
          <w:w w:val="74"/>
        </w:rPr>
        <w:t>--</w:t>
      </w:r>
      <w:r>
        <w:rPr>
          <w:rFonts w:ascii="Times New Roman" w:hAnsi="Times New Roman" w:cs="Times New Roman" w:eastAsia="Times New Roman"/>
          <w:sz w:val="24"/>
          <w:szCs w:val="24"/>
          <w:color w:val="BABC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BABCBF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BABCBF"/>
          <w:spacing w:val="0"/>
          <w:w w:val="107"/>
          <w:position w:val="-11"/>
        </w:rPr>
        <w:t>-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919393"/>
          <w:spacing w:val="0"/>
          <w:w w:val="43"/>
          <w:b/>
          <w:bCs/>
          <w:i/>
        </w:rPr>
        <w:t>""l</w:t>
      </w:r>
      <w:r>
        <w:rPr>
          <w:rFonts w:ascii="Arial" w:hAnsi="Arial" w:cs="Arial" w:eastAsia="Arial"/>
          <w:sz w:val="12"/>
          <w:szCs w:val="12"/>
          <w:color w:val="919393"/>
          <w:spacing w:val="0"/>
          <w:w w:val="43"/>
          <w:b/>
          <w:bCs/>
          <w:i/>
        </w:rPr>
        <w:t>)</w:t>
      </w:r>
      <w:r>
        <w:rPr>
          <w:rFonts w:ascii="Arial" w:hAnsi="Arial" w:cs="Arial" w:eastAsia="Arial"/>
          <w:sz w:val="12"/>
          <w:szCs w:val="12"/>
          <w:color w:val="919393"/>
          <w:spacing w:val="0"/>
          <w:w w:val="43"/>
          <w:b/>
          <w:bCs/>
          <w:i/>
        </w:rPr>
        <w:t>oıı,_</w:t>
      </w:r>
      <w:r>
        <w:rPr>
          <w:rFonts w:ascii="Arial" w:hAnsi="Arial" w:cs="Arial" w:eastAsia="Arial"/>
          <w:sz w:val="12"/>
          <w:szCs w:val="12"/>
          <w:color w:val="919393"/>
          <w:spacing w:val="0"/>
          <w:w w:val="43"/>
          <w:b/>
          <w:bCs/>
          <w:i/>
        </w:rPr>
        <w:t>•</w:t>
      </w:r>
      <w:r>
        <w:rPr>
          <w:rFonts w:ascii="Arial" w:hAnsi="Arial" w:cs="Arial" w:eastAsia="Arial"/>
          <w:sz w:val="12"/>
          <w:szCs w:val="12"/>
          <w:color w:val="919393"/>
          <w:spacing w:val="8"/>
          <w:w w:val="43"/>
          <w:b/>
          <w:bCs/>
          <w:i/>
        </w:rPr>
        <w:t> </w:t>
      </w:r>
      <w:r>
        <w:rPr>
          <w:rFonts w:ascii="Arial" w:hAnsi="Arial" w:cs="Arial" w:eastAsia="Arial"/>
          <w:sz w:val="12"/>
          <w:szCs w:val="12"/>
          <w:color w:val="6E6E6E"/>
          <w:spacing w:val="0"/>
          <w:w w:val="100"/>
          <w:b/>
          <w:bCs/>
          <w:i/>
        </w:rPr>
        <w:t>-q-</w:t>
      </w:r>
      <w:r>
        <w:rPr>
          <w:rFonts w:ascii="Arial" w:hAnsi="Arial" w:cs="Arial" w:eastAsia="Arial"/>
          <w:sz w:val="12"/>
          <w:szCs w:val="12"/>
          <w:color w:val="6E6E6E"/>
          <w:spacing w:val="0"/>
          <w:w w:val="100"/>
          <w:b/>
          <w:bCs/>
          <w:i/>
        </w:rPr>
        <w:t>y</w:t>
      </w:r>
      <w:r>
        <w:rPr>
          <w:rFonts w:ascii="Arial" w:hAnsi="Arial" w:cs="Arial" w:eastAsia="Arial"/>
          <w:sz w:val="12"/>
          <w:szCs w:val="12"/>
          <w:color w:val="6E6E6E"/>
          <w:spacing w:val="6"/>
          <w:w w:val="100"/>
          <w:b/>
          <w:bCs/>
          <w:i/>
        </w:rPr>
        <w:t> </w:t>
      </w:r>
      <w:r>
        <w:rPr>
          <w:rFonts w:ascii="Arial" w:hAnsi="Arial" w:cs="Arial" w:eastAsia="Arial"/>
          <w:sz w:val="12"/>
          <w:szCs w:val="12"/>
          <w:color w:val="919393"/>
          <w:spacing w:val="1"/>
          <w:w w:val="238"/>
          <w:b/>
          <w:bCs/>
          <w:i/>
        </w:rPr>
        <w:t>-</w:t>
      </w:r>
      <w:r>
        <w:rPr>
          <w:rFonts w:ascii="Arial" w:hAnsi="Arial" w:cs="Arial" w:eastAsia="Arial"/>
          <w:sz w:val="12"/>
          <w:szCs w:val="12"/>
          <w:color w:val="6E6E6E"/>
          <w:spacing w:val="0"/>
          <w:w w:val="378"/>
          <w:b/>
          <w:bCs/>
          <w:i/>
        </w:rPr>
        <w:t>r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00"/>
          <w:cols w:num="4" w:equalWidth="0">
            <w:col w:w="526" w:space="2442"/>
            <w:col w:w="2687" w:space="257"/>
            <w:col w:w="575" w:space="2174"/>
            <w:col w:w="3059"/>
          </w:cols>
        </w:sectPr>
      </w:pPr>
      <w:rPr/>
    </w:p>
    <w:p>
      <w:pPr>
        <w:spacing w:before="44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9.377902pt;margin-top:35.916958pt;width:575.731963pt;height:785.95345pt;mso-position-horizontal-relative:page;mso-position-vertical-relative:page;z-index:-15101" coordorigin="188,718" coordsize="11515,15719">
            <v:group style="position:absolute;left:195;top:740;width:2222;height:2" coordorigin="195,740" coordsize="2222,2">
              <v:shape style="position:absolute;left:195;top:740;width:2222;height:2" coordorigin="195,740" coordsize="2222,0" path="m195,740l2417,740e" filled="f" stroked="t" strokeweight=".712246pt" strokecolor="#676767">
                <v:path arrowok="t"/>
              </v:shape>
            </v:group>
            <v:group style="position:absolute;left:204;top:725;width:2;height:1680" coordorigin="204,725" coordsize="2,1680">
              <v:shape style="position:absolute;left:204;top:725;width:2;height:1680" coordorigin="204,725" coordsize="0,1680" path="m204,2405l204,725e" filled="f" stroked="t" strokeweight=".712246pt" strokecolor="#707070">
                <v:path arrowok="t"/>
              </v:shape>
            </v:group>
            <v:group style="position:absolute;left:1838;top:730;width:2;height:1308" coordorigin="1838,730" coordsize="2,1308">
              <v:shape style="position:absolute;left:1838;top:730;width:2;height:1308" coordorigin="1838,730" coordsize="0,1308" path="m1838,2038l1838,730e" filled="f" stroked="t" strokeweight=".712246pt" strokecolor="#646464">
                <v:path arrowok="t"/>
              </v:shape>
            </v:group>
            <v:group style="position:absolute;left:2360;top:740;width:451;height:2" coordorigin="2360,740" coordsize="451,2">
              <v:shape style="position:absolute;left:2360;top:740;width:451;height:2" coordorigin="2360,740" coordsize="451,0" path="m2360,740l2811,740e" filled="f" stroked="t" strokeweight=".47483pt" strokecolor="#444444">
                <v:path arrowok="t"/>
              </v:shape>
            </v:group>
            <v:group style="position:absolute;left:2740;top:740;width:8917;height:2" coordorigin="2740,740" coordsize="8917,2">
              <v:shape style="position:absolute;left:2740;top:740;width:8917;height:2" coordorigin="2740,740" coordsize="8917,0" path="m2740,740l11657,740e" filled="f" stroked="t" strokeweight=".712246pt" strokecolor="#5B5B5B">
                <v:path arrowok="t"/>
              </v:shape>
            </v:group>
            <v:group style="position:absolute;left:8044;top:730;width:2;height:1308" coordorigin="8044,730" coordsize="2,1308">
              <v:shape style="position:absolute;left:8044;top:730;width:2;height:1308" coordorigin="8044,730" coordsize="0,1308" path="m8044,2038l8044,730e" filled="f" stroked="t" strokeweight=".949661pt" strokecolor="#6B6B6B">
                <v:path arrowok="t"/>
              </v:shape>
            </v:group>
            <v:group style="position:absolute;left:11659;top:730;width:2;height:4954" coordorigin="11659,730" coordsize="2,4954">
              <v:shape style="position:absolute;left:11659;top:730;width:2;height:4954" coordorigin="11659,730" coordsize="0,4954" path="m11659,5684l11659,730e" filled="f" stroked="t" strokeweight=".712246pt" strokecolor="#6B6B6B">
                <v:path arrowok="t"/>
              </v:shape>
            </v:group>
            <v:group style="position:absolute;left:195;top:2028;width:2222;height:2" coordorigin="195,2028" coordsize="2222,2">
              <v:shape style="position:absolute;left:195;top:2028;width:2222;height:2" coordorigin="195,2028" coordsize="2222,0" path="m195,2028l2417,2028e" filled="f" stroked="t" strokeweight=".712246pt" strokecolor="#575757">
                <v:path arrowok="t"/>
              </v:shape>
            </v:group>
            <v:group style="position:absolute;left:2360;top:2028;width:451;height:2" coordorigin="2360,2028" coordsize="451,2">
              <v:shape style="position:absolute;left:2360;top:2028;width:451;height:2" coordorigin="2360,2028" coordsize="451,0" path="m2360,2028l2811,2028e" filled="f" stroked="t" strokeweight=".47483pt" strokecolor="#3B3B3B">
                <v:path arrowok="t"/>
              </v:shape>
            </v:group>
            <v:group style="position:absolute;left:2735;top:2026;width:3181;height:2" coordorigin="2735,2026" coordsize="3181,2">
              <v:shape style="position:absolute;left:2735;top:2026;width:3181;height:2" coordorigin="2735,2026" coordsize="3181,0" path="m2735,2026l5916,2026e" filled="f" stroked="t" strokeweight=".712246pt" strokecolor="#606060">
                <v:path arrowok="t"/>
              </v:shape>
            </v:group>
            <v:group style="position:absolute;left:5859;top:2028;width:546;height:2" coordorigin="5859,2028" coordsize="546,2">
              <v:shape style="position:absolute;left:5859;top:2028;width:546;height:2" coordorigin="5859,2028" coordsize="546,0" path="m5859,2028l6405,2028e" filled="f" stroked="t" strokeweight=".47483pt" strokecolor="#3F3F3F">
                <v:path arrowok="t"/>
              </v:shape>
            </v:group>
            <v:group style="position:absolute;left:6348;top:2026;width:5309;height:2" coordorigin="6348,2026" coordsize="5309,2">
              <v:shape style="position:absolute;left:6348;top:2026;width:5309;height:2" coordorigin="6348,2026" coordsize="5309,0" path="m6348,2026l11657,2026e" filled="f" stroked="t" strokeweight=".712246pt" strokecolor="#575757">
                <v:path arrowok="t"/>
              </v:shape>
            </v:group>
            <v:group style="position:absolute;left:11652;top:730;width:2;height:1322" coordorigin="11652,730" coordsize="2,1322">
              <v:shape style="position:absolute;left:11652;top:730;width:2;height:1322" coordorigin="11652,730" coordsize="0,1322" path="m11652,2052l11652,730e" filled="f" stroked="t" strokeweight=".47483pt" strokecolor="#606060">
                <v:path arrowok="t"/>
              </v:shape>
            </v:group>
            <v:group style="position:absolute;left:199;top:2267;width:11462;height:2" coordorigin="199,2267" coordsize="11462,2">
              <v:shape style="position:absolute;left:199;top:2267;width:11462;height:2" coordorigin="199,2267" coordsize="11462,0" path="m199,2267l11662,2267e" filled="f" stroked="t" strokeweight=".712246pt" strokecolor="#575757">
                <v:path arrowok="t"/>
              </v:shape>
            </v:group>
            <v:group style="position:absolute;left:199;top:2508;width:8001;height:2" coordorigin="199,2508" coordsize="8001,2">
              <v:shape style="position:absolute;left:199;top:2508;width:8001;height:2" coordorigin="199,2508" coordsize="8001,0" path="m199,2508l8200,2508e" filled="f" stroked="t" strokeweight=".712246pt" strokecolor="#5B5B5B">
                <v:path arrowok="t"/>
              </v:shape>
            </v:group>
            <v:group style="position:absolute;left:8006;top:2508;width:712;height:2" coordorigin="8006,2508" coordsize="712,2">
              <v:shape style="position:absolute;left:8006;top:2508;width:712;height:2" coordorigin="8006,2508" coordsize="712,0" path="m8006,2508l8718,2508e" filled="f" stroked="t" strokeweight=".47483pt" strokecolor="#484848">
                <v:path arrowok="t"/>
              </v:shape>
            </v:group>
            <v:group style="position:absolute;left:8661;top:2508;width:3001;height:2" coordorigin="8661,2508" coordsize="3001,2">
              <v:shape style="position:absolute;left:8661;top:2508;width:3001;height:2" coordorigin="8661,2508" coordsize="3001,0" path="m8661,2508l11662,2508e" filled="f" stroked="t" strokeweight=".712246pt" strokecolor="#606060">
                <v:path arrowok="t"/>
              </v:shape>
            </v:group>
            <v:group style="position:absolute;left:199;top:2747;width:6443;height:2" coordorigin="199,2747" coordsize="6443,2">
              <v:shape style="position:absolute;left:199;top:2747;width:6443;height:2" coordorigin="199,2747" coordsize="6443,0" path="m199,2747l6643,2747e" filled="f" stroked="t" strokeweight=".712246pt" strokecolor="#5B5B5B">
                <v:path arrowok="t"/>
              </v:shape>
            </v:group>
            <v:group style="position:absolute;left:6586;top:2747;width:660;height:2" coordorigin="6586,2747" coordsize="660,2">
              <v:shape style="position:absolute;left:6586;top:2747;width:660;height:2" coordorigin="6586,2747" coordsize="660,0" path="m6586,2747l7246,2747e" filled="f" stroked="t" strokeweight=".47483pt" strokecolor="#3B3B3B">
                <v:path arrowok="t"/>
              </v:shape>
            </v:group>
            <v:group style="position:absolute;left:7189;top:2744;width:888;height:2" coordorigin="7189,2744" coordsize="888,2">
              <v:shape style="position:absolute;left:7189;top:2744;width:888;height:2" coordorigin="7189,2744" coordsize="888,0" path="m7189,2744l8077,2744e" filled="f" stroked="t" strokeweight=".712246pt" strokecolor="#606060">
                <v:path arrowok="t"/>
              </v:shape>
            </v:group>
            <v:group style="position:absolute;left:8006;top:2744;width:712;height:2" coordorigin="8006,2744" coordsize="712,2">
              <v:shape style="position:absolute;left:8006;top:2744;width:712;height:2" coordorigin="8006,2744" coordsize="712,0" path="m8006,2744l8718,2744e" filled="f" stroked="t" strokeweight=".47483pt" strokecolor="#444444">
                <v:path arrowok="t"/>
              </v:shape>
            </v:group>
            <v:group style="position:absolute;left:8661;top:2747;width:3006;height:2" coordorigin="8661,2747" coordsize="3006,2">
              <v:shape style="position:absolute;left:8661;top:2747;width:3006;height:2" coordorigin="8661,2747" coordsize="3006,0" path="m8661,2747l11667,2747e" filled="f" stroked="t" strokeweight=".712246pt" strokecolor="#606060">
                <v:path arrowok="t"/>
              </v:shape>
            </v:group>
            <v:group style="position:absolute;left:199;top:2983;width:11467;height:2" coordorigin="199,2983" coordsize="11467,2">
              <v:shape style="position:absolute;left:199;top:2983;width:11467;height:2" coordorigin="199,2983" coordsize="11467,0" path="m199,2983l11667,2983e" filled="f" stroked="t" strokeweight=".712246pt" strokecolor="#5B5B5B">
                <v:path arrowok="t"/>
              </v:shape>
            </v:group>
            <v:group style="position:absolute;left:195;top:3226;width:2892;height:2" coordorigin="195,3226" coordsize="2892,2">
              <v:shape style="position:absolute;left:195;top:3226;width:2892;height:2" coordorigin="195,3226" coordsize="2892,0" path="m195,3226l3086,3226e" filled="f" stroked="t" strokeweight=".712246pt" strokecolor="#575757">
                <v:path arrowok="t"/>
              </v:shape>
            </v:group>
            <v:group style="position:absolute;left:214;top:725;width:2;height:15049" coordorigin="214,725" coordsize="2,15049">
              <v:shape style="position:absolute;left:214;top:725;width:2;height:15049" coordorigin="214,725" coordsize="0,15049" path="m214,15774l214,725e" filled="f" stroked="t" strokeweight=".712246pt" strokecolor="#545454">
                <v:path arrowok="t"/>
              </v:shape>
            </v:group>
            <v:group style="position:absolute;left:3029;top:3226;width:190;height:2" coordorigin="3029,3226" coordsize="190,2">
              <v:shape style="position:absolute;left:3029;top:3226;width:190;height:2" coordorigin="3029,3226" coordsize="190,0" path="m3029,3226l3219,3226e" filled="f" stroked="t" strokeweight=".47483pt" strokecolor="#1F1F1F">
                <v:path arrowok="t"/>
              </v:shape>
            </v:group>
            <v:group style="position:absolute;left:3162;top:3229;width:741;height:2" coordorigin="3162,3229" coordsize="741,2">
              <v:shape style="position:absolute;left:3162;top:3229;width:741;height:2" coordorigin="3162,3229" coordsize="741,0" path="m3162,3229l3903,3229e" filled="f" stroked="t" strokeweight=".949661pt" strokecolor="#606060">
                <v:path arrowok="t"/>
              </v:shape>
            </v:group>
            <v:group style="position:absolute;left:3803;top:3229;width:299;height:2" coordorigin="3803,3229" coordsize="299,2">
              <v:shape style="position:absolute;left:3803;top:3229;width:299;height:2" coordorigin="3803,3229" coordsize="299,0" path="m3803,3229l4103,3229e" filled="f" stroked="t" strokeweight=".47483pt" strokecolor="#4B4B4B">
                <v:path arrowok="t"/>
              </v:shape>
            </v:group>
            <v:group style="position:absolute;left:4046;top:3226;width:361;height:2" coordorigin="4046,3226" coordsize="361,2">
              <v:shape style="position:absolute;left:4046;top:3226;width:361;height:2" coordorigin="4046,3226" coordsize="361,0" path="m4046,3226l4406,3226e" filled="f" stroked="t" strokeweight=".47483pt" strokecolor="#2F2F2F">
                <v:path arrowok="t"/>
              </v:shape>
            </v:group>
            <v:group style="position:absolute;left:4349;top:3226;width:1344;height:2" coordorigin="4349,3226" coordsize="1344,2">
              <v:shape style="position:absolute;left:4349;top:3226;width:1344;height:2" coordorigin="4349,3226" coordsize="1344,0" path="m4349,3226l5693,3226e" filled="f" stroked="t" strokeweight=".47483pt" strokecolor="#4F4F4F">
                <v:path arrowok="t"/>
              </v:shape>
            </v:group>
            <v:group style="position:absolute;left:5636;top:3226;width:769;height:2" coordorigin="5636,3226" coordsize="769,2">
              <v:shape style="position:absolute;left:5636;top:3226;width:769;height:2" coordorigin="5636,3226" coordsize="769,0" path="m5636,3226l6405,3226e" filled="f" stroked="t" strokeweight=".949661pt" strokecolor="#606060">
                <v:path arrowok="t"/>
              </v:shape>
            </v:group>
            <v:group style="position:absolute;left:6348;top:3226;width:294;height:2" coordorigin="6348,3226" coordsize="294,2">
              <v:shape style="position:absolute;left:6348;top:3226;width:294;height:2" coordorigin="6348,3226" coordsize="294,0" path="m6348,3226l6643,3226e" filled="f" stroked="t" strokeweight=".47483pt" strokecolor="#3F3F3F">
                <v:path arrowok="t"/>
              </v:shape>
            </v:group>
            <v:group style="position:absolute;left:6586;top:3226;width:5081;height:2" coordorigin="6586,3226" coordsize="5081,2">
              <v:shape style="position:absolute;left:6586;top:3226;width:5081;height:2" coordorigin="6586,3226" coordsize="5081,0" path="m6586,3226l11667,3226e" filled="f" stroked="t" strokeweight=".712246pt" strokecolor="#5B5B5B">
                <v:path arrowok="t"/>
              </v:shape>
            </v:group>
            <v:group style="position:absolute;left:2778;top:3183;width:19;height:783" coordorigin="2778,3183" coordsize="19,783">
              <v:shape style="position:absolute;left:2778;top:3183;width:19;height:783" coordorigin="2778,3183" coordsize="19,783" path="m2778,3183l2797,3183,2797,3966,2778,3966,2778,3183xe" filled="t" fillcolor="#444444" stroked="f">
                <v:path arrowok="t"/>
                <v:fill/>
              </v:shape>
            </v:group>
            <v:group style="position:absolute;left:5890;top:3217;width:2;height:277" coordorigin="5890,3217" coordsize="2,277">
              <v:shape style="position:absolute;left:5890;top:3217;width:2;height:277" coordorigin="5890,3217" coordsize="0,277" path="m5890,3494l5890,3217e" filled="f" stroked="t" strokeweight=".712246pt" strokecolor="#4F4F4F">
                <v:path arrowok="t"/>
              </v:shape>
            </v:group>
            <v:group style="position:absolute;left:2780;top:3183;width:14;height:783" coordorigin="2780,3183" coordsize="14,783">
              <v:shape style="position:absolute;left:2780;top:3183;width:14;height:783" coordorigin="2780,3183" coordsize="14,783" path="m2780,3183l2794,3183,2794,3966,2780,3966,2780,3183xe" filled="t" fillcolor="#3F3F3F" stroked="f">
                <v:path arrowok="t"/>
                <v:fill/>
              </v:shape>
            </v:group>
            <v:group style="position:absolute;left:2783;top:3646;width:1985;height:2" coordorigin="2783,3646" coordsize="1985,2">
              <v:shape style="position:absolute;left:2783;top:3646;width:1985;height:2" coordorigin="2783,3646" coordsize="1985,0" path="m2783,3646l4767,3646e" filled="f" stroked="t" strokeweight=".712246pt" strokecolor="#575757">
                <v:path arrowok="t"/>
              </v:shape>
            </v:group>
            <v:group style="position:absolute;left:5883;top:3656;width:2151;height:2" coordorigin="5883,3656" coordsize="2151,2">
              <v:shape style="position:absolute;left:5883;top:3656;width:2151;height:2" coordorigin="5883,3656" coordsize="2151,0" path="m5883,3656l8034,3656e" filled="f" stroked="t" strokeweight=".237415pt" strokecolor="#282828">
                <v:path arrowok="t"/>
              </v:shape>
            </v:group>
            <v:group style="position:absolute;left:5893;top:3370;width:2;height:597" coordorigin="5893,3370" coordsize="2,597">
              <v:shape style="position:absolute;left:5893;top:3370;width:2;height:597" coordorigin="5893,3370" coordsize="0,597" path="m5893,3966l5893,3370e" filled="f" stroked="t" strokeweight=".47483pt" strokecolor="#383838">
                <v:path arrowok="t"/>
              </v:shape>
            </v:group>
            <v:group style="position:absolute;left:8034;top:3656;width:1985;height:2" coordorigin="8034,3656" coordsize="1985,2">
              <v:shape style="position:absolute;left:8034;top:3656;width:1985;height:2" coordorigin="8034,3656" coordsize="1985,0" path="m8034,3656l10019,3656e" filled="f" stroked="t" strokeweight=".237415pt" strokecolor="#000000">
                <v:path arrowok="t"/>
              </v:shape>
            </v:group>
            <v:group style="position:absolute;left:10019;top:3656;width:1648;height:2" coordorigin="10019,3656" coordsize="1648,2">
              <v:shape style="position:absolute;left:10019;top:3656;width:1648;height:2" coordorigin="10019,3656" coordsize="1648,0" path="m10019,3656l11667,3656e" filled="f" stroked="t" strokeweight=".237415pt" strokecolor="#484848">
                <v:path arrowok="t"/>
              </v:shape>
            </v:group>
            <v:group style="position:absolute;left:11659;top:3436;width:2;height:826" coordorigin="11659,3436" coordsize="2,826">
              <v:shape style="position:absolute;left:11659;top:3436;width:2;height:826" coordorigin="11659,3436" coordsize="0,826" path="m11659,4262l11659,3436e" filled="f" stroked="t" strokeweight=".47483pt" strokecolor="#575757">
                <v:path arrowok="t"/>
              </v:shape>
            </v:group>
            <v:group style="position:absolute;left:199;top:3957;width:484;height:2" coordorigin="199,3957" coordsize="484,2">
              <v:shape style="position:absolute;left:199;top:3957;width:484;height:2" coordorigin="199,3957" coordsize="484,0" path="m199,3957l684,3957e" filled="f" stroked="t" strokeweight=".712246pt" strokecolor="#575757">
                <v:path arrowok="t"/>
              </v:shape>
            </v:group>
            <v:group style="position:absolute;left:627;top:3961;width:399;height:2" coordorigin="627,3961" coordsize="399,2">
              <v:shape style="position:absolute;left:627;top:3961;width:399;height:2" coordorigin="627,3961" coordsize="399,0" path="m627,3961l1026,3961e" filled="f" stroked="t" strokeweight=".47483pt" strokecolor="#484848">
                <v:path arrowok="t"/>
              </v:shape>
            </v:group>
            <v:group style="position:absolute;left:940;top:3959;width:926;height:2" coordorigin="940,3959" coordsize="926,2">
              <v:shape style="position:absolute;left:940;top:3959;width:926;height:2" coordorigin="940,3959" coordsize="926,0" path="m940,3959l1866,3959e" filled="f" stroked="t" strokeweight=".949661pt" strokecolor="#646464">
                <v:path arrowok="t"/>
              </v:shape>
            </v:group>
            <v:group style="position:absolute;left:2127;top:3961;width:693;height:2" coordorigin="2127,3961" coordsize="693,2">
              <v:shape style="position:absolute;left:2127;top:3961;width:693;height:2" coordorigin="2127,3961" coordsize="693,0" path="m2127,3961l2820,3961e" filled="f" stroked="t" strokeweight=".949661pt" strokecolor="#5B5B5B">
                <v:path arrowok="t"/>
              </v:shape>
            </v:group>
            <v:group style="position:absolute;left:2787;top:3594;width:2;height:372" coordorigin="2787,3594" coordsize="2,372">
              <v:shape style="position:absolute;left:2787;top:3594;width:2;height:372" coordorigin="2787,3594" coordsize="0,372" path="m2787,3966l2787,3594e" filled="f" stroked="t" strokeweight=".712246pt" strokecolor="#282828">
                <v:path arrowok="t"/>
              </v:shape>
            </v:group>
            <v:group style="position:absolute;left:1809;top:3957;width:2963;height:2" coordorigin="1809,3957" coordsize="2963,2">
              <v:shape style="position:absolute;left:1809;top:3957;width:2963;height:2" coordorigin="1809,3957" coordsize="2963,0" path="m1809,3957l4772,3957e" filled="f" stroked="t" strokeweight=".949661pt" strokecolor="#3F3F3F">
                <v:path arrowok="t"/>
              </v:shape>
            </v:group>
            <v:group style="position:absolute;left:4715;top:3957;width:209;height:2" coordorigin="4715,3957" coordsize="209,2">
              <v:shape style="position:absolute;left:4715;top:3957;width:209;height:2" coordorigin="4715,3957" coordsize="209,0" path="m4715,3957l4924,3957e" filled="f" stroked="t" strokeweight=".47483pt" strokecolor="#444444">
                <v:path arrowok="t"/>
              </v:shape>
            </v:group>
            <v:group style="position:absolute;left:4848;top:3959;width:6819;height:2" coordorigin="4848,3959" coordsize="6819,2">
              <v:shape style="position:absolute;left:4848;top:3959;width:6819;height:2" coordorigin="4848,3959" coordsize="6819,0" path="m4848,3959l11667,3959e" filled="f" stroked="t" strokeweight=".712246pt" strokecolor="#5B5B5B">
                <v:path arrowok="t"/>
              </v:shape>
            </v:group>
            <v:group style="position:absolute;left:204;top:4236;width:11462;height:2" coordorigin="204,4236" coordsize="11462,2">
              <v:shape style="position:absolute;left:204;top:4236;width:11462;height:2" coordorigin="204,4236" coordsize="11462,0" path="m204,4236l11667,4236e" filled="f" stroked="t" strokeweight=".712246pt" strokecolor="#5B5B5B">
                <v:path arrowok="t"/>
              </v:shape>
            </v:group>
            <v:group style="position:absolute;left:1842;top:3957;width:2;height:1499" coordorigin="1842,3957" coordsize="2,1499">
              <v:shape style="position:absolute;left:1842;top:3957;width:2;height:1499" coordorigin="1842,3957" coordsize="0,1499" path="m1842,5455l1842,3957e" filled="f" stroked="t" strokeweight=".949661pt" strokecolor="#575757">
                <v:path arrowok="t"/>
              </v:shape>
            </v:group>
            <v:group style="position:absolute;left:1828;top:4474;width:3395;height:2" coordorigin="1828,4474" coordsize="3395,2">
              <v:shape style="position:absolute;left:1828;top:4474;width:3395;height:2" coordorigin="1828,4474" coordsize="3395,0" path="m1828,4474l5223,4474e" filled="f" stroked="t" strokeweight=".712246pt" strokecolor="#707070">
                <v:path arrowok="t"/>
              </v:shape>
            </v:group>
            <v:group style="position:absolute;left:5119;top:4477;width:575;height:2" coordorigin="5119,4477" coordsize="575,2">
              <v:shape style="position:absolute;left:5119;top:4477;width:575;height:2" coordorigin="5119,4477" coordsize="575,0" path="m5119,4477l5693,4477e" filled="f" stroked="t" strokeweight=".47483pt" strokecolor="#606060">
                <v:path arrowok="t"/>
              </v:shape>
            </v:group>
            <v:group style="position:absolute;left:5636;top:4474;width:1011;height:2" coordorigin="5636,4474" coordsize="1011,2">
              <v:shape style="position:absolute;left:5636;top:4474;width:1011;height:2" coordorigin="5636,4474" coordsize="1011,0" path="m5636,4474l6648,4474e" filled="f" stroked="t" strokeweight=".949661pt" strokecolor="#777777">
                <v:path arrowok="t"/>
              </v:shape>
            </v:group>
            <v:group style="position:absolute;left:6586;top:4474;width:660;height:2" coordorigin="6586,4474" coordsize="660,2">
              <v:shape style="position:absolute;left:6586;top:4474;width:660;height:2" coordorigin="6586,4474" coordsize="660,0" path="m6586,4474l7246,4474e" filled="f" stroked="t" strokeweight=".47483pt" strokecolor="#5B5B5B">
                <v:path arrowok="t"/>
              </v:shape>
            </v:group>
            <v:group style="position:absolute;left:7189;top:4474;width:4478;height:2" coordorigin="7189,4474" coordsize="4478,2">
              <v:shape style="position:absolute;left:7189;top:4474;width:4478;height:2" coordorigin="7189,4474" coordsize="4478,0" path="m7189,4474l11667,4474e" filled="f" stroked="t" strokeweight=".712246pt" strokecolor="#747474">
                <v:path arrowok="t"/>
              </v:shape>
            </v:group>
            <v:group style="position:absolute;left:3837;top:4467;width:2;height:802" coordorigin="3837,4467" coordsize="2,802">
              <v:shape style="position:absolute;left:3837;top:4467;width:2;height:802" coordorigin="3837,4467" coordsize="0,802" path="m3837,5269l3837,4467e" filled="f" stroked="t" strokeweight=".949661pt" strokecolor="#575757">
                <v:path arrowok="t"/>
              </v:shape>
            </v:group>
            <v:group style="position:absolute;left:3827;top:4959;width:2089;height:2" coordorigin="3827,4959" coordsize="2089,2">
              <v:shape style="position:absolute;left:3827;top:4959;width:2089;height:2" coordorigin="3827,4959" coordsize="2089,0" path="m3827,4959l5916,4959e" filled="f" stroked="t" strokeweight=".712246pt" strokecolor="#606060">
                <v:path arrowok="t"/>
              </v:shape>
            </v:group>
            <v:group style="position:absolute;left:6614;top:4477;width:2;height:482" coordorigin="6614,4477" coordsize="2,482">
              <v:shape style="position:absolute;left:6614;top:4477;width:2;height:482" coordorigin="6614,4477" coordsize="0,482" path="m6614,4959l6614,4477e" filled="f" stroked="t" strokeweight=".237415pt" strokecolor="#646464">
                <v:path arrowok="t"/>
              </v:shape>
            </v:group>
            <v:group style="position:absolute;left:5859;top:4959;width:328;height:2" coordorigin="5859,4959" coordsize="328,2">
              <v:shape style="position:absolute;left:5859;top:4959;width:328;height:2" coordorigin="5859,4959" coordsize="328,0" path="m5859,4959l6187,4959e" filled="f" stroked="t" strokeweight=".47483pt" strokecolor="#343434">
                <v:path arrowok="t"/>
              </v:shape>
            </v:group>
            <v:group style="position:absolute;left:6130;top:4961;width:2113;height:2" coordorigin="6130,4961" coordsize="2113,2">
              <v:shape style="position:absolute;left:6130;top:4961;width:2113;height:2" coordorigin="6130,4961" coordsize="2113,0" path="m6130,4961l8243,4961e" filled="f" stroked="t" strokeweight=".712246pt" strokecolor="#5B5B5B">
                <v:path arrowok="t"/>
              </v:shape>
            </v:group>
            <v:group style="position:absolute;left:8006;top:4959;width:712;height:2" coordorigin="8006,4959" coordsize="712,2">
              <v:shape style="position:absolute;left:8006;top:4959;width:712;height:2" coordorigin="8006,4959" coordsize="712,0" path="m8006,4959l8718,4959e" filled="f" stroked="t" strokeweight=".47483pt" strokecolor="#4F4F4F">
                <v:path arrowok="t"/>
              </v:shape>
            </v:group>
            <v:group style="position:absolute;left:8661;top:4959;width:3010;height:2" coordorigin="8661,4959" coordsize="3010,2">
              <v:shape style="position:absolute;left:8661;top:4959;width:3010;height:2" coordorigin="8661,4959" coordsize="3010,0" path="m8661,4959l11671,4959e" filled="f" stroked="t" strokeweight=".712246pt" strokecolor="#5B5B5B">
                <v:path arrowok="t"/>
              </v:shape>
            </v:group>
            <v:group style="position:absolute;left:3827;top:5198;width:2089;height:2" coordorigin="3827,5198" coordsize="2089,2">
              <v:shape style="position:absolute;left:3827;top:5198;width:2089;height:2" coordorigin="3827,5198" coordsize="2089,0" path="m3827,5198l5916,5198e" filled="f" stroked="t" strokeweight=".712246pt" strokecolor="#575757">
                <v:path arrowok="t"/>
              </v:shape>
            </v:group>
            <v:group style="position:absolute;left:5859;top:5198;width:328;height:2" coordorigin="5859,5198" coordsize="328,2">
              <v:shape style="position:absolute;left:5859;top:5198;width:328;height:2" coordorigin="5859,5198" coordsize="328,0" path="m5859,5198l6187,5198e" filled="f" stroked="t" strokeweight=".47483pt" strokecolor="#3B3B3B">
                <v:path arrowok="t"/>
              </v:shape>
            </v:group>
            <v:group style="position:absolute;left:6130;top:5200;width:2037;height:2" coordorigin="6130,5200" coordsize="2037,2">
              <v:shape style="position:absolute;left:6130;top:5200;width:2037;height:2" coordorigin="6130,5200" coordsize="2037,0" path="m6130,5200l8167,5200e" filled="f" stroked="t" strokeweight=".712246pt" strokecolor="#5B5B5B">
                <v:path arrowok="t"/>
              </v:shape>
            </v:group>
            <v:group style="position:absolute;left:8006;top:5198;width:712;height:2" coordorigin="8006,5198" coordsize="712,2">
              <v:shape style="position:absolute;left:8006;top:5198;width:712;height:2" coordorigin="8006,5198" coordsize="712,0" path="m8006,5198l8718,5198e" filled="f" stroked="t" strokeweight=".47483pt" strokecolor="#484848">
                <v:path arrowok="t"/>
              </v:shape>
            </v:group>
            <v:group style="position:absolute;left:8661;top:5198;width:3010;height:2" coordorigin="8661,5198" coordsize="3010,2">
              <v:shape style="position:absolute;left:8661;top:5198;width:3010;height:2" coordorigin="8661,5198" coordsize="3010,0" path="m8661,5198l11671,5198e" filled="f" stroked="t" strokeweight=".712246pt" strokecolor="#606060">
                <v:path arrowok="t"/>
              </v:shape>
            </v:group>
            <v:group style="position:absolute;left:3837;top:5188;width:2;height:759" coordorigin="3837,5188" coordsize="2,759">
              <v:shape style="position:absolute;left:3837;top:5188;width:2;height:759" coordorigin="3837,5188" coordsize="0,759" path="m3837,5947l3837,5188e" filled="f" stroked="t" strokeweight=".47483pt" strokecolor="#343434">
                <v:path arrowok="t"/>
              </v:shape>
            </v:group>
            <v:group style="position:absolute;left:3832;top:5439;width:4345;height:2" coordorigin="3832,5439" coordsize="4345,2">
              <v:shape style="position:absolute;left:3832;top:5439;width:4345;height:2" coordorigin="3832,5439" coordsize="4345,0" path="m3832,5439l8177,5439e" filled="f" stroked="t" strokeweight=".712246pt" strokecolor="#575757">
                <v:path arrowok="t"/>
              </v:shape>
            </v:group>
            <v:group style="position:absolute;left:8006;top:5436;width:712;height:2" coordorigin="8006,5436" coordsize="712,2">
              <v:shape style="position:absolute;left:8006;top:5436;width:712;height:2" coordorigin="8006,5436" coordsize="712,0" path="m8006,5436l8718,5436e" filled="f" stroked="t" strokeweight=".47483pt" strokecolor="#484848">
                <v:path arrowok="t"/>
              </v:shape>
            </v:group>
            <v:group style="position:absolute;left:8661;top:5436;width:3006;height:2" coordorigin="8661,5436" coordsize="3006,2">
              <v:shape style="position:absolute;left:8661;top:5436;width:3006;height:2" coordorigin="8661,5436" coordsize="3006,0" path="m8661,5436l11667,5436e" filled="f" stroked="t" strokeweight=".712246pt" strokecolor="#606060">
                <v:path arrowok="t"/>
              </v:shape>
            </v:group>
            <v:group style="position:absolute;left:214;top:5398;width:2;height:511" coordorigin="214,5398" coordsize="2,511">
              <v:shape style="position:absolute;left:214;top:5398;width:2;height:511" coordorigin="214,5398" coordsize="0,511" path="m214,5909l214,5398e" filled="f" stroked="t" strokeweight=".712246pt" strokecolor="#444444">
                <v:path arrowok="t"/>
              </v:shape>
            </v:group>
            <v:group style="position:absolute;left:1842;top:5398;width:2;height:301" coordorigin="1842,5398" coordsize="2,301">
              <v:shape style="position:absolute;left:1842;top:5398;width:2;height:301" coordorigin="1842,5398" coordsize="0,301" path="m1842,5699l1842,5398e" filled="f" stroked="t" strokeweight=".47483pt" strokecolor="#282828">
                <v:path arrowok="t"/>
              </v:shape>
            </v:group>
            <v:group style="position:absolute;left:1838;top:5684;width:579;height:2" coordorigin="1838,5684" coordsize="579,2">
              <v:shape style="position:absolute;left:1838;top:5684;width:579;height:2" coordorigin="1838,5684" coordsize="579,0" path="m1838,5684l2417,5684e" filled="f" stroked="t" strokeweight=".712246pt" strokecolor="#545454">
                <v:path arrowok="t"/>
              </v:shape>
            </v:group>
            <v:group style="position:absolute;left:2360;top:5684;width:451;height:2" coordorigin="2360,5684" coordsize="451,2">
              <v:shape style="position:absolute;left:2360;top:5684;width:451;height:2" coordorigin="2360,5684" coordsize="451,0" path="m2360,5684l2811,5684e" filled="f" stroked="t" strokeweight=".47483pt" strokecolor="#383838">
                <v:path arrowok="t"/>
              </v:shape>
            </v:group>
            <v:group style="position:absolute;left:2735;top:5682;width:8936;height:2" coordorigin="2735,5682" coordsize="8936,2">
              <v:shape style="position:absolute;left:2735;top:5682;width:8936;height:2" coordorigin="2735,5682" coordsize="8936,0" path="m2735,5682l11671,5682e" filled="f" stroked="t" strokeweight=".712246pt" strokecolor="#5B5B5B">
                <v:path arrowok="t"/>
              </v:shape>
            </v:group>
            <v:group style="position:absolute;left:11669;top:5393;width:2;height:4171" coordorigin="11669,5393" coordsize="2,4171">
              <v:shape style="position:absolute;left:11669;top:5393;width:2;height:4171" coordorigin="11669,5393" coordsize="0,4171" path="m11669,9565l11669,5393e" filled="f" stroked="t" strokeweight=".712246pt" strokecolor="#6B6B6B">
                <v:path arrowok="t"/>
              </v:shape>
            </v:group>
            <v:group style="position:absolute;left:204;top:5923;width:480;height:2" coordorigin="204,5923" coordsize="480,2">
              <v:shape style="position:absolute;left:204;top:5923;width:480;height:2" coordorigin="204,5923" coordsize="480,0" path="m204,5923l684,5923e" filled="f" stroked="t" strokeweight=".949661pt" strokecolor="#676767">
                <v:path arrowok="t"/>
              </v:shape>
            </v:group>
            <v:group style="position:absolute;left:627;top:5925;width:399;height:2" coordorigin="627,5925" coordsize="399,2">
              <v:shape style="position:absolute;left:627;top:5925;width:399;height:2" coordorigin="627,5925" coordsize="399,0" path="m627,5925l1026,5925e" filled="f" stroked="t" strokeweight=".712246pt" strokecolor="#545454">
                <v:path arrowok="t"/>
              </v:shape>
            </v:group>
            <v:group style="position:absolute;left:969;top:5923;width:399;height:2" coordorigin="969,5923" coordsize="399,2">
              <v:shape style="position:absolute;left:969;top:5923;width:399;height:2" coordorigin="969,5923" coordsize="399,0" path="m969,5923l1368,5923e" filled="f" stroked="t" strokeweight=".47483pt" strokecolor="#3B3B3B">
                <v:path arrowok="t"/>
              </v:shape>
            </v:group>
            <v:group style="position:absolute;left:1311;top:5925;width:812;height:2" coordorigin="1311,5925" coordsize="812,2">
              <v:shape style="position:absolute;left:1311;top:5925;width:812;height:2" coordorigin="1311,5925" coordsize="812,0" path="m1311,5925l2122,5925e" filled="f" stroked="t" strokeweight=".949661pt" strokecolor="#606060">
                <v:path arrowok="t"/>
              </v:shape>
            </v:group>
            <v:group style="position:absolute;left:1842;top:5641;width:2;height:305" coordorigin="1842,5641" coordsize="2,305">
              <v:shape style="position:absolute;left:1842;top:5641;width:2;height:305" coordorigin="1842,5641" coordsize="0,305" path="m1842,5947l1842,5641e" filled="f" stroked="t" strokeweight=".712246pt" strokecolor="#3B3B3B">
                <v:path arrowok="t"/>
              </v:shape>
            </v:group>
            <v:group style="position:absolute;left:1804;top:5923;width:1415;height:2" coordorigin="1804,5923" coordsize="1415,2">
              <v:shape style="position:absolute;left:1804;top:5923;width:1415;height:2" coordorigin="1804,5923" coordsize="1415,0" path="m1804,5923l3219,5923e" filled="f" stroked="t" strokeweight=".47483pt" strokecolor="#4F4F4F">
                <v:path arrowok="t"/>
              </v:shape>
            </v:group>
            <v:group style="position:absolute;left:3162;top:5923;width:223;height:2" coordorigin="3162,5923" coordsize="223,2">
              <v:shape style="position:absolute;left:3162;top:5923;width:223;height:2" coordorigin="3162,5923" coordsize="223,0" path="m3162,5923l3386,5923e" filled="f" stroked="t" strokeweight=".949661pt" strokecolor="#646464">
                <v:path arrowok="t"/>
              </v:shape>
            </v:group>
            <v:group style="position:absolute;left:3305;top:5923;width:565;height:2" coordorigin="3305,5923" coordsize="565,2">
              <v:shape style="position:absolute;left:3305;top:5923;width:565;height:2" coordorigin="3305,5923" coordsize="565,0" path="m3305,5923l3870,5923e" filled="f" stroked="t" strokeweight=".47483pt" strokecolor="#3F3F3F">
                <v:path arrowok="t"/>
              </v:shape>
            </v:group>
            <v:group style="position:absolute;left:3799;top:5923;width:2607;height:2" coordorigin="3799,5923" coordsize="2607,2">
              <v:shape style="position:absolute;left:3799;top:5923;width:2607;height:2" coordorigin="3799,5923" coordsize="2607,0" path="m3799,5923l6405,5923e" filled="f" stroked="t" strokeweight=".47483pt" strokecolor="#545454">
                <v:path arrowok="t"/>
              </v:shape>
            </v:group>
            <v:group style="position:absolute;left:6348;top:5921;width:5323;height:2" coordorigin="6348,5921" coordsize="5323,2">
              <v:shape style="position:absolute;left:6348;top:5921;width:5323;height:2" coordorigin="6348,5921" coordsize="5323,0" path="m6348,5921l11671,5921e" filled="f" stroked="t" strokeweight=".712246pt" strokecolor="#5B5B5B">
                <v:path arrowok="t"/>
              </v:shape>
            </v:group>
            <v:group style="position:absolute;left:3839;top:5861;width:2;height:830" coordorigin="3839,5861" coordsize="2,830">
              <v:shape style="position:absolute;left:3839;top:5861;width:2;height:830" coordorigin="3839,5861" coordsize="0,830" path="m3839,6691l3839,5861e" filled="f" stroked="t" strokeweight=".949661pt" strokecolor="#575757">
                <v:path arrowok="t"/>
              </v:shape>
            </v:group>
            <v:group style="position:absolute;left:6614;top:5904;width:2;height:267" coordorigin="6614,5904" coordsize="2,267">
              <v:shape style="position:absolute;left:6614;top:5904;width:2;height:267" coordorigin="6614,5904" coordsize="0,267" path="m6614,6171l6614,5904e" filled="f" stroked="t" strokeweight=".237415pt" strokecolor="#676767">
                <v:path arrowok="t"/>
              </v:shape>
            </v:group>
            <v:group style="position:absolute;left:1845;top:5856;width:2;height:897" coordorigin="1845,5856" coordsize="2,897">
              <v:shape style="position:absolute;left:1845;top:5856;width:2;height:897" coordorigin="1845,5856" coordsize="0,897" path="m1845,6753l1845,5856e" filled="f" stroked="t" strokeweight=".949661pt" strokecolor="#545454">
                <v:path arrowok="t"/>
              </v:shape>
            </v:group>
            <v:group style="position:absolute;left:1833;top:6396;width:1254;height:2" coordorigin="1833,6396" coordsize="1254,2">
              <v:shape style="position:absolute;left:1833;top:6396;width:1254;height:2" coordorigin="1833,6396" coordsize="1254,0" path="m1833,6396l3086,6396e" filled="f" stroked="t" strokeweight=".712246pt" strokecolor="#5B5B5B">
                <v:path arrowok="t"/>
              </v:shape>
            </v:group>
            <v:group style="position:absolute;left:3029;top:6396;width:190;height:2" coordorigin="3029,6396" coordsize="190,2">
              <v:shape style="position:absolute;left:3029;top:6396;width:190;height:2" coordorigin="3029,6396" coordsize="190,0" path="m3029,6396l3219,6396e" filled="f" stroked="t" strokeweight=".47483pt" strokecolor="#282828">
                <v:path arrowok="t"/>
              </v:shape>
            </v:group>
            <v:group style="position:absolute;left:3162;top:6398;width:940;height:2" coordorigin="3162,6398" coordsize="940,2">
              <v:shape style="position:absolute;left:3162;top:6398;width:940;height:2" coordorigin="3162,6398" coordsize="940,0" path="m3162,6398l4103,6398e" filled="f" stroked="t" strokeweight=".949661pt" strokecolor="#5B5B5B">
                <v:path arrowok="t"/>
              </v:shape>
            </v:group>
            <v:group style="position:absolute;left:4046;top:6396;width:361;height:2" coordorigin="4046,6396" coordsize="361,2">
              <v:shape style="position:absolute;left:4046;top:6396;width:361;height:2" coordorigin="4046,6396" coordsize="361,0" path="m4046,6396l4406,6396e" filled="f" stroked="t" strokeweight=".47483pt" strokecolor="#343434">
                <v:path arrowok="t"/>
              </v:shape>
            </v:group>
            <v:group style="position:absolute;left:4349;top:6393;width:7327;height:2" coordorigin="4349,6393" coordsize="7327,2">
              <v:shape style="position:absolute;left:4349;top:6393;width:7327;height:2" coordorigin="4349,6393" coordsize="7327,0" path="m4349,6393l11676,6393e" filled="f" stroked="t" strokeweight=".712246pt" strokecolor="#5B5B5B">
                <v:path arrowok="t"/>
              </v:shape>
            </v:group>
            <v:group style="position:absolute;left:6614;top:6171;width:2;height:248" coordorigin="6614,6171" coordsize="2,248">
              <v:shape style="position:absolute;left:6614;top:6171;width:2;height:248" coordorigin="6614,6171" coordsize="0,248" path="m6614,6419l6614,6171e" filled="f" stroked="t" strokeweight=".237415pt" strokecolor="#383838">
                <v:path arrowok="t"/>
              </v:shape>
            </v:group>
            <v:group style="position:absolute;left:1838;top:6679;width:2317;height:2" coordorigin="1838,6679" coordsize="2317,2">
              <v:shape style="position:absolute;left:1838;top:6679;width:2317;height:2" coordorigin="1838,6679" coordsize="2317,0" path="m1838,6679l4155,6679e" filled="f" stroked="t" strokeweight=".712246pt" strokecolor="#545454">
                <v:path arrowok="t"/>
              </v:shape>
            </v:group>
            <v:group style="position:absolute;left:4046;top:6682;width:361;height:2" coordorigin="4046,6682" coordsize="361,2">
              <v:shape style="position:absolute;left:4046;top:6682;width:361;height:2" coordorigin="4046,6682" coordsize="361,0" path="m4046,6682l4406,6682e" filled="f" stroked="t" strokeweight=".47483pt" strokecolor="#383838">
                <v:path arrowok="t"/>
              </v:shape>
            </v:group>
            <v:group style="position:absolute;left:4349;top:6679;width:2298;height:2" coordorigin="4349,6679" coordsize="2298,2">
              <v:shape style="position:absolute;left:4349;top:6679;width:2298;height:2" coordorigin="4349,6679" coordsize="2298,0" path="m4349,6679l6648,6679e" filled="f" stroked="t" strokeweight=".712246pt" strokecolor="#606060">
                <v:path arrowok="t"/>
              </v:shape>
            </v:group>
            <v:group style="position:absolute;left:6614;top:6405;width:2;height:272" coordorigin="6614,6405" coordsize="2,272">
              <v:shape style="position:absolute;left:6614;top:6405;width:2;height:272" coordorigin="6614,6405" coordsize="0,272" path="m6614,6677l6614,6405e" filled="f" stroked="t" strokeweight=".237415pt" strokecolor="#4B4B4B">
                <v:path arrowok="t"/>
              </v:shape>
            </v:group>
            <v:group style="position:absolute;left:6586;top:6679;width:660;height:2" coordorigin="6586,6679" coordsize="660,2">
              <v:shape style="position:absolute;left:6586;top:6679;width:660;height:2" coordorigin="6586,6679" coordsize="660,0" path="m6586,6679l7246,6679e" filled="f" stroked="t" strokeweight=".47483pt" strokecolor="#444444">
                <v:path arrowok="t"/>
              </v:shape>
            </v:group>
            <v:group style="position:absolute;left:7189;top:6679;width:916;height:2" coordorigin="7189,6679" coordsize="916,2">
              <v:shape style="position:absolute;left:7189;top:6679;width:916;height:2" coordorigin="7189,6679" coordsize="916,0" path="m7189,6679l8105,6679e" filled="f" stroked="t" strokeweight=".949661pt" strokecolor="#646464">
                <v:path arrowok="t"/>
              </v:shape>
            </v:group>
            <v:group style="position:absolute;left:8006;top:6677;width:712;height:2" coordorigin="8006,6677" coordsize="712,2">
              <v:shape style="position:absolute;left:8006;top:6677;width:712;height:2" coordorigin="8006,6677" coordsize="712,0" path="m8006,6677l8718,6677e" filled="f" stroked="t" strokeweight=".47483pt" strokecolor="#4B4B4B">
                <v:path arrowok="t"/>
              </v:shape>
            </v:group>
            <v:group style="position:absolute;left:8661;top:6677;width:3015;height:2" coordorigin="8661,6677" coordsize="3015,2">
              <v:shape style="position:absolute;left:8661;top:6677;width:3015;height:2" coordorigin="8661,6677" coordsize="3015,0" path="m8661,6677l11676,6677e" filled="f" stroked="t" strokeweight=".712246pt" strokecolor="#606060">
                <v:path arrowok="t"/>
              </v:shape>
            </v:group>
            <v:group style="position:absolute;left:204;top:6925;width:859;height:2" coordorigin="204,6925" coordsize="859,2">
              <v:shape style="position:absolute;left:204;top:6925;width:859;height:2" coordorigin="204,6925" coordsize="859,0" path="m204,6925l1064,6925e" filled="f" stroked="t" strokeweight=".712246pt" strokecolor="#606060">
                <v:path arrowok="t"/>
              </v:shape>
            </v:group>
            <v:group style="position:absolute;left:214;top:6639;width:2;height:325" coordorigin="214,6639" coordsize="2,325">
              <v:shape style="position:absolute;left:214;top:6639;width:2;height:325" coordorigin="214,6639" coordsize="0,325" path="m214,6963l214,6639e" filled="f" stroked="t" strokeweight=".712246pt" strokecolor="#444444">
                <v:path arrowok="t"/>
              </v:shape>
            </v:group>
            <v:group style="position:absolute;left:969;top:6923;width:907;height:2" coordorigin="969,6923" coordsize="907,2">
              <v:shape style="position:absolute;left:969;top:6923;width:907;height:2" coordorigin="969,6923" coordsize="907,0" path="m969,6923l1876,6923e" filled="f" stroked="t" strokeweight=".47483pt" strokecolor="#484848">
                <v:path arrowok="t"/>
              </v:shape>
            </v:group>
            <v:group style="position:absolute;left:1845;top:6639;width:2;height:778" coordorigin="1845,6639" coordsize="2,778">
              <v:shape style="position:absolute;left:1845;top:6639;width:2;height:778" coordorigin="1845,6639" coordsize="0,778" path="m1845,7417l1845,6639e" filled="f" stroked="t" strokeweight=".712246pt" strokecolor="#3B3B3B">
                <v:path arrowok="t"/>
              </v:shape>
            </v:group>
            <v:group style="position:absolute;left:1804;top:6921;width:2298;height:2" coordorigin="1804,6921" coordsize="2298,2">
              <v:shape style="position:absolute;left:1804;top:6921;width:2298;height:2" coordorigin="1804,6921" coordsize="2298,0" path="m1804,6921l4103,6921e" filled="f" stroked="t" strokeweight=".712246pt" strokecolor="#5B5B5B">
                <v:path arrowok="t"/>
              </v:shape>
            </v:group>
            <v:group style="position:absolute;left:4046;top:6921;width:361;height:2" coordorigin="4046,6921" coordsize="361,2">
              <v:shape style="position:absolute;left:4046;top:6921;width:361;height:2" coordorigin="4046,6921" coordsize="361,0" path="m4046,6921l4406,6921e" filled="f" stroked="t" strokeweight=".47483pt" strokecolor="#343434">
                <v:path arrowok="t"/>
              </v:shape>
            </v:group>
            <v:group style="position:absolute;left:4349;top:6921;width:826;height:2" coordorigin="4349,6921" coordsize="826,2">
              <v:shape style="position:absolute;left:4349;top:6921;width:826;height:2" coordorigin="4349,6921" coordsize="826,0" path="m4349,6921l5176,6921e" filled="f" stroked="t" strokeweight=".949661pt" strokecolor="#606060">
                <v:path arrowok="t"/>
              </v:shape>
            </v:group>
            <v:group style="position:absolute;left:5119;top:6921;width:575;height:2" coordorigin="5119,6921" coordsize="575,2">
              <v:shape style="position:absolute;left:5119;top:6921;width:575;height:2" coordorigin="5119,6921" coordsize="575,0" path="m5119,6921l5693,6921e" filled="f" stroked="t" strokeweight=".47483pt" strokecolor="#3F3F3F">
                <v:path arrowok="t"/>
              </v:shape>
            </v:group>
            <v:group style="position:absolute;left:5636;top:6921;width:1007;height:2" coordorigin="5636,6921" coordsize="1007,2">
              <v:shape style="position:absolute;left:5636;top:6921;width:1007;height:2" coordorigin="5636,6921" coordsize="1007,0" path="m5636,6921l6643,6921e" filled="f" stroked="t" strokeweight=".949661pt" strokecolor="#676767">
                <v:path arrowok="t"/>
              </v:shape>
            </v:group>
            <v:group style="position:absolute;left:6586;top:6918;width:660;height:2" coordorigin="6586,6918" coordsize="660,2">
              <v:shape style="position:absolute;left:6586;top:6918;width:660;height:2" coordorigin="6586,6918" coordsize="660,0" path="m6586,6918l7246,6918e" filled="f" stroked="t" strokeweight=".47483pt" strokecolor="#4B4B4B">
                <v:path arrowok="t"/>
              </v:shape>
            </v:group>
            <v:group style="position:absolute;left:7189;top:6921;width:651;height:2" coordorigin="7189,6921" coordsize="651,2">
              <v:shape style="position:absolute;left:7189;top:6921;width:651;height:2" coordorigin="7189,6921" coordsize="651,0" path="m7189,6921l7839,6921e" filled="f" stroked="t" strokeweight=".949661pt" strokecolor="#676767">
                <v:path arrowok="t"/>
              </v:shape>
            </v:group>
            <v:group style="position:absolute;left:7782;top:6921;width:280;height:2" coordorigin="7782,6921" coordsize="280,2">
              <v:shape style="position:absolute;left:7782;top:6921;width:280;height:2" coordorigin="7782,6921" coordsize="280,0" path="m7782,6921l8063,6921e" filled="f" stroked="t" strokeweight=".47483pt" strokecolor="#3F3F3F">
                <v:path arrowok="t"/>
              </v:shape>
            </v:group>
            <v:group style="position:absolute;left:8006;top:6918;width:3670;height:2" coordorigin="8006,6918" coordsize="3670,2">
              <v:shape style="position:absolute;left:8006;top:6918;width:3670;height:2" coordorigin="8006,6918" coordsize="3670,0" path="m8006,6918l11676,6918e" filled="f" stroked="t" strokeweight=".712246pt" strokecolor="#606060">
                <v:path arrowok="t"/>
              </v:shape>
            </v:group>
            <v:group style="position:absolute;left:209;top:7398;width:817;height:2" coordorigin="209,7398" coordsize="817,2">
              <v:shape style="position:absolute;left:209;top:7398;width:817;height:2" coordorigin="209,7398" coordsize="817,0" path="m209,7398l1026,7398e" filled="f" stroked="t" strokeweight=".47483pt" strokecolor="#4F4F4F">
                <v:path arrowok="t"/>
              </v:shape>
            </v:group>
            <v:group style="position:absolute;left:214;top:7159;width:2;height:258" coordorigin="214,7159" coordsize="2,258">
              <v:shape style="position:absolute;left:214;top:7159;width:2;height:258" coordorigin="214,7159" coordsize="0,258" path="m214,7417l214,7159e" filled="f" stroked="t" strokeweight=".47483pt" strokecolor="#343434">
                <v:path arrowok="t"/>
              </v:shape>
            </v:group>
            <v:group style="position:absolute;left:912;top:7395;width:2450;height:2" coordorigin="912,7395" coordsize="2450,2">
              <v:shape style="position:absolute;left:912;top:7395;width:2450;height:2" coordorigin="912,7395" coordsize="2450,0" path="m912,7395l3362,7395e" filled="f" stroked="t" strokeweight=".712246pt" strokecolor="#606060">
                <v:path arrowok="t"/>
              </v:shape>
            </v:group>
            <v:group style="position:absolute;left:3305;top:7393;width:556;height:2" coordorigin="3305,7393" coordsize="556,2">
              <v:shape style="position:absolute;left:3305;top:7393;width:556;height:2" coordorigin="3305,7393" coordsize="556,0" path="m3305,7393l3860,7393e" filled="f" stroked="t" strokeweight=".47483pt" strokecolor="#3B3B3B">
                <v:path arrowok="t"/>
              </v:shape>
            </v:group>
            <v:group style="position:absolute;left:3803;top:7393;width:969;height:2" coordorigin="3803,7393" coordsize="969,2">
              <v:shape style="position:absolute;left:3803;top:7393;width:969;height:2" coordorigin="3803,7393" coordsize="969,0" path="m3803,7393l4772,7393e" filled="f" stroked="t" strokeweight=".949661pt" strokecolor="#646464">
                <v:path arrowok="t"/>
              </v:shape>
            </v:group>
            <v:group style="position:absolute;left:4715;top:7393;width:461;height:2" coordorigin="4715,7393" coordsize="461,2">
              <v:shape style="position:absolute;left:4715;top:7393;width:461;height:2" coordorigin="4715,7393" coordsize="461,0" path="m4715,7393l5176,7393e" filled="f" stroked="t" strokeweight=".47483pt" strokecolor="#3B3B3B">
                <v:path arrowok="t"/>
              </v:shape>
            </v:group>
            <v:group style="position:absolute;left:5119;top:7393;width:798;height:2" coordorigin="5119,7393" coordsize="798,2">
              <v:shape style="position:absolute;left:5119;top:7393;width:798;height:2" coordorigin="5119,7393" coordsize="798,0" path="m5119,7393l5916,7393e" filled="f" stroked="t" strokeweight=".949661pt" strokecolor="#646464">
                <v:path arrowok="t"/>
              </v:shape>
            </v:group>
            <v:group style="position:absolute;left:5859;top:7393;width:328;height:2" coordorigin="5859,7393" coordsize="328,2">
              <v:shape style="position:absolute;left:5859;top:7393;width:328;height:2" coordorigin="5859,7393" coordsize="328,0" path="m5859,7393l6187,7393e" filled="f" stroked="t" strokeweight=".47483pt" strokecolor="#2B2B2B">
                <v:path arrowok="t"/>
              </v:shape>
            </v:group>
            <v:group style="position:absolute;left:6130;top:7393;width:275;height:2" coordorigin="6130,7393" coordsize="275,2">
              <v:shape style="position:absolute;left:6130;top:7393;width:275;height:2" coordorigin="6130,7393" coordsize="275,0" path="m6130,7393l6405,7393e" filled="f" stroked="t" strokeweight=".47483pt" strokecolor="#444444">
                <v:path arrowok="t"/>
              </v:shape>
            </v:group>
            <v:group style="position:absolute;left:6348;top:7391;width:5328;height:2" coordorigin="6348,7391" coordsize="5328,2">
              <v:shape style="position:absolute;left:6348;top:7391;width:5328;height:2" coordorigin="6348,7391" coordsize="5328,0" path="m6348,7391l11676,7391e" filled="f" stroked="t" strokeweight=".712246pt" strokecolor="#5B5B5B">
                <v:path arrowok="t"/>
              </v:shape>
            </v:group>
            <v:group style="position:absolute;left:209;top:7345;width:2;height:305" coordorigin="209,7345" coordsize="2,305">
              <v:shape style="position:absolute;left:209;top:7345;width:2;height:305" coordorigin="209,7345" coordsize="0,305" path="m209,7651l209,7345e" filled="f" stroked="t" strokeweight=".712246pt" strokecolor="#484848">
                <v:path arrowok="t"/>
              </v:shape>
            </v:group>
            <v:group style="position:absolute;left:1847;top:7345;width:2;height:305" coordorigin="1847,7345" coordsize="2,305">
              <v:shape style="position:absolute;left:1847;top:7345;width:2;height:305" coordorigin="1847,7345" coordsize="0,305" path="m1847,7651l1847,7345e" filled="f" stroked="t" strokeweight=".47483pt" strokecolor="#232323">
                <v:path arrowok="t"/>
              </v:shape>
            </v:group>
            <v:group style="position:absolute;left:3839;top:7388;width:2;height:735" coordorigin="3839,7388" coordsize="2,735">
              <v:shape style="position:absolute;left:3839;top:7388;width:2;height:735" coordorigin="3839,7388" coordsize="0,735" path="m3839,8123l3839,7388e" filled="f" stroked="t" strokeweight=".949661pt" strokecolor="#5B5B5B">
                <v:path arrowok="t"/>
              </v:shape>
            </v:group>
            <v:group style="position:absolute;left:3827;top:7636;width:2816;height:2" coordorigin="3827,7636" coordsize="2816,2">
              <v:shape style="position:absolute;left:3827;top:7636;width:2816;height:2" coordorigin="3827,7636" coordsize="2816,0" path="m3827,7636l6643,7636e" filled="f" stroked="t" strokeweight=".712246pt" strokecolor="#5B5B5B">
                <v:path arrowok="t"/>
              </v:shape>
            </v:group>
            <v:group style="position:absolute;left:6586;top:7634;width:660;height:2" coordorigin="6586,7634" coordsize="660,2">
              <v:shape style="position:absolute;left:6586;top:7634;width:660;height:2" coordorigin="6586,7634" coordsize="660,0" path="m6586,7634l7246,7634e" filled="f" stroked="t" strokeweight=".47483pt" strokecolor="#444444">
                <v:path arrowok="t"/>
              </v:shape>
            </v:group>
            <v:group style="position:absolute;left:7189;top:7632;width:874;height:2" coordorigin="7189,7632" coordsize="874,2">
              <v:shape style="position:absolute;left:7189;top:7632;width:874;height:2" coordorigin="7189,7632" coordsize="874,0" path="m7189,7632l8063,7632e" filled="f" stroked="t" strokeweight=".712246pt" strokecolor="#606060">
                <v:path arrowok="t"/>
              </v:shape>
            </v:group>
            <v:group style="position:absolute;left:8006;top:7632;width:712;height:2" coordorigin="8006,7632" coordsize="712,2">
              <v:shape style="position:absolute;left:8006;top:7632;width:712;height:2" coordorigin="8006,7632" coordsize="712,0" path="m8006,7632l8718,7632e" filled="f" stroked="t" strokeweight=".47483pt" strokecolor="#484848">
                <v:path arrowok="t"/>
              </v:shape>
            </v:group>
            <v:group style="position:absolute;left:8661;top:7632;width:3015;height:2" coordorigin="8661,7632" coordsize="3015,2">
              <v:shape style="position:absolute;left:8661;top:7632;width:3015;height:2" coordorigin="8661,7632" coordsize="3015,0" path="m8661,7632l11676,7632e" filled="f" stroked="t" strokeweight=".712246pt" strokecolor="#606060">
                <v:path arrowok="t"/>
              </v:shape>
            </v:group>
            <v:group style="position:absolute;left:211;top:7503;width:2;height:835" coordorigin="211,7503" coordsize="2,835">
              <v:shape style="position:absolute;left:211;top:7503;width:2;height:835" coordorigin="211,7503" coordsize="0,835" path="m211,8338l211,7503e" filled="f" stroked="t" strokeweight=".949661pt" strokecolor="#606060">
                <v:path arrowok="t"/>
              </v:shape>
            </v:group>
            <v:group style="position:absolute;left:1847;top:7593;width:2;height:830" coordorigin="1847,7593" coordsize="2,830">
              <v:shape style="position:absolute;left:1847;top:7593;width:2;height:830" coordorigin="1847,7593" coordsize="0,830" path="m1847,8424l1847,7593e" filled="f" stroked="t" strokeweight=".949661pt" strokecolor="#575757">
                <v:path arrowok="t"/>
              </v:shape>
            </v:group>
            <v:group style="position:absolute;left:3832;top:7875;width:575;height:2" coordorigin="3832,7875" coordsize="575,2">
              <v:shape style="position:absolute;left:3832;top:7875;width:575;height:2" coordorigin="3832,7875" coordsize="575,0" path="m3832,7875l4406,7875e" filled="f" stroked="t" strokeweight=".47483pt" strokecolor="#484848">
                <v:path arrowok="t"/>
              </v:shape>
            </v:group>
            <v:group style="position:absolute;left:4349;top:7875;width:826;height:2" coordorigin="4349,7875" coordsize="826,2">
              <v:shape style="position:absolute;left:4349;top:7875;width:826;height:2" coordorigin="4349,7875" coordsize="826,0" path="m4349,7875l5176,7875e" filled="f" stroked="t" strokeweight=".949661pt" strokecolor="#606060">
                <v:path arrowok="t"/>
              </v:shape>
            </v:group>
            <v:group style="position:absolute;left:5119;top:7875;width:575;height:2" coordorigin="5119,7875" coordsize="575,2">
              <v:shape style="position:absolute;left:5119;top:7875;width:575;height:2" coordorigin="5119,7875" coordsize="575,0" path="m5119,7875l5693,7875e" filled="f" stroked="t" strokeweight=".47483pt" strokecolor="#3F3F3F">
                <v:path arrowok="t"/>
              </v:shape>
            </v:group>
            <v:group style="position:absolute;left:5636;top:7873;width:6040;height:2" coordorigin="5636,7873" coordsize="6040,2">
              <v:shape style="position:absolute;left:5636;top:7873;width:6040;height:2" coordorigin="5636,7873" coordsize="6040,0" path="m5636,7873l11676,7873e" filled="f" stroked="t" strokeweight=".712246pt" strokecolor="#5B5B5B">
                <v:path arrowok="t"/>
              </v:shape>
            </v:group>
            <v:group style="position:absolute;left:204;top:8114;width:480;height:2" coordorigin="204,8114" coordsize="480,2">
              <v:shape style="position:absolute;left:204;top:8114;width:480;height:2" coordorigin="204,8114" coordsize="480,0" path="m204,8114l684,8114e" filled="f" stroked="t" strokeweight=".47483pt" strokecolor="#444444">
                <v:path arrowok="t"/>
              </v:shape>
            </v:group>
            <v:group style="position:absolute;left:280;top:8116;width:2531;height:2" coordorigin="280,8116" coordsize="2531,2">
              <v:shape style="position:absolute;left:280;top:8116;width:2531;height:2" coordorigin="280,8116" coordsize="2531,0" path="m280,8116l2811,8116e" filled="f" stroked="t" strokeweight=".712246pt" strokecolor="#606060">
                <v:path arrowok="t"/>
              </v:shape>
            </v:group>
            <v:group style="position:absolute;left:1311;top:8116;width:565;height:2" coordorigin="1311,8116" coordsize="565,2">
              <v:shape style="position:absolute;left:1311;top:8116;width:565;height:2" coordorigin="1311,8116" coordsize="565,0" path="m1311,8116l1876,8116e" filled="f" stroked="t" strokeweight=".47483pt" strokecolor="#4B4B4B">
                <v:path arrowok="t"/>
              </v:shape>
            </v:group>
            <v:group style="position:absolute;left:2754;top:8114;width:332;height:2" coordorigin="2754,8114" coordsize="332,2">
              <v:shape style="position:absolute;left:2754;top:8114;width:332;height:2" coordorigin="2754,8114" coordsize="332,0" path="m2754,8114l3086,8114e" filled="f" stroked="t" strokeweight=".47483pt" strokecolor="#3B3B3B">
                <v:path arrowok="t"/>
              </v:shape>
            </v:group>
            <v:group style="position:absolute;left:3029;top:8114;width:190;height:2" coordorigin="3029,8114" coordsize="190,2">
              <v:shape style="position:absolute;left:3029;top:8114;width:190;height:2" coordorigin="3029,8114" coordsize="190,0" path="m3029,8114l3219,8114e" filled="f" stroked="t" strokeweight=".47483pt" strokecolor="#282828">
                <v:path arrowok="t"/>
              </v:shape>
            </v:group>
            <v:group style="position:absolute;left:3162;top:8114;width:940;height:2" coordorigin="3162,8114" coordsize="940,2">
              <v:shape style="position:absolute;left:3162;top:8114;width:940;height:2" coordorigin="3162,8114" coordsize="940,0" path="m3162,8114l4103,8114e" filled="f" stroked="t" strokeweight=".949661pt" strokecolor="#606060">
                <v:path arrowok="t"/>
              </v:shape>
            </v:group>
            <v:group style="position:absolute;left:4046;top:8114;width:361;height:2" coordorigin="4046,8114" coordsize="361,2">
              <v:shape style="position:absolute;left:4046;top:8114;width:361;height:2" coordorigin="4046,8114" coordsize="361,0" path="m4046,8114l4406,8114e" filled="f" stroked="t" strokeweight=".47483pt" strokecolor="#2F2F2F">
                <v:path arrowok="t"/>
              </v:shape>
            </v:group>
            <v:group style="position:absolute;left:4349;top:8114;width:575;height:2" coordorigin="4349,8114" coordsize="575,2">
              <v:shape style="position:absolute;left:4349;top:8114;width:575;height:2" coordorigin="4349,8114" coordsize="575,0" path="m4349,8114l4924,8114e" filled="f" stroked="t" strokeweight=".712246pt" strokecolor="#4F4F4F">
                <v:path arrowok="t"/>
              </v:shape>
            </v:group>
            <v:group style="position:absolute;left:4824;top:8114;width:484;height:2" coordorigin="4824,8114" coordsize="484,2">
              <v:shape style="position:absolute;left:4824;top:8114;width:484;height:2" coordorigin="4824,8114" coordsize="484,0" path="m4824,8114l5309,8114e" filled="f" stroked="t" strokeweight=".949661pt" strokecolor="#6B6B6B">
                <v:path arrowok="t"/>
              </v:shape>
            </v:group>
            <v:group style="position:absolute;left:5119;top:8111;width:798;height:2" coordorigin="5119,8111" coordsize="798,2">
              <v:shape style="position:absolute;left:5119;top:8111;width:798;height:2" coordorigin="5119,8111" coordsize="798,0" path="m5119,8111l5916,8111e" filled="f" stroked="t" strokeweight=".47483pt" strokecolor="#545454">
                <v:path arrowok="t"/>
              </v:shape>
            </v:group>
            <v:group style="position:absolute;left:5859;top:8109;width:328;height:2" coordorigin="5859,8109" coordsize="328,2">
              <v:shape style="position:absolute;left:5859;top:8109;width:328;height:2" coordorigin="5859,8109" coordsize="328,0" path="m5859,8109l6187,8109e" filled="f" stroked="t" strokeweight=".47483pt" strokecolor="#3F3F3F">
                <v:path arrowok="t"/>
              </v:shape>
            </v:group>
            <v:group style="position:absolute;left:6130;top:8111;width:2061;height:2" coordorigin="6130,8111" coordsize="2061,2">
              <v:shape style="position:absolute;left:6130;top:8111;width:2061;height:2" coordorigin="6130,8111" coordsize="2061,0" path="m6130,8111l8191,8111e" filled="f" stroked="t" strokeweight=".949661pt" strokecolor="#606060">
                <v:path arrowok="t"/>
              </v:shape>
            </v:group>
            <v:group style="position:absolute;left:8006;top:8109;width:712;height:2" coordorigin="8006,8109" coordsize="712,2">
              <v:shape style="position:absolute;left:8006;top:8109;width:712;height:2" coordorigin="8006,8109" coordsize="712,0" path="m8006,8109l8718,8109e" filled="f" stroked="t" strokeweight=".47483pt" strokecolor="#4B4B4B">
                <v:path arrowok="t"/>
              </v:shape>
            </v:group>
            <v:group style="position:absolute;left:8661;top:8109;width:3020;height:2" coordorigin="8661,8109" coordsize="3020,2">
              <v:shape style="position:absolute;left:8661;top:8109;width:3020;height:2" coordorigin="8661,8109" coordsize="3020,0" path="m8661,8109l11681,8109e" filled="f" stroked="t" strokeweight=".712246pt" strokecolor="#5B5B5B">
                <v:path arrowok="t"/>
              </v:shape>
            </v:group>
            <v:group style="position:absolute;left:214;top:8328;width:2;height:4295" coordorigin="214,8328" coordsize="2,4295">
              <v:shape style="position:absolute;left:214;top:8328;width:2;height:4295" coordorigin="214,8328" coordsize="0,4295" path="m214,12624l214,8328e" filled="f" stroked="t" strokeweight=".712246pt" strokecolor="#4F4F4F">
                <v:path arrowok="t"/>
              </v:shape>
            </v:group>
            <v:group style="position:absolute;left:1849;top:8328;width:2;height:1002" coordorigin="1849,8328" coordsize="2,1002">
              <v:shape style="position:absolute;left:1849;top:8328;width:2;height:1002" coordorigin="1849,8328" coordsize="0,1002" path="m1849,9331l1849,8328e" filled="f" stroked="t" strokeweight=".47483pt" strokecolor="#383838">
                <v:path arrowok="t"/>
              </v:shape>
            </v:group>
            <v:group style="position:absolute;left:214;top:8562;width:2;height:310" coordorigin="214,8562" coordsize="2,310">
              <v:shape style="position:absolute;left:214;top:8562;width:2;height:310" coordorigin="214,8562" coordsize="0,310" path="m214,8873l214,8562e" filled="f" stroked="t" strokeweight=".47483pt" strokecolor="#343434">
                <v:path arrowok="t"/>
              </v:shape>
            </v:group>
            <v:group style="position:absolute;left:209;top:9052;width:1667;height:2" coordorigin="209,9052" coordsize="1667,2">
              <v:shape style="position:absolute;left:209;top:9052;width:1667;height:2" coordorigin="209,9052" coordsize="1667,0" path="m209,9052l1876,9052e" filled="f" stroked="t" strokeweight=".712246pt" strokecolor="#545454">
                <v:path arrowok="t"/>
              </v:shape>
            </v:group>
            <v:group style="position:absolute;left:1804;top:9044;width:9876;height:2" coordorigin="1804,9044" coordsize="9876,2">
              <v:shape style="position:absolute;left:1804;top:9044;width:9876;height:2" coordorigin="1804,9044" coordsize="9876,0" path="m1804,9044l11681,9044e" filled="f" stroked="t" strokeweight=".712246pt" strokecolor="#575757">
                <v:path arrowok="t"/>
              </v:shape>
            </v:group>
            <v:group style="position:absolute;left:1854;top:9273;width:2;height:1518" coordorigin="1854,9273" coordsize="2,1518">
              <v:shape style="position:absolute;left:1854;top:9273;width:2;height:1518" coordorigin="1854,9273" coordsize="0,1518" path="m1854,10791l1854,9273e" filled="f" stroked="t" strokeweight=".949661pt" strokecolor="#575757">
                <v:path arrowok="t"/>
              </v:shape>
            </v:group>
            <v:group style="position:absolute;left:11676;top:9507;width:2;height:282" coordorigin="11676,9507" coordsize="2,282">
              <v:shape style="position:absolute;left:11676;top:9507;width:2;height:282" coordorigin="11676,9507" coordsize="0,282" path="m11676,9789l11676,9507e" filled="f" stroked="t" strokeweight=".47483pt" strokecolor="#4B4B4B">
                <v:path arrowok="t"/>
              </v:shape>
            </v:group>
            <v:group style="position:absolute;left:209;top:9985;width:817;height:2" coordorigin="209,9985" coordsize="817,2">
              <v:shape style="position:absolute;left:209;top:9985;width:817;height:2" coordorigin="209,9985" coordsize="817,0" path="m209,9985l1026,9985e" filled="f" stroked="t" strokeweight=".47483pt" strokecolor="#484848">
                <v:path arrowok="t"/>
              </v:shape>
            </v:group>
            <v:group style="position:absolute;left:7782;top:9975;width:280;height:2" coordorigin="7782,9975" coordsize="280,2">
              <v:shape style="position:absolute;left:7782;top:9975;width:280;height:2" coordorigin="7782,9975" coordsize="280,0" path="m7782,9975l8063,9975e" filled="f" stroked="t" strokeweight=".47483pt" strokecolor="#3B3B3B">
                <v:path arrowok="t"/>
              </v:shape>
            </v:group>
            <v:group style="position:absolute;left:907;top:9977;width:9216;height:2" coordorigin="907,9977" coordsize="9216,2">
              <v:shape style="position:absolute;left:907;top:9977;width:9216;height:2" coordorigin="907,9977" coordsize="9216,0" path="m907,9977l10123,9977e" filled="f" stroked="t" strokeweight=".712246pt" strokecolor="#606060">
                <v:path arrowok="t"/>
              </v:shape>
            </v:group>
            <v:group style="position:absolute;left:9421;top:9973;width:2265;height:2" coordorigin="9421,9973" coordsize="2265,2">
              <v:shape style="position:absolute;left:9421;top:9973;width:2265;height:2" coordorigin="9421,9973" coordsize="2265,0" path="m9421,9973l11686,9973e" filled="f" stroked="t" strokeweight=".47483pt" strokecolor="#5B5B5B">
                <v:path arrowok="t"/>
              </v:shape>
            </v:group>
            <v:group style="position:absolute;left:11676;top:5732;width:2;height:5451" coordorigin="11676,5732" coordsize="2,5451">
              <v:shape style="position:absolute;left:11676;top:5732;width:2;height:5451" coordorigin="11676,5732" coordsize="0,5451" path="m11676,11183l11676,5732e" filled="f" stroked="t" strokeweight=".47483pt" strokecolor="#676767">
                <v:path arrowok="t"/>
              </v:shape>
            </v:group>
            <v:group style="position:absolute;left:214;top:10221;width:3148;height:2" coordorigin="214,10221" coordsize="3148,2">
              <v:shape style="position:absolute;left:214;top:10221;width:3148;height:2" coordorigin="214,10221" coordsize="3148,0" path="m214,10221l3362,10221e" filled="f" stroked="t" strokeweight=".712246pt" strokecolor="#5B5B5B">
                <v:path arrowok="t"/>
              </v:shape>
            </v:group>
            <v:group style="position:absolute;left:3305;top:10219;width:556;height:2" coordorigin="3305,10219" coordsize="556,2">
              <v:shape style="position:absolute;left:3305;top:10219;width:556;height:2" coordorigin="3305,10219" coordsize="556,0" path="m3305,10219l3860,10219e" filled="f" stroked="t" strokeweight=".47483pt" strokecolor="#3B3B3B">
                <v:path arrowok="t"/>
              </v:shape>
            </v:group>
            <v:group style="position:absolute;left:3803;top:10216;width:969;height:2" coordorigin="3803,10216" coordsize="969,2">
              <v:shape style="position:absolute;left:3803;top:10216;width:969;height:2" coordorigin="3803,10216" coordsize="969,0" path="m3803,10216l4772,10216e" filled="f" stroked="t" strokeweight=".949661pt" strokecolor="#676767">
                <v:path arrowok="t"/>
              </v:shape>
            </v:group>
            <v:group style="position:absolute;left:4715;top:10219;width:461;height:2" coordorigin="4715,10219" coordsize="461,2">
              <v:shape style="position:absolute;left:4715;top:10219;width:461;height:2" coordorigin="4715,10219" coordsize="461,0" path="m4715,10219l5176,10219e" filled="f" stroked="t" strokeweight=".47483pt" strokecolor="#3F3F3F">
                <v:path arrowok="t"/>
              </v:shape>
            </v:group>
            <v:group style="position:absolute;left:5119;top:10216;width:798;height:2" coordorigin="5119,10216" coordsize="798,2">
              <v:shape style="position:absolute;left:5119;top:10216;width:798;height:2" coordorigin="5119,10216" coordsize="798,0" path="m5119,10216l5916,10216e" filled="f" stroked="t" strokeweight=".949661pt" strokecolor="#676767">
                <v:path arrowok="t"/>
              </v:shape>
            </v:group>
            <v:group style="position:absolute;left:5859;top:10216;width:783;height:2" coordorigin="5859,10216" coordsize="783,2">
              <v:shape style="position:absolute;left:5859;top:10216;width:783;height:2" coordorigin="5859,10216" coordsize="783,0" path="m5859,10216l6643,10216e" filled="f" stroked="t" strokeweight=".47483pt" strokecolor="#4F4F4F">
                <v:path arrowok="t"/>
              </v:shape>
            </v:group>
            <v:group style="position:absolute;left:6586;top:10216;width:1254;height:2" coordorigin="6586,10216" coordsize="1254,2">
              <v:shape style="position:absolute;left:6586;top:10216;width:1254;height:2" coordorigin="6586,10216" coordsize="1254,0" path="m6586,10216l7839,10216e" filled="f" stroked="t" strokeweight=".712246pt" strokecolor="#646464">
                <v:path arrowok="t"/>
              </v:shape>
            </v:group>
            <v:group style="position:absolute;left:7782;top:10214;width:280;height:2" coordorigin="7782,10214" coordsize="280,2">
              <v:shape style="position:absolute;left:7782;top:10214;width:280;height:2" coordorigin="7782,10214" coordsize="280,0" path="m7782,10214l8063,10214e" filled="f" stroked="t" strokeweight=".47483pt" strokecolor="#2F2F2F">
                <v:path arrowok="t"/>
              </v:shape>
            </v:group>
            <v:group style="position:absolute;left:8006;top:10214;width:3680;height:2" coordorigin="8006,10214" coordsize="3680,2">
              <v:shape style="position:absolute;left:8006;top:10214;width:3680;height:2" coordorigin="8006,10214" coordsize="3680,0" path="m8006,10214l11686,10214e" filled="f" stroked="t" strokeweight=".712246pt" strokecolor="#5B5B5B">
                <v:path arrowok="t"/>
              </v:shape>
            </v:group>
            <v:group style="position:absolute;left:11681;top:9937;width:2;height:6472" coordorigin="11681,9937" coordsize="2,6472">
              <v:shape style="position:absolute;left:11681;top:9937;width:2;height:6472" coordorigin="11681,9937" coordsize="0,6472" path="m11681,16409l11681,9937e" filled="f" stroked="t" strokeweight=".712246pt" strokecolor="#707070">
                <v:path arrowok="t"/>
              </v:shape>
            </v:group>
            <v:group style="position:absolute;left:223;top:10195;width:2;height:291" coordorigin="223,10195" coordsize="2,291">
              <v:shape style="position:absolute;left:223;top:10195;width:2;height:291" coordorigin="223,10195" coordsize="0,291" path="m223,10486l223,10195e" filled="f" stroked="t" strokeweight=".712246pt" strokecolor="#4F4F4F">
                <v:path arrowok="t"/>
              </v:shape>
            </v:group>
            <v:group style="position:absolute;left:214;top:10460;width:2873;height:2" coordorigin="214,10460" coordsize="2873,2">
              <v:shape style="position:absolute;left:214;top:10460;width:2873;height:2" coordorigin="214,10460" coordsize="2873,0" path="m214,10460l3086,10460e" filled="f" stroked="t" strokeweight=".712246pt" strokecolor="#5B5B5B">
                <v:path arrowok="t"/>
              </v:shape>
            </v:group>
            <v:group style="position:absolute;left:3029;top:10462;width:190;height:2" coordorigin="3029,10462" coordsize="190,2">
              <v:shape style="position:absolute;left:3029;top:10462;width:190;height:2" coordorigin="3029,10462" coordsize="190,0" path="m3029,10462l3219,10462e" filled="f" stroked="t" strokeweight=".47483pt" strokecolor="#343434">
                <v:path arrowok="t"/>
              </v:shape>
            </v:group>
            <v:group style="position:absolute;left:3162;top:10462;width:199;height:2" coordorigin="3162,10462" coordsize="199,2">
              <v:shape style="position:absolute;left:3162;top:10462;width:199;height:2" coordorigin="3162,10462" coordsize="199,0" path="m3162,10462l3362,10462e" filled="f" stroked="t" strokeweight=".47483pt" strokecolor="#484848">
                <v:path arrowok="t"/>
              </v:shape>
            </v:group>
            <v:group style="position:absolute;left:3305;top:10460;width:1467;height:2" coordorigin="3305,10460" coordsize="1467,2">
              <v:shape style="position:absolute;left:3305;top:10460;width:1467;height:2" coordorigin="3305,10460" coordsize="1467,0" path="m3305,10460l4772,10460e" filled="f" stroked="t" strokeweight=".712246pt" strokecolor="#5B5B5B">
                <v:path arrowok="t"/>
              </v:shape>
            </v:group>
            <v:group style="position:absolute;left:4715;top:10457;width:209;height:2" coordorigin="4715,10457" coordsize="209,2">
              <v:shape style="position:absolute;left:4715;top:10457;width:209;height:2" coordorigin="4715,10457" coordsize="209,0" path="m4715,10457l4924,10457e" filled="f" stroked="t" strokeweight=".47483pt" strokecolor="#383838">
                <v:path arrowok="t"/>
              </v:shape>
            </v:group>
            <v:group style="position:absolute;left:4867;top:10460;width:1049;height:2" coordorigin="4867,10460" coordsize="1049,2">
              <v:shape style="position:absolute;left:4867;top:10460;width:1049;height:2" coordorigin="4867,10460" coordsize="1049,0" path="m4867,10460l5916,10460e" filled="f" stroked="t" strokeweight=".949661pt" strokecolor="#676767">
                <v:path arrowok="t"/>
              </v:shape>
            </v:group>
            <v:group style="position:absolute;left:5859;top:10457;width:546;height:2" coordorigin="5859,10457" coordsize="546,2">
              <v:shape style="position:absolute;left:5859;top:10457;width:546;height:2" coordorigin="5859,10457" coordsize="546,0" path="m5859,10457l6405,10457e" filled="f" stroked="t" strokeweight=".47483pt" strokecolor="#3F3F3F">
                <v:path arrowok="t"/>
              </v:shape>
            </v:group>
            <v:group style="position:absolute;left:6348;top:10457;width:897;height:2" coordorigin="6348,10457" coordsize="897,2">
              <v:shape style="position:absolute;left:6348;top:10457;width:897;height:2" coordorigin="6348,10457" coordsize="897,0" path="m6348,10457l7246,10457e" filled="f" stroked="t" strokeweight=".949661pt" strokecolor="#646464">
                <v:path arrowok="t"/>
              </v:shape>
            </v:group>
            <v:group style="position:absolute;left:7189;top:10455;width:874;height:2" coordorigin="7189,10455" coordsize="874,2">
              <v:shape style="position:absolute;left:7189;top:10455;width:874;height:2" coordorigin="7189,10455" coordsize="874,0" path="m7189,10455l8063,10455e" filled="f" stroked="t" strokeweight=".47483pt" strokecolor="#444444">
                <v:path arrowok="t"/>
              </v:shape>
            </v:group>
            <v:group style="position:absolute;left:8006;top:10452;width:3680;height:2" coordorigin="8006,10452" coordsize="3680,2">
              <v:shape style="position:absolute;left:8006;top:10452;width:3680;height:2" coordorigin="8006,10452" coordsize="3680,0" path="m8006,10452l11686,10452e" filled="f" stroked="t" strokeweight=".712246pt" strokecolor="#5B5B5B">
                <v:path arrowok="t"/>
              </v:shape>
            </v:group>
            <v:group style="position:absolute;left:221;top:10414;width:2;height:807" coordorigin="221,10414" coordsize="2,807">
              <v:shape style="position:absolute;left:221;top:10414;width:2;height:807" coordorigin="221,10414" coordsize="0,807" path="m221,11221l221,10414e" filled="f" stroked="t" strokeweight=".47483pt" strokecolor="#343434">
                <v:path arrowok="t"/>
              </v:shape>
            </v:group>
            <v:group style="position:absolute;left:1857;top:10686;width:2;height:535" coordorigin="1857,10686" coordsize="2,535">
              <v:shape style="position:absolute;left:1857;top:10686;width:2;height:535" coordorigin="1857,10686" coordsize="0,535" path="m1857,11221l1857,10686e" filled="f" stroked="t" strokeweight=".47483pt" strokecolor="#2F2F2F">
                <v:path arrowok="t"/>
              </v:shape>
            </v:group>
            <v:group style="position:absolute;left:1804;top:10937;width:2968;height:2" coordorigin="1804,10937" coordsize="2968,2">
              <v:shape style="position:absolute;left:1804;top:10937;width:2968;height:2" coordorigin="1804,10937" coordsize="2968,0" path="m1804,10937l4772,10937e" filled="f" stroked="t" strokeweight=".712246pt" strokecolor="#5B5B5B">
                <v:path arrowok="t"/>
              </v:shape>
            </v:group>
            <v:group style="position:absolute;left:4715;top:10934;width:461;height:2" coordorigin="4715,10934" coordsize="461,2">
              <v:shape style="position:absolute;left:4715;top:10934;width:461;height:2" coordorigin="4715,10934" coordsize="461,0" path="m4715,10934l5176,10934e" filled="f" stroked="t" strokeweight=".47483pt" strokecolor="#383838">
                <v:path arrowok="t"/>
              </v:shape>
            </v:group>
            <v:group style="position:absolute;left:5119;top:10934;width:798;height:2" coordorigin="5119,10934" coordsize="798,2">
              <v:shape style="position:absolute;left:5119;top:10934;width:798;height:2" coordorigin="5119,10934" coordsize="798,0" path="m5119,10934l5916,10934e" filled="f" stroked="t" strokeweight=".949661pt" strokecolor="#646464">
                <v:path arrowok="t"/>
              </v:shape>
            </v:group>
            <v:group style="position:absolute;left:5859;top:10934;width:546;height:2" coordorigin="5859,10934" coordsize="546,2">
              <v:shape style="position:absolute;left:5859;top:10934;width:546;height:2" coordorigin="5859,10934" coordsize="546,0" path="m5859,10934l6405,10934e" filled="f" stroked="t" strokeweight=".47483pt" strokecolor="#3B3B3B">
                <v:path arrowok="t"/>
              </v:shape>
            </v:group>
            <v:group style="position:absolute;left:6348;top:10932;width:1491;height:2" coordorigin="6348,10932" coordsize="1491,2">
              <v:shape style="position:absolute;left:6348;top:10932;width:1491;height:2" coordorigin="6348,10932" coordsize="1491,0" path="m6348,10932l7839,10932e" filled="f" stroked="t" strokeweight=".712246pt" strokecolor="#5B5B5B">
                <v:path arrowok="t"/>
              </v:shape>
            </v:group>
            <v:group style="position:absolute;left:7782;top:10930;width:280;height:2" coordorigin="7782,10930" coordsize="280,2">
              <v:shape style="position:absolute;left:7782;top:10930;width:280;height:2" coordorigin="7782,10930" coordsize="280,0" path="m7782,10930l8063,10930e" filled="f" stroked="t" strokeweight=".47483pt" strokecolor="#383838">
                <v:path arrowok="t"/>
              </v:shape>
            </v:group>
            <v:group style="position:absolute;left:8006;top:10927;width:3680;height:2" coordorigin="8006,10927" coordsize="3680,2">
              <v:shape style="position:absolute;left:8006;top:10927;width:3680;height:2" coordorigin="8006,10927" coordsize="3680,0" path="m8006,10927l11686,10927e" filled="f" stroked="t" strokeweight=".712246pt" strokecolor="#606060">
                <v:path arrowok="t"/>
              </v:shape>
            </v:group>
            <v:group style="position:absolute;left:218;top:11180;width:3884;height:2" coordorigin="218,11180" coordsize="3884,2">
              <v:shape style="position:absolute;left:218;top:11180;width:3884;height:2" coordorigin="218,11180" coordsize="3884,0" path="m218,11180l4103,11180e" filled="f" stroked="t" strokeweight=".712246pt" strokecolor="#5B5B5B">
                <v:path arrowok="t"/>
              </v:shape>
            </v:group>
            <v:group style="position:absolute;left:4046;top:11178;width:361;height:2" coordorigin="4046,11178" coordsize="361,2">
              <v:shape style="position:absolute;left:4046;top:11178;width:361;height:2" coordorigin="4046,11178" coordsize="361,0" path="m4046,11178l4406,11178e" filled="f" stroked="t" strokeweight=".47483pt" strokecolor="#2F2F2F">
                <v:path arrowok="t"/>
              </v:shape>
            </v:group>
            <v:group style="position:absolute;left:4349;top:11175;width:423;height:2" coordorigin="4349,11175" coordsize="423,2">
              <v:shape style="position:absolute;left:4349;top:11175;width:423;height:2" coordorigin="4349,11175" coordsize="423,0" path="m4349,11175l4772,11175e" filled="f" stroked="t" strokeweight=".47483pt" strokecolor="#484848">
                <v:path arrowok="t"/>
              </v:shape>
            </v:group>
            <v:group style="position:absolute;left:4558;top:11175;width:4160;height:2" coordorigin="4558,11175" coordsize="4160,2">
              <v:shape style="position:absolute;left:4558;top:11175;width:4160;height:2" coordorigin="4558,11175" coordsize="4160,0" path="m4558,11175l8718,11175e" filled="f" stroked="t" strokeweight=".712246pt" strokecolor="#606060">
                <v:path arrowok="t"/>
              </v:shape>
            </v:group>
            <v:group style="position:absolute;left:8661;top:11171;width:389;height:2" coordorigin="8661,11171" coordsize="389,2">
              <v:shape style="position:absolute;left:8661;top:11171;width:389;height:2" coordorigin="8661,11171" coordsize="389,0" path="m8661,11171l9050,11171e" filled="f" stroked="t" strokeweight=".47483pt" strokecolor="#4B4B4B">
                <v:path arrowok="t"/>
              </v:shape>
            </v:group>
            <v:group style="position:absolute;left:8993;top:11173;width:2692;height:2" coordorigin="8993,11173" coordsize="2692,2">
              <v:shape style="position:absolute;left:8993;top:11173;width:2692;height:2" coordorigin="8993,11173" coordsize="2692,0" path="m8993,11173l11686,11173e" filled="f" stroked="t" strokeweight=".712246pt" strokecolor="#606060">
                <v:path arrowok="t"/>
              </v:shape>
            </v:group>
            <v:group style="position:absolute;left:214;top:11650;width:1662;height:2" coordorigin="214,11650" coordsize="1662,2">
              <v:shape style="position:absolute;left:214;top:11650;width:1662;height:2" coordorigin="214,11650" coordsize="1662,0" path="m214,11650l1876,11650e" filled="f" stroked="t" strokeweight=".712246pt" strokecolor="#5B5B5B">
                <v:path arrowok="t"/>
              </v:shape>
            </v:group>
            <v:group style="position:absolute;left:1004;top:11178;width:2;height:5245" coordorigin="1004,11178" coordsize="2,5245">
              <v:shape style="position:absolute;left:1004;top:11178;width:2;height:5245" coordorigin="1004,11178" coordsize="0,5245" path="m1004,16423l1004,11178e" filled="f" stroked="t" strokeweight=".712246pt" strokecolor="#545454">
                <v:path arrowok="t"/>
              </v:shape>
            </v:group>
            <v:group style="position:absolute;left:1804;top:11648;width:1282;height:2" coordorigin="1804,11648" coordsize="1282,2">
              <v:shape style="position:absolute;left:1804;top:11648;width:1282;height:2" coordorigin="1804,11648" coordsize="1282,0" path="m1804,11648l3086,11648e" filled="f" stroked="t" strokeweight=".47483pt" strokecolor="#484848">
                <v:path arrowok="t"/>
              </v:shape>
            </v:group>
            <v:group style="position:absolute;left:6173;top:11168;width:2;height:5245" coordorigin="6173,11168" coordsize="2,5245">
              <v:shape style="position:absolute;left:6173;top:11168;width:2;height:5245" coordorigin="6173,11168" coordsize="0,5245" path="m6173,16414l6173,11168e" filled="f" stroked="t" strokeweight=".712246pt" strokecolor="#545457">
                <v:path arrowok="t"/>
              </v:shape>
            </v:group>
            <v:group style="position:absolute;left:3029;top:11646;width:8656;height:2" coordorigin="3029,11646" coordsize="8656,2">
              <v:shape style="position:absolute;left:3029;top:11646;width:8656;height:2" coordorigin="3029,11646" coordsize="8656,0" path="m3029,11646l11686,11646e" filled="f" stroked="t" strokeweight=".712246pt" strokecolor="#606060">
                <v:path arrowok="t"/>
              </v:shape>
            </v:group>
            <v:group style="position:absolute;left:226;top:11216;width:2;height:1441" coordorigin="226,11216" coordsize="2,1441">
              <v:shape style="position:absolute;left:226;top:11216;width:2;height:1441" coordorigin="226,11216" coordsize="0,1441" path="m226,12657l226,11216e" filled="f" stroked="t" strokeweight=".949661pt" strokecolor="#606060">
                <v:path arrowok="t"/>
              </v:shape>
            </v:group>
            <v:group style="position:absolute;left:1353;top:11178;width:2;height:4505" coordorigin="1353,11178" coordsize="2,4505">
              <v:shape style="position:absolute;left:1353;top:11178;width:2;height:4505" coordorigin="1353,11178" coordsize="0,4505" path="m1353,15683l1353,11178e" filled="f" stroked="t" strokeweight=".712246pt" strokecolor="#4F4F4F">
                <v:path arrowok="t"/>
              </v:shape>
            </v:group>
            <v:group style="position:absolute;left:1861;top:11149;width:2;height:5279" coordorigin="1861,11149" coordsize="2,5279">
              <v:shape style="position:absolute;left:1861;top:11149;width:2;height:5279" coordorigin="1861,11149" coordsize="0,5279" path="m1861,16428l1861,11149e" filled="f" stroked="t" strokeweight=".712246pt" strokecolor="#4F4F4F">
                <v:path arrowok="t"/>
              </v:shape>
            </v:group>
            <v:group style="position:absolute;left:1002;top:12123;width:2;height:535" coordorigin="1002,12123" coordsize="2,535">
              <v:shape style="position:absolute;left:1002;top:12123;width:2;height:535" coordorigin="1002,12123" coordsize="0,535" path="m1002,12657l1002,12123e" filled="f" stroked="t" strokeweight=".47483pt" strokecolor="#343434">
                <v:path arrowok="t"/>
              </v:shape>
            </v:group>
            <v:group style="position:absolute;left:6168;top:12123;width:2;height:267" coordorigin="6168,12123" coordsize="2,267">
              <v:shape style="position:absolute;left:6168;top:12123;width:2;height:267" coordorigin="6168,12123" coordsize="0,267" path="m6168,12390l6168,12123e" filled="f" stroked="t" strokeweight=".47483pt" strokecolor="#2B2B2B">
                <v:path arrowok="t"/>
              </v:shape>
            </v:group>
            <v:group style="position:absolute;left:6168;top:12333;width:2;height:325" coordorigin="6168,12333" coordsize="2,325">
              <v:shape style="position:absolute;left:6168;top:12333;width:2;height:325" coordorigin="6168,12333" coordsize="0,325" path="m6168,12657l6168,12333e" filled="f" stroked="t" strokeweight=".47483pt" strokecolor="#3F3F3F">
                <v:path arrowok="t"/>
              </v:shape>
            </v:group>
            <v:group style="position:absolute;left:228;top:12600;width:2;height:683" coordorigin="228,12600" coordsize="2,683">
              <v:shape style="position:absolute;left:228;top:12600;width:2;height:683" coordorigin="228,12600" coordsize="0,683" path="m228,13283l228,12600e" filled="f" stroked="t" strokeweight=".47483pt" strokecolor="#343434">
                <v:path arrowok="t"/>
              </v:shape>
            </v:group>
            <v:group style="position:absolute;left:11686;top:13125;width:2;height:439" coordorigin="11686,13125" coordsize="2,439">
              <v:shape style="position:absolute;left:11686;top:13125;width:2;height:439" coordorigin="11686,13125" coordsize="0,439" path="m11686,13564l11686,13125e" filled="f" stroked="t" strokeweight=".47483pt" strokecolor="#4F4F4F">
                <v:path arrowok="t"/>
              </v:shape>
            </v:group>
            <v:group style="position:absolute;left:1353;top:13225;width:2;height:496" coordorigin="1353,13225" coordsize="2,496">
              <v:shape style="position:absolute;left:1353;top:13225;width:2;height:496" coordorigin="1353,13225" coordsize="0,496" path="m1353,13722l1353,13225e" filled="f" stroked="t" strokeweight=".47483pt" strokecolor="#2B2B2B">
                <v:path arrowok="t"/>
              </v:shape>
            </v:group>
            <v:group style="position:absolute;left:1866;top:13225;width:2;height:496" coordorigin="1866,13225" coordsize="2,496">
              <v:shape style="position:absolute;left:1866;top:13225;width:2;height:496" coordorigin="1866,13225" coordsize="0,496" path="m1866,13722l1866,13225e" filled="f" stroked="t" strokeweight=".47483pt" strokecolor="#232323">
                <v:path arrowok="t"/>
              </v:shape>
            </v:group>
            <v:group style="position:absolute;left:204;top:13688;width:1144;height:2" coordorigin="204,13688" coordsize="1144,2">
              <v:shape style="position:absolute;left:204;top:13688;width:1144;height:2" coordorigin="204,13688" coordsize="1144,0" path="m204,13688l1349,13688e" filled="f" stroked="t" strokeweight=".237415pt" strokecolor="#5B5B5B">
                <v:path arrowok="t"/>
              </v:shape>
            </v:group>
            <v:group style="position:absolute;left:233;top:13225;width:2;height:1418" coordorigin="233,13225" coordsize="2,1418">
              <v:shape style="position:absolute;left:233;top:13225;width:2;height:1418" coordorigin="233,13225" coordsize="0,1418" path="m233,14643l233,13225e" filled="f" stroked="t" strokeweight=".949661pt" strokecolor="#5B5B5B">
                <v:path arrowok="t"/>
              </v:shape>
            </v:group>
            <v:group style="position:absolute;left:1334;top:13688;width:508;height:2" coordorigin="1334,13688" coordsize="508,2">
              <v:shape style="position:absolute;left:1334;top:13688;width:508;height:2" coordorigin="1334,13688" coordsize="508,0" path="m1334,13688l1842,13688e" filled="f" stroked="t" strokeweight=".237415pt" strokecolor="#343434">
                <v:path arrowok="t"/>
              </v:shape>
            </v:group>
            <v:group style="position:absolute;left:1007;top:13784;width:2;height:305" coordorigin="1007,13784" coordsize="2,305">
              <v:shape style="position:absolute;left:1007;top:13784;width:2;height:305" coordorigin="1007,13784" coordsize="0,305" path="m1007,14089l1007,13784e" filled="f" stroked="t" strokeweight=".47483pt" strokecolor="#343434">
                <v:path arrowok="t"/>
              </v:shape>
            </v:group>
            <v:group style="position:absolute;left:6173;top:13784;width:2;height:420" coordorigin="6173,13784" coordsize="2,420">
              <v:shape style="position:absolute;left:6173;top:13784;width:2;height:420" coordorigin="6173,13784" coordsize="0,420" path="m6173,14204l6173,13784e" filled="f" stroked="t" strokeweight=".47483pt" strokecolor="#282828">
                <v:path arrowok="t"/>
              </v:shape>
            </v:group>
            <v:group style="position:absolute;left:1007;top:14032;width:2;height:172" coordorigin="1007,14032" coordsize="2,172">
              <v:shape style="position:absolute;left:1007;top:14032;width:2;height:172" coordorigin="1007,14032" coordsize="0,172" path="m1007,14204l1007,14032e" filled="f" stroked="t" strokeweight=".47483pt" strokecolor="#0F0F0F">
                <v:path arrowok="t"/>
              </v:shape>
            </v:group>
            <v:group style="position:absolute;left:1007;top:14147;width:2;height:282" coordorigin="1007,14147" coordsize="2,282">
              <v:shape style="position:absolute;left:1007;top:14147;width:2;height:282" coordorigin="1007,14147" coordsize="0,282" path="m1007,14428l1007,14147e" filled="f" stroked="t" strokeweight=".47483pt" strokecolor="#2B2B2B">
                <v:path arrowok="t"/>
              </v:shape>
            </v:group>
            <v:group style="position:absolute;left:6175;top:14147;width:2;height:473" coordorigin="6175,14147" coordsize="2,473">
              <v:shape style="position:absolute;left:6175;top:14147;width:2;height:473" coordorigin="6175,14147" coordsize="0,473" path="m6175,14619l6175,14147e" filled="f" stroked="t" strokeweight=".47483pt" strokecolor="#444444">
                <v:path arrowok="t"/>
              </v:shape>
            </v:group>
            <v:group style="position:absolute;left:1009;top:14371;width:2;height:415" coordorigin="1009,14371" coordsize="2,415">
              <v:shape style="position:absolute;left:1009;top:14371;width:2;height:415" coordorigin="1009,14371" coordsize="0,415" path="m1009,14786l1009,14371e" filled="f" stroked="t" strokeweight=".712246pt" strokecolor="#4B4B4B">
                <v:path arrowok="t"/>
              </v:shape>
            </v:group>
            <v:group style="position:absolute;left:235;top:11326;width:2;height:5107" coordorigin="235,11326" coordsize="2,5107">
              <v:shape style="position:absolute;left:235;top:11326;width:2;height:5107" coordorigin="235,11326" coordsize="0,5107" path="m235,16433l235,11326e" filled="f" stroked="t" strokeweight=".47483pt" strokecolor="#4B4B4B">
                <v:path arrowok="t"/>
              </v:shape>
            </v:group>
            <v:group style="position:absolute;left:6154;top:14757;width:223;height:2" coordorigin="6154,14757" coordsize="223,2">
              <v:shape style="position:absolute;left:6154;top:14757;width:223;height:2" coordorigin="6154,14757" coordsize="223,0" path="m6154,14757l6377,14757e" filled="f" stroked="t" strokeweight=".237415pt" strokecolor="#575B64">
                <v:path arrowok="t"/>
              </v:shape>
            </v:group>
            <v:group style="position:absolute;left:6377;top:14757;width:237;height:2" coordorigin="6377,14757" coordsize="237,2">
              <v:shape style="position:absolute;left:6377;top:14757;width:237;height:2" coordorigin="6377,14757" coordsize="237,0" path="m6377,14757l6614,14757e" filled="f" stroked="t" strokeweight=".237415pt" strokecolor="#000000">
                <v:path arrowok="t"/>
              </v:shape>
            </v:group>
            <v:group style="position:absolute;left:11688;top:14843;width:2;height:463" coordorigin="11688,14843" coordsize="2,463">
              <v:shape style="position:absolute;left:11688;top:14843;width:2;height:463" coordorigin="11688,14843" coordsize="0,463" path="m11688,15306l11688,14843e" filled="f" stroked="t" strokeweight=".47483pt" strokecolor="#545454">
                <v:path arrowok="t"/>
              </v:shape>
            </v:group>
            <v:group style="position:absolute;left:237;top:15096;width:2;height:1336" coordorigin="237,15096" coordsize="2,1336">
              <v:shape style="position:absolute;left:237;top:15096;width:2;height:1336" coordorigin="237,15096" coordsize="0,1336" path="m237,16433l237,15096e" filled="f" stroked="t" strokeweight=".47483pt" strokecolor="#383838">
                <v:path arrowok="t"/>
              </v:shape>
            </v:group>
            <v:group style="position:absolute;left:1014;top:14748;width:2;height:1675" coordorigin="1014,14748" coordsize="2,1675">
              <v:shape style="position:absolute;left:1014;top:14748;width:2;height:1675" coordorigin="1014,14748" coordsize="0,1675" path="m1014,16423l1014,14748e" filled="f" stroked="t" strokeweight=".949661pt" strokecolor="#606060">
                <v:path arrowok="t"/>
              </v:shape>
            </v:group>
            <v:group style="position:absolute;left:1868;top:15096;width:2;height:458" coordorigin="1868,15096" coordsize="2,458">
              <v:shape style="position:absolute;left:1868;top:15096;width:2;height:458" coordorigin="1868,15096" coordsize="0,458" path="m1868,15554l1868,15096e" filled="f" stroked="t" strokeweight=".47483pt" strokecolor="#2B2B2B">
                <v:path arrowok="t"/>
              </v:shape>
            </v:group>
            <v:group style="position:absolute;left:1363;top:13784;width:2;height:1900" coordorigin="1363,13784" coordsize="2,1900">
              <v:shape style="position:absolute;left:1363;top:13784;width:2;height:1900" coordorigin="1363,13784" coordsize="0,1900" path="m1363,15683l1363,13784e" filled="f" stroked="t" strokeweight=".712246pt" strokecolor="#545454">
                <v:path arrowok="t"/>
              </v:shape>
            </v:group>
            <v:group style="position:absolute;left:11688;top:15249;width:2;height:1160" coordorigin="11688,15249" coordsize="2,1160">
              <v:shape style="position:absolute;left:11688;top:15249;width:2;height:1160" coordorigin="11688,15249" coordsize="0,1160" path="m11688,16409l11688,15249e" filled="f" stroked="t" strokeweight=".47483pt" strokecolor="#6B6B6B">
                <v:path arrowok="t"/>
              </v:shape>
            </v:group>
            <v:group style="position:absolute;left:233;top:16418;width:451;height:2" coordorigin="233,16418" coordsize="451,2">
              <v:shape style="position:absolute;left:233;top:16418;width:451;height:2" coordorigin="233,16418" coordsize="451,0" path="m233,16418l684,16418e" filled="f" stroked="t" strokeweight=".949661pt" strokecolor="#7C7C7C">
                <v:path arrowok="t"/>
              </v:shape>
            </v:group>
            <v:group style="position:absolute;left:1363;top:15497;width:2;height:926" coordorigin="1363,15497" coordsize="2,926">
              <v:shape style="position:absolute;left:1363;top:15497;width:2;height:926" coordorigin="1363,15497" coordsize="0,926" path="m1363,16423l1363,15497e" filled="f" stroked="t" strokeweight=".47483pt" strokecolor="#3B3B3B">
                <v:path arrowok="t"/>
              </v:shape>
            </v:group>
            <v:group style="position:absolute;left:4867;top:16406;width:826;height:2" coordorigin="4867,16406" coordsize="826,2">
              <v:shape style="position:absolute;left:4867;top:16406;width:826;height:2" coordorigin="4867,16406" coordsize="826,0" path="m4867,16406l5693,16406e" filled="f" stroked="t" strokeweight=".47483pt" strokecolor="#575757">
                <v:path arrowok="t"/>
              </v:shape>
            </v:group>
            <v:group style="position:absolute;left:6348;top:16402;width:294;height:2" coordorigin="6348,16402" coordsize="294,2">
              <v:shape style="position:absolute;left:6348;top:16402;width:294;height:2" coordorigin="6348,16402" coordsize="294,0" path="m6348,16402l6643,16402e" filled="f" stroked="t" strokeweight=".47483pt" strokecolor="#6B6B6B">
                <v:path arrowok="t"/>
              </v:shape>
            </v:group>
            <v:group style="position:absolute;left:627;top:16409;width:11068;height:2" coordorigin="627,16409" coordsize="11068,2">
              <v:shape style="position:absolute;left:627;top:16409;width:11068;height:2" coordorigin="627,16409" coordsize="11068,0" path="m627,16409l11695,16409e" filled="f" stroked="t" strokeweight=".712246pt" strokecolor="#707070">
                <v:path arrowok="t"/>
              </v:shape>
            </v:group>
            <v:group style="position:absolute;left:8006;top:16399;width:712;height:2" coordorigin="8006,16399" coordsize="712,2">
              <v:shape style="position:absolute;left:8006;top:16399;width:712;height:2" coordorigin="8006,16399" coordsize="712,0" path="m8006,16399l8718,16399e" filled="f" stroked="t" strokeweight=".47483pt" strokecolor="#5B5B5B">
                <v:path arrowok="t"/>
              </v:shape>
            </v:group>
            <v:group style="position:absolute;left:8661;top:16399;width:389;height:2" coordorigin="8661,16399" coordsize="389,2">
              <v:shape style="position:absolute;left:8661;top:16399;width:389;height:2" coordorigin="8661,16399" coordsize="389,0" path="m8661,16399l9050,16399e" filled="f" stroked="t" strokeweight=".949661pt" strokecolor="#80808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343436"/>
          <w:spacing w:val="0"/>
          <w:w w:val="100"/>
          <w:b/>
          <w:bCs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343436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43436"/>
          <w:spacing w:val="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6"/>
          <w:spacing w:val="0"/>
          <w:w w:val="104"/>
          <w:b/>
          <w:bCs/>
        </w:rPr>
        <w:t>KOSE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14" w:after="0" w:line="240" w:lineRule="auto"/>
        <w:ind w:left="2141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484848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484848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83"/>
          <w:b/>
          <w:bCs/>
        </w:rPr>
        <w:t>Kuze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84"/>
          <w:b/>
          <w:bCs/>
        </w:rPr>
        <w:t>y</w:t>
      </w:r>
      <w:r>
        <w:rPr>
          <w:rFonts w:ascii="Arial" w:hAnsi="Arial" w:cs="Arial" w:eastAsia="Arial"/>
          <w:sz w:val="20"/>
          <w:szCs w:val="20"/>
          <w:color w:val="343436"/>
          <w:spacing w:val="-25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86"/>
          <w:b/>
          <w:bCs/>
        </w:rPr>
        <w:t>Bölg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86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343436"/>
          <w:spacing w:val="-7"/>
          <w:w w:val="86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43436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6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00" w:right="100"/>
          <w:cols w:num="2" w:equalWidth="0">
            <w:col w:w="4189" w:space="620"/>
            <w:col w:w="691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0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867149pt;margin-top:-15.131623pt;width:39.665042pt;height:43.5pt;mso-position-horizontal-relative:page;mso-position-vertical-relative:paragraph;z-index:-1508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43434"/>
                      <w:spacing w:val="0"/>
                      <w:w w:val="164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160" w:lineRule="exact"/>
        <w:ind w:left="3813" w:right="-20"/>
        <w:jc w:val="left"/>
        <w:tabs>
          <w:tab w:pos="1002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1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5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6"/>
          <w:szCs w:val="6"/>
          <w:color w:val="4D4D4F"/>
          <w:spacing w:val="0"/>
          <w:w w:val="155"/>
          <w:b/>
          <w:bCs/>
          <w:position w:val="-2"/>
        </w:rPr>
        <w:t>U</w:t>
      </w:r>
      <w:r>
        <w:rPr>
          <w:rFonts w:ascii="Times New Roman" w:hAnsi="Times New Roman" w:cs="Times New Roman" w:eastAsia="Times New Roman"/>
          <w:sz w:val="6"/>
          <w:szCs w:val="6"/>
          <w:color w:val="4D4D4F"/>
          <w:spacing w:val="0"/>
          <w:w w:val="155"/>
          <w:b/>
          <w:bCs/>
          <w:position w:val="-2"/>
        </w:rPr>
        <w:t>    </w:t>
      </w:r>
      <w:r>
        <w:rPr>
          <w:rFonts w:ascii="Times New Roman" w:hAnsi="Times New Roman" w:cs="Times New Roman" w:eastAsia="Times New Roman"/>
          <w:sz w:val="6"/>
          <w:szCs w:val="6"/>
          <w:color w:val="4D4D4F"/>
          <w:spacing w:val="3"/>
          <w:w w:val="15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D4D4F"/>
          <w:spacing w:val="0"/>
          <w:w w:val="155"/>
          <w:b/>
          <w:bCs/>
          <w:position w:val="-2"/>
        </w:rPr>
        <w:t>Ul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85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23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585" w:right="-20"/>
        <w:jc w:val="left"/>
        <w:tabs>
          <w:tab w:pos="3320" w:val="left"/>
          <w:tab w:pos="101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4D4D4F"/>
          <w:spacing w:val="0"/>
          <w:w w:val="121"/>
          <w:position w:val="-1"/>
        </w:rPr>
        <w:t>"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633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-36"/>
          <w:w w:val="114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auto"/>
        <w:ind w:left="127" w:right="3451" w:firstLine="-14"/>
        <w:jc w:val="left"/>
        <w:tabs>
          <w:tab w:pos="1480" w:val="left"/>
          <w:tab w:pos="3160" w:val="left"/>
          <w:tab w:pos="454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8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7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75"/>
          <w:position w:val="2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76"/>
          <w:position w:val="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2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1"/>
          <w:position w:val="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6"/>
          <w:w w:val="111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2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9"/>
          <w:w w:val="11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  <w:position w:val="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1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"/>
          <w:w w:val="11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1"/>
        </w:rPr>
        <w:t>IBiid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1"/>
          <w:w w:val="118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14:40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3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2"/>
          <w:w w:val="103"/>
          <w:position w:val="0"/>
        </w:rPr>
        <w:t>e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75"/>
          <w:position w:val="0"/>
        </w:rPr>
        <w:t>ı: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0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9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0"/>
        </w:rPr>
        <w:t>:3406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Ün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KYK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Yurdu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blo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9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127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8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1"/>
        </w:rPr>
        <w:t>ol1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8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niversitesi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KYK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Yurdu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blo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2" w:right="-20"/>
        <w:jc w:val="left"/>
        <w:tabs>
          <w:tab w:pos="1460" w:val="left"/>
          <w:tab w:pos="462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6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Traf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Patlama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92" w:lineRule="exact"/>
        <w:ind w:left="122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7"/>
          <w:position w:val="-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88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-2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6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95"/>
          <w:position w:val="-1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11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6"/>
          <w:position w:val="-1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2"/>
          <w:position w:val="-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3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1"/>
        </w:rPr>
        <w:t>Trafo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260" w:right="180"/>
        </w:sectPr>
      </w:pPr>
      <w:rPr/>
    </w:p>
    <w:p>
      <w:pPr>
        <w:spacing w:before="0" w:after="0" w:line="39" w:lineRule="exact"/>
        <w:ind w:right="-20"/>
        <w:jc w:val="right"/>
        <w:tabs>
          <w:tab w:pos="460" w:val="left"/>
          <w:tab w:pos="106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19"/>
          <w:szCs w:val="19"/>
          <w:color w:val="343434"/>
          <w:w w:val="106"/>
          <w:position w:val="-39"/>
        </w:rPr>
        <w:t>X</w:t>
      </w:r>
      <w:r>
        <w:rPr>
          <w:rFonts w:ascii="Arial" w:hAnsi="Arial" w:cs="Arial" w:eastAsia="Arial"/>
          <w:sz w:val="19"/>
          <w:szCs w:val="19"/>
          <w:color w:val="343434"/>
          <w:w w:val="100"/>
          <w:position w:val="-39"/>
        </w:rPr>
        <w:tab/>
      </w:r>
      <w:r>
        <w:rPr>
          <w:rFonts w:ascii="Arial" w:hAnsi="Arial" w:cs="Arial" w:eastAsia="Arial"/>
          <w:sz w:val="19"/>
          <w:szCs w:val="19"/>
          <w:color w:val="343434"/>
          <w:w w:val="100"/>
          <w:position w:val="-39"/>
        </w:rPr>
      </w:r>
      <w:r>
        <w:rPr>
          <w:rFonts w:ascii="Arial" w:hAnsi="Arial" w:cs="Arial" w:eastAsia="Arial"/>
          <w:sz w:val="52"/>
          <w:szCs w:val="52"/>
          <w:color w:val="343434"/>
          <w:w w:val="51"/>
          <w:position w:val="-39"/>
        </w:rPr>
        <w:t>ı</w:t>
      </w:r>
      <w:r>
        <w:rPr>
          <w:rFonts w:ascii="Arial" w:hAnsi="Arial" w:cs="Arial" w:eastAsia="Arial"/>
          <w:sz w:val="52"/>
          <w:szCs w:val="52"/>
          <w:color w:val="343434"/>
          <w:w w:val="100"/>
          <w:position w:val="-39"/>
        </w:rPr>
        <w:tab/>
      </w:r>
      <w:r>
        <w:rPr>
          <w:rFonts w:ascii="Arial" w:hAnsi="Arial" w:cs="Arial" w:eastAsia="Arial"/>
          <w:sz w:val="52"/>
          <w:szCs w:val="52"/>
          <w:color w:val="343434"/>
          <w:spacing w:val="0"/>
          <w:w w:val="41"/>
          <w:position w:val="-39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62" w:lineRule="atLeast"/>
        <w:ind w:right="-20"/>
        <w:jc w:val="left"/>
        <w:tabs>
          <w:tab w:pos="7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B1B1B1"/>
          <w:spacing w:val="0"/>
          <w:w w:val="600"/>
          <w:position w:val="1"/>
        </w:rPr>
        <w:t>-</w:t>
      </w:r>
      <w:r>
        <w:rPr>
          <w:rFonts w:ascii="Arial" w:hAnsi="Arial" w:cs="Arial" w:eastAsia="Arial"/>
          <w:sz w:val="13"/>
          <w:szCs w:val="13"/>
          <w:color w:val="B1B1B1"/>
          <w:spacing w:val="-191"/>
          <w:w w:val="6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  <w:position w:val="1"/>
        </w:rPr>
        <w:t>--</w:t>
      </w:r>
      <w:r>
        <w:rPr>
          <w:rFonts w:ascii="Arial" w:hAnsi="Arial" w:cs="Arial" w:eastAsia="Arial"/>
          <w:sz w:val="13"/>
          <w:szCs w:val="13"/>
          <w:color w:val="B1B1B1"/>
          <w:spacing w:val="-18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94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94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15: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3"/>
          <w:w w:val="194"/>
          <w:position w:val="0"/>
        </w:rPr>
        <w:t>ı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65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80"/>
          <w:cols w:num="2" w:equalWidth="0">
            <w:col w:w="5149" w:space="918"/>
            <w:col w:w="5413"/>
          </w:cols>
        </w:sectPr>
      </w:pPr>
      <w:rPr/>
    </w:p>
    <w:p>
      <w:pPr>
        <w:spacing w:before="0" w:after="0" w:line="256" w:lineRule="atLeast"/>
        <w:ind w:left="3631" w:right="480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4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4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8"/>
        </w:rPr>
        <w:t>oııa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1"/>
        </w:rPr>
        <w:t>Ahş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6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0"/>
        </w:rPr>
        <w:t>_!&gt;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7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-19"/>
          <w:w w:val="7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41"/>
          <w:w w:val="4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6" w:after="0" w:line="240" w:lineRule="auto"/>
        <w:ind w:left="5569" w:right="5775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858787"/>
          <w:spacing w:val="0"/>
          <w:w w:val="56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2" w:right="-20"/>
        <w:jc w:val="left"/>
        <w:tabs>
          <w:tab w:pos="214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Kredi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Yurtla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</w:rPr>
        <w:t>jKi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"/>
          <w:w w:val="10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40" w:lineRule="auto"/>
        <w:ind w:left="2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AKALP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2156" w:right="-20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14:41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14:44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1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6" w:lineRule="exact"/>
        <w:ind w:left="122" w:right="-20"/>
        <w:jc w:val="left"/>
        <w:tabs>
          <w:tab w:pos="3340" w:val="left"/>
          <w:tab w:pos="472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FM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430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3368" w:right="3435"/>
        <w:jc w:val="center"/>
        <w:tabs>
          <w:tab w:pos="470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958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343434"/>
          <w:spacing w:val="-10"/>
          <w:w w:val="173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12"/>
          <w:w w:val="21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47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66" w:right="-20"/>
        <w:jc w:val="left"/>
        <w:tabs>
          <w:tab w:pos="472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og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30" w:lineRule="exact"/>
        <w:ind w:left="2161" w:right="2472" w:firstLine="-2039"/>
        <w:jc w:val="left"/>
        <w:tabs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7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76"/>
          <w:position w:val="1"/>
        </w:rPr>
        <w:t>p·-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0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fi\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0"/>
          <w:w w:val="127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11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6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3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9"/>
          <w:w w:val="11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  <w:position w:val="-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2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262"/>
          <w:spacing w:val="0"/>
          <w:w w:val="13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22" w:right="3274" w:firstLine="-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81" w:right="38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F"/>
          <w:w w:val="6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6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2" w:right="-20"/>
        <w:jc w:val="left"/>
        <w:tabs>
          <w:tab w:pos="3260" w:val="left"/>
          <w:tab w:pos="470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K.K.T.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  <w:position w:val="0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1"/>
        </w:rPr>
        <w:t>IKöpi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2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95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0"/>
          <w:w w:val="14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47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2"/>
          <w:position w:val="1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6654" w:right="-20"/>
        <w:jc w:val="left"/>
        <w:tabs>
          <w:tab w:pos="822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1F1F1F"/>
          <w:spacing w:val="0"/>
          <w:w w:val="62"/>
          <w:position w:val="-3"/>
        </w:rPr>
        <w:t>1</w:t>
      </w:r>
      <w:r>
        <w:rPr>
          <w:rFonts w:ascii="Arial" w:hAnsi="Arial" w:cs="Arial" w:eastAsia="Arial"/>
          <w:sz w:val="10"/>
          <w:szCs w:val="10"/>
          <w:color w:val="1F1F1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0"/>
          <w:szCs w:val="10"/>
          <w:color w:val="1F1F1F"/>
          <w:spacing w:val="0"/>
          <w:w w:val="100"/>
          <w:position w:val="-3"/>
        </w:rPr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62"/>
          <w:position w:val="-3"/>
        </w:rPr>
        <w:t>1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2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14" w:lineRule="exact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traf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trafoya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patlama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açılma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34" w:lineRule="exact"/>
        <w:ind w:left="127" w:right="2583" w:firstLine="-1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lfahmnini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trafoda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2"/>
          <w:w w:val="1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8000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20.000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5" w:lineRule="auto"/>
        <w:ind w:left="94" w:right="81" w:firstLine="2201"/>
        <w:jc w:val="righ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odalı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kiremit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binasına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7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rafonu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bulundug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trafoda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gelen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fazla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ısını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kapalı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sistem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çalışa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çevrisinde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genleşme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patl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neticesin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2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2" w:right="-20"/>
        <w:jc w:val="left"/>
        <w:tabs>
          <w:tab w:pos="214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5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8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7"/>
          <w:w w:val="12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ŞAHİN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piksel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mühendislik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7" w:right="-20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61"/>
        </w:rPr>
        <w:t>E'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1"/>
        </w:rPr>
        <w:t>ıiği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27" w:right="-20"/>
        <w:jc w:val="left"/>
        <w:tabs>
          <w:tab w:pos="214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Ekıbi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4D4D4F"/>
          <w:spacing w:val="0"/>
          <w:w w:val="100"/>
          <w:position w:val="0"/>
        </w:rPr>
        <w:t>lf</w:t>
      </w:r>
      <w:r>
        <w:rPr>
          <w:rFonts w:ascii="Times New Roman" w:hAnsi="Times New Roman" w:cs="Times New Roman" w:eastAsia="Times New Roman"/>
          <w:sz w:val="21"/>
          <w:szCs w:val="21"/>
          <w:color w:val="4D4D4F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rih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22"/>
          <w:position w:val="1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16:10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213" w:right="-20"/>
        <w:jc w:val="left"/>
        <w:tabs>
          <w:tab w:pos="1020" w:val="left"/>
          <w:tab w:pos="152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5"/>
          <w:w w:val="75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11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0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80"/>
        </w:sectPr>
      </w:pPr>
      <w:rPr/>
    </w:p>
    <w:p>
      <w:pPr>
        <w:spacing w:before="35" w:after="0" w:line="280" w:lineRule="exact"/>
        <w:ind w:left="480" w:right="-81"/>
        <w:jc w:val="left"/>
        <w:tabs>
          <w:tab w:pos="2300" w:val="left"/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D4D4F"/>
          <w:w w:val="79"/>
          <w:position w:val="-4"/>
        </w:rPr>
        <w:t>'</w:t>
      </w:r>
      <w:r>
        <w:rPr>
          <w:rFonts w:ascii="Arial" w:hAnsi="Arial" w:cs="Arial" w:eastAsia="Arial"/>
          <w:sz w:val="18"/>
          <w:szCs w:val="18"/>
          <w:color w:val="4D4D4F"/>
          <w:spacing w:val="-36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79"/>
          <w:position w:val="-4"/>
        </w:rPr>
        <w:t>G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475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184.075089pt;margin-top:7.780807pt;width:.1pt;height:19.863345pt;mso-position-horizontal-relative:page;mso-position-vertical-relative:paragraph;z-index:-15092" coordorigin="3682,156" coordsize="2,397">
            <v:shape style="position:absolute;left:3682;top:156;width:2;height:397" coordorigin="3682,156" coordsize="0,397" path="m3682,553l3682,156e" filled="f" stroked="t" strokeweight="1.432491pt" strokecolor="#3B3F8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-24"/>
          <w:w w:val="100"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-33"/>
          <w:w w:val="100"/>
          <w:i/>
          <w:position w:val="16"/>
        </w:rPr>
        <w:t>&lt;</w:t>
      </w:r>
      <w:r>
        <w:rPr>
          <w:rFonts w:ascii="Times New Roman" w:hAnsi="Times New Roman" w:cs="Times New Roman" w:eastAsia="Times New Roman"/>
          <w:sz w:val="32"/>
          <w:szCs w:val="32"/>
          <w:color w:val="343434"/>
          <w:spacing w:val="-119"/>
          <w:w w:val="100"/>
          <w:i/>
          <w:position w:val="0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00"/>
          <w:i/>
          <w:position w:val="16"/>
        </w:rPr>
        <w:t>!)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4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7.54657pt;margin-top:8.028618pt;width:.1pt;height:3.829078pt;mso-position-horizontal-relative:page;mso-position-vertical-relative:paragraph;z-index:-15091" coordorigin="2951,161" coordsize="2,77">
            <v:shape style="position:absolute;left:2951;top:161;width:2;height:77" coordorigin="2951,161" coordsize="0,77" path="m2951,237l2951,161e" filled="f" stroked="t" strokeweight=".238749pt" strokecolor="#000000">
              <v:path arrowok="t"/>
            </v:shape>
          </v:group>
          <w10:wrap type="none"/>
        </w:pict>
      </w:r>
      <w:r>
        <w:rPr/>
        <w:pict>
          <v:group style="position:absolute;margin-left:167.60144pt;margin-top:8.267935pt;width:.1pt;height:11.96587pt;mso-position-horizontal-relative:page;mso-position-vertical-relative:paragraph;z-index:-15090" coordorigin="3352,165" coordsize="2,239">
            <v:shape style="position:absolute;left:3352;top:165;width:2;height:239" coordorigin="3352,165" coordsize="0,239" path="m3352,405l3352,165e" filled="f" stroked="t" strokeweight="1.432491pt" strokecolor="#6060B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2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102"/>
          <w:w w:val="51"/>
          <w:position w:val="4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  <w:position w:val="-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31"/>
          <w:w w:val="52"/>
          <w:position w:val="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59"/>
          <w:w w:val="52"/>
          <w:position w:val="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  <w:position w:val="-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7" w:right="1399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6"/>
          <w:w w:val="65"/>
          <w:b/>
          <w:bCs/>
        </w:rPr>
        <w:t>2</w:t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65"/>
          <w:b/>
          <w:bCs/>
        </w:rPr>
        <w:t>;9</w:t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65"/>
          <w:b/>
          <w:bCs/>
        </w:rPr>
        <w:t>  </w:t>
      </w:r>
      <w:r>
        <w:rPr>
          <w:rFonts w:ascii="Arial" w:hAnsi="Arial" w:cs="Arial" w:eastAsia="Arial"/>
          <w:sz w:val="29"/>
          <w:szCs w:val="29"/>
          <w:color w:val="343434"/>
          <w:spacing w:val="37"/>
          <w:w w:val="65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29"/>
        </w:rPr>
        <w:t>'</w:t>
      </w:r>
      <w:r>
        <w:rPr>
          <w:rFonts w:ascii="Arial" w:hAnsi="Arial" w:cs="Arial" w:eastAsia="Arial"/>
          <w:sz w:val="25"/>
          <w:szCs w:val="25"/>
          <w:color w:val="343434"/>
          <w:spacing w:val="1"/>
          <w:w w:val="129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1"/>
          <w:w w:val="130"/>
        </w:rPr>
        <w:t>J</w:t>
      </w:r>
      <w:r>
        <w:rPr>
          <w:rFonts w:ascii="Arial" w:hAnsi="Arial" w:cs="Arial" w:eastAsia="Arial"/>
          <w:sz w:val="25"/>
          <w:szCs w:val="25"/>
          <w:color w:val="343434"/>
          <w:spacing w:val="-40"/>
          <w:w w:val="13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52"/>
          <w:w w:val="63"/>
          <w:b/>
          <w:bCs/>
        </w:rPr>
        <w:t>1</w:t>
      </w:r>
      <w:r>
        <w:rPr>
          <w:rFonts w:ascii="Arial" w:hAnsi="Arial" w:cs="Arial" w:eastAsia="Arial"/>
          <w:sz w:val="25"/>
          <w:szCs w:val="25"/>
          <w:color w:val="343434"/>
          <w:spacing w:val="-36"/>
          <w:w w:val="129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3"/>
          <w:b/>
          <w:bCs/>
        </w:rPr>
        <w:t>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90" w:after="0" w:line="240" w:lineRule="auto"/>
        <w:ind w:left="417" w:right="1670"/>
        <w:jc w:val="center"/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858787"/>
          <w:spacing w:val="-5"/>
          <w:w w:val="171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2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-2"/>
          <w:w w:val="12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86"/>
        </w:rPr>
        <w:t>.:.ı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58787"/>
          <w:spacing w:val="0"/>
          <w:w w:val="22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58787"/>
          <w:spacing w:val="0"/>
          <w:w w:val="22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858787"/>
          <w:spacing w:val="39"/>
          <w:w w:val="221"/>
        </w:rPr>
        <w:t> </w:t>
      </w:r>
      <w:r>
        <w:rPr>
          <w:rFonts w:ascii="Arial" w:hAnsi="Arial" w:cs="Arial" w:eastAsia="Arial"/>
          <w:sz w:val="11"/>
          <w:szCs w:val="11"/>
          <w:color w:val="9A9A9A"/>
          <w:spacing w:val="0"/>
          <w:w w:val="116"/>
          <w:b/>
          <w:bCs/>
        </w:rPr>
        <w:t>ı..._.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38" w:after="0" w:line="4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2.05249pt;margin-top:5.309119pt;width:44.612145pt;height:34.5pt;mso-position-horizontal-relative:page;mso-position-vertical-relative:paragraph;z-index:-15086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4"/>
                    <w:jc w:val="left"/>
                    <w:rPr>
                      <w:rFonts w:ascii="Arial" w:hAnsi="Arial" w:cs="Arial" w:eastAsia="Arial"/>
                      <w:sz w:val="69"/>
                      <w:szCs w:val="69"/>
                    </w:rPr>
                  </w:pPr>
                  <w:rPr/>
                  <w:r>
                    <w:rPr>
                      <w:rFonts w:ascii="Arial" w:hAnsi="Arial" w:cs="Arial" w:eastAsia="Arial"/>
                      <w:sz w:val="69"/>
                      <w:szCs w:val="69"/>
                      <w:color w:val="21247E"/>
                      <w:spacing w:val="-187"/>
                      <w:w w:val="78"/>
                      <w:position w:val="-1"/>
                    </w:rPr>
                    <w:t>&lt;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9A9A9A"/>
                      <w:spacing w:val="0"/>
                      <w:w w:val="43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9A9A9A"/>
                      <w:spacing w:val="-85"/>
                      <w:w w:val="43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21247E"/>
                      <w:spacing w:val="-322"/>
                      <w:w w:val="55"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21247E"/>
                      <w:spacing w:val="-137"/>
                      <w:w w:val="78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383D75"/>
                      <w:spacing w:val="-113"/>
                      <w:w w:val="64"/>
                      <w:position w:val="-1"/>
                    </w:rPr>
                    <w:t>;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4D4D4F"/>
                      <w:spacing w:val="-97"/>
                      <w:w w:val="67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21247E"/>
                      <w:spacing w:val="-100"/>
                      <w:w w:val="78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4D4D4F"/>
                      <w:spacing w:val="4"/>
                      <w:w w:val="67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B1B1B1"/>
                      <w:spacing w:val="0"/>
                      <w:w w:val="33"/>
                      <w:position w:val="-1"/>
                    </w:rPr>
                    <w:t>··,</w:t>
                  </w:r>
                  <w:r>
                    <w:rPr>
                      <w:rFonts w:ascii="Arial" w:hAnsi="Arial" w:cs="Arial" w:eastAsia="Arial"/>
                      <w:sz w:val="69"/>
                      <w:szCs w:val="6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2"/>
          <w:position w:val="-1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9"/>
          <w:position w:val="-1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6"/>
          <w:w w:val="100"/>
          <w:position w:val="-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-14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93"/>
          <w:position w:val="-14"/>
        </w:rPr>
        <w:t>·r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"/>
          <w:w w:val="193"/>
          <w:position w:val="-1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-18"/>
          <w:w w:val="58"/>
          <w:position w:val="-1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10"/>
          <w:w w:val="80"/>
          <w:position w:val="-1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0"/>
          <w:w w:val="58"/>
          <w:position w:val="-1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A9A9A"/>
          <w:spacing w:val="8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79"/>
          <w:position w:val="-14"/>
        </w:rPr>
        <w:t>'i'ı'ıi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80"/>
          <w:position w:val="-1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5"/>
          <w:position w:val="-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80"/>
          <w:cols w:num="2" w:equalWidth="0">
            <w:col w:w="6299" w:space="2322"/>
            <w:col w:w="2859"/>
          </w:cols>
        </w:sectPr>
      </w:pPr>
      <w:rPr/>
    </w:p>
    <w:p>
      <w:pPr>
        <w:spacing w:before="0" w:after="0" w:line="675" w:lineRule="exact"/>
        <w:ind w:left="2193" w:right="-20"/>
        <w:jc w:val="left"/>
        <w:rPr>
          <w:rFonts w:ascii="Arial" w:hAnsi="Arial" w:cs="Arial" w:eastAsia="Arial"/>
          <w:sz w:val="66"/>
          <w:szCs w:val="66"/>
        </w:rPr>
      </w:pPr>
      <w:rPr/>
      <w:r>
        <w:rPr>
          <w:rFonts w:ascii="Arial" w:hAnsi="Arial" w:cs="Arial" w:eastAsia="Arial"/>
          <w:sz w:val="66"/>
          <w:szCs w:val="66"/>
          <w:color w:val="727474"/>
          <w:spacing w:val="24"/>
          <w:w w:val="65"/>
        </w:rPr>
        <w:t>ı</w:t>
      </w:r>
      <w:r>
        <w:rPr>
          <w:rFonts w:ascii="Arial" w:hAnsi="Arial" w:cs="Arial" w:eastAsia="Arial"/>
          <w:sz w:val="66"/>
          <w:szCs w:val="66"/>
          <w:color w:val="858787"/>
          <w:spacing w:val="0"/>
          <w:w w:val="40"/>
        </w:rPr>
        <w:t>A</w:t>
      </w:r>
      <w:r>
        <w:rPr>
          <w:rFonts w:ascii="Arial" w:hAnsi="Arial" w:cs="Arial" w:eastAsia="Arial"/>
          <w:sz w:val="66"/>
          <w:szCs w:val="66"/>
          <w:color w:val="858787"/>
          <w:spacing w:val="14"/>
          <w:w w:val="100"/>
        </w:rPr>
        <w:t> </w:t>
      </w:r>
      <w:r>
        <w:rPr>
          <w:rFonts w:ascii="Arial" w:hAnsi="Arial" w:cs="Arial" w:eastAsia="Arial"/>
          <w:sz w:val="66"/>
          <w:szCs w:val="66"/>
          <w:color w:val="505679"/>
          <w:spacing w:val="0"/>
          <w:w w:val="348"/>
        </w:rPr>
        <w:t>t</w:t>
      </w:r>
      <w:r>
        <w:rPr>
          <w:rFonts w:ascii="Arial" w:hAnsi="Arial" w:cs="Arial" w:eastAsia="Arial"/>
          <w:sz w:val="66"/>
          <w:szCs w:val="66"/>
          <w:color w:val="343434"/>
          <w:spacing w:val="0"/>
          <w:w w:val="27"/>
        </w:rPr>
        <w:t>-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</w:rPr>
      </w:r>
    </w:p>
    <w:p>
      <w:pPr>
        <w:spacing w:before="51" w:after="0" w:line="181" w:lineRule="atLeast"/>
        <w:ind w:left="280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Gruplar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right="-20"/>
        <w:jc w:val="left"/>
        <w:tabs>
          <w:tab w:pos="3900" w:val="left"/>
          <w:tab w:pos="4460" w:val="left"/>
          <w:tab w:pos="4800" w:val="left"/>
          <w:tab w:pos="53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AKALP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0"/>
          <w:w w:val="159"/>
          <w:position w:val="11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0"/>
          <w:w w:val="159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A9A9A"/>
          <w:spacing w:val="12"/>
          <w:w w:val="159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27474"/>
          <w:spacing w:val="0"/>
          <w:w w:val="100"/>
          <w:b/>
          <w:bCs/>
          <w:position w:val="11"/>
        </w:rPr>
        <w:t>ai</w:t>
      </w:r>
      <w:r>
        <w:rPr>
          <w:rFonts w:ascii="Times New Roman" w:hAnsi="Times New Roman" w:cs="Times New Roman" w:eastAsia="Times New Roman"/>
          <w:sz w:val="16"/>
          <w:szCs w:val="16"/>
          <w:color w:val="727474"/>
          <w:spacing w:val="-21"/>
          <w:w w:val="100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27474"/>
          <w:spacing w:val="0"/>
          <w:w w:val="100"/>
          <w:b/>
          <w:bCs/>
          <w:position w:val="1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27474"/>
          <w:spacing w:val="0"/>
          <w:w w:val="100"/>
          <w:b/>
          <w:bCs/>
          <w:position w:val="11"/>
        </w:rPr>
      </w:r>
      <w:r>
        <w:rPr>
          <w:rFonts w:ascii="Times New Roman" w:hAnsi="Times New Roman" w:cs="Times New Roman" w:eastAsia="Times New Roman"/>
          <w:sz w:val="16"/>
          <w:szCs w:val="16"/>
          <w:color w:val="858787"/>
          <w:spacing w:val="0"/>
          <w:w w:val="134"/>
          <w:position w:val="1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858787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58787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6"/>
          <w:szCs w:val="16"/>
          <w:color w:val="727474"/>
          <w:spacing w:val="0"/>
          <w:w w:val="100"/>
          <w:position w:val="1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727474"/>
          <w:spacing w:val="-3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27474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27474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6"/>
          <w:szCs w:val="16"/>
          <w:color w:val="B1B1B1"/>
          <w:spacing w:val="0"/>
          <w:w w:val="118"/>
          <w:position w:val="11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1" w:after="0" w:line="181" w:lineRule="exact"/>
        <w:ind w:left="4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20.436096pt;margin-top:.803714pt;width:15.279904pt;height:.1pt;mso-position-horizontal-relative:page;mso-position-vertical-relative:paragraph;z-index:-15089" coordorigin="8409,16" coordsize="306,2">
            <v:shape style="position:absolute;left:8409;top:16;width:306;height:2" coordorigin="8409,16" coordsize="306,0" path="m8409,16l8714,16e" filled="f" stroked="t" strokeweight=".716246pt" strokecolor="#484BC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" w:lineRule="atLeast"/>
        <w:ind w:left="3815" w:right="-20"/>
        <w:jc w:val="left"/>
        <w:tabs>
          <w:tab w:pos="4540" w:val="left"/>
          <w:tab w:pos="498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858787"/>
          <w:w w:val="74"/>
        </w:rPr>
        <w:t>e-ı</w:t>
      </w:r>
      <w:r>
        <w:rPr>
          <w:rFonts w:ascii="Times New Roman" w:hAnsi="Times New Roman" w:cs="Times New Roman" w:eastAsia="Times New Roman"/>
          <w:sz w:val="16"/>
          <w:szCs w:val="16"/>
          <w:color w:val="858787"/>
          <w:spacing w:val="-33"/>
          <w:w w:val="7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83D75"/>
          <w:spacing w:val="0"/>
          <w:w w:val="103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383D75"/>
          <w:spacing w:val="-43"/>
          <w:w w:val="102"/>
        </w:rPr>
        <w:t>Z</w:t>
      </w:r>
      <w:r>
        <w:rPr>
          <w:rFonts w:ascii="Times New Roman" w:hAnsi="Times New Roman" w:cs="Times New Roman" w:eastAsia="Times New Roman"/>
          <w:sz w:val="16"/>
          <w:szCs w:val="16"/>
          <w:color w:val="505679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05679"/>
          <w:spacing w:val="-27"/>
          <w:w w:val="93"/>
        </w:rPr>
        <w:t>Z</w:t>
      </w:r>
      <w:r>
        <w:rPr>
          <w:rFonts w:ascii="Times New Roman" w:hAnsi="Times New Roman" w:cs="Times New Roman" w:eastAsia="Times New Roman"/>
          <w:sz w:val="16"/>
          <w:szCs w:val="16"/>
          <w:color w:val="4D4D4F"/>
          <w:spacing w:val="0"/>
          <w:w w:val="107"/>
        </w:rPr>
        <w:t>rtı</w:t>
      </w:r>
      <w:r>
        <w:rPr>
          <w:rFonts w:ascii="Times New Roman" w:hAnsi="Times New Roman" w:cs="Times New Roman" w:eastAsia="Times New Roman"/>
          <w:sz w:val="16"/>
          <w:szCs w:val="16"/>
          <w:color w:val="4D4D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D4D4F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606262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606262"/>
          <w:spacing w:val="-4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0626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06262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7"/>
          <w:szCs w:val="27"/>
          <w:color w:val="858787"/>
          <w:spacing w:val="0"/>
          <w:w w:val="143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858787"/>
          <w:spacing w:val="-46"/>
          <w:w w:val="14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05679"/>
          <w:spacing w:val="0"/>
          <w:w w:val="62"/>
        </w:rPr>
        <w:t>:ıi</w:t>
      </w:r>
      <w:r>
        <w:rPr>
          <w:rFonts w:ascii="Times New Roman" w:hAnsi="Times New Roman" w:cs="Times New Roman" w:eastAsia="Times New Roman"/>
          <w:sz w:val="28"/>
          <w:szCs w:val="28"/>
          <w:color w:val="505679"/>
          <w:spacing w:val="14"/>
          <w:w w:val="62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4D4D4F"/>
          <w:spacing w:val="0"/>
          <w:w w:val="93"/>
        </w:rPr>
        <w:t>v</w:t>
      </w:r>
      <w:r>
        <w:rPr>
          <w:rFonts w:ascii="Times New Roman" w:hAnsi="Times New Roman" w:cs="Times New Roman" w:eastAsia="Times New Roman"/>
          <w:sz w:val="34"/>
          <w:szCs w:val="34"/>
          <w:color w:val="9A9A9A"/>
          <w:spacing w:val="5"/>
          <w:w w:val="11"/>
        </w:rPr>
        <w:t>_</w:t>
      </w:r>
      <w:r>
        <w:rPr>
          <w:rFonts w:ascii="Times New Roman" w:hAnsi="Times New Roman" w:cs="Times New Roman" w:eastAsia="Times New Roman"/>
          <w:sz w:val="34"/>
          <w:szCs w:val="34"/>
          <w:color w:val="4D4D4F"/>
          <w:spacing w:val="0"/>
          <w:w w:val="50"/>
        </w:rPr>
        <w:t>J.#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80"/>
          <w:cols w:num="2" w:equalWidth="0">
            <w:col w:w="4217" w:space="518"/>
            <w:col w:w="6745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0" w:lineRule="exac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5"/>
          <w:w w:val="53"/>
          <w:position w:val="-18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-50"/>
          <w:w w:val="56"/>
          <w:position w:val="-3"/>
        </w:rPr>
        <w:t>&lt;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10"/>
          <w:w w:val="53"/>
          <w:position w:val="-18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-39"/>
          <w:w w:val="57"/>
          <w:position w:val="-3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22"/>
          <w:w w:val="53"/>
          <w:position w:val="-18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-28"/>
          <w:w w:val="57"/>
          <w:position w:val="-3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53"/>
          <w:position w:val="-18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06" w:lineRule="atLeast"/>
        <w:ind w:left="3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858787"/>
          <w:spacing w:val="0"/>
          <w:w w:val="100"/>
        </w:rPr>
        <w:t>Itfa</w:t>
      </w:r>
      <w:r>
        <w:rPr>
          <w:rFonts w:ascii="Times New Roman" w:hAnsi="Times New Roman" w:cs="Times New Roman" w:eastAsia="Times New Roman"/>
          <w:sz w:val="19"/>
          <w:szCs w:val="19"/>
          <w:color w:val="858787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38"/>
        </w:rPr>
        <w:t>Bt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"/>
          <w:w w:val="13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7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</w:rPr>
        <w:t>1.Post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5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43434"/>
          <w:spacing w:val="9"/>
          <w:w w:val="35"/>
          <w:position w:val="-2"/>
        </w:rPr>
        <w:t>·</w:t>
      </w:r>
      <w:r>
        <w:rPr>
          <w:rFonts w:ascii="Arial" w:hAnsi="Arial" w:cs="Arial" w:eastAsia="Arial"/>
          <w:sz w:val="27"/>
          <w:szCs w:val="27"/>
          <w:color w:val="606262"/>
          <w:spacing w:val="0"/>
          <w:w w:val="169"/>
          <w:position w:val="-2"/>
        </w:rPr>
        <w:t>::</w:t>
      </w:r>
      <w:r>
        <w:rPr>
          <w:rFonts w:ascii="Arial" w:hAnsi="Arial" w:cs="Arial" w:eastAsia="Arial"/>
          <w:sz w:val="27"/>
          <w:szCs w:val="27"/>
          <w:color w:val="606262"/>
          <w:spacing w:val="-9"/>
          <w:w w:val="169"/>
          <w:position w:val="-2"/>
        </w:rPr>
        <w:t>ı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5"/>
          <w:position w:val="-2"/>
        </w:rPr>
        <w:t>ı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6"/>
          <w:position w:val="-2"/>
        </w:rPr>
        <w:t>n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-23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4D4D4F"/>
          <w:spacing w:val="0"/>
          <w:w w:val="100"/>
          <w:position w:val="-2"/>
        </w:rPr>
        <w:t>&lt;iff</w:t>
      </w:r>
      <w:r>
        <w:rPr>
          <w:rFonts w:ascii="Arial" w:hAnsi="Arial" w:cs="Arial" w:eastAsia="Arial"/>
          <w:sz w:val="27"/>
          <w:szCs w:val="27"/>
          <w:color w:val="4D4D4F"/>
          <w:spacing w:val="2"/>
          <w:w w:val="100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B1B1B1"/>
          <w:spacing w:val="0"/>
          <w:w w:val="114"/>
          <w:position w:val="-2"/>
        </w:rPr>
        <w:t>;'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05" w:right="-20"/>
        <w:jc w:val="left"/>
        <w:tabs>
          <w:tab w:pos="8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5"/>
          <w:szCs w:val="25"/>
          <w:color w:val="606262"/>
          <w:spacing w:val="0"/>
          <w:w w:val="57"/>
          <w:position w:val="-3"/>
        </w:rPr>
        <w:t>P,p'li"</w:t>
      </w:r>
      <w:r>
        <w:rPr>
          <w:rFonts w:ascii="Arial" w:hAnsi="Arial" w:cs="Arial" w:eastAsia="Arial"/>
          <w:sz w:val="25"/>
          <w:szCs w:val="25"/>
          <w:color w:val="60626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60626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3"/>
          <w:szCs w:val="23"/>
          <w:color w:val="4D4D4F"/>
          <w:spacing w:val="0"/>
          <w:w w:val="100"/>
          <w:position w:val="-3"/>
        </w:rPr>
        <w:t>llii</w:t>
      </w:r>
      <w:r>
        <w:rPr>
          <w:rFonts w:ascii="Times New Roman" w:hAnsi="Times New Roman" w:cs="Times New Roman" w:eastAsia="Times New Roman"/>
          <w:sz w:val="23"/>
          <w:szCs w:val="23"/>
          <w:color w:val="4D4D4F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D4D4F"/>
          <w:spacing w:val="0"/>
          <w:w w:val="94"/>
          <w:position w:val="-3"/>
        </w:rPr>
        <w:t>lfdtır</w:t>
      </w:r>
      <w:r>
        <w:rPr>
          <w:rFonts w:ascii="Times New Roman" w:hAnsi="Times New Roman" w:cs="Times New Roman" w:eastAsia="Times New Roman"/>
          <w:sz w:val="23"/>
          <w:szCs w:val="23"/>
          <w:color w:val="4D4D4F"/>
          <w:spacing w:val="0"/>
          <w:w w:val="95"/>
          <w:position w:val="-3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4D4D4F"/>
          <w:spacing w:val="-34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4D4D4F"/>
          <w:spacing w:val="0"/>
          <w:w w:val="78"/>
          <w:position w:val="-3"/>
        </w:rPr>
        <w:t>'v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162" w:right="-20"/>
        <w:jc w:val="left"/>
        <w:tabs>
          <w:tab w:pos="880" w:val="left"/>
          <w:tab w:pos="154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B1B1B1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7"/>
          <w:szCs w:val="7"/>
          <w:color w:val="B1B1B1"/>
          <w:spacing w:val="0"/>
          <w:w w:val="100"/>
          <w:position w:val="-1"/>
        </w:rPr>
        <w:t>    </w:t>
      </w:r>
      <w:r>
        <w:rPr>
          <w:rFonts w:ascii="Arial" w:hAnsi="Arial" w:cs="Arial" w:eastAsia="Arial"/>
          <w:sz w:val="7"/>
          <w:szCs w:val="7"/>
          <w:color w:val="B1B1B1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9A9A9A"/>
          <w:spacing w:val="0"/>
          <w:w w:val="154"/>
          <w:i/>
          <w:position w:val="-1"/>
        </w:rPr>
        <w:t>?,,</w:t>
      </w:r>
      <w:r>
        <w:rPr>
          <w:rFonts w:ascii="Arial" w:hAnsi="Arial" w:cs="Arial" w:eastAsia="Arial"/>
          <w:sz w:val="14"/>
          <w:szCs w:val="14"/>
          <w:color w:val="9A9A9A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9A9A9A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23"/>
          <w:szCs w:val="23"/>
          <w:color w:val="727474"/>
          <w:spacing w:val="0"/>
          <w:w w:val="100"/>
          <w:position w:val="-1"/>
        </w:rPr>
        <w:t>u</w:t>
      </w:r>
      <w:r>
        <w:rPr>
          <w:rFonts w:ascii="Arial" w:hAnsi="Arial" w:cs="Arial" w:eastAsia="Arial"/>
          <w:sz w:val="23"/>
          <w:szCs w:val="23"/>
          <w:color w:val="727474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61"/>
          <w:position w:val="-1"/>
        </w:rPr>
        <w:t>'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B1B1B1"/>
          <w:spacing w:val="0"/>
          <w:w w:val="144"/>
          <w:position w:val="-1"/>
        </w:rPr>
        <w:t>'</w:t>
      </w:r>
      <w:r>
        <w:rPr>
          <w:rFonts w:ascii="Arial" w:hAnsi="Arial" w:cs="Arial" w:eastAsia="Arial"/>
          <w:sz w:val="23"/>
          <w:szCs w:val="23"/>
          <w:color w:val="B1B1B1"/>
          <w:spacing w:val="-26"/>
          <w:w w:val="144"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9A9A9A"/>
          <w:spacing w:val="0"/>
          <w:w w:val="176"/>
          <w:position w:val="3"/>
        </w:rPr>
        <w:t>0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80"/>
          <w:cols w:num="3" w:equalWidth="0">
            <w:col w:w="686" w:space="1561"/>
            <w:col w:w="1916" w:space="4296"/>
            <w:col w:w="3021"/>
          </w:cols>
        </w:sectPr>
      </w:pPr>
      <w:rPr/>
    </w:p>
    <w:p>
      <w:pPr>
        <w:spacing w:before="0" w:after="0" w:line="199" w:lineRule="exact"/>
        <w:ind w:right="-20"/>
        <w:jc w:val="right"/>
        <w:tabs>
          <w:tab w:pos="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83.000732pt;margin-top:7.76185pt;width:20.293622pt;height:.716246pt;mso-position-horizontal-relative:page;mso-position-vertical-relative:paragraph;z-index:-15088" coordorigin="3660,155" coordsize="406,14">
            <v:group style="position:absolute;left:3667;top:162;width:186;height:2" coordorigin="3667,162" coordsize="186,2">
              <v:shape style="position:absolute;left:3667;top:162;width:186;height:2" coordorigin="3667,162" coordsize="186,0" path="m3667,162l3853,162e" filled="f" stroked="t" strokeweight=".716246pt" strokecolor="#3F3F90">
                <v:path arrowok="t"/>
              </v:shape>
            </v:group>
            <v:group style="position:absolute;left:3853;top:162;width:210;height:2" coordorigin="3853,162" coordsize="210,2">
              <v:shape style="position:absolute;left:3853;top:162;width:210;height:2" coordorigin="3853,162" coordsize="210,0" path="m3853,162l4063,162e" filled="f" stroked="t" strokeweight=".238749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100"/>
          <w:position w:val="8"/>
        </w:rPr>
        <w:t>)</w:t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100"/>
          <w:position w:val="8"/>
        </w:rPr>
        <w:t>.</w:t>
      </w:r>
      <w:r>
        <w:rPr>
          <w:rFonts w:ascii="Arial" w:hAnsi="Arial" w:cs="Arial" w:eastAsia="Arial"/>
          <w:sz w:val="10"/>
          <w:szCs w:val="10"/>
          <w:color w:val="9A9A9A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0"/>
          <w:w w:val="65"/>
          <w:position w:val="-1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B1B1B1"/>
          <w:spacing w:val="16"/>
          <w:w w:val="65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858787"/>
          <w:spacing w:val="-87"/>
          <w:w w:val="284"/>
          <w:position w:val="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-4"/>
          <w:w w:val="60"/>
          <w:i/>
          <w:position w:val="-1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59"/>
          <w:i/>
          <w:position w:val="-1"/>
        </w:rPr>
        <w:t>c</w:t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606262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0"/>
          <w:w w:val="74"/>
          <w:position w:val="-1"/>
        </w:rPr>
        <w:t>&amp;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15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F"/>
          <w:spacing w:val="0"/>
          <w:w w:val="131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0"/>
          <w:w w:val="69"/>
          <w:position w:val="-1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606262"/>
          <w:spacing w:val="0"/>
          <w:w w:val="100"/>
          <w:position w:val="8"/>
        </w:rPr>
        <w:t>•</w:t>
      </w:r>
      <w:r>
        <w:rPr>
          <w:rFonts w:ascii="Arial" w:hAnsi="Arial" w:cs="Arial" w:eastAsia="Arial"/>
          <w:sz w:val="10"/>
          <w:szCs w:val="10"/>
          <w:color w:val="606262"/>
          <w:spacing w:val="0"/>
          <w:w w:val="100"/>
          <w:position w:val="8"/>
        </w:rPr>
        <w:t>   </w:t>
      </w:r>
      <w:r>
        <w:rPr>
          <w:rFonts w:ascii="Arial" w:hAnsi="Arial" w:cs="Arial" w:eastAsia="Arial"/>
          <w:sz w:val="10"/>
          <w:szCs w:val="10"/>
          <w:color w:val="606262"/>
          <w:spacing w:val="21"/>
          <w:w w:val="100"/>
          <w:position w:val="8"/>
        </w:rPr>
        <w:t> 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position w:val="8"/>
        </w:rPr>
        <w:t>•</w:t>
      </w:r>
      <w:r>
        <w:rPr>
          <w:rFonts w:ascii="Arial" w:hAnsi="Arial" w:cs="Arial" w:eastAsia="Arial"/>
          <w:sz w:val="10"/>
          <w:szCs w:val="10"/>
          <w:color w:val="343434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0"/>
          <w:w w:val="231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606262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A9A9A"/>
          <w:spacing w:val="0"/>
          <w:w w:val="100"/>
          <w:position w:val="-1"/>
        </w:rPr>
        <w:t>-·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80"/>
          <w:cols w:num="2" w:equalWidth="0">
            <w:col w:w="9517" w:space="174"/>
            <w:col w:w="1789"/>
          </w:cols>
        </w:sectPr>
      </w:pPr>
      <w:rPr/>
    </w:p>
    <w:p>
      <w:pPr>
        <w:spacing w:before="79" w:after="0" w:line="332" w:lineRule="exact"/>
        <w:ind w:left="2548" w:right="-90"/>
        <w:jc w:val="left"/>
        <w:tabs>
          <w:tab w:pos="3580" w:val="left"/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.189892pt;margin-top:29.317236pt;width:564.282082pt;height:736.018694pt;mso-position-horizontal-relative:page;mso-position-vertical-relative:page;z-index:-15093" coordorigin="344,586" coordsize="11286,14720">
            <v:group style="position:absolute;left:353;top:608;width:11245;height:2" coordorigin="353,608" coordsize="11245,2">
              <v:shape style="position:absolute;left:353;top:608;width:11245;height:2" coordorigin="353,608" coordsize="11245,0" path="m353,608l11598,608e" filled="f" stroked="t" strokeweight=".716246pt" strokecolor="#575757">
                <v:path arrowok="t"/>
              </v:shape>
            </v:group>
            <v:group style="position:absolute;left:563;top:603;width:525;height:2" coordorigin="563,603" coordsize="525,2">
              <v:shape style="position:absolute;left:563;top:603;width:525;height:2" coordorigin="563,603" coordsize="525,0" path="m563,603l1089,603e" filled="f" stroked="t" strokeweight=".477497pt" strokecolor="#5B5B5B">
                <v:path arrowok="t"/>
              </v:shape>
            </v:group>
            <v:group style="position:absolute;left:2359;top:610;width:621;height:2" coordorigin="2359,610" coordsize="621,2">
              <v:shape style="position:absolute;left:2359;top:610;width:621;height:2" coordorigin="2359,610" coordsize="621,0" path="m2359,610l2980,610e" filled="f" stroked="t" strokeweight=".477497pt" strokecolor="#4B4B4B">
                <v:path arrowok="t"/>
              </v:shape>
            </v:group>
            <v:group style="position:absolute;left:7411;top:617;width:430;height:2" coordorigin="7411,617" coordsize="430,2">
              <v:shape style="position:absolute;left:7411;top:617;width:430;height:2" coordorigin="7411,617" coordsize="430,0" path="m7411,617l7841,617e" filled="f" stroked="t" strokeweight=".477497pt" strokecolor="#444444">
                <v:path arrowok="t"/>
              </v:shape>
            </v:group>
            <v:group style="position:absolute;left:7783;top:620;width:3815;height:2" coordorigin="7783,620" coordsize="3815,2">
              <v:shape style="position:absolute;left:7783;top:620;width:3815;height:2" coordorigin="7783,620" coordsize="3815,0" path="m7783,620l11598,620e" filled="f" stroked="t" strokeweight=".716246pt" strokecolor="#575757">
                <v:path arrowok="t"/>
              </v:shape>
            </v:group>
            <v:group style="position:absolute;left:9218;top:613;width:2;height:1536" coordorigin="9218,613" coordsize="2,1536">
              <v:shape style="position:absolute;left:9218;top:613;width:2;height:1536" coordorigin="9218,613" coordsize="0,1536" path="m9218,2149l9218,613e" filled="f" stroked="t" strokeweight=".477497pt" strokecolor="#484848">
                <v:path arrowok="t"/>
              </v:shape>
            </v:group>
            <v:group style="position:absolute;left:11589;top:613;width:2;height:2508" coordorigin="11589,613" coordsize="2,2508">
              <v:shape style="position:absolute;left:11589;top:613;width:2;height:2508" coordorigin="11589,613" coordsize="0,2508" path="m11589,3121l11589,613e" filled="f" stroked="t" strokeweight=".716246pt" strokecolor="#575757">
                <v:path arrowok="t"/>
              </v:shape>
            </v:group>
            <v:group style="position:absolute;left:2402;top:603;width:2;height:1532" coordorigin="2402,603" coordsize="2,1532">
              <v:shape style="position:absolute;left:2402;top:603;width:2;height:1532" coordorigin="2402,603" coordsize="0,1532" path="m2402,2135l2402,603e" filled="f" stroked="t" strokeweight=".716246pt" strokecolor="#4B4B4B">
                <v:path arrowok="t"/>
              </v:shape>
            </v:group>
            <v:group style="position:absolute;left:363;top:1096;width:2;height:230" coordorigin="363,1096" coordsize="2,230">
              <v:shape style="position:absolute;left:363;top:1096;width:2;height:230" coordorigin="363,1096" coordsize="0,230" path="m363,1326l363,1096e" filled="f" stroked="t" strokeweight=".477497pt" strokecolor="#676767">
                <v:path arrowok="t"/>
              </v:shape>
            </v:group>
            <v:group style="position:absolute;left:365;top:594;width:2;height:14704" coordorigin="365,594" coordsize="2,14704">
              <v:shape style="position:absolute;left:365;top:594;width:2;height:14704" coordorigin="365,594" coordsize="0,14704" path="m365,15297l365,594e" filled="f" stroked="t" strokeweight=".716246pt" strokecolor="#575757">
                <v:path arrowok="t"/>
              </v:shape>
            </v:group>
            <v:group style="position:absolute;left:353;top:2125;width:2077;height:2" coordorigin="353,2125" coordsize="2077,2">
              <v:shape style="position:absolute;left:353;top:2125;width:2077;height:2" coordorigin="353,2125" coordsize="2077,0" path="m353,2125l2430,2125e" filled="f" stroked="t" strokeweight=".716246pt" strokecolor="#606060">
                <v:path arrowok="t"/>
              </v:shape>
            </v:group>
            <v:group style="position:absolute;left:2359;top:2130;width:621;height:2" coordorigin="2359,2130" coordsize="621,2">
              <v:shape style="position:absolute;left:2359;top:2130;width:621;height:2" coordorigin="2359,2130" coordsize="621,0" path="m2359,2130l2980,2130e" filled="f" stroked="t" strokeweight=".477497pt" strokecolor="#2F2F2F">
                <v:path arrowok="t"/>
              </v:shape>
            </v:group>
            <v:group style="position:absolute;left:2922;top:2132;width:4918;height:2" coordorigin="2922,2132" coordsize="4918,2">
              <v:shape style="position:absolute;left:2922;top:2132;width:4918;height:2" coordorigin="2922,2132" coordsize="4918,0" path="m2922,2132l7841,2132e" filled="f" stroked="t" strokeweight=".716246pt" strokecolor="#545454">
                <v:path arrowok="t"/>
              </v:shape>
            </v:group>
            <v:group style="position:absolute;left:7783;top:2135;width:654;height:2" coordorigin="7783,2135" coordsize="654,2">
              <v:shape style="position:absolute;left:7783;top:2135;width:654;height:2" coordorigin="7783,2135" coordsize="654,0" path="m7783,2135l8437,2135e" filled="f" stroked="t" strokeweight=".477497pt" strokecolor="#4F4F4F">
                <v:path arrowok="t"/>
              </v:shape>
            </v:group>
            <v:group style="position:absolute;left:8380;top:2137;width:3218;height:2" coordorigin="8380,2137" coordsize="3218,2">
              <v:shape style="position:absolute;left:8380;top:2137;width:3218;height:2" coordorigin="8380,2137" coordsize="3218,0" path="m8380,2137l11598,2137e" filled="f" stroked="t" strokeweight=".716246pt" strokecolor="#606060">
                <v:path arrowok="t"/>
              </v:shape>
            </v:group>
            <v:group style="position:absolute;left:353;top:2369;width:11207;height:2" coordorigin="353,2369" coordsize="11207,2">
              <v:shape style="position:absolute;left:353;top:2369;width:11207;height:2" coordorigin="353,2369" coordsize="11207,0" path="m353,2369l11560,2369e" filled="f" stroked="t" strokeweight=".716246pt" strokecolor="#575757">
                <v:path arrowok="t"/>
              </v:shape>
            </v:group>
            <v:group style="position:absolute;left:8380;top:2374;width:363;height:2" coordorigin="8380,2374" coordsize="363,2">
              <v:shape style="position:absolute;left:8380;top:2374;width:363;height:2" coordorigin="8380,2374" coordsize="363,0" path="m8380,2374l8743,2374e" filled="f" stroked="t" strokeweight=".477497pt" strokecolor="#383838">
                <v:path arrowok="t"/>
              </v:shape>
            </v:group>
            <v:group style="position:absolute;left:8647;top:2379;width:2951;height:2" coordorigin="8647,2379" coordsize="2951,2">
              <v:shape style="position:absolute;left:8647;top:2379;width:2951;height:2" coordorigin="8647,2379" coordsize="2951,0" path="m8647,2379l11598,2379e" filled="f" stroked="t" strokeweight=".716246pt" strokecolor="#5B5B5B">
                <v:path arrowok="t"/>
              </v:shape>
            </v:group>
            <v:group style="position:absolute;left:353;top:2611;width:11245;height:2" coordorigin="353,2611" coordsize="11245,2">
              <v:shape style="position:absolute;left:353;top:2611;width:11245;height:2" coordorigin="353,2611" coordsize="11245,0" path="m353,2611l11598,2611e" filled="f" stroked="t" strokeweight=".716246pt" strokecolor="#575757">
                <v:path arrowok="t"/>
              </v:shape>
            </v:group>
            <v:group style="position:absolute;left:7783;top:2613;width:654;height:2" coordorigin="7783,2613" coordsize="654,2">
              <v:shape style="position:absolute;left:7783;top:2613;width:654;height:2" coordorigin="7783,2613" coordsize="654,0" path="m7783,2613l8437,2613e" filled="f" stroked="t" strokeweight=".477497pt" strokecolor="#484848">
                <v:path arrowok="t"/>
              </v:shape>
            </v:group>
            <v:group style="position:absolute;left:353;top:2855;width:11245;height:2" coordorigin="353,2855" coordsize="11245,2">
              <v:shape style="position:absolute;left:353;top:2855;width:11245;height:2" coordorigin="353,2855" coordsize="11245,0" path="m353,2855l11598,2855e" filled="f" stroked="t" strokeweight=".716246pt" strokecolor="#575757">
                <v:path arrowok="t"/>
              </v:shape>
            </v:group>
            <v:group style="position:absolute;left:353;top:3094;width:11245;height:2" coordorigin="353,3094" coordsize="11245,2">
              <v:shape style="position:absolute;left:353;top:3094;width:11245;height:2" coordorigin="353,3094" coordsize="11245,0" path="m353,3094l11598,3094e" filled="f" stroked="t" strokeweight=".716246pt" strokecolor="#575757">
                <v:path arrowok="t"/>
              </v:shape>
            </v:group>
            <v:group style="position:absolute;left:358;top:3336;width:7583;height:2" coordorigin="358,3336" coordsize="7583,2">
              <v:shape style="position:absolute;left:358;top:3336;width:7583;height:2" coordorigin="358,3336" coordsize="7583,0" path="m358,3336l7941,3336e" filled="f" stroked="t" strokeweight=".716246pt" strokecolor="#575757">
                <v:path arrowok="t"/>
              </v:shape>
            </v:group>
            <v:group style="position:absolute;left:7411;top:3346;width:4188;height:2" coordorigin="7411,3346" coordsize="4188,2">
              <v:shape style="position:absolute;left:7411;top:3346;width:4188;height:2" coordorigin="7411,3346" coordsize="4188,0" path="m7411,3346l11598,3346e" filled="f" stroked="t" strokeweight=".716246pt" strokecolor="#545454">
                <v:path arrowok="t"/>
              </v:shape>
            </v:group>
            <v:group style="position:absolute;left:11598;top:2881;width:2;height:1977" coordorigin="11598,2881" coordsize="2,1977">
              <v:shape style="position:absolute;left:11598;top:2881;width:2;height:1977" coordorigin="11598,2881" coordsize="0,1977" path="m11598,4858l11598,2881e" filled="f" stroked="t" strokeweight=".477497pt" strokecolor="#4F4F4F">
                <v:path arrowok="t"/>
              </v:shape>
            </v:group>
            <v:group style="position:absolute;left:3853;top:3341;width:2;height:215" coordorigin="3853,3341" coordsize="2,215">
              <v:shape style="position:absolute;left:3853;top:3341;width:2;height:215" coordorigin="3853,3341" coordsize="0,215" path="m3853,3556l3853,3341e" filled="f" stroked="t" strokeweight=".238749pt" strokecolor="#606060">
                <v:path arrowok="t"/>
              </v:shape>
            </v:group>
            <v:group style="position:absolute;left:7034;top:3331;width:2;height:747" coordorigin="7034,3331" coordsize="2,747">
              <v:shape style="position:absolute;left:7034;top:3331;width:2;height:747" coordorigin="7034,3331" coordsize="0,747" path="m7034,4078l7034,3331e" filled="f" stroked="t" strokeweight=".954994pt" strokecolor="#5B5B5B">
                <v:path arrowok="t"/>
              </v:shape>
            </v:group>
            <v:group style="position:absolute;left:7014;top:3752;width:2192;height:2" coordorigin="7014,3752" coordsize="2192,2">
              <v:shape style="position:absolute;left:7014;top:3752;width:2192;height:2" coordorigin="7014,3752" coordsize="2192,0" path="m7014,3752l9206,3752e" filled="f" stroked="t" strokeweight=".238749pt" strokecolor="#606060">
                <v:path arrowok="t"/>
              </v:shape>
            </v:group>
            <v:group style="position:absolute;left:3853;top:3556;width:2;height:196" coordorigin="3853,3556" coordsize="2,196">
              <v:shape style="position:absolute;left:3853;top:3556;width:2;height:196" coordorigin="3853,3556" coordsize="0,196" path="m3853,3752l3853,3556e" filled="f" stroked="t" strokeweight=".238749pt" strokecolor="#000000">
                <v:path arrowok="t"/>
              </v:shape>
            </v:group>
            <v:group style="position:absolute;left:3901;top:3757;width:3142;height:2" coordorigin="3901,3757" coordsize="3142,2">
              <v:shape style="position:absolute;left:3901;top:3757;width:3142;height:2" coordorigin="3901,3757" coordsize="3142,0" path="m3901,3757l7043,3757e" filled="f" stroked="t" strokeweight=".477497pt" strokecolor="#7C7C7C">
                <v:path arrowok="t"/>
              </v:shape>
            </v:group>
            <v:group style="position:absolute;left:9206;top:3752;width:153;height:2" coordorigin="9206,3752" coordsize="153,2">
              <v:shape style="position:absolute;left:9206;top:3752;width:153;height:2" coordorigin="9206,3752" coordsize="153,0" path="m9206,3752l9359,3752e" filled="f" stroked="t" strokeweight=".238749pt" strokecolor="#000000">
                <v:path arrowok="t"/>
              </v:shape>
            </v:group>
            <v:group style="position:absolute;left:9359;top:3752;width:2239;height:2" coordorigin="9359,3752" coordsize="2239,2">
              <v:shape style="position:absolute;left:9359;top:3752;width:2239;height:2" coordorigin="9359,3752" coordsize="2239,0" path="m9359,3752l11598,3752e" filled="f" stroked="t" strokeweight=".238749pt" strokecolor="#484848">
                <v:path arrowok="t"/>
              </v:shape>
            </v:group>
            <v:group style="position:absolute;left:358;top:4068;width:263;height:2" coordorigin="358,4068" coordsize="263,2">
              <v:shape style="position:absolute;left:358;top:4068;width:263;height:2" coordorigin="358,4068" coordsize="263,0" path="m358,4068l621,4068e" filled="f" stroked="t" strokeweight=".954994pt" strokecolor="#6B6B6B">
                <v:path arrowok="t"/>
              </v:shape>
            </v:group>
            <v:group style="position:absolute;left:363;top:3724;width:2;height:378" coordorigin="363,3724" coordsize="2,378">
              <v:shape style="position:absolute;left:363;top:3724;width:2;height:378" coordorigin="363,3724" coordsize="0,378" path="m363,4102l363,3724e" filled="f" stroked="t" strokeweight=".477497pt" strokecolor="#282828">
                <v:path arrowok="t"/>
              </v:shape>
            </v:group>
            <v:group style="position:absolute;left:563;top:4068;width:1199;height:2" coordorigin="563,4068" coordsize="1199,2">
              <v:shape style="position:absolute;left:563;top:4068;width:1199;height:2" coordorigin="563,4068" coordsize="1199,0" path="m563,4068l1762,4068e" filled="f" stroked="t" strokeweight=".477497pt" strokecolor="#4B4B4B">
                <v:path arrowok="t"/>
              </v:shape>
            </v:group>
            <v:group style="position:absolute;left:1604;top:4068;width:855;height:2" coordorigin="1604,4068" coordsize="855,2">
              <v:shape style="position:absolute;left:1604;top:4068;width:855;height:2" coordorigin="1604,4068" coordsize="855,0" path="m1604,4068l2459,4068e" filled="f" stroked="t" strokeweight=".954994pt" strokecolor="#707070">
                <v:path arrowok="t"/>
              </v:shape>
            </v:group>
            <v:group style="position:absolute;left:2364;top:4073;width:616;height:2" coordorigin="2364,4073" coordsize="616,2">
              <v:shape style="position:absolute;left:2364;top:4073;width:616;height:2" coordorigin="2364,4073" coordsize="616,0" path="m2364,4073l2980,4073e" filled="f" stroked="t" strokeweight=".477497pt" strokecolor="#3F3F3F">
                <v:path arrowok="t"/>
              </v:shape>
            </v:group>
            <v:group style="position:absolute;left:2922;top:4071;width:439;height:2" coordorigin="2922,4071" coordsize="439,2">
              <v:shape style="position:absolute;left:2922;top:4071;width:439;height:2" coordorigin="2922,4071" coordsize="439,0" path="m2922,4071l3362,4071e" filled="f" stroked="t" strokeweight=".716246pt" strokecolor="#5B5B5B">
                <v:path arrowok="t"/>
              </v:shape>
            </v:group>
            <v:group style="position:absolute;left:3853;top:3752;width:2;height:321" coordorigin="3853,3752" coordsize="2,321">
              <v:shape style="position:absolute;left:3853;top:3752;width:2;height:321" coordorigin="3853,3752" coordsize="0,321" path="m3853,4073l3853,3752e" filled="f" stroked="t" strokeweight=".238749pt" strokecolor="#646464">
                <v:path arrowok="t"/>
              </v:shape>
            </v:group>
            <v:group style="position:absolute;left:3304;top:4068;width:788;height:2" coordorigin="3304,4068" coordsize="788,2">
              <v:shape style="position:absolute;left:3304;top:4068;width:788;height:2" coordorigin="3304,4068" coordsize="788,0" path="m3304,4068l4092,4068e" filled="f" stroked="t" strokeweight=".954994pt" strokecolor="#606060">
                <v:path arrowok="t"/>
              </v:shape>
            </v:group>
            <v:group style="position:absolute;left:4035;top:4071;width:3023;height:2" coordorigin="4035,4071" coordsize="3023,2">
              <v:shape style="position:absolute;left:4035;top:4071;width:3023;height:2" coordorigin="4035,4071" coordsize="3023,0" path="m4035,4071l7057,4071e" filled="f" stroked="t" strokeweight=".954994pt" strokecolor="#4B4B4B">
                <v:path arrowok="t"/>
              </v:shape>
            </v:group>
            <v:group style="position:absolute;left:6986;top:4078;width:4622;height:2" coordorigin="6986,4078" coordsize="4622,2">
              <v:shape style="position:absolute;left:6986;top:4078;width:4622;height:2" coordorigin="6986,4078" coordsize="4622,0" path="m6986,4078l11608,4078e" filled="f" stroked="t" strokeweight=".716246pt" strokecolor="#6B6B6B">
                <v:path arrowok="t"/>
              </v:shape>
            </v:group>
            <v:group style="position:absolute;left:358;top:4348;width:9029;height:2" coordorigin="358,4348" coordsize="9029,2">
              <v:shape style="position:absolute;left:358;top:4348;width:9029;height:2" coordorigin="358,4348" coordsize="9029,0" path="m358,4348l9388,4348e" filled="f" stroked="t" strokeweight=".716246pt" strokecolor="#606060">
                <v:path arrowok="t"/>
              </v:shape>
            </v:group>
            <v:group style="position:absolute;left:2404;top:4059;width:2;height:1556" coordorigin="2404,4059" coordsize="2,1556">
              <v:shape style="position:absolute;left:2404;top:4059;width:2;height:1556" coordorigin="2404,4059" coordsize="0,1556" path="m2404,5614l2404,4059e" filled="f" stroked="t" strokeweight=".954994pt" strokecolor="#5B5B5B">
                <v:path arrowok="t"/>
              </v:shape>
            </v:group>
            <v:group style="position:absolute;left:9330;top:4356;width:2278;height:2" coordorigin="9330,4356" coordsize="2278,2">
              <v:shape style="position:absolute;left:9330;top:4356;width:2278;height:2" coordorigin="9330,4356" coordsize="2278,0" path="m9330,4356l11608,4356e" filled="f" stroked="t" strokeweight=".716246pt" strokecolor="#747474">
                <v:path arrowok="t"/>
              </v:shape>
            </v:group>
            <v:group style="position:absolute;left:2397;top:4593;width:5443;height:2" coordorigin="2397,4593" coordsize="5443,2">
              <v:shape style="position:absolute;left:2397;top:4593;width:5443;height:2" coordorigin="2397,4593" coordsize="5443,0" path="m2397,4593l7841,4593e" filled="f" stroked="t" strokeweight=".954994pt" strokecolor="#545454">
                <v:path arrowok="t"/>
              </v:shape>
            </v:group>
            <v:group style="position:absolute;left:7783;top:4595;width:654;height:2" coordorigin="7783,4595" coordsize="654,2">
              <v:shape style="position:absolute;left:7783;top:4595;width:654;height:2" coordorigin="7783,4595" coordsize="654,0" path="m7783,4595l8437,4595e" filled="f" stroked="t" strokeweight=".477497pt" strokecolor="#484848">
                <v:path arrowok="t"/>
              </v:shape>
            </v:group>
            <v:group style="position:absolute;left:8380;top:4595;width:363;height:2" coordorigin="8380,4595" coordsize="363,2">
              <v:shape style="position:absolute;left:8380;top:4595;width:363;height:2" coordorigin="8380,4595" coordsize="363,0" path="m8380,4595l8743,4595e" filled="f" stroked="t" strokeweight=".477497pt" strokecolor="#2F2F2F">
                <v:path arrowok="t"/>
              </v:shape>
            </v:group>
            <v:group style="position:absolute;left:8647;top:4597;width:2956;height:2" coordorigin="8647,4597" coordsize="2956,2">
              <v:shape style="position:absolute;left:8647;top:4597;width:2956;height:2" coordorigin="8647,4597" coordsize="2956,0" path="m8647,4597l11603,4597e" filled="f" stroked="t" strokeweight=".954994pt" strokecolor="#5B5B5B">
                <v:path arrowok="t"/>
              </v:shape>
            </v:group>
            <v:group style="position:absolute;left:4976;top:4585;width:2;height:1019" coordorigin="4976,4585" coordsize="2,1019">
              <v:shape style="position:absolute;left:4976;top:4585;width:2;height:1019" coordorigin="4976,4585" coordsize="0,1019" path="m4976,5605l4976,4585e" filled="f" stroked="t" strokeweight=".954994pt" strokecolor="#606060">
                <v:path arrowok="t"/>
              </v:shape>
            </v:group>
            <v:group style="position:absolute;left:4966;top:5076;width:6637;height:2" coordorigin="4966,5076" coordsize="6637,2">
              <v:shape style="position:absolute;left:4966;top:5076;width:6637;height:2" coordorigin="4966,5076" coordsize="6637,0" path="m4966,5076l11603,5076e" filled="f" stroked="t" strokeweight=".716246pt" strokecolor="#646464">
                <v:path arrowok="t"/>
              </v:shape>
            </v:group>
            <v:group style="position:absolute;left:11598;top:4801;width:2;height:546" coordorigin="11598,4801" coordsize="2,546">
              <v:shape style="position:absolute;left:11598;top:4801;width:2;height:546" coordorigin="11598,4801" coordsize="0,546" path="m11598,5346l11598,4801e" filled="f" stroked="t" strokeweight=".477497pt" strokecolor="#3F3F3F">
                <v:path arrowok="t"/>
              </v:shape>
            </v:group>
            <v:group style="position:absolute;left:4966;top:5318;width:2082;height:2" coordorigin="4966,5318" coordsize="2082,2">
              <v:shape style="position:absolute;left:4966;top:5318;width:2082;height:2" coordorigin="4966,5318" coordsize="2082,0" path="m4966,5318l7048,5318e" filled="f" stroked="t" strokeweight=".716246pt" strokecolor="#4B4B4B">
                <v:path arrowok="t"/>
              </v:shape>
            </v:group>
            <v:group style="position:absolute;left:6991;top:5318;width:477;height:2" coordorigin="6991,5318" coordsize="477,2">
              <v:shape style="position:absolute;left:6991;top:5318;width:477;height:2" coordorigin="6991,5318" coordsize="477,0" path="m6991,5318l7468,5318e" filled="f" stroked="t" strokeweight=".477497pt" strokecolor="#2F2F2F">
                <v:path arrowok="t"/>
              </v:shape>
            </v:group>
            <v:group style="position:absolute;left:7411;top:5320;width:4197;height:2" coordorigin="7411,5320" coordsize="4197,2">
              <v:shape style="position:absolute;left:7411;top:5320;width:4197;height:2" coordorigin="7411,5320" coordsize="4197,0" path="m7411,5320l11608,5320e" filled="f" stroked="t" strokeweight=".716246pt" strokecolor="#545454">
                <v:path arrowok="t"/>
              </v:shape>
            </v:group>
            <v:group style="position:absolute;left:4966;top:5559;width:3471;height:2" coordorigin="4966,5559" coordsize="3471,2">
              <v:shape style="position:absolute;left:4966;top:5559;width:3471;height:2" coordorigin="4966,5559" coordsize="3471,0" path="m4966,5559l8437,5559e" filled="f" stroked="t" strokeweight=".716246pt" strokecolor="#575757">
                <v:path arrowok="t"/>
              </v:shape>
            </v:group>
            <v:group style="position:absolute;left:8380;top:5562;width:855;height:2" coordorigin="8380,5562" coordsize="855,2">
              <v:shape style="position:absolute;left:8380;top:5562;width:855;height:2" coordorigin="8380,5562" coordsize="855,0" path="m8380,5562l9235,5562e" filled="f" stroked="t" strokeweight=".477497pt" strokecolor="#2F2F2F">
                <v:path arrowok="t"/>
              </v:shape>
            </v:group>
            <v:group style="position:absolute;left:9168;top:5562;width:2440;height:2" coordorigin="9168,5562" coordsize="2440,2">
              <v:shape style="position:absolute;left:9168;top:5562;width:2440;height:2" coordorigin="9168,5562" coordsize="2440,0" path="m9168,5562l11608,5562e" filled="f" stroked="t" strokeweight=".716246pt" strokecolor="#575757">
                <v:path arrowok="t"/>
              </v:shape>
            </v:group>
            <v:group style="position:absolute;left:11603;top:5275;width:2;height:3748" coordorigin="11603,5275" coordsize="2,3748">
              <v:shape style="position:absolute;left:11603;top:5275;width:2;height:3748" coordorigin="11603,5275" coordsize="0,3748" path="m11603,9022l11603,5275e" filled="f" stroked="t" strokeweight=".954994pt" strokecolor="#646464">
                <v:path arrowok="t"/>
              </v:shape>
            </v:group>
            <v:group style="position:absolute;left:2402;top:5799;width:1127;height:2" coordorigin="2402,5799" coordsize="1127,2">
              <v:shape style="position:absolute;left:2402;top:5799;width:1127;height:2" coordorigin="2402,5799" coordsize="1127,0" path="m2402,5799l3529,5799e" filled="f" stroked="t" strokeweight=".954994pt" strokecolor="#5B5B5B">
                <v:path arrowok="t"/>
              </v:shape>
            </v:group>
            <v:group style="position:absolute;left:3471;top:5801;width:621;height:2" coordorigin="3471,5801" coordsize="621,2">
              <v:shape style="position:absolute;left:3471;top:5801;width:621;height:2" coordorigin="3471,5801" coordsize="621,0" path="m3471,5801l4092,5801e" filled="f" stroked="t" strokeweight=".477497pt" strokecolor="#2B2B2B">
                <v:path arrowok="t"/>
              </v:shape>
            </v:group>
            <v:group style="position:absolute;left:4035;top:5801;width:969;height:2" coordorigin="4035,5801" coordsize="969,2">
              <v:shape style="position:absolute;left:4035;top:5801;width:969;height:2" coordorigin="4035,5801" coordsize="969,0" path="m4035,5801l5004,5801e" filled="f" stroked="t" strokeweight=".954994pt" strokecolor="#575757">
                <v:path arrowok="t"/>
              </v:shape>
            </v:group>
            <v:group style="position:absolute;left:4976;top:4585;width:2;height:2173" coordorigin="4976,4585" coordsize="2,2173">
              <v:shape style="position:absolute;left:4976;top:4585;width:2;height:2173" coordorigin="4976,4585" coordsize="0,2173" path="m4976,6758l4976,4585e" filled="f" stroked="t" strokeweight=".716246pt" strokecolor="#575757">
                <v:path arrowok="t"/>
              </v:shape>
            </v:group>
            <v:group style="position:absolute;left:4933;top:5801;width:3505;height:2" coordorigin="4933,5801" coordsize="3505,2">
              <v:shape style="position:absolute;left:4933;top:5801;width:3505;height:2" coordorigin="4933,5801" coordsize="3505,0" path="m4933,5801l8437,5801e" filled="f" stroked="t" strokeweight=".477497pt" strokecolor="#484848">
                <v:path arrowok="t"/>
              </v:shape>
            </v:group>
            <v:group style="position:absolute;left:8380;top:5801;width:363;height:2" coordorigin="8380,5801" coordsize="363,2">
              <v:shape style="position:absolute;left:8380;top:5801;width:363;height:2" coordorigin="8380,5801" coordsize="363,0" path="m8380,5801l8743,5801e" filled="f" stroked="t" strokeweight=".477497pt" strokecolor="#232323">
                <v:path arrowok="t"/>
              </v:shape>
            </v:group>
            <v:group style="position:absolute;left:8686;top:5803;width:2922;height:2" coordorigin="8686,5803" coordsize="2922,2">
              <v:shape style="position:absolute;left:8686;top:5803;width:2922;height:2" coordorigin="8686,5803" coordsize="2922,0" path="m8686,5803l11608,5803e" filled="f" stroked="t" strokeweight=".716246pt" strokecolor="#5B5B5B">
                <v:path arrowok="t"/>
              </v:shape>
            </v:group>
            <v:group style="position:absolute;left:358;top:6038;width:731;height:2" coordorigin="358,6038" coordsize="731,2">
              <v:shape style="position:absolute;left:358;top:6038;width:731;height:2" coordorigin="358,6038" coordsize="731,0" path="m358,6038l1089,6038e" filled="f" stroked="t" strokeweight=".954994pt" strokecolor="#676767">
                <v:path arrowok="t"/>
              </v:shape>
            </v:group>
            <v:group style="position:absolute;left:1031;top:6040;width:731;height:2" coordorigin="1031,6040" coordsize="731,2">
              <v:shape style="position:absolute;left:1031;top:6040;width:731;height:2" coordorigin="1031,6040" coordsize="731,0" path="m1031,6040l1762,6040e" filled="f" stroked="t" strokeweight=".477497pt" strokecolor="#343434">
                <v:path arrowok="t"/>
              </v:shape>
            </v:group>
            <v:group style="position:absolute;left:1705;top:6040;width:726;height:2" coordorigin="1705,6040" coordsize="726,2">
              <v:shape style="position:absolute;left:1705;top:6040;width:726;height:2" coordorigin="1705,6040" coordsize="726,0" path="m1705,6040l2430,6040e" filled="f" stroked="t" strokeweight=".954994pt" strokecolor="#5B5B5B">
                <v:path arrowok="t"/>
              </v:shape>
            </v:group>
            <v:group style="position:absolute;left:2359;top:6040;width:1523;height:2" coordorigin="2359,6040" coordsize="1523,2">
              <v:shape style="position:absolute;left:2359;top:6040;width:1523;height:2" coordorigin="2359,6040" coordsize="1523,0" path="m2359,6040l3882,6040e" filled="f" stroked="t" strokeweight=".716246pt" strokecolor="#444444">
                <v:path arrowok="t"/>
              </v:shape>
            </v:group>
            <v:group style="position:absolute;left:3825;top:6040;width:267;height:2" coordorigin="3825,6040" coordsize="267,2">
              <v:shape style="position:absolute;left:3825;top:6040;width:267;height:2" coordorigin="3825,6040" coordsize="267,0" path="m3825,6040l4092,6040e" filled="f" stroked="t" strokeweight=".477497pt" strokecolor="#2F2F2F">
                <v:path arrowok="t"/>
              </v:shape>
            </v:group>
            <v:group style="position:absolute;left:4035;top:6043;width:7573;height:2" coordorigin="4035,6043" coordsize="7573,2">
              <v:shape style="position:absolute;left:4035;top:6043;width:7573;height:2" coordorigin="4035,6043" coordsize="7573,0" path="m4035,6043l11608,6043e" filled="f" stroked="t" strokeweight=".716246pt" strokecolor="#575757">
                <v:path arrowok="t"/>
              </v:shape>
            </v:group>
            <v:group style="position:absolute;left:2402;top:5547;width:2;height:799" coordorigin="2402,5547" coordsize="2,799">
              <v:shape style="position:absolute;left:2402;top:5547;width:2;height:799" coordorigin="2402,5547" coordsize="0,799" path="m2402,6347l2402,5547e" filled="f" stroked="t" strokeweight=".716246pt" strokecolor="#484848">
                <v:path arrowok="t"/>
              </v:shape>
            </v:group>
            <v:group style="position:absolute;left:2392;top:6318;width:2;height:182" coordorigin="2392,6318" coordsize="2,182">
              <v:shape style="position:absolute;left:2392;top:6318;width:2;height:182" coordorigin="2392,6318" coordsize="0,182" path="m2392,6500l2392,6318e" filled="f" stroked="t" strokeweight=".716246pt" strokecolor="#646464">
                <v:path arrowok="t"/>
              </v:shape>
            </v:group>
            <v:group style="position:absolute;left:2392;top:6512;width:1490;height:2" coordorigin="2392,6512" coordsize="1490,2">
              <v:shape style="position:absolute;left:2392;top:6512;width:1490;height:2" coordorigin="2392,6512" coordsize="1490,0" path="m2392,6512l3882,6512e" filled="f" stroked="t" strokeweight=".477497pt" strokecolor="#3B3B3B">
                <v:path arrowok="t"/>
              </v:shape>
            </v:group>
            <v:group style="position:absolute;left:4973;top:6289;width:2;height:469" coordorigin="4973,6289" coordsize="2,469">
              <v:shape style="position:absolute;left:4973;top:6289;width:2;height:469" coordorigin="4973,6289" coordsize="0,469" path="m4973,6758l4973,6289e" filled="f" stroked="t" strokeweight=".954994pt" strokecolor="#6B6B6B">
                <v:path arrowok="t"/>
              </v:shape>
            </v:group>
            <v:group style="position:absolute;left:3820;top:6512;width:7788;height:2" coordorigin="3820,6512" coordsize="7788,2">
              <v:shape style="position:absolute;left:3820;top:6512;width:7788;height:2" coordorigin="3820,6512" coordsize="7788,0" path="m3820,6512l11608,6512e" filled="f" stroked="t" strokeweight=".716246pt" strokecolor="#575757">
                <v:path arrowok="t"/>
              </v:shape>
            </v:group>
            <v:group style="position:absolute;left:9177;top:6514;width:210;height:2" coordorigin="9177,6514" coordsize="210,2">
              <v:shape style="position:absolute;left:9177;top:6514;width:210;height:2" coordorigin="9177,6514" coordsize="210,0" path="m9177,6514l9388,6514e" filled="f" stroked="t" strokeweight=".477497pt" strokecolor="#3F3F3F">
                <v:path arrowok="t"/>
              </v:shape>
            </v:group>
            <v:group style="position:absolute;left:2407;top:6471;width:2;height:2757" coordorigin="2407,6471" coordsize="2,2757">
              <v:shape style="position:absolute;left:2407;top:6471;width:2;height:2757" coordorigin="2407,6471" coordsize="0,2757" path="m2407,9228l2407,6471e" filled="f" stroked="t" strokeweight=".954994pt" strokecolor="#5B5B5B">
                <v:path arrowok="t"/>
              </v:shape>
            </v:group>
            <v:group style="position:absolute;left:2392;top:6754;width:4656;height:2" coordorigin="2392,6754" coordsize="4656,2">
              <v:shape style="position:absolute;left:2392;top:6754;width:4656;height:2" coordorigin="2392,6754" coordsize="4656,0" path="m2392,6754l7048,6754e" filled="f" stroked="t" strokeweight=".716246pt" strokecolor="#545454">
                <v:path arrowok="t"/>
              </v:shape>
            </v:group>
            <v:group style="position:absolute;left:6991;top:6754;width:850;height:2" coordorigin="6991,6754" coordsize="850,2">
              <v:shape style="position:absolute;left:6991;top:6754;width:850;height:2" coordorigin="6991,6754" coordsize="850,0" path="m6991,6754l7841,6754e" filled="f" stroked="t" strokeweight=".477497pt" strokecolor="#2F2F2F">
                <v:path arrowok="t"/>
              </v:shape>
            </v:group>
            <v:group style="position:absolute;left:7783;top:6754;width:1452;height:2" coordorigin="7783,6754" coordsize="1452,2">
              <v:shape style="position:absolute;left:7783;top:6754;width:1452;height:2" coordorigin="7783,6754" coordsize="1452,0" path="m7783,6754l9235,6754e" filled="f" stroked="t" strokeweight=".954994pt" strokecolor="#5B5B5B">
                <v:path arrowok="t"/>
              </v:shape>
            </v:group>
            <v:group style="position:absolute;left:9177;top:6754;width:210;height:2" coordorigin="9177,6754" coordsize="210,2">
              <v:shape style="position:absolute;left:9177;top:6754;width:210;height:2" coordorigin="9177,6754" coordsize="210,0" path="m9177,6754l9388,6754e" filled="f" stroked="t" strokeweight=".477497pt" strokecolor="#484848">
                <v:path arrowok="t"/>
              </v:shape>
            </v:group>
            <v:group style="position:absolute;left:9330;top:6756;width:2282;height:2" coordorigin="9330,6756" coordsize="2282,2">
              <v:shape style="position:absolute;left:9330;top:6756;width:2282;height:2" coordorigin="9330,6756" coordsize="2282,0" path="m9330,6756l11613,6756e" filled="f" stroked="t" strokeweight=".477497pt" strokecolor="#5B5B5B">
                <v:path arrowok="t"/>
              </v:shape>
            </v:group>
            <v:group style="position:absolute;left:353;top:6995;width:8084;height:2" coordorigin="353,6995" coordsize="8084,2">
              <v:shape style="position:absolute;left:353;top:6995;width:8084;height:2" coordorigin="353,6995" coordsize="8084,0" path="m353,6995l8437,6995e" filled="f" stroked="t" strokeweight=".954994pt" strokecolor="#575757">
                <v:path arrowok="t"/>
              </v:shape>
            </v:group>
            <v:group style="position:absolute;left:8380;top:6998;width:363;height:2" coordorigin="8380,6998" coordsize="363,2">
              <v:shape style="position:absolute;left:8380;top:6998;width:363;height:2" coordorigin="8380,6998" coordsize="363,0" path="m8380,6998l8743,6998e" filled="f" stroked="t" strokeweight=".477497pt" strokecolor="#3B3B3B">
                <v:path arrowok="t"/>
              </v:shape>
            </v:group>
            <v:group style="position:absolute;left:8686;top:6998;width:2922;height:2" coordorigin="8686,6998" coordsize="2922,2">
              <v:shape style="position:absolute;left:8686;top:6998;width:2922;height:2" coordorigin="8686,6998" coordsize="2922,0" path="m8686,6998l11608,6998e" filled="f" stroked="t" strokeweight=".716246pt" strokecolor="#5B5B5B">
                <v:path arrowok="t"/>
              </v:shape>
            </v:group>
            <v:group style="position:absolute;left:353;top:7469;width:735;height:2" coordorigin="353,7469" coordsize="735,2">
              <v:shape style="position:absolute;left:353;top:7469;width:735;height:2" coordorigin="353,7469" coordsize="735,0" path="m353,7469l1089,7469e" filled="f" stroked="t" strokeweight=".477497pt" strokecolor="#4B4B4B">
                <v:path arrowok="t"/>
              </v:shape>
            </v:group>
            <v:group style="position:absolute;left:1031;top:7467;width:10581;height:2" coordorigin="1031,7467" coordsize="10581,2">
              <v:shape style="position:absolute;left:1031;top:7467;width:10581;height:2" coordorigin="1031,7467" coordsize="10581,0" path="m1031,7467l11613,7467e" filled="f" stroked="t" strokeweight=".716246pt" strokecolor="#575757">
                <v:path arrowok="t"/>
              </v:shape>
            </v:group>
            <v:group style="position:absolute;left:3132;top:7467;width:960;height:2" coordorigin="3132,7467" coordsize="960,2">
              <v:shape style="position:absolute;left:3132;top:7467;width:960;height:2" coordorigin="3132,7467" coordsize="960,0" path="m3132,7467l4092,7467e" filled="f" stroked="t" strokeweight=".477497pt" strokecolor="#2B2B2B">
                <v:path arrowok="t"/>
              </v:shape>
            </v:group>
            <v:group style="position:absolute;left:7783;top:7467;width:654;height:2" coordorigin="7783,7467" coordsize="654,2">
              <v:shape style="position:absolute;left:7783;top:7467;width:654;height:2" coordorigin="7783,7467" coordsize="654,0" path="m7783,7467l8437,7467e" filled="f" stroked="t" strokeweight=".477497pt" strokecolor="#484848">
                <v:path arrowok="t"/>
              </v:shape>
            </v:group>
            <v:group style="position:absolute;left:4980;top:7457;width:2;height:718" coordorigin="4980,7457" coordsize="2,718">
              <v:shape style="position:absolute;left:4980;top:7457;width:2;height:718" coordorigin="4980,7457" coordsize="0,718" path="m4980,8175l4980,7457e" filled="f" stroked="t" strokeweight=".716246pt" strokecolor="#646464">
                <v:path arrowok="t"/>
              </v:shape>
            </v:group>
            <v:group style="position:absolute;left:4976;top:7711;width:6637;height:2" coordorigin="4976,7711" coordsize="6637,2">
              <v:shape style="position:absolute;left:4976;top:7711;width:6637;height:2" coordorigin="4976,7711" coordsize="6637,0" path="m4976,7711l11613,7711e" filled="f" stroked="t" strokeweight=".716246pt" strokecolor="#545454">
                <v:path arrowok="t"/>
              </v:shape>
            </v:group>
            <v:group style="position:absolute;left:4978;top:7534;width:2;height:661" coordorigin="4978,7534" coordsize="2,661">
              <v:shape style="position:absolute;left:4978;top:7534;width:2;height:661" coordorigin="4978,7534" coordsize="0,661" path="m4978,8194l4978,7534e" filled="f" stroked="t" strokeweight=".954994pt" strokecolor="#707070">
                <v:path arrowok="t"/>
              </v:shape>
            </v:group>
            <v:group style="position:absolute;left:4976;top:7953;width:6642;height:2" coordorigin="4976,7953" coordsize="6642,2">
              <v:shape style="position:absolute;left:4976;top:7953;width:6642;height:2" coordorigin="4976,7953" coordsize="6642,0" path="m4976,7953l11618,7953e" filled="f" stroked="t" strokeweight=".716246pt" strokecolor="#575757">
                <v:path arrowok="t"/>
              </v:shape>
            </v:group>
            <v:group style="position:absolute;left:358;top:8194;width:263;height:2" coordorigin="358,8194" coordsize="263,2">
              <v:shape style="position:absolute;left:358;top:8194;width:263;height:2" coordorigin="358,8194" coordsize="263,0" path="m358,8194l621,8194e" filled="f" stroked="t" strokeweight=".954994pt" strokecolor="#606060">
                <v:path arrowok="t"/>
              </v:shape>
            </v:group>
            <v:group style="position:absolute;left:563;top:8194;width:1199;height:2" coordorigin="563,8194" coordsize="1199,2">
              <v:shape style="position:absolute;left:563;top:8194;width:1199;height:2" coordorigin="563,8194" coordsize="1199,0" path="m563,8194l1762,8194e" filled="f" stroked="t" strokeweight=".477497pt" strokecolor="#343434">
                <v:path arrowok="t"/>
              </v:shape>
            </v:group>
            <v:group style="position:absolute;left:1705;top:8192;width:2096;height:2" coordorigin="1705,8192" coordsize="2096,2">
              <v:shape style="position:absolute;left:1705;top:8192;width:2096;height:2" coordorigin="1705,8192" coordsize="2096,0" path="m1705,8192l3801,8192e" filled="f" stroked="t" strokeweight=".954994pt" strokecolor="#5B5B5B">
                <v:path arrowok="t"/>
              </v:shape>
            </v:group>
            <v:group style="position:absolute;left:3639;top:8189;width:1046;height:2" coordorigin="3639,8189" coordsize="1046,2">
              <v:shape style="position:absolute;left:3639;top:8189;width:1046;height:2" coordorigin="3639,8189" coordsize="1046,0" path="m3639,8189l4684,8189e" filled="f" stroked="t" strokeweight=".716246pt" strokecolor="#484848">
                <v:path arrowok="t"/>
              </v:shape>
            </v:group>
            <v:group style="position:absolute;left:4627;top:8189;width:377;height:2" coordorigin="4627,8189" coordsize="377,2">
              <v:shape style="position:absolute;left:4627;top:8189;width:377;height:2" coordorigin="4627,8189" coordsize="377,0" path="m4627,8189l5004,8189e" filled="f" stroked="t" strokeweight=".477497pt" strokecolor="#232323">
                <v:path arrowok="t"/>
              </v:shape>
            </v:group>
            <v:group style="position:absolute;left:4933;top:8189;width:2115;height:2" coordorigin="4933,8189" coordsize="2115,2">
              <v:shape style="position:absolute;left:4933;top:8189;width:2115;height:2" coordorigin="4933,8189" coordsize="2115,0" path="m4933,8189l7048,8189e" filled="f" stroked="t" strokeweight=".716246pt" strokecolor="#545454">
                <v:path arrowok="t"/>
              </v:shape>
            </v:group>
            <v:group style="position:absolute;left:6991;top:8194;width:477;height:2" coordorigin="6991,8194" coordsize="477,2">
              <v:shape style="position:absolute;left:6991;top:8194;width:477;height:2" coordorigin="6991,8194" coordsize="477,0" path="m6991,8194l7468,8194e" filled="f" stroked="t" strokeweight=".716246pt" strokecolor="#3F3F3F">
                <v:path arrowok="t"/>
              </v:shape>
            </v:group>
            <v:group style="position:absolute;left:7291;top:8192;width:4326;height:2" coordorigin="7291,8192" coordsize="4326,2">
              <v:shape style="position:absolute;left:7291;top:8192;width:4326;height:2" coordorigin="7291,8192" coordsize="4326,0" path="m7291,8192l11618,8192e" filled="f" stroked="t" strokeweight=".716246pt" strokecolor="#575757">
                <v:path arrowok="t"/>
              </v:shape>
            </v:group>
            <v:group style="position:absolute;left:363;top:8410;width:2;height:311" coordorigin="363,8410" coordsize="2,311">
              <v:shape style="position:absolute;left:363;top:8410;width:2;height:311" coordorigin="363,8410" coordsize="0,311" path="m363,8721l363,8410e" filled="f" stroked="t" strokeweight=".477497pt" strokecolor="#1F1F1F">
                <v:path arrowok="t"/>
              </v:shape>
            </v:group>
            <v:group style="position:absolute;left:358;top:9001;width:2087;height:2" coordorigin="358,9001" coordsize="2087,2">
              <v:shape style="position:absolute;left:358;top:9001;width:2087;height:2" coordorigin="358,9001" coordsize="2087,0" path="m358,9001l2445,9001e" filled="f" stroked="t" strokeweight=".954994pt" strokecolor="#606060">
                <v:path arrowok="t"/>
              </v:shape>
            </v:group>
            <v:group style="position:absolute;left:2359;top:9001;width:1003;height:2" coordorigin="2359,9001" coordsize="1003,2">
              <v:shape style="position:absolute;left:2359;top:9001;width:1003;height:2" coordorigin="2359,9001" coordsize="1003,0" path="m2359,9001l3362,9001e" filled="f" stroked="t" strokeweight=".716246pt" strokecolor="#444444">
                <v:path arrowok="t"/>
              </v:shape>
            </v:group>
            <v:group style="position:absolute;left:3304;top:8998;width:788;height:2" coordorigin="3304,8998" coordsize="788,2">
              <v:shape style="position:absolute;left:3304;top:8998;width:788;height:2" coordorigin="3304,8998" coordsize="788,0" path="m3304,8998l4092,8998e" filled="f" stroked="t" strokeweight=".477497pt" strokecolor="#282828">
                <v:path arrowok="t"/>
              </v:shape>
            </v:group>
            <v:group style="position:absolute;left:4035;top:9001;width:7583;height:2" coordorigin="4035,9001" coordsize="7583,2">
              <v:shape style="position:absolute;left:4035;top:9001;width:7583;height:2" coordorigin="4035,9001" coordsize="7583,0" path="m4035,9001l11618,9001e" filled="f" stroked="t" strokeweight=".716246pt" strokecolor="#545454">
                <v:path arrowok="t"/>
              </v:shape>
            </v:group>
            <v:group style="position:absolute;left:7783;top:8998;width:654;height:2" coordorigin="7783,8998" coordsize="654,2">
              <v:shape style="position:absolute;left:7783;top:8998;width:654;height:2" coordorigin="7783,8998" coordsize="654,0" path="m7783,8998l8437,8998e" filled="f" stroked="t" strokeweight=".477497pt" strokecolor="#484848">
                <v:path arrowok="t"/>
              </v:shape>
            </v:group>
            <v:group style="position:absolute;left:8380;top:8998;width:363;height:2" coordorigin="8380,8998" coordsize="363,2">
              <v:shape style="position:absolute;left:8380;top:8998;width:363;height:2" coordorigin="8380,8998" coordsize="363,0" path="m8380,8998l8743,8998e" filled="f" stroked="t" strokeweight=".477497pt" strokecolor="#232323">
                <v:path arrowok="t"/>
              </v:shape>
            </v:group>
            <v:group style="position:absolute;left:2409;top:8950;width:2;height:565" coordorigin="2409,8950" coordsize="2,565">
              <v:shape style="position:absolute;left:2409;top:8950;width:2;height:565" coordorigin="2409,8950" coordsize="0,565" path="m2409,9515l2409,8950e" filled="f" stroked="t" strokeweight=".477497pt" strokecolor="#444444">
                <v:path arrowok="t"/>
              </v:shape>
            </v:group>
            <v:group style="position:absolute;left:368;top:9228;width:2;height:287" coordorigin="368,9228" coordsize="2,287">
              <v:shape style="position:absolute;left:368;top:9228;width:2;height:287" coordorigin="368,9228" coordsize="0,287" path="m368,9515l368,9228e" filled="f" stroked="t" strokeweight=".477497pt" strokecolor="#444444">
                <v:path arrowok="t"/>
              </v:shape>
            </v:group>
            <v:group style="position:absolute;left:368;top:9458;width:2;height:278" coordorigin="368,9458" coordsize="2,278">
              <v:shape style="position:absolute;left:368;top:9458;width:2;height:278" coordorigin="368,9458" coordsize="0,278" path="m368,9735l368,9458e" filled="f" stroked="t" strokeweight=".477497pt" strokecolor="#2F2F2F">
                <v:path arrowok="t"/>
              </v:shape>
            </v:group>
            <v:group style="position:absolute;left:2411;top:9458;width:2;height:761" coordorigin="2411,9458" coordsize="2,761">
              <v:shape style="position:absolute;left:2411;top:9458;width:2;height:761" coordorigin="2411,9458" coordsize="0,761" path="m2411,10219l2411,9458e" filled="f" stroked="t" strokeweight=".477497pt" strokecolor="#2B2B2B">
                <v:path arrowok="t"/>
              </v:shape>
            </v:group>
            <v:group style="position:absolute;left:363;top:9934;width:826;height:2" coordorigin="363,9934" coordsize="826,2">
              <v:shape style="position:absolute;left:363;top:9934;width:826;height:2" coordorigin="363,9934" coordsize="826,0" path="m363,9934l1189,9934e" filled="f" stroked="t" strokeweight=".954994pt" strokecolor="#676767">
                <v:path arrowok="t"/>
              </v:shape>
            </v:group>
            <v:group style="position:absolute;left:1031;top:9932;width:6016;height:2" coordorigin="1031,9932" coordsize="6016,2">
              <v:shape style="position:absolute;left:1031;top:9932;width:6016;height:2" coordorigin="1031,9932" coordsize="6016,0" path="m1031,9932l7048,9932e" filled="f" stroked="t" strokeweight=".716246pt" strokecolor="#545454">
                <v:path arrowok="t"/>
              </v:shape>
            </v:group>
            <v:group style="position:absolute;left:6991;top:9932;width:850;height:2" coordorigin="6991,9932" coordsize="850,2">
              <v:shape style="position:absolute;left:6991;top:9932;width:850;height:2" coordorigin="6991,9932" coordsize="850,0" path="m6991,9932l7841,9932e" filled="f" stroked="t" strokeweight=".477497pt" strokecolor="#1F1F1F">
                <v:path arrowok="t"/>
              </v:shape>
            </v:group>
            <v:group style="position:absolute;left:7783;top:9932;width:1452;height:2" coordorigin="7783,9932" coordsize="1452,2">
              <v:shape style="position:absolute;left:7783;top:9932;width:1452;height:2" coordorigin="7783,9932" coordsize="1452,0" path="m7783,9932l9235,9932e" filled="f" stroked="t" strokeweight=".954994pt" strokecolor="#575757">
                <v:path arrowok="t"/>
              </v:shape>
            </v:group>
            <v:group style="position:absolute;left:9177;top:9932;width:210;height:2" coordorigin="9177,9932" coordsize="210,2">
              <v:shape style="position:absolute;left:9177;top:9932;width:210;height:2" coordorigin="9177,9932" coordsize="210,0" path="m9177,9932l9388,9932e" filled="f" stroked="t" strokeweight=".477497pt" strokecolor="#2F2F2F">
                <v:path arrowok="t"/>
              </v:shape>
            </v:group>
            <v:group style="position:absolute;left:9330;top:9932;width:2282;height:2" coordorigin="9330,9932" coordsize="2282,2">
              <v:shape style="position:absolute;left:9330;top:9932;width:2282;height:2" coordorigin="9330,9932" coordsize="2282,0" path="m9330,9932l11613,9932e" filled="f" stroked="t" strokeweight=".716246pt" strokecolor="#545454">
                <v:path arrowok="t"/>
              </v:shape>
            </v:group>
            <v:group style="position:absolute;left:11606;top:8950;width:2;height:1010" coordorigin="11606,8950" coordsize="2,1010">
              <v:shape style="position:absolute;left:11606;top:8950;width:2;height:1010" coordorigin="11606,8950" coordsize="0,1010" path="m11606,9960l11606,8950e" filled="f" stroked="t" strokeweight=".477497pt" strokecolor="#4B4B4B">
                <v:path arrowok="t"/>
              </v:shape>
            </v:group>
            <v:group style="position:absolute;left:353;top:10176;width:1409;height:2" coordorigin="353,10176" coordsize="1409,2">
              <v:shape style="position:absolute;left:353;top:10176;width:1409;height:2" coordorigin="353,10176" coordsize="1409,0" path="m353,10176l1762,10176e" filled="f" stroked="t" strokeweight=".477497pt" strokecolor="#444444">
                <v:path arrowok="t"/>
              </v:shape>
            </v:group>
            <v:group style="position:absolute;left:1547;top:10173;width:10070;height:2" coordorigin="1547,10173" coordsize="10070,2">
              <v:shape style="position:absolute;left:1547;top:10173;width:10070;height:2" coordorigin="1547,10173" coordsize="10070,0" path="m1547,10173l11618,10173e" filled="f" stroked="t" strokeweight=".716246pt" strokecolor="#545454">
                <v:path arrowok="t"/>
              </v:shape>
            </v:group>
            <v:group style="position:absolute;left:11608;top:9841;width:2;height:4135" coordorigin="11608,9841" coordsize="2,4135">
              <v:shape style="position:absolute;left:11608;top:9841;width:2;height:4135" coordorigin="11608,9841" coordsize="0,4135" path="m11608,13976l11608,9841e" filled="f" stroked="t" strokeweight=".954994pt" strokecolor="#676767">
                <v:path arrowok="t"/>
              </v:shape>
            </v:group>
            <v:group style="position:absolute;left:353;top:10415;width:2077;height:2" coordorigin="353,10415" coordsize="2077,2">
              <v:shape style="position:absolute;left:353;top:10415;width:2077;height:2" coordorigin="353,10415" coordsize="2077,0" path="m353,10415l2430,10415e" filled="f" stroked="t" strokeweight=".477497pt" strokecolor="#4B4B4B">
                <v:path arrowok="t"/>
              </v:shape>
            </v:group>
            <v:group style="position:absolute;left:2414;top:10147;width:2;height:3599" coordorigin="2414,10147" coordsize="2,3599">
              <v:shape style="position:absolute;left:2414;top:10147;width:2;height:3599" coordorigin="2414,10147" coordsize="0,3599" path="m2414,13746l2414,10147e" filled="f" stroked="t" strokeweight=".954994pt" strokecolor="#5B5B5B">
                <v:path arrowok="t"/>
              </v:shape>
            </v:group>
            <v:group style="position:absolute;left:1867;top:10413;width:1495;height:2" coordorigin="1867,10413" coordsize="1495,2">
              <v:shape style="position:absolute;left:1867;top:10413;width:1495;height:2" coordorigin="1867,10413" coordsize="1495,0" path="m1867,10413l3362,10413e" filled="f" stroked="t" strokeweight=".954994pt" strokecolor="#5B5B5B">
                <v:path arrowok="t"/>
              </v:shape>
            </v:group>
            <v:group style="position:absolute;left:3304;top:10415;width:788;height:2" coordorigin="3304,10415" coordsize="788,2">
              <v:shape style="position:absolute;left:3304;top:10415;width:788;height:2" coordorigin="3304,10415" coordsize="788,0" path="m3304,10415l4092,10415e" filled="f" stroked="t" strokeweight=".477497pt" strokecolor="#2B2B2B">
                <v:path arrowok="t"/>
              </v:shape>
            </v:group>
            <v:group style="position:absolute;left:4035;top:10413;width:649;height:2" coordorigin="4035,10413" coordsize="649,2">
              <v:shape style="position:absolute;left:4035;top:10413;width:649;height:2" coordorigin="4035,10413" coordsize="649,0" path="m4035,10413l4684,10413e" filled="f" stroked="t" strokeweight=".716246pt" strokecolor="#484848">
                <v:path arrowok="t"/>
              </v:shape>
            </v:group>
            <v:group style="position:absolute;left:4627;top:10410;width:368;height:2" coordorigin="4627,10410" coordsize="368,2">
              <v:shape style="position:absolute;left:4627;top:10410;width:368;height:2" coordorigin="4627,10410" coordsize="368,0" path="m4627,10410l4995,10410e" filled="f" stroked="t" strokeweight=".477497pt" strokecolor="#232323">
                <v:path arrowok="t"/>
              </v:shape>
            </v:group>
            <v:group style="position:absolute;left:4937;top:10413;width:6680;height:2" coordorigin="4937,10413" coordsize="6680,2">
              <v:shape style="position:absolute;left:4937;top:10413;width:6680;height:2" coordorigin="4937,10413" coordsize="6680,0" path="m4937,10413l11618,10413e" filled="f" stroked="t" strokeweight=".716246pt" strokecolor="#575757">
                <v:path arrowok="t"/>
              </v:shape>
            </v:group>
            <v:group style="position:absolute;left:759;top:10894;width:329;height:2" coordorigin="759,10894" coordsize="329,2">
              <v:shape style="position:absolute;left:759;top:10894;width:329;height:2" coordorigin="759,10894" coordsize="329,0" path="m759,10894l1089,10894e" filled="f" stroked="t" strokeweight=".477497pt" strokecolor="#444444">
                <v:path arrowok="t"/>
              </v:shape>
            </v:group>
            <v:group style="position:absolute;left:1031;top:10894;width:731;height:2" coordorigin="1031,10894" coordsize="731,2">
              <v:shape style="position:absolute;left:1031;top:10894;width:731;height:2" coordorigin="1031,10894" coordsize="731,0" path="m1031,10894l1762,10894e" filled="f" stroked="t" strokeweight=".477497pt" strokecolor="#2F2F2F">
                <v:path arrowok="t"/>
              </v:shape>
            </v:group>
            <v:group style="position:absolute;left:769;top:10891;width:3915;height:2" coordorigin="769,10891" coordsize="3915,2">
              <v:shape style="position:absolute;left:769;top:10891;width:3915;height:2" coordorigin="769,10891" coordsize="3915,0" path="m769,10891l4684,10891e" filled="f" stroked="t" strokeweight=".954994pt" strokecolor="#545454">
                <v:path arrowok="t"/>
              </v:shape>
            </v:group>
            <v:group style="position:absolute;left:4627;top:10889;width:368;height:2" coordorigin="4627,10889" coordsize="368,2">
              <v:shape style="position:absolute;left:4627;top:10889;width:368;height:2" coordorigin="4627,10889" coordsize="368,0" path="m4627,10889l4995,10889e" filled="f" stroked="t" strokeweight=".477497pt" strokecolor="#343434">
                <v:path arrowok="t"/>
              </v:shape>
            </v:group>
            <v:group style="position:absolute;left:4937;top:10891;width:2111;height:2" coordorigin="4937,10891" coordsize="2111,2">
              <v:shape style="position:absolute;left:4937;top:10891;width:2111;height:2" coordorigin="4937,10891" coordsize="2111,0" path="m4937,10891l7048,10891e" filled="f" stroked="t" strokeweight=".954994pt" strokecolor="#5B5B5B">
                <v:path arrowok="t"/>
              </v:shape>
            </v:group>
            <v:group style="position:absolute;left:6991;top:10889;width:477;height:2" coordorigin="6991,10889" coordsize="477,2">
              <v:shape style="position:absolute;left:6991;top:10889;width:477;height:2" coordorigin="6991,10889" coordsize="477,0" path="m6991,10889l7468,10889e" filled="f" stroked="t" strokeweight=".477497pt" strokecolor="#383838">
                <v:path arrowok="t"/>
              </v:shape>
            </v:group>
            <v:group style="position:absolute;left:7373;top:10891;width:4245;height:2" coordorigin="7373,10891" coordsize="4245,2">
              <v:shape style="position:absolute;left:7373;top:10891;width:4245;height:2" coordorigin="7373,10891" coordsize="4245,0" path="m7373,10891l11618,10891e" filled="f" stroked="t" strokeweight=".716246pt" strokecolor="#606060">
                <v:path arrowok="t"/>
              </v:shape>
            </v:group>
            <v:group style="position:absolute;left:358;top:11133;width:11259;height:2" coordorigin="358,11133" coordsize="11259,2">
              <v:shape style="position:absolute;left:358;top:11133;width:11259;height:2" coordorigin="358,11133" coordsize="11259,0" path="m358,11133l11618,11133e" filled="f" stroked="t" strokeweight=".716246pt" strokecolor="#575757">
                <v:path arrowok="t"/>
              </v:shape>
            </v:group>
            <v:group style="position:absolute;left:349;top:11502;width:4617;height:2" coordorigin="349,11502" coordsize="4617,2">
              <v:shape style="position:absolute;left:349;top:11502;width:4617;height:2" coordorigin="349,11502" coordsize="4617,0" path="m349,11502l4966,11502e" filled="f" stroked="t" strokeweight=".238749pt" strokecolor="#676767">
                <v:path arrowok="t"/>
              </v:shape>
            </v:group>
            <v:group style="position:absolute;left:1060;top:11133;width:2;height:373" coordorigin="1060,11133" coordsize="2,373">
              <v:shape style="position:absolute;left:1060;top:11133;width:2;height:373" coordorigin="1060,11133" coordsize="0,373" path="m1060,11506l1060,11133e" filled="f" stroked="t" strokeweight=".238749pt" strokecolor="#646464">
                <v:path arrowok="t"/>
              </v:shape>
            </v:group>
            <v:group style="position:absolute;left:1748;top:11123;width:2;height:1953" coordorigin="1748,11123" coordsize="2,1953">
              <v:shape style="position:absolute;left:1748;top:11123;width:2;height:1953" coordorigin="1748,11123" coordsize="0,1953" path="m1748,13076l1748,11123e" filled="f" stroked="t" strokeweight=".954994pt" strokecolor="#5B5B5B">
                <v:path arrowok="t"/>
              </v:shape>
            </v:group>
            <v:group style="position:absolute;left:4966;top:11502;width:2053;height:2" coordorigin="4966,11502" coordsize="2053,2">
              <v:shape style="position:absolute;left:4966;top:11502;width:2053;height:2" coordorigin="4966,11502" coordsize="2053,0" path="m4966,11502l7019,11502e" filled="f" stroked="t" strokeweight=".238749pt" strokecolor="#000000">
                <v:path arrowok="t"/>
              </v:shape>
            </v:group>
            <v:group style="position:absolute;left:7019;top:11502;width:793;height:2" coordorigin="7019,11502" coordsize="793,2">
              <v:shape style="position:absolute;left:7019;top:11502;width:793;height:2" coordorigin="7019,11502" coordsize="793,0" path="m7019,11502l7812,11502e" filled="f" stroked="t" strokeweight=".238749pt" strokecolor="#676767">
                <v:path arrowok="t"/>
              </v:shape>
            </v:group>
            <v:group style="position:absolute;left:7449;top:11123;width:2;height:2987" coordorigin="7449,11123" coordsize="2,2987">
              <v:shape style="position:absolute;left:7449;top:11123;width:2;height:2987" coordorigin="7449,11123" coordsize="0,2987" path="m7449,14110l7449,11123e" filled="f" stroked="t" strokeweight=".954994pt" strokecolor="#606060">
                <v:path arrowok="t"/>
              </v:shape>
            </v:group>
            <v:group style="position:absolute;left:7812;top:11502;width:902;height:2" coordorigin="7812,11502" coordsize="902,2">
              <v:shape style="position:absolute;left:7812;top:11502;width:902;height:2" coordorigin="7812,11502" coordsize="902,0" path="m7812,11502l8714,11502e" filled="f" stroked="t" strokeweight=".238749pt" strokecolor="#000000">
                <v:path arrowok="t"/>
              </v:shape>
            </v:group>
            <v:group style="position:absolute;left:8714;top:11502;width:2884;height:2" coordorigin="8714,11502" coordsize="2884,2">
              <v:shape style="position:absolute;left:8714;top:11502;width:2884;height:2" coordorigin="8714,11502" coordsize="2884,0" path="m8714,11502l11598,11502e" filled="f" stroked="t" strokeweight=".238749pt" strokecolor="#AFAFAF">
                <v:path arrowok="t"/>
              </v:shape>
            </v:group>
            <v:group style="position:absolute;left:1060;top:11502;width:2;height:1302" coordorigin="1060,11502" coordsize="2,1302">
              <v:shape style="position:absolute;left:1060;top:11502;width:2;height:1302" coordorigin="1060,11502" coordsize="0,1302" path="m1060,12803l1060,11502e" filled="f" stroked="t" strokeweight=".238749pt" strokecolor="#000000">
                <v:path arrowok="t"/>
              </v:shape>
            </v:group>
            <v:group style="position:absolute;left:349;top:13009;width:244;height:2" coordorigin="349,13009" coordsize="244,2">
              <v:shape style="position:absolute;left:349;top:13009;width:244;height:2" coordorigin="349,13009" coordsize="244,0" path="m349,13009l592,13009e" filled="f" stroked="t" strokeweight=".238749pt" strokecolor="#3F3F3F">
                <v:path arrowok="t"/>
              </v:shape>
            </v:group>
            <v:group style="position:absolute;left:592;top:13009;width:473;height:2" coordorigin="592,13009" coordsize="473,2">
              <v:shape style="position:absolute;left:592;top:13009;width:473;height:2" coordorigin="592,13009" coordsize="473,0" path="m592,13009l1065,13009e" filled="f" stroked="t" strokeweight=".238749pt" strokecolor="#000000">
                <v:path arrowok="t"/>
              </v:shape>
            </v:group>
            <v:group style="position:absolute;left:1060;top:12803;width:2;height:211" coordorigin="1060,12803" coordsize="2,211">
              <v:shape style="position:absolute;left:1060;top:12803;width:2;height:211" coordorigin="1060,12803" coordsize="0,211" path="m1060,13014l1060,12803e" filled="f" stroked="t" strokeweight=".238749pt" strokecolor="#606060">
                <v:path arrowok="t"/>
              </v:shape>
            </v:group>
            <v:group style="position:absolute;left:1060;top:13009;width:1342;height:2" coordorigin="1060,13009" coordsize="1342,2">
              <v:shape style="position:absolute;left:1060;top:13009;width:1342;height:2" coordorigin="1060,13009" coordsize="1342,0" path="m1060,13009l2402,13009e" filled="f" stroked="t" strokeweight=".238749pt" strokecolor="#777777">
                <v:path arrowok="t"/>
              </v:shape>
            </v:group>
            <v:group style="position:absolute;left:11615;top:12775;width:2;height:1273" coordorigin="11615,12775" coordsize="2,1273">
              <v:shape style="position:absolute;left:11615;top:12775;width:2;height:1273" coordorigin="11615,12775" coordsize="0,1273" path="m11615,14048l11615,12775e" filled="f" stroked="t" strokeweight=".716246pt" strokecolor="#646464">
                <v:path arrowok="t"/>
              </v:shape>
            </v:group>
            <v:group style="position:absolute;left:1060;top:13009;width:2;height:2269" coordorigin="1060,13009" coordsize="2,2269">
              <v:shape style="position:absolute;left:1060;top:13009;width:2;height:2269" coordorigin="1060,13009" coordsize="0,2269" path="m1060,15278l1060,13009e" filled="f" stroked="t" strokeweight=".238749pt" strokecolor="#000000">
                <v:path arrowok="t"/>
              </v:shape>
            </v:group>
            <v:group style="position:absolute;left:1748;top:12981;width:2;height:297" coordorigin="1748,12981" coordsize="2,297">
              <v:shape style="position:absolute;left:1748;top:12981;width:2;height:297" coordorigin="1748,12981" coordsize="0,297" path="m1748,13277l1748,12981e" filled="f" stroked="t" strokeweight=".477497pt" strokecolor="#4B4B4B">
                <v:path arrowok="t"/>
              </v:shape>
            </v:group>
            <v:group style="position:absolute;left:2419;top:12981;width:2;height:1503" coordorigin="2419,12981" coordsize="2,1503">
              <v:shape style="position:absolute;left:2419;top:12981;width:2;height:1503" coordorigin="2419,12981" coordsize="0,1503" path="m2419,14483l2419,12981e" filled="f" stroked="t" strokeweight=".716246pt" strokecolor="#545454">
                <v:path arrowok="t"/>
              </v:shape>
            </v:group>
            <v:group style="position:absolute;left:372;top:12976;width:2;height:981" coordorigin="372,12976" coordsize="2,981">
              <v:shape style="position:absolute;left:372;top:12976;width:2;height:981" coordorigin="372,12976" coordsize="0,981" path="m372,13957l372,12976e" filled="f" stroked="t" strokeweight=".477497pt" strokecolor="#282828">
                <v:path arrowok="t"/>
              </v:shape>
            </v:group>
            <v:group style="position:absolute;left:1748;top:13220;width:2;height:890" coordorigin="1748,13220" coordsize="2,890">
              <v:shape style="position:absolute;left:1748;top:13220;width:2;height:890" coordorigin="1748,13220" coordsize="0,890" path="m1748,14110l1748,13220e" filled="f" stroked="t" strokeweight=".477497pt" strokecolor="#2B2B2B">
                <v:path arrowok="t"/>
              </v:shape>
            </v:group>
            <v:group style="position:absolute;left:8456;top:13500;width:296;height:2" coordorigin="8456,13500" coordsize="296,2">
              <v:shape style="position:absolute;left:8456;top:13500;width:296;height:2" coordorigin="8456,13500" coordsize="296,0" path="m8456,13500l8753,13500e" filled="f" stroked="t" strokeweight="1.193743pt" strokecolor="#2F44AF">
                <v:path arrowok="t"/>
              </v:shape>
            </v:group>
            <v:group style="position:absolute;left:8714;top:13158;width:2;height:359" coordorigin="8714,13158" coordsize="2,359">
              <v:shape style="position:absolute;left:8714;top:13158;width:2;height:359" coordorigin="8714,13158" coordsize="0,359" path="m8714,13517l8714,13158e" filled="f" stroked="t" strokeweight=".954994pt" strokecolor="#5B5B70">
                <v:path arrowok="t"/>
              </v:shape>
            </v:group>
            <v:group style="position:absolute;left:8710;top:13474;width:2884;height:2" coordorigin="8710,13474" coordsize="2884,2">
              <v:shape style="position:absolute;left:8710;top:13474;width:2884;height:2" coordorigin="8710,13474" coordsize="2884,0" path="m8710,13474l11594,13474e" filled="f" stroked="t" strokeweight="1.432491pt" strokecolor="#545B70">
                <v:path arrowok="t"/>
              </v:shape>
            </v:group>
            <v:group style="position:absolute;left:8724;top:13387;width:2;height:354" coordorigin="8724,13387" coordsize="2,354">
              <v:shape style="position:absolute;left:8724;top:13387;width:2;height:354" coordorigin="8724,13387" coordsize="0,354" path="m8724,13742l8724,13387e" filled="f" stroked="t" strokeweight="1.432491pt" strokecolor="#5B647C">
                <v:path arrowok="t"/>
              </v:shape>
            </v:group>
            <v:group style="position:absolute;left:8733;top:13622;width:2;height:206" coordorigin="8733,13622" coordsize="2,206">
              <v:shape style="position:absolute;left:8733;top:13622;width:2;height:206" coordorigin="8733,13622" coordsize="0,206" path="m8733,13828l8733,13622e" filled="f" stroked="t" strokeweight="1.193743pt" strokecolor="#4F5770">
                <v:path arrowok="t"/>
              </v:shape>
            </v:group>
            <v:group style="position:absolute;left:11618;top:13990;width:2;height:847" coordorigin="11618,13990" coordsize="2,847">
              <v:shape style="position:absolute;left:11618;top:13990;width:2;height:847" coordorigin="11618,13990" coordsize="0,847" path="m11618,14838l11618,13990e" filled="f" stroked="t" strokeweight=".477497pt" strokecolor="#3F3F3F">
                <v:path arrowok="t"/>
              </v:shape>
            </v:group>
            <v:group style="position:absolute;left:1748;top:14053;width:2;height:1240" coordorigin="1748,14053" coordsize="2,1240">
              <v:shape style="position:absolute;left:1748;top:14053;width:2;height:1240" coordorigin="1748,14053" coordsize="0,1240" path="m1748,15292l1748,14053e" filled="f" stroked="t" strokeweight=".954994pt" strokecolor="#575757">
                <v:path arrowok="t"/>
              </v:shape>
            </v:group>
            <v:group style="position:absolute;left:7454;top:14053;width:2;height:139" coordorigin="7454,14053" coordsize="2,139">
              <v:shape style="position:absolute;left:7454;top:14053;width:2;height:139" coordorigin="7454,14053" coordsize="0,139" path="m7454,14192l7454,14053e" filled="f" stroked="t" strokeweight=".716246pt" strokecolor="#4B4B4B">
                <v:path arrowok="t"/>
              </v:shape>
            </v:group>
            <v:group style="position:absolute;left:7454;top:14134;width:2;height:704" coordorigin="7454,14134" coordsize="2,704">
              <v:shape style="position:absolute;left:7454;top:14134;width:2;height:704" coordorigin="7454,14134" coordsize="0,704" path="m7454,14838l7454,14134e" filled="f" stroked="t" strokeweight=".477497pt" strokecolor="#1F1F1F">
                <v:path arrowok="t"/>
              </v:shape>
            </v:group>
            <v:group style="position:absolute;left:2421;top:14426;width:2;height:412" coordorigin="2421,14426" coordsize="2,412">
              <v:shape style="position:absolute;left:2421;top:14426;width:2;height:412" coordorigin="2421,14426" coordsize="0,412" path="m2421,14838l2421,14426e" filled="f" stroked="t" strokeweight=".477497pt" strokecolor="#2B2B2B">
                <v:path arrowok="t"/>
              </v:shape>
            </v:group>
            <v:group style="position:absolute;left:363;top:15290;width:731;height:2" coordorigin="363,15290" coordsize="731,2">
              <v:shape style="position:absolute;left:363;top:15290;width:731;height:2" coordorigin="363,15290" coordsize="731,0" path="m363,15290l1093,15290e" filled="f" stroked="t" strokeweight=".477497pt" strokecolor="#676767">
                <v:path arrowok="t"/>
              </v:shape>
            </v:group>
            <v:group style="position:absolute;left:1031;top:15288;width:740;height:2" coordorigin="1031,15288" coordsize="740,2">
              <v:shape style="position:absolute;left:1031;top:15288;width:740;height:2" coordorigin="1031,15288" coordsize="740,0" path="m1031,15288l1772,15288e" filled="f" stroked="t" strokeweight=".477497pt" strokecolor="#4F5757">
                <v:path arrowok="t"/>
              </v:shape>
            </v:group>
            <v:group style="position:absolute;left:2416;top:14780;width:2;height:517" coordorigin="2416,14780" coordsize="2,517">
              <v:shape style="position:absolute;left:2416;top:14780;width:2;height:517" coordorigin="2416,14780" coordsize="0,517" path="m2416,15297l2416,14780e" filled="f" stroked="t" strokeweight=".954994pt" strokecolor="#575B5B">
                <v:path arrowok="t"/>
              </v:shape>
            </v:group>
            <v:group style="position:absolute;left:1700;top:15285;width:2392;height:2" coordorigin="1700,15285" coordsize="2392,2">
              <v:shape style="position:absolute;left:1700;top:15285;width:2392;height:2" coordorigin="1700,15285" coordsize="2392,0" path="m1700,15285l4092,15285e" filled="f" stroked="t" strokeweight=".954994pt" strokecolor="#74777C">
                <v:path arrowok="t"/>
              </v:shape>
            </v:group>
            <v:group style="position:absolute;left:4035;top:15285;width:960;height:2" coordorigin="4035,15285" coordsize="960,2">
              <v:shape style="position:absolute;left:4035;top:15285;width:960;height:2" coordorigin="4035,15285" coordsize="960,0" path="m4035,15285l4995,15285e" filled="f" stroked="t" strokeweight=".477497pt" strokecolor="#606464">
                <v:path arrowok="t"/>
              </v:shape>
            </v:group>
            <v:group style="position:absolute;left:4937;top:15285;width:1762;height:2" coordorigin="4937,15285" coordsize="1762,2">
              <v:shape style="position:absolute;left:4937;top:15285;width:1762;height:2" coordorigin="4937,15285" coordsize="1762,0" path="m4937,15285l6699,15285e" filled="f" stroked="t" strokeweight=".954994pt" strokecolor="#747C7C">
                <v:path arrowok="t"/>
              </v:shape>
            </v:group>
            <v:group style="position:absolute;left:6222;top:15285;width:826;height:2" coordorigin="6222,15285" coordsize="826,2">
              <v:shape style="position:absolute;left:6222;top:15285;width:826;height:2" coordorigin="6222,15285" coordsize="826,0" path="m6222,15285l7048,15285e" filled="f" stroked="t" strokeweight=".716246pt" strokecolor="#606B6B">
                <v:path arrowok="t"/>
              </v:shape>
            </v:group>
            <v:group style="position:absolute;left:7456;top:14780;width:2;height:517" coordorigin="7456,14780" coordsize="2,517">
              <v:shape style="position:absolute;left:7456;top:14780;width:2;height:517" coordorigin="7456,14780" coordsize="0,517" path="m7456,15297l7456,14780e" filled="f" stroked="t" strokeweight=".477497pt" strokecolor="#3F3F3F">
                <v:path arrowok="t"/>
              </v:shape>
            </v:group>
            <v:group style="position:absolute;left:6991;top:15285;width:4632;height:2" coordorigin="6991,15285" coordsize="4632,2">
              <v:shape style="position:absolute;left:6991;top:15285;width:4632;height:2" coordorigin="6991,15285" coordsize="4632,0" path="m6991,15285l11622,15285e" filled="f" stroked="t" strokeweight=".716246pt" strokecolor="#777C7C">
                <v:path arrowok="t"/>
              </v:shape>
            </v:group>
            <v:group style="position:absolute;left:9177;top:15283;width:210;height:2" coordorigin="9177,15283" coordsize="210,2">
              <v:shape style="position:absolute;left:9177;top:15283;width:210;height:2" coordorigin="9177,15283" coordsize="210,0" path="m9177,15283l9388,15283e" filled="f" stroked="t" strokeweight=".477497pt" strokecolor="#5B5B60">
                <v:path arrowok="t"/>
              </v:shape>
            </v:group>
            <v:group style="position:absolute;left:11618;top:14780;width:2;height:507" coordorigin="11618,14780" coordsize="2,507">
              <v:shape style="position:absolute;left:11618;top:14780;width:2;height:507" coordorigin="11618,14780" coordsize="0,507" path="m11618,15288l11618,14780e" filled="f" stroked="t" strokeweight=".477497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4D4D4F"/>
          <w:spacing w:val="-160"/>
          <w:w w:val="100"/>
          <w:position w:val="3"/>
        </w:rPr>
        <w:t>A</w:t>
      </w:r>
      <w:r>
        <w:rPr>
          <w:rFonts w:ascii="Arial" w:hAnsi="Arial" w:cs="Arial" w:eastAsia="Arial"/>
          <w:sz w:val="26"/>
          <w:szCs w:val="26"/>
          <w:color w:val="4D4D4F"/>
          <w:spacing w:val="0"/>
          <w:w w:val="100"/>
          <w:position w:val="-5"/>
        </w:rPr>
        <w:t>l</w:t>
      </w:r>
      <w:r>
        <w:rPr>
          <w:rFonts w:ascii="Arial" w:hAnsi="Arial" w:cs="Arial" w:eastAsia="Arial"/>
          <w:sz w:val="26"/>
          <w:szCs w:val="26"/>
          <w:color w:val="4D4D4F"/>
          <w:spacing w:val="-24"/>
          <w:w w:val="100"/>
          <w:position w:val="-5"/>
        </w:rPr>
        <w:t> </w:t>
      </w:r>
      <w:r>
        <w:rPr>
          <w:rFonts w:ascii="Arial" w:hAnsi="Arial" w:cs="Arial" w:eastAsia="Arial"/>
          <w:sz w:val="25"/>
          <w:szCs w:val="25"/>
          <w:color w:val="4D4D4F"/>
          <w:spacing w:val="-101"/>
          <w:w w:val="75"/>
          <w:position w:val="3"/>
        </w:rPr>
        <w:t>Ç</w:t>
      </w:r>
      <w:r>
        <w:rPr>
          <w:rFonts w:ascii="Arial" w:hAnsi="Arial" w:cs="Arial" w:eastAsia="Arial"/>
          <w:sz w:val="25"/>
          <w:szCs w:val="25"/>
          <w:color w:val="4D4D4F"/>
          <w:spacing w:val="0"/>
          <w:w w:val="75"/>
          <w:position w:val="3"/>
        </w:rPr>
        <w:t>l</w:t>
      </w:r>
      <w:r>
        <w:rPr>
          <w:rFonts w:ascii="Arial" w:hAnsi="Arial" w:cs="Arial" w:eastAsia="Arial"/>
          <w:sz w:val="25"/>
          <w:szCs w:val="25"/>
          <w:color w:val="4D4D4F"/>
          <w:spacing w:val="-8"/>
          <w:w w:val="75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4D4D4F"/>
          <w:spacing w:val="-49"/>
          <w:w w:val="75"/>
          <w:position w:val="-5"/>
        </w:rPr>
        <w:t>.</w:t>
      </w:r>
      <w:r>
        <w:rPr>
          <w:rFonts w:ascii="Arial" w:hAnsi="Arial" w:cs="Arial" w:eastAsia="Arial"/>
          <w:sz w:val="25"/>
          <w:szCs w:val="25"/>
          <w:color w:val="4D4D4F"/>
          <w:spacing w:val="0"/>
          <w:w w:val="75"/>
          <w:position w:val="3"/>
        </w:rPr>
        <w:t>U</w:t>
      </w:r>
      <w:r>
        <w:rPr>
          <w:rFonts w:ascii="Arial" w:hAnsi="Arial" w:cs="Arial" w:eastAsia="Arial"/>
          <w:sz w:val="25"/>
          <w:szCs w:val="25"/>
          <w:color w:val="4D4D4F"/>
          <w:spacing w:val="17"/>
          <w:w w:val="75"/>
          <w:position w:val="3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72"/>
          <w:position w:val="3"/>
        </w:rPr>
        <w:t>.</w:t>
      </w:r>
      <w:r>
        <w:rPr>
          <w:rFonts w:ascii="Arial" w:hAnsi="Arial" w:cs="Arial" w:eastAsia="Arial"/>
          <w:sz w:val="25"/>
          <w:szCs w:val="25"/>
          <w:color w:val="343434"/>
          <w:spacing w:val="-12"/>
          <w:w w:val="72"/>
          <w:position w:val="3"/>
        </w:rPr>
        <w:t>.</w:t>
      </w:r>
      <w:r>
        <w:rPr>
          <w:rFonts w:ascii="Arial" w:hAnsi="Arial" w:cs="Arial" w:eastAsia="Arial"/>
          <w:sz w:val="22"/>
          <w:szCs w:val="22"/>
          <w:color w:val="4D4D4F"/>
          <w:spacing w:val="0"/>
          <w:w w:val="72"/>
          <w:b/>
          <w:bCs/>
          <w:position w:val="-5"/>
        </w:rPr>
        <w:t>M</w:t>
      </w:r>
      <w:r>
        <w:rPr>
          <w:rFonts w:ascii="Arial" w:hAnsi="Arial" w:cs="Arial" w:eastAsia="Arial"/>
          <w:sz w:val="22"/>
          <w:szCs w:val="22"/>
          <w:color w:val="4D4D4F"/>
          <w:spacing w:val="-42"/>
          <w:w w:val="72"/>
          <w:b/>
          <w:bCs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4D4D4F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2"/>
          <w:szCs w:val="22"/>
          <w:color w:val="4D4D4F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28"/>
          <w:szCs w:val="28"/>
          <w:color w:val="383D75"/>
          <w:spacing w:val="0"/>
          <w:w w:val="50"/>
          <w:position w:val="-5"/>
        </w:rPr>
        <w:t>z.</w:t>
      </w:r>
      <w:r>
        <w:rPr>
          <w:rFonts w:ascii="Times New Roman" w:hAnsi="Times New Roman" w:cs="Times New Roman" w:eastAsia="Times New Roman"/>
          <w:sz w:val="28"/>
          <w:szCs w:val="28"/>
          <w:color w:val="383D75"/>
          <w:spacing w:val="9"/>
          <w:w w:val="50"/>
          <w:position w:val="-5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D4D4F"/>
          <w:spacing w:val="0"/>
          <w:w w:val="74"/>
          <w:position w:val="-5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4D4D4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D4D4F"/>
          <w:spacing w:val="0"/>
          <w:w w:val="100"/>
          <w:position w:val="-5"/>
        </w:rPr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74"/>
          <w:b/>
          <w:bCs/>
          <w:position w:val="-5"/>
        </w:rPr>
        <w:t>A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74"/>
          <w:b/>
          <w:bCs/>
          <w:position w:val="-5"/>
        </w:rPr>
        <w:t>  </w:t>
      </w:r>
      <w:r>
        <w:rPr>
          <w:rFonts w:ascii="Arial" w:hAnsi="Arial" w:cs="Arial" w:eastAsia="Arial"/>
          <w:sz w:val="22"/>
          <w:szCs w:val="22"/>
          <w:color w:val="343434"/>
          <w:spacing w:val="33"/>
          <w:w w:val="74"/>
          <w:b/>
          <w:bCs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position w:val="-5"/>
        </w:rPr>
        <w:t>.</w:t>
      </w:r>
      <w:r>
        <w:rPr>
          <w:rFonts w:ascii="Arial" w:hAnsi="Arial" w:cs="Arial" w:eastAsia="Arial"/>
          <w:sz w:val="22"/>
          <w:szCs w:val="22"/>
          <w:color w:val="343434"/>
          <w:spacing w:val="5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Ozka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5"/>
        </w:rPr>
        <w:t>BAŞBOSTANCI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595" w:right="-20"/>
        <w:jc w:val="left"/>
        <w:tabs>
          <w:tab w:pos="408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4D4D4F"/>
          <w:spacing w:val="0"/>
          <w:w w:val="77"/>
          <w:b/>
          <w:bCs/>
          <w:position w:val="1"/>
        </w:rPr>
        <w:t>tfaıye</w:t>
      </w:r>
      <w:r>
        <w:rPr>
          <w:rFonts w:ascii="Arial" w:hAnsi="Arial" w:cs="Arial" w:eastAsia="Arial"/>
          <w:sz w:val="22"/>
          <w:szCs w:val="22"/>
          <w:color w:val="4D4D4F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2"/>
          <w:szCs w:val="22"/>
          <w:color w:val="4D4D4F"/>
          <w:spacing w:val="0"/>
          <w:w w:val="77"/>
          <w:b/>
          <w:bCs/>
          <w:position w:val="1"/>
        </w:rPr>
        <w:t>e</w:t>
      </w:r>
      <w:r>
        <w:rPr>
          <w:rFonts w:ascii="Arial" w:hAnsi="Arial" w:cs="Arial" w:eastAsia="Arial"/>
          <w:sz w:val="22"/>
          <w:szCs w:val="22"/>
          <w:color w:val="4D4D4F"/>
          <w:spacing w:val="0"/>
          <w:w w:val="77"/>
          <w:b/>
          <w:bCs/>
          <w:position w:val="1"/>
        </w:rPr>
        <w:t>  </w:t>
      </w:r>
      <w:r>
        <w:rPr>
          <w:rFonts w:ascii="Arial" w:hAnsi="Arial" w:cs="Arial" w:eastAsia="Arial"/>
          <w:sz w:val="22"/>
          <w:szCs w:val="22"/>
          <w:color w:val="4D4D4F"/>
          <w:spacing w:val="32"/>
          <w:w w:val="77"/>
          <w:b/>
          <w:bCs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>mlr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1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2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3566" w:right="286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1247E"/>
          <w:spacing w:val="0"/>
          <w:w w:val="139"/>
        </w:rPr>
        <w:t>\.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23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9A9A9A"/>
          <w:w w:val="333"/>
          <w:b/>
          <w:bCs/>
          <w:i/>
        </w:rPr>
        <w:t>-</w:t>
      </w:r>
      <w:r>
        <w:rPr>
          <w:rFonts w:ascii="Arial" w:hAnsi="Arial" w:cs="Arial" w:eastAsia="Arial"/>
          <w:sz w:val="12"/>
          <w:szCs w:val="12"/>
          <w:color w:val="727474"/>
          <w:w w:val="87"/>
          <w:b/>
          <w:bCs/>
          <w:i/>
        </w:rPr>
        <w:t>....</w:t>
      </w:r>
      <w:r>
        <w:rPr>
          <w:rFonts w:ascii="Arial" w:hAnsi="Arial" w:cs="Arial" w:eastAsia="Arial"/>
          <w:sz w:val="12"/>
          <w:szCs w:val="12"/>
          <w:color w:val="727474"/>
          <w:w w:val="88"/>
          <w:b/>
          <w:bCs/>
          <w:i/>
        </w:rPr>
        <w:t>_</w:t>
      </w:r>
      <w:r>
        <w:rPr>
          <w:rFonts w:ascii="Arial" w:hAnsi="Arial" w:cs="Arial" w:eastAsia="Arial"/>
          <w:sz w:val="12"/>
          <w:szCs w:val="12"/>
          <w:color w:val="727474"/>
          <w:spacing w:val="-7"/>
          <w:w w:val="100"/>
          <w:b/>
          <w:bCs/>
          <w:i/>
        </w:rPr>
        <w:t> </w:t>
      </w:r>
      <w:r>
        <w:rPr>
          <w:rFonts w:ascii="Arial" w:hAnsi="Arial" w:cs="Arial" w:eastAsia="Arial"/>
          <w:sz w:val="12"/>
          <w:szCs w:val="12"/>
          <w:color w:val="727474"/>
          <w:spacing w:val="0"/>
          <w:w w:val="140"/>
          <w:b/>
          <w:bCs/>
          <w:i/>
        </w:rPr>
        <w:t>_</w:t>
      </w:r>
      <w:r>
        <w:rPr>
          <w:rFonts w:ascii="Arial" w:hAnsi="Arial" w:cs="Arial" w:eastAsia="Arial"/>
          <w:sz w:val="12"/>
          <w:szCs w:val="12"/>
          <w:color w:val="727474"/>
          <w:spacing w:val="-17"/>
          <w:w w:val="100"/>
          <w:b/>
          <w:bCs/>
          <w:i/>
        </w:rPr>
        <w:t> </w:t>
      </w:r>
      <w:r>
        <w:rPr>
          <w:rFonts w:ascii="Arial" w:hAnsi="Arial" w:cs="Arial" w:eastAsia="Arial"/>
          <w:sz w:val="12"/>
          <w:szCs w:val="12"/>
          <w:color w:val="727474"/>
          <w:spacing w:val="0"/>
          <w:w w:val="120"/>
          <w:b/>
          <w:bCs/>
          <w:i/>
        </w:rPr>
        <w:t>_.</w:t>
      </w:r>
      <w:r>
        <w:rPr>
          <w:rFonts w:ascii="Arial" w:hAnsi="Arial" w:cs="Arial" w:eastAsia="Arial"/>
          <w:sz w:val="12"/>
          <w:szCs w:val="12"/>
          <w:color w:val="727474"/>
          <w:spacing w:val="-5"/>
          <w:w w:val="120"/>
          <w:b/>
          <w:bCs/>
          <w:i/>
        </w:rPr>
        <w:t>.</w:t>
      </w:r>
      <w:r>
        <w:rPr>
          <w:rFonts w:ascii="Arial" w:hAnsi="Arial" w:cs="Arial" w:eastAsia="Arial"/>
          <w:sz w:val="12"/>
          <w:szCs w:val="12"/>
          <w:color w:val="4D4D4F"/>
          <w:spacing w:val="0"/>
          <w:w w:val="134"/>
          <w:b/>
          <w:bCs/>
          <w:i/>
        </w:rPr>
        <w:t>.</w:t>
      </w:r>
      <w:r>
        <w:rPr>
          <w:rFonts w:ascii="Arial" w:hAnsi="Arial" w:cs="Arial" w:eastAsia="Arial"/>
          <w:sz w:val="12"/>
          <w:szCs w:val="12"/>
          <w:color w:val="4D4D4F"/>
          <w:spacing w:val="-17"/>
          <w:w w:val="134"/>
          <w:b/>
          <w:bCs/>
          <w:i/>
        </w:rPr>
        <w:t>.</w:t>
      </w:r>
      <w:r>
        <w:rPr>
          <w:rFonts w:ascii="Arial" w:hAnsi="Arial" w:cs="Arial" w:eastAsia="Arial"/>
          <w:sz w:val="12"/>
          <w:szCs w:val="12"/>
          <w:color w:val="1F1F1F"/>
          <w:spacing w:val="-9"/>
          <w:w w:val="119"/>
          <w:b/>
          <w:bCs/>
          <w:i/>
        </w:rPr>
        <w:t>·</w:t>
      </w:r>
      <w:r>
        <w:rPr>
          <w:rFonts w:ascii="Arial" w:hAnsi="Arial" w:cs="Arial" w:eastAsia="Arial"/>
          <w:sz w:val="12"/>
          <w:szCs w:val="12"/>
          <w:color w:val="727474"/>
          <w:spacing w:val="0"/>
          <w:w w:val="83"/>
          <w:b/>
          <w:bCs/>
          <w:i/>
        </w:rPr>
        <w:t>f''</w:t>
      </w:r>
      <w:r>
        <w:rPr>
          <w:rFonts w:ascii="Arial" w:hAnsi="Arial" w:cs="Arial" w:eastAsia="Arial"/>
          <w:sz w:val="12"/>
          <w:szCs w:val="12"/>
          <w:color w:val="727474"/>
          <w:spacing w:val="-5"/>
          <w:w w:val="100"/>
          <w:b/>
          <w:bCs/>
          <w:i/>
        </w:rPr>
        <w:t> </w:t>
      </w:r>
      <w:r>
        <w:rPr>
          <w:rFonts w:ascii="Arial" w:hAnsi="Arial" w:cs="Arial" w:eastAsia="Arial"/>
          <w:sz w:val="12"/>
          <w:szCs w:val="12"/>
          <w:color w:val="727474"/>
          <w:spacing w:val="0"/>
          <w:w w:val="100"/>
          <w:b/>
          <w:bCs/>
          <w:i/>
        </w:rPr>
        <w:t>"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60" w:right="180"/>
          <w:cols w:num="2" w:equalWidth="0">
            <w:col w:w="6637" w:space="2300"/>
            <w:col w:w="2543"/>
          </w:cols>
        </w:sectPr>
      </w:pPr>
      <w:rPr/>
    </w:p>
    <w:p>
      <w:pPr>
        <w:spacing w:before="91" w:after="0" w:line="216" w:lineRule="auto"/>
        <w:ind w:left="581" w:right="-148" w:firstLine="25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5"/>
          <w:szCs w:val="85"/>
          <w:color w:val="313131"/>
          <w:spacing w:val="-383"/>
          <w:w w:val="179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26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313131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10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1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b/>
          <w:bCs/>
          <w:position w:val="0"/>
        </w:rPr>
        <w:t>BÜYÜKŞE</w:t>
      </w:r>
      <w:r>
        <w:rPr>
          <w:rFonts w:ascii="Arial" w:hAnsi="Arial" w:cs="Arial" w:eastAsia="Arial"/>
          <w:sz w:val="15"/>
          <w:szCs w:val="15"/>
          <w:color w:val="313131"/>
          <w:spacing w:val="-8"/>
          <w:w w:val="104"/>
          <w:b/>
          <w:bCs/>
          <w:position w:val="0"/>
        </w:rPr>
        <w:t>H</w:t>
      </w:r>
      <w:r>
        <w:rPr>
          <w:rFonts w:ascii="Arial" w:hAnsi="Arial" w:cs="Arial" w:eastAsia="Arial"/>
          <w:sz w:val="15"/>
          <w:szCs w:val="15"/>
          <w:color w:val="131313"/>
          <w:spacing w:val="-8"/>
          <w:w w:val="107"/>
          <w:b/>
          <w:bCs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6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3" w:right="443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464" w:right="457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131313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37" w:lineRule="exact"/>
        <w:ind w:left="1114" w:right="524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9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60" w:bottom="280" w:left="220" w:right="260"/>
          <w:cols w:num="2" w:equalWidth="0">
            <w:col w:w="1596" w:space="1595"/>
            <w:col w:w="8249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</w:sectPr>
      </w:pPr>
      <w:rPr/>
    </w:p>
    <w:p>
      <w:pPr>
        <w:spacing w:before="34" w:after="0" w:line="240" w:lineRule="auto"/>
        <w:ind w:left="110" w:right="12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2"/>
        </w:rPr>
        <w:t>Pla_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4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4" w:right="-4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_!Kayıt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3405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1" w:lineRule="auto"/>
        <w:ind w:left="129" w:right="1610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719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Dogıı.ı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Yanguı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</w:rPr>
        <w:t>:Çö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3" w:after="0" w:line="240" w:lineRule="auto"/>
        <w:ind w:left="448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14:02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tre!: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:Tedbirsizlik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-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  <w:cols w:num="2" w:equalWidth="0">
            <w:col w:w="4963" w:space="13"/>
            <w:col w:w="6464"/>
          </w:cols>
        </w:sectPr>
      </w:pPr>
      <w:rPr/>
    </w:p>
    <w:p>
      <w:pPr>
        <w:spacing w:before="5" w:after="0" w:line="240" w:lineRule="auto"/>
        <w:ind w:left="13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60"/>
          <w:spacing w:val="0"/>
          <w:w w:val="10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60"/>
          <w:spacing w:val="-41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left="5" w:right="-20"/>
        <w:jc w:val="left"/>
        <w:tabs>
          <w:tab w:pos="2660" w:val="left"/>
          <w:tab w:pos="3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72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7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72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5"/>
        </w:rPr>
        <w:t>Digerı-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4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32"/>
          <w:w w:val="510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510"/>
          <w:emboss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510"/>
          <w:emboss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510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44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8"/>
          <w:w w:val="4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44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9"/>
          <w:w w:val="4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51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345"/>
        </w:rPr>
        <w:t>--------------ı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806" w:right="-20"/>
        <w:jc w:val="left"/>
        <w:tabs>
          <w:tab w:pos="1380" w:val="left"/>
          <w:tab w:pos="1880" w:val="left"/>
          <w:tab w:pos="2520" w:val="left"/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48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48"/>
          <w:b/>
          <w:bCs/>
          <w:position w:val="-1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0"/>
          <w:w w:val="48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-16"/>
          <w:w w:val="4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1A1A1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48"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313131"/>
          <w:spacing w:val="-19"/>
          <w:w w:val="48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-1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-1"/>
        </w:rPr>
        <w:t>14:09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  <w:cols w:num="2" w:equalWidth="0">
            <w:col w:w="1692" w:space="1753"/>
            <w:col w:w="7995"/>
          </w:cols>
        </w:sectPr>
      </w:pPr>
      <w:rPr/>
    </w:p>
    <w:p>
      <w:pPr>
        <w:spacing w:before="89" w:after="0" w:line="240" w:lineRule="auto"/>
        <w:ind w:left="133" w:right="-20"/>
        <w:jc w:val="left"/>
        <w:tabs>
          <w:tab w:pos="216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14" w:lineRule="exact"/>
        <w:ind w:left="22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44444"/>
          <w:w w:val="269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444444"/>
          <w:spacing w:val="4"/>
          <w:w w:val="27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-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Mtııni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942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left="44"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14:03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:14:08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50"/>
          <w:b/>
          <w:bCs/>
        </w:rPr>
        <w:t>1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5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6"/>
          <w:w w:val="5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Eııuıiyet-Jandarma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  <w:cols w:num="3" w:equalWidth="0">
            <w:col w:w="640" w:space="1430"/>
            <w:col w:w="1955" w:space="593"/>
            <w:col w:w="6822"/>
          </w:cols>
        </w:sectPr>
      </w:pPr>
      <w:rPr/>
    </w:p>
    <w:p>
      <w:pPr>
        <w:spacing w:before="75" w:after="0" w:line="216" w:lineRule="exact"/>
        <w:ind w:left="5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</w:rPr>
        <w:t>---------+P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</w:rPr>
        <w:t>S=aL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ı=s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</w:rPr>
        <w:t>------F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</w:rPr>
        <w:t>oRğ&lt;a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a=z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</w:rPr>
        <w:t>E=k=ib=i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</w:rPr>
        <w:t>------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1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22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5"/>
          <w:w w:val="22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44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44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22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7"/>
          <w:w w:val="22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388"/>
        </w:rPr>
        <w:t>-------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3" w:lineRule="exact"/>
        <w:ind w:left="129" w:right="-20"/>
        <w:jc w:val="left"/>
        <w:tabs>
          <w:tab w:pos="620" w:val="left"/>
          <w:tab w:pos="46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82"/>
        </w:rPr>
        <w:t>Y&lt;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0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Döntl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09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0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ldgAmirini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Adı-So_y_adı: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</w:sectPr>
      </w:pPr>
      <w:rPr/>
    </w:p>
    <w:p>
      <w:pPr>
        <w:spacing w:before="23" w:after="0" w:line="240" w:lineRule="auto"/>
        <w:ind w:left="14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Dunım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duınanlı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53" w:lineRule="exact"/>
        <w:ind w:left="25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6"/>
        </w:rPr>
        <w:t>Sön.dUrmede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6"/>
        </w:rPr>
        <w:t>söndürucü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  <w:cols w:num="2" w:equalWidth="0">
            <w:col w:w="1572" w:space="526"/>
            <w:col w:w="9342"/>
          </w:cols>
        </w:sectPr>
      </w:pPr>
      <w:rPr/>
    </w:p>
    <w:p>
      <w:pPr>
        <w:spacing w:before="80" w:after="0" w:line="136" w:lineRule="exact"/>
        <w:ind w:left="147" w:right="-69"/>
        <w:jc w:val="left"/>
        <w:tabs>
          <w:tab w:pos="2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7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6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5" w:after="0" w:line="131" w:lineRule="exact"/>
        <w:ind w:right="-69"/>
        <w:jc w:val="left"/>
        <w:tabs>
          <w:tab w:pos="1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2"/>
          <w:w w:val="44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7"/>
        </w:rPr>
        <w:t>Köpil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right="-20"/>
        <w:jc w:val="left"/>
        <w:tabs>
          <w:tab w:pos="16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8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8"/>
          <w:position w:val="-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8"/>
          <w:w w:val="115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10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  <w:position w:val="-1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0"/>
          <w:w w:val="80"/>
          <w:i/>
          <w:position w:val="-8"/>
        </w:rPr>
        <w:t>ıcoı</w:t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-39"/>
          <w:w w:val="100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  <w:cols w:num="3" w:equalWidth="0">
            <w:col w:w="4101" w:space="1224"/>
            <w:col w:w="2072" w:space="608"/>
            <w:col w:w="3435"/>
          </w:cols>
        </w:sectPr>
      </w:pPr>
      <w:rPr/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9" w:lineRule="exact"/>
        <w:ind w:left="3439" w:right="-20"/>
        <w:jc w:val="left"/>
        <w:tabs>
          <w:tab w:pos="4400" w:val="left"/>
          <w:tab w:pos="5940" w:val="left"/>
          <w:tab w:pos="754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92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69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69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kenearında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bulunmamaktadı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  <w:cols w:num="2" w:equalWidth="0">
            <w:col w:w="1855" w:space="247"/>
            <w:col w:w="9338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55" w:lineRule="auto"/>
        <w:ind w:left="35" w:right="49" w:firstLine="-3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2"/>
        </w:rPr>
        <w:t>raşıırına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sorı.ışturmada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9"/>
        </w:rPr>
        <w:t>ıklığı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220" w:right="260"/>
          <w:cols w:num="2" w:equalWidth="0">
            <w:col w:w="1803" w:space="304"/>
            <w:col w:w="9333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</w:sectPr>
      </w:pPr>
      <w:rPr/>
    </w:p>
    <w:p>
      <w:pPr>
        <w:spacing w:before="45" w:after="0" w:line="240" w:lineRule="auto"/>
        <w:ind w:left="147" w:right="47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1" w:lineRule="auto"/>
        <w:ind w:left="166" w:right="-56" w:firstLine="5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5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Yano:ı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.n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Edildiıli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  <w:cols w:num="3" w:equalWidth="0">
            <w:col w:w="1627" w:space="480"/>
            <w:col w:w="1030" w:space="3545"/>
            <w:col w:w="4758"/>
          </w:cols>
        </w:sectPr>
      </w:pPr>
      <w:rPr/>
    </w:p>
    <w:p>
      <w:pPr>
        <w:spacing w:before="22" w:after="0" w:line="240" w:lineRule="auto"/>
        <w:ind w:left="180" w:right="-20"/>
        <w:jc w:val="left"/>
        <w:tabs>
          <w:tab w:pos="2100" w:val="left"/>
          <w:tab w:pos="2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DöntişO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7"/>
          <w:w w:val="8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70" w:right="-69"/>
        <w:jc w:val="left"/>
        <w:tabs>
          <w:tab w:pos="1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-1"/>
        </w:rPr>
        <w:t>Karabag;la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14:41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  <w:cols w:num="3" w:equalWidth="0">
            <w:col w:w="5435" w:space="530"/>
            <w:col w:w="981" w:space="1638"/>
            <w:col w:w="2856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</w:sectPr>
      </w:pPr>
      <w:rPr/>
    </w:p>
    <w:p>
      <w:pPr>
        <w:spacing w:before="40" w:after="0" w:line="240" w:lineRule="auto"/>
        <w:ind w:left="22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.480001pt;height:33.6pt;mso-position-horizontal-relative:char;mso-position-vertical-relative:line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20" w:lineRule="exact"/>
        <w:ind w:left="2367" w:right="1553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D5D60"/>
          <w:spacing w:val="-115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137"/>
          <w:position w:val="-1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35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14"/>
        </w:rPr>
        <w:t>itfaiy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4"/>
        </w:rPr>
        <w:t>e</w:t>
      </w:r>
      <w:r>
        <w:rPr>
          <w:rFonts w:ascii="Arial" w:hAnsi="Arial" w:cs="Arial" w:eastAsia="Arial"/>
          <w:sz w:val="19"/>
          <w:szCs w:val="19"/>
          <w:color w:val="313131"/>
          <w:spacing w:val="-6"/>
          <w:w w:val="114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13131"/>
          <w:spacing w:val="5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1"/>
          <w:b/>
          <w:bCs/>
        </w:rPr>
        <w:t>Bolge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329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4"/>
          <w:b/>
          <w:bCs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22" w:lineRule="atLeast"/>
        <w:ind w:left="2588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5D5D60"/>
          <w:spacing w:val="0"/>
          <w:w w:val="74"/>
        </w:rPr>
        <w:t>A</w:t>
      </w:r>
      <w:r>
        <w:rPr>
          <w:rFonts w:ascii="Arial" w:hAnsi="Arial" w:cs="Arial" w:eastAsia="Arial"/>
          <w:sz w:val="28"/>
          <w:szCs w:val="28"/>
          <w:color w:val="5D5D60"/>
          <w:spacing w:val="30"/>
          <w:w w:val="74"/>
        </w:rPr>
        <w:t> </w:t>
      </w:r>
      <w:r>
        <w:rPr>
          <w:rFonts w:ascii="Arial" w:hAnsi="Arial" w:cs="Arial" w:eastAsia="Arial"/>
          <w:sz w:val="28"/>
          <w:szCs w:val="28"/>
          <w:color w:val="444444"/>
          <w:spacing w:val="0"/>
          <w:w w:val="90"/>
        </w:rPr>
        <w:t>d</w:t>
      </w:r>
      <w:r>
        <w:rPr>
          <w:rFonts w:ascii="Arial" w:hAnsi="Arial" w:cs="Arial" w:eastAsia="Arial"/>
          <w:sz w:val="28"/>
          <w:szCs w:val="28"/>
          <w:color w:val="444444"/>
          <w:spacing w:val="-44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5D5D60"/>
          <w:spacing w:val="0"/>
          <w:w w:val="104"/>
        </w:rPr>
        <w:t>u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35" w:after="0" w:line="240" w:lineRule="auto"/>
        <w:ind w:left="22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362656pt;margin-top:24.085457pt;width:41.758202pt;height:57.0pt;mso-position-horizontal-relative:page;mso-position-vertical-relative:paragraph;z-index:-15083" type="#_x0000_t202" filled="f" stroked="f">
            <v:textbox inset="0,0,0,0">
              <w:txbxContent>
                <w:p>
                  <w:pPr>
                    <w:spacing w:before="0" w:after="0" w:line="1140" w:lineRule="exact"/>
                    <w:ind w:right="-211"/>
                    <w:jc w:val="left"/>
                    <w:rPr>
                      <w:rFonts w:ascii="Times New Roman" w:hAnsi="Times New Roman" w:cs="Times New Roman" w:eastAsia="Times New Roman"/>
                      <w:sz w:val="114"/>
                      <w:szCs w:val="1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4"/>
                      <w:szCs w:val="114"/>
                      <w:color w:val="41466E"/>
                      <w:spacing w:val="0"/>
                      <w:w w:val="55"/>
                      <w:i/>
                      <w:position w:val="-1"/>
                    </w:rPr>
                    <w:t>-III</w:t>
                  </w:r>
                  <w:r>
                    <w:rPr>
                      <w:rFonts w:ascii="Times New Roman" w:hAnsi="Times New Roman" w:cs="Times New Roman" w:eastAsia="Times New Roman"/>
                      <w:sz w:val="114"/>
                      <w:szCs w:val="1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579" w:lineRule="exact"/>
        <w:ind w:right="165"/>
        <w:jc w:val="right"/>
        <w:rPr>
          <w:rFonts w:ascii="Arial" w:hAnsi="Arial" w:cs="Arial" w:eastAsia="Arial"/>
          <w:sz w:val="53"/>
          <w:szCs w:val="53"/>
        </w:rPr>
      </w:pPr>
      <w:rPr/>
      <w:r>
        <w:rPr>
          <w:rFonts w:ascii="Arial" w:hAnsi="Arial" w:cs="Arial" w:eastAsia="Arial"/>
          <w:sz w:val="53"/>
          <w:szCs w:val="53"/>
          <w:color w:val="313131"/>
          <w:w w:val="37"/>
          <w:position w:val="-3"/>
        </w:rPr>
        <w:t>A</w:t>
      </w:r>
      <w:r>
        <w:rPr>
          <w:rFonts w:ascii="Arial" w:hAnsi="Arial" w:cs="Arial" w:eastAsia="Arial"/>
          <w:sz w:val="53"/>
          <w:szCs w:val="53"/>
          <w:color w:val="313131"/>
          <w:spacing w:val="-120"/>
          <w:w w:val="37"/>
          <w:position w:val="-3"/>
        </w:rPr>
        <w:t>V</w:t>
      </w:r>
      <w:r>
        <w:rPr>
          <w:rFonts w:ascii="Arial" w:hAnsi="Arial" w:cs="Arial" w:eastAsia="Arial"/>
          <w:sz w:val="53"/>
          <w:szCs w:val="53"/>
          <w:color w:val="41466E"/>
          <w:spacing w:val="0"/>
          <w:w w:val="88"/>
          <w:position w:val="-3"/>
        </w:rPr>
        <w:t>;;;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4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60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224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1315E"/>
          <w:spacing w:val="0"/>
          <w:w w:val="10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59" w:lineRule="exact"/>
        <w:ind w:left="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2.559998pt;margin-top:-58.40358pt;width:119.040001pt;height:94.080002pt;mso-position-horizontal-relative:page;mso-position-vertical-relative:paragraph;z-index:-15085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144"/>
          <w:szCs w:val="144"/>
          <w:color w:val="31315E"/>
          <w:spacing w:val="-393"/>
          <w:w w:val="140"/>
          <w:position w:val="-11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35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3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98"/>
          <w:position w:val="-135"/>
        </w:rPr>
        <w:t>E</w:t>
      </w:r>
      <w:r>
        <w:rPr>
          <w:rFonts w:ascii="Times New Roman" w:hAnsi="Times New Roman" w:cs="Times New Roman" w:eastAsia="Times New Roman"/>
          <w:sz w:val="144"/>
          <w:szCs w:val="144"/>
          <w:color w:val="444444"/>
          <w:spacing w:val="-547"/>
          <w:w w:val="20"/>
          <w:position w:val="-11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135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2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313131"/>
          <w:spacing w:val="0"/>
          <w:w w:val="52"/>
          <w:b/>
          <w:bCs/>
        </w:rPr>
        <w:t>219</w:t>
      </w:r>
      <w:r>
        <w:rPr>
          <w:rFonts w:ascii="Arial" w:hAnsi="Arial" w:cs="Arial" w:eastAsia="Arial"/>
          <w:sz w:val="29"/>
          <w:szCs w:val="29"/>
          <w:color w:val="313131"/>
          <w:spacing w:val="42"/>
          <w:w w:val="52"/>
          <w:b/>
          <w:bCs/>
        </w:rPr>
        <w:t> 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52"/>
          <w:b/>
          <w:bCs/>
        </w:rPr>
        <w:t>Mawsı0017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  <w:cols w:num="3" w:equalWidth="0">
            <w:col w:w="4308" w:space="239"/>
            <w:col w:w="1678" w:space="2406"/>
            <w:col w:w="2809"/>
          </w:cols>
        </w:sectPr>
      </w:pPr>
      <w:rPr/>
    </w:p>
    <w:p>
      <w:pPr>
        <w:spacing w:before="0" w:after="0" w:line="986" w:lineRule="atLeast"/>
        <w:ind w:left="5754" w:right="5468"/>
        <w:jc w:val="center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v:group style="position:absolute;margin-left:15.192085pt;margin-top:37.431606pt;width:562.696015pt;height:774.061021pt;mso-position-horizontal-relative:page;mso-position-vertical-relative:page;z-index:-15084" coordorigin="304,749" coordsize="11254,15481">
            <v:group style="position:absolute;left:311;top:791;width:10326;height:2" coordorigin="311,791" coordsize="10326,2">
              <v:shape style="position:absolute;left:311;top:791;width:10326;height:2" coordorigin="311,791" coordsize="10326,0" path="m311,791l10637,791e" filled="f" stroked="t" strokeweight=".706609pt" strokecolor="#5B5B5B">
                <v:path arrowok="t"/>
              </v:shape>
            </v:group>
            <v:group style="position:absolute;left:382;top:760;width:2;height:15455" coordorigin="382,760" coordsize="2,15455">
              <v:shape style="position:absolute;left:382;top:760;width:2;height:15455" coordorigin="382,760" coordsize="0,15455" path="m382,16216l382,760e" filled="f" stroked="t" strokeweight="1.177681pt" strokecolor="#545454">
                <v:path arrowok="t"/>
              </v:shape>
            </v:group>
            <v:group style="position:absolute;left:2271;top:770;width:2;height:1497" coordorigin="2271,770" coordsize="2,1497">
              <v:shape style="position:absolute;left:2271;top:770;width:2;height:1497" coordorigin="2271,770" coordsize="0,1497" path="m2271,2267l2271,770e" filled="f" stroked="t" strokeweight=".706609pt" strokecolor="#6B6B6B">
                <v:path arrowok="t"/>
              </v:shape>
            </v:group>
            <v:group style="position:absolute;left:8955;top:794;width:2;height:1483" coordorigin="8955,794" coordsize="2,1483">
              <v:shape style="position:absolute;left:8955;top:794;width:2;height:1483" coordorigin="8955,794" coordsize="0,1483" path="m8955,2276l8955,794e" filled="f" stroked="t" strokeweight=".942145pt" strokecolor="#4F4F4F">
                <v:path arrowok="t"/>
              </v:shape>
            </v:group>
            <v:group style="position:absolute;left:11504;top:779;width:2;height:15417" coordorigin="11504,779" coordsize="2,15417">
              <v:shape style="position:absolute;left:11504;top:779;width:2;height:15417" coordorigin="11504,779" coordsize="0,15417" path="m11504,16197l11504,779e" filled="f" stroked="t" strokeweight=".942145pt" strokecolor="#575757">
                <v:path arrowok="t"/>
              </v:shape>
            </v:group>
            <v:group style="position:absolute;left:320;top:2269;width:11160;height:2" coordorigin="320,2269" coordsize="11160,2">
              <v:shape style="position:absolute;left:320;top:2269;width:11160;height:2" coordorigin="320,2269" coordsize="11160,0" path="m320,2269l11480,2269e" filled="f" stroked="t" strokeweight=".706609pt" strokecolor="#545454">
                <v:path arrowok="t"/>
              </v:shape>
            </v:group>
            <v:group style="position:absolute;left:316;top:2507;width:11169;height:2" coordorigin="316,2507" coordsize="11169,2">
              <v:shape style="position:absolute;left:316;top:2507;width:11169;height:2" coordorigin="316,2507" coordsize="11169,0" path="m316,2507l11485,2507e" filled="f" stroked="t" strokeweight=".706609pt" strokecolor="#545454">
                <v:path arrowok="t"/>
              </v:shape>
            </v:group>
            <v:group style="position:absolute;left:2327;top:4201;width:2;height:12014" coordorigin="2327,4201" coordsize="2,12014">
              <v:shape style="position:absolute;left:2327;top:4201;width:2;height:12014" coordorigin="2327,4201" coordsize="0,12014" path="m2327,16216l2327,4201e" filled="f" stroked="t" strokeweight="1.413217pt" strokecolor="#545454">
                <v:path arrowok="t"/>
              </v:shape>
            </v:group>
            <v:group style="position:absolute;left:3648;top:3450;width:2;height:770" coordorigin="3648,3450" coordsize="2,770">
              <v:shape style="position:absolute;left:3648;top:3450;width:2;height:770" coordorigin="3648,3450" coordsize="0,770" path="m3648,4220l3648,3450e" filled="f" stroked="t" strokeweight=".706609pt" strokecolor="#545454">
                <v:path arrowok="t"/>
              </v:shape>
            </v:group>
            <v:group style="position:absolute;left:330;top:4211;width:11164;height:2" coordorigin="330,4211" coordsize="11164,2">
              <v:shape style="position:absolute;left:330;top:4211;width:11164;height:2" coordorigin="330,4211" coordsize="11164,0" path="m330,4211l11494,4211e" filled="f" stroked="t" strokeweight=".706609pt" strokecolor="#4B4B4B">
                <v:path arrowok="t"/>
              </v:shape>
            </v:group>
            <v:group style="position:absolute;left:316;top:2749;width:11179;height:2" coordorigin="316,2749" coordsize="11179,2">
              <v:shape style="position:absolute;left:316;top:2749;width:11179;height:2" coordorigin="316,2749" coordsize="11179,0" path="m316,2749l11494,2749e" filled="f" stroked="t" strokeweight=".706609pt" strokecolor="#545454">
                <v:path arrowok="t"/>
              </v:shape>
            </v:group>
            <v:group style="position:absolute;left:320;top:2987;width:11179;height:2" coordorigin="320,2987" coordsize="11179,2">
              <v:shape style="position:absolute;left:320;top:2987;width:11179;height:2" coordorigin="320,2987" coordsize="11179,0" path="m320,2987l11499,2987e" filled="f" stroked="t" strokeweight=".706609pt" strokecolor="#545454">
                <v:path arrowok="t"/>
              </v:shape>
            </v:group>
            <v:group style="position:absolute;left:325;top:3222;width:11174;height:2" coordorigin="325,3222" coordsize="11174,2">
              <v:shape style="position:absolute;left:325;top:3222;width:11174;height:2" coordorigin="325,3222" coordsize="11174,0" path="m325,3222l11499,3222e" filled="f" stroked="t" strokeweight=".706609pt" strokecolor="#545454">
                <v:path arrowok="t"/>
              </v:shape>
            </v:group>
            <v:group style="position:absolute;left:325;top:3460;width:11169;height:2" coordorigin="325,3460" coordsize="11169,2">
              <v:shape style="position:absolute;left:325;top:3460;width:11169;height:2" coordorigin="325,3460" coordsize="11169,0" path="m325,3460l11494,3460e" filled="f" stroked="t" strokeweight=".706609pt" strokecolor="#545454">
                <v:path arrowok="t"/>
              </v:shape>
            </v:group>
            <v:group style="position:absolute;left:330;top:4486;width:11169;height:2" coordorigin="330,4486" coordsize="11169,2">
              <v:shape style="position:absolute;left:330;top:4486;width:11169;height:2" coordorigin="330,4486" coordsize="11169,0" path="m330,4486l11499,4486e" filled="f" stroked="t" strokeweight=".706609pt" strokecolor="#4F4F4F">
                <v:path arrowok="t"/>
              </v:shape>
            </v:group>
            <v:group style="position:absolute;left:2275;top:4726;width:9224;height:2" coordorigin="2275,4726" coordsize="9224,2">
              <v:shape style="position:absolute;left:2275;top:4726;width:9224;height:2" coordorigin="2275,4726" coordsize="9224,0" path="m2275,4726l11499,4726e" filled="f" stroked="t" strokeweight=".706609pt" strokecolor="#545454">
                <v:path arrowok="t"/>
              </v:shape>
            </v:group>
            <v:group style="position:absolute;left:4821;top:4719;width:2;height:2158" coordorigin="4821,4719" coordsize="2,2158">
              <v:shape style="position:absolute;left:4821;top:4719;width:2;height:2158" coordorigin="4821,4719" coordsize="0,2158" path="m4821,6877l4821,4719e" filled="f" stroked="t" strokeweight=".706609pt" strokecolor="#4F4F4F">
                <v:path arrowok="t"/>
              </v:shape>
            </v:group>
            <v:group style="position:absolute;left:4810;top:5199;width:6694;height:2" coordorigin="4810,5199" coordsize="6694,2">
              <v:shape style="position:absolute;left:4810;top:5199;width:6694;height:2" coordorigin="4810,5199" coordsize="6694,0" path="m4810,5199l11504,5199e" filled="f" stroked="t" strokeweight=".706609pt" strokecolor="#575757">
                <v:path arrowok="t"/>
              </v:shape>
            </v:group>
            <v:group style="position:absolute;left:4810;top:5442;width:6694;height:2" coordorigin="4810,5442" coordsize="6694,2">
              <v:shape style="position:absolute;left:4810;top:5442;width:6694;height:2" coordorigin="4810,5442" coordsize="6694,0" path="m4810,5442l11504,5442e" filled="f" stroked="t" strokeweight=".706609pt" strokecolor="#545454">
                <v:path arrowok="t"/>
              </v:shape>
            </v:group>
            <v:group style="position:absolute;left:4814;top:5679;width:6689;height:2" coordorigin="4814,5679" coordsize="6689,2">
              <v:shape style="position:absolute;left:4814;top:5679;width:6689;height:2" coordorigin="4814,5679" coordsize="6689,0" path="m4814,5679l11504,5679e" filled="f" stroked="t" strokeweight=".706609pt" strokecolor="#545454">
                <v:path arrowok="t"/>
              </v:shape>
            </v:group>
            <v:group style="position:absolute;left:2285;top:6630;width:9224;height:2" coordorigin="2285,6630" coordsize="9224,2">
              <v:shape style="position:absolute;left:2285;top:6630;width:9224;height:2" coordorigin="2285,6630" coordsize="9224,0" path="m2285,6630l11508,6630e" filled="f" stroked="t" strokeweight=".706609pt" strokecolor="#545454">
                <v:path arrowok="t"/>
              </v:shape>
            </v:group>
            <v:group style="position:absolute;left:2266;top:5922;width:9238;height:2" coordorigin="2266,5922" coordsize="9238,2">
              <v:shape style="position:absolute;left:2266;top:5922;width:9238;height:2" coordorigin="2266,5922" coordsize="9238,0" path="m2266,5922l11504,5922e" filled="f" stroked="t" strokeweight=".706609pt" strokecolor="#4F4F4F">
                <v:path arrowok="t"/>
              </v:shape>
            </v:group>
            <v:group style="position:absolute;left:2285;top:6872;width:9228;height:2" coordorigin="2285,6872" coordsize="9228,2">
              <v:shape style="position:absolute;left:2285;top:6872;width:9228;height:2" coordorigin="2285,6872" coordsize="9228,0" path="m2285,6872l11513,6872e" filled="f" stroked="t" strokeweight=".706609pt" strokecolor="#575757">
                <v:path arrowok="t"/>
              </v:shape>
            </v:group>
            <v:group style="position:absolute;left:353;top:7580;width:11169;height:2" coordorigin="353,7580" coordsize="11169,2">
              <v:shape style="position:absolute;left:353;top:7580;width:11169;height:2" coordorigin="353,7580" coordsize="11169,0" path="m353,7580l11522,7580e" filled="f" stroked="t" strokeweight=".706609pt" strokecolor="#545454">
                <v:path arrowok="t"/>
              </v:shape>
            </v:group>
            <v:group style="position:absolute;left:349;top:7115;width:11169;height:2" coordorigin="349,7115" coordsize="11169,2">
              <v:shape style="position:absolute;left:349;top:7115;width:11169;height:2" coordorigin="349,7115" coordsize="11169,0" path="m349,7115l11518,7115e" filled="f" stroked="t" strokeweight=".706609pt" strokecolor="#545454">
                <v:path arrowok="t"/>
              </v:shape>
            </v:group>
            <v:group style="position:absolute;left:4838;top:7571;width:2;height:732" coordorigin="4838,7571" coordsize="2,732">
              <v:shape style="position:absolute;left:4838;top:7571;width:2;height:732" coordorigin="4838,7571" coordsize="0,732" path="m4838,8303l4838,7571e" filled="f" stroked="t" strokeweight=".942145pt" strokecolor="#545454">
                <v:path arrowok="t"/>
              </v:shape>
            </v:group>
            <v:group style="position:absolute;left:4833;top:7813;width:6694;height:2" coordorigin="4833,7813" coordsize="6694,2">
              <v:shape style="position:absolute;left:4833;top:7813;width:6694;height:2" coordorigin="4833,7813" coordsize="6694,0" path="m4833,7813l11527,7813e" filled="f" stroked="t" strokeweight=".706609pt" strokecolor="#575757">
                <v:path arrowok="t"/>
              </v:shape>
            </v:group>
            <v:group style="position:absolute;left:4828;top:8051;width:6689;height:2" coordorigin="4828,8051" coordsize="6689,2">
              <v:shape style="position:absolute;left:4828;top:8051;width:6689;height:2" coordorigin="4828,8051" coordsize="6689,0" path="m4828,8051l11518,8051e" filled="f" stroked="t" strokeweight=".706609pt" strokecolor="#4F4F4F">
                <v:path arrowok="t"/>
              </v:shape>
            </v:group>
            <v:group style="position:absolute;left:353;top:8291;width:11169;height:2" coordorigin="353,8291" coordsize="11169,2">
              <v:shape style="position:absolute;left:353;top:8291;width:11169;height:2" coordorigin="353,8291" coordsize="11169,0" path="m353,8291l11522,8291e" filled="f" stroked="t" strokeweight=".706609pt" strokecolor="#545454">
                <v:path arrowok="t"/>
              </v:shape>
            </v:group>
            <v:group style="position:absolute;left:358;top:9094;width:11164;height:2" coordorigin="358,9094" coordsize="11164,2">
              <v:shape style="position:absolute;left:358;top:9094;width:11164;height:2" coordorigin="358,9094" coordsize="11164,0" path="m358,9094l11522,9094e" filled="f" stroked="t" strokeweight=".706609pt" strokecolor="#575757">
                <v:path arrowok="t"/>
              </v:shape>
            </v:group>
            <v:group style="position:absolute;left:358;top:10018;width:11174;height:2" coordorigin="358,10018" coordsize="11174,2">
              <v:shape style="position:absolute;left:358;top:10018;width:11174;height:2" coordorigin="358,10018" coordsize="11174,0" path="m358,10018l11532,10018e" filled="f" stroked="t" strokeweight=".706609pt" strokecolor="#545454">
                <v:path arrowok="t"/>
              </v:shape>
            </v:group>
            <v:group style="position:absolute;left:363;top:10261;width:11169;height:2" coordorigin="363,10261" coordsize="11169,2">
              <v:shape style="position:absolute;left:363;top:10261;width:11169;height:2" coordorigin="363,10261" coordsize="11169,0" path="m363,10261l11532,10261e" filled="f" stroked="t" strokeweight=".706609pt" strokecolor="#545454">
                <v:path arrowok="t"/>
              </v:shape>
            </v:group>
            <v:group style="position:absolute;left:367;top:10498;width:11164;height:2" coordorigin="367,10498" coordsize="11164,2">
              <v:shape style="position:absolute;left:367;top:10498;width:11164;height:2" coordorigin="367,10498" coordsize="11164,0" path="m367,10498l11532,10498e" filled="f" stroked="t" strokeweight=".706609pt" strokecolor="#545454">
                <v:path arrowok="t"/>
              </v:shape>
            </v:group>
            <v:group style="position:absolute;left:372;top:10974;width:11169;height:2" coordorigin="372,10974" coordsize="11169,2">
              <v:shape style="position:absolute;left:372;top:10974;width:11169;height:2" coordorigin="372,10974" coordsize="11169,0" path="m372,10974l11541,10974e" filled="f" stroked="t" strokeweight=".706609pt" strokecolor="#545454">
                <v:path arrowok="t"/>
              </v:shape>
            </v:group>
            <v:group style="position:absolute;left:1686;top:11216;width:2;height:5004" coordorigin="1686,11216" coordsize="2,5004">
              <v:shape style="position:absolute;left:1686;top:11216;width:2;height:5004" coordorigin="1686,11216" coordsize="0,5004" path="m1686,16220l1686,11216e" filled="f" stroked="t" strokeweight=".706609pt" strokecolor="#646464">
                <v:path arrowok="t"/>
              </v:shape>
            </v:group>
            <v:group style="position:absolute;left:377;top:11218;width:11169;height:2" coordorigin="377,11218" coordsize="11169,2">
              <v:shape style="position:absolute;left:377;top:11218;width:11169;height:2" coordorigin="377,11218" coordsize="11169,0" path="m377,11218l11546,11218e" filled="f" stroked="t" strokeweight=".706609pt" strokecolor="#545454">
                <v:path arrowok="t"/>
              </v:shape>
            </v:group>
            <v:group style="position:absolute;left:1187;top:11221;width:2;height:4995" coordorigin="1187,11221" coordsize="2,4995">
              <v:shape style="position:absolute;left:1187;top:11221;width:2;height:4995" coordorigin="1187,11221" coordsize="0,4995" path="m1187,16216l1187,11221e" filled="f" stroked="t" strokeweight=".706609pt" strokecolor="#646464">
                <v:path arrowok="t"/>
              </v:shape>
            </v:group>
            <v:group style="position:absolute;left:377;top:11456;width:11174;height:2" coordorigin="377,11456" coordsize="11174,2">
              <v:shape style="position:absolute;left:377;top:11456;width:11174;height:2" coordorigin="377,11456" coordsize="11174,0" path="m377,11456l11551,11456e" filled="f" stroked="t" strokeweight=".706609pt" strokecolor="#575757">
                <v:path arrowok="t"/>
              </v:shape>
            </v:group>
            <v:group style="position:absolute;left:386;top:13531;width:1964;height:2" coordorigin="386,13531" coordsize="1964,2">
              <v:shape style="position:absolute;left:386;top:13531;width:1964;height:2" coordorigin="386,13531" coordsize="1964,0" path="m386,13531l2351,13531e" filled="f" stroked="t" strokeweight=".706609pt" strokecolor="#646464">
                <v:path arrowok="t"/>
              </v:shape>
            </v:group>
            <v:group style="position:absolute;left:415;top:16192;width:9751;height:2" coordorigin="415,16192" coordsize="9751,2">
              <v:shape style="position:absolute;left:415;top:16192;width:9751;height:2" coordorigin="415,16192" coordsize="9751,0" path="m415,16192l10166,16192e" filled="f" stroked="t" strokeweight=".706609pt" strokecolor="#606060">
                <v:path arrowok="t"/>
              </v:shape>
            </v:group>
            <v:group style="position:absolute;left:6016;top:13887;width:2;height:665" coordorigin="6016,13887" coordsize="2,665">
              <v:shape style="position:absolute;left:6016;top:13887;width:2;height:665" coordorigin="6016,13887" coordsize="0,665" path="m6016,14552l6016,13887e" filled="f" stroked="t" strokeweight="1.177681pt" strokecolor="#444490">
                <v:path arrowok="t"/>
              </v:shape>
            </v:group>
            <v:group style="position:absolute;left:7299;top:11207;width:2;height:4995" coordorigin="7299,11207" coordsize="2,4995">
              <v:shape style="position:absolute;left:7299;top:11207;width:2;height:4995" coordorigin="7299,11207" coordsize="0,4995" path="m7299,16201l7299,11207e" filled="f" stroked="t" strokeweight=".706609pt" strokecolor="#545454">
                <v:path arrowok="t"/>
              </v:shape>
            </v:group>
            <v:group style="position:absolute;left:349;top:6201;width:283;height:2" coordorigin="349,6201" coordsize="283,2">
              <v:shape style="position:absolute;left:349;top:6201;width:283;height:2" coordorigin="349,6201" coordsize="283,0" path="m349,6201l632,6201e" filled="f" stroked="t" strokeweight=".38pt" strokecolor="#43434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5"/>
          <w:szCs w:val="35"/>
          <w:color w:val="313187"/>
          <w:spacing w:val="0"/>
          <w:w w:val="51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spacing w:before="0" w:after="0" w:line="194" w:lineRule="atLeast"/>
        <w:ind w:left="5592" w:right="54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99" w:lineRule="exact"/>
        <w:ind w:left="2592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444444"/>
          <w:spacing w:val="-11"/>
          <w:w w:val="108"/>
          <w:b/>
          <w:bCs/>
          <w:position w:val="45"/>
        </w:rPr>
        <w:t>l</w:t>
      </w:r>
      <w:r>
        <w:rPr>
          <w:rFonts w:ascii="Arial" w:hAnsi="Arial" w:cs="Arial" w:eastAsia="Arial"/>
          <w:sz w:val="22"/>
          <w:szCs w:val="22"/>
          <w:color w:val="5D5D60"/>
          <w:spacing w:val="0"/>
          <w:w w:val="77"/>
          <w:b/>
          <w:bCs/>
          <w:position w:val="45"/>
        </w:rPr>
        <w:t>t</w:t>
      </w:r>
      <w:r>
        <w:rPr>
          <w:rFonts w:ascii="Arial" w:hAnsi="Arial" w:cs="Arial" w:eastAsia="Arial"/>
          <w:sz w:val="22"/>
          <w:szCs w:val="22"/>
          <w:color w:val="5D5D60"/>
          <w:spacing w:val="-67"/>
          <w:w w:val="77"/>
          <w:b/>
          <w:bCs/>
          <w:position w:val="45"/>
        </w:rPr>
        <w:t>f</w:t>
      </w:r>
      <w:r>
        <w:rPr>
          <w:rFonts w:ascii="Times New Roman" w:hAnsi="Times New Roman" w:cs="Times New Roman" w:eastAsia="Times New Roman"/>
          <w:sz w:val="99"/>
          <w:szCs w:val="99"/>
          <w:color w:val="2834A3"/>
          <w:spacing w:val="-255"/>
          <w:w w:val="77"/>
          <w:position w:val="-1"/>
        </w:rPr>
        <w:t>-</w:t>
      </w:r>
      <w:r>
        <w:rPr>
          <w:rFonts w:ascii="Arial" w:hAnsi="Arial" w:cs="Arial" w:eastAsia="Arial"/>
          <w:sz w:val="22"/>
          <w:szCs w:val="22"/>
          <w:color w:val="5D5D60"/>
          <w:spacing w:val="-5"/>
          <w:w w:val="77"/>
          <w:b/>
          <w:bCs/>
          <w:position w:val="45"/>
        </w:rPr>
        <w:t>a</w:t>
      </w:r>
      <w:r>
        <w:rPr>
          <w:rFonts w:ascii="Arial" w:hAnsi="Arial" w:cs="Arial" w:eastAsia="Arial"/>
          <w:sz w:val="22"/>
          <w:szCs w:val="22"/>
          <w:color w:val="444444"/>
          <w:spacing w:val="-18"/>
          <w:w w:val="93"/>
          <w:b/>
          <w:bCs/>
          <w:position w:val="45"/>
        </w:rPr>
        <w:t>i</w:t>
      </w:r>
      <w:r>
        <w:rPr>
          <w:rFonts w:ascii="Arial" w:hAnsi="Arial" w:cs="Arial" w:eastAsia="Arial"/>
          <w:sz w:val="22"/>
          <w:szCs w:val="22"/>
          <w:color w:val="5D5D60"/>
          <w:spacing w:val="0"/>
          <w:w w:val="78"/>
          <w:b/>
          <w:bCs/>
          <w:position w:val="45"/>
        </w:rPr>
        <w:t>·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20" w:right="260"/>
        </w:sectPr>
      </w:pPr>
      <w:rPr/>
    </w:p>
    <w:p>
      <w:pPr>
        <w:spacing w:before="62" w:after="0" w:line="221" w:lineRule="auto"/>
        <w:ind w:left="593" w:right="-148" w:firstLine="10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5"/>
          <w:szCs w:val="85"/>
          <w:color w:val="2A2A2A"/>
          <w:spacing w:val="-353"/>
          <w:w w:val="161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D3D3D"/>
          <w:spacing w:val="8"/>
          <w:w w:val="121"/>
          <w:position w:val="0"/>
        </w:rPr>
        <w:t>!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6" w:right="512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94.399994pt;margin-top:-9.839432pt;width:53.759998pt;height:49.919998pt;mso-position-horizontal-relative:page;mso-position-vertical-relative:paragraph;z-index:-15082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BELEDi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</w:rPr>
        <w:t>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57" w:right="525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3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Müda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5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590" w:right="582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00" w:bottom="280" w:left="240" w:right="300"/>
          <w:cols w:num="2" w:equalWidth="0">
            <w:col w:w="1615" w:space="1788"/>
            <w:col w:w="7977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</w:sectPr>
      </w:pPr>
      <w:rPr/>
    </w:p>
    <w:p>
      <w:pPr>
        <w:spacing w:before="23" w:after="0" w:line="315" w:lineRule="exact"/>
        <w:ind w:left="112" w:right="-20"/>
        <w:jc w:val="left"/>
        <w:tabs>
          <w:tab w:pos="1320" w:val="left"/>
          <w:tab w:pos="314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18"/>
          <w:szCs w:val="18"/>
          <w:color w:val="595959"/>
          <w:spacing w:val="-5"/>
          <w:w w:val="100"/>
          <w:position w:val="-2"/>
        </w:rPr>
        <w:t>P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2"/>
        </w:rPr>
        <w:t>lay</w:t>
      </w:r>
      <w:r>
        <w:rPr>
          <w:rFonts w:ascii="Arial" w:hAnsi="Arial" w:cs="Arial" w:eastAsia="Arial"/>
          <w:sz w:val="18"/>
          <w:szCs w:val="18"/>
          <w:color w:val="2A2A2A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5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6"/>
          <w:w w:val="14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23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"/>
          <w:w w:val="100"/>
          <w:position w:val="-2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2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0"/>
          <w:position w:val="-2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1"/>
          <w:w w:val="120"/>
          <w:position w:val="-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2"/>
        </w:rPr>
        <w:t>Bildi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Ntr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51"/>
          <w:position w:val="-2"/>
        </w:rPr>
        <w:t>'O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27" w:right="-73"/>
        <w:jc w:val="left"/>
        <w:tabs>
          <w:tab w:pos="1340" w:val="left"/>
          <w:tab w:pos="3160" w:val="left"/>
          <w:tab w:pos="42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23/05/2017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2"/>
          <w:w w:val="96"/>
          <w:position w:val="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1"/>
        </w:rPr>
        <w:t>Kayı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12"/>
          <w:szCs w:val="12"/>
          <w:color w:val="595959"/>
          <w:spacing w:val="-7"/>
          <w:w w:val="174"/>
          <w:i/>
          <w:position w:val="1"/>
        </w:rPr>
        <w:t>J</w:t>
      </w:r>
      <w:r>
        <w:rPr>
          <w:rFonts w:ascii="Arial" w:hAnsi="Arial" w:cs="Arial" w:eastAsia="Arial"/>
          <w:sz w:val="12"/>
          <w:szCs w:val="12"/>
          <w:color w:val="757579"/>
          <w:spacing w:val="-26"/>
          <w:w w:val="196"/>
          <w:i/>
          <w:position w:val="1"/>
        </w:rPr>
        <w:t>.</w:t>
      </w:r>
      <w:r>
        <w:rPr>
          <w:rFonts w:ascii="Arial" w:hAnsi="Arial" w:cs="Arial" w:eastAsia="Arial"/>
          <w:sz w:val="12"/>
          <w:szCs w:val="12"/>
          <w:color w:val="595959"/>
          <w:spacing w:val="0"/>
          <w:w w:val="59"/>
          <w:i/>
          <w:position w:val="1"/>
        </w:rPr>
        <w:t>&lt;&gt;t</w:t>
      </w:r>
      <w:r>
        <w:rPr>
          <w:rFonts w:ascii="Arial" w:hAnsi="Arial" w:cs="Arial" w:eastAsia="Arial"/>
          <w:sz w:val="12"/>
          <w:szCs w:val="12"/>
          <w:color w:val="595959"/>
          <w:spacing w:val="-23"/>
          <w:w w:val="100"/>
          <w:i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i/>
          <w:position w:val="1"/>
        </w:rPr>
        <w:t>'</w: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0"/>
          <w:i/>
          <w:position w:val="1"/>
        </w:rPr>
        <w:t>  </w:t>
      </w:r>
      <w:r>
        <w:rPr>
          <w:rFonts w:ascii="Arial" w:hAnsi="Arial" w:cs="Arial" w:eastAsia="Arial"/>
          <w:sz w:val="12"/>
          <w:szCs w:val="12"/>
          <w:color w:val="3D3D3D"/>
          <w:spacing w:val="26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5"/>
          <w:b/>
          <w:bCs/>
          <w:position w:val="1"/>
        </w:rPr>
        <w:t>4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Bildiri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Evka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8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7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9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7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8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İçi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left="127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93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93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1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es</w:t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5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0"/>
          <w:position w:val="-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Evkıı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8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8"/>
          <w:w w:val="111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3"/>
          <w:position w:val="-1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4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10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3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83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içi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13.15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tfc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w w:val="87"/>
        </w:rPr>
        <w:t>!Bil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w w:val="8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2" w:equalWidth="0">
            <w:col w:w="4790" w:space="760"/>
            <w:col w:w="5830"/>
          </w:cols>
        </w:sectPr>
      </w:pPr>
      <w:rPr/>
    </w:p>
    <w:p>
      <w:pPr>
        <w:spacing w:before="7" w:after="0" w:line="203" w:lineRule="exact"/>
        <w:ind w:left="127" w:right="-67"/>
        <w:jc w:val="left"/>
        <w:tabs>
          <w:tab w:pos="1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Yapa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Kaya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Pisti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03" w:lineRule="exact"/>
        <w:ind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83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:Açı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2" w:equalWidth="0">
            <w:col w:w="2738" w:space="1526"/>
            <w:col w:w="7116"/>
          </w:cols>
        </w:sectPr>
      </w:pPr>
      <w:rPr/>
    </w:p>
    <w:p>
      <w:pPr>
        <w:spacing w:before="16" w:after="0" w:line="240" w:lineRule="auto"/>
        <w:ind w:left="127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Yapmı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12" w:lineRule="exact"/>
        <w:ind w:left="365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8"/>
        </w:rPr>
        <w:t>Betonan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-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100"/>
          <w:position w:val="-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-8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1"/>
          <w:w w:val="100"/>
          <w:position w:val="-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8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2"/>
          <w:position w:val="-8"/>
        </w:rPr>
        <w:t>Çel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8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99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87"/>
          <w:position w:val="-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79"/>
          <w:position w:val="-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80"/>
          <w:position w:val="-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3" w:equalWidth="0">
            <w:col w:w="5986" w:space="193"/>
            <w:col w:w="401" w:space="185"/>
            <w:col w:w="461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</w:rPr>
        <w:t>!Yana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-3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0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7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104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  <w:position w:val="-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81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-1"/>
        </w:rPr>
        <w:t>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ESER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91" w:lineRule="exact"/>
        <w:ind w:right="-112"/>
        <w:jc w:val="left"/>
        <w:tabs>
          <w:tab w:pos="600" w:val="left"/>
          <w:tab w:pos="110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51"/>
        </w:rPr>
        <w:t>ı</w:t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51"/>
        </w:rPr>
        <w:t>ı</w:t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ACAAB1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96" w:after="0" w:line="365" w:lineRule="auto"/>
        <w:ind w:right="1541" w:firstLine="443"/>
        <w:jc w:val="left"/>
        <w:tabs>
          <w:tab w:pos="1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BABAC3"/>
          <w:spacing w:val="0"/>
          <w:w w:val="74"/>
        </w:rPr>
        <w:t>]</w:t>
      </w:r>
      <w:r>
        <w:rPr>
          <w:rFonts w:ascii="Times New Roman" w:hAnsi="Times New Roman" w:cs="Times New Roman" w:eastAsia="Times New Roman"/>
          <w:sz w:val="18"/>
          <w:szCs w:val="18"/>
          <w:color w:val="BABAC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ABAC3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8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</w:rPr>
        <w:t>ı</w:t>
      </w:r>
      <w:r>
        <w:rPr>
          <w:rFonts w:ascii="Arial" w:hAnsi="Arial" w:cs="Arial" w:eastAsia="Arial"/>
          <w:sz w:val="17"/>
          <w:szCs w:val="17"/>
          <w:color w:val="3D3D3D"/>
          <w:spacing w:val="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13.23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C3"/>
          <w:spacing w:val="-2"/>
          <w:w w:val="4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3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95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4" w:equalWidth="0">
            <w:col w:w="1078" w:space="1072"/>
            <w:col w:w="2033" w:space="285"/>
            <w:col w:w="1155" w:space="112"/>
            <w:col w:w="5645"/>
          </w:cols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3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9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75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893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5"/>
          <w:position w:val="-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2380"/>
        <w:jc w:val="both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-2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3D3D3D"/>
          <w:spacing w:val="-9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1"/>
          <w:w w:val="20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8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76"/>
        </w:rPr>
        <w:t>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3711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10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8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Gelm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63" w:lineRule="auto"/>
        <w:ind w:left="14" w:right="3677" w:firstLine="10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mniyet-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6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8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240" w:right="300"/>
          <w:cols w:num="3" w:equalWidth="0">
            <w:col w:w="587" w:space="1563"/>
            <w:col w:w="1768" w:space="785"/>
            <w:col w:w="6677"/>
          </w:cols>
        </w:sectPr>
      </w:pPr>
      <w:rPr/>
    </w:p>
    <w:p>
      <w:pPr>
        <w:spacing w:before="17" w:after="0" w:line="240" w:lineRule="auto"/>
        <w:ind w:left="11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!Yardımcı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06" w:lineRule="exact"/>
        <w:ind w:left="5" w:right="984" w:firstLine="-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left="1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49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4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4" w:equalWidth="0">
            <w:col w:w="1850" w:space="301"/>
            <w:col w:w="1953" w:space="667"/>
            <w:col w:w="914" w:space="1938"/>
            <w:col w:w="3757"/>
          </w:cols>
        </w:sectPr>
      </w:pPr>
      <w:rPr/>
    </w:p>
    <w:p>
      <w:pPr>
        <w:spacing w:before="16" w:after="0" w:line="203" w:lineRule="exact"/>
        <w:ind w:left="11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p1ayı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l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2" w:equalWidth="0">
            <w:col w:w="1966" w:space="184"/>
            <w:col w:w="9230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</w:sectPr>
      </w:pPr>
      <w:rPr/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9" w:lineRule="exact"/>
        <w:ind w:left="16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2"/>
          <w:position w:val="-5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12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9"/>
        </w:rPr>
        <w:t>ul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Kull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140" w:lineRule="exact"/>
        <w:ind w:right="-20"/>
        <w:jc w:val="left"/>
        <w:tabs>
          <w:tab w:pos="1900" w:val="left"/>
          <w:tab w:pos="3480" w:val="left"/>
          <w:tab w:pos="5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77"/>
          <w:position w:val="-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177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47"/>
          <w:position w:val="-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-6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47"/>
          <w:position w:val="-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5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3"/>
          <w:position w:val="-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98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-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</w:r>
      <w:r>
        <w:rPr>
          <w:rFonts w:ascii="Arial" w:hAnsi="Arial" w:cs="Arial" w:eastAsia="Arial"/>
          <w:sz w:val="16"/>
          <w:szCs w:val="16"/>
          <w:color w:val="ACAAB1"/>
          <w:spacing w:val="0"/>
          <w:w w:val="59"/>
          <w:position w:val="-6"/>
        </w:rPr>
        <w:t>.</w:t>
      </w:r>
      <w:r>
        <w:rPr>
          <w:rFonts w:ascii="Arial" w:hAnsi="Arial" w:cs="Arial" w:eastAsia="Arial"/>
          <w:sz w:val="16"/>
          <w:szCs w:val="16"/>
          <w:color w:val="ACAAB1"/>
          <w:spacing w:val="12"/>
          <w:w w:val="59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-6"/>
        </w:rPr>
        <w:t>K;0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-6"/>
        </w:rPr>
        <w:t>2</w:t>
      </w:r>
      <w:r>
        <w:rPr>
          <w:rFonts w:ascii="Arial" w:hAnsi="Arial" w:cs="Arial" w:eastAsia="Arial"/>
          <w:sz w:val="16"/>
          <w:szCs w:val="16"/>
          <w:color w:val="3D3D3D"/>
          <w:spacing w:val="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3" w:equalWidth="0">
            <w:col w:w="1267" w:space="942"/>
            <w:col w:w="1092" w:space="1401"/>
            <w:col w:w="6678"/>
          </w:cols>
        </w:sectPr>
      </w:pPr>
      <w:rPr/>
    </w:p>
    <w:p>
      <w:pPr>
        <w:spacing w:before="0" w:after="0" w:line="309" w:lineRule="exact"/>
        <w:ind w:left="5469" w:right="-20"/>
        <w:jc w:val="left"/>
        <w:tabs>
          <w:tab w:pos="6620" w:val="left"/>
          <w:tab w:pos="8180" w:val="left"/>
          <w:tab w:pos="9760" w:val="left"/>
          <w:tab w:pos="100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58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58"/>
          <w:b/>
          <w:bCs/>
          <w:position w:val="-2"/>
        </w:rPr>
        <w:t>ı</w:t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58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58"/>
          <w:position w:val="-1"/>
        </w:rPr>
        <w:t>--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1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Yangında;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petrol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türevi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malzemede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pistini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büyük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sureti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3" w:lineRule="auto"/>
        <w:ind w:left="131" w:right="6944" w:firstLine="3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3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altalarda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olup;yapıla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ştırma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51" w:right="60" w:firstLine="-5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8"/>
        </w:rPr>
        <w:t>!v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7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çevrede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temizlik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maçlı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yakıldığı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burada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malzemede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pistine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2"/>
        </w:rPr>
        <w:t>anaatine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2" w:equalWidth="0">
            <w:col w:w="1608" w:space="542"/>
            <w:col w:w="923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</w:sectPr>
      </w:pPr>
      <w:rPr/>
    </w:p>
    <w:p>
      <w:pPr>
        <w:spacing w:before="36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Siımrtalı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7" w:lineRule="auto"/>
        <w:ind w:left="131" w:right="-5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</w:rPr>
        <w:t>Araı,: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03" w:lineRule="exact"/>
        <w:ind w:left="14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83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61"/>
        </w:rPr>
        <w:t>:;;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4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Güvenli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görevlisine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fadlı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0"/>
          <w:w w:val="14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9"/>
          <w:spacing w:val="-36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23/05/2017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69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w w:val="82"/>
        </w:rPr>
        <w:t>JBe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w w:val="8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8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1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ıi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3" w:equalWidth="0">
            <w:col w:w="1635" w:space="534"/>
            <w:col w:w="2817" w:space="1113"/>
            <w:col w:w="5281"/>
          </w:cols>
        </w:sectPr>
      </w:pPr>
      <w:rPr/>
    </w:p>
    <w:p>
      <w:pPr>
        <w:spacing w:before="12" w:after="0" w:line="240" w:lineRule="auto"/>
        <w:ind w:left="222" w:right="-67"/>
        <w:jc w:val="left"/>
        <w:tabs>
          <w:tab w:pos="1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-33" w:right="-54"/>
        <w:jc w:val="center"/>
        <w:tabs>
          <w:tab w:pos="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Evka-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38" w:right="66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90" w:right="23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4" w:equalWidth="0">
            <w:col w:w="1296" w:space="236"/>
            <w:col w:w="2943" w:space="86"/>
            <w:col w:w="1302" w:space="2711"/>
            <w:col w:w="2806"/>
          </w:cols>
        </w:sectPr>
      </w:pPr>
      <w:rPr/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30" w:after="0" w:line="240" w:lineRule="auto"/>
        <w:ind w:left="3465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pict>
          <v:shape style="position:absolute;margin-left:24pt;margin-top:-5.825009pt;width:11.52pt;height:30.719999pt;mso-position-horizontal-relative:page;mso-position-vertical-relative:paragraph;z-index:-15081" type="#_x0000_t75">
            <v:imagedata r:id="rId41" o:title=""/>
          </v:shape>
        </w:pict>
      </w:r>
      <w:r>
        <w:rPr/>
        <w:pict>
          <v:shape style="position:absolute;margin-left:440.640015pt;margin-top:-19.265007pt;width:58.560001pt;height:16.32pt;mso-position-horizontal-relative:page;mso-position-vertical-relative:paragraph;z-index:-15079" type="#_x0000_t75">
            <v:imagedata r:id="rId42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7.128967pt;margin-top:9.848691pt;width:19.780201pt;height:36pt;mso-position-horizontal-relative:page;mso-position-vertical-relative:paragraph;z-index:-15077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Arial" w:hAnsi="Arial" w:cs="Arial" w:eastAsia="Arial"/>
                      <w:sz w:val="72"/>
                      <w:szCs w:val="72"/>
                    </w:rPr>
                  </w:pPr>
                  <w:rPr/>
                  <w:r>
                    <w:rPr>
                      <w:rFonts w:ascii="Arial" w:hAnsi="Arial" w:cs="Arial" w:eastAsia="Arial"/>
                      <w:sz w:val="72"/>
                      <w:szCs w:val="72"/>
                      <w:color w:val="918EB5"/>
                      <w:spacing w:val="0"/>
                      <w:w w:val="165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443FB3"/>
          <w:w w:val="19"/>
          <w:b/>
          <w:bCs/>
          <w:i/>
          <w:position w:val="11"/>
        </w:rPr>
        <w:t>'</w:t>
      </w:r>
      <w:r>
        <w:rPr>
          <w:rFonts w:ascii="Arial" w:hAnsi="Arial" w:cs="Arial" w:eastAsia="Arial"/>
          <w:sz w:val="27"/>
          <w:szCs w:val="27"/>
          <w:color w:val="443FB3"/>
          <w:spacing w:val="-49"/>
          <w:w w:val="100"/>
          <w:b/>
          <w:bCs/>
          <w:i/>
          <w:position w:val="11"/>
        </w:rPr>
        <w:t> </w:t>
      </w:r>
      <w:r>
        <w:rPr>
          <w:rFonts w:ascii="Arial" w:hAnsi="Arial" w:cs="Arial" w:eastAsia="Arial"/>
          <w:sz w:val="27"/>
          <w:szCs w:val="27"/>
          <w:color w:val="2A2D62"/>
          <w:spacing w:val="0"/>
          <w:w w:val="100"/>
          <w:b/>
          <w:bCs/>
          <w:i/>
          <w:position w:val="11"/>
        </w:rPr>
        <w:t>t</w:t>
      </w:r>
      <w:r>
        <w:rPr>
          <w:rFonts w:ascii="Arial" w:hAnsi="Arial" w:cs="Arial" w:eastAsia="Arial"/>
          <w:sz w:val="27"/>
          <w:szCs w:val="27"/>
          <w:color w:val="2A2D62"/>
          <w:spacing w:val="0"/>
          <w:w w:val="100"/>
          <w:b/>
          <w:bCs/>
          <w:i/>
          <w:position w:val="11"/>
        </w:rPr>
        <w:tab/>
      </w:r>
      <w:r>
        <w:rPr>
          <w:rFonts w:ascii="Arial" w:hAnsi="Arial" w:cs="Arial" w:eastAsia="Arial"/>
          <w:sz w:val="27"/>
          <w:szCs w:val="27"/>
          <w:color w:val="2A2D62"/>
          <w:spacing w:val="0"/>
          <w:w w:val="100"/>
          <w:b/>
          <w:bCs/>
          <w:i/>
          <w:position w:val="11"/>
        </w:rPr>
      </w:r>
      <w:r>
        <w:rPr>
          <w:rFonts w:ascii="Times New Roman" w:hAnsi="Times New Roman" w:cs="Times New Roman" w:eastAsia="Times New Roman"/>
          <w:sz w:val="38"/>
          <w:szCs w:val="38"/>
          <w:color w:val="BABAC3"/>
          <w:spacing w:val="0"/>
          <w:w w:val="71"/>
          <w:position w:val="0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BABAC3"/>
          <w:spacing w:val="21"/>
          <w:w w:val="71"/>
          <w:position w:val="0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696493"/>
          <w:spacing w:val="0"/>
          <w:w w:val="125"/>
          <w:position w:val="0"/>
        </w:rPr>
        <w:t>\</w:t>
      </w:r>
      <w:r>
        <w:rPr>
          <w:rFonts w:ascii="Times New Roman" w:hAnsi="Times New Roman" w:cs="Times New Roman" w:eastAsia="Times New Roman"/>
          <w:sz w:val="38"/>
          <w:szCs w:val="38"/>
          <w:color w:val="69649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494F87"/>
          <w:spacing w:val="0"/>
          <w:w w:val="152"/>
          <w:position w:val="0"/>
        </w:rPr>
        <w:t>\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78" w:lineRule="exact"/>
        <w:ind w:left="2169" w:right="-20"/>
        <w:jc w:val="left"/>
        <w:tabs>
          <w:tab w:pos="3140" w:val="left"/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595959"/>
          <w:spacing w:val="0"/>
          <w:w w:val="313"/>
          <w:position w:val="-1"/>
        </w:rPr>
        <w:t>ı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757579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757579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75757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75757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İsmail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ESER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</w:sectPr>
      </w:pPr>
      <w:rPr/>
    </w:p>
    <w:p>
      <w:pPr>
        <w:spacing w:before="0" w:after="0" w:line="252" w:lineRule="exact"/>
        <w:ind w:left="2168" w:right="9"/>
        <w:jc w:val="center"/>
        <w:tabs>
          <w:tab w:pos="34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>H</w:t>
      </w:r>
      <w:r>
        <w:rPr>
          <w:rFonts w:ascii="Arial" w:hAnsi="Arial" w:cs="Arial" w:eastAsia="Arial"/>
          <w:sz w:val="19"/>
          <w:szCs w:val="19"/>
          <w:color w:val="3D3D3D"/>
          <w:spacing w:val="1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757579"/>
          <w:spacing w:val="0"/>
          <w:w w:val="100"/>
          <w:position w:val="-1"/>
        </w:rPr>
        <w:t>ry</w:t>
      </w:r>
      <w:r>
        <w:rPr>
          <w:rFonts w:ascii="Arial" w:hAnsi="Arial" w:cs="Arial" w:eastAsia="Arial"/>
          <w:sz w:val="19"/>
          <w:szCs w:val="19"/>
          <w:color w:val="757579"/>
          <w:spacing w:val="-31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63F72"/>
          <w:spacing w:val="-3"/>
          <w:w w:val="100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3D3D3D"/>
          <w:spacing w:val="-104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363F72"/>
          <w:spacing w:val="0"/>
          <w:w w:val="100"/>
          <w:position w:val="-1"/>
        </w:rPr>
        <w:t>\</w:t>
      </w:r>
      <w:r>
        <w:rPr>
          <w:rFonts w:ascii="Arial" w:hAnsi="Arial" w:cs="Arial" w:eastAsia="Arial"/>
          <w:sz w:val="19"/>
          <w:szCs w:val="19"/>
          <w:color w:val="363F72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>rkez</w:t>
      </w:r>
      <w:r>
        <w:rPr>
          <w:rFonts w:ascii="Arial" w:hAnsi="Arial" w:cs="Arial" w:eastAsia="Arial"/>
          <w:sz w:val="19"/>
          <w:szCs w:val="19"/>
          <w:color w:val="3D3D3D"/>
          <w:spacing w:val="-4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3D3D3D"/>
          <w:spacing w:val="4"/>
          <w:w w:val="85"/>
          <w:position w:val="-1"/>
        </w:rPr>
        <w:t>s</w:t>
      </w:r>
      <w:r>
        <w:rPr>
          <w:rFonts w:ascii="Arial" w:hAnsi="Arial" w:cs="Arial" w:eastAsia="Arial"/>
          <w:sz w:val="26"/>
          <w:szCs w:val="26"/>
          <w:color w:val="757579"/>
          <w:spacing w:val="0"/>
          <w:w w:val="85"/>
          <w:position w:val="-1"/>
        </w:rPr>
        <w:t>·</w:t>
      </w:r>
      <w:r>
        <w:rPr>
          <w:rFonts w:ascii="Arial" w:hAnsi="Arial" w:cs="Arial" w:eastAsia="Arial"/>
          <w:sz w:val="26"/>
          <w:szCs w:val="26"/>
          <w:color w:val="757579"/>
          <w:spacing w:val="3"/>
          <w:w w:val="85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757579"/>
          <w:spacing w:val="-10"/>
          <w:w w:val="137"/>
          <w:position w:val="-1"/>
        </w:rPr>
        <w:t>!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9"/>
          <w:position w:val="-1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17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595959"/>
          <w:spacing w:val="0"/>
          <w:w w:val="279"/>
        </w:rPr>
        <w:t>1----ı--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279"/>
        </w:rPr>
        <w:t>-</w:t>
      </w:r>
      <w:r>
        <w:rPr>
          <w:rFonts w:ascii="Arial" w:hAnsi="Arial" w:cs="Arial" w:eastAsia="Arial"/>
          <w:sz w:val="16"/>
          <w:szCs w:val="16"/>
          <w:color w:val="595959"/>
          <w:spacing w:val="-84"/>
          <w:w w:val="279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95"/>
        </w:rPr>
        <w:t>t----</w:t>
      </w:r>
      <w:r>
        <w:rPr>
          <w:rFonts w:ascii="Arial" w:hAnsi="Arial" w:cs="Arial" w:eastAsia="Arial"/>
          <w:sz w:val="16"/>
          <w:szCs w:val="16"/>
          <w:color w:val="3D3D3D"/>
          <w:spacing w:val="-1"/>
          <w:w w:val="195"/>
        </w:rPr>
        <w:t>:</w:t>
      </w:r>
      <w:r>
        <w:rPr>
          <w:rFonts w:ascii="Arial" w:hAnsi="Arial" w:cs="Arial" w:eastAsia="Arial"/>
          <w:sz w:val="16"/>
          <w:szCs w:val="16"/>
          <w:color w:val="3D3D3D"/>
          <w:spacing w:val="-35"/>
          <w:w w:val="196"/>
        </w:rPr>
        <w:t>1</w:t>
      </w:r>
      <w:r>
        <w:rPr>
          <w:rFonts w:ascii="Arial" w:hAnsi="Arial" w:cs="Arial" w:eastAsia="Arial"/>
          <w:sz w:val="16"/>
          <w:szCs w:val="16"/>
          <w:color w:val="999999"/>
          <w:spacing w:val="0"/>
          <w:w w:val="148"/>
        </w:rPr>
        <w:t>.</w:t>
      </w:r>
      <w:r>
        <w:rPr>
          <w:rFonts w:ascii="Arial" w:hAnsi="Arial" w:cs="Arial" w:eastAsia="Arial"/>
          <w:sz w:val="16"/>
          <w:szCs w:val="16"/>
          <w:color w:val="999999"/>
          <w:spacing w:val="-1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757579"/>
          <w:spacing w:val="-18"/>
          <w:w w:val="178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1"/>
        </w:rPr>
        <w:t>Post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2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8"/>
        </w:rPr>
        <w:t>Grupla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9"/>
        </w:rPr>
        <w:t>r</w:t>
      </w:r>
      <w:r>
        <w:rPr>
          <w:rFonts w:ascii="Arial" w:hAnsi="Arial" w:cs="Arial" w:eastAsia="Arial"/>
          <w:sz w:val="19"/>
          <w:szCs w:val="19"/>
          <w:color w:val="3D3D3D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17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13" w:right="217"/>
        <w:jc w:val="center"/>
        <w:tabs>
          <w:tab w:pos="31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9"/>
          <w:szCs w:val="29"/>
          <w:color w:val="595959"/>
          <w:spacing w:val="0"/>
          <w:w w:val="81"/>
        </w:rPr>
        <w:t>Alıd</w:t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595959"/>
          <w:spacing w:val="-8"/>
          <w:w w:val="91"/>
        </w:rPr>
        <w:t>a</w:t>
      </w:r>
      <w:r>
        <w:rPr>
          <w:rFonts w:ascii="Arial" w:hAnsi="Arial" w:cs="Arial" w:eastAsia="Arial"/>
          <w:sz w:val="26"/>
          <w:szCs w:val="26"/>
          <w:color w:val="3D3D3D"/>
          <w:spacing w:val="-191"/>
          <w:w w:val="81"/>
        </w:rPr>
        <w:t>O</w:t>
      </w:r>
      <w:r>
        <w:rPr>
          <w:rFonts w:ascii="Arial" w:hAnsi="Arial" w:cs="Arial" w:eastAsia="Arial"/>
          <w:sz w:val="26"/>
          <w:szCs w:val="26"/>
          <w:color w:val="595959"/>
          <w:spacing w:val="0"/>
          <w:w w:val="91"/>
        </w:rPr>
        <w:t>h</w:t>
      </w:r>
      <w:r>
        <w:rPr>
          <w:rFonts w:ascii="Arial" w:hAnsi="Arial" w:cs="Arial" w:eastAsia="Arial"/>
          <w:sz w:val="26"/>
          <w:szCs w:val="26"/>
          <w:color w:val="595959"/>
          <w:spacing w:val="-47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81"/>
        </w:rPr>
        <w:t>I'ÇU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4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Çvş.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09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757579"/>
          <w:spacing w:val="0"/>
          <w:w w:val="118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86" w:lineRule="exact"/>
        <w:ind w:left="24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v:shape style="position:absolute;margin-left:272.640015pt;margin-top:-5.179469pt;width:39.360001pt;height:10.56pt;mso-position-horizontal-relative:page;mso-position-vertical-relative:paragraph;z-index:-15080" type="#_x0000_t75">
            <v:imagedata r:id="rId43" o:title=""/>
          </v:shape>
        </w:pict>
      </w:r>
      <w:r>
        <w:rPr>
          <w:rFonts w:ascii="Arial" w:hAnsi="Arial" w:cs="Arial" w:eastAsia="Arial"/>
          <w:sz w:val="22"/>
          <w:szCs w:val="22"/>
          <w:color w:val="918EB5"/>
          <w:spacing w:val="0"/>
          <w:w w:val="200"/>
          <w:position w:val="-5"/>
        </w:rPr>
        <w:t>/f</w:t>
      </w:r>
      <w:r>
        <w:rPr>
          <w:rFonts w:ascii="Arial" w:hAnsi="Arial" w:cs="Arial" w:eastAsia="Arial"/>
          <w:sz w:val="22"/>
          <w:szCs w:val="22"/>
          <w:color w:val="918EB5"/>
          <w:spacing w:val="-77"/>
          <w:w w:val="200"/>
          <w:position w:val="-5"/>
        </w:rPr>
        <w:t> </w:t>
      </w:r>
      <w:r>
        <w:rPr>
          <w:rFonts w:ascii="Arial" w:hAnsi="Arial" w:cs="Arial" w:eastAsia="Arial"/>
          <w:sz w:val="26"/>
          <w:szCs w:val="26"/>
          <w:color w:val="918EB5"/>
          <w:spacing w:val="0"/>
          <w:w w:val="200"/>
          <w:i/>
          <w:position w:val="6"/>
        </w:rPr>
        <w:t>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8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100"/>
          <w:position w:val="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87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9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1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9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9"/>
          <w:position w:val="-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3"/>
          <w:position w:val="-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72"/>
          <w:position w:val="-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-8"/>
        </w:rPr>
        <w:t>ıi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89"/>
          <w:position w:val="-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8"/>
          <w:position w:val="-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83"/>
          <w:position w:val="-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-8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2" w:equalWidth="0">
            <w:col w:w="4136" w:space="567"/>
            <w:col w:w="6677"/>
          </w:cols>
        </w:sectPr>
      </w:pPr>
      <w:rPr/>
    </w:p>
    <w:p>
      <w:pPr>
        <w:spacing w:before="0" w:after="0" w:line="242" w:lineRule="exact"/>
        <w:ind w:left="2469" w:right="-76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6.308479pt;margin-top:29.873991pt;width:564.011532pt;height:791.610039pt;mso-position-horizontal-relative:page;mso-position-vertical-relative:page;z-index:-15078" coordorigin="326,597" coordsize="11280,15832">
            <v:shape style="position:absolute;left:8429;top:13018;width:3034;height:2054" type="#_x0000_t75">
              <v:imagedata r:id="rId44" o:title=""/>
            </v:shape>
            <v:group style="position:absolute;left:338;top:617;width:11218;height:2" coordorigin="338,617" coordsize="11218,2">
              <v:shape style="position:absolute;left:338;top:617;width:11218;height:2" coordorigin="338,617" coordsize="11218,0" path="m338,617l11556,617e" filled="f" stroked="t" strokeweight=".71424pt" strokecolor="#606060">
                <v:path arrowok="t"/>
              </v:shape>
            </v:group>
            <v:group style="position:absolute;left:362;top:607;width:2;height:14554" coordorigin="362,607" coordsize="2,14554">
              <v:shape style="position:absolute;left:362;top:607;width:2;height:14554" coordorigin="362,607" coordsize="0,14554" path="m362,15161l362,607e" filled="f" stroked="t" strokeweight=".95232pt" strokecolor="#575757">
                <v:path arrowok="t"/>
              </v:shape>
            </v:group>
            <v:group style="position:absolute;left:2374;top:612;width:2;height:1501" coordorigin="2374,612" coordsize="2,1501">
              <v:shape style="position:absolute;left:2374;top:612;width:2;height:1501" coordorigin="2374,612" coordsize="0,1501" path="m2374,2113l2374,612e" filled="f" stroked="t" strokeweight=".71424pt" strokecolor="#4B4B4B">
                <v:path arrowok="t"/>
              </v:shape>
            </v:group>
            <v:group style="position:absolute;left:9152;top:612;width:2;height:1501" coordorigin="9152,612" coordsize="2,1501">
              <v:shape style="position:absolute;left:9152;top:612;width:2;height:1501" coordorigin="9152,612" coordsize="0,1501" path="m9152,2113l9152,612e" filled="f" stroked="t" strokeweight=".71424pt" strokecolor="#606060">
                <v:path arrowok="t"/>
              </v:shape>
            </v:group>
            <v:group style="position:absolute;left:11556;top:617;width:2;height:3317" coordorigin="11556,617" coordsize="2,3317">
              <v:shape style="position:absolute;left:11556;top:617;width:2;height:3317" coordorigin="11556,617" coordsize="0,3317" path="m11556,3934l11556,617e" filled="f" stroked="t" strokeweight=".71424pt" strokecolor="#646464">
                <v:path arrowok="t"/>
              </v:shape>
            </v:group>
            <v:group style="position:absolute;left:333;top:2103;width:11233;height:2" coordorigin="333,2103" coordsize="11233,2">
              <v:shape style="position:absolute;left:333;top:2103;width:11233;height:2" coordorigin="333,2103" coordsize="11233,0" path="m333,2103l11566,2103e" filled="f" stroked="t" strokeweight=".71424pt" strokecolor="#606060">
                <v:path arrowok="t"/>
              </v:shape>
            </v:group>
            <v:group style="position:absolute;left:5223;top:2323;width:6342;height:2" coordorigin="5223,2323" coordsize="6342,2">
              <v:shape style="position:absolute;left:5223;top:2323;width:6342;height:2" coordorigin="5223,2323" coordsize="6342,0" path="m5223,2323l11566,2323e" filled="f" stroked="t" strokeweight=".71424pt" strokecolor="#646464">
                <v:path arrowok="t"/>
              </v:shape>
            </v:group>
            <v:group style="position:absolute;left:5233;top:2538;width:6328;height:2" coordorigin="5233,2538" coordsize="6328,2">
              <v:shape style="position:absolute;left:5233;top:2538;width:6328;height:2" coordorigin="5233,2538" coordsize="6328,0" path="m5233,2538l11561,2538e" filled="f" stroked="t" strokeweight=".71424pt" strokecolor="#606060">
                <v:path arrowok="t"/>
              </v:shape>
            </v:group>
            <v:group style="position:absolute;left:2395;top:3919;width:2;height:12499" coordorigin="2395,3919" coordsize="2,12499">
              <v:shape style="position:absolute;left:2395;top:3919;width:2;height:12499" coordorigin="2395,3919" coordsize="0,12499" path="m2395,16418l2395,3919e" filled="f" stroked="t" strokeweight=".71424pt" strokecolor="#4F4F4F">
                <v:path arrowok="t"/>
              </v:shape>
            </v:group>
            <v:group style="position:absolute;left:3876;top:3183;width:2;height:746" coordorigin="3876,3183" coordsize="2,746">
              <v:shape style="position:absolute;left:3876;top:3183;width:2;height:746" coordorigin="3876,3183" coordsize="0,746" path="m3876,3929l3876,3183e" filled="f" stroked="t" strokeweight=".95232pt" strokecolor="#4F4F4F">
                <v:path arrowok="t"/>
              </v:shape>
            </v:group>
            <v:group style="position:absolute;left:6988;top:3183;width:2;height:746" coordorigin="6988,3183" coordsize="2,746">
              <v:shape style="position:absolute;left:6988;top:3183;width:2;height:746" coordorigin="6988,3183" coordsize="0,746" path="m6988,3929l6988,3183e" filled="f" stroked="t" strokeweight=".71424pt" strokecolor="#3F3F3F">
                <v:path arrowok="t"/>
              </v:shape>
            </v:group>
            <v:group style="position:absolute;left:343;top:3922;width:11233;height:2" coordorigin="343,3922" coordsize="11233,2">
              <v:shape style="position:absolute;left:343;top:3922;width:11233;height:2" coordorigin="343,3922" coordsize="11233,0" path="m343,3922l11575,3922e" filled="f" stroked="t" strokeweight=".71424pt" strokecolor="#575757">
                <v:path arrowok="t"/>
              </v:shape>
            </v:group>
            <v:group style="position:absolute;left:338;top:2758;width:11223;height:2" coordorigin="338,2758" coordsize="11223,2">
              <v:shape style="position:absolute;left:338;top:2758;width:11223;height:2" coordorigin="338,2758" coordsize="11223,0" path="m338,2758l11561,2758e" filled="f" stroked="t" strokeweight=".71424pt" strokecolor="#606060">
                <v:path arrowok="t"/>
              </v:shape>
            </v:group>
            <v:group style="position:absolute;left:338;top:2970;width:11228;height:2" coordorigin="338,2970" coordsize="11228,2">
              <v:shape style="position:absolute;left:338;top:2970;width:11228;height:2" coordorigin="338,2970" coordsize="11228,0" path="m338,2970l11566,2970e" filled="f" stroked="t" strokeweight=".71424pt" strokecolor="#606060">
                <v:path arrowok="t"/>
              </v:shape>
            </v:group>
            <v:group style="position:absolute;left:343;top:3190;width:11228;height:2" coordorigin="343,3190" coordsize="11228,2">
              <v:shape style="position:absolute;left:343;top:3190;width:11228;height:2" coordorigin="343,3190" coordsize="11228,0" path="m343,3190l11571,3190e" filled="f" stroked="t" strokeweight=".71424pt" strokecolor="#646464">
                <v:path arrowok="t"/>
              </v:shape>
            </v:group>
            <v:group style="position:absolute;left:11433;top:13579;width:2;height:793" coordorigin="11433,13579" coordsize="2,793">
              <v:shape style="position:absolute;left:11433;top:13579;width:2;height:793" coordorigin="11433,13579" coordsize="0,793" path="m11433,14372l11433,13579e" filled="f" stroked="t" strokeweight="2.380800pt" strokecolor="#3F3F3F">
                <v:path arrowok="t"/>
              </v:shape>
            </v:group>
            <v:group style="position:absolute;left:11575;top:4192;width:2;height:12212" coordorigin="11575,4192" coordsize="2,12212">
              <v:shape style="position:absolute;left:11575;top:4192;width:2;height:12212" coordorigin="11575,4192" coordsize="0,12212" path="m11575,16403l11575,4192e" filled="f" stroked="t" strokeweight=".71424pt" strokecolor="#6B6B6B">
                <v:path arrowok="t"/>
              </v:shape>
            </v:group>
            <v:group style="position:absolute;left:338;top:4196;width:11237;height:2" coordorigin="338,4196" coordsize="11237,2">
              <v:shape style="position:absolute;left:338;top:4196;width:11237;height:2" coordorigin="338,4196" coordsize="11237,0" path="m338,4196l11575,4196e" filled="f" stroked="t" strokeweight=".71424pt" strokecolor="#606060">
                <v:path arrowok="t"/>
              </v:shape>
            </v:group>
            <v:group style="position:absolute;left:2376;top:4416;width:9195;height:2" coordorigin="2376,4416" coordsize="9195,2">
              <v:shape style="position:absolute;left:2376;top:4416;width:9195;height:2" coordorigin="2376,4416" coordsize="9195,0" path="m2376,4416l11571,4416e" filled="f" stroked="t" strokeweight=".71424pt" strokecolor="#606060">
                <v:path arrowok="t"/>
              </v:shape>
            </v:group>
            <v:group style="position:absolute;left:4938;top:4412;width:2;height:2065" coordorigin="4938,4412" coordsize="2,2065">
              <v:shape style="position:absolute;left:4938;top:4412;width:2;height:2065" coordorigin="4938,4412" coordsize="0,2065" path="m4938,6476l4938,4412e" filled="f" stroked="t" strokeweight=".71424pt" strokecolor="#545454">
                <v:path arrowok="t"/>
              </v:shape>
            </v:group>
            <v:group style="position:absolute;left:4933;top:4894;width:6638;height:2" coordorigin="4933,4894" coordsize="6638,2">
              <v:shape style="position:absolute;left:4933;top:4894;width:6638;height:2" coordorigin="4933,4894" coordsize="6638,0" path="m4933,4894l11571,4894e" filled="f" stroked="t" strokeweight=".71424pt" strokecolor="#6B6B6B">
                <v:path arrowok="t"/>
              </v:shape>
            </v:group>
            <v:group style="position:absolute;left:4933;top:5133;width:6638;height:2" coordorigin="4933,5133" coordsize="6638,2">
              <v:shape style="position:absolute;left:4933;top:5133;width:6638;height:2" coordorigin="4933,5133" coordsize="6638,0" path="m4933,5133l11571,5133e" filled="f" stroked="t" strokeweight=".71424pt" strokecolor="#606060">
                <v:path arrowok="t"/>
              </v:shape>
            </v:group>
            <v:group style="position:absolute;left:4933;top:5372;width:6642;height:2" coordorigin="4933,5372" coordsize="6642,2">
              <v:shape style="position:absolute;left:4933;top:5372;width:6642;height:2" coordorigin="4933,5372" coordsize="6642,0" path="m4933,5372l11575,5372e" filled="f" stroked="t" strokeweight=".71424pt" strokecolor="#5B5B5B">
                <v:path arrowok="t"/>
              </v:shape>
            </v:group>
            <v:group style="position:absolute;left:2376;top:5592;width:9199;height:2" coordorigin="2376,5592" coordsize="9199,2">
              <v:shape style="position:absolute;left:2376;top:5592;width:9199;height:2" coordorigin="2376,5592" coordsize="9199,0" path="m2376,5592l11575,5592e" filled="f" stroked="t" strokeweight=".71424pt" strokecolor="#5B5B5B">
                <v:path arrowok="t"/>
              </v:shape>
            </v:group>
            <v:group style="position:absolute;left:7845;top:5817;width:2;height:655" coordorigin="7845,5817" coordsize="2,655">
              <v:shape style="position:absolute;left:7845;top:5817;width:2;height:655" coordorigin="7845,5817" coordsize="0,655" path="m7845,6472l7845,5817e" filled="f" stroked="t" strokeweight=".95232pt" strokecolor="#707070">
                <v:path arrowok="t"/>
              </v:shape>
            </v:group>
            <v:group style="position:absolute;left:2381;top:6252;width:9190;height:2" coordorigin="2381,6252" coordsize="9190,2">
              <v:shape style="position:absolute;left:2381;top:6252;width:9190;height:2" coordorigin="2381,6252" coordsize="9190,0" path="m2381,6252l11571,6252e" filled="f" stroked="t" strokeweight=".71424pt" strokecolor="#575757">
                <v:path arrowok="t"/>
              </v:shape>
            </v:group>
            <v:group style="position:absolute;left:2381;top:6467;width:9190;height:2" coordorigin="2381,6467" coordsize="9190,2">
              <v:shape style="position:absolute;left:2381;top:6467;width:9190;height:2" coordorigin="2381,6467" coordsize="9190,0" path="m2381,6467l11571,6467e" filled="f" stroked="t" strokeweight=".71424pt" strokecolor="#575757">
                <v:path arrowok="t"/>
              </v:shape>
            </v:group>
            <v:group style="position:absolute;left:338;top:5826;width:11237;height:2" coordorigin="338,5826" coordsize="11237,2">
              <v:shape style="position:absolute;left:338;top:5826;width:11237;height:2" coordorigin="338,5826" coordsize="11237,0" path="m338,5826l11575,5826e" filled="f" stroked="t" strokeweight=".71424pt" strokecolor="#5B5B5B">
                <v:path arrowok="t"/>
              </v:shape>
            </v:group>
            <v:group style="position:absolute;left:343;top:6687;width:11228;height:2" coordorigin="343,6687" coordsize="11228,2">
              <v:shape style="position:absolute;left:343;top:6687;width:11228;height:2" coordorigin="343,6687" coordsize="11228,0" path="m343,6687l11571,6687e" filled="f" stroked="t" strokeweight=".71424pt" strokecolor="#5B5B5B">
                <v:path arrowok="t"/>
              </v:shape>
            </v:group>
            <v:group style="position:absolute;left:4947;top:7308;width:2;height:669" coordorigin="4947,7308" coordsize="2,669">
              <v:shape style="position:absolute;left:4947;top:7308;width:2;height:669" coordorigin="4947,7308" coordsize="0,669" path="m4947,7977l4947,7308e" filled="f" stroked="t" strokeweight=".71424pt" strokecolor="#4F4F4F">
                <v:path arrowok="t"/>
              </v:shape>
            </v:group>
            <v:group style="position:absolute;left:4938;top:7537;width:6638;height:2" coordorigin="4938,7537" coordsize="6638,2">
              <v:shape style="position:absolute;left:4938;top:7537;width:6638;height:2" coordorigin="4938,7537" coordsize="6638,0" path="m4938,7537l11575,7537e" filled="f" stroked="t" strokeweight=".71424pt" strokecolor="#646464">
                <v:path arrowok="t"/>
              </v:shape>
            </v:group>
            <v:group style="position:absolute;left:4938;top:7752;width:6642;height:2" coordorigin="4938,7752" coordsize="6642,2">
              <v:shape style="position:absolute;left:4938;top:7752;width:6642;height:2" coordorigin="4938,7752" coordsize="6642,0" path="m4938,7752l11580,7752e" filled="f" stroked="t" strokeweight=".71424pt" strokecolor="#676767">
                <v:path arrowok="t"/>
              </v:shape>
            </v:group>
            <v:group style="position:absolute;left:348;top:7317;width:11228;height:2" coordorigin="348,7317" coordsize="11228,2">
              <v:shape style="position:absolute;left:348;top:7317;width:11228;height:2" coordorigin="348,7317" coordsize="11228,0" path="m348,7317l11575,7317e" filled="f" stroked="t" strokeweight=".71424pt" strokecolor="#5B5B5B">
                <v:path arrowok="t"/>
              </v:shape>
            </v:group>
            <v:group style="position:absolute;left:352;top:7972;width:11228;height:2" coordorigin="352,7972" coordsize="11228,2">
              <v:shape style="position:absolute;left:352;top:7972;width:11228;height:2" coordorigin="352,7972" coordsize="11228,0" path="m352,7972l11580,7972e" filled="f" stroked="t" strokeweight=".71424pt" strokecolor="#606060">
                <v:path arrowok="t"/>
              </v:shape>
            </v:group>
            <v:group style="position:absolute;left:348;top:8780;width:11237;height:2" coordorigin="348,8780" coordsize="11237,2">
              <v:shape style="position:absolute;left:348;top:8780;width:11237;height:2" coordorigin="348,8780" coordsize="11237,0" path="m348,8780l11585,8780e" filled="f" stroked="t" strokeweight=".71424pt" strokecolor="#575757">
                <v:path arrowok="t"/>
              </v:shape>
            </v:group>
            <v:group style="position:absolute;left:357;top:10439;width:11228;height:2" coordorigin="357,10439" coordsize="11228,2">
              <v:shape style="position:absolute;left:357;top:10439;width:11228;height:2" coordorigin="357,10439" coordsize="11228,0" path="m357,10439l11585,10439e" filled="f" stroked="t" strokeweight=".71424pt" strokecolor="#5B5B5B">
                <v:path arrowok="t"/>
              </v:shape>
            </v:group>
            <v:group style="position:absolute;left:1995;top:10780;width:9590;height:2" coordorigin="1995,10780" coordsize="9590,2">
              <v:shape style="position:absolute;left:1995;top:10780;width:9590;height:2" coordorigin="1995,10780" coordsize="9590,0" path="m1995,10780l11585,10780e" filled="f" stroked="t" strokeweight=".71424pt" strokecolor="#5B6060">
                <v:path arrowok="t"/>
              </v:shape>
            </v:group>
            <v:group style="position:absolute;left:357;top:11014;width:11228;height:2" coordorigin="357,11014" coordsize="11228,2">
              <v:shape style="position:absolute;left:357;top:11014;width:11228;height:2" coordorigin="357,11014" coordsize="11228,0" path="m357,11014l11585,11014e" filled="f" stroked="t" strokeweight=".71424pt" strokecolor="#5B5B5B">
                <v:path arrowok="t"/>
              </v:shape>
            </v:group>
            <v:group style="position:absolute;left:1167;top:11672;width:2;height:4746" coordorigin="1167,11672" coordsize="2,4746">
              <v:shape style="position:absolute;left:1167;top:11672;width:2;height:4746" coordorigin="1167,11672" coordsize="0,4746" path="m1167,16418l1167,11672e" filled="f" stroked="t" strokeweight=".71424pt" strokecolor="#4B4B4B">
                <v:path arrowok="t"/>
              </v:shape>
            </v:group>
            <v:group style="position:absolute;left:1740;top:11710;width:2;height:4713" coordorigin="1740,11710" coordsize="2,4713">
              <v:shape style="position:absolute;left:1740;top:11710;width:2;height:4713" coordorigin="1740,11710" coordsize="0,4713" path="m1740,16423l1740,11710e" filled="f" stroked="t" strokeweight=".71424pt" strokecolor="#5B5B5B">
                <v:path arrowok="t"/>
              </v:shape>
            </v:group>
            <v:group style="position:absolute;left:3688;top:12475;width:2;height:1247" coordorigin="3688,12475" coordsize="2,1247">
              <v:shape style="position:absolute;left:3688;top:12475;width:2;height:1247" coordorigin="3688,12475" coordsize="0,1247" path="m3688,13722l3688,12475e" filled="f" stroked="t" strokeweight="1.90464pt" strokecolor="#44487C">
                <v:path arrowok="t"/>
              </v:shape>
            </v:group>
            <v:group style="position:absolute;left:352;top:11495;width:11237;height:2" coordorigin="352,11495" coordsize="11237,2">
              <v:shape style="position:absolute;left:352;top:11495;width:11237;height:2" coordorigin="352,11495" coordsize="11237,0" path="m352,11495l11590,11495e" filled="f" stroked="t" strokeweight=".71424pt" strokecolor="#606060">
                <v:path arrowok="t"/>
              </v:shape>
            </v:group>
            <v:group style="position:absolute;left:352;top:11710;width:11242;height:2" coordorigin="352,11710" coordsize="11242,2">
              <v:shape style="position:absolute;left:352;top:11710;width:11242;height:2" coordorigin="352,11710" coordsize="11242,0" path="m352,11710l11594,11710e" filled="f" stroked="t" strokeweight=".71424pt" strokecolor="#606060">
                <v:path arrowok="t"/>
              </v:shape>
            </v:group>
            <v:group style="position:absolute;left:357;top:11944;width:11237;height:2" coordorigin="357,11944" coordsize="11237,2">
              <v:shape style="position:absolute;left:357;top:11944;width:11237;height:2" coordorigin="357,11944" coordsize="11237,0" path="m357,11944l11594,11944e" filled="f" stroked="t" strokeweight=".71424pt" strokecolor="#5B5B5B">
                <v:path arrowok="t"/>
              </v:shape>
            </v:group>
            <v:group style="position:absolute;left:371;top:16401;width:11228;height:2" coordorigin="371,16401" coordsize="11228,2">
              <v:shape style="position:absolute;left:371;top:16401;width:11228;height:2" coordorigin="371,16401" coordsize="11228,0" path="m371,16401l11599,16401e" filled="f" stroked="t" strokeweight=".71424pt" strokecolor="#747474">
                <v:path arrowok="t"/>
              </v:shape>
            </v:group>
            <v:group style="position:absolute;left:7409;top:11700;width:2;height:4708" coordorigin="7409,11700" coordsize="2,4708">
              <v:shape style="position:absolute;left:7409;top:11700;width:2;height:4708" coordorigin="7409,11700" coordsize="0,4708" path="m7409,16408l7409,11700e" filled="f" stroked="t" strokeweight=".71424pt" strokecolor="#60606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595959"/>
          <w:w w:val="90"/>
          <w:b/>
          <w:bCs/>
          <w:position w:val="1"/>
        </w:rPr>
      </w:r>
      <w:r>
        <w:rPr>
          <w:rFonts w:ascii="Arial" w:hAnsi="Arial" w:cs="Arial" w:eastAsia="Arial"/>
          <w:sz w:val="23"/>
          <w:szCs w:val="23"/>
          <w:color w:val="595959"/>
          <w:spacing w:val="-2"/>
          <w:w w:val="90"/>
          <w:b/>
          <w:bCs/>
          <w:u w:val="thick" w:color="000000"/>
          <w:position w:val="1"/>
        </w:rPr>
        <w:t>l</w:t>
      </w:r>
      <w:r>
        <w:rPr>
          <w:rFonts w:ascii="Arial" w:hAnsi="Arial" w:cs="Arial" w:eastAsia="Arial"/>
          <w:sz w:val="23"/>
          <w:szCs w:val="23"/>
          <w:color w:val="595959"/>
          <w:spacing w:val="-2"/>
          <w:w w:val="90"/>
          <w:b/>
          <w:bCs/>
          <w:u w:val="thick" w:color="000000"/>
          <w:position w:val="1"/>
        </w:rPr>
      </w:r>
      <w:r>
        <w:rPr>
          <w:rFonts w:ascii="Arial" w:hAnsi="Arial" w:cs="Arial" w:eastAsia="Arial"/>
          <w:sz w:val="23"/>
          <w:szCs w:val="23"/>
          <w:color w:val="595959"/>
          <w:spacing w:val="-2"/>
          <w:w w:val="90"/>
          <w:b/>
          <w:bCs/>
          <w:u w:val="thick" w:color="000000"/>
          <w:position w:val="1"/>
        </w:rPr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1"/>
          <w:b/>
          <w:bCs/>
          <w:u w:val="thick" w:color="000000"/>
          <w:position w:val="1"/>
        </w:rPr>
        <w:t>tfa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1"/>
          <w:b/>
          <w:bCs/>
          <w:u w:val="thick" w:color="000000"/>
          <w:position w:val="1"/>
        </w:rPr>
      </w:r>
      <w:r>
        <w:rPr>
          <w:rFonts w:ascii="Arial" w:hAnsi="Arial" w:cs="Arial" w:eastAsia="Arial"/>
          <w:sz w:val="23"/>
          <w:szCs w:val="23"/>
          <w:color w:val="3D3D3D"/>
          <w:spacing w:val="-32"/>
          <w:w w:val="70"/>
          <w:b/>
          <w:bCs/>
          <w:u w:val="thick" w:color="000000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3D3D3D"/>
          <w:spacing w:val="-32"/>
          <w:w w:val="70"/>
          <w:b/>
          <w:bCs/>
          <w:u w:val="thick" w:color="000000"/>
          <w:position w:val="1"/>
        </w:rPr>
      </w:r>
      <w:r>
        <w:rPr>
          <w:rFonts w:ascii="Arial" w:hAnsi="Arial" w:cs="Arial" w:eastAsia="Arial"/>
          <w:sz w:val="23"/>
          <w:szCs w:val="23"/>
          <w:color w:val="3D3D3D"/>
          <w:spacing w:val="-32"/>
          <w:w w:val="70"/>
          <w:b/>
          <w:bCs/>
          <w:position w:val="1"/>
        </w:rPr>
      </w:r>
      <w:r>
        <w:rPr>
          <w:rFonts w:ascii="Arial" w:hAnsi="Arial" w:cs="Arial" w:eastAsia="Arial"/>
          <w:sz w:val="23"/>
          <w:szCs w:val="23"/>
          <w:color w:val="3D3D3D"/>
          <w:spacing w:val="-32"/>
          <w:w w:val="70"/>
          <w:b/>
          <w:bCs/>
          <w:position w:val="1"/>
        </w:rPr>
      </w:r>
      <w:r>
        <w:rPr>
          <w:rFonts w:ascii="Arial" w:hAnsi="Arial" w:cs="Arial" w:eastAsia="Arial"/>
          <w:sz w:val="12"/>
          <w:szCs w:val="12"/>
          <w:color w:val="5660A5"/>
          <w:spacing w:val="-32"/>
          <w:w w:val="154"/>
          <w:b/>
          <w:bCs/>
          <w:i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37"/>
          <w:w w:val="154"/>
          <w:b/>
          <w:bCs/>
          <w:i/>
          <w:strike/>
          <w:position w:val="-3"/>
        </w:rPr>
        <w:t>:</w:t>
      </w:r>
      <w:r>
        <w:rPr>
          <w:rFonts w:ascii="Arial" w:hAnsi="Arial" w:cs="Arial" w:eastAsia="Arial"/>
          <w:sz w:val="12"/>
          <w:szCs w:val="12"/>
          <w:color w:val="5660A5"/>
          <w:spacing w:val="-37"/>
          <w:w w:val="154"/>
          <w:b/>
          <w:bCs/>
          <w:i/>
          <w:strike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13"/>
          <w:w w:val="99"/>
          <w:b/>
          <w:bCs/>
          <w:i/>
          <w:strike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5660A5"/>
          <w:spacing w:val="-13"/>
          <w:w w:val="99"/>
          <w:b/>
          <w:bCs/>
          <w:i/>
          <w:strike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13"/>
          <w:w w:val="99"/>
          <w:b/>
          <w:bCs/>
          <w:i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13"/>
          <w:w w:val="99"/>
          <w:b/>
          <w:bCs/>
          <w:i/>
          <w:position w:val="-3"/>
        </w:rPr>
      </w:r>
      <w:r>
        <w:rPr>
          <w:rFonts w:ascii="Arial" w:hAnsi="Arial" w:cs="Arial" w:eastAsia="Arial"/>
          <w:sz w:val="23"/>
          <w:szCs w:val="23"/>
          <w:color w:val="3D3D3D"/>
          <w:spacing w:val="-13"/>
          <w:w w:val="71"/>
          <w:b/>
          <w:bCs/>
          <w:position w:val="1"/>
        </w:rPr>
      </w:r>
      <w:r>
        <w:rPr>
          <w:rFonts w:ascii="Arial" w:hAnsi="Arial" w:cs="Arial" w:eastAsia="Arial"/>
          <w:sz w:val="23"/>
          <w:szCs w:val="23"/>
          <w:color w:val="3D3D3D"/>
          <w:spacing w:val="-87"/>
          <w:w w:val="71"/>
          <w:b/>
          <w:bCs/>
          <w:u w:val="thick" w:color="000000"/>
          <w:position w:val="1"/>
        </w:rPr>
        <w:t>y</w:t>
      </w:r>
      <w:r>
        <w:rPr>
          <w:rFonts w:ascii="Arial" w:hAnsi="Arial" w:cs="Arial" w:eastAsia="Arial"/>
          <w:sz w:val="23"/>
          <w:szCs w:val="23"/>
          <w:color w:val="3D3D3D"/>
          <w:spacing w:val="-87"/>
          <w:w w:val="71"/>
          <w:b/>
          <w:bCs/>
          <w:u w:val="thick" w:color="000000"/>
          <w:position w:val="1"/>
        </w:rPr>
      </w:r>
      <w:r>
        <w:rPr>
          <w:rFonts w:ascii="Arial" w:hAnsi="Arial" w:cs="Arial" w:eastAsia="Arial"/>
          <w:sz w:val="23"/>
          <w:szCs w:val="23"/>
          <w:color w:val="3D3D3D"/>
          <w:spacing w:val="-87"/>
          <w:w w:val="71"/>
          <w:b/>
          <w:bCs/>
          <w:position w:val="1"/>
        </w:rPr>
      </w:r>
      <w:r>
        <w:rPr>
          <w:rFonts w:ascii="Arial" w:hAnsi="Arial" w:cs="Arial" w:eastAsia="Arial"/>
          <w:sz w:val="23"/>
          <w:szCs w:val="23"/>
          <w:color w:val="3D3D3D"/>
          <w:spacing w:val="-87"/>
          <w:w w:val="71"/>
          <w:b/>
          <w:bCs/>
          <w:position w:val="1"/>
        </w:rPr>
      </w:r>
      <w:r>
        <w:rPr>
          <w:rFonts w:ascii="Arial" w:hAnsi="Arial" w:cs="Arial" w:eastAsia="Arial"/>
          <w:sz w:val="12"/>
          <w:szCs w:val="12"/>
          <w:color w:val="5660A5"/>
          <w:spacing w:val="-87"/>
          <w:w w:val="154"/>
          <w:b/>
          <w:bCs/>
          <w:i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39"/>
          <w:w w:val="154"/>
          <w:b/>
          <w:bCs/>
          <w:i/>
          <w:strike/>
          <w:position w:val="-3"/>
        </w:rPr>
        <w:t>t</w:t>
      </w:r>
      <w:r>
        <w:rPr>
          <w:rFonts w:ascii="Arial" w:hAnsi="Arial" w:cs="Arial" w:eastAsia="Arial"/>
          <w:sz w:val="12"/>
          <w:szCs w:val="12"/>
          <w:color w:val="5660A5"/>
          <w:spacing w:val="-39"/>
          <w:w w:val="154"/>
          <w:b/>
          <w:bCs/>
          <w:i/>
          <w:strike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0"/>
          <w:w w:val="99"/>
          <w:b/>
          <w:bCs/>
          <w:i/>
          <w:strike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5660A5"/>
          <w:spacing w:val="0"/>
          <w:w w:val="99"/>
          <w:b/>
          <w:bCs/>
          <w:i/>
          <w:strike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0"/>
          <w:w w:val="99"/>
          <w:b/>
          <w:bCs/>
          <w:i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13"/>
          <w:w w:val="100"/>
          <w:b/>
          <w:bCs/>
          <w:i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5660A5"/>
          <w:spacing w:val="13"/>
          <w:w w:val="154"/>
          <w:b/>
          <w:bCs/>
          <w:i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0"/>
          <w:w w:val="154"/>
          <w:b/>
          <w:bCs/>
          <w:i/>
          <w:strike/>
          <w:position w:val="-3"/>
        </w:rPr>
        <w:t>:</w:t>
      </w:r>
      <w:r>
        <w:rPr>
          <w:rFonts w:ascii="Arial" w:hAnsi="Arial" w:cs="Arial" w:eastAsia="Arial"/>
          <w:sz w:val="12"/>
          <w:szCs w:val="12"/>
          <w:color w:val="5660A5"/>
          <w:spacing w:val="0"/>
          <w:w w:val="154"/>
          <w:b/>
          <w:bCs/>
          <w:i/>
          <w:strike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35"/>
          <w:w w:val="154"/>
          <w:b/>
          <w:bCs/>
          <w:i/>
          <w:strike/>
          <w:position w:val="-3"/>
        </w:rPr>
        <w:t>:</w:t>
      </w:r>
      <w:r>
        <w:rPr>
          <w:rFonts w:ascii="Arial" w:hAnsi="Arial" w:cs="Arial" w:eastAsia="Arial"/>
          <w:sz w:val="12"/>
          <w:szCs w:val="12"/>
          <w:color w:val="5660A5"/>
          <w:spacing w:val="-35"/>
          <w:w w:val="154"/>
          <w:b/>
          <w:bCs/>
          <w:i/>
          <w:strike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19"/>
          <w:w w:val="99"/>
          <w:b/>
          <w:bCs/>
          <w:i/>
          <w:strike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5660A5"/>
          <w:spacing w:val="-19"/>
          <w:w w:val="99"/>
          <w:b/>
          <w:bCs/>
          <w:i/>
          <w:strike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68"/>
          <w:w w:val="154"/>
          <w:b/>
          <w:bCs/>
          <w:i/>
          <w:strike/>
          <w:position w:val="-3"/>
        </w:rPr>
        <w:t>-</w:t>
      </w:r>
      <w:r>
        <w:rPr>
          <w:rFonts w:ascii="Arial" w:hAnsi="Arial" w:cs="Arial" w:eastAsia="Arial"/>
          <w:sz w:val="12"/>
          <w:szCs w:val="12"/>
          <w:color w:val="5660A5"/>
          <w:spacing w:val="-68"/>
          <w:w w:val="154"/>
          <w:b/>
          <w:bCs/>
          <w:i/>
          <w:strike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68"/>
          <w:w w:val="154"/>
          <w:b/>
          <w:bCs/>
          <w:i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68"/>
          <w:w w:val="154"/>
          <w:b/>
          <w:bCs/>
          <w:i/>
          <w:position w:val="-3"/>
        </w:rPr>
      </w:r>
      <w:r>
        <w:rPr>
          <w:rFonts w:ascii="Arial" w:hAnsi="Arial" w:cs="Arial" w:eastAsia="Arial"/>
          <w:sz w:val="23"/>
          <w:szCs w:val="23"/>
          <w:color w:val="494F87"/>
          <w:spacing w:val="-68"/>
          <w:w w:val="105"/>
          <w:b/>
          <w:bCs/>
          <w:position w:val="1"/>
        </w:rPr>
      </w:r>
      <w:r>
        <w:rPr>
          <w:rFonts w:ascii="Arial" w:hAnsi="Arial" w:cs="Arial" w:eastAsia="Arial"/>
          <w:sz w:val="23"/>
          <w:szCs w:val="23"/>
          <w:color w:val="494F87"/>
          <w:spacing w:val="-31"/>
          <w:w w:val="105"/>
          <w:b/>
          <w:bCs/>
          <w:u w:val="thick" w:color="00000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494F87"/>
          <w:spacing w:val="-31"/>
          <w:w w:val="105"/>
          <w:b/>
          <w:bCs/>
          <w:u w:val="thick" w:color="000000"/>
          <w:position w:val="1"/>
        </w:rPr>
      </w:r>
      <w:r>
        <w:rPr>
          <w:rFonts w:ascii="Arial" w:hAnsi="Arial" w:cs="Arial" w:eastAsia="Arial"/>
          <w:sz w:val="23"/>
          <w:szCs w:val="23"/>
          <w:color w:val="494F87"/>
          <w:spacing w:val="-31"/>
          <w:w w:val="105"/>
          <w:b/>
          <w:bCs/>
          <w:position w:val="1"/>
        </w:rPr>
      </w:r>
      <w:r>
        <w:rPr>
          <w:rFonts w:ascii="Arial" w:hAnsi="Arial" w:cs="Arial" w:eastAsia="Arial"/>
          <w:sz w:val="23"/>
          <w:szCs w:val="23"/>
          <w:color w:val="494F87"/>
          <w:spacing w:val="-31"/>
          <w:w w:val="105"/>
          <w:b/>
          <w:bCs/>
          <w:position w:val="1"/>
        </w:rPr>
      </w:r>
      <w:r>
        <w:rPr>
          <w:rFonts w:ascii="Arial" w:hAnsi="Arial" w:cs="Arial" w:eastAsia="Arial"/>
          <w:sz w:val="12"/>
          <w:szCs w:val="12"/>
          <w:color w:val="5660A5"/>
          <w:spacing w:val="-31"/>
          <w:w w:val="99"/>
          <w:b/>
          <w:bCs/>
          <w:i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24"/>
          <w:w w:val="99"/>
          <w:b/>
          <w:bCs/>
          <w:i/>
          <w:strike/>
          <w:position w:val="-3"/>
        </w:rPr>
        <w:t> </w:t>
      </w:r>
      <w:r>
        <w:rPr>
          <w:rFonts w:ascii="Arial" w:hAnsi="Arial" w:cs="Arial" w:eastAsia="Arial"/>
          <w:sz w:val="12"/>
          <w:szCs w:val="12"/>
          <w:color w:val="5660A5"/>
          <w:spacing w:val="-24"/>
          <w:w w:val="99"/>
          <w:b/>
          <w:bCs/>
          <w:i/>
          <w:strike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24"/>
          <w:w w:val="99"/>
          <w:b/>
          <w:bCs/>
          <w:i/>
          <w:position w:val="-3"/>
        </w:rPr>
      </w:r>
      <w:r>
        <w:rPr>
          <w:rFonts w:ascii="Arial" w:hAnsi="Arial" w:cs="Arial" w:eastAsia="Arial"/>
          <w:sz w:val="12"/>
          <w:szCs w:val="12"/>
          <w:color w:val="5660A5"/>
          <w:spacing w:val="-24"/>
          <w:w w:val="99"/>
          <w:b/>
          <w:bCs/>
          <w:i/>
          <w:position w:val="-3"/>
        </w:rPr>
      </w:r>
      <w:r>
        <w:rPr>
          <w:rFonts w:ascii="Arial" w:hAnsi="Arial" w:cs="Arial" w:eastAsia="Arial"/>
          <w:sz w:val="23"/>
          <w:szCs w:val="23"/>
          <w:color w:val="595959"/>
          <w:spacing w:val="-24"/>
          <w:w w:val="35"/>
          <w:b/>
          <w:bCs/>
          <w:position w:val="1"/>
        </w:rPr>
      </w:r>
      <w:r>
        <w:rPr>
          <w:rFonts w:ascii="Arial" w:hAnsi="Arial" w:cs="Arial" w:eastAsia="Arial"/>
          <w:sz w:val="23"/>
          <w:szCs w:val="23"/>
          <w:color w:val="595959"/>
          <w:spacing w:val="-6"/>
          <w:w w:val="35"/>
          <w:b/>
          <w:bCs/>
          <w:u w:val="thick" w:color="000000"/>
          <w:position w:val="1"/>
        </w:rPr>
        <w:t>&gt;</w:t>
      </w:r>
      <w:r>
        <w:rPr>
          <w:rFonts w:ascii="Arial" w:hAnsi="Arial" w:cs="Arial" w:eastAsia="Arial"/>
          <w:sz w:val="23"/>
          <w:szCs w:val="23"/>
          <w:color w:val="595959"/>
          <w:spacing w:val="-6"/>
          <w:w w:val="35"/>
          <w:b/>
          <w:bCs/>
          <w:u w:val="thick" w:color="000000"/>
          <w:position w:val="1"/>
        </w:rPr>
      </w:r>
      <w:r>
        <w:rPr>
          <w:rFonts w:ascii="Arial" w:hAnsi="Arial" w:cs="Arial" w:eastAsia="Arial"/>
          <w:sz w:val="23"/>
          <w:szCs w:val="23"/>
          <w:color w:val="595959"/>
          <w:spacing w:val="-6"/>
          <w:w w:val="35"/>
          <w:b/>
          <w:bCs/>
          <w:u w:val="thick" w:color="000000"/>
          <w:position w:val="1"/>
        </w:rPr>
      </w:r>
      <w:r>
        <w:rPr>
          <w:rFonts w:ascii="Arial" w:hAnsi="Arial" w:cs="Arial" w:eastAsia="Arial"/>
          <w:sz w:val="23"/>
          <w:szCs w:val="23"/>
          <w:color w:val="494F87"/>
          <w:spacing w:val="0"/>
          <w:w w:val="77"/>
          <w:b/>
          <w:bCs/>
          <w:u w:val="thick" w:color="000000"/>
          <w:position w:val="1"/>
        </w:rPr>
        <w:t>ııL.::</w:t>
      </w:r>
      <w:r>
        <w:rPr>
          <w:rFonts w:ascii="Arial" w:hAnsi="Arial" w:cs="Arial" w:eastAsia="Arial"/>
          <w:sz w:val="23"/>
          <w:szCs w:val="23"/>
          <w:color w:val="494F87"/>
          <w:spacing w:val="0"/>
          <w:w w:val="77"/>
          <w:b/>
          <w:bCs/>
          <w:u w:val="thick" w:color="000000"/>
          <w:position w:val="1"/>
        </w:rPr>
      </w:r>
      <w:r>
        <w:rPr>
          <w:rFonts w:ascii="Arial" w:hAnsi="Arial" w:cs="Arial" w:eastAsia="Arial"/>
          <w:sz w:val="23"/>
          <w:szCs w:val="23"/>
          <w:color w:val="494F87"/>
          <w:spacing w:val="0"/>
          <w:w w:val="99"/>
          <w:b/>
          <w:bCs/>
          <w:u w:val="thick" w:color="0000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94F87"/>
          <w:spacing w:val="21"/>
          <w:w w:val="100"/>
          <w:b/>
          <w:bCs/>
          <w:u w:val="thick" w:color="0000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94F87"/>
          <w:spacing w:val="21"/>
          <w:w w:val="100"/>
          <w:b/>
          <w:bCs/>
          <w:u w:val="thick" w:color="000000"/>
          <w:position w:val="1"/>
        </w:rPr>
      </w:r>
      <w:r>
        <w:rPr>
          <w:rFonts w:ascii="Arial" w:hAnsi="Arial" w:cs="Arial" w:eastAsia="Arial"/>
          <w:sz w:val="23"/>
          <w:szCs w:val="23"/>
          <w:color w:val="494F87"/>
          <w:spacing w:val="21"/>
          <w:w w:val="100"/>
          <w:b/>
          <w:bCs/>
          <w:position w:val="1"/>
        </w:rPr>
      </w:r>
      <w:r>
        <w:rPr>
          <w:rFonts w:ascii="Arial" w:hAnsi="Arial" w:cs="Arial" w:eastAsia="Arial"/>
          <w:sz w:val="23"/>
          <w:szCs w:val="23"/>
          <w:color w:val="494F87"/>
          <w:spacing w:val="3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5"/>
          <w:b/>
          <w:bCs/>
          <w:position w:val="1"/>
        </w:rPr>
        <w:t>A</w:t>
      </w:r>
      <w:r>
        <w:rPr>
          <w:rFonts w:ascii="Arial" w:hAnsi="Arial" w:cs="Arial" w:eastAsia="Arial"/>
          <w:sz w:val="23"/>
          <w:szCs w:val="23"/>
          <w:color w:val="3D3D3D"/>
          <w:spacing w:val="-187"/>
          <w:w w:val="75"/>
          <w:b/>
          <w:bCs/>
          <w:position w:val="1"/>
        </w:rPr>
        <w:t>m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3D3D3D"/>
          <w:spacing w:val="-4"/>
          <w:w w:val="10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54"/>
          <w:w w:val="74"/>
          <w:b/>
          <w:bCs/>
          <w:position w:val="1"/>
        </w:rPr>
        <w:t>i</w:t>
      </w:r>
      <w:r>
        <w:rPr>
          <w:rFonts w:ascii="Arial" w:hAnsi="Arial" w:cs="Arial" w:eastAsia="Arial"/>
          <w:sz w:val="12"/>
          <w:szCs w:val="12"/>
          <w:color w:val="3D3D3D"/>
          <w:spacing w:val="-10"/>
          <w:w w:val="10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595959"/>
          <w:spacing w:val="-66"/>
          <w:w w:val="68"/>
          <w:b/>
          <w:bCs/>
          <w:position w:val="1"/>
        </w:rPr>
        <w:t>r</w:t>
      </w:r>
      <w:r>
        <w:rPr>
          <w:rFonts w:ascii="Arial" w:hAnsi="Arial" w:cs="Arial" w:eastAsia="Arial"/>
          <w:sz w:val="12"/>
          <w:szCs w:val="12"/>
          <w:color w:val="3D3D3D"/>
          <w:spacing w:val="0"/>
          <w:w w:val="106"/>
          <w:position w:val="-2"/>
        </w:rPr>
        <w:t>,</w:t>
      </w:r>
      <w:r>
        <w:rPr>
          <w:rFonts w:ascii="Arial" w:hAnsi="Arial" w:cs="Arial" w:eastAsia="Arial"/>
          <w:sz w:val="12"/>
          <w:szCs w:val="12"/>
          <w:color w:val="3D3D3D"/>
          <w:spacing w:val="-16"/>
          <w:w w:val="106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757579"/>
          <w:spacing w:val="0"/>
          <w:w w:val="90"/>
          <w:b/>
          <w:bCs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40" w:right="300"/>
          <w:cols w:num="2" w:equalWidth="0">
            <w:col w:w="3789" w:space="108"/>
            <w:col w:w="7483"/>
          </w:cols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30" w:right="4350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329922pt;margin-top:-13.976844pt;width:19.988321pt;height:44pt;mso-position-horizontal-relative:page;mso-position-vertical-relative:paragraph;z-index:-15074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1F1F1F"/>
                      <w:spacing w:val="0"/>
                      <w:w w:val="163"/>
                      <w:b/>
                      <w:bCs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16"/>
        </w:rPr>
        <w:t>S</w:t>
      </w:r>
      <w:r>
        <w:rPr>
          <w:rFonts w:ascii="Arial" w:hAnsi="Arial" w:cs="Arial" w:eastAsia="Arial"/>
          <w:sz w:val="21"/>
          <w:szCs w:val="21"/>
          <w:color w:val="313131"/>
          <w:spacing w:val="12"/>
          <w:w w:val="207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8" w:lineRule="exact"/>
        <w:ind w:left="89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6" w:lineRule="exact"/>
        <w:ind w:left="621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8" w:lineRule="exact"/>
        <w:ind w:left="669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0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-2"/>
          <w:w w:val="11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1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35" w:right="-20"/>
        <w:jc w:val="left"/>
        <w:tabs>
          <w:tab w:pos="1520" w:val="left"/>
          <w:tab w:pos="3140" w:val="left"/>
          <w:tab w:pos="5600" w:val="left"/>
          <w:tab w:pos="76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70"/>
          <w:position w:val="1"/>
        </w:rPr>
        <w:t>!O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69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8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58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13.18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6"/>
          <w:position w:val="0"/>
        </w:rPr>
        <w:t>ı: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59" w:right="-20"/>
        <w:jc w:val="left"/>
        <w:tabs>
          <w:tab w:pos="1520" w:val="left"/>
          <w:tab w:pos="3200" w:val="left"/>
          <w:tab w:pos="45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3403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9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7"/>
        </w:rPr>
        <w:t>ldiri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"/>
          <w:w w:val="9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8831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İl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exact"/>
        <w:ind w:left="15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4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4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8831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259"/>
        </w:rPr>
        <w:t>i</w:t>
      </w:r>
      <w:r>
        <w:rPr>
          <w:rFonts w:ascii="Arial" w:hAnsi="Arial" w:cs="Arial" w:eastAsia="Arial"/>
          <w:sz w:val="23"/>
          <w:szCs w:val="23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50" w:right="-20"/>
        <w:jc w:val="left"/>
        <w:tabs>
          <w:tab w:pos="1520" w:val="left"/>
          <w:tab w:pos="44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1.892487pt;margin-top:6.36541pt;width:6.23376pt;height:18pt;mso-position-horizontal-relative:page;mso-position-vertical-relative:paragraph;z-index:-15071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313131"/>
                      <w:spacing w:val="0"/>
                      <w:w w:val="52"/>
                    </w:rPr>
                    <w:t>rr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180" w:lineRule="auto"/>
        <w:ind w:left="3697" w:right="3354" w:firstLine="-3543"/>
        <w:jc w:val="left"/>
        <w:tabs>
          <w:tab w:pos="380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.837128pt;margin-top:14.810878pt;width:3.743655pt;height:25.5pt;mso-position-horizontal-relative:page;mso-position-vertical-relative:paragraph;z-index:-15073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313131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9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16" w:lineRule="exact"/>
        <w:ind w:left="3658" w:right="73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267212pt;margin-top:6.05738pt;width:3.74504pt;height:26pt;mso-position-horizontal-relative:page;mso-position-vertical-relative:paragraph;z-index:-1507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838383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2" w:lineRule="atLeast"/>
        <w:ind w:left="4410" w:right="6317"/>
        <w:jc w:val="center"/>
        <w:tabs>
          <w:tab w:pos="50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713281pt;margin-top:18.895355pt;width:566.071051pt;height:26.643755pt;mso-position-horizontal-relative:page;mso-position-vertical-relative:paragraph;z-index:-15075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80" w:hRule="exact"/>
                    </w:trPr>
                    <w:tc>
                      <w:tcPr>
                        <w:tcW w:w="2038" w:type="dxa"/>
                        <w:tcBorders>
                          <w:top w:val="single" w:sz="7.61856" w:space="0" w:color="4B4B4B"/>
                          <w:bottom w:val="single" w:sz="7.61856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Şeyi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71" w:type="dxa"/>
                        <w:tcBorders>
                          <w:top w:val="single" w:sz="7.61856" w:space="0" w:color="4B4B4B"/>
                          <w:bottom w:val="single" w:sz="7.61856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3"/>
                            <w:w w:val="102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80" w:type="dxa"/>
                        <w:tcBorders>
                          <w:top w:val="single" w:sz="7.61856" w:space="0" w:color="4B4B4B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7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122" w:type="dxa"/>
                        <w:tcBorders>
                          <w:top w:val="single" w:sz="7.61856" w:space="0" w:color="4B4B4B"/>
                          <w:bottom w:val="single" w:sz="5.71392" w:space="0" w:color="545454"/>
                          <w:left w:val="nil" w:sz="6" w:space="0" w:color="auto"/>
                          <w:right w:val="single" w:sz="7.61856" w:space="0" w:color="6B6B6B"/>
                        </w:tcBorders>
                      </w:tcPr>
                      <w:p>
                        <w:pPr>
                          <w:spacing w:before="16" w:after="0" w:line="240" w:lineRule="auto"/>
                          <w:ind w:left="48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87"/>
                          </w:rPr>
                          <w:t>IKiJ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87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"/>
                            <w:w w:val="112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38" w:type="dxa"/>
                        <w:tcBorders>
                          <w:top w:val="single" w:sz="7.61856" w:space="0" w:color="545454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71" w:type="dxa"/>
                        <w:tcBorders>
                          <w:top w:val="single" w:sz="7.61856" w:space="0" w:color="545454"/>
                          <w:bottom w:val="single" w:sz="5.7139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80" w:type="dxa"/>
                        <w:tcBorders>
                          <w:top w:val="nil" w:sz="6" w:space="0" w:color="auto"/>
                          <w:bottom w:val="single" w:sz="5.71392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5" w:after="0" w:line="240" w:lineRule="auto"/>
                          <w:ind w:left="3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Çvş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Kurtulu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5"/>
                          </w:rPr>
                          <w:t>ARIKAN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122" w:type="dxa"/>
                        <w:tcBorders>
                          <w:top w:val="single" w:sz="5.71392" w:space="0" w:color="545454"/>
                          <w:bottom w:val="single" w:sz="5.71392" w:space="0" w:color="646464"/>
                          <w:left w:val="nil" w:sz="6" w:space="0" w:color="auto"/>
                          <w:right w:val="single" w:sz="7.61856" w:space="0" w:color="6B6B6B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27"/>
          <w:i/>
        </w:rPr>
        <w:t>l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i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i/>
        </w:rPr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64" w:lineRule="atLeast"/>
        <w:ind w:left="68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4B4B4B"/>
          <w:spacing w:val="0"/>
          <w:w w:val="53"/>
        </w:rPr>
        <w:t>ı</w:t>
      </w:r>
      <w:r>
        <w:rPr>
          <w:rFonts w:ascii="Arial" w:hAnsi="Arial" w:cs="Arial" w:eastAsia="Arial"/>
          <w:sz w:val="10"/>
          <w:szCs w:val="10"/>
          <w:color w:val="4B4B4B"/>
          <w:spacing w:val="8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6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3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460" w:bottom="280" w:left="160" w:right="200"/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tabs>
          <w:tab w:pos="262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13.19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13.23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927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2" w:equalWidth="0">
            <w:col w:w="621" w:space="1571"/>
            <w:col w:w="9368"/>
          </w:cols>
        </w:sectPr>
      </w:pPr>
      <w:rPr/>
    </w:p>
    <w:p>
      <w:pPr>
        <w:spacing w:before="20" w:after="0" w:line="221" w:lineRule="auto"/>
        <w:ind w:left="4768" w:right="3453" w:firstLine="-4614"/>
        <w:jc w:val="both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-10"/>
          <w:w w:val="1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type w:val="continuous"/>
          <w:pgSz w:w="11920" w:h="16840"/>
          <w:pgMar w:top="460" w:bottom="280" w:left="160" w:right="20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41" w:lineRule="exact"/>
        <w:ind w:left="135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0"/>
          <w:w w:val="191"/>
          <w:i/>
          <w:position w:val="-4"/>
        </w:rPr>
        <w:t>r--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tabs>
          <w:tab w:pos="2560" w:val="left"/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2" w:equalWidth="0">
            <w:col w:w="441" w:space="1766"/>
            <w:col w:w="9353"/>
          </w:cols>
        </w:sectPr>
      </w:pPr>
      <w:rPr/>
    </w:p>
    <w:p>
      <w:pPr>
        <w:spacing w:before="0" w:after="0" w:line="194" w:lineRule="exact"/>
        <w:ind w:left="1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69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2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1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1"/>
        </w:rPr>
        <w:t>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3" w:equalWidth="0">
            <w:col w:w="2087" w:space="105"/>
            <w:col w:w="3609" w:space="1885"/>
            <w:col w:w="3874"/>
          </w:cols>
        </w:sectPr>
      </w:pPr>
      <w:rPr/>
    </w:p>
    <w:p>
      <w:pPr>
        <w:spacing w:before="29" w:after="0" w:line="252" w:lineRule="auto"/>
        <w:ind w:left="159" w:right="2554" w:firstLine="-5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729" w:right="39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1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92" w:right="-20"/>
        <w:jc w:val="left"/>
        <w:tabs>
          <w:tab w:pos="4760" w:val="left"/>
          <w:tab w:pos="670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8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0"/>
        </w:rPr>
        <w:t>KöpükK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13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278"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3"/>
        </w:rPr>
        <w:t>1m3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05" w:lineRule="exact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13131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3"/>
          <w:w w:val="5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yandı.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</w:sectPr>
      </w:pPr>
      <w:rPr/>
    </w:p>
    <w:p>
      <w:pPr>
        <w:spacing w:before="0" w:after="0" w:line="218" w:lineRule="exact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Egekent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ilköğretim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2" w:equalWidth="0">
            <w:col w:w="1881" w:space="421"/>
            <w:col w:w="9258"/>
          </w:cols>
        </w:sectPr>
      </w:pPr>
      <w:rPr/>
    </w:p>
    <w:p>
      <w:pPr>
        <w:spacing w:before="15" w:after="0" w:line="257" w:lineRule="auto"/>
        <w:ind w:left="2192" w:right="98" w:firstLine="-203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kibrit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çakmakla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tutuşturolması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42" w:right="-20"/>
        <w:jc w:val="left"/>
        <w:tabs>
          <w:tab w:pos="220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184"/>
        </w:rPr>
        <w:t>ort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rk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91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4" w:lineRule="auto"/>
        <w:ind w:left="169" w:right="9857" w:firstLine="48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:Jereç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fesJim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73" w:right="-20"/>
        <w:jc w:val="left"/>
        <w:tabs>
          <w:tab w:pos="218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14.20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259" w:right="-20"/>
        <w:jc w:val="left"/>
        <w:tabs>
          <w:tab w:pos="1060" w:val="left"/>
          <w:tab w:pos="158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</w:sectPr>
      </w:pPr>
      <w:rPr/>
    </w:p>
    <w:p>
      <w:pPr>
        <w:spacing w:before="35" w:after="0" w:line="240" w:lineRule="auto"/>
        <w:ind w:left="2354" w:right="-73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30" w:lineRule="exact"/>
        <w:ind w:left="773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0"/>
          <w:w w:val="259"/>
          <w:position w:val="-11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13131"/>
          <w:spacing w:val="0"/>
          <w:w w:val="55"/>
          <w:b/>
          <w:bCs/>
        </w:rPr>
        <w:t>lY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5"/>
          <w:b/>
          <w:bCs/>
        </w:rPr>
        <w:t>7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5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38"/>
          <w:w w:val="55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5"/>
        </w:rPr>
        <w:t>riaY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55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8"/>
          <w:w w:val="55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72"/>
          <w:b/>
          <w:bCs/>
        </w:rPr>
        <w:t>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2" w:equalWidth="0">
            <w:col w:w="6366" w:space="2550"/>
            <w:col w:w="2644"/>
          </w:cols>
        </w:sectPr>
      </w:pPr>
      <w:rPr/>
    </w:p>
    <w:p>
      <w:pPr>
        <w:spacing w:before="0" w:after="0" w:line="298" w:lineRule="exact"/>
        <w:ind w:left="197" w:right="-20"/>
        <w:jc w:val="left"/>
        <w:tabs>
          <w:tab w:pos="8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3.067535pt;margin-top:9.588684pt;width:21.843141pt;height:14.5pt;mso-position-horizontal-relative:page;mso-position-vertical-relative:paragraph;z-index:-15070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313131"/>
                      <w:spacing w:val="0"/>
                      <w:w w:val="100"/>
                      <w:b/>
                      <w:bCs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313131"/>
                      <w:spacing w:val="0"/>
                      <w:w w:val="100"/>
                      <w:b/>
                      <w:bCs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313131"/>
                      <w:spacing w:val="3"/>
                      <w:w w:val="100"/>
                      <w:b/>
                      <w:bCs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B4B4B"/>
                      <w:spacing w:val="0"/>
                      <w:w w:val="2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4B4B4B"/>
                      <w:spacing w:val="-1"/>
                      <w:w w:val="2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838383"/>
                      <w:spacing w:val="-1"/>
                      <w:w w:val="6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838383"/>
                      <w:spacing w:val="-28"/>
                      <w:w w:val="61"/>
                      <w:embos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838383"/>
                      <w:spacing w:val="-28"/>
                      <w:w w:val="61"/>
                      <w:embos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838383"/>
                      <w:spacing w:val="-28"/>
                      <w:w w:val="6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838383"/>
                      <w:spacing w:val="-28"/>
                      <w:w w:val="6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676769"/>
                      <w:spacing w:val="8"/>
                      <w:w w:val="67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313131"/>
                      <w:spacing w:val="-30"/>
                      <w:w w:val="15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</w:r>
      <w:r>
        <w:rPr>
          <w:rFonts w:ascii="Arial" w:hAnsi="Arial" w:cs="Arial" w:eastAsia="Arial"/>
          <w:sz w:val="33"/>
          <w:szCs w:val="33"/>
          <w:color w:val="838383"/>
          <w:spacing w:val="0"/>
          <w:w w:val="49"/>
          <w:position w:val="-3"/>
        </w:rPr>
        <w:t>,.</w:t>
      </w:r>
      <w:r>
        <w:rPr>
          <w:rFonts w:ascii="Arial" w:hAnsi="Arial" w:cs="Arial" w:eastAsia="Arial"/>
          <w:sz w:val="33"/>
          <w:szCs w:val="33"/>
          <w:color w:val="838383"/>
          <w:spacing w:val="-54"/>
          <w:w w:val="49"/>
          <w:position w:val="-3"/>
        </w:rPr>
        <w:t>,</w:t>
      </w:r>
      <w:r>
        <w:rPr>
          <w:rFonts w:ascii="Arial" w:hAnsi="Arial" w:cs="Arial" w:eastAsia="Arial"/>
          <w:sz w:val="33"/>
          <w:szCs w:val="33"/>
          <w:color w:val="676769"/>
          <w:spacing w:val="-60"/>
          <w:w w:val="71"/>
          <w:position w:val="-3"/>
        </w:rPr>
        <w:t>.</w:t>
      </w:r>
      <w:r>
        <w:rPr>
          <w:rFonts w:ascii="Arial" w:hAnsi="Arial" w:cs="Arial" w:eastAsia="Arial"/>
          <w:sz w:val="33"/>
          <w:szCs w:val="33"/>
          <w:color w:val="A1A1A3"/>
          <w:spacing w:val="-35"/>
          <w:w w:val="57"/>
          <w:position w:val="-3"/>
        </w:rPr>
        <w:t>.</w:t>
      </w:r>
      <w:r>
        <w:rPr>
          <w:rFonts w:ascii="Arial" w:hAnsi="Arial" w:cs="Arial" w:eastAsia="Arial"/>
          <w:sz w:val="33"/>
          <w:szCs w:val="33"/>
          <w:color w:val="838383"/>
          <w:spacing w:val="-3"/>
          <w:w w:val="71"/>
          <w:position w:val="-3"/>
        </w:rPr>
        <w:t>.</w:t>
      </w:r>
      <w:r>
        <w:rPr>
          <w:rFonts w:ascii="Arial" w:hAnsi="Arial" w:cs="Arial" w:eastAsia="Arial"/>
          <w:sz w:val="33"/>
          <w:szCs w:val="33"/>
          <w:color w:val="676769"/>
          <w:spacing w:val="-24"/>
          <w:w w:val="113"/>
          <w:position w:val="-3"/>
        </w:rPr>
        <w:t>t</w:t>
      </w:r>
      <w:r>
        <w:rPr>
          <w:rFonts w:ascii="Arial" w:hAnsi="Arial" w:cs="Arial" w:eastAsia="Arial"/>
          <w:sz w:val="33"/>
          <w:szCs w:val="33"/>
          <w:color w:val="4B4B4B"/>
          <w:spacing w:val="0"/>
          <w:w w:val="84"/>
          <w:position w:val="-3"/>
        </w:rPr>
        <w:t>t</w:t>
      </w:r>
      <w:r>
        <w:rPr>
          <w:rFonts w:ascii="Arial" w:hAnsi="Arial" w:cs="Arial" w:eastAsia="Arial"/>
          <w:sz w:val="33"/>
          <w:szCs w:val="33"/>
          <w:color w:val="4B4B4B"/>
          <w:spacing w:val="5"/>
          <w:w w:val="84"/>
          <w:position w:val="-3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-50"/>
          <w:w w:val="107"/>
          <w:position w:val="-3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156"/>
          <w:position w:val="-3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676769"/>
          <w:spacing w:val="0"/>
          <w:w w:val="66"/>
          <w:position w:val="-3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676769"/>
          <w:spacing w:val="-43"/>
          <w:w w:val="66"/>
          <w:position w:val="-3"/>
        </w:rPr>
        <w:t>}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256"/>
          <w:position w:val="-3"/>
        </w:rPr>
        <w:t>]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-1"/>
          <w:w w:val="61"/>
          <w:position w:val="-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61"/>
          <w:position w:val="-3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-1"/>
          <w:w w:val="61"/>
          <w:position w:val="-3"/>
        </w:rPr>
        <w:t>H</w:t>
      </w:r>
      <w:r>
        <w:rPr>
          <w:rFonts w:ascii="Times New Roman" w:hAnsi="Times New Roman" w:cs="Times New Roman" w:eastAsia="Times New Roman"/>
          <w:sz w:val="26"/>
          <w:szCs w:val="26"/>
          <w:color w:val="313131"/>
          <w:spacing w:val="1"/>
          <w:w w:val="61"/>
          <w:position w:val="-3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61"/>
          <w:position w:val="-3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61"/>
          <w:position w:val="-3"/>
        </w:rPr>
        <w:t>   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30"/>
          <w:w w:val="6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1787"/>
        <w:jc w:val="right"/>
        <w:tabs>
          <w:tab w:pos="740" w:val="left"/>
          <w:tab w:pos="14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838383"/>
          <w:w w:val="66"/>
          <w:b/>
          <w:bCs/>
          <w:i/>
          <w:position w:val="1"/>
        </w:rPr>
        <w:t>l"'</w:t>
      </w:r>
      <w:r>
        <w:rPr>
          <w:rFonts w:ascii="Times New Roman" w:hAnsi="Times New Roman" w:cs="Times New Roman" w:eastAsia="Times New Roman"/>
          <w:sz w:val="22"/>
          <w:szCs w:val="22"/>
          <w:color w:val="838383"/>
          <w:w w:val="100"/>
          <w:b/>
          <w:bCs/>
          <w:i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838383"/>
          <w:w w:val="100"/>
          <w:b/>
          <w:bCs/>
          <w:i/>
          <w:position w:val="1"/>
        </w:rPr>
      </w:r>
      <w:r>
        <w:rPr>
          <w:rFonts w:ascii="Arial" w:hAnsi="Arial" w:cs="Arial" w:eastAsia="Arial"/>
          <w:sz w:val="14"/>
          <w:szCs w:val="14"/>
          <w:color w:val="A1A1A3"/>
          <w:w w:val="76"/>
          <w:b/>
          <w:bCs/>
          <w:position w:val="1"/>
        </w:rPr>
        <w:t>i</w:t>
      </w:r>
      <w:r>
        <w:rPr>
          <w:rFonts w:ascii="Arial" w:hAnsi="Arial" w:cs="Arial" w:eastAsia="Arial"/>
          <w:sz w:val="14"/>
          <w:szCs w:val="14"/>
          <w:color w:val="A1A1A3"/>
          <w:spacing w:val="-30"/>
          <w:w w:val="77"/>
          <w:b/>
          <w:bCs/>
          <w:position w:val="1"/>
        </w:rPr>
        <w:t>:</w:t>
      </w:r>
      <w:r>
        <w:rPr>
          <w:rFonts w:ascii="Arial" w:hAnsi="Arial" w:cs="Arial" w:eastAsia="Arial"/>
          <w:sz w:val="14"/>
          <w:szCs w:val="14"/>
          <w:color w:val="676769"/>
          <w:spacing w:val="0"/>
          <w:w w:val="138"/>
          <w:b/>
          <w:bCs/>
          <w:position w:val="1"/>
        </w:rPr>
        <w:t>;;</w:t>
      </w:r>
      <w:r>
        <w:rPr>
          <w:rFonts w:ascii="Arial" w:hAnsi="Arial" w:cs="Arial" w:eastAsia="Arial"/>
          <w:sz w:val="14"/>
          <w:szCs w:val="14"/>
          <w:color w:val="676769"/>
          <w:spacing w:val="-28"/>
          <w:w w:val="138"/>
          <w:b/>
          <w:bCs/>
          <w:position w:val="1"/>
        </w:rPr>
        <w:t>J</w:t>
      </w:r>
      <w:r>
        <w:rPr>
          <w:rFonts w:ascii="Arial" w:hAnsi="Arial" w:cs="Arial" w:eastAsia="Arial"/>
          <w:sz w:val="14"/>
          <w:szCs w:val="14"/>
          <w:color w:val="838383"/>
          <w:spacing w:val="0"/>
          <w:w w:val="81"/>
          <w:b/>
          <w:bCs/>
          <w:position w:val="1"/>
        </w:rPr>
        <w:t>..</w:t>
      </w:r>
      <w:r>
        <w:rPr>
          <w:rFonts w:ascii="Arial" w:hAnsi="Arial" w:cs="Arial" w:eastAsia="Arial"/>
          <w:sz w:val="14"/>
          <w:szCs w:val="14"/>
          <w:color w:val="838383"/>
          <w:spacing w:val="0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838383"/>
          <w:spacing w:val="17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76769"/>
          <w:spacing w:val="0"/>
          <w:w w:val="73"/>
          <w:b/>
          <w:bCs/>
          <w:position w:val="1"/>
        </w:rPr>
        <w:t>7P'</w:t>
      </w:r>
      <w:r>
        <w:rPr>
          <w:rFonts w:ascii="Times New Roman" w:hAnsi="Times New Roman" w:cs="Times New Roman" w:eastAsia="Times New Roman"/>
          <w:sz w:val="7"/>
          <w:szCs w:val="7"/>
          <w:color w:val="676769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676769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7"/>
          <w:szCs w:val="7"/>
          <w:color w:val="676769"/>
          <w:spacing w:val="0"/>
          <w:w w:val="197"/>
          <w:position w:val="1"/>
        </w:rPr>
        <w:t>.,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160" w:right="200"/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99" w:lineRule="exact"/>
        <w:ind w:left="4283" w:right="-133"/>
        <w:jc w:val="left"/>
        <w:tabs>
          <w:tab w:pos="4760" w:val="left"/>
          <w:tab w:pos="664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0.698242pt;margin-top:26.599039pt;width:79.715732pt;height:9.5pt;mso-position-horizontal-relative:page;mso-position-vertical-relative:paragraph;z-index:-1506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142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(,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-9"/>
                      <w:w w:val="100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B"/>
                      <w:spacing w:val="0"/>
                      <w:w w:val="100"/>
                    </w:rPr>
                    <w:t>vş.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B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B4B4B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667"/>
                      <w:spacing w:val="0"/>
                      <w:w w:val="295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2"/>
          <w:szCs w:val="62"/>
          <w:color w:val="566099"/>
          <w:w w:val="82"/>
          <w:position w:val="-51"/>
        </w:rPr>
        <w:t>-</w:t>
      </w:r>
      <w:r>
        <w:rPr>
          <w:rFonts w:ascii="Arial" w:hAnsi="Arial" w:cs="Arial" w:eastAsia="Arial"/>
          <w:sz w:val="62"/>
          <w:szCs w:val="62"/>
          <w:color w:val="566099"/>
          <w:w w:val="100"/>
          <w:position w:val="-51"/>
        </w:rPr>
        <w:tab/>
      </w:r>
      <w:r>
        <w:rPr>
          <w:rFonts w:ascii="Arial" w:hAnsi="Arial" w:cs="Arial" w:eastAsia="Arial"/>
          <w:sz w:val="62"/>
          <w:szCs w:val="62"/>
          <w:color w:val="566099"/>
          <w:w w:val="100"/>
          <w:position w:val="-51"/>
        </w:rPr>
      </w:r>
      <w:r>
        <w:rPr>
          <w:rFonts w:ascii="Times New Roman" w:hAnsi="Times New Roman" w:cs="Times New Roman" w:eastAsia="Times New Roman"/>
          <w:sz w:val="35"/>
          <w:szCs w:val="35"/>
          <w:color w:val="8990B5"/>
          <w:w w:val="10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8990B5"/>
          <w:spacing w:val="-7"/>
          <w:w w:val="100"/>
          <w:u w:val="thick" w:color="4B5490"/>
          <w:position w:val="-3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8990B5"/>
          <w:spacing w:val="-7"/>
          <w:w w:val="100"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8990B5"/>
          <w:spacing w:val="0"/>
          <w:w w:val="67"/>
          <w:u w:val="thick" w:color="4B5490"/>
          <w:position w:val="-35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8990B5"/>
          <w:spacing w:val="0"/>
          <w:w w:val="67"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8990B5"/>
          <w:spacing w:val="0"/>
          <w:w w:val="67"/>
          <w:u w:val="thick" w:color="4B5490"/>
          <w:position w:val="-35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8990B5"/>
          <w:spacing w:val="0"/>
          <w:w w:val="67"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8990B5"/>
          <w:spacing w:val="0"/>
          <w:w w:val="100"/>
          <w:u w:val="thick" w:color="4B5490"/>
          <w:position w:val="-3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8990B5"/>
          <w:spacing w:val="-53"/>
          <w:w w:val="100"/>
          <w:u w:val="thick" w:color="4B5490"/>
          <w:position w:val="-3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8990B5"/>
          <w:spacing w:val="-53"/>
          <w:w w:val="100"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8990B5"/>
          <w:spacing w:val="-53"/>
          <w:w w:val="100"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333667"/>
          <w:spacing w:val="0"/>
          <w:w w:val="69"/>
          <w:b/>
          <w:bCs/>
          <w:i/>
          <w:u w:val="thick" w:color="4B5490"/>
          <w:position w:val="-35"/>
        </w:rPr>
        <w:t>V</w:t>
      </w:r>
      <w:r>
        <w:rPr>
          <w:rFonts w:ascii="Times New Roman" w:hAnsi="Times New Roman" w:cs="Times New Roman" w:eastAsia="Times New Roman"/>
          <w:sz w:val="35"/>
          <w:szCs w:val="35"/>
          <w:color w:val="333667"/>
          <w:spacing w:val="0"/>
          <w:w w:val="69"/>
          <w:b/>
          <w:bCs/>
          <w:i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333667"/>
          <w:spacing w:val="0"/>
          <w:w w:val="100"/>
          <w:b/>
          <w:bCs/>
          <w:i/>
          <w:u w:val="thick" w:color="4B5490"/>
          <w:position w:val="-3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33667"/>
          <w:spacing w:val="-44"/>
          <w:w w:val="100"/>
          <w:b/>
          <w:bCs/>
          <w:i/>
          <w:u w:val="thick" w:color="4B5490"/>
          <w:position w:val="-3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33667"/>
          <w:spacing w:val="-44"/>
          <w:w w:val="100"/>
          <w:b/>
          <w:bCs/>
          <w:i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333667"/>
          <w:spacing w:val="-44"/>
          <w:w w:val="100"/>
          <w:b/>
          <w:bCs/>
          <w:i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BFBFC1"/>
          <w:spacing w:val="11"/>
          <w:w w:val="20"/>
          <w:b/>
          <w:bCs/>
          <w:i/>
          <w:u w:val="thick" w:color="4B5490"/>
          <w:position w:val="-35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BFBFC1"/>
          <w:spacing w:val="11"/>
          <w:w w:val="20"/>
          <w:b/>
          <w:bCs/>
          <w:i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BFBFC1"/>
          <w:spacing w:val="11"/>
          <w:w w:val="20"/>
          <w:b/>
          <w:bCs/>
          <w:i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A1A1A3"/>
          <w:spacing w:val="16"/>
          <w:w w:val="59"/>
          <w:b/>
          <w:bCs/>
          <w:i/>
          <w:u w:val="thick" w:color="4B5490"/>
          <w:position w:val="-35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A1A1A3"/>
          <w:spacing w:val="16"/>
          <w:w w:val="59"/>
          <w:b/>
          <w:bCs/>
          <w:i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A1A1A3"/>
          <w:spacing w:val="16"/>
          <w:w w:val="59"/>
          <w:b/>
          <w:bCs/>
          <w:i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0"/>
          <w:w w:val="74"/>
          <w:b/>
          <w:bCs/>
          <w:i/>
          <w:u w:val="thick" w:color="4B5490"/>
          <w:position w:val="-35"/>
        </w:rPr>
        <w:t>]</w:t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0"/>
          <w:w w:val="74"/>
          <w:b/>
          <w:bCs/>
          <w:i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0"/>
          <w:w w:val="74"/>
          <w:b/>
          <w:bCs/>
          <w:i/>
          <w:u w:val="thick" w:color="4B5490"/>
          <w:position w:val="-35"/>
        </w:rPr>
        <w:t>)</w:t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0"/>
          <w:w w:val="74"/>
          <w:b/>
          <w:bCs/>
          <w:i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0"/>
          <w:w w:val="100"/>
          <w:b/>
          <w:bCs/>
          <w:i/>
          <w:u w:val="thick" w:color="4B5490"/>
          <w:position w:val="-35"/>
        </w:rPr>
        <w:t>  </w:t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-36"/>
          <w:w w:val="100"/>
          <w:b/>
          <w:bCs/>
          <w:i/>
          <w:u w:val="thick" w:color="4B5490"/>
          <w:position w:val="-3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-36"/>
          <w:w w:val="100"/>
          <w:b/>
          <w:bCs/>
          <w:i/>
          <w:u w:val="thick" w:color="4B5490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-36"/>
          <w:w w:val="100"/>
          <w:b/>
          <w:bCs/>
          <w:i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12"/>
          <w:w w:val="100"/>
          <w:b/>
          <w:bCs/>
          <w:i/>
          <w:position w:val="-3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0"/>
          <w:w w:val="100"/>
          <w:b/>
          <w:bCs/>
          <w:i/>
          <w:u w:val="single" w:color="5B6493"/>
          <w:position w:val="-35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0"/>
          <w:w w:val="100"/>
          <w:b/>
          <w:bCs/>
          <w:i/>
          <w:u w:val="single" w:color="5B6493"/>
          <w:position w:val="-35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0"/>
          <w:w w:val="100"/>
          <w:b/>
          <w:bCs/>
          <w:i/>
          <w:u w:val="single" w:color="5B6493"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424B80"/>
          <w:spacing w:val="0"/>
          <w:w w:val="100"/>
          <w:b/>
          <w:bCs/>
          <w:i/>
          <w:position w:val="-35"/>
        </w:rPr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106" w:lineRule="exact"/>
        <w:ind w:right="-20"/>
        <w:jc w:val="left"/>
        <w:tabs>
          <w:tab w:pos="4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838383"/>
          <w:spacing w:val="0"/>
          <w:w w:val="285"/>
          <w:position w:val="-17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838383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838383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27"/>
          <w:szCs w:val="27"/>
          <w:color w:val="676769"/>
          <w:spacing w:val="-71"/>
          <w:w w:val="112"/>
          <w:position w:val="-17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676769"/>
          <w:spacing w:val="0"/>
          <w:w w:val="143"/>
          <w:position w:val="-17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160" w:right="200"/>
          <w:cols w:num="2" w:equalWidth="0">
            <w:col w:w="6645" w:space="1490"/>
            <w:col w:w="3425"/>
          </w:cols>
        </w:sectPr>
      </w:pPr>
      <w:rPr/>
    </w:p>
    <w:p>
      <w:pPr>
        <w:spacing w:before="0" w:after="0" w:line="328" w:lineRule="exact"/>
        <w:ind w:right="1154"/>
        <w:jc w:val="right"/>
        <w:tabs>
          <w:tab w:pos="126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2.122253pt;margin-top:2.806034pt;width:170.228999pt;height:36.5pt;mso-position-horizontal-relative:page;mso-position-vertical-relative:paragraph;z-index:-15069" type="#_x0000_t202" filled="f" stroked="f">
            <v:textbox inset="0,0,0,0">
              <w:txbxContent>
                <w:p>
                  <w:pPr>
                    <w:spacing w:before="0" w:after="0" w:line="730" w:lineRule="exact"/>
                    <w:ind w:right="-150"/>
                    <w:jc w:val="left"/>
                    <w:tabs>
                      <w:tab w:pos="3300" w:val="left"/>
                    </w:tabs>
                    <w:rPr>
                      <w:rFonts w:ascii="Times New Roman" w:hAnsi="Times New Roman" w:cs="Times New Roman" w:eastAsia="Times New Roman"/>
                      <w:sz w:val="73"/>
                      <w:szCs w:val="7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66099"/>
                      <w:w w:val="203"/>
                      <w:i/>
                      <w:position w:val="26"/>
                    </w:rPr>
                    <w:t>(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66099"/>
                      <w:spacing w:val="-12"/>
                      <w:w w:val="202"/>
                      <w:i/>
                      <w:position w:val="26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667"/>
                      <w:spacing w:val="0"/>
                      <w:w w:val="88"/>
                      <w:i/>
                      <w:position w:val="26"/>
                    </w:rPr>
                    <w:t>..,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667"/>
                      <w:spacing w:val="0"/>
                      <w:w w:val="100"/>
                      <w:i/>
                      <w:position w:val="2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33667"/>
                      <w:spacing w:val="0"/>
                      <w:w w:val="100"/>
                      <w:i/>
                      <w:position w:val="26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3"/>
                      <w:szCs w:val="73"/>
                      <w:color w:val="4B4B4B"/>
                      <w:spacing w:val="-297"/>
                      <w:w w:val="126"/>
                      <w:i/>
                      <w:position w:val="0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73"/>
                      <w:szCs w:val="7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4"/>
          <w:szCs w:val="34"/>
          <w:color w:val="A1A1A3"/>
          <w:spacing w:val="4"/>
          <w:w w:val="210"/>
          <w:position w:val="-1"/>
        </w:rPr>
        <w:t>,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91"/>
          <w:i/>
          <w:position w:val="-1"/>
        </w:rPr>
        <w:t>::</w:t>
      </w:r>
      <w:r>
        <w:rPr>
          <w:rFonts w:ascii="Arial" w:hAnsi="Arial" w:cs="Arial" w:eastAsia="Arial"/>
          <w:sz w:val="34"/>
          <w:szCs w:val="34"/>
          <w:color w:val="313131"/>
          <w:spacing w:val="-48"/>
          <w:w w:val="100"/>
          <w:i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62"/>
          <w:position w:val="-1"/>
        </w:rPr>
        <w:t>,..</w:t>
      </w:r>
      <w:r>
        <w:rPr>
          <w:rFonts w:ascii="Arial" w:hAnsi="Arial" w:cs="Arial" w:eastAsia="Arial"/>
          <w:sz w:val="34"/>
          <w:szCs w:val="34"/>
          <w:color w:val="313131"/>
          <w:spacing w:val="-43"/>
          <w:w w:val="100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6"/>
          <w:position w:val="-1"/>
        </w:rPr>
        <w:t>·;Y</w:t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0"/>
          <w:position w:val="-1"/>
        </w:rPr>
        <w:t>ıı</w:t>
      </w:r>
      <w:r>
        <w:rPr>
          <w:rFonts w:ascii="Arial" w:hAnsi="Arial" w:cs="Arial" w:eastAsia="Arial"/>
          <w:sz w:val="34"/>
          <w:szCs w:val="34"/>
          <w:color w:val="4B4B4B"/>
          <w:spacing w:val="-4"/>
          <w:w w:val="100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4B4B4B"/>
          <w:spacing w:val="-4"/>
          <w:w w:val="100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838383"/>
          <w:spacing w:val="-3"/>
          <w:w w:val="102"/>
          <w:position w:val="-1"/>
        </w:rPr>
        <w:t>•</w:t>
      </w:r>
      <w:r>
        <w:rPr>
          <w:rFonts w:ascii="Arial" w:hAnsi="Arial" w:cs="Arial" w:eastAsia="Arial"/>
          <w:sz w:val="33"/>
          <w:szCs w:val="33"/>
          <w:color w:val="4B4B4B"/>
          <w:spacing w:val="0"/>
          <w:w w:val="52"/>
          <w:position w:val="-1"/>
        </w:rPr>
        <w:t>va</w:t>
      </w:r>
      <w:r>
        <w:rPr>
          <w:rFonts w:ascii="Arial" w:hAnsi="Arial" w:cs="Arial" w:eastAsia="Arial"/>
          <w:sz w:val="33"/>
          <w:szCs w:val="33"/>
          <w:color w:val="4B4B4B"/>
          <w:spacing w:val="-20"/>
          <w:w w:val="100"/>
          <w:position w:val="-1"/>
        </w:rPr>
        <w:t> </w:t>
      </w:r>
      <w:r>
        <w:rPr>
          <w:rFonts w:ascii="Arial" w:hAnsi="Arial" w:cs="Arial" w:eastAsia="Arial"/>
          <w:sz w:val="33"/>
          <w:szCs w:val="33"/>
          <w:color w:val="838383"/>
          <w:spacing w:val="0"/>
          <w:w w:val="172"/>
          <w:position w:val="-1"/>
        </w:rPr>
        <w:t>.</w:t>
      </w:r>
      <w:r>
        <w:rPr>
          <w:rFonts w:ascii="Arial" w:hAnsi="Arial" w:cs="Arial" w:eastAsia="Arial"/>
          <w:sz w:val="33"/>
          <w:szCs w:val="33"/>
          <w:color w:val="838383"/>
          <w:spacing w:val="-53"/>
          <w:w w:val="100"/>
          <w:position w:val="-1"/>
        </w:rPr>
        <w:t> </w:t>
      </w:r>
      <w:r>
        <w:rPr>
          <w:rFonts w:ascii="Arial" w:hAnsi="Arial" w:cs="Arial" w:eastAsia="Arial"/>
          <w:sz w:val="33"/>
          <w:szCs w:val="33"/>
          <w:color w:val="676769"/>
          <w:spacing w:val="0"/>
          <w:w w:val="20"/>
          <w:position w:val="-1"/>
        </w:rPr>
        <w:t>_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right="1038"/>
        <w:jc w:val="right"/>
        <w:tabs>
          <w:tab w:pos="360" w:val="left"/>
          <w:tab w:pos="8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2"/>
          <w:szCs w:val="12"/>
          <w:color w:val="4B4B4B"/>
          <w:w w:val="157"/>
          <w:position w:val="-1"/>
        </w:rPr>
        <w:t>f"</w:t>
      </w:r>
      <w:r>
        <w:rPr>
          <w:rFonts w:ascii="Arial" w:hAnsi="Arial" w:cs="Arial" w:eastAsia="Arial"/>
          <w:sz w:val="12"/>
          <w:szCs w:val="12"/>
          <w:color w:val="4B4B4B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4B4B4B"/>
          <w:w w:val="137"/>
          <w:position w:val="-1"/>
        </w:rPr>
        <w:t>-</w:t>
      </w:r>
      <w:r>
        <w:rPr>
          <w:rFonts w:ascii="Arial" w:hAnsi="Arial" w:cs="Arial" w:eastAsia="Arial"/>
          <w:sz w:val="12"/>
          <w:szCs w:val="12"/>
          <w:color w:val="838383"/>
          <w:w w:val="197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838383"/>
          <w:w w:val="100"/>
          <w:position w:val="-1"/>
        </w:rPr>
        <w:tab/>
      </w:r>
      <w:r>
        <w:rPr>
          <w:rFonts w:ascii="Arial" w:hAnsi="Arial" w:cs="Arial" w:eastAsia="Arial"/>
          <w:sz w:val="12"/>
          <w:szCs w:val="12"/>
          <w:color w:val="838383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206"/>
          <w:position w:val="-1"/>
        </w:rPr>
        <w:t>-.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206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206"/>
          <w:position w:val="-1"/>
        </w:rPr>
        <w:t>ı,ı_f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206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206"/>
          <w:position w:val="-1"/>
        </w:rPr>
        <w:t>ru</w:t>
      </w:r>
      <w:r>
        <w:rPr>
          <w:rFonts w:ascii="Arial" w:hAnsi="Arial" w:cs="Arial" w:eastAsia="Arial"/>
          <w:sz w:val="19"/>
          <w:szCs w:val="19"/>
          <w:color w:val="4B4B4B"/>
          <w:spacing w:val="-57"/>
          <w:w w:val="206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68"/>
          <w:position w:val="-1"/>
        </w:rPr>
        <w:t>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23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76769"/>
          <w:spacing w:val="0"/>
          <w:w w:val="234"/>
          <w:i/>
          <w:position w:val="-3"/>
        </w:rPr>
        <w:t>,</w:t>
      </w:r>
      <w:r>
        <w:rPr>
          <w:rFonts w:ascii="Arial" w:hAnsi="Arial" w:cs="Arial" w:eastAsia="Arial"/>
          <w:sz w:val="23"/>
          <w:szCs w:val="23"/>
          <w:color w:val="676769"/>
          <w:spacing w:val="-46"/>
          <w:w w:val="234"/>
          <w:i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76769"/>
          <w:spacing w:val="-20"/>
          <w:w w:val="165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54"/>
          <w:position w:val="-3"/>
        </w:rPr>
        <w:t>..</w:t>
      </w:r>
      <w:r>
        <w:rPr>
          <w:rFonts w:ascii="Arial" w:hAnsi="Arial" w:cs="Arial" w:eastAsia="Arial"/>
          <w:sz w:val="23"/>
          <w:szCs w:val="23"/>
          <w:color w:val="4B4B4B"/>
          <w:spacing w:val="17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228"/>
          <w:position w:val="-3"/>
        </w:rPr>
        <w:t>"</w:t>
      </w:r>
      <w:r>
        <w:rPr>
          <w:rFonts w:ascii="Arial" w:hAnsi="Arial" w:cs="Arial" w:eastAsia="Arial"/>
          <w:sz w:val="23"/>
          <w:szCs w:val="23"/>
          <w:color w:val="4B4B4B"/>
          <w:spacing w:val="-32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838383"/>
          <w:spacing w:val="0"/>
          <w:w w:val="92"/>
          <w:position w:val="-3"/>
        </w:rPr>
        <w:t>:.</w:t>
      </w:r>
      <w:r>
        <w:rPr>
          <w:rFonts w:ascii="Arial" w:hAnsi="Arial" w:cs="Arial" w:eastAsia="Arial"/>
          <w:sz w:val="23"/>
          <w:szCs w:val="23"/>
          <w:color w:val="838383"/>
          <w:spacing w:val="-17"/>
          <w:w w:val="92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838383"/>
          <w:spacing w:val="-33"/>
          <w:w w:val="104"/>
          <w:position w:val="-3"/>
        </w:rPr>
        <w:t>·</w:t>
      </w:r>
      <w:r>
        <w:rPr>
          <w:rFonts w:ascii="Arial" w:hAnsi="Arial" w:cs="Arial" w:eastAsia="Arial"/>
          <w:sz w:val="23"/>
          <w:szCs w:val="23"/>
          <w:color w:val="676769"/>
          <w:spacing w:val="0"/>
          <w:w w:val="205"/>
          <w:position w:val="-3"/>
        </w:rPr>
        <w:t>'</w:t>
      </w:r>
      <w:r>
        <w:rPr>
          <w:rFonts w:ascii="Arial" w:hAnsi="Arial" w:cs="Arial" w:eastAsia="Arial"/>
          <w:sz w:val="23"/>
          <w:szCs w:val="23"/>
          <w:color w:val="676769"/>
          <w:spacing w:val="-21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  <w:position w:val="-3"/>
        </w:rPr>
        <w:t>li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right="1795"/>
        <w:jc w:val="right"/>
        <w:tabs>
          <w:tab w:pos="3520" w:val="left"/>
          <w:tab w:pos="454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0.925446pt;margin-top:3.511111pt;width:9.841229pt;height:7.628753pt;mso-position-horizontal-relative:page;mso-position-vertical-relative:paragraph;z-index:-15068" type="#_x0000_t202" filled="f" stroked="f">
            <v:textbox inset="0,0,0,0">
              <w:txbxContent>
                <w:p>
                  <w:pPr>
                    <w:spacing w:before="0" w:after="0" w:line="152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4B4B4B"/>
                      <w:spacing w:val="0"/>
                      <w:w w:val="100"/>
                      <w:position w:val="-1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4B4B4B"/>
                      <w:spacing w:val="0"/>
                      <w:w w:val="100"/>
                      <w:position w:val="-1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4B4B4B"/>
                      <w:spacing w:val="23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38383"/>
                      <w:spacing w:val="0"/>
                      <w:w w:val="127"/>
                      <w:position w:val="4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2"/>
        </w:rPr>
        <w:t>ARIKAN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676769"/>
          <w:spacing w:val="0"/>
          <w:w w:val="62"/>
          <w:position w:val="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676769"/>
          <w:spacing w:val="0"/>
          <w:w w:val="62"/>
          <w:position w:val="2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676769"/>
          <w:spacing w:val="9"/>
          <w:w w:val="62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38383"/>
          <w:spacing w:val="-9"/>
          <w:w w:val="62"/>
          <w:i/>
          <w:position w:val="2"/>
        </w:rPr>
        <w:t>&lt;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62"/>
          <w:i/>
          <w:position w:val="2"/>
        </w:rPr>
        <w:t>..,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62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62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38383"/>
          <w:spacing w:val="0"/>
          <w:w w:val="192"/>
          <w:position w:val="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838383"/>
          <w:spacing w:val="-7"/>
          <w:w w:val="192"/>
          <w:position w:val="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1A1A3"/>
          <w:spacing w:val="4"/>
          <w:w w:val="133"/>
          <w:b/>
          <w:bCs/>
          <w:position w:val="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65"/>
          <w:b/>
          <w:bCs/>
          <w:position w:val="2"/>
        </w:rPr>
        <w:t>pt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1"/>
          <w:szCs w:val="11"/>
          <w:color w:val="676769"/>
          <w:spacing w:val="0"/>
          <w:w w:val="267"/>
          <w:position w:val="2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676769"/>
          <w:spacing w:val="-56"/>
          <w:w w:val="267"/>
          <w:position w:val="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13131"/>
          <w:spacing w:val="-7"/>
          <w:w w:val="88"/>
          <w:position w:val="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676769"/>
          <w:spacing w:val="4"/>
          <w:w w:val="160"/>
          <w:position w:val="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84"/>
          <w:position w:val="2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-10"/>
          <w:w w:val="83"/>
          <w:position w:val="2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676769"/>
          <w:spacing w:val="-13"/>
          <w:w w:val="148"/>
          <w:position w:val="2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394"/>
          <w:position w:val="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100"/>
          <w:position w:val="2"/>
        </w:rPr>
        <w:t>     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122"/>
          <w:b/>
          <w:bCs/>
          <w:position w:val="2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676769"/>
          <w:spacing w:val="3"/>
          <w:w w:val="67"/>
          <w:b/>
          <w:bCs/>
          <w:position w:val="2"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313131"/>
          <w:spacing w:val="-17"/>
          <w:w w:val="138"/>
          <w:b/>
          <w:bCs/>
          <w:position w:val="2"/>
        </w:rPr>
        <w:t>b</w:t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158"/>
          <w:b/>
          <w:bCs/>
          <w:position w:val="2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1889"/>
        <w:jc w:val="right"/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4.27713pt;margin-top:8.069339pt;width:186.38740pt;height:63pt;mso-position-horizontal-relative:page;mso-position-vertical-relative:paragraph;z-index:-15066" type="#_x0000_t202" filled="f" stroked="f">
            <v:textbox inset="0,0,0,0">
              <w:txbxContent>
                <w:p>
                  <w:pPr>
                    <w:spacing w:before="0" w:after="0" w:line="1260" w:lineRule="exact"/>
                    <w:ind w:right="-229"/>
                    <w:jc w:val="left"/>
                    <w:tabs>
                      <w:tab w:pos="2340" w:val="left"/>
                      <w:tab w:pos="3520" w:val="left"/>
                    </w:tabs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126"/>
                      <w:szCs w:val="126"/>
                      <w:color w:val="4852A7"/>
                      <w:spacing w:val="-209"/>
                      <w:w w:val="60"/>
                      <w:i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26"/>
                      <w:szCs w:val="126"/>
                      <w:color w:val="4852A7"/>
                      <w:spacing w:val="-230"/>
                      <w:w w:val="60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26"/>
                      <w:szCs w:val="126"/>
                      <w:color w:val="4852A7"/>
                      <w:spacing w:val="-286"/>
                      <w:w w:val="60"/>
                      <w:i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26"/>
                      <w:szCs w:val="126"/>
                      <w:color w:val="4852A7"/>
                      <w:spacing w:val="0"/>
                      <w:w w:val="60"/>
                      <w:i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26"/>
                      <w:szCs w:val="126"/>
                      <w:color w:val="4852A7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26"/>
                      <w:szCs w:val="126"/>
                      <w:color w:val="4852A7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424B80"/>
                      <w:spacing w:val="-20"/>
                      <w:w w:val="124"/>
                      <w:position w:val="-1"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424B80"/>
                      <w:spacing w:val="0"/>
                      <w:w w:val="124"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424B80"/>
                      <w:spacing w:val="-92"/>
                      <w:w w:val="124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424B80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424B80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333667"/>
                      <w:spacing w:val="0"/>
                      <w:w w:val="124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638092pt;margin-top:11.689148pt;width:25.694517pt;height:14pt;mso-position-horizontal-relative:page;mso-position-vertical-relative:paragraph;z-index:-15065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440" w:val="left"/>
                    </w:tabs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A1A1A3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1A1A3"/>
                      <w:spacing w:val="-7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1A1A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1A1A3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A1A1A3"/>
                      <w:spacing w:val="0"/>
                      <w:w w:val="5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A1A1A3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1A1A3"/>
          <w:spacing w:val="5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FBFC1"/>
          <w:spacing w:val="-9"/>
          <w:w w:val="130"/>
          <w:position w:val="5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838383"/>
          <w:spacing w:val="0"/>
          <w:w w:val="88"/>
          <w:position w:val="-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38383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1A1A3"/>
          <w:spacing w:val="-12"/>
          <w:w w:val="106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838383"/>
          <w:spacing w:val="0"/>
          <w:w w:val="59"/>
          <w:i/>
          <w:position w:val="-4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838383"/>
          <w:spacing w:val="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38383"/>
          <w:spacing w:val="5"/>
          <w:w w:val="100"/>
          <w:i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-4"/>
          <w:w w:val="187"/>
          <w:position w:val="5"/>
        </w:rPr>
        <w:t>t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30"/>
          <w:position w:val="5"/>
        </w:rPr>
        <w:t>ıl.\</w:t>
      </w:r>
      <w:r>
        <w:rPr>
          <w:rFonts w:ascii="Arial" w:hAnsi="Arial" w:cs="Arial" w:eastAsia="Arial"/>
          <w:sz w:val="14"/>
          <w:szCs w:val="14"/>
          <w:color w:val="4B4B4B"/>
          <w:spacing w:val="2"/>
          <w:w w:val="100"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838383"/>
          <w:spacing w:val="-14"/>
          <w:w w:val="177"/>
          <w:position w:val="5"/>
        </w:rPr>
        <w:t>'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77"/>
          <w:position w:val="5"/>
        </w:rPr>
        <w:t>;!"</w:t>
      </w:r>
      <w:r>
        <w:rPr>
          <w:rFonts w:ascii="Arial" w:hAnsi="Arial" w:cs="Arial" w:eastAsia="Arial"/>
          <w:sz w:val="14"/>
          <w:szCs w:val="14"/>
          <w:color w:val="4B4B4B"/>
          <w:spacing w:val="-28"/>
          <w:w w:val="177"/>
          <w:position w:val="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38383"/>
          <w:spacing w:val="0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38383"/>
          <w:spacing w:val="0"/>
          <w:w w:val="53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38383"/>
          <w:spacing w:val="5"/>
          <w:w w:val="53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-18"/>
          <w:w w:val="121"/>
          <w:position w:val="-4"/>
        </w:rPr>
        <w:t>,</w:t>
      </w:r>
      <w:r>
        <w:rPr>
          <w:rFonts w:ascii="Arial" w:hAnsi="Arial" w:cs="Arial" w:eastAsia="Arial"/>
          <w:sz w:val="12"/>
          <w:szCs w:val="12"/>
          <w:color w:val="4B4B4B"/>
          <w:spacing w:val="0"/>
          <w:w w:val="53"/>
          <w:i/>
          <w:position w:val="5"/>
        </w:rPr>
        <w:t>&lt;!?•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160" w:right="200"/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0" w:lineRule="exact"/>
        <w:ind w:left="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2"/>
          <w:position w:val="-4"/>
        </w:rPr>
        <w:t>Hall,&lt;.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2302" w:right="-20"/>
        <w:jc w:val="left"/>
        <w:tabs>
          <w:tab w:pos="52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90"/>
          <w:b/>
          <w:bCs/>
          <w:position w:val="1"/>
        </w:rPr>
        <w:t>_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-8"/>
          <w:w w:val="90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90"/>
          <w:b/>
          <w:bCs/>
          <w:position w:val="1"/>
        </w:rPr>
        <w:t>.K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-5"/>
          <w:w w:val="90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90"/>
          <w:b/>
          <w:bCs/>
          <w:position w:val="1"/>
        </w:rPr>
        <w:t>rı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90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-15"/>
          <w:w w:val="9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0"/>
          <w:b/>
          <w:bCs/>
          <w:position w:val="1"/>
        </w:rPr>
        <w:t>KOSE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68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66099"/>
          <w:spacing w:val="0"/>
          <w:w w:val="171"/>
          <w:position w:val="1"/>
        </w:rPr>
        <w:t>-=</w:t>
      </w:r>
      <w:r>
        <w:rPr>
          <w:rFonts w:ascii="Arial" w:hAnsi="Arial" w:cs="Arial" w:eastAsia="Arial"/>
          <w:sz w:val="23"/>
          <w:szCs w:val="23"/>
          <w:color w:val="56609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566099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B4B4B"/>
          <w:spacing w:val="-16"/>
          <w:w w:val="59"/>
          <w:position w:val="1"/>
        </w:rPr>
        <w:t>t</w:t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59"/>
          <w:position w:val="1"/>
        </w:rPr>
        <w:t>t</w:t>
      </w:r>
      <w:r>
        <w:rPr>
          <w:rFonts w:ascii="Arial" w:hAnsi="Arial" w:cs="Arial" w:eastAsia="Arial"/>
          <w:sz w:val="34"/>
          <w:szCs w:val="34"/>
          <w:color w:val="4B4B4B"/>
          <w:spacing w:val="-1"/>
          <w:w w:val="59"/>
          <w:position w:val="1"/>
        </w:rPr>
        <w:t>f</w:t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59"/>
          <w:position w:val="1"/>
        </w:rPr>
        <w:t>.E</w:t>
      </w:r>
      <w:r>
        <w:rPr>
          <w:rFonts w:ascii="Arial" w:hAnsi="Arial" w:cs="Arial" w:eastAsia="Arial"/>
          <w:sz w:val="34"/>
          <w:szCs w:val="34"/>
          <w:color w:val="4B4B4B"/>
          <w:spacing w:val="-44"/>
          <w:w w:val="59"/>
          <w:position w:val="1"/>
        </w:rPr>
        <w:t>f</w:t>
      </w:r>
      <w:r>
        <w:rPr>
          <w:rFonts w:ascii="Arial" w:hAnsi="Arial" w:cs="Arial" w:eastAsia="Arial"/>
          <w:sz w:val="34"/>
          <w:szCs w:val="34"/>
          <w:color w:val="333667"/>
          <w:spacing w:val="0"/>
          <w:w w:val="83"/>
          <w:position w:val="1"/>
        </w:rPr>
        <w:t>F=</w:t>
      </w:r>
      <w:r>
        <w:rPr>
          <w:rFonts w:ascii="Arial" w:hAnsi="Arial" w:cs="Arial" w:eastAsia="Arial"/>
          <w:sz w:val="34"/>
          <w:szCs w:val="34"/>
          <w:color w:val="333667"/>
          <w:spacing w:val="-41"/>
          <w:w w:val="84"/>
          <w:position w:val="1"/>
        </w:rPr>
        <w:t>)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-32" w:right="1867"/>
        <w:jc w:val="center"/>
        <w:tabs>
          <w:tab w:pos="40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BFBFC1"/>
          <w:spacing w:val="0"/>
          <w:w w:val="65"/>
          <w:position w:val="-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BFBFC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FBFC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-36"/>
          <w:w w:val="107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47"/>
          <w:i/>
          <w:position w:val="-2"/>
        </w:rPr>
        <w:t>'"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-12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68"/>
          <w:position w:val="-2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-14"/>
          <w:w w:val="168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76769"/>
          <w:spacing w:val="-7"/>
          <w:w w:val="59"/>
          <w:position w:val="-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59"/>
          <w:position w:val="-2"/>
        </w:rPr>
        <w:t>'t·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59"/>
          <w:position w:val="-2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13"/>
          <w:w w:val="59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4B4B4B"/>
          <w:spacing w:val="0"/>
          <w:w w:val="100"/>
          <w:position w:val="-2"/>
        </w:rPr>
        <w:t>t•</w:t>
      </w:r>
      <w:r>
        <w:rPr>
          <w:rFonts w:ascii="Arial" w:hAnsi="Arial" w:cs="Arial" w:eastAsia="Arial"/>
          <w:sz w:val="11"/>
          <w:szCs w:val="11"/>
          <w:color w:val="4B4B4B"/>
          <w:spacing w:val="0"/>
          <w:w w:val="100"/>
          <w:position w:val="-2"/>
        </w:rPr>
        <w:t>   </w:t>
      </w:r>
      <w:r>
        <w:rPr>
          <w:rFonts w:ascii="Arial" w:hAnsi="Arial" w:cs="Arial" w:eastAsia="Arial"/>
          <w:sz w:val="11"/>
          <w:szCs w:val="11"/>
          <w:color w:val="4B4B4B"/>
          <w:spacing w:val="8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4B4B4B"/>
          <w:spacing w:val="0"/>
          <w:w w:val="168"/>
          <w:position w:val="-2"/>
        </w:rPr>
        <w:t>;/'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435" w:right="2299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2"/>
          <w:szCs w:val="22"/>
          <w:color w:val="A1A1A3"/>
          <w:w w:val="40"/>
          <w:position w:val="1"/>
        </w:rPr>
        <w:t>·</w:t>
      </w:r>
      <w:r>
        <w:rPr>
          <w:rFonts w:ascii="Arial" w:hAnsi="Arial" w:cs="Arial" w:eastAsia="Arial"/>
          <w:sz w:val="22"/>
          <w:szCs w:val="22"/>
          <w:color w:val="A1A1A3"/>
          <w:w w:val="108"/>
          <w:position w:val="1"/>
        </w:rPr>
        <w:t>·</w:t>
      </w:r>
      <w:r>
        <w:rPr>
          <w:rFonts w:ascii="Arial" w:hAnsi="Arial" w:cs="Arial" w:eastAsia="Arial"/>
          <w:sz w:val="22"/>
          <w:szCs w:val="22"/>
          <w:color w:val="A1A1A3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1A1A3"/>
          <w:spacing w:val="0"/>
          <w:w w:val="60"/>
          <w:position w:val="1"/>
        </w:rPr>
        <w:t>,,....,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200"/>
          <w:cols w:num="2" w:equalWidth="0">
            <w:col w:w="6254" w:space="2138"/>
            <w:col w:w="3168"/>
          </w:cols>
        </w:sectPr>
      </w:pPr>
      <w:rPr/>
    </w:p>
    <w:p>
      <w:pPr>
        <w:spacing w:before="0" w:after="0" w:line="243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13.6896pt;margin-top:28.679104pt;width:566.630412pt;height:800.930164pt;mso-position-horizontal-relative:page;mso-position-vertical-relative:page;z-index:-15076" coordorigin="274,574" coordsize="11333,16019">
            <v:group style="position:absolute;left:281;top:600;width:5809;height:2" coordorigin="281,600" coordsize="5809,2">
              <v:shape style="position:absolute;left:281;top:600;width:5809;height:2" coordorigin="281,600" coordsize="5809,0" path="m281,600l6090,600e" filled="f" stroked="t" strokeweight=".71424pt" strokecolor="#575757">
                <v:path arrowok="t"/>
              </v:shape>
            </v:group>
            <v:group style="position:absolute;left:293;top:583;width:2;height:1085" coordorigin="293,583" coordsize="2,1085">
              <v:shape style="position:absolute;left:293;top:583;width:2;height:1085" coordorigin="293,583" coordsize="0,1085" path="m293,1668l293,583e" filled="f" stroked="t" strokeweight=".95232pt" strokecolor="#838383">
                <v:path arrowok="t"/>
              </v:shape>
            </v:group>
            <v:group style="position:absolute;left:752;top:597;width:295;height:2" coordorigin="752,597" coordsize="295,2">
              <v:shape style="position:absolute;left:752;top:597;width:295;height:2" coordorigin="752,597" coordsize="295,0" path="m752,597l1048,597e" filled="f" stroked="t" strokeweight=".47616pt" strokecolor="#4F4F4F">
                <v:path arrowok="t"/>
              </v:shape>
            </v:group>
            <v:group style="position:absolute;left:2336;top:593;width:2;height:1529" coordorigin="2336,593" coordsize="2,1529">
              <v:shape style="position:absolute;left:2336;top:593;width:2;height:1529" coordorigin="2336,593" coordsize="0,1529" path="m2336,2122l2336,593e" filled="f" stroked="t" strokeweight=".47616pt" strokecolor="#383838">
                <v:path arrowok="t"/>
              </v:shape>
            </v:group>
            <v:group style="position:absolute;left:3805;top:607;width:7761;height:2" coordorigin="3805,607" coordsize="7761,2">
              <v:shape style="position:absolute;left:3805;top:607;width:7761;height:2" coordorigin="3805,607" coordsize="7761,0" path="m3805,607l11566,607e" filled="f" stroked="t" strokeweight=".71424pt" strokecolor="#545454">
                <v:path arrowok="t"/>
              </v:shape>
            </v:group>
            <v:group style="position:absolute;left:7347;top:607;width:490;height:2" coordorigin="7347,607" coordsize="490,2">
              <v:shape style="position:absolute;left:7347;top:607;width:490;height:2" coordorigin="7347,607" coordsize="490,0" path="m7347,607l7838,607e" filled="f" stroked="t" strokeweight=".47616pt" strokecolor="#3B3B3B">
                <v:path arrowok="t"/>
              </v:shape>
            </v:group>
            <v:group style="position:absolute;left:8390;top:607;width:781;height:2" coordorigin="8390,607" coordsize="781,2">
              <v:shape style="position:absolute;left:8390;top:607;width:781;height:2" coordorigin="8390,607" coordsize="781,0" path="m8390,607l9171,607e" filled="f" stroked="t" strokeweight=".47616pt" strokecolor="#3B3B3B">
                <v:path arrowok="t"/>
              </v:shape>
            </v:group>
            <v:group style="position:absolute;left:9138;top:602;width:2;height:712" coordorigin="9138,602" coordsize="2,712">
              <v:shape style="position:absolute;left:9138;top:602;width:2;height:712" coordorigin="9138,602" coordsize="0,712" path="m9138,1314l9138,602e" filled="f" stroked="t" strokeweight=".95232pt" strokecolor="#4F4F4F">
                <v:path arrowok="t"/>
              </v:shape>
            </v:group>
            <v:group style="position:absolute;left:2336;top:1085;width:2;height:358" coordorigin="2336,1085" coordsize="2,358">
              <v:shape style="position:absolute;left:2336;top:1085;width:2;height:358" coordorigin="2336,1085" coordsize="0,358" path="m2336,1443l2336,1085e" filled="f" stroked="t" strokeweight=".71424pt" strokecolor="#4B4B4B">
                <v:path arrowok="t"/>
              </v:shape>
            </v:group>
            <v:group style="position:absolute;left:11566;top:597;width:2;height:1549" coordorigin="11566,597" coordsize="2,1549">
              <v:shape style="position:absolute;left:11566;top:597;width:2;height:1549" coordorigin="11566,597" coordsize="0,1549" path="m11566,2146l11566,597e" filled="f" stroked="t" strokeweight=".47616pt" strokecolor="#545454">
                <v:path arrowok="t"/>
              </v:shape>
            </v:group>
            <v:group style="position:absolute;left:9138;top:1257;width:2;height:411" coordorigin="9138,1257" coordsize="2,411">
              <v:shape style="position:absolute;left:9138;top:1257;width:2;height:411" coordorigin="9138,1257" coordsize="0,411" path="m9138,1668l9138,1257e" filled="f" stroked="t" strokeweight=".47616pt" strokecolor="#232323">
                <v:path arrowok="t"/>
              </v:shape>
            </v:group>
            <v:group style="position:absolute;left:286;top:2120;width:7428;height:2" coordorigin="286,2120" coordsize="7428,2">
              <v:shape style="position:absolute;left:286;top:2120;width:7428;height:2" coordorigin="286,2120" coordsize="7428,0" path="m286,2120l7714,2120e" filled="f" stroked="t" strokeweight=".71424pt" strokecolor="#545454">
                <v:path arrowok="t"/>
              </v:shape>
            </v:group>
            <v:group style="position:absolute;left:295;top:1611;width:2;height:535" coordorigin="295,1611" coordsize="2,535">
              <v:shape style="position:absolute;left:295;top:1611;width:2;height:535" coordorigin="295,1611" coordsize="0,535" path="m295,2146l295,1611e" filled="f" stroked="t" strokeweight=".71424pt" strokecolor="#606060">
                <v:path arrowok="t"/>
              </v:shape>
            </v:group>
            <v:group style="position:absolute;left:7347;top:2122;width:490;height:2" coordorigin="7347,2122" coordsize="490,2">
              <v:shape style="position:absolute;left:7347;top:2122;width:490;height:2" coordorigin="7347,2122" coordsize="490,0" path="m7347,2122l7838,2122e" filled="f" stroked="t" strokeweight=".71424pt" strokecolor="#4F4F4F">
                <v:path arrowok="t"/>
              </v:shape>
            </v:group>
            <v:group style="position:absolute;left:7780;top:2122;width:667;height:2" coordorigin="7780,2122" coordsize="667,2">
              <v:shape style="position:absolute;left:7780;top:2122;width:667;height:2" coordorigin="7780,2122" coordsize="667,0" path="m7780,2122l8447,2122e" filled="f" stroked="t" strokeweight=".47616pt" strokecolor="#282828">
                <v:path arrowok="t"/>
              </v:shape>
            </v:group>
            <v:group style="position:absolute;left:8390;top:2122;width:3186;height:2" coordorigin="8390,2122" coordsize="3186,2">
              <v:shape style="position:absolute;left:8390;top:2122;width:3186;height:2" coordorigin="8390,2122" coordsize="3186,0" path="m8390,2122l11575,2122e" filled="f" stroked="t" strokeweight=".71424pt" strokecolor="#4F4F4F">
                <v:path arrowok="t"/>
              </v:shape>
            </v:group>
            <v:group style="position:absolute;left:9140;top:1611;width:2;height:521" coordorigin="9140,1611" coordsize="2,521">
              <v:shape style="position:absolute;left:9140;top:1611;width:2;height:521" coordorigin="9140,1611" coordsize="0,521" path="m9140,2132l9140,1611e" filled="f" stroked="t" strokeweight=".71424pt" strokecolor="#3F3F3F">
                <v:path arrowok="t"/>
              </v:shape>
            </v:group>
            <v:group style="position:absolute;left:290;top:2359;width:11285;height:2" coordorigin="290,2359" coordsize="11285,2">
              <v:shape style="position:absolute;left:290;top:2359;width:11285;height:2" coordorigin="290,2359" coordsize="11285,0" path="m290,2359l11575,2359e" filled="f" stroked="t" strokeweight=".71424pt" strokecolor="#545454">
                <v:path arrowok="t"/>
              </v:shape>
            </v:group>
            <v:group style="position:absolute;left:295;top:2074;width:2;height:330" coordorigin="295,2074" coordsize="2,330">
              <v:shape style="position:absolute;left:295;top:2074;width:2;height:330" coordorigin="295,2074" coordsize="0,330" path="m295,2404l295,2074e" filled="f" stroked="t" strokeweight=".71424pt" strokecolor="#444444">
                <v:path arrowok="t"/>
              </v:shape>
            </v:group>
            <v:group style="position:absolute;left:11571;top:1085;width:2;height:5229" coordorigin="11571,1085" coordsize="2,5229">
              <v:shape style="position:absolute;left:11571;top:1085;width:2;height:5229" coordorigin="11571,1085" coordsize="0,5229" path="m11571,6314l11571,1085e" filled="f" stroked="t" strokeweight=".71424pt" strokecolor="#676767">
                <v:path arrowok="t"/>
              </v:shape>
            </v:group>
            <v:group style="position:absolute;left:290;top:2598;width:5390;height:2" coordorigin="290,2598" coordsize="5390,2">
              <v:shape style="position:absolute;left:290;top:2598;width:5390;height:2" coordorigin="290,2598" coordsize="5390,0" path="m290,2598l5681,2598e" filled="f" stroked="t" strokeweight=".71424pt" strokecolor="#5B5B5B">
                <v:path arrowok="t"/>
              </v:shape>
            </v:group>
            <v:group style="position:absolute;left:295;top:2332;width:2;height:540" coordorigin="295,2332" coordsize="2,540">
              <v:shape style="position:absolute;left:295;top:2332;width:2;height:540" coordorigin="295,2332" coordsize="0,540" path="m295,2873l295,2332e" filled="f" stroked="t" strokeweight=".47616pt" strokecolor="#2B2B2B">
                <v:path arrowok="t"/>
              </v:shape>
            </v:group>
            <v:group style="position:absolute;left:4557;top:2600;width:700;height:2" coordorigin="4557,2600" coordsize="700,2">
              <v:shape style="position:absolute;left:4557;top:2600;width:700;height:2" coordorigin="4557,2600" coordsize="700,0" path="m4557,2600l5257,2600e" filled="f" stroked="t" strokeweight=".47616pt" strokecolor="#3F3F3F">
                <v:path arrowok="t"/>
              </v:shape>
            </v:group>
            <v:group style="position:absolute;left:5623;top:2600;width:2824;height:2" coordorigin="5623,2600" coordsize="2824,2">
              <v:shape style="position:absolute;left:5623;top:2600;width:2824;height:2" coordorigin="5623,2600" coordsize="2824,0" path="m5623,2600l8447,2600e" filled="f" stroked="t" strokeweight=".47616pt" strokecolor="#575757">
                <v:path arrowok="t"/>
              </v:shape>
            </v:group>
            <v:group style="position:absolute;left:8323;top:2600;width:3252;height:2" coordorigin="8323,2600" coordsize="3252,2">
              <v:shape style="position:absolute;left:8323;top:2600;width:3252;height:2" coordorigin="8323,2600" coordsize="3252,0" path="m8323,2600l11575,2600e" filled="f" stroked="t" strokeweight=".71424pt" strokecolor="#676767">
                <v:path arrowok="t"/>
              </v:shape>
            </v:group>
            <v:group style="position:absolute;left:290;top:2839;width:5390;height:2" coordorigin="290,2839" coordsize="5390,2">
              <v:shape style="position:absolute;left:290;top:2839;width:5390;height:2" coordorigin="290,2839" coordsize="5390,0" path="m290,2839l5681,2839e" filled="f" stroked="t" strokeweight=".71424pt" strokecolor="#4F4F4F">
                <v:path arrowok="t"/>
              </v:shape>
            </v:group>
            <v:group style="position:absolute;left:5623;top:2844;width:290;height:2" coordorigin="5623,2844" coordsize="290,2">
              <v:shape style="position:absolute;left:5623;top:2844;width:290;height:2" coordorigin="5623,2844" coordsize="290,0" path="m5623,2844l5914,2844e" filled="f" stroked="t" strokeweight=".47616pt" strokecolor="#232323">
                <v:path arrowok="t"/>
              </v:shape>
            </v:group>
            <v:group style="position:absolute;left:5857;top:2846;width:1114;height:2" coordorigin="5857,2846" coordsize="1114,2">
              <v:shape style="position:absolute;left:5857;top:2846;width:1114;height:2" coordorigin="5857,2846" coordsize="1114,0" path="m5857,2846l6971,2846e" filled="f" stroked="t" strokeweight=".95232pt" strokecolor="#575757">
                <v:path arrowok="t"/>
              </v:shape>
            </v:group>
            <v:group style="position:absolute;left:6914;top:2844;width:490;height:2" coordorigin="6914,2844" coordsize="490,2">
              <v:shape style="position:absolute;left:6914;top:2844;width:490;height:2" coordorigin="6914,2844" coordsize="490,0" path="m6914,2844l7404,2844e" filled="f" stroked="t" strokeweight=".47616pt" strokecolor="#2F2F2F">
                <v:path arrowok="t"/>
              </v:shape>
            </v:group>
            <v:group style="position:absolute;left:7347;top:2846;width:4228;height:2" coordorigin="7347,2846" coordsize="4228,2">
              <v:shape style="position:absolute;left:7347;top:2846;width:4228;height:2" coordorigin="7347,2846" coordsize="4228,0" path="m7347,2846l11575,2846e" filled="f" stroked="t" strokeweight=".95232pt" strokecolor="#575757">
                <v:path arrowok="t"/>
              </v:shape>
            </v:group>
            <v:group style="position:absolute;left:295;top:3085;width:5914;height:2" coordorigin="295,3085" coordsize="5914,2">
              <v:shape style="position:absolute;left:295;top:3085;width:5914;height:2" coordorigin="295,3085" coordsize="5914,0" path="m295,3085l6209,3085e" filled="f" stroked="t" strokeweight=".71424pt" strokecolor="#545454">
                <v:path arrowok="t"/>
              </v:shape>
            </v:group>
            <v:group style="position:absolute;left:5857;top:3088;width:381;height:2" coordorigin="5857,3088" coordsize="381,2">
              <v:shape style="position:absolute;left:5857;top:3088;width:381;height:2" coordorigin="5857,3088" coordsize="381,0" path="m5857,3088l6238,3088e" filled="f" stroked="t" strokeweight=".95232pt" strokecolor="#676767">
                <v:path arrowok="t"/>
              </v:shape>
            </v:group>
            <v:group style="position:absolute;left:6181;top:3088;width:686;height:2" coordorigin="6181,3088" coordsize="686,2">
              <v:shape style="position:absolute;left:6181;top:3088;width:686;height:2" coordorigin="6181,3088" coordsize="686,0" path="m6181,3088l6866,3088e" filled="f" stroked="t" strokeweight=".47616pt" strokecolor="#343434">
                <v:path arrowok="t"/>
              </v:shape>
            </v:group>
            <v:group style="position:absolute;left:6809;top:3085;width:1395;height:2" coordorigin="6809,3085" coordsize="1395,2">
              <v:shape style="position:absolute;left:6809;top:3085;width:1395;height:2" coordorigin="6809,3085" coordsize="1395,0" path="m6809,3085l8204,3085e" filled="f" stroked="t" strokeweight=".95232pt" strokecolor="#5B5B5B">
                <v:path arrowok="t"/>
              </v:shape>
            </v:group>
            <v:group style="position:absolute;left:8147;top:3088;width:300;height:2" coordorigin="8147,3088" coordsize="300,2">
              <v:shape style="position:absolute;left:8147;top:3088;width:300;height:2" coordorigin="8147,3088" coordsize="300,0" path="m8147,3088l8447,3088e" filled="f" stroked="t" strokeweight=".47616pt" strokecolor="#2F2F2F">
                <v:path arrowok="t"/>
              </v:shape>
            </v:group>
            <v:group style="position:absolute;left:8390;top:3088;width:3186;height:2" coordorigin="8390,3088" coordsize="3186,2">
              <v:shape style="position:absolute;left:8390;top:3088;width:3186;height:2" coordorigin="8390,3088" coordsize="3186,0" path="m8390,3088l11575,3088e" filled="f" stroked="t" strokeweight=".71424pt" strokecolor="#5B5B5B">
                <v:path arrowok="t"/>
              </v:shape>
            </v:group>
            <v:group style="position:absolute;left:286;top:3327;width:7119;height:2" coordorigin="286,3327" coordsize="7119,2">
              <v:shape style="position:absolute;left:286;top:3327;width:7119;height:2" coordorigin="286,3327" coordsize="7119,0" path="m286,3327l7404,3327e" filled="f" stroked="t" strokeweight=".71424pt" strokecolor="#4F4F4F">
                <v:path arrowok="t"/>
              </v:shape>
            </v:group>
            <v:group style="position:absolute;left:295;top:2801;width:2;height:1008" coordorigin="295,2801" coordsize="2,1008">
              <v:shape style="position:absolute;left:295;top:2801;width:2;height:1008" coordorigin="295,2801" coordsize="0,1008" path="m295,3809l295,2801e" filled="f" stroked="t" strokeweight=".71424pt" strokecolor="#545454">
                <v:path arrowok="t"/>
              </v:shape>
            </v:group>
            <v:group style="position:absolute;left:7347;top:3329;width:490;height:2" coordorigin="7347,3329" coordsize="490,2">
              <v:shape style="position:absolute;left:7347;top:3329;width:490;height:2" coordorigin="7347,3329" coordsize="490,0" path="m7347,3329l7838,3329e" filled="f" stroked="t" strokeweight=".47616pt" strokecolor="#3F3F3F">
                <v:path arrowok="t"/>
              </v:shape>
            </v:group>
            <v:group style="position:absolute;left:7685;top:3331;width:3890;height:2" coordorigin="7685,3331" coordsize="3890,2">
              <v:shape style="position:absolute;left:7685;top:3331;width:3890;height:2" coordorigin="7685,3331" coordsize="3890,0" path="m7685,3331l11575,3331e" filled="f" stroked="t" strokeweight=".71424pt" strokecolor="#545454">
                <v:path arrowok="t"/>
              </v:shape>
            </v:group>
            <v:group style="position:absolute;left:3835;top:3317;width:2;height:722" coordorigin="3835,3317" coordsize="2,722">
              <v:shape style="position:absolute;left:3835;top:3317;width:2;height:722" coordorigin="3835,3317" coordsize="0,722" path="m3835,4039l3835,3317e" filled="f" stroked="t" strokeweight=".71424pt" strokecolor="#3F3F3F">
                <v:path arrowok="t"/>
              </v:shape>
            </v:group>
            <v:group style="position:absolute;left:6954;top:3317;width:2;height:1008" coordorigin="6954,3317" coordsize="2,1008">
              <v:shape style="position:absolute;left:6954;top:3317;width:2;height:1008" coordorigin="6954,3317" coordsize="0,1008" path="m6954,4325l6954,3317e" filled="f" stroked="t" strokeweight=".95232pt" strokecolor="#5B5B5B">
                <v:path arrowok="t"/>
              </v:shape>
            </v:group>
            <v:group style="position:absolute;left:6938;top:3781;width:1481;height:2" coordorigin="6938,3781" coordsize="1481,2">
              <v:shape style="position:absolute;left:6938;top:3781;width:1481;height:2" coordorigin="6938,3781" coordsize="1481,0" path="m6938,3781l8419,3781e" filled="f" stroked="t" strokeweight=".23808pt" strokecolor="#575757">
                <v:path arrowok="t"/>
              </v:shape>
            </v:group>
            <v:group style="position:absolute;left:8419;top:3781;width:714;height:2" coordorigin="8419,3781" coordsize="714,2">
              <v:shape style="position:absolute;left:8419;top:3781;width:714;height:2" coordorigin="8419,3781" coordsize="714,0" path="m8419,3781l9133,3781e" filled="f" stroked="t" strokeweight=".23808pt" strokecolor="#000000">
                <v:path arrowok="t"/>
              </v:shape>
            </v:group>
            <v:group style="position:absolute;left:9133;top:3781;width:2443;height:2" coordorigin="9133,3781" coordsize="2443,2">
              <v:shape style="position:absolute;left:9133;top:3781;width:2443;height:2" coordorigin="9133,3781" coordsize="2443,0" path="m9133,3781l11575,3781e" filled="f" stroked="t" strokeweight=".23808pt" strokecolor="#545454">
                <v:path arrowok="t"/>
              </v:shape>
            </v:group>
            <v:group style="position:absolute;left:295;top:3752;width:2;height:593" coordorigin="295,3752" coordsize="2,593">
              <v:shape style="position:absolute;left:295;top:3752;width:2;height:593" coordorigin="295,3752" coordsize="0,593" path="m295,4345l295,3752e" filled="f" stroked="t" strokeweight=".47616pt" strokecolor="#2B2B2B">
                <v:path arrowok="t"/>
              </v:shape>
            </v:group>
            <v:group style="position:absolute;left:3833;top:4003;width:1848;height:2" coordorigin="3833,4003" coordsize="1848,2">
              <v:shape style="position:absolute;left:3833;top:4003;width:1848;height:2" coordorigin="3833,4003" coordsize="1848,0" path="m3833,4003l5681,4003e" filled="f" stroked="t" strokeweight=".95232pt" strokecolor="#4F4F4F">
                <v:path arrowok="t"/>
              </v:shape>
            </v:group>
            <v:group style="position:absolute;left:5623;top:4005;width:629;height:2" coordorigin="5623,4005" coordsize="629,2">
              <v:shape style="position:absolute;left:5623;top:4005;width:629;height:2" coordorigin="5623,4005" coordsize="629,0" path="m5623,4005l6252,4005e" filled="f" stroked="t" strokeweight=".71424pt" strokecolor="#8C8C8C">
                <v:path arrowok="t"/>
              </v:shape>
            </v:group>
            <v:group style="position:absolute;left:5857;top:3998;width:395;height:2" coordorigin="5857,3998" coordsize="395,2">
              <v:shape style="position:absolute;left:5857;top:3998;width:395;height:2" coordorigin="5857,3998" coordsize="395,0" path="m5857,3998l6252,3998e" filled="f" stroked="t" strokeweight=".47616pt" strokecolor="#B8B8B8">
                <v:path arrowok="t"/>
              </v:shape>
            </v:group>
            <v:group style="position:absolute;left:6290;top:4003;width:676;height:2" coordorigin="6290,4003" coordsize="676,2">
              <v:shape style="position:absolute;left:6290;top:4003;width:676;height:2" coordorigin="6290,4003" coordsize="676,0" path="m6290,4003l6966,4003e" filled="f" stroked="t" strokeweight=".47616pt" strokecolor="#B3B3B3">
                <v:path arrowok="t"/>
              </v:shape>
            </v:group>
            <v:group style="position:absolute;left:11571;top:3752;width:2;height:593" coordorigin="11571,3752" coordsize="2,593">
              <v:shape style="position:absolute;left:11571;top:3752;width:2;height:593" coordorigin="11571,3752" coordsize="0,593" path="m11571,4345l11571,3752e" filled="f" stroked="t" strokeweight=".47616pt" strokecolor="#4B4B4B">
                <v:path arrowok="t"/>
              </v:shape>
            </v:group>
            <v:group style="position:absolute;left:3838;top:3981;width:2;height:339" coordorigin="3838,3981" coordsize="2,339">
              <v:shape style="position:absolute;left:3838;top:3981;width:2;height:339" coordorigin="3838,3981" coordsize="0,339" path="m3838,4321l3838,3981e" filled="f" stroked="t" strokeweight=".47616pt" strokecolor="#1F1F1F">
                <v:path arrowok="t"/>
              </v:shape>
            </v:group>
            <v:group style="position:absolute;left:295;top:4273;width:2;height:368" coordorigin="295,4273" coordsize="2,368">
              <v:shape style="position:absolute;left:295;top:4273;width:2;height:368" coordorigin="295,4273" coordsize="0,368" path="m295,4641l295,4273e" filled="f" stroked="t" strokeweight=".47616pt" strokecolor="#3F3F3F">
                <v:path arrowok="t"/>
              </v:shape>
            </v:group>
            <v:group style="position:absolute;left:298;top:4569;width:2;height:1654" coordorigin="298,4569" coordsize="2,1654">
              <v:shape style="position:absolute;left:298;top:4569;width:2;height:1654" coordorigin="298,4569" coordsize="0,1654" path="m298,6223l298,4569e" filled="f" stroked="t" strokeweight=".95232pt" strokecolor="#5B5B5B">
                <v:path arrowok="t"/>
              </v:shape>
            </v:group>
            <v:group style="position:absolute;left:11575;top:4789;width:2;height:311" coordorigin="11575,4789" coordsize="2,311">
              <v:shape style="position:absolute;left:11575;top:4789;width:2;height:311" coordorigin="11575,4789" coordsize="0,311" path="m11575,5100l11575,4789e" filled="f" stroked="t" strokeweight=".47616pt" strokecolor="#4F4F4F">
                <v:path arrowok="t"/>
              </v:shape>
            </v:group>
            <v:group style="position:absolute;left:4909;top:4823;width:2;height:277" coordorigin="4909,4823" coordsize="2,277">
              <v:shape style="position:absolute;left:4909;top:4823;width:2;height:277" coordorigin="4909,4823" coordsize="0,277" path="m4909,5100l4909,4823e" filled="f" stroked="t" strokeweight=".47616pt" strokecolor="#282828">
                <v:path arrowok="t"/>
              </v:shape>
            </v:group>
            <v:group style="position:absolute;left:4895;top:5322;width:3309;height:2" coordorigin="4895,5322" coordsize="3309,2">
              <v:shape style="position:absolute;left:4895;top:5322;width:3309;height:2" coordorigin="4895,5322" coordsize="3309,0" path="m4895,5322l8204,5322e" filled="f" stroked="t" strokeweight=".95232pt" strokecolor="#4F4F4F">
                <v:path arrowok="t"/>
              </v:shape>
            </v:group>
            <v:group style="position:absolute;left:7819;top:4823;width:2;height:507" coordorigin="7819,4823" coordsize="2,507">
              <v:shape style="position:absolute;left:7819;top:4823;width:2;height:507" coordorigin="7819,4823" coordsize="0,507" path="m7819,5329l7819,4823e" filled="f" stroked="t" strokeweight=".95232pt" strokecolor="#575757">
                <v:path arrowok="t"/>
              </v:shape>
            </v:group>
            <v:group style="position:absolute;left:4909;top:5042;width:2;height:1931" coordorigin="4909,5042" coordsize="2,1931">
              <v:shape style="position:absolute;left:4909;top:5042;width:2;height:1931" coordorigin="4909,5042" coordsize="0,1931" path="m4909,6973l4909,5042e" filled="f" stroked="t" strokeweight=".95232pt" strokecolor="#545454">
                <v:path arrowok="t"/>
              </v:shape>
            </v:group>
            <v:group style="position:absolute;left:8147;top:5324;width:300;height:2" coordorigin="8147,5324" coordsize="300,2">
              <v:shape style="position:absolute;left:8147;top:5324;width:300;height:2" coordorigin="8147,5324" coordsize="300,0" path="m8147,5324l8447,5324e" filled="f" stroked="t" strokeweight=".47616pt" strokecolor="#282828">
                <v:path arrowok="t"/>
              </v:shape>
            </v:group>
            <v:group style="position:absolute;left:8390;top:5324;width:3195;height:2" coordorigin="8390,5324" coordsize="3195,2">
              <v:shape style="position:absolute;left:8390;top:5324;width:3195;height:2" coordorigin="8390,5324" coordsize="3195,0" path="m8390,5324l11585,5324e" filled="f" stroked="t" strokeweight=".71424pt" strokecolor="#4B4B4B">
                <v:path arrowok="t"/>
              </v:shape>
            </v:group>
            <v:group style="position:absolute;left:4900;top:5563;width:6685;height:2" coordorigin="4900,5563" coordsize="6685,2">
              <v:shape style="position:absolute;left:4900;top:5563;width:6685;height:2" coordorigin="4900,5563" coordsize="6685,0" path="m4900,5563l11585,5563e" filled="f" stroked="t" strokeweight=".71424pt" strokecolor="#4F4F4F">
                <v:path arrowok="t"/>
              </v:shape>
            </v:group>
            <v:group style="position:absolute;left:4900;top:5802;width:6685;height:2" coordorigin="4900,5802" coordsize="6685,2">
              <v:shape style="position:absolute;left:4900;top:5802;width:6685;height:2" coordorigin="4900,5802" coordsize="6685,0" path="m4900,5802l11585,5802e" filled="f" stroked="t" strokeweight=".71424pt" strokecolor="#4F4F4F">
                <v:path arrowok="t"/>
              </v:shape>
            </v:group>
            <v:group style="position:absolute;left:2343;top:4302;width:2;height:6792" coordorigin="2343,4302" coordsize="2,6792">
              <v:shape style="position:absolute;left:2343;top:4302;width:2;height:6792" coordorigin="2343,4302" coordsize="0,6792" path="m2343,11093l2343,4302e" filled="f" stroked="t" strokeweight=".95232pt" strokecolor="#4F4F4F">
                <v:path arrowok="t"/>
              </v:shape>
            </v:group>
            <v:group style="position:absolute;left:2340;top:5281;width:2;height:296" coordorigin="2340,5281" coordsize="2,296">
              <v:shape style="position:absolute;left:2340;top:5281;width:2;height:296" coordorigin="2340,5281" coordsize="0,296" path="m2340,5578l2340,5281e" filled="f" stroked="t" strokeweight=".47616pt" strokecolor="#3B3B3B">
                <v:path arrowok="t"/>
              </v:shape>
            </v:group>
            <v:group style="position:absolute;left:2343;top:5520;width:2;height:535" coordorigin="2343,5520" coordsize="2,535">
              <v:shape style="position:absolute;left:2343;top:5520;width:2;height:535" coordorigin="2343,5520" coordsize="0,535" path="m2343,6056l2343,5520e" filled="f" stroked="t" strokeweight=".47616pt" strokecolor="#282828">
                <v:path arrowok="t"/>
              </v:shape>
            </v:group>
            <v:group style="position:absolute;left:2338;top:6039;width:2276;height:2" coordorigin="2338,6039" coordsize="2276,2">
              <v:shape style="position:absolute;left:2338;top:6039;width:2276;height:2" coordorigin="2338,6039" coordsize="2276,0" path="m2338,6039l4614,6039e" filled="f" stroked="t" strokeweight=".71424pt" strokecolor="#4F4F4F">
                <v:path arrowok="t"/>
              </v:shape>
            </v:group>
            <v:group style="position:absolute;left:4557;top:6041;width:386;height:2" coordorigin="4557,6041" coordsize="386,2">
              <v:shape style="position:absolute;left:4557;top:6041;width:386;height:2" coordorigin="4557,6041" coordsize="386,0" path="m4557,6041l4943,6041e" filled="f" stroked="t" strokeweight=".47616pt" strokecolor="#232323">
                <v:path arrowok="t"/>
              </v:shape>
            </v:group>
            <v:group style="position:absolute;left:4871;top:6044;width:6714;height:2" coordorigin="4871,6044" coordsize="6714,2">
              <v:shape style="position:absolute;left:4871;top:6044;width:6714;height:2" coordorigin="4871,6044" coordsize="6714,0" path="m4871,6044l11585,6044e" filled="f" stroked="t" strokeweight=".71424pt" strokecolor="#4F4F4F">
                <v:path arrowok="t"/>
              </v:shape>
            </v:group>
            <v:group style="position:absolute;left:298;top:5998;width:2;height:306" coordorigin="298,5998" coordsize="2,306">
              <v:shape style="position:absolute;left:298;top:5998;width:2;height:306" coordorigin="298,5998" coordsize="0,306" path="m298,6304l298,5998e" filled="f" stroked="t" strokeweight=".71424pt" strokecolor="#484848">
                <v:path arrowok="t"/>
              </v:shape>
            </v:group>
            <v:group style="position:absolute;left:748;top:6283;width:7700;height:2" coordorigin="748,6283" coordsize="7700,2">
              <v:shape style="position:absolute;left:748;top:6283;width:7700;height:2" coordorigin="748,6283" coordsize="7700,0" path="m748,6283l8447,6283e" filled="f" stroked="t" strokeweight=".71424pt" strokecolor="#4F4F4F">
                <v:path arrowok="t"/>
              </v:shape>
            </v:group>
            <v:group style="position:absolute;left:8390;top:6285;width:771;height:2" coordorigin="8390,6285" coordsize="771,2">
              <v:shape style="position:absolute;left:8390;top:6285;width:771;height:2" coordorigin="8390,6285" coordsize="771,0" path="m8390,6285l9161,6285e" filled="f" stroked="t" strokeweight=".47616pt" strokecolor="#343434">
                <v:path arrowok="t"/>
              </v:shape>
            </v:group>
            <v:group style="position:absolute;left:9104;top:6285;width:2481;height:2" coordorigin="9104,6285" coordsize="2481,2">
              <v:shape style="position:absolute;left:9104;top:6285;width:2481;height:2" coordorigin="9104,6285" coordsize="2481,0" path="m9104,6285l11585,6285e" filled="f" stroked="t" strokeweight=".71424pt" strokecolor="#5B5B5B">
                <v:path arrowok="t"/>
              </v:shape>
            </v:group>
            <v:group style="position:absolute;left:300;top:6247;width:2;height:765" coordorigin="300,6247" coordsize="2,765">
              <v:shape style="position:absolute;left:300;top:6247;width:2;height:765" coordorigin="300,6247" coordsize="0,765" path="m300,7012l300,6247e" filled="f" stroked="t" strokeweight=".47616pt" strokecolor="#282828">
                <v:path arrowok="t"/>
              </v:shape>
            </v:group>
            <v:group style="position:absolute;left:7821;top:6276;width:2;height:731" coordorigin="7821,6276" coordsize="2,731">
              <v:shape style="position:absolute;left:7821;top:6276;width:2;height:731" coordorigin="7821,6276" coordsize="0,731" path="m7821,7007l7821,6276e" filled="f" stroked="t" strokeweight=".71424pt" strokecolor="#4B4B4B">
                <v:path arrowok="t"/>
              </v:shape>
            </v:group>
            <v:group style="position:absolute;left:11578;top:6242;width:2;height:535" coordorigin="11578,6242" coordsize="2,535">
              <v:shape style="position:absolute;left:11578;top:6242;width:2;height:535" coordorigin="11578,6242" coordsize="0,535" path="m11578,6777l11578,6242e" filled="f" stroked="t" strokeweight=".47616pt" strokecolor="#4F4F4F">
                <v:path arrowok="t"/>
              </v:shape>
            </v:group>
            <v:group style="position:absolute;left:7823;top:6299;width:2;height:292" coordorigin="7823,6299" coordsize="2,292">
              <v:shape style="position:absolute;left:7823;top:6299;width:2;height:292" coordorigin="7823,6299" coordsize="0,292" path="m7823,6591l7823,6299e" filled="f" stroked="t" strokeweight=".47616pt" strokecolor="#282828">
                <v:path arrowok="t"/>
              </v:shape>
            </v:group>
            <v:group style="position:absolute;left:2333;top:6756;width:5871;height:2" coordorigin="2333,6756" coordsize="5871,2">
              <v:shape style="position:absolute;left:2333;top:6756;width:5871;height:2" coordorigin="2333,6756" coordsize="5871,0" path="m2333,6756l8204,6756e" filled="f" stroked="t" strokeweight=".95232pt" strokecolor="#4F4F4F">
                <v:path arrowok="t"/>
              </v:shape>
            </v:group>
            <v:group style="position:absolute;left:7819;top:6534;width:2;height:244" coordorigin="7819,6534" coordsize="2,244">
              <v:shape style="position:absolute;left:7819;top:6534;width:2;height:244" coordorigin="7819,6534" coordsize="0,244" path="m7819,6777l7819,6534e" filled="f" stroked="t" strokeweight=".71424pt" strokecolor="#383838">
                <v:path arrowok="t"/>
              </v:shape>
            </v:group>
            <v:group style="position:absolute;left:8147;top:6758;width:300;height:2" coordorigin="8147,6758" coordsize="300,2">
              <v:shape style="position:absolute;left:8147;top:6758;width:300;height:2" coordorigin="8147,6758" coordsize="300,0" path="m8147,6758l8447,6758e" filled="f" stroked="t" strokeweight=".47616pt" strokecolor="#383838">
                <v:path arrowok="t"/>
              </v:shape>
            </v:group>
            <v:group style="position:absolute;left:8390;top:6758;width:3190;height:2" coordorigin="8390,6758" coordsize="3190,2">
              <v:shape style="position:absolute;left:8390;top:6758;width:3190;height:2" coordorigin="8390,6758" coordsize="3190,0" path="m8390,6758l11580,6758e" filled="f" stroked="t" strokeweight=".71424pt" strokecolor="#545454">
                <v:path arrowok="t"/>
              </v:shape>
            </v:group>
            <v:group style="position:absolute;left:2333;top:6997;width:2281;height:2" coordorigin="2333,6997" coordsize="2281,2">
              <v:shape style="position:absolute;left:2333;top:6997;width:2281;height:2" coordorigin="2333,6997" coordsize="2281,0" path="m2333,6997l4614,6997e" filled="f" stroked="t" strokeweight=".71424pt" strokecolor="#4F4F4F">
                <v:path arrowok="t"/>
              </v:shape>
            </v:group>
            <v:group style="position:absolute;left:4557;top:6997;width:386;height:2" coordorigin="4557,6997" coordsize="386,2">
              <v:shape style="position:absolute;left:4557;top:6997;width:386;height:2" coordorigin="4557,6997" coordsize="386,0" path="m4557,6997l4943,6997e" filled="f" stroked="t" strokeweight=".47616pt" strokecolor="#232323">
                <v:path arrowok="t"/>
              </v:shape>
            </v:group>
            <v:group style="position:absolute;left:4912;top:6706;width:2;height:296" coordorigin="4912,6706" coordsize="2,296">
              <v:shape style="position:absolute;left:4912;top:6706;width:2;height:296" coordorigin="4912,6706" coordsize="0,296" path="m4912,7002l4912,6706e" filled="f" stroked="t" strokeweight=".71424pt" strokecolor="#3F3F3F">
                <v:path arrowok="t"/>
              </v:shape>
            </v:group>
            <v:group style="position:absolute;left:4871;top:7000;width:1367;height:2" coordorigin="4871,7000" coordsize="1367,2">
              <v:shape style="position:absolute;left:4871;top:7000;width:1367;height:2" coordorigin="4871,7000" coordsize="1367,0" path="m4871,7000l6238,7000e" filled="f" stroked="t" strokeweight=".95232pt" strokecolor="#575757">
                <v:path arrowok="t"/>
              </v:shape>
            </v:group>
            <v:group style="position:absolute;left:6181;top:6997;width:686;height:2" coordorigin="6181,6997" coordsize="686,2">
              <v:shape style="position:absolute;left:6181;top:6997;width:686;height:2" coordorigin="6181,6997" coordsize="686,0" path="m6181,6997l6866,6997e" filled="f" stroked="t" strokeweight=".47616pt" strokecolor="#343434">
                <v:path arrowok="t"/>
              </v:shape>
            </v:group>
            <v:group style="position:absolute;left:6723;top:7000;width:4862;height:2" coordorigin="6723,7000" coordsize="4862,2">
              <v:shape style="position:absolute;left:6723;top:7000;width:4862;height:2" coordorigin="6723,7000" coordsize="4862,0" path="m6723,7000l11585,7000e" filled="f" stroked="t" strokeweight=".71424pt" strokecolor="#545454">
                <v:path arrowok="t"/>
              </v:shape>
            </v:group>
            <v:group style="position:absolute;left:7821;top:6672;width:2;height:335" coordorigin="7821,6672" coordsize="2,335">
              <v:shape style="position:absolute;left:7821;top:6672;width:2;height:335" coordorigin="7821,6672" coordsize="0,335" path="m7821,7007l7821,6672e" filled="f" stroked="t" strokeweight="1.190400pt" strokecolor="#606060">
                <v:path arrowok="t"/>
              </v:shape>
            </v:group>
            <v:group style="position:absolute;left:11578;top:6706;width:2;height:315" coordorigin="11578,6706" coordsize="2,315">
              <v:shape style="position:absolute;left:11578;top:6706;width:2;height:315" coordorigin="11578,6706" coordsize="0,315" path="m11578,7021l11578,6706e" filled="f" stroked="t" strokeweight=".71424pt" strokecolor="#676767">
                <v:path arrowok="t"/>
              </v:shape>
            </v:group>
            <v:group style="position:absolute;left:295;top:7239;width:5385;height:2" coordorigin="295,7239" coordsize="5385,2">
              <v:shape style="position:absolute;left:295;top:7239;width:5385;height:2" coordorigin="295,7239" coordsize="5385,0" path="m295,7239l5681,7239e" filled="f" stroked="t" strokeweight=".95232pt" strokecolor="#545454">
                <v:path arrowok="t"/>
              </v:shape>
            </v:group>
            <v:group style="position:absolute;left:5623;top:7241;width:290;height:2" coordorigin="5623,7241" coordsize="290,2">
              <v:shape style="position:absolute;left:5623;top:7241;width:290;height:2" coordorigin="5623,7241" coordsize="290,0" path="m5623,7241l5914,7241e" filled="f" stroked="t" strokeweight=".47616pt" strokecolor="#2B2B2B">
                <v:path arrowok="t"/>
              </v:shape>
            </v:group>
            <v:group style="position:absolute;left:5857;top:7241;width:1114;height:2" coordorigin="5857,7241" coordsize="1114,2">
              <v:shape style="position:absolute;left:5857;top:7241;width:1114;height:2" coordorigin="5857,7241" coordsize="1114,0" path="m5857,7241l6971,7241e" filled="f" stroked="t" strokeweight=".95232pt" strokecolor="#606060">
                <v:path arrowok="t"/>
              </v:shape>
            </v:group>
            <v:group style="position:absolute;left:6914;top:7241;width:490;height:2" coordorigin="6914,7241" coordsize="490,2">
              <v:shape style="position:absolute;left:6914;top:7241;width:490;height:2" coordorigin="6914,7241" coordsize="490,0" path="m6914,7241l7404,7241e" filled="f" stroked="t" strokeweight=".47616pt" strokecolor="#343434">
                <v:path arrowok="t"/>
              </v:shape>
            </v:group>
            <v:group style="position:absolute;left:7347;top:7243;width:1186;height:2" coordorigin="7347,7243" coordsize="1186,2">
              <v:shape style="position:absolute;left:7347;top:7243;width:1186;height:2" coordorigin="7347,7243" coordsize="1186,0" path="m7347,7243l8533,7243e" filled="f" stroked="t" strokeweight=".95232pt" strokecolor="#575757">
                <v:path arrowok="t"/>
              </v:shape>
            </v:group>
            <v:group style="position:absolute;left:8390;top:7241;width:771;height:2" coordorigin="8390,7241" coordsize="771,2">
              <v:shape style="position:absolute;left:8390;top:7241;width:771;height:2" coordorigin="8390,7241" coordsize="771,0" path="m8390,7241l9161,7241e" filled="f" stroked="t" strokeweight=".47616pt" strokecolor="#2F2F2F">
                <v:path arrowok="t"/>
              </v:shape>
            </v:group>
            <v:group style="position:absolute;left:9104;top:7241;width:2481;height:2" coordorigin="9104,7241" coordsize="2481,2">
              <v:shape style="position:absolute;left:9104;top:7241;width:2481;height:2" coordorigin="9104,7241" coordsize="2481,0" path="m9104,7241l11585,7241e" filled="f" stroked="t" strokeweight=".71424pt" strokecolor="#575757">
                <v:path arrowok="t"/>
              </v:shape>
            </v:group>
            <v:group style="position:absolute;left:300;top:6954;width:2;height:1013" coordorigin="300,6954" coordsize="2,1013">
              <v:shape style="position:absolute;left:300;top:6954;width:2;height:1013" coordorigin="300,6954" coordsize="0,1013" path="m300,7968l300,6954e" filled="f" stroked="t" strokeweight=".71424pt" strokecolor="#545454">
                <v:path arrowok="t"/>
              </v:shape>
            </v:group>
            <v:group style="position:absolute;left:11583;top:3446;width:2;height:6080" coordorigin="11583,3446" coordsize="2,6080">
              <v:shape style="position:absolute;left:11583;top:3446;width:2;height:6080" coordorigin="11583,3446" coordsize="0,6080" path="m11583,9526l11583,3446e" filled="f" stroked="t" strokeweight=".95232pt" strokecolor="#6B6B6B">
                <v:path arrowok="t"/>
              </v:shape>
            </v:group>
            <v:group style="position:absolute;left:290;top:7712;width:4643;height:2" coordorigin="290,7712" coordsize="4643,2">
              <v:shape style="position:absolute;left:290;top:7712;width:4643;height:2" coordorigin="290,7712" coordsize="4643,0" path="m290,7712l4933,7712e" filled="f" stroked="t" strokeweight=".71424pt" strokecolor="#575757">
                <v:path arrowok="t"/>
              </v:shape>
            </v:group>
            <v:group style="position:absolute;left:2345;top:7470;width:2;height:497" coordorigin="2345,7470" coordsize="2,497">
              <v:shape style="position:absolute;left:2345;top:7470;width:2;height:497" coordorigin="2345,7470" coordsize="0,497" path="m2345,7968l2345,7470e" filled="f" stroked="t" strokeweight=".71424pt" strokecolor="#4B4B4B">
                <v:path arrowok="t"/>
              </v:shape>
            </v:group>
            <v:group style="position:absolute;left:4876;top:7714;width:381;height:2" coordorigin="4876,7714" coordsize="381,2">
              <v:shape style="position:absolute;left:4876;top:7714;width:381;height:2" coordorigin="4876,7714" coordsize="381,0" path="m4876,7714l5257,7714e" filled="f" stroked="t" strokeweight=".47616pt" strokecolor="#343434">
                <v:path arrowok="t"/>
              </v:shape>
            </v:group>
            <v:group style="position:absolute;left:5200;top:7714;width:1038;height:2" coordorigin="5200,7714" coordsize="1038,2">
              <v:shape style="position:absolute;left:5200;top:7714;width:1038;height:2" coordorigin="5200,7714" coordsize="1038,0" path="m5200,7714l6238,7714e" filled="f" stroked="t" strokeweight=".95232pt" strokecolor="#575757">
                <v:path arrowok="t"/>
              </v:shape>
            </v:group>
            <v:group style="position:absolute;left:6181;top:7714;width:686;height:2" coordorigin="6181,7714" coordsize="686,2">
              <v:shape style="position:absolute;left:6181;top:7714;width:686;height:2" coordorigin="6181,7714" coordsize="686,0" path="m6181,7714l6866,7714e" filled="f" stroked="t" strokeweight=".47616pt" strokecolor="#232323">
                <v:path arrowok="t"/>
              </v:shape>
            </v:group>
            <v:group style="position:absolute;left:6809;top:7712;width:162;height:2" coordorigin="6809,7712" coordsize="162,2">
              <v:shape style="position:absolute;left:6809;top:7712;width:162;height:2" coordorigin="6809,7712" coordsize="162,0" path="m6809,7712l6971,7712e" filled="f" stroked="t" strokeweight=".71424pt" strokecolor="#444444">
                <v:path arrowok="t"/>
              </v:shape>
            </v:group>
            <v:group style="position:absolute;left:6914;top:7714;width:924;height:2" coordorigin="6914,7714" coordsize="924,2">
              <v:shape style="position:absolute;left:6914;top:7714;width:924;height:2" coordorigin="6914,7714" coordsize="924,0" path="m6914,7714l7838,7714e" filled="f" stroked="t" strokeweight=".95232pt" strokecolor="#575757">
                <v:path arrowok="t"/>
              </v:shape>
            </v:group>
            <v:group style="position:absolute;left:7780;top:7714;width:667;height:2" coordorigin="7780,7714" coordsize="667,2">
              <v:shape style="position:absolute;left:7780;top:7714;width:667;height:2" coordorigin="7780,7714" coordsize="667,0" path="m7780,7714l8447,7714e" filled="f" stroked="t" strokeweight=".47616pt" strokecolor="#232323">
                <v:path arrowok="t"/>
              </v:shape>
            </v:group>
            <v:group style="position:absolute;left:8390;top:7714;width:3200;height:2" coordorigin="8390,7714" coordsize="3200,2">
              <v:shape style="position:absolute;left:8390;top:7714;width:3200;height:2" coordorigin="8390,7714" coordsize="3200,0" path="m8390,7714l11590,7714e" filled="f" stroked="t" strokeweight=".71424pt" strokecolor="#5B5B5B">
                <v:path arrowok="t"/>
              </v:shape>
            </v:group>
            <v:group style="position:absolute;left:4914;top:7709;width:2;height:994" coordorigin="4914,7709" coordsize="2,994">
              <v:shape style="position:absolute;left:4914;top:7709;width:2;height:994" coordorigin="4914,7709" coordsize="0,994" path="m4914,8704l4914,7709e" filled="f" stroked="t" strokeweight=".95232pt" strokecolor="#5B5B5B">
                <v:path arrowok="t"/>
              </v:shape>
            </v:group>
            <v:group style="position:absolute;left:4904;top:7956;width:6685;height:2" coordorigin="4904,7956" coordsize="6685,2">
              <v:shape style="position:absolute;left:4904;top:7956;width:6685;height:2" coordorigin="4904,7956" coordsize="6685,0" path="m4904,7956l11590,7956e" filled="f" stroked="t" strokeweight=".71424pt" strokecolor="#575757">
                <v:path arrowok="t"/>
              </v:shape>
            </v:group>
            <v:group style="position:absolute;left:300;top:7910;width:2;height:306" coordorigin="300,7910" coordsize="2,306">
              <v:shape style="position:absolute;left:300;top:7910;width:2;height:306" coordorigin="300,7910" coordsize="0,306" path="m300,8216l300,7910e" filled="f" stroked="t" strokeweight=".47616pt" strokecolor="#2F2F2F">
                <v:path arrowok="t"/>
              </v:shape>
            </v:group>
            <v:group style="position:absolute;left:2347;top:7910;width:2;height:306" coordorigin="2347,7910" coordsize="2,306">
              <v:shape style="position:absolute;left:2347;top:7910;width:2;height:306" coordorigin="2347,7910" coordsize="0,306" path="m2347,8216l2347,7910e" filled="f" stroked="t" strokeweight=".47616pt" strokecolor="#1F1F1F">
                <v:path arrowok="t"/>
              </v:shape>
            </v:group>
            <v:group style="position:absolute;left:4904;top:8195;width:6685;height:2" coordorigin="4904,8195" coordsize="6685,2">
              <v:shape style="position:absolute;left:4904;top:8195;width:6685;height:2" coordorigin="4904,8195" coordsize="6685,0" path="m4904,8195l11590,8195e" filled="f" stroked="t" strokeweight=".71424pt" strokecolor="#545454">
                <v:path arrowok="t"/>
              </v:shape>
            </v:group>
            <v:group style="position:absolute;left:5623;top:8197;width:290;height:2" coordorigin="5623,8197" coordsize="290,2">
              <v:shape style="position:absolute;left:5623;top:8197;width:290;height:2" coordorigin="5623,8197" coordsize="290,0" path="m5623,8197l5914,8197e" filled="f" stroked="t" strokeweight=".47616pt" strokecolor="#232323">
                <v:path arrowok="t"/>
              </v:shape>
            </v:group>
            <v:group style="position:absolute;left:6838;top:7934;width:2;height:263" coordorigin="6838,7934" coordsize="2,263">
              <v:shape style="position:absolute;left:6838;top:7934;width:2;height:263" coordorigin="6838,7934" coordsize="0,263" path="m6838,8197l6838,7934e" filled="f" stroked="t" strokeweight=".71424pt" strokecolor="#5B5B5B">
                <v:path arrowok="t"/>
              </v:shape>
            </v:group>
            <v:group style="position:absolute;left:8426;top:7948;width:2;height:755" coordorigin="8426,7948" coordsize="2,755">
              <v:shape style="position:absolute;left:8426;top:7948;width:2;height:755" coordorigin="8426,7948" coordsize="0,755" path="m8426,8704l8426,7948e" filled="f" stroked="t" strokeweight=".47616pt" strokecolor="#444444">
                <v:path arrowok="t"/>
              </v:shape>
            </v:group>
            <v:group style="position:absolute;left:290;top:8692;width:5390;height:2" coordorigin="290,8692" coordsize="5390,2">
              <v:shape style="position:absolute;left:290;top:8692;width:5390;height:2" coordorigin="290,8692" coordsize="5390,0" path="m290,8692l5681,8692e" filled="f" stroked="t" strokeweight=".71424pt" strokecolor="#545454">
                <v:path arrowok="t"/>
              </v:shape>
            </v:group>
            <v:group style="position:absolute;left:300;top:8159;width:2;height:6199" coordorigin="300,8159" coordsize="2,6199">
              <v:shape style="position:absolute;left:300;top:8159;width:2;height:6199" coordorigin="300,8159" coordsize="0,6199" path="m300,14358l300,8159e" filled="f" stroked="t" strokeweight=".71424pt" strokecolor="#545454">
                <v:path arrowok="t"/>
              </v:shape>
            </v:group>
            <v:group style="position:absolute;left:5623;top:8694;width:290;height:2" coordorigin="5623,8694" coordsize="290,2">
              <v:shape style="position:absolute;left:5623;top:8694;width:290;height:2" coordorigin="5623,8694" coordsize="290,0" path="m5623,8694l5914,8694e" filled="f" stroked="t" strokeweight=".47616pt" strokecolor="#282828">
                <v:path arrowok="t"/>
              </v:shape>
            </v:group>
            <v:group style="position:absolute;left:6847;top:8154;width:2;height:550" coordorigin="6847,8154" coordsize="2,550">
              <v:shape style="position:absolute;left:6847;top:8154;width:2;height:550" coordorigin="6847,8154" coordsize="0,550" path="m6847,8704l6847,8154e" filled="f" stroked="t" strokeweight=".95232pt" strokecolor="#646464">
                <v:path arrowok="t"/>
              </v:shape>
            </v:group>
            <v:group style="position:absolute;left:5857;top:8692;width:1200;height:2" coordorigin="5857,8692" coordsize="1200,2">
              <v:shape style="position:absolute;left:5857;top:8692;width:1200;height:2" coordorigin="5857,8692" coordsize="1200,0" path="m5857,8692l7057,8692e" filled="f" stroked="t" strokeweight=".95232pt" strokecolor="#5B5B5B">
                <v:path arrowok="t"/>
              </v:shape>
            </v:group>
            <v:group style="position:absolute;left:6914;top:8694;width:490;height:2" coordorigin="6914,8694" coordsize="490,2">
              <v:shape style="position:absolute;left:6914;top:8694;width:490;height:2" coordorigin="6914,8694" coordsize="490,0" path="m6914,8694l7404,8694e" filled="f" stroked="t" strokeweight=".47616pt" strokecolor="#3B3B3B">
                <v:path arrowok="t"/>
              </v:shape>
            </v:group>
            <v:group style="position:absolute;left:7347;top:8694;width:1181;height:2" coordorigin="7347,8694" coordsize="1181,2">
              <v:shape style="position:absolute;left:7347;top:8694;width:1181;height:2" coordorigin="7347,8694" coordsize="1181,0" path="m7347,8694l8528,8694e" filled="f" stroked="t" strokeweight=".71424pt" strokecolor="#4F4F4F">
                <v:path arrowok="t"/>
              </v:shape>
            </v:group>
            <v:group style="position:absolute;left:8385;top:8694;width:776;height:2" coordorigin="8385,8694" coordsize="776,2">
              <v:shape style="position:absolute;left:8385;top:8694;width:776;height:2" coordorigin="8385,8694" coordsize="776,0" path="m8385,8694l9161,8694e" filled="f" stroked="t" strokeweight=".47616pt" strokecolor="#343434">
                <v:path arrowok="t"/>
              </v:shape>
            </v:group>
            <v:group style="position:absolute;left:9104;top:8694;width:2481;height:2" coordorigin="9104,8694" coordsize="2481,2">
              <v:shape style="position:absolute;left:9104;top:8694;width:2481;height:2" coordorigin="9104,8694" coordsize="2481,0" path="m9104,8694l11585,8694e" filled="f" stroked="t" strokeweight=".71424pt" strokecolor="#545454">
                <v:path arrowok="t"/>
              </v:shape>
            </v:group>
            <v:group style="position:absolute;left:295;top:9497;width:1414;height:2" coordorigin="295,9497" coordsize="1414,2">
              <v:shape style="position:absolute;left:295;top:9497;width:1414;height:2" coordorigin="295,9497" coordsize="1414,0" path="m295,9497l1709,9497e" filled="f" stroked="t" strokeweight=".71424pt" strokecolor="#545454">
                <v:path arrowok="t"/>
              </v:shape>
            </v:group>
            <v:group style="position:absolute;left:1652;top:9499;width:709;height:2" coordorigin="1652,9499" coordsize="709,2">
              <v:shape style="position:absolute;left:1652;top:9499;width:709;height:2" coordorigin="1652,9499" coordsize="709,0" path="m1652,9499l2362,9499e" filled="f" stroked="t" strokeweight=".71424pt" strokecolor="#3F3F3F">
                <v:path arrowok="t"/>
              </v:shape>
            </v:group>
            <v:group style="position:absolute;left:2290;top:9499;width:1014;height:2" coordorigin="2290,9499" coordsize="1014,2">
              <v:shape style="position:absolute;left:2290;top:9499;width:1014;height:2" coordorigin="2290,9499" coordsize="1014,0" path="m2290,9499l3305,9499e" filled="f" stroked="t" strokeweight=".95232pt" strokecolor="#575757">
                <v:path arrowok="t"/>
              </v:shape>
            </v:group>
            <v:group style="position:absolute;left:3247;top:9499;width:614;height:2" coordorigin="3247,9499" coordsize="614,2">
              <v:shape style="position:absolute;left:3247;top:9499;width:614;height:2" coordorigin="3247,9499" coordsize="614,0" path="m3247,9499l3862,9499e" filled="f" stroked="t" strokeweight=".71424pt" strokecolor="#3B3B3B">
                <v:path arrowok="t"/>
              </v:shape>
            </v:group>
            <v:group style="position:absolute;left:3533;top:9499;width:4304;height:2" coordorigin="3533,9499" coordsize="4304,2">
              <v:shape style="position:absolute;left:3533;top:9499;width:4304;height:2" coordorigin="3533,9499" coordsize="4304,0" path="m3533,9499l7838,9499e" filled="f" stroked="t" strokeweight=".95232pt" strokecolor="#545454">
                <v:path arrowok="t"/>
              </v:shape>
            </v:group>
            <v:group style="position:absolute;left:7780;top:9502;width:667;height:2" coordorigin="7780,9502" coordsize="667,2">
              <v:shape style="position:absolute;left:7780;top:9502;width:667;height:2" coordorigin="7780,9502" coordsize="667,0" path="m7780,9502l8447,9502e" filled="f" stroked="t" strokeweight=".47616pt" strokecolor="#2B2B2B">
                <v:path arrowok="t"/>
              </v:shape>
            </v:group>
            <v:group style="position:absolute;left:8390;top:9502;width:3209;height:2" coordorigin="8390,9502" coordsize="3209,2">
              <v:shape style="position:absolute;left:8390;top:9502;width:3209;height:2" coordorigin="8390,9502" coordsize="3209,0" path="m8390,9502l11599,9502e" filled="f" stroked="t" strokeweight=".71424pt" strokecolor="#575757">
                <v:path arrowok="t"/>
              </v:shape>
            </v:group>
            <v:group style="position:absolute;left:11590;top:8723;width:2;height:5559" coordorigin="11590,8723" coordsize="2,5559">
              <v:shape style="position:absolute;left:11590;top:8723;width:2;height:5559" coordorigin="11590,8723" coordsize="0,5559" path="m11590,14281l11590,8723e" filled="f" stroked="t" strokeweight=".95232pt" strokecolor="#707070">
                <v:path arrowok="t"/>
              </v:shape>
            </v:group>
            <v:group style="position:absolute;left:300;top:10343;width:524;height:2" coordorigin="300,10343" coordsize="524,2">
              <v:shape style="position:absolute;left:300;top:10343;width:524;height:2" coordorigin="300,10343" coordsize="524,0" path="m300,10343l824,10343e" filled="f" stroked="t" strokeweight=".95232pt" strokecolor="#606060">
                <v:path arrowok="t"/>
              </v:shape>
            </v:group>
            <v:group style="position:absolute;left:752;top:10345;width:957;height:2" coordorigin="752,10345" coordsize="957,2">
              <v:shape style="position:absolute;left:752;top:10345;width:957;height:2" coordorigin="752,10345" coordsize="957,0" path="m752,10345l1709,10345e" filled="f" stroked="t" strokeweight=".71424pt" strokecolor="#444444">
                <v:path arrowok="t"/>
              </v:shape>
            </v:group>
            <v:group style="position:absolute;left:1652;top:10345;width:9942;height:2" coordorigin="1652,10345" coordsize="9942,2">
              <v:shape style="position:absolute;left:1652;top:10345;width:9942;height:2" coordorigin="1652,10345" coordsize="9942,0" path="m1652,10345l11594,10345e" filled="f" stroked="t" strokeweight=".71424pt" strokecolor="#575757">
                <v:path arrowok="t"/>
              </v:shape>
            </v:group>
            <v:group style="position:absolute;left:11587;top:9961;width:2;height:946" coordorigin="11587,9961" coordsize="2,946">
              <v:shape style="position:absolute;left:11587;top:9961;width:2;height:946" coordorigin="11587,9961" coordsize="0,946" path="m11587,10907l11587,9961e" filled="f" stroked="t" strokeweight=".47616pt" strokecolor="#575757">
                <v:path arrowok="t"/>
              </v:shape>
            </v:group>
            <v:group style="position:absolute;left:295;top:10625;width:1386;height:2" coordorigin="295,10625" coordsize="1386,2">
              <v:shape style="position:absolute;left:295;top:10625;width:1386;height:2" coordorigin="295,10625" coordsize="1386,0" path="m295,10625l1681,10625e" filled="f" stroked="t" strokeweight=".23808pt" strokecolor="#545454">
                <v:path arrowok="t"/>
              </v:shape>
            </v:group>
            <v:group style="position:absolute;left:314;top:8531;width:2;height:8049" coordorigin="314,8531" coordsize="2,8049">
              <v:shape style="position:absolute;left:314;top:8531;width:2;height:8049" coordorigin="314,8531" coordsize="0,8049" path="m314,16580l314,8531e" filled="f" stroked="t" strokeweight=".71424pt" strokecolor="#545454">
                <v:path arrowok="t"/>
              </v:shape>
            </v:group>
            <v:group style="position:absolute;left:1652;top:10594;width:443;height:2" coordorigin="1652,10594" coordsize="443,2">
              <v:shape style="position:absolute;left:1652;top:10594;width:443;height:2" coordorigin="1652,10594" coordsize="443,0" path="m1652,10594l2095,10594e" filled="f" stroked="t" strokeweight=".23808pt" strokecolor="#646464">
                <v:path arrowok="t"/>
              </v:shape>
            </v:group>
            <v:group style="position:absolute;left:2352;top:10300;width:2;height:1028" coordorigin="2352,10300" coordsize="2,1028">
              <v:shape style="position:absolute;left:2352;top:10300;width:2;height:1028" coordorigin="2352,10300" coordsize="0,1028" path="m2352,11328l2352,10300e" filled="f" stroked="t" strokeweight=".71424pt" strokecolor="#3F3F3F">
                <v:path arrowok="t"/>
              </v:shape>
            </v:group>
            <v:group style="position:absolute;left:2324;top:10625;width:1509;height:2" coordorigin="2324,10625" coordsize="1509,2">
              <v:shape style="position:absolute;left:2324;top:10625;width:1509;height:2" coordorigin="2324,10625" coordsize="1509,0" path="m2324,10625l3833,10625e" filled="f" stroked="t" strokeweight=".23808pt" strokecolor="#4B4B4B">
                <v:path arrowok="t"/>
              </v:shape>
            </v:group>
            <v:group style="position:absolute;left:3833;top:10625;width:752;height:2" coordorigin="3833,10625" coordsize="752,2">
              <v:shape style="position:absolute;left:3833;top:10625;width:752;height:2" coordorigin="3833,10625" coordsize="752,0" path="m3833,10625l4585,10625e" filled="f" stroked="t" strokeweight=".23808pt" strokecolor="#000000">
                <v:path arrowok="t"/>
              </v:shape>
            </v:group>
            <v:group style="position:absolute;left:4800;top:10594;width:457;height:2" coordorigin="4800,10594" coordsize="457,2">
              <v:shape style="position:absolute;left:4800;top:10594;width:457;height:2" coordorigin="4800,10594" coordsize="457,0" path="m4800,10594l5257,10594e" filled="f" stroked="t" strokeweight=".23808pt" strokecolor="#777777">
                <v:path arrowok="t"/>
              </v:shape>
            </v:group>
            <v:group style="position:absolute;left:5228;top:10625;width:981;height:2" coordorigin="5228,10625" coordsize="981,2">
              <v:shape style="position:absolute;left:5228;top:10625;width:981;height:2" coordorigin="5228,10625" coordsize="981,0" path="m5228,10625l6209,10625e" filled="f" stroked="t" strokeweight=".23808pt" strokecolor="#000000">
                <v:path arrowok="t"/>
              </v:shape>
            </v:group>
            <v:group style="position:absolute;left:6228;top:10594;width:743;height:2" coordorigin="6228,10594" coordsize="743,2">
              <v:shape style="position:absolute;left:6228;top:10594;width:743;height:2" coordorigin="6228,10594" coordsize="743,0" path="m6228,10594l6971,10594e" filled="f" stroked="t" strokeweight=".23808pt" strokecolor="#707070">
                <v:path arrowok="t"/>
              </v:shape>
            </v:group>
            <v:group style="position:absolute;left:6942;top:10625;width:867;height:2" coordorigin="6942,10625" coordsize="867,2">
              <v:shape style="position:absolute;left:6942;top:10625;width:867;height:2" coordorigin="6942,10625" coordsize="867,0" path="m6942,10625l7809,10625e" filled="f" stroked="t" strokeweight=".23808pt" strokecolor="#000000">
                <v:path arrowok="t"/>
              </v:shape>
            </v:group>
            <v:group style="position:absolute;left:7961;top:10594;width:486;height:2" coordorigin="7961,10594" coordsize="486,2">
              <v:shape style="position:absolute;left:7961;top:10594;width:486;height:2" coordorigin="7961,10594" coordsize="486,0" path="m7961,10594l8447,10594e" filled="f" stroked="t" strokeweight=".23808pt" strokecolor="#6B6B6B">
                <v:path arrowok="t"/>
              </v:shape>
            </v:group>
            <v:group style="position:absolute;left:8419;top:10625;width:714;height:2" coordorigin="8419,10625" coordsize="714,2">
              <v:shape style="position:absolute;left:8419;top:10625;width:714;height:2" coordorigin="8419,10625" coordsize="714,0" path="m8419,10625l9133,10625e" filled="f" stroked="t" strokeweight=".23808pt" strokecolor="#000000">
                <v:path arrowok="t"/>
              </v:shape>
            </v:group>
            <v:group style="position:absolute;left:9428;top:10594;width:724;height:2" coordorigin="9428,10594" coordsize="724,2">
              <v:shape style="position:absolute;left:9428;top:10594;width:724;height:2" coordorigin="9428,10594" coordsize="724,0" path="m9428,10594l10152,10594e" filled="f" stroked="t" strokeweight=".23808pt" strokecolor="#777777">
                <v:path arrowok="t"/>
              </v:shape>
            </v:group>
            <v:group style="position:absolute;left:295;top:10873;width:2033;height:2" coordorigin="295,10873" coordsize="2033,2">
              <v:shape style="position:absolute;left:295;top:10873;width:2033;height:2" coordorigin="295,10873" coordsize="2033,0" path="m295,10873l2328,10873e" filled="f" stroked="t" strokeweight=".23808pt" strokecolor="#606060">
                <v:path arrowok="t"/>
              </v:shape>
            </v:group>
            <v:group style="position:absolute;left:2324;top:10873;width:543;height:2" coordorigin="2324,10873" coordsize="543,2">
              <v:shape style="position:absolute;left:2324;top:10873;width:543;height:2" coordorigin="2324,10873" coordsize="543,0" path="m2324,10873l2866,10873e" filled="f" stroked="t" strokeweight=".23808pt" strokecolor="#444444">
                <v:path arrowok="t"/>
              </v:shape>
            </v:group>
            <v:group style="position:absolute;left:2866;top:10873;width:8704;height:2" coordorigin="2866,10873" coordsize="8704,2">
              <v:shape style="position:absolute;left:2866;top:10873;width:8704;height:2" coordorigin="2866,10873" coordsize="8704,0" path="m2866,10873l11571,10873e" filled="f" stroked="t" strokeweight=".23808pt" strokecolor="#000000">
                <v:path arrowok="t"/>
              </v:shape>
            </v:group>
            <v:group style="position:absolute;left:305;top:11304;width:2052;height:2" coordorigin="305,11304" coordsize="2052,2">
              <v:shape style="position:absolute;left:305;top:11304;width:2052;height:2" coordorigin="305,11304" coordsize="2052,0" path="m305,11304l2357,11304e" filled="f" stroked="t" strokeweight=".71424pt" strokecolor="#4F4F4F">
                <v:path arrowok="t"/>
              </v:shape>
            </v:group>
            <v:group style="position:absolute;left:312;top:8531;width:2;height:8044" coordorigin="312,8531" coordsize="2,8044">
              <v:shape style="position:absolute;left:312;top:8531;width:2;height:8044" coordorigin="312,8531" coordsize="0,8044" path="m312,16575l312,8531e" filled="f" stroked="t" strokeweight=".47616pt" strokecolor="#545454">
                <v:path arrowok="t"/>
              </v:shape>
            </v:group>
            <v:group style="position:absolute;left:2295;top:11304;width:600;height:2" coordorigin="2295,11304" coordsize="600,2">
              <v:shape style="position:absolute;left:2295;top:11304;width:600;height:2" coordorigin="2295,11304" coordsize="600,0" path="m2295,11304l2895,11304e" filled="f" stroked="t" strokeweight=".47616pt" strokecolor="#383838">
                <v:path arrowok="t"/>
              </v:shape>
            </v:group>
            <v:group style="position:absolute;left:2805;top:11306;width:2519;height:2" coordorigin="2805,11306" coordsize="2519,2">
              <v:shape style="position:absolute;left:2805;top:11306;width:2519;height:2" coordorigin="2805,11306" coordsize="2519,0" path="m2805,11306l5323,11306e" filled="f" stroked="t" strokeweight=".95232pt" strokecolor="#575757">
                <v:path arrowok="t"/>
              </v:shape>
            </v:group>
            <v:group style="position:absolute;left:5200;top:11304;width:481;height:2" coordorigin="5200,11304" coordsize="481,2">
              <v:shape style="position:absolute;left:5200;top:11304;width:481;height:2" coordorigin="5200,11304" coordsize="481,0" path="m5200,11304l5681,11304e" filled="f" stroked="t" strokeweight=".47616pt" strokecolor="#3F3F3F">
                <v:path arrowok="t"/>
              </v:shape>
            </v:group>
            <v:group style="position:absolute;left:5623;top:11306;width:1348;height:2" coordorigin="5623,11306" coordsize="1348,2">
              <v:shape style="position:absolute;left:5623;top:11306;width:1348;height:2" coordorigin="5623,11306" coordsize="1348,0" path="m5623,11306l6971,11306e" filled="f" stroked="t" strokeweight=".95232pt" strokecolor="#545454">
                <v:path arrowok="t"/>
              </v:shape>
            </v:group>
            <v:group style="position:absolute;left:6914;top:11304;width:490;height:2" coordorigin="6914,11304" coordsize="490,2">
              <v:shape style="position:absolute;left:6914;top:11304;width:490;height:2" coordorigin="6914,11304" coordsize="490,0" path="m6914,11304l7404,11304e" filled="f" stroked="t" strokeweight=".47616pt" strokecolor="#2B2B2B">
                <v:path arrowok="t"/>
              </v:shape>
            </v:group>
            <v:group style="position:absolute;left:7347;top:11304;width:1186;height:2" coordorigin="7347,11304" coordsize="1186,2">
              <v:shape style="position:absolute;left:7347;top:11304;width:1186;height:2" coordorigin="7347,11304" coordsize="1186,0" path="m7347,11304l8533,11304e" filled="f" stroked="t" strokeweight=".71424pt" strokecolor="#545454">
                <v:path arrowok="t"/>
              </v:shape>
            </v:group>
            <v:group style="position:absolute;left:8390;top:11304;width:771;height:2" coordorigin="8390,11304" coordsize="771,2">
              <v:shape style="position:absolute;left:8390;top:11304;width:771;height:2" coordorigin="8390,11304" coordsize="771,0" path="m8390,11304l9161,11304e" filled="f" stroked="t" strokeweight=".47616pt" strokecolor="#2B2B2B">
                <v:path arrowok="t"/>
              </v:shape>
            </v:group>
            <v:group style="position:absolute;left:9104;top:11304;width:2495;height:2" coordorigin="9104,11304" coordsize="2495,2">
              <v:shape style="position:absolute;left:9104;top:11304;width:2495;height:2" coordorigin="9104,11304" coordsize="2495,0" path="m9104,11304l11599,11304e" filled="f" stroked="t" strokeweight=".71424pt" strokecolor="#5B5B5B">
                <v:path arrowok="t"/>
              </v:shape>
            </v:group>
            <v:group style="position:absolute;left:310;top:11256;width:2;height:564" coordorigin="310,11256" coordsize="2,564">
              <v:shape style="position:absolute;left:310;top:11256;width:2;height:564" coordorigin="310,11256" coordsize="0,564" path="m310,11820l310,11256e" filled="f" stroked="t" strokeweight=".47616pt" strokecolor="#2B2B2B">
                <v:path arrowok="t"/>
              </v:shape>
            </v:group>
            <v:group style="position:absolute;left:305;top:11550;width:4309;height:2" coordorigin="305,11550" coordsize="4309,2">
              <v:shape style="position:absolute;left:305;top:11550;width:4309;height:2" coordorigin="305,11550" coordsize="4309,0" path="m305,11550l4614,11550e" filled="f" stroked="t" strokeweight=".71424pt" strokecolor="#545454">
                <v:path arrowok="t"/>
              </v:shape>
            </v:group>
            <v:group style="position:absolute;left:2355;top:11256;width:2;height:564" coordorigin="2355,11256" coordsize="2,564">
              <v:shape style="position:absolute;left:2355;top:11256;width:2;height:564" coordorigin="2355,11256" coordsize="0,564" path="m2355,11820l2355,11256e" filled="f" stroked="t" strokeweight=".47616pt" strokecolor="#2B2B2B">
                <v:path arrowok="t"/>
              </v:shape>
            </v:group>
            <v:group style="position:absolute;left:4557;top:11547;width:376;height:2" coordorigin="4557,11547" coordsize="376,2">
              <v:shape style="position:absolute;left:4557;top:11547;width:376;height:2" coordorigin="4557,11547" coordsize="376,0" path="m4557,11547l4933,11547e" filled="f" stroked="t" strokeweight=".47616pt" strokecolor="#232323">
                <v:path arrowok="t"/>
              </v:shape>
            </v:group>
            <v:group style="position:absolute;left:4876;top:11547;width:381;height:2" coordorigin="4876,11547" coordsize="381,2">
              <v:shape style="position:absolute;left:4876;top:11547;width:381;height:2" coordorigin="4876,11547" coordsize="381,0" path="m4876,11547l5257,11547e" filled="f" stroked="t" strokeweight=".47616pt" strokecolor="#3B3B3B">
                <v:path arrowok="t"/>
              </v:shape>
            </v:group>
            <v:group style="position:absolute;left:5162;top:11550;width:6438;height:2" coordorigin="5162,11550" coordsize="6438,2">
              <v:shape style="position:absolute;left:5162;top:11550;width:6438;height:2" coordorigin="5162,11550" coordsize="6438,0" path="m5162,11550l11599,11550e" filled="f" stroked="t" strokeweight=".71424pt" strokecolor="#545454">
                <v:path arrowok="t"/>
              </v:shape>
            </v:group>
            <v:group style="position:absolute;left:1019;top:11528;width:2;height:750" coordorigin="1019,11528" coordsize="2,750">
              <v:shape style="position:absolute;left:1019;top:11528;width:2;height:750" coordorigin="1019,11528" coordsize="0,750" path="m1019,12279l1019,11528e" filled="f" stroked="t" strokeweight=".23808pt" strokecolor="#5B5B5B">
                <v:path arrowok="t"/>
              </v:shape>
            </v:group>
            <v:group style="position:absolute;left:1688;top:11543;width:2;height:765" coordorigin="1688,11543" coordsize="2,765">
              <v:shape style="position:absolute;left:1688;top:11543;width:2;height:765" coordorigin="1688,11543" coordsize="0,765" path="m1688,12307l1688,11543e" filled="f" stroked="t" strokeweight=".95232pt" strokecolor="#5B5B5B">
                <v:path arrowok="t"/>
              </v:shape>
            </v:group>
            <v:group style="position:absolute;left:305;top:11789;width:5400;height:2" coordorigin="305,11789" coordsize="5400,2">
              <v:shape style="position:absolute;left:305;top:11789;width:5400;height:2" coordorigin="305,11789" coordsize="5400,0" path="m305,11789l5704,11789e" filled="f" stroked="t" strokeweight=".71424pt" strokecolor="#575757">
                <v:path arrowok="t"/>
              </v:shape>
            </v:group>
            <v:group style="position:absolute;left:5623;top:11791;width:290;height:2" coordorigin="5623,11791" coordsize="290,2">
              <v:shape style="position:absolute;left:5623;top:11791;width:290;height:2" coordorigin="5623,11791" coordsize="290,0" path="m5623,11791l5914,11791e" filled="f" stroked="t" strokeweight=".47616pt" strokecolor="#383838">
                <v:path arrowok="t"/>
              </v:shape>
            </v:group>
            <v:group style="position:absolute;left:5857;top:11789;width:5742;height:2" coordorigin="5857,11789" coordsize="5742,2">
              <v:shape style="position:absolute;left:5857;top:11789;width:5742;height:2" coordorigin="5857,11789" coordsize="5742,0" path="m5857,11789l11599,11789e" filled="f" stroked="t" strokeweight=".71424pt" strokecolor="#575757">
                <v:path arrowok="t"/>
              </v:shape>
            </v:group>
            <v:group style="position:absolute;left:7380;top:11538;width:2;height:770" coordorigin="7380,11538" coordsize="2,770">
              <v:shape style="position:absolute;left:7380;top:11538;width:2;height:770" coordorigin="7380,11538" coordsize="0,770" path="m7380,12307l7380,11538e" filled="f" stroked="t" strokeweight=".71424pt" strokecolor="#606060">
                <v:path arrowok="t"/>
              </v:shape>
            </v:group>
            <v:group style="position:absolute;left:2352;top:11748;width:2;height:1859" coordorigin="2352,11748" coordsize="2,1859">
              <v:shape style="position:absolute;left:2352;top:11748;width:2;height:1859" coordorigin="2352,11748" coordsize="0,1859" path="m2352,13607l2352,11748e" filled="f" stroked="t" strokeweight=".47616pt" strokecolor="#4F4F4F">
                <v:path arrowok="t"/>
              </v:shape>
            </v:group>
            <v:group style="position:absolute;left:1019;top:12279;width:2;height:1247" coordorigin="1019,12279" coordsize="2,1247">
              <v:shape style="position:absolute;left:1019;top:12279;width:2;height:1247" coordorigin="1019,12279" coordsize="0,1247" path="m1019,13526l1019,12279e" filled="f" stroked="t" strokeweight=".23808pt" strokecolor="#000000">
                <v:path arrowok="t"/>
              </v:shape>
            </v:group>
            <v:group style="position:absolute;left:1686;top:12250;width:2;height:292" coordorigin="1686,12250" coordsize="2,292">
              <v:shape style="position:absolute;left:1686;top:12250;width:2;height:292" coordorigin="1686,12250" coordsize="0,292" path="m1686,12542l1686,12250e" filled="f" stroked="t" strokeweight=".47616pt" strokecolor="#282828">
                <v:path arrowok="t"/>
              </v:shape>
            </v:group>
            <v:group style="position:absolute;left:7383;top:12250;width:2;height:1305" coordorigin="7383,12250" coordsize="2,1305">
              <v:shape style="position:absolute;left:7383;top:12250;width:2;height:1305" coordorigin="7383,12250" coordsize="0,1305" path="m7383,13555l7383,12250e" filled="f" stroked="t" strokeweight=".47616pt" strokecolor="#484848">
                <v:path arrowok="t"/>
              </v:shape>
            </v:group>
            <v:group style="position:absolute;left:310;top:12943;width:2;height:387" coordorigin="310,12943" coordsize="2,387">
              <v:shape style="position:absolute;left:310;top:12943;width:2;height:387" coordorigin="310,12943" coordsize="0,387" path="m310,13330l310,12943e" filled="f" stroked="t" strokeweight=".47616pt" strokecolor="#383838">
                <v:path arrowok="t"/>
              </v:shape>
            </v:group>
            <v:group style="position:absolute;left:1686;top:12484;width:2;height:846" coordorigin="1686,12484" coordsize="2,846">
              <v:shape style="position:absolute;left:1686;top:12484;width:2;height:846" coordorigin="1686,12484" coordsize="0,846" path="m1686,13330l1686,12484e" filled="f" stroked="t" strokeweight=".71424pt" strokecolor="#444444">
                <v:path arrowok="t"/>
              </v:shape>
            </v:group>
            <v:group style="position:absolute;left:2355;top:12943;width:2;height:387" coordorigin="2355,12943" coordsize="2,387">
              <v:shape style="position:absolute;left:2355;top:12943;width:2;height:387" coordorigin="2355,12943" coordsize="0,387" path="m2355,13330l2355,12943e" filled="f" stroked="t" strokeweight=".47616pt" strokecolor="#282828">
                <v:path arrowok="t"/>
              </v:shape>
            </v:group>
            <v:group style="position:absolute;left:1690;top:13058;width:2;height:2438" coordorigin="1690,13058" coordsize="2,2438">
              <v:shape style="position:absolute;left:1690;top:13058;width:2;height:2438" coordorigin="1690,13058" coordsize="0,2438" path="m1690,15495l1690,13058e" filled="f" stroked="t" strokeweight=".95232pt" strokecolor="#575757">
                <v:path arrowok="t"/>
              </v:shape>
            </v:group>
            <v:group style="position:absolute;left:2355;top:13273;width:2;height:282" coordorigin="2355,13273" coordsize="2,282">
              <v:shape style="position:absolute;left:2355;top:13273;width:2;height:282" coordorigin="2355,13273" coordsize="0,282" path="m2355,13555l2355,13273e" filled="f" stroked="t" strokeweight=".47616pt" strokecolor="#3B3B3B">
                <v:path arrowok="t"/>
              </v:shape>
            </v:group>
            <v:group style="position:absolute;left:310;top:13873;width:2047;height:2" coordorigin="310,13873" coordsize="2047,2">
              <v:shape style="position:absolute;left:310;top:13873;width:2047;height:2" coordorigin="310,13873" coordsize="2047,0" path="m310,13873l2357,13873e" filled="f" stroked="t" strokeweight=".71424pt" strokecolor="#646464">
                <v:path arrowok="t"/>
              </v:shape>
            </v:group>
            <v:group style="position:absolute;left:752;top:13875;width:338;height:2" coordorigin="752,13875" coordsize="338,2">
              <v:shape style="position:absolute;left:752;top:13875;width:338;height:2" coordorigin="752,13875" coordsize="338,0" path="m752,13875l1090,13875e" filled="f" stroked="t" strokeweight=".47616pt" strokecolor="#3B3B3B">
                <v:path arrowok="t"/>
              </v:shape>
            </v:group>
            <v:group style="position:absolute;left:1019;top:13526;width:2;height:344" coordorigin="1019,13526" coordsize="2,344">
              <v:shape style="position:absolute;left:1019;top:13526;width:2;height:344" coordorigin="1019,13526" coordsize="0,344" path="m1019,13870l1019,13526e" filled="f" stroked="t" strokeweight=".23808pt" strokecolor="#343434">
                <v:path arrowok="t"/>
              </v:shape>
            </v:group>
            <v:group style="position:absolute;left:2324;top:13526;width:2;height:454" coordorigin="2324,13526" coordsize="2,454">
              <v:shape style="position:absolute;left:2324;top:13526;width:2;height:454" coordorigin="2324,13526" coordsize="0,454" path="m2324,13980l2324,13526e" filled="f" stroked="t" strokeweight=".23808pt" strokecolor="#6B6B6B">
                <v:path arrowok="t"/>
              </v:shape>
            </v:group>
            <v:group style="position:absolute;left:7390;top:13497;width:2;height:726" coordorigin="7390,13497" coordsize="2,726">
              <v:shape style="position:absolute;left:7390;top:13497;width:2;height:726" coordorigin="7390,13497" coordsize="0,726" path="m7390,14224l7390,13497e" filled="f" stroked="t" strokeweight=".47616pt" strokecolor="#4B4B4B">
                <v:path arrowok="t"/>
              </v:shape>
            </v:group>
            <v:group style="position:absolute;left:1019;top:13856;width:2;height:124" coordorigin="1019,13856" coordsize="2,124">
              <v:shape style="position:absolute;left:1019;top:13856;width:2;height:124" coordorigin="1019,13856" coordsize="0,124" path="m1019,13980l1019,13856e" filled="f" stroked="t" strokeweight=".23808pt" strokecolor="#484848">
                <v:path arrowok="t"/>
              </v:shape>
            </v:group>
            <v:group style="position:absolute;left:4585;top:13980;width:319;height:2" coordorigin="4585,13980" coordsize="319,2">
              <v:shape style="position:absolute;left:4585;top:13980;width:319;height:2" coordorigin="4585,13980" coordsize="319,0" path="m4585,13980l4904,13980e" filled="f" stroked="t" strokeweight="1.66656pt" strokecolor="#677CBC">
                <v:path arrowok="t"/>
              </v:shape>
            </v:group>
            <v:group style="position:absolute;left:1019;top:13980;width:2;height:1768" coordorigin="1019,13980" coordsize="2,1768">
              <v:shape style="position:absolute;left:1019;top:13980;width:2;height:1768" coordorigin="1019,13980" coordsize="0,1768" path="m1019,15749l1019,13980e" filled="f" stroked="t" strokeweight=".23808pt" strokecolor="#000000">
                <v:path arrowok="t"/>
              </v:shape>
            </v:group>
            <v:group style="position:absolute;left:2324;top:13980;width:2;height:1768" coordorigin="2324,13980" coordsize="2,1768">
              <v:shape style="position:absolute;left:2324;top:13980;width:2;height:1768" coordorigin="2324,13980" coordsize="0,1768" path="m2324,15749l2324,13980e" filled="f" stroked="t" strokeweight=".23808pt" strokecolor="#000000">
                <v:path arrowok="t"/>
              </v:shape>
            </v:group>
            <v:group style="position:absolute;left:7388;top:14167;width:2;height:1329" coordorigin="7388,14167" coordsize="2,1329">
              <v:shape style="position:absolute;left:7388;top:14167;width:2;height:1329" coordorigin="7388,14167" coordsize="0,1329" path="m7388,15495l7388,14167e" filled="f" stroked="t" strokeweight=".95232pt" strokecolor="#6B6B6B">
                <v:path arrowok="t"/>
              </v:shape>
            </v:group>
            <v:group style="position:absolute;left:11597;top:9989;width:2;height:4364" coordorigin="11597,9989" coordsize="2,4364">
              <v:shape style="position:absolute;left:11597;top:9989;width:2;height:4364" coordorigin="11597,9989" coordsize="0,4364" path="m11597,14353l11597,9989e" filled="f" stroked="t" strokeweight=".95232pt" strokecolor="#6B6B6B">
                <v:path arrowok="t"/>
              </v:shape>
            </v:group>
            <v:group style="position:absolute;left:11566;top:14324;width:2;height:722" coordorigin="11566,14324" coordsize="2,722">
              <v:shape style="position:absolute;left:11566;top:14324;width:2;height:722" coordorigin="11566,14324" coordsize="0,722" path="m11566,15046l11566,14324e" filled="f" stroked="t" strokeweight=".23808pt" strokecolor="#000000">
                <v:path arrowok="t"/>
              </v:shape>
            </v:group>
            <v:group style="position:absolute;left:319;top:14410;width:2;height:664" coordorigin="319,14410" coordsize="2,664">
              <v:shape style="position:absolute;left:319;top:14410;width:2;height:664" coordorigin="319,14410" coordsize="0,664" path="m319,15075l319,14410e" filled="f" stroked="t" strokeweight=".47616pt" strokecolor="#2F2F2F">
                <v:path arrowok="t"/>
              </v:shape>
            </v:group>
            <v:group style="position:absolute;left:321;top:15017;width:2;height:478" coordorigin="321,15017" coordsize="2,478">
              <v:shape style="position:absolute;left:321;top:15017;width:2;height:478" coordorigin="321,15017" coordsize="0,478" path="m321,15495l321,15017e" filled="f" stroked="t" strokeweight=".71424pt" strokecolor="#545454">
                <v:path arrowok="t"/>
              </v:shape>
            </v:group>
            <v:group style="position:absolute;left:11597;top:14979;width:2;height:1243" coordorigin="11597,14979" coordsize="2,1243">
              <v:shape style="position:absolute;left:11597;top:14979;width:2;height:1243" coordorigin="11597,14979" coordsize="0,1243" path="m11597,16222l11597,14979e" filled="f" stroked="t" strokeweight=".95232pt" strokecolor="#838383">
                <v:path arrowok="t"/>
              </v:shape>
            </v:group>
            <v:group style="position:absolute;left:1695;top:15438;width:2;height:339" coordorigin="1695,15438" coordsize="2,339">
              <v:shape style="position:absolute;left:1695;top:15438;width:2;height:339" coordorigin="1695,15438" coordsize="0,339" path="m1695,15777l1695,15438e" filled="f" stroked="t" strokeweight=".47616pt" strokecolor="#232323">
                <v:path arrowok="t"/>
              </v:shape>
            </v:group>
            <v:group style="position:absolute;left:7390;top:15438;width:2;height:339" coordorigin="7390,15438" coordsize="2,339">
              <v:shape style="position:absolute;left:7390;top:15438;width:2;height:339" coordorigin="7390,15438" coordsize="0,339" path="m7390,15777l7390,15438e" filled="f" stroked="t" strokeweight=".47616pt" strokecolor="#343434">
                <v:path arrowok="t"/>
              </v:shape>
            </v:group>
            <v:group style="position:absolute;left:314;top:16573;width:7523;height:2" coordorigin="314,16573" coordsize="7523,2">
              <v:shape style="position:absolute;left:314;top:16573;width:7523;height:2" coordorigin="314,16573" coordsize="7523,0" path="m314,16573l7838,16573e" filled="f" stroked="t" strokeweight=".71424pt" strokecolor="#5B5B5B">
                <v:path arrowok="t"/>
              </v:shape>
            </v:group>
            <v:group style="position:absolute;left:324;top:15720;width:2;height:860" coordorigin="324,15720" coordsize="2,860">
              <v:shape style="position:absolute;left:324;top:15720;width:2;height:860" coordorigin="324,15720" coordsize="0,860" path="m324,16580l324,15720e" filled="f" stroked="t" strokeweight=".95232pt" strokecolor="#646464">
                <v:path arrowok="t"/>
              </v:shape>
            </v:group>
            <v:group style="position:absolute;left:1019;top:15749;width:2;height:822" coordorigin="1019,15749" coordsize="2,822">
              <v:shape style="position:absolute;left:1019;top:15749;width:2;height:822" coordorigin="1019,15749" coordsize="0,822" path="m1019,16571l1019,15749e" filled="f" stroked="t" strokeweight=".23808pt" strokecolor="#747474">
                <v:path arrowok="t"/>
              </v:shape>
            </v:group>
            <v:group style="position:absolute;left:1695;top:15720;width:2;height:865" coordorigin="1695,15720" coordsize="2,865">
              <v:shape style="position:absolute;left:1695;top:15720;width:2;height:865" coordorigin="1695,15720" coordsize="0,865" path="m1695,16585l1695,15720e" filled="f" stroked="t" strokeweight=".71424pt" strokecolor="#4F4F4F">
                <v:path arrowok="t"/>
              </v:shape>
            </v:group>
            <v:group style="position:absolute;left:2324;top:15749;width:2;height:822" coordorigin="2324,15749" coordsize="2,822">
              <v:shape style="position:absolute;left:2324;top:15749;width:2;height:822" coordorigin="2324,15749" coordsize="0,822" path="m2324,16571l2324,15749e" filled="f" stroked="t" strokeweight=".23808pt" strokecolor="#646464">
                <v:path arrowok="t"/>
              </v:shape>
            </v:group>
            <v:group style="position:absolute;left:7390;top:15720;width:2;height:860" coordorigin="7390,15720" coordsize="2,860">
              <v:shape style="position:absolute;left:7390;top:15720;width:2;height:860" coordorigin="7390,15720" coordsize="0,860" path="m7390,16580l7390,15720e" filled="f" stroked="t" strokeweight=".71424pt" strokecolor="#676767">
                <v:path arrowok="t"/>
              </v:shape>
            </v:group>
            <v:group style="position:absolute;left:7780;top:16571;width:424;height:2" coordorigin="7780,16571" coordsize="424,2">
              <v:shape style="position:absolute;left:7780;top:16571;width:424;height:2" coordorigin="7780,16571" coordsize="424,0" path="m7780,16571l8204,16571e" filled="f" stroked="t" strokeweight=".47616pt" strokecolor="#444444">
                <v:path arrowok="t"/>
              </v:shape>
            </v:group>
            <v:group style="position:absolute;left:8099;top:16573;width:3500;height:2" coordorigin="8099,16573" coordsize="3500,2">
              <v:shape style="position:absolute;left:8099;top:16573;width:3500;height:2" coordorigin="8099,16573" coordsize="3500,0" path="m8099,16573l11599,16573e" filled="f" stroked="t" strokeweight=".71424pt" strokecolor="#606060">
                <v:path arrowok="t"/>
              </v:shape>
            </v:group>
            <v:group style="position:absolute;left:11566;top:15749;width:2;height:822" coordorigin="11566,15749" coordsize="2,822">
              <v:shape style="position:absolute;left:11566;top:15749;width:2;height:822" coordorigin="11566,15749" coordsize="0,822" path="m11566,16571l11566,15749e" filled="f" stroked="t" strokeweight=".23808pt" strokecolor="#6B6B6B">
                <v:path arrowok="t"/>
              </v:shape>
            </v:group>
            <v:group style="position:absolute;left:9113;top:14574;width:2;height:300" coordorigin="9113,14574" coordsize="2,300">
              <v:shape style="position:absolute;left:9113;top:14574;width:2;height:300" coordorigin="9113,14574" coordsize="0,300" path="m9113,14874l9113,14574e" filled="f" stroked="t" strokeweight="4.056040pt" strokecolor="#D3D4D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2"/>
          <w:szCs w:val="22"/>
          <w:color w:val="676769"/>
          <w:spacing w:val="5"/>
          <w:w w:val="9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1"/>
        </w:rPr>
        <w:t>tfaive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75"/>
        </w:rPr>
        <w:t>Kuze.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76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6ölg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tabs>
          <w:tab w:pos="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Süleyma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ALGAN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7" w:lineRule="exact"/>
        <w:ind w:left="3759" w:right="3914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A1A1A3"/>
          <w:spacing w:val="0"/>
          <w:w w:val="12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160" w:right="200"/>
          <w:cols w:num="3" w:equalWidth="0">
            <w:col w:w="3327" w:space="49"/>
            <w:col w:w="379" w:space="0"/>
            <w:col w:w="7805"/>
          </w:cols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483" w:right="4928" w:firstLine="-105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27196pt;margin-top:-10.938636pt;width:20.132361pt;height:46pt;mso-position-horizontal-relative:page;mso-position-vertical-relative:paragraph;z-index:-15062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82828"/>
                      <w:spacing w:val="0"/>
                      <w:w w:val="157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10"/>
          <w:w w:val="105"/>
        </w:rPr>
        <w:t>S</w:t>
      </w:r>
      <w:r>
        <w:rPr>
          <w:rFonts w:ascii="Arial" w:hAnsi="Arial" w:cs="Arial" w:eastAsia="Arial"/>
          <w:sz w:val="20"/>
          <w:szCs w:val="20"/>
          <w:color w:val="383838"/>
          <w:spacing w:val="8"/>
          <w:w w:val="24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75" w:lineRule="exact"/>
        <w:ind w:left="268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6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6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6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6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6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6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  <w:position w:val="-6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632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3"/>
        </w:rPr>
        <w:t>Bü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4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3"/>
        </w:rPr>
        <w:t>D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3"/>
        </w:rPr>
        <w:t>   </w:t>
      </w:r>
      <w:r>
        <w:rPr>
          <w:rFonts w:ascii="Arial" w:hAnsi="Arial" w:cs="Arial" w:eastAsia="Arial"/>
          <w:sz w:val="18"/>
          <w:szCs w:val="18"/>
          <w:color w:val="383838"/>
          <w:spacing w:val="8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20"/>
          <w:position w:val="-3"/>
        </w:rPr>
        <w:t>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675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8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3" w:after="0" w:line="228" w:lineRule="auto"/>
        <w:ind w:left="169" w:right="4671" w:firstLine="-10"/>
        <w:jc w:val="left"/>
        <w:tabs>
          <w:tab w:pos="3800" w:val="left"/>
          <w:tab w:pos="462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1"/>
        </w:rPr>
        <w:t>OlayTarihi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23.0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0"/>
        </w:rPr>
        <w:t>13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  <w:position w:val="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12:53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494B4D"/>
          <w:spacing w:val="0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94B4D"/>
          <w:spacing w:val="4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KayılTarihi: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23.05.20171Kayıt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3402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  <w:t>dirim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  <w:t>ESiM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9.648619" w:type="dxa"/>
      </w:tblPr>
      <w:tblGrid/>
      <w:tr>
        <w:trPr>
          <w:trHeight w:val="239" w:hRule="exact"/>
        </w:trPr>
        <w:tc>
          <w:tcPr>
            <w:tcW w:w="1577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14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944" w:type="dxa"/>
            <w:tcBorders>
              <w:top w:val="single" w:sz="5.729968" w:space="0" w:color="5B5B5B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Ulukent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İstiklal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Mah.Şahi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D"/>
                <w:spacing w:val="0"/>
                <w:w w:val="100"/>
              </w:rPr>
              <w:t>Tepesi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13"/>
              </w:rPr>
              <w:t>-MENEMEN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05" w:type="dxa"/>
            <w:tcBorders>
              <w:top w:val="single" w:sz="5.729968" w:space="0" w:color="5B5B5B"/>
              <w:bottom w:val="single" w:sz="5.729968" w:space="0" w:color="606060"/>
              <w:left w:val="nil" w:sz="6" w:space="0" w:color="auto"/>
              <w:right w:val="single" w:sz="3.819976" w:space="0" w:color="3B3B3B"/>
            </w:tcBorders>
          </w:tcPr>
          <w:p>
            <w:pPr/>
            <w:rPr/>
          </w:p>
        </w:tc>
      </w:tr>
      <w:tr>
        <w:trPr>
          <w:trHeight w:val="242" w:hRule="exact"/>
        </w:trPr>
        <w:tc>
          <w:tcPr>
            <w:tcW w:w="1577" w:type="dxa"/>
            <w:tcBorders>
              <w:top w:val="single" w:sz="5.729968" w:space="0" w:color="5B5B5B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6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D"/>
                <w:spacing w:val="0"/>
                <w:w w:val="100"/>
              </w:rPr>
              <w:t>ogn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D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944" w:type="dxa"/>
            <w:tcBorders>
              <w:top w:val="single" w:sz="5.729968" w:space="0" w:color="5B5B5B"/>
              <w:bottom w:val="single" w:sz="5.72996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8" w:lineRule="exact"/>
              <w:ind w:left="2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Ulukent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5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5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iklal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98"/>
              </w:rPr>
              <w:t>Mal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4"/>
                <w:w w:val="98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E6E6E"/>
                <w:spacing w:val="-17"/>
                <w:w w:val="14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1"/>
              </w:rPr>
              <w:t>Şalıi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22"/>
              </w:rPr>
              <w:t>Tepesi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23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</w:rPr>
              <w:t>MENEMEN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05" w:type="dxa"/>
            <w:tcBorders>
              <w:top w:val="single" w:sz="5.729968" w:space="0" w:color="606060"/>
              <w:bottom w:val="nil" w:sz="6" w:space="0" w:color="auto"/>
              <w:left w:val="nil" w:sz="6" w:space="0" w:color="auto"/>
              <w:right w:val="single" w:sz="3.819976" w:space="0" w:color="3B3B3B"/>
            </w:tcBorders>
          </w:tcPr>
          <w:p>
            <w:pPr/>
            <w:rPr/>
          </w:p>
        </w:tc>
      </w:tr>
      <w:tr>
        <w:trPr>
          <w:trHeight w:val="244" w:hRule="exact"/>
        </w:trPr>
        <w:tc>
          <w:tcPr>
            <w:tcW w:w="1577" w:type="dxa"/>
            <w:tcBorders>
              <w:top w:val="single" w:sz="5.729968" w:space="0" w:color="575757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944" w:type="dxa"/>
            <w:tcBorders>
              <w:top w:val="single" w:sz="5.729968" w:space="0" w:color="575757"/>
              <w:bottom w:val="single" w:sz="5.729968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17" w:lineRule="exact"/>
              <w:ind w:left="91" w:right="-20"/>
              <w:jc w:val="left"/>
              <w:tabs>
                <w:tab w:pos="24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005" w:type="dxa"/>
            <w:tcBorders>
              <w:top w:val="nil" w:sz="6" w:space="0" w:color="auto"/>
              <w:bottom w:val="single" w:sz="5.729968" w:space="0" w:color="5B5B5B"/>
              <w:left w:val="nil" w:sz="6" w:space="0" w:color="auto"/>
              <w:right w:val="single" w:sz="3.819976" w:space="0" w:color="4B4B4B"/>
            </w:tcBorders>
          </w:tcPr>
          <w:p>
            <w:pPr>
              <w:spacing w:before="21" w:after="0" w:line="240" w:lineRule="auto"/>
              <w:ind w:left="71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8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9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8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51" w:lineRule="exact"/>
        <w:ind w:left="222" w:right="-20"/>
        <w:jc w:val="left"/>
        <w:tabs>
          <w:tab w:pos="274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1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3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2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2724" w:right="-20"/>
        <w:jc w:val="left"/>
        <w:tabs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599762pt;margin-top:1.757528pt;width:39.309272pt;height:19.5pt;mso-position-horizontal-relative:page;mso-position-vertical-relative:paragraph;z-index:-15061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C6C6C6"/>
                      <w:spacing w:val="0"/>
                      <w:w w:val="242"/>
                    </w:rPr>
                    <w:t>1-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u w:val="single" w:color="5B5B5B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u w:val="single" w:color="5B5B5B"/>
          <w:position w:val="-1"/>
        </w:rPr>
        <w:t>Bc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5"/>
          <w:u w:val="single" w:color="5B5B5B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5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5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99"/>
          <w:u w:val="single" w:color="5B5B5B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99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99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u w:val="single" w:color="5B5B5B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u w:val="single" w:color="5B5B5B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u w:val="single" w:color="5B5B5B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91"/>
          <w:u w:val="single" w:color="5B5B5B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91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91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u w:val="single" w:color="5B5B5B"/>
          <w:position w:val="-1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u w:val="single" w:color="5B5B5B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u w:val="single" w:color="5B5B5B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  <w:u w:val="single" w:color="5B5B5B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u w:val="single" w:color="5B5B5B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u w:val="single" w:color="5B5B5B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u w:val="single" w:color="5B5B5B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  <w:u w:val="single" w:color="5B5B5B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00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5B5B5B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5B5B5B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u w:val="single" w:color="5B5B5B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u w:val="single" w:color="5B5B5B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u w:val="single" w:color="5B5B5B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u w:val="single" w:color="5B5B5B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u w:val="single" w:color="5B5B5B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u w:val="single" w:color="5B5B5B"/>
          <w:position w:val="-1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0"/>
          <w:w w:val="100"/>
          <w:u w:val="single" w:color="5B5B5B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5"/>
          <w:position w:val="-1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3" w:lineRule="exact"/>
        <w:ind w:left="3502" w:right="-20"/>
        <w:jc w:val="left"/>
        <w:tabs>
          <w:tab w:pos="416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494B4D"/>
          <w:spacing w:val="0"/>
          <w:w w:val="79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49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494B4D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494B4D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94B4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94B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1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9"/>
        </w:rPr>
        <w:t>13:30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64" w:right="-20"/>
        <w:jc w:val="left"/>
        <w:tabs>
          <w:tab w:pos="1840" w:val="left"/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2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8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40" w:right="-20"/>
        <w:jc w:val="left"/>
        <w:tabs>
          <w:tab w:pos="37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12:54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13:02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60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AraçPiak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69" w:right="-2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38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8" w:lineRule="auto"/>
        <w:ind w:left="1850" w:right="5378" w:firstLine="1953"/>
        <w:jc w:val="left"/>
        <w:tabs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exact"/>
        <w:ind w:left="160" w:right="3728" w:firstLine="10"/>
        <w:jc w:val="left"/>
        <w:tabs>
          <w:tab w:pos="720" w:val="left"/>
          <w:tab w:pos="1840" w:val="left"/>
          <w:tab w:pos="38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5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;e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8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ardımaGe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err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40" w:lineRule="auto"/>
        <w:ind w:left="18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74" w:right="4536" w:firstLine="-14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37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[öndUrınede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8" w:lineRule="exact"/>
        <w:ind w:left="160" w:right="-20"/>
        <w:jc w:val="left"/>
        <w:tabs>
          <w:tab w:pos="2020" w:val="left"/>
          <w:tab w:pos="3840" w:val="left"/>
          <w:tab w:pos="570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6"/>
          <w:position w:val="-3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2"/>
        </w:rPr>
        <w:t>jKöpii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left="5674" w:right="4346"/>
        <w:jc w:val="center"/>
        <w:tabs>
          <w:tab w:pos="7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83838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D5D5D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7" w:lineRule="auto"/>
        <w:ind w:left="216" w:right="5636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1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l-Iasa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4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7" w:lineRule="auto"/>
        <w:ind w:left="1879" w:right="78" w:firstLine="-17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!YangınÇıkı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10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tutuştunnası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60" w:right="-20"/>
        <w:jc w:val="left"/>
        <w:tabs>
          <w:tab w:pos="184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92"/>
        </w:rPr>
        <w:t>!ş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keti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7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07" w:lineRule="auto"/>
        <w:ind w:left="160" w:right="9867" w:firstLine="75"/>
        <w:jc w:val="left"/>
        <w:tabs>
          <w:tab w:pos="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7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3"/>
          <w:w w:val="5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3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4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43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8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left="160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140"/>
        </w:rPr>
        <w:t>f---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-9"/>
          <w:w w:val="14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909093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00" w:bottom="280" w:left="60" w:right="80"/>
        </w:sectPr>
      </w:pPr>
      <w:rPr/>
    </w:p>
    <w:p>
      <w:pPr>
        <w:spacing w:before="0" w:after="0" w:line="194" w:lineRule="exact"/>
        <w:ind w:left="17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105"/>
        </w:rPr>
        <w:t>lf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5"/>
        </w:rPr>
        <w:t>a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24"/>
        </w:rPr>
        <w:t>r</w:t>
      </w:r>
      <w:r>
        <w:rPr>
          <w:rFonts w:ascii="Arial" w:hAnsi="Arial" w:cs="Arial" w:eastAsia="Arial"/>
          <w:sz w:val="20"/>
          <w:szCs w:val="20"/>
          <w:color w:val="383838"/>
          <w:spacing w:val="-7"/>
          <w:w w:val="12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23.05.2017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39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  <w:position w:val="1"/>
        </w:rPr>
        <w:t>14:10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80"/>
          <w:cols w:num="4" w:equalWidth="0">
            <w:col w:w="1358" w:space="483"/>
            <w:col w:w="443" w:space="355"/>
            <w:col w:w="898" w:space="1632"/>
            <w:col w:w="6611"/>
          </w:cols>
        </w:sectPr>
      </w:pPr>
      <w:rPr/>
    </w:p>
    <w:p>
      <w:pPr>
        <w:spacing w:before="19" w:after="0" w:line="214" w:lineRule="exact"/>
        <w:ind w:left="274" w:right="-20"/>
        <w:jc w:val="left"/>
        <w:tabs>
          <w:tab w:pos="1000" w:val="left"/>
          <w:tab w:pos="326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9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80"/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2003" w:right="-69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71"/>
          <w:i/>
        </w:rPr>
        <w:t>3</w:t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5"/>
          <w:w w:val="71"/>
          <w:i/>
        </w:rPr>
        <w:t> 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71"/>
        </w:rPr>
        <w:t>n</w:t>
      </w:r>
      <w:r>
        <w:rPr>
          <w:rFonts w:ascii="Arial" w:hAnsi="Arial" w:cs="Arial" w:eastAsia="Arial"/>
          <w:sz w:val="27"/>
          <w:szCs w:val="27"/>
          <w:color w:val="383838"/>
          <w:spacing w:val="45"/>
          <w:w w:val="7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66"/>
        </w:rPr>
        <w:t>M:ıv•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78"/>
        </w:rPr>
        <w:t>?n17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80"/>
          <w:cols w:num="2" w:equalWidth="0">
            <w:col w:w="6022" w:space="2585"/>
            <w:col w:w="3173"/>
          </w:cols>
        </w:sectPr>
      </w:pPr>
      <w:rPr/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94B4D"/>
          <w:w w:val="119"/>
        </w:rPr>
        <w:t>Nafiii'</w:t>
      </w:r>
      <w:r>
        <w:rPr>
          <w:rFonts w:ascii="Times New Roman" w:hAnsi="Times New Roman" w:cs="Times New Roman" w:eastAsia="Times New Roman"/>
          <w:sz w:val="26"/>
          <w:szCs w:val="26"/>
          <w:color w:val="494B4D"/>
          <w:spacing w:val="-35"/>
          <w:w w:val="120"/>
        </w:rPr>
        <w:t>!</w:t>
      </w:r>
      <w:r>
        <w:rPr>
          <w:rFonts w:ascii="Times New Roman" w:hAnsi="Times New Roman" w:cs="Times New Roman" w:eastAsia="Times New Roman"/>
          <w:sz w:val="26"/>
          <w:szCs w:val="26"/>
          <w:color w:val="494B4D"/>
          <w:spacing w:val="0"/>
          <w:w w:val="113"/>
        </w:rPr>
        <w:t>K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tabs>
          <w:tab w:pos="3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35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909093"/>
          <w:spacing w:val="0"/>
          <w:w w:val="164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80"/>
          <w:cols w:num="3" w:equalWidth="0">
            <w:col w:w="854" w:space="1158"/>
            <w:col w:w="1056" w:space="1685"/>
            <w:col w:w="7027"/>
          </w:cols>
        </w:sectPr>
      </w:pPr>
      <w:rPr/>
    </w:p>
    <w:p>
      <w:pPr>
        <w:spacing w:before="0" w:after="0" w:line="226" w:lineRule="exact"/>
        <w:ind w:left="1962" w:right="1609"/>
        <w:jc w:val="center"/>
        <w:tabs>
          <w:tab w:pos="994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20"/>
          <w:szCs w:val="20"/>
          <w:color w:val="494B4D"/>
          <w:spacing w:val="0"/>
          <w:w w:val="125"/>
          <w:position w:val="1"/>
        </w:rPr>
        <w:t>itfaiy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25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494B4D"/>
          <w:spacing w:val="-11"/>
          <w:w w:val="125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00"/>
          <w:position w:val="1"/>
        </w:rPr>
        <w:t>Kuze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94B4D"/>
          <w:spacing w:val="10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00"/>
          <w:position w:val="1"/>
        </w:rPr>
        <w:t>Bölge</w:t>
      </w:r>
      <w:r>
        <w:rPr>
          <w:rFonts w:ascii="Arial" w:hAnsi="Arial" w:cs="Arial" w:eastAsia="Arial"/>
          <w:sz w:val="20"/>
          <w:szCs w:val="20"/>
          <w:color w:val="494B4D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909093"/>
          <w:spacing w:val="0"/>
          <w:w w:val="101"/>
          <w:position w:val="-2"/>
        </w:rPr>
        <w:t>ll,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left="1835" w:right="1399"/>
        <w:jc w:val="center"/>
        <w:tabs>
          <w:tab w:pos="8300" w:val="left"/>
          <w:tab w:pos="956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160553pt;margin-top:5.554599pt;width:5.8843pt;height:19pt;mso-position-horizontal-relative:page;mso-position-vertical-relative:paragraph;z-index:-15060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7E807E"/>
                      <w:spacing w:val="0"/>
                      <w:w w:val="162"/>
                    </w:rPr>
                    <w:t>'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494B4D"/>
          <w:spacing w:val="0"/>
          <w:w w:val="100"/>
          <w:b/>
          <w:bCs/>
          <w:position w:val="-8"/>
        </w:rPr>
        <w:t>1</w:t>
      </w:r>
      <w:r>
        <w:rPr>
          <w:rFonts w:ascii="Arial" w:hAnsi="Arial" w:cs="Arial" w:eastAsia="Arial"/>
          <w:sz w:val="21"/>
          <w:szCs w:val="21"/>
          <w:color w:val="494B4D"/>
          <w:spacing w:val="0"/>
          <w:w w:val="100"/>
          <w:b/>
          <w:bCs/>
          <w:position w:val="-8"/>
        </w:rPr>
        <w:t>.</w:t>
      </w:r>
      <w:r>
        <w:rPr>
          <w:rFonts w:ascii="Arial" w:hAnsi="Arial" w:cs="Arial" w:eastAsia="Arial"/>
          <w:sz w:val="21"/>
          <w:szCs w:val="21"/>
          <w:color w:val="494B4D"/>
          <w:spacing w:val="3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00"/>
          <w:position w:val="-8"/>
        </w:rPr>
        <w:t>Post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00"/>
          <w:position w:val="-8"/>
        </w:rPr>
        <w:t>a</w:t>
      </w:r>
      <w:r>
        <w:rPr>
          <w:rFonts w:ascii="Arial" w:hAnsi="Arial" w:cs="Arial" w:eastAsia="Arial"/>
          <w:sz w:val="20"/>
          <w:szCs w:val="20"/>
          <w:color w:val="494B4D"/>
          <w:spacing w:val="48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11"/>
          <w:position w:val="-8"/>
        </w:rPr>
        <w:t>Grupla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11"/>
          <w:position w:val="-8"/>
        </w:rPr>
        <w:t>r</w:t>
      </w:r>
      <w:r>
        <w:rPr>
          <w:rFonts w:ascii="Arial" w:hAnsi="Arial" w:cs="Arial" w:eastAsia="Arial"/>
          <w:sz w:val="20"/>
          <w:szCs w:val="20"/>
          <w:color w:val="494B4D"/>
          <w:spacing w:val="18"/>
          <w:w w:val="111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00"/>
          <w:position w:val="-8"/>
        </w:rPr>
        <w:t>Am</w:t>
      </w:r>
      <w:r>
        <w:rPr>
          <w:rFonts w:ascii="Arial" w:hAnsi="Arial" w:cs="Arial" w:eastAsia="Arial"/>
          <w:sz w:val="20"/>
          <w:szCs w:val="20"/>
          <w:color w:val="494B4D"/>
          <w:spacing w:val="0"/>
          <w:w w:val="100"/>
          <w:position w:val="-8"/>
        </w:rPr>
        <w:t>i</w:t>
      </w:r>
      <w:r>
        <w:rPr>
          <w:rFonts w:ascii="Arial" w:hAnsi="Arial" w:cs="Arial" w:eastAsia="Arial"/>
          <w:sz w:val="20"/>
          <w:szCs w:val="20"/>
          <w:color w:val="494B4D"/>
          <w:spacing w:val="42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-1"/>
          <w:w w:val="143"/>
          <w:position w:val="-8"/>
        </w:rPr>
        <w:t>·</w:t>
      </w:r>
      <w:r>
        <w:rPr>
          <w:rFonts w:ascii="Arial" w:hAnsi="Arial" w:cs="Arial" w:eastAsia="Arial"/>
          <w:sz w:val="20"/>
          <w:szCs w:val="20"/>
          <w:color w:val="52629E"/>
          <w:spacing w:val="0"/>
          <w:w w:val="95"/>
          <w:position w:val="-8"/>
        </w:rPr>
        <w:t>·</w:t>
      </w:r>
      <w:r>
        <w:rPr>
          <w:rFonts w:ascii="Arial" w:hAnsi="Arial" w:cs="Arial" w:eastAsia="Arial"/>
          <w:sz w:val="20"/>
          <w:szCs w:val="20"/>
          <w:color w:val="52629E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52629E"/>
          <w:spacing w:val="0"/>
          <w:w w:val="100"/>
          <w:position w:val="-8"/>
        </w:rPr>
      </w:r>
      <w:r>
        <w:rPr>
          <w:rFonts w:ascii="Arial" w:hAnsi="Arial" w:cs="Arial" w:eastAsia="Arial"/>
          <w:sz w:val="25"/>
          <w:szCs w:val="25"/>
          <w:color w:val="5D5D5D"/>
          <w:spacing w:val="0"/>
          <w:w w:val="138"/>
          <w:position w:val="-23"/>
        </w:rPr>
        <w:t>'</w:t>
      </w:r>
      <w:r>
        <w:rPr>
          <w:rFonts w:ascii="Arial" w:hAnsi="Arial" w:cs="Arial" w:eastAsia="Arial"/>
          <w:sz w:val="25"/>
          <w:szCs w:val="25"/>
          <w:color w:val="5D5D5D"/>
          <w:spacing w:val="-28"/>
          <w:w w:val="138"/>
          <w:position w:val="-23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38"/>
          <w:position w:val="-23"/>
        </w:rPr>
        <w:t>'ülent</w:t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D5D5D"/>
          <w:spacing w:val="0"/>
          <w:w w:val="100"/>
          <w:position w:val="-23"/>
        </w:rPr>
      </w:r>
      <w:r>
        <w:rPr>
          <w:rFonts w:ascii="Arial" w:hAnsi="Arial" w:cs="Arial" w:eastAsia="Arial"/>
          <w:sz w:val="28"/>
          <w:szCs w:val="28"/>
          <w:color w:val="909093"/>
          <w:spacing w:val="0"/>
          <w:w w:val="138"/>
          <w:position w:val="-23"/>
        </w:rPr>
        <w:t>t</w:t>
      </w:r>
      <w:r>
        <w:rPr>
          <w:rFonts w:ascii="Arial" w:hAnsi="Arial" w:cs="Arial" w:eastAsia="Arial"/>
          <w:sz w:val="28"/>
          <w:szCs w:val="28"/>
          <w:color w:val="909093"/>
          <w:spacing w:val="0"/>
          <w:w w:val="138"/>
          <w:position w:val="-23"/>
        </w:rPr>
        <w:t>l</w:t>
      </w:r>
      <w:r>
        <w:rPr>
          <w:rFonts w:ascii="Arial" w:hAnsi="Arial" w:cs="Arial" w:eastAsia="Arial"/>
          <w:sz w:val="28"/>
          <w:szCs w:val="28"/>
          <w:color w:val="909093"/>
          <w:spacing w:val="46"/>
          <w:w w:val="138"/>
          <w:position w:val="-23"/>
        </w:rPr>
        <w:t> </w:t>
      </w:r>
      <w:r>
        <w:rPr>
          <w:rFonts w:ascii="Arial" w:hAnsi="Arial" w:cs="Arial" w:eastAsia="Arial"/>
          <w:sz w:val="31"/>
          <w:szCs w:val="31"/>
          <w:color w:val="7E807E"/>
          <w:spacing w:val="0"/>
          <w:w w:val="104"/>
          <w:position w:val="-23"/>
        </w:rPr>
        <w:t>ı'\</w:t>
      </w:r>
      <w:r>
        <w:rPr>
          <w:rFonts w:ascii="Arial" w:hAnsi="Arial" w:cs="Arial" w:eastAsia="Arial"/>
          <w:sz w:val="31"/>
          <w:szCs w:val="31"/>
          <w:color w:val="7E807E"/>
          <w:spacing w:val="-22"/>
          <w:w w:val="104"/>
          <w:position w:val="-23"/>
        </w:rPr>
        <w:t>'</w:t>
      </w:r>
      <w:r>
        <w:rPr>
          <w:rFonts w:ascii="Arial" w:hAnsi="Arial" w:cs="Arial" w:eastAsia="Arial"/>
          <w:sz w:val="31"/>
          <w:szCs w:val="31"/>
          <w:color w:val="B1B3B3"/>
          <w:spacing w:val="0"/>
          <w:w w:val="91"/>
          <w:position w:val="-23"/>
        </w:rPr>
        <w:t>'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60" w:right="80"/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97" w:lineRule="exact"/>
        <w:ind w:left="4610" w:right="-80"/>
        <w:jc w:val="left"/>
        <w:tabs>
          <w:tab w:pos="8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9"/>
          <w:position w:val="2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  <w:position w:val="2"/>
        </w:rPr>
      </w:r>
      <w:r>
        <w:rPr>
          <w:rFonts w:ascii="Arial" w:hAnsi="Arial" w:cs="Arial" w:eastAsia="Arial"/>
          <w:sz w:val="13"/>
          <w:szCs w:val="13"/>
          <w:color w:val="5D697C"/>
          <w:spacing w:val="-55"/>
          <w:w w:val="139"/>
          <w:position w:val="6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494B4D"/>
          <w:spacing w:val="0"/>
          <w:w w:val="34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94B4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494B4D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62"/>
          <w:position w:val="-1"/>
        </w:rPr>
        <w:t>\tl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36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E807E"/>
          <w:spacing w:val="0"/>
          <w:w w:val="62"/>
          <w:position w:val="-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7E807E"/>
          <w:spacing w:val="3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-49"/>
          <w:w w:val="72"/>
          <w:position w:val="-1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0"/>
          <w:w w:val="130"/>
          <w:position w:val="-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0"/>
          <w:w w:val="68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1B3B3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09093"/>
          <w:spacing w:val="0"/>
          <w:w w:val="73"/>
          <w:position w:val="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1B3B3"/>
          <w:spacing w:val="1"/>
          <w:w w:val="55"/>
          <w:i/>
        </w:rPr>
        <w:t>•</w:t>
      </w:r>
      <w:r>
        <w:rPr>
          <w:rFonts w:ascii="Arial" w:hAnsi="Arial" w:cs="Arial" w:eastAsia="Arial"/>
          <w:sz w:val="14"/>
          <w:szCs w:val="14"/>
          <w:color w:val="909093"/>
          <w:spacing w:val="0"/>
          <w:w w:val="98"/>
          <w:i/>
        </w:rPr>
        <w:t>'</w:t>
      </w:r>
      <w:r>
        <w:rPr>
          <w:rFonts w:ascii="Arial" w:hAnsi="Arial" w:cs="Arial" w:eastAsia="Arial"/>
          <w:sz w:val="14"/>
          <w:szCs w:val="14"/>
          <w:color w:val="909093"/>
          <w:spacing w:val="0"/>
          <w:w w:val="99"/>
          <w:i/>
        </w:rPr>
        <w:t>?</w:t>
      </w:r>
      <w:r>
        <w:rPr>
          <w:rFonts w:ascii="Arial" w:hAnsi="Arial" w:cs="Arial" w:eastAsia="Arial"/>
          <w:sz w:val="14"/>
          <w:szCs w:val="14"/>
          <w:color w:val="909093"/>
          <w:spacing w:val="-7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9EA3BC"/>
          <w:spacing w:val="-21"/>
          <w:w w:val="163"/>
        </w:rPr>
        <w:t>'</w:t>
      </w:r>
      <w:r>
        <w:rPr>
          <w:rFonts w:ascii="Arial" w:hAnsi="Arial" w:cs="Arial" w:eastAsia="Arial"/>
          <w:sz w:val="14"/>
          <w:szCs w:val="14"/>
          <w:color w:val="7E807E"/>
          <w:spacing w:val="0"/>
          <w:w w:val="237"/>
        </w:rPr>
        <w:t>'</w:t>
      </w:r>
      <w:r>
        <w:rPr>
          <w:rFonts w:ascii="Arial" w:hAnsi="Arial" w:cs="Arial" w:eastAsia="Arial"/>
          <w:sz w:val="14"/>
          <w:szCs w:val="14"/>
          <w:color w:val="7E807E"/>
          <w:spacing w:val="-1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7E807E"/>
          <w:spacing w:val="0"/>
          <w:w w:val="102"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80"/>
          <w:cols w:num="2" w:equalWidth="0">
            <w:col w:w="9205" w:space="576"/>
            <w:col w:w="1999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898" w:lineRule="exact"/>
        <w:ind w:left="563" w:right="-20"/>
        <w:jc w:val="left"/>
        <w:tabs>
          <w:tab w:pos="1140" w:val="left"/>
        </w:tabs>
        <w:rPr>
          <w:rFonts w:ascii="Times New Roman" w:hAnsi="Times New Roman" w:cs="Times New Roman" w:eastAsia="Times New Roman"/>
          <w:sz w:val="80"/>
          <w:szCs w:val="80"/>
        </w:rPr>
      </w:pPr>
      <w:rPr/>
      <w:r>
        <w:rPr/>
        <w:pict>
          <v:group style="position:absolute;margin-left:126.775452pt;margin-top:4.700063pt;width:58.493383pt;height:25.603549pt;mso-position-horizontal-relative:page;mso-position-vertical-relative:paragraph;z-index:-15063" coordorigin="2536,94" coordsize="1170,512">
            <v:group style="position:absolute;left:2550;top:513;width:444;height:2" coordorigin="2550,513" coordsize="444,2">
              <v:shape style="position:absolute;left:2550;top:513;width:444;height:2" coordorigin="2550,513" coordsize="444,0" path="m2550,513l2994,513e" filled="f" stroked="t" strokeweight="1.432491pt" strokecolor="#4F60A0">
                <v:path arrowok="t"/>
              </v:shape>
            </v:group>
            <v:group style="position:absolute;left:2968;top:108;width:2;height:483" coordorigin="2968,108" coordsize="2,483">
              <v:shape style="position:absolute;left:2968;top:108;width:2;height:483" coordorigin="2968,108" coordsize="0,483" path="m2968,592l2968,108e" filled="f" stroked="t" strokeweight="1.432491pt" strokecolor="#2F3877">
                <v:path arrowok="t"/>
              </v:shape>
            </v:group>
            <v:group style="position:absolute;left:2913;top:484;width:544;height:2" coordorigin="2913,484" coordsize="544,2">
              <v:shape style="position:absolute;left:2913;top:484;width:544;height:2" coordorigin="2913,484" coordsize="544,0" path="m2913,484l3457,484e" filled="f" stroked="t" strokeweight="1.909988pt" strokecolor="#44549C">
                <v:path arrowok="t"/>
              </v:shape>
            </v:group>
            <v:group style="position:absolute;left:3314;top:506;width:372;height:2" coordorigin="3314,506" coordsize="372,2">
              <v:shape style="position:absolute;left:3314;top:506;width:372;height:2" coordorigin="3314,506" coordsize="372,0" path="m3314,506l3686,506e" filled="f" stroked="t" strokeweight="1.909988pt" strokecolor="#3B488C">
                <v:path arrowok="t"/>
              </v:shape>
            </v:group>
            <v:group style="position:absolute;left:2956;top:434;width:2;height:120" coordorigin="2956,434" coordsize="2,120">
              <v:shape style="position:absolute;left:2956;top:434;width:2;height:120" coordorigin="2956,434" coordsize="0,120" path="m2956,553l2956,434e" filled="f" stroked="t" strokeweight="2.148737pt" strokecolor="#343F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1"/>
          <w:szCs w:val="31"/>
          <w:color w:val="52629E"/>
          <w:w w:val="69"/>
          <w:position w:val="24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52629E"/>
          <w:spacing w:val="-16"/>
          <w:w w:val="69"/>
          <w:position w:val="24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3D467C"/>
          <w:spacing w:val="0"/>
          <w:w w:val="49"/>
          <w:position w:val="24"/>
        </w:rPr>
        <w:t>.....</w:t>
      </w:r>
      <w:r>
        <w:rPr>
          <w:rFonts w:ascii="Times New Roman" w:hAnsi="Times New Roman" w:cs="Times New Roman" w:eastAsia="Times New Roman"/>
          <w:sz w:val="31"/>
          <w:szCs w:val="31"/>
          <w:color w:val="3D467C"/>
          <w:spacing w:val="0"/>
          <w:w w:val="100"/>
          <w:position w:val="24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D467C"/>
          <w:spacing w:val="0"/>
          <w:w w:val="100"/>
          <w:position w:val="24"/>
        </w:rPr>
      </w:r>
      <w:r>
        <w:rPr>
          <w:rFonts w:ascii="Times New Roman" w:hAnsi="Times New Roman" w:cs="Times New Roman" w:eastAsia="Times New Roman"/>
          <w:sz w:val="80"/>
          <w:szCs w:val="80"/>
          <w:color w:val="3D467C"/>
          <w:spacing w:val="0"/>
          <w:w w:val="109"/>
          <w:position w:val="-3"/>
        </w:rPr>
        <w:t>-</w:t>
      </w:r>
      <w:r>
        <w:rPr>
          <w:rFonts w:ascii="Times New Roman" w:hAnsi="Times New Roman" w:cs="Times New Roman" w:eastAsia="Times New Roman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0" w:after="0" w:line="370" w:lineRule="exact"/>
        <w:ind w:right="-99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37"/>
          <w:szCs w:val="37"/>
          <w:color w:val="383838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37"/>
          <w:szCs w:val="37"/>
          <w:color w:val="383838"/>
          <w:spacing w:val="6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2"/>
          <w:b/>
          <w:bCs/>
          <w:position w:val="-2"/>
        </w:rPr>
        <w:t>eriınKÖSE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88" w:right="-20"/>
        <w:jc w:val="left"/>
        <w:tabs>
          <w:tab w:pos="3800" w:val="left"/>
          <w:tab w:pos="56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494B4D"/>
          <w:spacing w:val="-2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4"/>
          <w:szCs w:val="14"/>
          <w:color w:val="909093"/>
          <w:spacing w:val="0"/>
          <w:w w:val="85"/>
          <w:position w:val="-2"/>
        </w:rPr>
        <w:t>J</w:t>
      </w:r>
      <w:r>
        <w:rPr>
          <w:rFonts w:ascii="Times New Roman" w:hAnsi="Times New Roman" w:cs="Times New Roman" w:eastAsia="Times New Roman"/>
          <w:sz w:val="14"/>
          <w:szCs w:val="14"/>
          <w:color w:val="909093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94B4D"/>
          <w:spacing w:val="0"/>
          <w:w w:val="100"/>
          <w:position w:val="-2"/>
        </w:rPr>
        <w:t>I{,</w:t>
      </w:r>
      <w:r>
        <w:rPr>
          <w:rFonts w:ascii="Times New Roman" w:hAnsi="Times New Roman" w:cs="Times New Roman" w:eastAsia="Times New Roman"/>
          <w:sz w:val="14"/>
          <w:szCs w:val="14"/>
          <w:color w:val="494B4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94B4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B1B3B3"/>
          <w:spacing w:val="0"/>
          <w:w w:val="103"/>
          <w:position w:val="-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left="4307" w:right="2668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230804pt;margin-top:-5.916869pt;width:48.692549pt;height:10pt;mso-position-horizontal-relative:page;mso-position-vertical-relative:paragraph;z-index:-1505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tabs>
                      <w:tab w:pos="860" w:val="left"/>
                    </w:tabs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5D5D5D"/>
                      <w:spacing w:val="0"/>
                      <w:w w:val="145"/>
                    </w:rPr>
                    <w:t>'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D5D5D"/>
                      <w:spacing w:val="-73"/>
                      <w:w w:val="145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D5D5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D5D5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B1B3B3"/>
                      <w:spacing w:val="0"/>
                      <w:w w:val="145"/>
                    </w:rPr>
                    <w:t>',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5D5D5D"/>
          <w:spacing w:val="0"/>
          <w:w w:val="183"/>
          <w:i/>
        </w:rPr>
        <w:t>(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D"/>
          <w:spacing w:val="0"/>
          <w:w w:val="357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80"/>
          <w:cols w:num="3" w:equalWidth="0">
            <w:col w:w="558" w:space="1913"/>
            <w:col w:w="1747" w:space="457"/>
            <w:col w:w="7105"/>
          </w:cols>
        </w:sectPr>
      </w:pPr>
      <w:rPr/>
    </w:p>
    <w:p>
      <w:pPr>
        <w:spacing w:before="12" w:after="0" w:line="240" w:lineRule="auto"/>
        <w:ind w:left="225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9.54994pt;margin-top:27.88133pt;width:577.413249pt;height:784.720071pt;mso-position-horizontal-relative:page;mso-position-vertical-relative:page;z-index:-15064" coordorigin="191,558" coordsize="11548,15694">
            <v:group style="position:absolute;left:201;top:570;width:1327;height:2" coordorigin="201,570" coordsize="1327,2">
              <v:shape style="position:absolute;left:201;top:570;width:1327;height:2" coordorigin="201,570" coordsize="1327,0" path="m201,570l1528,570e" filled="f" stroked="t" strokeweight=".954994pt" strokecolor="#777777">
                <v:path arrowok="t"/>
              </v:shape>
            </v:group>
            <v:group style="position:absolute;left:458;top:574;width:11245;height:2" coordorigin="458,574" coordsize="11245,2">
              <v:shape style="position:absolute;left:458;top:574;width:11245;height:2" coordorigin="458,574" coordsize="11245,0" path="m458,574l11703,574e" filled="f" stroked="t" strokeweight=".716246pt" strokecolor="#606060">
                <v:path arrowok="t"/>
              </v:shape>
            </v:group>
            <v:group style="position:absolute;left:1891;top:565;width:2;height:1029" coordorigin="1891,565" coordsize="2,1029">
              <v:shape style="position:absolute;left:1891;top:565;width:2;height:1029" coordorigin="1891,565" coordsize="0,1029" path="m1891,1594l1891,565e" filled="f" stroked="t" strokeweight=".477497pt" strokecolor="#444444">
                <v:path arrowok="t"/>
              </v:shape>
            </v:group>
            <v:group style="position:absolute;left:8079;top:570;width:2;height:1024" coordorigin="8079,570" coordsize="2,1024">
              <v:shape style="position:absolute;left:8079;top:570;width:2;height:1024" coordorigin="8079,570" coordsize="0,1024" path="m8079,1594l8079,570e" filled="f" stroked="t" strokeweight=".477497pt" strokecolor="#383838">
                <v:path arrowok="t"/>
              </v:shape>
            </v:group>
            <v:group style="position:absolute;left:8036;top:574;width:315;height:2" coordorigin="8036,574" coordsize="315,2">
              <v:shape style="position:absolute;left:8036;top:574;width:315;height:2" coordorigin="8036,574" coordsize="315,0" path="m8036,574l8351,574e" filled="f" stroked="t" strokeweight=".477497pt" strokecolor="#484848">
                <v:path arrowok="t"/>
              </v:shape>
            </v:group>
            <v:group style="position:absolute;left:8328;top:577;width:2846;height:2" coordorigin="8328,577" coordsize="2846,2">
              <v:shape style="position:absolute;left:8328;top:577;width:2846;height:2" coordorigin="8328,577" coordsize="2846,0" path="m8328,577l11173,577e" filled="f" stroked="t" strokeweight=".477497pt" strokecolor="#5B5B5B">
                <v:path arrowok="t"/>
              </v:shape>
            </v:group>
            <v:group style="position:absolute;left:11703;top:574;width:2;height:2542" coordorigin="11703,574" coordsize="2,2542">
              <v:shape style="position:absolute;left:11703;top:574;width:2;height:2542" coordorigin="11703,574" coordsize="0,2542" path="m11703,3116l11703,574e" filled="f" stroked="t" strokeweight=".477497pt" strokecolor="#4B4B4B">
                <v:path arrowok="t"/>
              </v:shape>
            </v:group>
            <v:group style="position:absolute;left:11699;top:948;width:2;height:345" coordorigin="11699,948" coordsize="2,345">
              <v:shape style="position:absolute;left:11699;top:948;width:2;height:345" coordorigin="11699,948" coordsize="0,345" path="m11699,1292l11699,948e" filled="f" stroked="t" strokeweight=".477497pt" strokecolor="#444444">
                <v:path arrowok="t"/>
              </v:shape>
            </v:group>
            <v:group style="position:absolute;left:205;top:1864;width:3190;height:2" coordorigin="205,1864" coordsize="3190,2">
              <v:shape style="position:absolute;left:205;top:1864;width:3190;height:2" coordorigin="205,1864" coordsize="3190,0" path="m205,1864l3395,1864e" filled="f" stroked="t" strokeweight=".954994pt" strokecolor="#606060">
                <v:path arrowok="t"/>
              </v:shape>
            </v:group>
            <v:group style="position:absolute;left:1886;top:565;width:2;height:1307" coordorigin="1886,565" coordsize="2,1307">
              <v:shape style="position:absolute;left:1886;top:565;width:2;height:1307" coordorigin="1886,565" coordsize="0,1307" path="m1886,1871l1886,565e" filled="f" stroked="t" strokeweight=".716246pt" strokecolor="#4F4F4F">
                <v:path arrowok="t"/>
              </v:shape>
            </v:group>
            <v:group style="position:absolute;left:3338;top:1867;width:807;height:2" coordorigin="3338,1867" coordsize="807,2">
              <v:shape style="position:absolute;left:3338;top:1867;width:807;height:2" coordorigin="3338,1867" coordsize="807,0" path="m3338,1867l4145,1867e" filled="f" stroked="t" strokeweight=".477497pt" strokecolor="#3B3B3B">
                <v:path arrowok="t"/>
              </v:shape>
            </v:group>
            <v:group style="position:absolute;left:4087;top:1867;width:1853;height:2" coordorigin="4087,1867" coordsize="1853,2">
              <v:shape style="position:absolute;left:4087;top:1867;width:1853;height:2" coordorigin="4087,1867" coordsize="1853,0" path="m4087,1867l5940,1867e" filled="f" stroked="t" strokeweight=".716246pt" strokecolor="#606060">
                <v:path arrowok="t"/>
              </v:shape>
            </v:group>
            <v:group style="position:absolute;left:5883;top:1867;width:821;height:2" coordorigin="5883,1867" coordsize="821,2">
              <v:shape style="position:absolute;left:5883;top:1867;width:821;height:2" coordorigin="5883,1867" coordsize="821,0" path="m5883,1867l6704,1867e" filled="f" stroked="t" strokeweight=".477497pt" strokecolor="#3B3B3B">
                <v:path arrowok="t"/>
              </v:shape>
            </v:group>
            <v:group style="position:absolute;left:6647;top:1867;width:1289;height:2" coordorigin="6647,1867" coordsize="1289,2">
              <v:shape style="position:absolute;left:6647;top:1867;width:1289;height:2" coordorigin="6647,1867" coordsize="1289,0" path="m6647,1867l7936,1867e" filled="f" stroked="t" strokeweight=".954994pt" strokecolor="#646464">
                <v:path arrowok="t"/>
              </v:shape>
            </v:group>
            <v:group style="position:absolute;left:7774;top:1869;width:1132;height:2" coordorigin="7774,1869" coordsize="1132,2">
              <v:shape style="position:absolute;left:7774;top:1869;width:1132;height:2" coordorigin="7774,1869" coordsize="1132,0" path="m7774,1869l8905,1869e" filled="f" stroked="t" strokeweight=".477497pt" strokecolor="#4B4B4B">
                <v:path arrowok="t"/>
              </v:shape>
            </v:group>
            <v:group style="position:absolute;left:8082;top:1536;width:2;height:335" coordorigin="8082,1536" coordsize="2,335">
              <v:shape style="position:absolute;left:8082;top:1536;width:2;height:335" coordorigin="8082,1536" coordsize="0,335" path="m8082,1871l8082,1536e" filled="f" stroked="t" strokeweight=".477497pt" strokecolor="#4B4B4B">
                <v:path arrowok="t"/>
              </v:shape>
            </v:group>
            <v:group style="position:absolute;left:8710;top:1869;width:2999;height:2" coordorigin="8710,1869" coordsize="2999,2">
              <v:shape style="position:absolute;left:8710;top:1869;width:2999;height:2" coordorigin="8710,1869" coordsize="2999,0" path="m8710,1869l11708,1869e" filled="f" stroked="t" strokeweight=".954994pt" strokecolor="#646464">
                <v:path arrowok="t"/>
              </v:shape>
            </v:group>
            <v:group style="position:absolute;left:205;top:2101;width:3653;height:2" coordorigin="205,2101" coordsize="3653,2">
              <v:shape style="position:absolute;left:205;top:2101;width:3653;height:2" coordorigin="205,2101" coordsize="3653,0" path="m205,2101l3858,2101e" filled="f" stroked="t" strokeweight=".716246pt" strokecolor="#5B5B5B">
                <v:path arrowok="t"/>
              </v:shape>
            </v:group>
            <v:group style="position:absolute;left:215;top:1733;width:2;height:397" coordorigin="215,1733" coordsize="2,397">
              <v:shape style="position:absolute;left:215;top:1733;width:2;height:397" coordorigin="215,1733" coordsize="0,397" path="m215,2130l215,1733e" filled="f" stroked="t" strokeweight=".477497pt" strokecolor="#4F4F4F">
                <v:path arrowok="t"/>
              </v:shape>
            </v:group>
            <v:group style="position:absolute;left:3801;top:2106;width:344;height:2" coordorigin="3801,2106" coordsize="344,2">
              <v:shape style="position:absolute;left:3801;top:2106;width:344;height:2" coordorigin="3801,2106" coordsize="344,0" path="m3801,2106l4145,2106e" filled="f" stroked="t" strokeweight=".477497pt" strokecolor="#444444">
                <v:path arrowok="t"/>
              </v:shape>
            </v:group>
            <v:group style="position:absolute;left:4087;top:2104;width:1853;height:2" coordorigin="4087,2104" coordsize="1853,2">
              <v:shape style="position:absolute;left:4087;top:2104;width:1853;height:2" coordorigin="4087,2104" coordsize="1853,0" path="m4087,2104l5940,2104e" filled="f" stroked="t" strokeweight=".716246pt" strokecolor="#5B5B5B">
                <v:path arrowok="t"/>
              </v:shape>
            </v:group>
            <v:group style="position:absolute;left:5883;top:2106;width:821;height:2" coordorigin="5883,2106" coordsize="821,2">
              <v:shape style="position:absolute;left:5883;top:2106;width:821;height:2" coordorigin="5883,2106" coordsize="821,0" path="m5883,2106l6704,2106e" filled="f" stroked="t" strokeweight=".477497pt" strokecolor="#3B3B3B">
                <v:path arrowok="t"/>
              </v:shape>
            </v:group>
            <v:group style="position:absolute;left:6647;top:2106;width:1452;height:2" coordorigin="6647,2106" coordsize="1452,2">
              <v:shape style="position:absolute;left:6647;top:2106;width:1452;height:2" coordorigin="6647,2106" coordsize="1452,0" path="m6647,2106l8098,2106e" filled="f" stroked="t" strokeweight=".954994pt" strokecolor="#646464">
                <v:path arrowok="t"/>
              </v:shape>
            </v:group>
            <v:group style="position:absolute;left:8041;top:2106;width:310;height:2" coordorigin="8041,2106" coordsize="310,2">
              <v:shape style="position:absolute;left:8041;top:2106;width:310;height:2" coordorigin="8041,2106" coordsize="310,0" path="m8041,2106l8351,2106e" filled="f" stroked="t" strokeweight=".477497pt" strokecolor="#444444">
                <v:path arrowok="t"/>
              </v:shape>
            </v:group>
            <v:group style="position:absolute;left:8294;top:2106;width:611;height:2" coordorigin="8294,2106" coordsize="611,2">
              <v:shape style="position:absolute;left:8294;top:2106;width:611;height:2" coordorigin="8294,2106" coordsize="611,0" path="m8294,2106l8905,2106e" filled="f" stroked="t" strokeweight=".477497pt" strokecolor="#2F2F2F">
                <v:path arrowok="t"/>
              </v:shape>
            </v:group>
            <v:group style="position:absolute;left:8848;top:2108;width:2860;height:2" coordorigin="8848,2108" coordsize="2860,2">
              <v:shape style="position:absolute;left:8848;top:2108;width:2860;height:2" coordorigin="8848,2108" coordsize="2860,0" path="m8848,2108l11708,2108e" filled="f" stroked="t" strokeweight=".716246pt" strokecolor="#606060">
                <v:path arrowok="t"/>
              </v:shape>
            </v:group>
            <v:group style="position:absolute;left:11703;top:2058;width:2;height:799" coordorigin="11703,2058" coordsize="2,799">
              <v:shape style="position:absolute;left:11703;top:2058;width:2;height:799" coordorigin="11703,2058" coordsize="0,799" path="m11703,2857l11703,2058e" filled="f" stroked="t" strokeweight=".477497pt" strokecolor="#3B3B3B">
                <v:path arrowok="t"/>
              </v:shape>
            </v:group>
            <v:group style="position:absolute;left:11706;top:2891;width:2;height:3910" coordorigin="11706,2891" coordsize="2,3910">
              <v:shape style="position:absolute;left:11706;top:2891;width:2;height:3910" coordorigin="11706,2891" coordsize="0,3910" path="m11706,6801l11706,2891e" filled="f" stroked="t" strokeweight=".716246pt" strokecolor="#646464">
                <v:path arrowok="t"/>
              </v:shape>
            </v:group>
            <v:group style="position:absolute;left:5916;top:3063;width:2;height:751" coordorigin="5916,3063" coordsize="2,751">
              <v:shape style="position:absolute;left:5916;top:3063;width:2;height:751" coordorigin="5916,3063" coordsize="0,751" path="m5916,3815l5916,3063e" filled="f" stroked="t" strokeweight=".954994pt" strokecolor="#676767">
                <v:path arrowok="t"/>
              </v:shape>
            </v:group>
            <v:group style="position:absolute;left:5907;top:3489;width:1347;height:2" coordorigin="5907,3489" coordsize="1347,2">
              <v:shape style="position:absolute;left:5907;top:3489;width:1347;height:2" coordorigin="5907,3489" coordsize="1347,0" path="m5907,3489l7253,3489e" filled="f" stroked="t" strokeweight=".238749pt" strokecolor="#676767">
                <v:path arrowok="t"/>
              </v:shape>
            </v:group>
            <v:group style="position:absolute;left:7253;top:3489;width:3400;height:2" coordorigin="7253,3489" coordsize="3400,2">
              <v:shape style="position:absolute;left:7253;top:3489;width:3400;height:2" coordorigin="7253,3489" coordsize="3400,0" path="m7253,3489l10653,3489e" filled="f" stroked="t" strokeweight=".238749pt" strokecolor="#000000">
                <v:path arrowok="t"/>
              </v:shape>
            </v:group>
            <v:group style="position:absolute;left:10653;top:3489;width:1055;height:2" coordorigin="10653,3489" coordsize="1055,2">
              <v:shape style="position:absolute;left:10653;top:3489;width:1055;height:2" coordorigin="10653,3489" coordsize="1055,0" path="m10653,3489l11708,3489e" filled="f" stroked="t" strokeweight=".238749pt" strokecolor="#676767">
                <v:path arrowok="t"/>
              </v:shape>
            </v:group>
            <v:group style="position:absolute;left:215;top:2240;width:2;height:8103" coordorigin="215,2240" coordsize="2,8103">
              <v:shape style="position:absolute;left:215;top:2240;width:2;height:8103" coordorigin="215,2240" coordsize="0,8103" path="m215,10343l215,2240e" filled="f" stroked="t" strokeweight=".716246pt" strokecolor="#676767">
                <v:path arrowok="t"/>
              </v:shape>
            </v:group>
            <v:group style="position:absolute;left:205;top:3805;width:477;height:2" coordorigin="205,3805" coordsize="477,2">
              <v:shape style="position:absolute;left:205;top:3805;width:477;height:2" coordorigin="205,3805" coordsize="477,0" path="m205,3805l683,3805e" filled="f" stroked="t" strokeweight=".477497pt" strokecolor="#4B4B4B">
                <v:path arrowok="t"/>
              </v:shape>
            </v:group>
            <v:group style="position:absolute;left:606;top:3805;width:1299;height:2" coordorigin="606,3805" coordsize="1299,2">
              <v:shape style="position:absolute;left:606;top:3805;width:1299;height:2" coordorigin="606,3805" coordsize="1299,0" path="m606,3805l1905,3805e" filled="f" stroked="t" strokeweight=".954994pt" strokecolor="#646464">
                <v:path arrowok="t"/>
              </v:shape>
            </v:group>
            <v:group style="position:absolute;left:1848;top:3805;width:821;height:2" coordorigin="1848,3805" coordsize="821,2">
              <v:shape style="position:absolute;left:1848;top:3805;width:821;height:2" coordorigin="1848,3805" coordsize="821,0" path="m1848,3805l2669,3805e" filled="f" stroked="t" strokeweight=".477497pt" strokecolor="#3F3F3F">
                <v:path arrowok="t"/>
              </v:shape>
            </v:group>
            <v:group style="position:absolute;left:2636;top:3073;width:2;height:244" coordorigin="2636,3073" coordsize="2,244">
              <v:shape style="position:absolute;left:2636;top:3073;width:2;height:244" coordorigin="2636,3073" coordsize="0,244" path="m2636,3317l2636,3073e" filled="f" stroked="t" strokeweight=".238749pt" strokecolor="#5B5B5B">
                <v:path arrowok="t"/>
              </v:shape>
            </v:group>
            <v:group style="position:absolute;left:2636;top:3317;width:2;height:172" coordorigin="2636,3317" coordsize="2,172">
              <v:shape style="position:absolute;left:2636;top:3317;width:2;height:172" coordorigin="2636,3317" coordsize="0,172" path="m2636,3489l2636,3317e" filled="f" stroked="t" strokeweight=".238749pt" strokecolor="#000000">
                <v:path arrowok="t"/>
              </v:shape>
            </v:group>
            <v:group style="position:absolute;left:2636;top:3489;width:2;height:316" coordorigin="2636,3489" coordsize="2,316">
              <v:shape style="position:absolute;left:2636;top:3489;width:2;height:316" coordorigin="2636,3489" coordsize="0,316" path="m2636,3805l2636,3489e" filled="f" stroked="t" strokeweight=".238749pt" strokecolor="#383838">
                <v:path arrowok="t"/>
              </v:shape>
            </v:group>
            <v:group style="position:absolute;left:2607;top:3800;width:2144;height:2" coordorigin="2607,3800" coordsize="2144,2">
              <v:shape style="position:absolute;left:2607;top:3800;width:2144;height:2" coordorigin="2607,3800" coordsize="2144,0" path="m2607,3800l4751,3800e" filled="f" stroked="t" strokeweight="1.193743pt" strokecolor="#444444">
                <v:path arrowok="t"/>
              </v:shape>
            </v:group>
            <v:group style="position:absolute;left:4426;top:3808;width:6255;height:2" coordorigin="4426,3808" coordsize="6255,2">
              <v:shape style="position:absolute;left:4426;top:3808;width:6255;height:2" coordorigin="4426,3808" coordsize="6255,0" path="m4426,3808l10682,3808e" filled="f" stroked="t" strokeweight=".716246pt" strokecolor="#5B5B5B">
                <v:path arrowok="t"/>
              </v:shape>
            </v:group>
            <v:group style="position:absolute;left:10624;top:3810;width:1089;height:2" coordorigin="10624,3810" coordsize="1089,2">
              <v:shape style="position:absolute;left:10624;top:3810;width:1089;height:2" coordorigin="10624,3810" coordsize="1089,0" path="m10624,3810l11713,3810e" filled="f" stroked="t" strokeweight=".477497pt" strokecolor="#3B3B3B">
                <v:path arrowok="t"/>
              </v:shape>
            </v:group>
            <v:group style="position:absolute;left:205;top:4083;width:1881;height:2" coordorigin="205,4083" coordsize="1881,2">
              <v:shape style="position:absolute;left:205;top:4083;width:1881;height:2" coordorigin="205,4083" coordsize="1881,0" path="m205,4083l2087,4083e" filled="f" stroked="t" strokeweight=".716246pt" strokecolor="#606060">
                <v:path arrowok="t"/>
              </v:shape>
            </v:group>
            <v:group style="position:absolute;left:212;top:1733;width:2;height:3590" coordorigin="212,1733" coordsize="2,3590">
              <v:shape style="position:absolute;left:212;top:1733;width:2;height:3590" coordorigin="212,1733" coordsize="0,3590" path="m212,5322l212,1733e" filled="f" stroked="t" strokeweight=".477497pt" strokecolor="#646464">
                <v:path arrowok="t"/>
              </v:shape>
            </v:group>
            <v:group style="position:absolute;left:1843;top:4083;width:1136;height:2" coordorigin="1843,4083" coordsize="1136,2">
              <v:shape style="position:absolute;left:1843;top:4083;width:1136;height:2" coordorigin="1843,4083" coordsize="1136,0" path="m1843,4083l2980,4083e" filled="f" stroked="t" strokeweight=".477497pt" strokecolor="#3F3F3F">
                <v:path arrowok="t"/>
              </v:shape>
            </v:group>
            <v:group style="position:absolute;left:2922;top:4085;width:8767;height:2" coordorigin="2922,4085" coordsize="8767,2">
              <v:shape style="position:absolute;left:2922;top:4085;width:8767;height:2" coordorigin="2922,4085" coordsize="8767,0" path="m2922,4085l11689,4085e" filled="f" stroked="t" strokeweight=".716246pt" strokecolor="#606060">
                <v:path arrowok="t"/>
              </v:shape>
            </v:group>
            <v:group style="position:absolute;left:6647;top:4083;width:635;height:2" coordorigin="6647,4083" coordsize="635,2">
              <v:shape style="position:absolute;left:6647;top:4083;width:635;height:2" coordorigin="6647,4083" coordsize="635,0" path="m6647,4083l7282,4083e" filled="f" stroked="t" strokeweight=".477497pt" strokecolor="#484848">
                <v:path arrowok="t"/>
              </v:shape>
            </v:group>
            <v:group style="position:absolute;left:10624;top:4088;width:1089;height:2" coordorigin="10624,4088" coordsize="1089,2">
              <v:shape style="position:absolute;left:10624;top:4088;width:1089;height:2" coordorigin="10624,4088" coordsize="1089,0" path="m10624,4088l11713,4088e" filled="f" stroked="t" strokeweight=".477497pt" strokecolor="#3F3F3F">
                <v:path arrowok="t"/>
              </v:shape>
            </v:group>
            <v:group style="position:absolute;left:1886;top:4322;width:2598;height:2" coordorigin="1886,4322" coordsize="2598,2">
              <v:shape style="position:absolute;left:1886;top:4322;width:2598;height:2" coordorigin="1886,4322" coordsize="2598,0" path="m1886,4322l4484,4322e" filled="f" stroked="t" strokeweight=".716246pt" strokecolor="#5B5B5B">
                <v:path arrowok="t"/>
              </v:shape>
            </v:group>
            <v:group style="position:absolute;left:4426;top:4322;width:511;height:2" coordorigin="4426,4322" coordsize="511,2">
              <v:shape style="position:absolute;left:4426;top:4322;width:511;height:2" coordorigin="4426,4322" coordsize="511,0" path="m4426,4322l4937,4322e" filled="f" stroked="t" strokeweight=".477497pt" strokecolor="#3F3F3F">
                <v:path arrowok="t"/>
              </v:shape>
            </v:group>
            <v:group style="position:absolute;left:4870;top:4324;width:1108;height:2" coordorigin="4870,4324" coordsize="1108,2">
              <v:shape style="position:absolute;left:4870;top:4324;width:1108;height:2" coordorigin="4870,4324" coordsize="1108,0" path="m4870,4324l5978,4324e" filled="f" stroked="t" strokeweight=".954994pt" strokecolor="#676767">
                <v:path arrowok="t"/>
              </v:shape>
            </v:group>
            <v:group style="position:absolute;left:5883;top:4327;width:821;height:2" coordorigin="5883,4327" coordsize="821,2">
              <v:shape style="position:absolute;left:5883;top:4327;width:821;height:2" coordorigin="5883,4327" coordsize="821,0" path="m5883,4327l6704,4327e" filled="f" stroked="t" strokeweight=".477497pt" strokecolor="#3B3B3B">
                <v:path arrowok="t"/>
              </v:shape>
            </v:group>
            <v:group style="position:absolute;left:6647;top:4324;width:1705;height:2" coordorigin="6647,4324" coordsize="1705,2">
              <v:shape style="position:absolute;left:6647;top:4324;width:1705;height:2" coordorigin="6647,4324" coordsize="1705,0" path="m6647,4324l8351,4324e" filled="f" stroked="t" strokeweight=".954994pt" strokecolor="#676767">
                <v:path arrowok="t"/>
              </v:shape>
            </v:group>
            <v:group style="position:absolute;left:8294;top:4327;width:611;height:2" coordorigin="8294,4327" coordsize="611,2">
              <v:shape style="position:absolute;left:8294;top:4327;width:611;height:2" coordorigin="8294,4327" coordsize="611,0" path="m8294,4327l8905,4327e" filled="f" stroked="t" strokeweight=".477497pt" strokecolor="#383838">
                <v:path arrowok="t"/>
              </v:shape>
            </v:group>
            <v:group style="position:absolute;left:8848;top:4327;width:1834;height:2" coordorigin="8848,4327" coordsize="1834,2">
              <v:shape style="position:absolute;left:8848;top:4327;width:1834;height:2" coordorigin="8848,4327" coordsize="1834,0" path="m8848,4327l10682,4327e" filled="f" stroked="t" strokeweight=".716246pt" strokecolor="#5B5B5B">
                <v:path arrowok="t"/>
              </v:shape>
            </v:group>
            <v:group style="position:absolute;left:10624;top:4327;width:1093;height:2" coordorigin="10624,4327" coordsize="1093,2">
              <v:shape style="position:absolute;left:10624;top:4327;width:1093;height:2" coordorigin="10624,4327" coordsize="1093,0" path="m10624,4327l11718,4327e" filled="f" stroked="t" strokeweight=".477497pt" strokecolor="#4B4B4B">
                <v:path arrowok="t"/>
              </v:shape>
            </v:group>
            <v:group style="position:absolute;left:3844;top:4312;width:2;height:278" coordorigin="3844,4312" coordsize="2,278">
              <v:shape style="position:absolute;left:3844;top:4312;width:2;height:278" coordorigin="3844,4312" coordsize="0,278" path="m3844,4590l3844,4312e" filled="f" stroked="t" strokeweight=".716246pt" strokecolor="#484848">
                <v:path arrowok="t"/>
              </v:shape>
            </v:group>
            <v:group style="position:absolute;left:6675;top:4312;width:2;height:249" coordorigin="6675,4312" coordsize="2,249">
              <v:shape style="position:absolute;left:6675;top:4312;width:2;height:249" coordorigin="6675,4312" coordsize="0,249" path="m6675,4561l6675,4312e" filled="f" stroked="t" strokeweight=".238749pt" strokecolor="#4F4F4F">
                <v:path arrowok="t"/>
              </v:shape>
            </v:group>
            <v:group style="position:absolute;left:3839;top:4810;width:1098;height:2" coordorigin="3839,4810" coordsize="1098,2">
              <v:shape style="position:absolute;left:3839;top:4810;width:1098;height:2" coordorigin="3839,4810" coordsize="1098,0" path="m3839,4810l4937,4810e" filled="f" stroked="t" strokeweight=".716246pt" strokecolor="#545454">
                <v:path arrowok="t"/>
              </v:shape>
            </v:group>
            <v:group style="position:absolute;left:3844;top:4533;width:2;height:306" coordorigin="3844,4533" coordsize="2,306">
              <v:shape style="position:absolute;left:3844;top:4533;width:2;height:306" coordorigin="3844,4533" coordsize="0,306" path="m3844,4839l3844,4533e" filled="f" stroked="t" strokeweight=".477497pt" strokecolor="#2F2F2F">
                <v:path arrowok="t"/>
              </v:shape>
            </v:group>
            <v:group style="position:absolute;left:4880;top:4810;width:654;height:2" coordorigin="4880,4810" coordsize="654,2">
              <v:shape style="position:absolute;left:4880;top:4810;width:654;height:2" coordorigin="4880,4810" coordsize="654,0" path="m4880,4810l5534,4810e" filled="f" stroked="t" strokeweight=".477497pt" strokecolor="#3B3B3B">
                <v:path arrowok="t"/>
              </v:shape>
            </v:group>
            <v:group style="position:absolute;left:5477;top:4810;width:1270;height:2" coordorigin="5477,4810" coordsize="1270,2">
              <v:shape style="position:absolute;left:5477;top:4810;width:1270;height:2" coordorigin="5477,4810" coordsize="1270,0" path="m5477,4810l6747,4810e" filled="f" stroked="t" strokeweight=".954994pt" strokecolor="#646464">
                <v:path arrowok="t"/>
              </v:shape>
            </v:group>
            <v:group style="position:absolute;left:6675;top:4561;width:2;height:258" coordorigin="6675,4561" coordsize="2,258">
              <v:shape style="position:absolute;left:6675;top:4561;width:2;height:258" coordorigin="6675,4561" coordsize="0,258" path="m6675,4820l6675,4561e" filled="f" stroked="t" strokeweight=".238749pt" strokecolor="#6B6B6B">
                <v:path arrowok="t"/>
              </v:shape>
            </v:group>
            <v:group style="position:absolute;left:6647;top:4810;width:635;height:2" coordorigin="6647,4810" coordsize="635,2">
              <v:shape style="position:absolute;left:6647;top:4810;width:635;height:2" coordorigin="6647,4810" coordsize="635,0" path="m6647,4810l7282,4810e" filled="f" stroked="t" strokeweight=".477497pt" strokecolor="#484848">
                <v:path arrowok="t"/>
              </v:shape>
            </v:group>
            <v:group style="position:absolute;left:7225;top:4810;width:606;height:2" coordorigin="7225,4810" coordsize="606,2">
              <v:shape style="position:absolute;left:7225;top:4810;width:606;height:2" coordorigin="7225,4810" coordsize="606,0" path="m7225,4810l7831,4810e" filled="f" stroked="t" strokeweight=".477497pt" strokecolor="#343434">
                <v:path arrowok="t"/>
              </v:shape>
            </v:group>
            <v:group style="position:absolute;left:7774;top:4810;width:3944;height:2" coordorigin="7774,4810" coordsize="3944,2">
              <v:shape style="position:absolute;left:7774;top:4810;width:3944;height:2" coordorigin="7774,4810" coordsize="3944,0" path="m7774,4810l11718,4810e" filled="f" stroked="t" strokeweight=".716246pt" strokecolor="#606060">
                <v:path arrowok="t"/>
              </v:shape>
            </v:group>
            <v:group style="position:absolute;left:3839;top:4782;width:2;height:287" coordorigin="3839,4782" coordsize="2,287">
              <v:shape style="position:absolute;left:3839;top:4782;width:2;height:287" coordorigin="3839,4782" coordsize="0,287" path="m3839,5069l3839,4782e" filled="f" stroked="t" strokeweight=".716246pt" strokecolor="#444444">
                <v:path arrowok="t"/>
              </v:shape>
            </v:group>
            <v:group style="position:absolute;left:3830;top:5050;width:2913;height:2" coordorigin="3830,5050" coordsize="2913,2">
              <v:shape style="position:absolute;left:3830;top:5050;width:2913;height:2" coordorigin="3830,5050" coordsize="2913,0" path="m3830,5050l6742,5050e" filled="f" stroked="t" strokeweight=".716246pt" strokecolor="#676767">
                <v:path arrowok="t"/>
              </v:shape>
            </v:group>
            <v:group style="position:absolute;left:6647;top:5050;width:635;height:2" coordorigin="6647,5050" coordsize="635,2">
              <v:shape style="position:absolute;left:6647;top:5050;width:635;height:2" coordorigin="6647,5050" coordsize="635,0" path="m6647,5050l7282,5050e" filled="f" stroked="t" strokeweight=".477497pt" strokecolor="#575757">
                <v:path arrowok="t"/>
              </v:shape>
            </v:group>
            <v:group style="position:absolute;left:7225;top:5052;width:4379;height:2" coordorigin="7225,5052" coordsize="4379,2">
              <v:shape style="position:absolute;left:7225;top:5052;width:4379;height:2" coordorigin="7225,5052" coordsize="4379,0" path="m7225,5052l11603,5052e" filled="f" stroked="t" strokeweight=".716246pt" strokecolor="#6B6B6B">
                <v:path arrowok="t"/>
              </v:shape>
            </v:group>
            <v:group style="position:absolute;left:10624;top:5054;width:1093;height:2" coordorigin="10624,5054" coordsize="1093,2">
              <v:shape style="position:absolute;left:10624;top:5054;width:1093;height:2" coordorigin="10624,5054" coordsize="1093,0" path="m10624,5054l11718,5054e" filled="f" stroked="t" strokeweight=".477497pt" strokecolor="#545454">
                <v:path arrowok="t"/>
              </v:shape>
            </v:group>
            <v:group style="position:absolute;left:1891;top:3791;width:2;height:1522" coordorigin="1891,3791" coordsize="2,1522">
              <v:shape style="position:absolute;left:1891;top:3791;width:2;height:1522" coordorigin="1891,3791" coordsize="0,1522" path="m1891,5313l1891,3791e" filled="f" stroked="t" strokeweight=".716246pt" strokecolor="#4F4F4F">
                <v:path arrowok="t"/>
              </v:shape>
            </v:group>
            <v:group style="position:absolute;left:3841;top:4930;width:2;height:1613" coordorigin="3841,4930" coordsize="2,1613">
              <v:shape style="position:absolute;left:3841;top:4930;width:2;height:1613" coordorigin="3841,4930" coordsize="0,1613" path="m3841,6543l3841,4930e" filled="f" stroked="t" strokeweight=".954994pt" strokecolor="#5B5B5B">
                <v:path arrowok="t"/>
              </v:shape>
            </v:group>
            <v:group style="position:absolute;left:3830;top:5294;width:2111;height:2" coordorigin="3830,5294" coordsize="2111,2">
              <v:shape style="position:absolute;left:3830;top:5294;width:2111;height:2" coordorigin="3830,5294" coordsize="2111,0" path="m3830,5294l5940,5294e" filled="f" stroked="t" strokeweight=".716246pt" strokecolor="#5B5B5B">
                <v:path arrowok="t"/>
              </v:shape>
            </v:group>
            <v:group style="position:absolute;left:5883;top:5294;width:821;height:2" coordorigin="5883,5294" coordsize="821,2">
              <v:shape style="position:absolute;left:5883;top:5294;width:821;height:2" coordorigin="5883,5294" coordsize="821,0" path="m5883,5294l6704,5294e" filled="f" stroked="t" strokeweight=".477497pt" strokecolor="#343434">
                <v:path arrowok="t"/>
              </v:shape>
            </v:group>
            <v:group style="position:absolute;left:6647;top:5294;width:1452;height:2" coordorigin="6647,5294" coordsize="1452,2">
              <v:shape style="position:absolute;left:6647;top:5294;width:1452;height:2" coordorigin="6647,5294" coordsize="1452,0" path="m6647,5294l8098,5294e" filled="f" stroked="t" strokeweight=".954994pt" strokecolor="#646464">
                <v:path arrowok="t"/>
              </v:shape>
            </v:group>
            <v:group style="position:absolute;left:8041;top:5294;width:864;height:2" coordorigin="8041,5294" coordsize="864,2">
              <v:shape style="position:absolute;left:8041;top:5294;width:864;height:2" coordorigin="8041,5294" coordsize="864,0" path="m8041,5294l8905,5294e" filled="f" stroked="t" strokeweight=".477497pt" strokecolor="#3B3B3B">
                <v:path arrowok="t"/>
              </v:shape>
            </v:group>
            <v:group style="position:absolute;left:8848;top:5296;width:2865;height:2" coordorigin="8848,5296" coordsize="2865,2">
              <v:shape style="position:absolute;left:8848;top:5296;width:2865;height:2" coordorigin="8848,5296" coordsize="2865,0" path="m8848,5296l11713,5296e" filled="f" stroked="t" strokeweight=".716246pt" strokecolor="#676767">
                <v:path arrowok="t"/>
              </v:shape>
            </v:group>
            <v:group style="position:absolute;left:1893;top:5093;width:2;height:1728" coordorigin="1893,5093" coordsize="2,1728">
              <v:shape style="position:absolute;left:1893;top:5093;width:2;height:1728" coordorigin="1893,5093" coordsize="0,1728" path="m1893,6821l1893,5093e" filled="f" stroked="t" strokeweight=".954994pt" strokecolor="#676767">
                <v:path arrowok="t"/>
              </v:shape>
            </v:group>
            <v:group style="position:absolute;left:1881;top:5533;width:1370;height:2" coordorigin="1881,5533" coordsize="1370,2">
              <v:shape style="position:absolute;left:1881;top:5533;width:1370;height:2" coordorigin="1881,5533" coordsize="1370,0" path="m1881,5533l3252,5533e" filled="f" stroked="t" strokeweight=".954994pt" strokecolor="#606060">
                <v:path arrowok="t"/>
              </v:shape>
            </v:group>
            <v:group style="position:absolute;left:3194;top:5533;width:201;height:2" coordorigin="3194,5533" coordsize="201,2">
              <v:shape style="position:absolute;left:3194;top:5533;width:201;height:2" coordorigin="3194,5533" coordsize="201,0" path="m3194,5533l3395,5533e" filled="f" stroked="t" strokeweight=".477497pt" strokecolor="#444444">
                <v:path arrowok="t"/>
              </v:shape>
            </v:group>
            <v:group style="position:absolute;left:3338;top:5533;width:530;height:2" coordorigin="3338,5533" coordsize="530,2">
              <v:shape style="position:absolute;left:3338;top:5533;width:530;height:2" coordorigin="3338,5533" coordsize="530,0" path="m3338,5533l3868,5533e" filled="f" stroked="t" strokeweight=".477497pt" strokecolor="#2F2F2F">
                <v:path arrowok="t"/>
              </v:shape>
            </v:group>
            <v:group style="position:absolute;left:3796;top:5535;width:7917;height:2" coordorigin="3796,5535" coordsize="7917,2">
              <v:shape style="position:absolute;left:3796;top:5535;width:7917;height:2" coordorigin="3796,5535" coordsize="7917,0" path="m3796,5535l11713,5535e" filled="f" stroked="t" strokeweight=".716246pt" strokecolor="#606060">
                <v:path arrowok="t"/>
              </v:shape>
            </v:group>
            <v:group style="position:absolute;left:8041;top:5533;width:310;height:2" coordorigin="8041,5533" coordsize="310,2">
              <v:shape style="position:absolute;left:8041;top:5533;width:310;height:2" coordorigin="8041,5533" coordsize="310,0" path="m8041,5533l8351,5533e" filled="f" stroked="t" strokeweight=".477497pt" strokecolor="#444444">
                <v:path arrowok="t"/>
              </v:shape>
            </v:group>
            <v:group style="position:absolute;left:205;top:5772;width:477;height:2" coordorigin="205,5772" coordsize="477,2">
              <v:shape style="position:absolute;left:205;top:5772;width:477;height:2" coordorigin="205,5772" coordsize="477,0" path="m205,5772l683,5772e" filled="f" stroked="t" strokeweight=".716246pt" strokecolor="#6B6B6B">
                <v:path arrowok="t"/>
              </v:shape>
            </v:group>
            <v:group style="position:absolute;left:215;top:5332;width:2;height:474" coordorigin="215,5332" coordsize="2,474">
              <v:shape style="position:absolute;left:215;top:5332;width:2;height:474" coordorigin="215,5332" coordsize="0,474" path="m215,5806l215,5332e" filled="f" stroked="t" strokeweight=".954994pt" strokecolor="#7C7C7C">
                <v:path arrowok="t"/>
              </v:shape>
            </v:group>
            <v:group style="position:absolute;left:626;top:5772;width:344;height:2" coordorigin="626,5772" coordsize="344,2">
              <v:shape style="position:absolute;left:626;top:5772;width:344;height:2" coordorigin="626,5772" coordsize="344,0" path="m626,5772l969,5772e" filled="f" stroked="t" strokeweight=".477497pt" strokecolor="#484848">
                <v:path arrowok="t"/>
              </v:shape>
            </v:group>
            <v:group style="position:absolute;left:912;top:5777;width:5792;height:2" coordorigin="912,5777" coordsize="5792,2">
              <v:shape style="position:absolute;left:912;top:5777;width:5792;height:2" coordorigin="912,5777" coordsize="5792,0" path="m912,5777l6704,5777e" filled="f" stroked="t" strokeweight=".716246pt" strokecolor="#5B5B5B">
                <v:path arrowok="t"/>
              </v:shape>
            </v:group>
            <v:group style="position:absolute;left:6647;top:5777;width:1184;height:2" coordorigin="6647,5777" coordsize="1184,2">
              <v:shape style="position:absolute;left:6647;top:5777;width:1184;height:2" coordorigin="6647,5777" coordsize="1184,0" path="m6647,5777l7831,5777e" filled="f" stroked="t" strokeweight=".477497pt" strokecolor="#484848">
                <v:path arrowok="t"/>
              </v:shape>
            </v:group>
            <v:group style="position:absolute;left:7735;top:5780;width:3978;height:2" coordorigin="7735,5780" coordsize="3978,2">
              <v:shape style="position:absolute;left:7735;top:5780;width:3978;height:2" coordorigin="7735,5780" coordsize="3978,0" path="m7735,5780l11713,5780e" filled="f" stroked="t" strokeweight=".716246pt" strokecolor="#606060">
                <v:path arrowok="t"/>
              </v:shape>
            </v:group>
            <v:group style="position:absolute;left:11713;top:5485;width:2;height:2542" coordorigin="11713,5485" coordsize="2,2542">
              <v:shape style="position:absolute;left:11713;top:5485;width:2;height:2542" coordorigin="11713,5485" coordsize="0,2542" path="m11713,8027l11713,5485e" filled="f" stroked="t" strokeweight=".477497pt" strokecolor="#4B4B4B">
                <v:path arrowok="t"/>
              </v:shape>
            </v:group>
            <v:group style="position:absolute;left:212;top:5332;width:2;height:2187" coordorigin="212,5332" coordsize="2,2187">
              <v:shape style="position:absolute;left:212;top:5332;width:2;height:2187" coordorigin="212,5332" coordsize="0,2187" path="m212,7519l212,5332e" filled="f" stroked="t" strokeweight=".477497pt" strokecolor="#5B5B5B">
                <v:path arrowok="t"/>
              </v:shape>
            </v:group>
            <v:group style="position:absolute;left:6675;top:5763;width:2;height:775" coordorigin="6675,5763" coordsize="2,775">
              <v:shape style="position:absolute;left:6675;top:5763;width:2;height:775" coordorigin="6675,5763" coordsize="0,775" path="m6675,6538l6675,5763e" filled="f" stroked="t" strokeweight=".238749pt" strokecolor="#676767">
                <v:path arrowok="t"/>
              </v:shape>
            </v:group>
            <v:group style="position:absolute;left:1886;top:6249;width:1509;height:2" coordorigin="1886,6249" coordsize="1509,2">
              <v:shape style="position:absolute;left:1886;top:6249;width:1509;height:2" coordorigin="1886,6249" coordsize="1509,0" path="m1886,6249l3395,6249e" filled="f" stroked="t" strokeweight=".954994pt" strokecolor="#646464">
                <v:path arrowok="t"/>
              </v:shape>
            </v:group>
            <v:group style="position:absolute;left:3338;top:6251;width:807;height:2" coordorigin="3338,6251" coordsize="807,2">
              <v:shape style="position:absolute;left:3338;top:6251;width:807;height:2" coordorigin="3338,6251" coordsize="807,0" path="m3338,6251l4145,6251e" filled="f" stroked="t" strokeweight=".477497pt" strokecolor="#383838">
                <v:path arrowok="t"/>
              </v:shape>
            </v:group>
            <v:group style="position:absolute;left:4087;top:6251;width:1447;height:2" coordorigin="4087,6251" coordsize="1447,2">
              <v:shape style="position:absolute;left:4087;top:6251;width:1447;height:2" coordorigin="4087,6251" coordsize="1447,0" path="m4087,6251l5534,6251e" filled="f" stroked="t" strokeweight=".954994pt" strokecolor="#646464">
                <v:path arrowok="t"/>
              </v:shape>
            </v:group>
            <v:group style="position:absolute;left:5477;top:6251;width:267;height:2" coordorigin="5477,6251" coordsize="267,2">
              <v:shape style="position:absolute;left:5477;top:6251;width:267;height:2" coordorigin="5477,6251" coordsize="267,0" path="m5477,6251l5744,6251e" filled="f" stroked="t" strokeweight=".477497pt" strokecolor="#4F4F4F">
                <v:path arrowok="t"/>
              </v:shape>
            </v:group>
            <v:group style="position:absolute;left:5687;top:6251;width:649;height:2" coordorigin="5687,6251" coordsize="649,2">
              <v:shape style="position:absolute;left:5687;top:6251;width:649;height:2" coordorigin="5687,6251" coordsize="649,0" path="m5687,6251l6336,6251e" filled="f" stroked="t" strokeweight=".477497pt" strokecolor="#2F2F2F">
                <v:path arrowok="t"/>
              </v:shape>
            </v:group>
            <v:group style="position:absolute;left:6279;top:6251;width:430;height:2" coordorigin="6279,6251" coordsize="430,2">
              <v:shape style="position:absolute;left:6279;top:6251;width:430;height:2" coordorigin="6279,6251" coordsize="430,0" path="m6279,6251l6709,6251e" filled="f" stroked="t" strokeweight=".477497pt" strokecolor="#484848">
                <v:path arrowok="t"/>
              </v:shape>
            </v:group>
            <v:group style="position:absolute;left:6594;top:6251;width:1342;height:2" coordorigin="6594,6251" coordsize="1342,2">
              <v:shape style="position:absolute;left:6594;top:6251;width:1342;height:2" coordorigin="6594,6251" coordsize="1342,0" path="m6594,6251l7936,6251e" filled="f" stroked="t" strokeweight=".954994pt" strokecolor="#646464">
                <v:path arrowok="t"/>
              </v:shape>
            </v:group>
            <v:group style="position:absolute;left:7774;top:6253;width:578;height:2" coordorigin="7774,6253" coordsize="578,2">
              <v:shape style="position:absolute;left:7774;top:6253;width:578;height:2" coordorigin="7774,6253" coordsize="578,0" path="m7774,6253l8351,6253e" filled="f" stroked="t" strokeweight=".477497pt" strokecolor="#4B4B4B">
                <v:path arrowok="t"/>
              </v:shape>
            </v:group>
            <v:group style="position:absolute;left:8294;top:6251;width:611;height:2" coordorigin="8294,6251" coordsize="611,2">
              <v:shape style="position:absolute;left:8294;top:6251;width:611;height:2" coordorigin="8294,6251" coordsize="611,0" path="m8294,6251l8905,6251e" filled="f" stroked="t" strokeweight=".477497pt" strokecolor="#343434">
                <v:path arrowok="t"/>
              </v:shape>
            </v:group>
            <v:group style="position:absolute;left:8848;top:6253;width:2865;height:2" coordorigin="8848,6253" coordsize="2865,2">
              <v:shape style="position:absolute;left:8848;top:6253;width:2865;height:2" coordorigin="8848,6253" coordsize="2865,0" path="m8848,6253l11713,6253e" filled="f" stroked="t" strokeweight=".716246pt" strokecolor="#606060">
                <v:path arrowok="t"/>
              </v:shape>
            </v:group>
            <v:group style="position:absolute;left:210;top:6213;width:2;height:345" coordorigin="210,6213" coordsize="2,345">
              <v:shape style="position:absolute;left:210;top:6213;width:2;height:345" coordorigin="210,6213" coordsize="0,345" path="m210,6557l210,6213e" filled="f" stroked="t" strokeweight=".477497pt" strokecolor="#444444">
                <v:path arrowok="t"/>
              </v:shape>
            </v:group>
            <v:group style="position:absolute;left:1886;top:6541;width:9832;height:2" coordorigin="1886,6541" coordsize="9832,2">
              <v:shape style="position:absolute;left:1886;top:6541;width:9832;height:2" coordorigin="1886,6541" coordsize="9832,0" path="m1886,6541l11718,6541e" filled="f" stroked="t" strokeweight=".716246pt" strokecolor="#5B5B5B">
                <v:path arrowok="t"/>
              </v:shape>
            </v:group>
            <v:group style="position:absolute;left:3791;top:6538;width:353;height:2" coordorigin="3791,6538" coordsize="353,2">
              <v:shape style="position:absolute;left:3791;top:6538;width:353;height:2" coordorigin="3791,6538" coordsize="353,0" path="m3791,6538l4145,6538e" filled="f" stroked="t" strokeweight=".477497pt" strokecolor="#3B3B3B">
                <v:path arrowok="t"/>
              </v:shape>
            </v:group>
            <v:group style="position:absolute;left:5477;top:6538;width:1232;height:2" coordorigin="5477,6538" coordsize="1232,2">
              <v:shape style="position:absolute;left:5477;top:6538;width:1232;height:2" coordorigin="5477,6538" coordsize="1232,0" path="m5477,6538l6709,6538e" filled="f" stroked="t" strokeweight=".477497pt" strokecolor="#3F3F3F">
                <v:path arrowok="t"/>
              </v:shape>
            </v:group>
            <v:group style="position:absolute;left:8041;top:6538;width:864;height:2" coordorigin="8041,6538" coordsize="864,2">
              <v:shape style="position:absolute;left:8041;top:6538;width:864;height:2" coordorigin="8041,6538" coordsize="864,0" path="m8041,6538l8905,6538e" filled="f" stroked="t" strokeweight=".477497pt" strokecolor="#383838">
                <v:path arrowok="t"/>
              </v:shape>
            </v:group>
            <v:group style="position:absolute;left:205;top:6777;width:477;height:2" coordorigin="205,6777" coordsize="477,2">
              <v:shape style="position:absolute;left:205;top:6777;width:477;height:2" coordorigin="205,6777" coordsize="477,0" path="m205,6777l683,6777e" filled="f" stroked="t" strokeweight=".954994pt" strokecolor="#6B6B6B">
                <v:path arrowok="t"/>
              </v:shape>
            </v:group>
            <v:group style="position:absolute;left:626;top:6777;width:754;height:2" coordorigin="626,6777" coordsize="754,2">
              <v:shape style="position:absolute;left:626;top:6777;width:754;height:2" coordorigin="626,6777" coordsize="754,0" path="m626,6777l1380,6777e" filled="f" stroked="t" strokeweight=".477497pt" strokecolor="#3F3F3F">
                <v:path arrowok="t"/>
              </v:shape>
            </v:group>
            <v:group style="position:absolute;left:1323;top:6780;width:592;height:2" coordorigin="1323,6780" coordsize="592,2">
              <v:shape style="position:absolute;left:1323;top:6780;width:592;height:2" coordorigin="1323,6780" coordsize="592,0" path="m1323,6780l1915,6780e" filled="f" stroked="t" strokeweight=".716246pt" strokecolor="#676767">
                <v:path arrowok="t"/>
              </v:shape>
            </v:group>
            <v:group style="position:absolute;left:1843;top:6777;width:2302;height:2" coordorigin="1843,6777" coordsize="2302,2">
              <v:shape style="position:absolute;left:1843;top:6777;width:2302;height:2" coordorigin="1843,6777" coordsize="2302,0" path="m1843,6777l4145,6777e" filled="f" stroked="t" strokeweight=".477497pt" strokecolor="#484848">
                <v:path arrowok="t"/>
              </v:shape>
            </v:group>
            <v:group style="position:absolute;left:3925;top:6780;width:1012;height:2" coordorigin="3925,6780" coordsize="1012,2">
              <v:shape style="position:absolute;left:3925;top:6780;width:1012;height:2" coordorigin="3925,6780" coordsize="1012,0" path="m3925,6780l4937,6780e" filled="f" stroked="t" strokeweight=".954994pt" strokecolor="#6B6B6B">
                <v:path arrowok="t"/>
              </v:shape>
            </v:group>
            <v:group style="position:absolute;left:4880;top:6782;width:654;height:2" coordorigin="4880,6782" coordsize="654,2">
              <v:shape style="position:absolute;left:4880;top:6782;width:654;height:2" coordorigin="4880,6782" coordsize="654,0" path="m4880,6782l5534,6782e" filled="f" stroked="t" strokeweight=".477497pt" strokecolor="#444444">
                <v:path arrowok="t"/>
              </v:shape>
            </v:group>
            <v:group style="position:absolute;left:5477;top:6780;width:1896;height:2" coordorigin="5477,6780" coordsize="1896,2">
              <v:shape style="position:absolute;left:5477;top:6780;width:1896;height:2" coordorigin="5477,6780" coordsize="1896,0" path="m5477,6780l7373,6780e" filled="f" stroked="t" strokeweight=".954994pt" strokecolor="#676767">
                <v:path arrowok="t"/>
              </v:shape>
            </v:group>
            <v:group style="position:absolute;left:7225;top:6782;width:606;height:2" coordorigin="7225,6782" coordsize="606,2">
              <v:shape style="position:absolute;left:7225;top:6782;width:606;height:2" coordorigin="7225,6782" coordsize="606,0" path="m7225,6782l7831,6782e" filled="f" stroked="t" strokeweight=".477497pt" strokecolor="#4B4B4B">
                <v:path arrowok="t"/>
              </v:shape>
            </v:group>
            <v:group style="position:absolute;left:7774;top:6782;width:3944;height:2" coordorigin="7774,6782" coordsize="3944,2">
              <v:shape style="position:absolute;left:7774;top:6782;width:3944;height:2" coordorigin="7774,6782" coordsize="3944,0" path="m7774,6782l11718,6782e" filled="f" stroked="t" strokeweight=".716246pt" strokecolor="#606060">
                <v:path arrowok="t"/>
              </v:shape>
            </v:group>
            <v:group style="position:absolute;left:210;top:7247;width:759;height:2" coordorigin="210,7247" coordsize="759,2">
              <v:shape style="position:absolute;left:210;top:7247;width:759;height:2" coordorigin="210,7247" coordsize="759,0" path="m210,7247l969,7247e" filled="f" stroked="t" strokeweight=".716246pt" strokecolor="#5B5B5B">
                <v:path arrowok="t"/>
              </v:shape>
            </v:group>
            <v:group style="position:absolute;left:912;top:7247;width:468;height:2" coordorigin="912,7247" coordsize="468,2">
              <v:shape style="position:absolute;left:912;top:7247;width:468;height:2" coordorigin="912,7247" coordsize="468,0" path="m912,7247l1380,7247e" filled="f" stroked="t" strokeweight=".477497pt" strokecolor="#3F3F3F">
                <v:path arrowok="t"/>
              </v:shape>
            </v:group>
            <v:group style="position:absolute;left:1323;top:7249;width:1342;height:2" coordorigin="1323,7249" coordsize="1342,2">
              <v:shape style="position:absolute;left:1323;top:7249;width:1342;height:2" coordorigin="1323,7249" coordsize="1342,0" path="m1323,7249l2664,7249e" filled="f" stroked="t" strokeweight=".716246pt" strokecolor="#606060">
                <v:path arrowok="t"/>
              </v:shape>
            </v:group>
            <v:group style="position:absolute;left:2607;top:7251;width:372;height:2" coordorigin="2607,7251" coordsize="372,2">
              <v:shape style="position:absolute;left:2607;top:7251;width:372;height:2" coordorigin="2607,7251" coordsize="372,0" path="m2607,7251l2980,7251e" filled="f" stroked="t" strokeweight=".477497pt" strokecolor="#3F3F3F">
                <v:path arrowok="t"/>
              </v:shape>
            </v:group>
            <v:group style="position:absolute;left:2922;top:7249;width:2015;height:2" coordorigin="2922,7249" coordsize="2015,2">
              <v:shape style="position:absolute;left:2922;top:7249;width:2015;height:2" coordorigin="2922,7249" coordsize="2015,0" path="m2922,7249l4937,7249e" filled="f" stroked="t" strokeweight=".954994pt" strokecolor="#646464">
                <v:path arrowok="t"/>
              </v:shape>
            </v:group>
            <v:group style="position:absolute;left:4880;top:7249;width:864;height:2" coordorigin="4880,7249" coordsize="864,2">
              <v:shape style="position:absolute;left:4880;top:7249;width:864;height:2" coordorigin="4880,7249" coordsize="864,0" path="m4880,7249l5744,7249e" filled="f" stroked="t" strokeweight=".477497pt" strokecolor="#4B4B4B">
                <v:path arrowok="t"/>
              </v:shape>
            </v:group>
            <v:group style="position:absolute;left:5501;top:7249;width:1781;height:2" coordorigin="5501,7249" coordsize="1781,2">
              <v:shape style="position:absolute;left:5501;top:7249;width:1781;height:2" coordorigin="5501,7249" coordsize="1781,0" path="m5501,7249l7282,7249e" filled="f" stroked="t" strokeweight=".954994pt" strokecolor="#646464">
                <v:path arrowok="t"/>
              </v:shape>
            </v:group>
            <v:group style="position:absolute;left:7225;top:7249;width:1127;height:2" coordorigin="7225,7249" coordsize="1127,2">
              <v:shape style="position:absolute;left:7225;top:7249;width:1127;height:2" coordorigin="7225,7249" coordsize="1127,0" path="m7225,7249l8351,7249e" filled="f" stroked="t" strokeweight=".477497pt" strokecolor="#444444">
                <v:path arrowok="t"/>
              </v:shape>
            </v:group>
            <v:group style="position:absolute;left:8294;top:7251;width:3424;height:2" coordorigin="8294,7251" coordsize="3424,2">
              <v:shape style="position:absolute;left:8294;top:7251;width:3424;height:2" coordorigin="8294,7251" coordsize="3424,0" path="m8294,7251l11718,7251e" filled="f" stroked="t" strokeweight=".716246pt" strokecolor="#606060">
                <v:path arrowok="t"/>
              </v:shape>
            </v:group>
            <v:group style="position:absolute;left:11713;top:7017;width:2;height:512" coordorigin="11713,7017" coordsize="2,512">
              <v:shape style="position:absolute;left:11713;top:7017;width:2;height:512" coordorigin="11713,7017" coordsize="0,512" path="m11713,7529l11713,7017e" filled="f" stroked="t" strokeweight=".477497pt" strokecolor="#3B3B3B">
                <v:path arrowok="t"/>
              </v:shape>
            </v:group>
            <v:group style="position:absolute;left:3844;top:7242;width:2;height:555" coordorigin="3844,7242" coordsize="2,555">
              <v:shape style="position:absolute;left:3844;top:7242;width:2;height:555" coordorigin="3844,7242" coordsize="0,555" path="m3844,7797l3844,7242e" filled="f" stroked="t" strokeweight=".477497pt" strokecolor="#2F2F2F">
                <v:path arrowok="t"/>
              </v:shape>
            </v:group>
            <v:group style="position:absolute;left:3839;top:7493;width:2879;height:2" coordorigin="3839,7493" coordsize="2879,2">
              <v:shape style="position:absolute;left:3839;top:7493;width:2879;height:2" coordorigin="3839,7493" coordsize="2879,0" path="m3839,7493l6718,7493e" filled="f" stroked="t" strokeweight=".716246pt" strokecolor="#5B5B5B">
                <v:path arrowok="t"/>
              </v:shape>
            </v:group>
            <v:group style="position:absolute;left:6647;top:7491;width:1184;height:2" coordorigin="6647,7491" coordsize="1184,2">
              <v:shape style="position:absolute;left:6647;top:7491;width:1184;height:2" coordorigin="6647,7491" coordsize="1184,0" path="m6647,7491l7831,7491e" filled="f" stroked="t" strokeweight=".477497pt" strokecolor="#444444">
                <v:path arrowok="t"/>
              </v:shape>
            </v:group>
            <v:group style="position:absolute;left:7745;top:7493;width:3973;height:2" coordorigin="7745,7493" coordsize="3973,2">
              <v:shape style="position:absolute;left:7745;top:7493;width:3973;height:2" coordorigin="7745,7493" coordsize="3973,0" path="m7745,7493l11718,7493e" filled="f" stroked="t" strokeweight=".716246pt" strokecolor="#646464">
                <v:path arrowok="t"/>
              </v:shape>
            </v:group>
            <v:group style="position:absolute;left:3839;top:7759;width:645;height:2" coordorigin="3839,7759" coordsize="645,2">
              <v:shape style="position:absolute;left:3839;top:7759;width:645;height:2" coordorigin="3839,7759" coordsize="645,0" path="m3839,7759l4484,7759e" filled="f" stroked="t" strokeweight=".716246pt" strokecolor="#646464">
                <v:path arrowok="t"/>
              </v:shape>
            </v:group>
            <v:group style="position:absolute;left:4426;top:7759;width:511;height:2" coordorigin="4426,7759" coordsize="511,2">
              <v:shape style="position:absolute;left:4426;top:7759;width:511;height:2" coordorigin="4426,7759" coordsize="511,0" path="m4426,7759l4937,7759e" filled="f" stroked="t" strokeweight=".477497pt" strokecolor="#444444">
                <v:path arrowok="t"/>
              </v:shape>
            </v:group>
            <v:group style="position:absolute;left:4880;top:7761;width:1824;height:2" coordorigin="4880,7761" coordsize="1824,2">
              <v:shape style="position:absolute;left:4880;top:7761;width:1824;height:2" coordorigin="4880,7761" coordsize="1824,0" path="m4880,7761l6704,7761e" filled="f" stroked="t" strokeweight=".954994pt" strokecolor="#707070">
                <v:path arrowok="t"/>
              </v:shape>
            </v:group>
            <v:group style="position:absolute;left:6647;top:7759;width:635;height:2" coordorigin="6647,7759" coordsize="635,2">
              <v:shape style="position:absolute;left:6647;top:7759;width:635;height:2" coordorigin="6647,7759" coordsize="635,0" path="m6647,7759l7282,7759e" filled="f" stroked="t" strokeweight=".477497pt" strokecolor="#4F4F4F">
                <v:path arrowok="t"/>
              </v:shape>
            </v:group>
            <v:group style="position:absolute;left:7225;top:7759;width:4498;height:2" coordorigin="7225,7759" coordsize="4498,2">
              <v:shape style="position:absolute;left:7225;top:7759;width:4498;height:2" coordorigin="7225,7759" coordsize="4498,0" path="m7225,7759l11723,7759e" filled="f" stroked="t" strokeweight=".716246pt" strokecolor="#646464">
                <v:path arrowok="t"/>
              </v:shape>
            </v:group>
            <v:group style="position:absolute;left:201;top:8000;width:831;height:2" coordorigin="201,8000" coordsize="831,2">
              <v:shape style="position:absolute;left:201;top:8000;width:831;height:2" coordorigin="201,8000" coordsize="831,0" path="m201,8000l1031,8000e" filled="f" stroked="t" strokeweight=".954994pt" strokecolor="#707070">
                <v:path arrowok="t"/>
              </v:shape>
            </v:group>
            <v:group style="position:absolute;left:912;top:8003;width:1003;height:2" coordorigin="912,8003" coordsize="1003,2">
              <v:shape style="position:absolute;left:912;top:8003;width:1003;height:2" coordorigin="912,8003" coordsize="1003,0" path="m912,8003l1915,8003e" filled="f" stroked="t" strokeweight=".477497pt" strokecolor="#484848">
                <v:path arrowok="t"/>
              </v:shape>
            </v:group>
            <v:group style="position:absolute;left:1843;top:8000;width:9650;height:2" coordorigin="1843,8000" coordsize="9650,2">
              <v:shape style="position:absolute;left:1843;top:8000;width:9650;height:2" coordorigin="1843,8000" coordsize="9650,0" path="m1843,8000l11493,8000e" filled="f" stroked="t" strokeweight=".716246pt" strokecolor="#606060">
                <v:path arrowok="t"/>
              </v:shape>
            </v:group>
            <v:group style="position:absolute;left:3846;top:7740;width:2;height:268" coordorigin="3846,7740" coordsize="2,268">
              <v:shape style="position:absolute;left:3846;top:7740;width:2;height:268" coordorigin="3846,7740" coordsize="0,268" path="m3846,8008l3846,7740e" filled="f" stroked="t" strokeweight=".716246pt" strokecolor="#4B4B4B">
                <v:path arrowok="t"/>
              </v:shape>
            </v:group>
            <v:group style="position:absolute;left:3796;top:8003;width:349;height:2" coordorigin="3796,8003" coordsize="349,2">
              <v:shape style="position:absolute;left:3796;top:8003;width:349;height:2" coordorigin="3796,8003" coordsize="349,0" path="m3796,8003l4145,8003e" filled="f" stroked="t" strokeweight=".477497pt" strokecolor="#444444">
                <v:path arrowok="t"/>
              </v:shape>
            </v:group>
            <v:group style="position:absolute;left:5883;top:8003;width:454;height:2" coordorigin="5883,8003" coordsize="454,2">
              <v:shape style="position:absolute;left:5883;top:8003;width:454;height:2" coordorigin="5883,8003" coordsize="454,0" path="m5883,8003l6336,8003e" filled="f" stroked="t" strokeweight=".477497pt" strokecolor="#2F2F2F">
                <v:path arrowok="t"/>
              </v:shape>
            </v:group>
            <v:group style="position:absolute;left:6279;top:8003;width:425;height:2" coordorigin="6279,8003" coordsize="425,2">
              <v:shape style="position:absolute;left:6279;top:8003;width:425;height:2" coordorigin="6279,8003" coordsize="425,0" path="m6279,8003l6704,8003e" filled="f" stroked="t" strokeweight=".477497pt" strokecolor="#4B4B4B">
                <v:path arrowok="t"/>
              </v:shape>
            </v:group>
            <v:group style="position:absolute;left:10624;top:8003;width:1098;height:2" coordorigin="10624,8003" coordsize="1098,2">
              <v:shape style="position:absolute;left:10624;top:8003;width:1098;height:2" coordorigin="10624,8003" coordsize="1098,0" path="m10624,8003l11723,8003e" filled="f" stroked="t" strokeweight=".477497pt" strokecolor="#484848">
                <v:path arrowok="t"/>
              </v:shape>
            </v:group>
            <v:group style="position:absolute;left:11715;top:7821;width:2;height:2905" coordorigin="11715,7821" coordsize="2,2905">
              <v:shape style="position:absolute;left:11715;top:7821;width:2;height:2905" coordorigin="11715,7821" coordsize="0,2905" path="m11715,10726l11715,7821e" filled="f" stroked="t" strokeweight=".954994pt" strokecolor="#707070">
                <v:path arrowok="t"/>
              </v:shape>
            </v:group>
            <v:group style="position:absolute;left:205;top:8939;width:11517;height:2" coordorigin="205,8939" coordsize="11517,2">
              <v:shape style="position:absolute;left:205;top:8939;width:11517;height:2" coordorigin="205,8939" coordsize="11517,0" path="m205,8939l11723,8939e" filled="f" stroked="t" strokeweight=".716246pt" strokecolor="#606060">
                <v:path arrowok="t"/>
              </v:shape>
            </v:group>
            <v:group style="position:absolute;left:1896;top:6730;width:2;height:2235" coordorigin="1896,6730" coordsize="2,2235">
              <v:shape style="position:absolute;left:1896;top:6730;width:2;height:2235" coordorigin="1896,6730" coordsize="0,2235" path="m1896,8965l1896,6730e" filled="f" stroked="t" strokeweight=".477497pt" strokecolor="#4B4B4B">
                <v:path arrowok="t"/>
              </v:shape>
            </v:group>
            <v:group style="position:absolute;left:1843;top:8936;width:821;height:2" coordorigin="1843,8936" coordsize="821,2">
              <v:shape style="position:absolute;left:1843;top:8936;width:821;height:2" coordorigin="1843,8936" coordsize="821,0" path="m1843,8936l2664,8936e" filled="f" stroked="t" strokeweight=".477497pt" strokecolor="#484848">
                <v:path arrowok="t"/>
              </v:shape>
            </v:group>
            <v:group style="position:absolute;left:4426;top:8939;width:511;height:2" coordorigin="4426,8939" coordsize="511,2">
              <v:shape style="position:absolute;left:4426;top:8939;width:511;height:2" coordorigin="4426,8939" coordsize="511,0" path="m4426,8939l4937,8939e" filled="f" stroked="t" strokeweight=".477497pt" strokecolor="#4B4B4B">
                <v:path arrowok="t"/>
              </v:shape>
            </v:group>
            <v:group style="position:absolute;left:5883;top:8941;width:454;height:2" coordorigin="5883,8941" coordsize="454,2">
              <v:shape style="position:absolute;left:5883;top:8941;width:454;height:2" coordorigin="5883,8941" coordsize="454,0" path="m5883,8941l6336,8941e" filled="f" stroked="t" strokeweight=".477497pt" strokecolor="#343434">
                <v:path arrowok="t"/>
              </v:shape>
            </v:group>
            <v:group style="position:absolute;left:6279;top:8939;width:1003;height:2" coordorigin="6279,8939" coordsize="1003,2">
              <v:shape style="position:absolute;left:6279;top:8939;width:1003;height:2" coordorigin="6279,8939" coordsize="1003,0" path="m6279,8939l7282,8939e" filled="f" stroked="t" strokeweight=".477497pt" strokecolor="#484848">
                <v:path arrowok="t"/>
              </v:shape>
            </v:group>
            <v:group style="position:absolute;left:1898;top:8749;width:2;height:1565" coordorigin="1898,8749" coordsize="2,1565">
              <v:shape style="position:absolute;left:1898;top:8749;width:2;height:1565" coordorigin="1898,8749" coordsize="0,1565" path="m1898,10315l1898,8749e" filled="f" stroked="t" strokeweight=".954994pt" strokecolor="#6B6B6B">
                <v:path arrowok="t"/>
              </v:shape>
            </v:group>
            <v:group style="position:absolute;left:217;top:9156;width:2;height:536" coordorigin="217,9156" coordsize="2,536">
              <v:shape style="position:absolute;left:217;top:9156;width:2;height:536" coordorigin="217,9156" coordsize="0,536" path="m217,9692l217,9156e" filled="f" stroked="t" strokeweight=".954994pt" strokecolor="#808080">
                <v:path arrowok="t"/>
              </v:shape>
            </v:group>
            <v:group style="position:absolute;left:210;top:9783;width:473;height:2" coordorigin="210,9783" coordsize="473,2">
              <v:shape style="position:absolute;left:210;top:9783;width:473;height:2" coordorigin="210,9783" coordsize="473,0" path="m210,9783l683,9783e" filled="f" stroked="t" strokeweight=".716246pt" strokecolor="#606060">
                <v:path arrowok="t"/>
              </v:shape>
            </v:group>
            <v:group style="position:absolute;left:626;top:9783;width:344;height:2" coordorigin="626,9783" coordsize="344,2">
              <v:shape style="position:absolute;left:626;top:9783;width:344;height:2" coordorigin="626,9783" coordsize="344,0" path="m626,9783l969,9783e" filled="f" stroked="t" strokeweight=".477497pt" strokecolor="#444444">
                <v:path arrowok="t"/>
              </v:shape>
            </v:group>
            <v:group style="position:absolute;left:912;top:9786;width:10667;height:2" coordorigin="912,9786" coordsize="10667,2">
              <v:shape style="position:absolute;left:912;top:9786;width:10667;height:2" coordorigin="912,9786" coordsize="10667,0" path="m912,9786l11579,9786e" filled="f" stroked="t" strokeweight=".716246pt" strokecolor="#5B5B5B">
                <v:path arrowok="t"/>
              </v:shape>
            </v:group>
            <v:group style="position:absolute;left:5477;top:9783;width:859;height:2" coordorigin="5477,9783" coordsize="859,2">
              <v:shape style="position:absolute;left:5477;top:9783;width:859;height:2" coordorigin="5477,9783" coordsize="859,0" path="m5477,9783l6336,9783e" filled="f" stroked="t" strokeweight=".477497pt" strokecolor="#3F3F3F">
                <v:path arrowok="t"/>
              </v:shape>
            </v:group>
            <v:group style="position:absolute;left:8041;top:9783;width:864;height:2" coordorigin="8041,9783" coordsize="864,2">
              <v:shape style="position:absolute;left:8041;top:9783;width:864;height:2" coordorigin="8041,9783" coordsize="864,0" path="m8041,9783l8905,9783e" filled="f" stroked="t" strokeweight=".477497pt" strokecolor="#3B3B3B">
                <v:path arrowok="t"/>
              </v:shape>
            </v:group>
            <v:group style="position:absolute;left:10624;top:9783;width:1103;height:2" coordorigin="10624,9783" coordsize="1103,2">
              <v:shape style="position:absolute;left:10624;top:9783;width:1103;height:2" coordorigin="10624,9783" coordsize="1103,0" path="m10624,9783l11727,9783e" filled="f" stroked="t" strokeweight=".477497pt" strokecolor="#4F4F4F">
                <v:path arrowok="t"/>
              </v:shape>
            </v:group>
            <v:group style="position:absolute;left:210;top:10027;width:1705;height:2" coordorigin="210,10027" coordsize="1705,2">
              <v:shape style="position:absolute;left:210;top:10027;width:1705;height:2" coordorigin="210,10027" coordsize="1705,0" path="m210,10027l1915,10027e" filled="f" stroked="t" strokeweight=".716246pt" strokecolor="#606060">
                <v:path arrowok="t"/>
              </v:shape>
            </v:group>
            <v:group style="position:absolute;left:217;top:9740;width:2;height:1747" coordorigin="217,9740" coordsize="2,1747">
              <v:shape style="position:absolute;left:217;top:9740;width:2;height:1747" coordorigin="217,9740" coordsize="0,1747" path="m217,11487l217,9740e" filled="f" stroked="t" strokeweight=".477497pt" strokecolor="#545454">
                <v:path arrowok="t"/>
              </v:shape>
            </v:group>
            <v:group style="position:absolute;left:1843;top:10027;width:1136;height:2" coordorigin="1843,10027" coordsize="1136,2">
              <v:shape style="position:absolute;left:1843;top:10027;width:1136;height:2" coordorigin="1843,10027" coordsize="1136,0" path="m1843,10027l2980,10027e" filled="f" stroked="t" strokeweight=".477497pt" strokecolor="#3B3B3B">
                <v:path arrowok="t"/>
              </v:shape>
            </v:group>
            <v:group style="position:absolute;left:2922;top:10027;width:1561;height:2" coordorigin="2922,10027" coordsize="1561,2">
              <v:shape style="position:absolute;left:2922;top:10027;width:1561;height:2" coordorigin="2922,10027" coordsize="1561,0" path="m2922,10027l4484,10027e" filled="f" stroked="t" strokeweight=".716246pt" strokecolor="#646464">
                <v:path arrowok="t"/>
              </v:shape>
            </v:group>
            <v:group style="position:absolute;left:4426;top:10027;width:1108;height:2" coordorigin="4426,10027" coordsize="1108,2">
              <v:shape style="position:absolute;left:4426;top:10027;width:1108;height:2" coordorigin="4426,10027" coordsize="1108,0" path="m4426,10027l5534,10027e" filled="f" stroked="t" strokeweight=".477497pt" strokecolor="#3F3F3F">
                <v:path arrowok="t"/>
              </v:shape>
            </v:group>
            <v:group style="position:absolute;left:5477;top:10025;width:6246;height:2" coordorigin="5477,10025" coordsize="6246,2">
              <v:shape style="position:absolute;left:5477;top:10025;width:6246;height:2" coordorigin="5477,10025" coordsize="6246,0" path="m5477,10025l11723,10025e" filled="f" stroked="t" strokeweight=".716246pt" strokecolor="#646464">
                <v:path arrowok="t"/>
              </v:shape>
            </v:group>
            <v:group style="position:absolute;left:7225;top:10027;width:606;height:2" coordorigin="7225,10027" coordsize="606,2">
              <v:shape style="position:absolute;left:7225;top:10027;width:606;height:2" coordorigin="7225,10027" coordsize="606,0" path="m7225,10027l7831,10027e" filled="f" stroked="t" strokeweight=".477497pt" strokecolor="#343434">
                <v:path arrowok="t"/>
              </v:shape>
            </v:group>
            <v:group style="position:absolute;left:8041;top:10023;width:310;height:2" coordorigin="8041,10023" coordsize="310,2">
              <v:shape style="position:absolute;left:8041;top:10023;width:310;height:2" coordorigin="8041,10023" coordsize="310,0" path="m8041,10023l8351,10023e" filled="f" stroked="t" strokeweight=".477497pt" strokecolor="#4F4F4F">
                <v:path arrowok="t"/>
              </v:shape>
            </v:group>
            <v:group style="position:absolute;left:210;top:10267;width:1705;height:2" coordorigin="210,10267" coordsize="1705,2">
              <v:shape style="position:absolute;left:210;top:10267;width:1705;height:2" coordorigin="210,10267" coordsize="1705,0" path="m210,10267l1915,10267e" filled="f" stroked="t" strokeweight=".716246pt" strokecolor="#606060">
                <v:path arrowok="t"/>
              </v:shape>
            </v:group>
            <v:group style="position:absolute;left:1843;top:10267;width:1136;height:2" coordorigin="1843,10267" coordsize="1136,2">
              <v:shape style="position:absolute;left:1843;top:10267;width:1136;height:2" coordorigin="1843,10267" coordsize="1136,0" path="m1843,10267l2980,10267e" filled="f" stroked="t" strokeweight=".477497pt" strokecolor="#383838">
                <v:path arrowok="t"/>
              </v:shape>
            </v:group>
            <v:group style="position:absolute;left:2922;top:10264;width:1561;height:2" coordorigin="2922,10264" coordsize="1561,2">
              <v:shape style="position:absolute;left:2922;top:10264;width:1561;height:2" coordorigin="2922,10264" coordsize="1561,0" path="m2922,10264l4484,10264e" filled="f" stroked="t" strokeweight=".954994pt" strokecolor="#676767">
                <v:path arrowok="t"/>
              </v:shape>
            </v:group>
            <v:group style="position:absolute;left:4426;top:10267;width:511;height:2" coordorigin="4426,10267" coordsize="511,2">
              <v:shape style="position:absolute;left:4426;top:10267;width:511;height:2" coordorigin="4426,10267" coordsize="511,0" path="m4426,10267l4937,10267e" filled="f" stroked="t" strokeweight=".477497pt" strokecolor="#343434">
                <v:path arrowok="t"/>
              </v:shape>
            </v:group>
            <v:group style="position:absolute;left:4880;top:10267;width:654;height:2" coordorigin="4880,10267" coordsize="654,2">
              <v:shape style="position:absolute;left:4880;top:10267;width:654;height:2" coordorigin="4880,10267" coordsize="654,0" path="m4880,10267l5534,10267e" filled="f" stroked="t" strokeweight=".477497pt" strokecolor="#4B4B4B">
                <v:path arrowok="t"/>
              </v:shape>
            </v:group>
            <v:group style="position:absolute;left:5463;top:10264;width:1819;height:2" coordorigin="5463,10264" coordsize="1819,2">
              <v:shape style="position:absolute;left:5463;top:10264;width:1819;height:2" coordorigin="5463,10264" coordsize="1819,0" path="m5463,10264l7282,10264e" filled="f" stroked="t" strokeweight=".954994pt" strokecolor="#6B6B6B">
                <v:path arrowok="t"/>
              </v:shape>
            </v:group>
            <v:group style="position:absolute;left:7225;top:10264;width:1127;height:2" coordorigin="7225,10264" coordsize="1127,2">
              <v:shape style="position:absolute;left:7225;top:10264;width:1127;height:2" coordorigin="7225,10264" coordsize="1127,0" path="m7225,10264l8351,10264e" filled="f" stroked="t" strokeweight=".477497pt" strokecolor="#484848">
                <v:path arrowok="t"/>
              </v:shape>
            </v:group>
            <v:group style="position:absolute;left:8294;top:10264;width:3433;height:2" coordorigin="8294,10264" coordsize="3433,2">
              <v:shape style="position:absolute;left:8294;top:10264;width:3433;height:2" coordorigin="8294,10264" coordsize="3433,0" path="m8294,10264l11727,10264e" filled="f" stroked="t" strokeweight=".716246pt" strokecolor="#646464">
                <v:path arrowok="t"/>
              </v:shape>
            </v:group>
            <v:group style="position:absolute;left:788;top:10745;width:1127;height:2" coordorigin="788,10745" coordsize="1127,2">
              <v:shape style="position:absolute;left:788;top:10745;width:1127;height:2" coordorigin="788,10745" coordsize="1127,0" path="m788,10745l1915,10745e" filled="f" stroked="t" strokeweight=".954994pt" strokecolor="#676767">
                <v:path arrowok="t"/>
              </v:shape>
            </v:group>
            <v:group style="position:absolute;left:1903;top:10496;width:2;height:2877" coordorigin="1903,10496" coordsize="2,2877">
              <v:shape style="position:absolute;left:1903;top:10496;width:2;height:2877" coordorigin="1903,10496" coordsize="0,2877" path="m1903,13373l1903,10496e" filled="f" stroked="t" strokeweight=".477497pt" strokecolor="#444444">
                <v:path arrowok="t"/>
              </v:shape>
            </v:group>
            <v:group style="position:absolute;left:1843;top:10745;width:1136;height:2" coordorigin="1843,10745" coordsize="1136,2">
              <v:shape style="position:absolute;left:1843;top:10745;width:1136;height:2" coordorigin="1843,10745" coordsize="1136,0" path="m1843,10745l2980,10745e" filled="f" stroked="t" strokeweight=".477497pt" strokecolor="#484848">
                <v:path arrowok="t"/>
              </v:shape>
            </v:group>
            <v:group style="position:absolute;left:2865;top:10748;width:1308;height:2" coordorigin="2865,10748" coordsize="1308,2">
              <v:shape style="position:absolute;left:2865;top:10748;width:1308;height:2" coordorigin="2865,10748" coordsize="1308,0" path="m2865,10748l4173,10748e" filled="f" stroked="t" strokeweight=".954994pt" strokecolor="#6B6B6B">
                <v:path arrowok="t"/>
              </v:shape>
            </v:group>
            <v:group style="position:absolute;left:4087;top:10748;width:396;height:2" coordorigin="4087,10748" coordsize="396,2">
              <v:shape style="position:absolute;left:4087;top:10748;width:396;height:2" coordorigin="4087,10748" coordsize="396,0" path="m4087,10748l4484,10748e" filled="f" stroked="t" strokeweight=".477497pt" strokecolor="#575757">
                <v:path arrowok="t"/>
              </v:shape>
            </v:group>
            <v:group style="position:absolute;left:4426;top:10745;width:511;height:2" coordorigin="4426,10745" coordsize="511,2">
              <v:shape style="position:absolute;left:4426;top:10745;width:511;height:2" coordorigin="4426,10745" coordsize="511,0" path="m4426,10745l4937,10745e" filled="f" stroked="t" strokeweight=".477497pt" strokecolor="#3B3B3B">
                <v:path arrowok="t"/>
              </v:shape>
            </v:group>
            <v:group style="position:absolute;left:4880;top:10743;width:6843;height:2" coordorigin="4880,10743" coordsize="6843,2">
              <v:shape style="position:absolute;left:4880;top:10743;width:6843;height:2" coordorigin="4880,10743" coordsize="6843,0" path="m4880,10743l11723,10743e" filled="f" stroked="t" strokeweight=".716246pt" strokecolor="#646464">
                <v:path arrowok="t"/>
              </v:shape>
            </v:group>
            <v:group style="position:absolute;left:7225;top:10745;width:606;height:2" coordorigin="7225,10745" coordsize="606,2">
              <v:shape style="position:absolute;left:7225;top:10745;width:606;height:2" coordorigin="7225,10745" coordsize="606,0" path="m7225,10745l7831,10745e" filled="f" stroked="t" strokeweight=".477497pt" strokecolor="#444444">
                <v:path arrowok="t"/>
              </v:shape>
            </v:group>
            <v:group style="position:absolute;left:8041;top:10741;width:310;height:2" coordorigin="8041,10741" coordsize="310,2">
              <v:shape style="position:absolute;left:8041;top:10741;width:310;height:2" coordorigin="8041,10741" coordsize="310,0" path="m8041,10741l8351,10741e" filled="f" stroked="t" strokeweight=".477497pt" strokecolor="#545454">
                <v:path arrowok="t"/>
              </v:shape>
            </v:group>
            <v:group style="position:absolute;left:11718;top:10496;width:2;height:273" coordorigin="11718,10496" coordsize="2,273">
              <v:shape style="position:absolute;left:11718;top:10496;width:2;height:273" coordorigin="11718,10496" coordsize="0,273" path="m11718,10769l11718,10496e" filled="f" stroked="t" strokeweight=".477497pt" strokecolor="#6B6B6B">
                <v:path arrowok="t"/>
              </v:shape>
            </v:group>
            <v:group style="position:absolute;left:1848;top:10985;width:817;height:2" coordorigin="1848,10985" coordsize="817,2">
              <v:shape style="position:absolute;left:1848;top:10985;width:817;height:2" coordorigin="1848,10985" coordsize="817,0" path="m1848,10985l2664,10985e" filled="f" stroked="t" strokeweight=".477497pt" strokecolor="#4B4B4B">
                <v:path arrowok="t"/>
              </v:shape>
            </v:group>
            <v:group style="position:absolute;left:11723;top:10697;width:2;height:3480" coordorigin="11723,10697" coordsize="2,3480">
              <v:shape style="position:absolute;left:11723;top:10697;width:2;height:3480" coordorigin="11723,10697" coordsize="0,3480" path="m11723,14177l11723,10697e" filled="f" stroked="t" strokeweight=".477497pt" strokecolor="#575757">
                <v:path arrowok="t"/>
              </v:shape>
            </v:group>
            <v:group style="position:absolute;left:215;top:10985;width:1695;height:2" coordorigin="215,10985" coordsize="1695,2">
              <v:shape style="position:absolute;left:215;top:10985;width:1695;height:2" coordorigin="215,10985" coordsize="1695,0" path="m215,10985l1910,10985e" filled="f" stroked="t" strokeweight=".716246pt" strokecolor="#606060">
                <v:path arrowok="t"/>
              </v:shape>
            </v:group>
            <v:group style="position:absolute;left:2407;top:10987;width:4312;height:2" coordorigin="2407,10987" coordsize="4312,2">
              <v:shape style="position:absolute;left:2407;top:10987;width:4312;height:2" coordorigin="2407,10987" coordsize="4312,0" path="m2407,10987l6718,10987e" filled="f" stroked="t" strokeweight=".716246pt" strokecolor="#646464">
                <v:path arrowok="t"/>
              </v:shape>
            </v:group>
            <v:group style="position:absolute;left:6647;top:10985;width:1184;height:2" coordorigin="6647,10985" coordsize="1184,2">
              <v:shape style="position:absolute;left:6647;top:10985;width:1184;height:2" coordorigin="6647,10985" coordsize="1184,0" path="m6647,10985l7831,10985e" filled="f" stroked="t" strokeweight=".477497pt" strokecolor="#484848">
                <v:path arrowok="t"/>
              </v:shape>
            </v:group>
            <v:group style="position:absolute;left:7755;top:10987;width:1604;height:2" coordorigin="7755,10987" coordsize="1604,2">
              <v:shape style="position:absolute;left:7755;top:10987;width:1604;height:2" coordorigin="7755,10987" coordsize="1604,0" path="m7755,10987l9359,10987e" filled="f" stroked="t" strokeweight=".954994pt" strokecolor="#707070">
                <v:path arrowok="t"/>
              </v:shape>
            </v:group>
            <v:group style="position:absolute;left:8848;top:10982;width:1834;height:2" coordorigin="8848,10982" coordsize="1834,2">
              <v:shape style="position:absolute;left:8848;top:10982;width:1834;height:2" coordorigin="8848,10982" coordsize="1834,0" path="m8848,10982l10682,10982e" filled="f" stroked="t" strokeweight=".477497pt" strokecolor="#575757">
                <v:path arrowok="t"/>
              </v:shape>
            </v:group>
            <v:group style="position:absolute;left:10624;top:10985;width:1103;height:2" coordorigin="10624,10985" coordsize="1103,2">
              <v:shape style="position:absolute;left:10624;top:10985;width:1103;height:2" coordorigin="10624,10985" coordsize="1103,0" path="m10624,10985l11727,10985e" filled="f" stroked="t" strokeweight=".954994pt" strokecolor="#6B6B6B">
                <v:path arrowok="t"/>
              </v:shape>
            </v:group>
            <v:group style="position:absolute;left:941;top:10970;width:2;height:1192" coordorigin="941,10970" coordsize="2,1192">
              <v:shape style="position:absolute;left:941;top:10970;width:2;height:1192" coordorigin="941,10970" coordsize="0,1192" path="m941,12162l941,10970e" filled="f" stroked="t" strokeweight=".238749pt" strokecolor="#676767">
                <v:path arrowok="t"/>
              </v:shape>
            </v:group>
            <v:group style="position:absolute;left:1375;top:10985;width:2;height:2116" coordorigin="1375,10985" coordsize="2,2116">
              <v:shape style="position:absolute;left:1375;top:10985;width:2;height:2116" coordorigin="1375,10985" coordsize="0,2116" path="m1375,13100l1375,10985e" filled="f" stroked="t" strokeweight=".954994pt" strokecolor="#5B5B5B">
                <v:path arrowok="t"/>
              </v:shape>
            </v:group>
            <v:group style="position:absolute;left:6313;top:10975;width:2;height:3690" coordorigin="6313,10975" coordsize="2,3690">
              <v:shape style="position:absolute;left:6313;top:10975;width:2;height:3690" coordorigin="6313,10975" coordsize="0,3690" path="m6313,14665l6313,10975e" filled="f" stroked="t" strokeweight=".954994pt" strokecolor="#707070">
                <v:path arrowok="t"/>
              </v:shape>
            </v:group>
            <v:group style="position:absolute;left:215;top:11461;width:11312;height:2" coordorigin="215,11461" coordsize="11312,2">
              <v:shape style="position:absolute;left:215;top:11461;width:11312;height:2" coordorigin="215,11461" coordsize="11312,0" path="m215,11461l11527,11461e" filled="f" stroked="t" strokeweight=".716246pt" strokecolor="#606060">
                <v:path arrowok="t"/>
              </v:shape>
            </v:group>
            <v:group style="position:absolute;left:10624;top:11459;width:1103;height:2" coordorigin="10624,11459" coordsize="1103,2">
              <v:shape style="position:absolute;left:10624;top:11459;width:1103;height:2" coordorigin="10624,11459" coordsize="1103,0" path="m10624,11459l11727,11459e" filled="f" stroked="t" strokeweight=".477497pt" strokecolor="#575757">
                <v:path arrowok="t"/>
              </v:shape>
            </v:group>
            <v:group style="position:absolute;left:224;top:11415;width:2;height:3867" coordorigin="224,11415" coordsize="2,3867">
              <v:shape style="position:absolute;left:224;top:11415;width:2;height:3867" coordorigin="224,11415" coordsize="0,3867" path="m224,15283l224,11415e" filled="f" stroked="t" strokeweight=".954994pt" strokecolor="#747474">
                <v:path arrowok="t"/>
              </v:shape>
            </v:group>
            <v:group style="position:absolute;left:11723;top:11415;width:2;height:1216" coordorigin="11723,11415" coordsize="2,1216">
              <v:shape style="position:absolute;left:11723;top:11415;width:2;height:1216" coordorigin="11723,11415" coordsize="0,1216" path="m11723,12631l11723,11415e" filled="f" stroked="t" strokeweight=".477497pt" strokecolor="#545454">
                <v:path arrowok="t"/>
              </v:shape>
            </v:group>
            <v:group style="position:absolute;left:941;top:12162;width:2;height:1249" coordorigin="941,12162" coordsize="2,1249">
              <v:shape style="position:absolute;left:941;top:12162;width:2;height:1249" coordorigin="941,12162" coordsize="0,1249" path="m941,13411l941,12162e" filled="f" stroked="t" strokeweight=".238749pt" strokecolor="#000000">
                <v:path arrowok="t"/>
              </v:shape>
            </v:group>
            <v:group style="position:absolute;left:4102;top:13072;width:2225;height:2" coordorigin="4102,13072" coordsize="2225,2">
              <v:shape style="position:absolute;left:4102;top:13072;width:2225;height:2" coordorigin="4102,13072" coordsize="2225,0" path="m4102,13072l6327,13072e" filled="f" stroked="t" strokeweight="1.909988pt" strokecolor="#6774A3">
                <v:path arrowok="t"/>
              </v:shape>
            </v:group>
            <v:group style="position:absolute;left:6303;top:13072;width:372;height:2" coordorigin="6303,13072" coordsize="372,2">
              <v:shape style="position:absolute;left:6303;top:13072;width:372;height:2" coordorigin="6303,13072" coordsize="372,0" path="m6303,13072l6675,13072e" filled="f" stroked="t" strokeweight=".716246pt" strokecolor="#6B706B">
                <v:path arrowok="t"/>
              </v:shape>
            </v:group>
            <v:group style="position:absolute;left:11727;top:12641;width:2;height:1158" coordorigin="11727,12641" coordsize="2,1158">
              <v:shape style="position:absolute;left:11727;top:12641;width:2;height:1158" coordorigin="11727,12641" coordsize="0,1158" path="m11727,13799l11727,12641e" filled="f" stroked="t" strokeweight=".477497pt" strokecolor="#545454">
                <v:path arrowok="t"/>
              </v:shape>
            </v:group>
            <v:group style="position:absolute;left:1378;top:13043;width:2;height:1134" coordorigin="1378,13043" coordsize="2,1134">
              <v:shape style="position:absolute;left:1378;top:13043;width:2;height:1134" coordorigin="1378,13043" coordsize="0,1134" path="m1378,14177l1378,13043e" filled="f" stroked="t" strokeweight=".716246pt" strokecolor="#545454">
                <v:path arrowok="t"/>
              </v:shape>
            </v:group>
            <v:group style="position:absolute;left:1908;top:13316;width:2;height:354" coordorigin="1908,13316" coordsize="2,354">
              <v:shape style="position:absolute;left:1908;top:13316;width:2;height:354" coordorigin="1908,13316" coordsize="0,354" path="m1908,13670l1908,13316e" filled="f" stroked="t" strokeweight=".238749pt" strokecolor="#383838">
                <v:path arrowok="t"/>
              </v:shape>
            </v:group>
            <v:group style="position:absolute;left:205;top:13636;width:449;height:2" coordorigin="205,13636" coordsize="449,2">
              <v:shape style="position:absolute;left:205;top:13636;width:449;height:2" coordorigin="205,13636" coordsize="449,0" path="m205,13636l654,13636e" filled="f" stroked="t" strokeweight=".238749pt" strokecolor="#777777">
                <v:path arrowok="t"/>
              </v:shape>
            </v:group>
            <v:group style="position:absolute;left:654;top:13636;width:291;height:2" coordorigin="654,13636" coordsize="291,2">
              <v:shape style="position:absolute;left:654;top:13636;width:291;height:2" coordorigin="654,13636" coordsize="291,0" path="m654,13636l945,13636e" filled="f" stroked="t" strokeweight=".238749pt" strokecolor="#000000">
                <v:path arrowok="t"/>
              </v:shape>
            </v:group>
            <v:group style="position:absolute;left:941;top:13411;width:2;height:230" coordorigin="941,13411" coordsize="2,230">
              <v:shape style="position:absolute;left:941;top:13411;width:2;height:230" coordorigin="941,13411" coordsize="0,230" path="m941,13641l941,13411e" filled="f" stroked="t" strokeweight=".238749pt" strokecolor="#6B6B6B">
                <v:path arrowok="t"/>
              </v:shape>
            </v:group>
            <v:group style="position:absolute;left:941;top:13636;width:415;height:2" coordorigin="941,13636" coordsize="415,2">
              <v:shape style="position:absolute;left:941;top:13636;width:415;height:2" coordorigin="941,13636" coordsize="415,0" path="m941,13636l1356,13636e" filled="f" stroked="t" strokeweight=".238749pt" strokecolor="#282828">
                <v:path arrowok="t"/>
              </v:shape>
            </v:group>
            <v:group style="position:absolute;left:1351;top:13636;width:530;height:2" coordorigin="1351,13636" coordsize="530,2">
              <v:shape style="position:absolute;left:1351;top:13636;width:530;height:2" coordorigin="1351,13636" coordsize="530,0" path="m1351,13636l1881,13636e" filled="f" stroked="t" strokeweight=".238749pt" strokecolor="#4F4F4F">
                <v:path arrowok="t"/>
              </v:shape>
            </v:group>
            <v:group style="position:absolute;left:941;top:13636;width:2;height:1728" coordorigin="941,13636" coordsize="2,1728">
              <v:shape style="position:absolute;left:941;top:13636;width:2;height:1728" coordorigin="941,13636" coordsize="0,1728" path="m941,15364l941,13636e" filled="f" stroked="t" strokeweight=".238749pt" strokecolor="#000000">
                <v:path arrowok="t"/>
              </v:shape>
            </v:group>
            <v:group style="position:absolute;left:1908;top:13608;width:2;height:191" coordorigin="1908,13608" coordsize="2,191">
              <v:shape style="position:absolute;left:1908;top:13608;width:2;height:191" coordorigin="1908,13608" coordsize="0,191" path="m1908,13799l1908,13608e" filled="f" stroked="t" strokeweight=".238749pt" strokecolor="#4B4B4B">
                <v:path arrowok="t"/>
              </v:shape>
            </v:group>
            <v:group style="position:absolute;left:1903;top:13742;width:2;height:1651" coordorigin="1903,13742" coordsize="2,1651">
              <v:shape style="position:absolute;left:1903;top:13742;width:2;height:1651" coordorigin="1903,13742" coordsize="0,1651" path="m1903,15393l1903,13742e" filled="f" stroked="t" strokeweight=".477497pt" strokecolor="#6B6B6B">
                <v:path arrowok="t"/>
              </v:shape>
            </v:group>
            <v:group style="position:absolute;left:1380;top:14120;width:2;height:1072" coordorigin="1380,14120" coordsize="2,1072">
              <v:shape style="position:absolute;left:1380;top:14120;width:2;height:1072" coordorigin="1380,14120" coordsize="0,1072" path="m1380,15192l1380,14120e" filled="f" stroked="t" strokeweight=".477497pt" strokecolor="#232323">
                <v:path arrowok="t"/>
              </v:shape>
            </v:group>
            <v:group style="position:absolute;left:6322;top:14120;width:2;height:656" coordorigin="6322,14120" coordsize="2,656">
              <v:shape style="position:absolute;left:6322;top:14120;width:2;height:656" coordorigin="6322,14120" coordsize="0,656" path="m6322,14775l6322,14120e" filled="f" stroked="t" strokeweight=".954994pt" strokecolor="#747474">
                <v:path arrowok="t"/>
              </v:shape>
            </v:group>
            <v:group style="position:absolute;left:11725;top:14034;width:2;height:1378" coordorigin="11725,14034" coordsize="2,1378">
              <v:shape style="position:absolute;left:11725;top:14034;width:2;height:1378" coordorigin="11725,14034" coordsize="0,1378" path="m11725,15412l11725,14034e" filled="f" stroked="t" strokeweight=".716246pt" strokecolor="#6B6B6B">
                <v:path arrowok="t"/>
              </v:shape>
            </v:group>
            <v:group style="position:absolute;left:6320;top:14718;width:2;height:675" coordorigin="6320,14718" coordsize="2,675">
              <v:shape style="position:absolute;left:6320;top:14718;width:2;height:675" coordorigin="6320,14718" coordsize="0,675" path="m6320,15393l6320,14718e" filled="f" stroked="t" strokeweight=".477497pt" strokecolor="#606060">
                <v:path arrowok="t"/>
              </v:shape>
            </v:group>
            <v:group style="position:absolute;left:227;top:15134;width:2;height:1106" coordorigin="227,15134" coordsize="2,1106">
              <v:shape style="position:absolute;left:227;top:15134;width:2;height:1106" coordorigin="227,15134" coordsize="0,1106" path="m227,16240l227,15134e" filled="f" stroked="t" strokeweight=".477497pt" strokecolor="#4B4B4B">
                <v:path arrowok="t"/>
              </v:shape>
            </v:group>
            <v:group style="position:absolute;left:1380;top:15134;width:2;height:258" coordorigin="1380,15134" coordsize="2,258">
              <v:shape style="position:absolute;left:1380;top:15134;width:2;height:258" coordorigin="1380,15134" coordsize="0,258" path="m1380,15393l1380,15134e" filled="f" stroked="t" strokeweight=".477497pt" strokecolor="#3F3F3F">
                <v:path arrowok="t"/>
              </v:shape>
            </v:group>
            <v:group style="position:absolute;left:224;top:16233;width:4259;height:2" coordorigin="224,16233" coordsize="4259,2">
              <v:shape style="position:absolute;left:224;top:16233;width:4259;height:2" coordorigin="224,16233" coordsize="4259,0" path="m224,16233l4484,16233e" filled="f" stroked="t" strokeweight=".954994pt" strokecolor="#838383">
                <v:path arrowok="t"/>
              </v:shape>
            </v:group>
            <v:group style="position:absolute;left:941;top:15364;width:2;height:866" coordorigin="941,15364" coordsize="2,866">
              <v:shape style="position:absolute;left:941;top:15364;width:2;height:866" coordorigin="941,15364" coordsize="0,866" path="m941,16231l941,15364e" filled="f" stroked="t" strokeweight=".238749pt" strokecolor="#8C8C8C">
                <v:path arrowok="t"/>
              </v:shape>
            </v:group>
            <v:group style="position:absolute;left:1378;top:15335;width:2;height:909" coordorigin="1378,15335" coordsize="2,909">
              <v:shape style="position:absolute;left:1378;top:15335;width:2;height:909" coordorigin="1378,15335" coordsize="0,909" path="m1378,16245l1378,15335e" filled="f" stroked="t" strokeweight=".716246pt" strokecolor="#575757">
                <v:path arrowok="t"/>
              </v:shape>
            </v:group>
            <v:group style="position:absolute;left:1908;top:15335;width:2;height:905" coordorigin="1908,15335" coordsize="2,905">
              <v:shape style="position:absolute;left:1908;top:15335;width:2;height:905" coordorigin="1908,15335" coordsize="0,905" path="m1908,16240l1908,15335e" filled="f" stroked="t" strokeweight=".238749pt" strokecolor="#545454">
                <v:path arrowok="t"/>
              </v:shape>
            </v:group>
            <v:group style="position:absolute;left:4426;top:16235;width:1108;height:2" coordorigin="4426,16235" coordsize="1108,2">
              <v:shape style="position:absolute;left:4426;top:16235;width:1108;height:2" coordorigin="4426,16235" coordsize="1108,0" path="m4426,16235l5534,16235e" filled="f" stroked="t" strokeweight=".477497pt" strokecolor="#646464">
                <v:path arrowok="t"/>
              </v:shape>
            </v:group>
            <v:group style="position:absolute;left:6322;top:15335;width:2;height:909" coordorigin="6322,15335" coordsize="2,909">
              <v:shape style="position:absolute;left:6322;top:15335;width:2;height:909" coordorigin="6322,15335" coordsize="0,909" path="m6322,16245l6322,15335e" filled="f" stroked="t" strokeweight=".477497pt" strokecolor="#4B4B4B">
                <v:path arrowok="t"/>
              </v:shape>
            </v:group>
            <v:group style="position:absolute;left:5477;top:16233;width:1920;height:2" coordorigin="5477,16233" coordsize="1920,2">
              <v:shape style="position:absolute;left:5477;top:16233;width:1920;height:2" coordorigin="5477,16233" coordsize="1920,0" path="m5477,16233l7396,16233e" filled="f" stroked="t" strokeweight=".954994pt" strokecolor="#8C8C8C">
                <v:path arrowok="t"/>
              </v:shape>
            </v:group>
            <v:group style="position:absolute;left:7225;top:16235;width:606;height:2" coordorigin="7225,16235" coordsize="606,2">
              <v:shape style="position:absolute;left:7225;top:16235;width:606;height:2" coordorigin="7225,16235" coordsize="606,0" path="m7225,16235l7831,16235e" filled="f" stroked="t" strokeweight=".477497pt" strokecolor="#747474">
                <v:path arrowok="t"/>
              </v:shape>
            </v:group>
            <v:group style="position:absolute;left:7774;top:16235;width:3958;height:2" coordorigin="7774,16235" coordsize="3958,2">
              <v:shape style="position:absolute;left:7774;top:16235;width:3958;height:2" coordorigin="7774,16235" coordsize="3958,0" path="m7774,16235l11732,16235e" filled="f" stroked="t" strokeweight=".716246pt" strokecolor="#7C7C7C">
                <v:path arrowok="t"/>
              </v:shape>
            </v:group>
            <v:group style="position:absolute;left:8848;top:16235;width:1834;height:2" coordorigin="8848,16235" coordsize="1834,2">
              <v:shape style="position:absolute;left:8848;top:16235;width:1834;height:2" coordorigin="8848,16235" coordsize="1834,0" path="m8848,16235l10682,16235e" filled="f" stroked="t" strokeweight=".477497pt" strokecolor="#747474">
                <v:path arrowok="t"/>
              </v:shape>
            </v:group>
            <v:group style="position:absolute;left:11727;top:15335;width:2;height:905" coordorigin="11727,15335" coordsize="2,905">
              <v:shape style="position:absolute;left:11727;top:15335;width:2;height:905" coordorigin="11727,15335" coordsize="0,905" path="m11727,16240l11727,15335e" filled="f" stroked="t" strokeweight=".477497pt" strokecolor="#4B4B4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8"/>
        </w:rPr>
        <w:t>tfaiy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16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-12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8"/>
        </w:rPr>
        <w:t>Bölg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18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6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3" w:lineRule="auto"/>
        <w:ind w:left="3520" w:right="4721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957161pt;margin-top:-15.927183pt;width:39.854082pt;height:56pt;mso-position-horizontal-relative:page;mso-position-vertical-relative:paragraph;z-index:-15048" type="#_x0000_t202" filled="f" stroked="f">
            <v:textbox inset="0,0,0,0">
              <w:txbxContent>
                <w:p>
                  <w:pPr>
                    <w:spacing w:before="0" w:after="0" w:line="1120" w:lineRule="exact"/>
                    <w:ind w:right="-208"/>
                    <w:jc w:val="left"/>
                    <w:rPr>
                      <w:rFonts w:ascii="Arial" w:hAnsi="Arial" w:cs="Arial" w:eastAsia="Arial"/>
                      <w:sz w:val="112"/>
                      <w:szCs w:val="112"/>
                    </w:rPr>
                  </w:pPr>
                  <w:rPr/>
                  <w:r>
                    <w:rPr>
                      <w:rFonts w:ascii="Arial" w:hAnsi="Arial" w:cs="Arial" w:eastAsia="Arial"/>
                      <w:sz w:val="112"/>
                      <w:szCs w:val="112"/>
                      <w:color w:val="2A2A2A"/>
                      <w:spacing w:val="0"/>
                      <w:w w:val="128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12"/>
                      <w:szCs w:val="1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82" w:lineRule="exact"/>
        <w:ind w:left="879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2"/>
        </w:rPr>
        <w:t>I</w:t>
      </w:r>
      <w:r>
        <w:rPr>
          <w:rFonts w:ascii="Arial" w:hAnsi="Arial" w:cs="Arial" w:eastAsia="Arial"/>
          <w:sz w:val="18"/>
          <w:szCs w:val="18"/>
          <w:color w:val="2A2A2A"/>
          <w:spacing w:val="12"/>
          <w:w w:val="100"/>
          <w:position w:val="-2"/>
        </w:rPr>
        <w:t>Z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2"/>
        </w:rPr>
        <w:t>MIR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5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15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4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5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4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5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602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77"/>
          <w:b/>
          <w:bCs/>
        </w:rPr>
        <w:t>BÜYÜKŞEHIR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65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A2A2A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5" w:lineRule="auto"/>
        <w:ind w:left="134" w:right="3502" w:firstLine="-19"/>
        <w:jc w:val="left"/>
        <w:tabs>
          <w:tab w:pos="1480" w:val="left"/>
          <w:tab w:pos="3140" w:val="left"/>
          <w:tab w:pos="4480" w:val="left"/>
          <w:tab w:pos="550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26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2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1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2:20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0"/>
          <w:position w:val="0"/>
        </w:rPr>
        <w:t>h</w:t>
      </w:r>
      <w:r>
        <w:rPr>
          <w:rFonts w:ascii="Arial" w:hAnsi="Arial" w:cs="Arial" w:eastAsia="Arial"/>
          <w:sz w:val="27"/>
          <w:szCs w:val="27"/>
          <w:color w:val="2A2A2A"/>
          <w:spacing w:val="-39"/>
          <w:w w:val="59"/>
          <w:position w:val="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9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3401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ildi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13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:Gökdere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Mah./Bomova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4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4" w:right="-20"/>
        <w:jc w:val="left"/>
        <w:tabs>
          <w:tab w:pos="1480" w:val="left"/>
          <w:tab w:pos="448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  <w:position w:val="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9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4"/>
          <w:w w:val="69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:Kıvılcım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0" w:after="0" w:line="178" w:lineRule="auto"/>
        <w:ind w:left="3596" w:right="1711" w:firstLine="-3457"/>
        <w:jc w:val="left"/>
        <w:tabs>
          <w:tab w:pos="358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0.392303pt;margin-top:16.330076pt;width:3.74504pt;height:26pt;mso-position-horizontal-relative:page;mso-position-vertical-relative:paragraph;z-index:-1504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8"/>
          <w:w w:val="93"/>
          <w:position w:val="9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3"/>
          <w:position w:val="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8"/>
          <w:position w:val="9"/>
        </w:rPr>
        <w:t>pı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9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  <w:position w:val="9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8"/>
          <w:w w:val="103"/>
          <w:position w:val="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4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anım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Boyama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fabrikasİ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narme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Ahş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96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2"/>
          <w:position w:val="0"/>
        </w:rPr>
        <w:t>_.Ç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8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8" w:lineRule="exact"/>
        <w:ind w:left="3945" w:right="-20"/>
        <w:jc w:val="left"/>
        <w:tabs>
          <w:tab w:pos="5000" w:val="left"/>
          <w:tab w:pos="5520" w:val="left"/>
          <w:tab w:pos="598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8"/>
        </w:rPr>
        <w:t>X</w:t>
      </w:r>
      <w:r>
        <w:rPr>
          <w:rFonts w:ascii="Arial" w:hAnsi="Arial" w:cs="Arial" w:eastAsia="Arial"/>
          <w:sz w:val="16"/>
          <w:szCs w:val="16"/>
          <w:color w:val="2A2A2A"/>
          <w:spacing w:val="-36"/>
          <w:w w:val="100"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8"/>
        </w:rPr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50"/>
          <w:position w:val="2"/>
        </w:rPr>
        <w:t>ı</w:t>
      </w:r>
      <w:r>
        <w:rPr>
          <w:rFonts w:ascii="Arial" w:hAnsi="Arial" w:cs="Arial" w:eastAsia="Arial"/>
          <w:sz w:val="48"/>
          <w:szCs w:val="48"/>
          <w:color w:val="2A2A2A"/>
          <w:spacing w:val="-59"/>
          <w:w w:val="50"/>
          <w:position w:val="2"/>
        </w:rPr>
        <w:t> </w:t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8"/>
          <w:szCs w:val="48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898A8A"/>
          <w:spacing w:val="0"/>
          <w:w w:val="5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98A8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98A8A"/>
          <w:spacing w:val="0"/>
          <w:w w:val="100"/>
          <w:position w:val="4"/>
        </w:rPr>
      </w:r>
      <w:r>
        <w:rPr>
          <w:rFonts w:ascii="Arial" w:hAnsi="Arial" w:cs="Arial" w:eastAsia="Arial"/>
          <w:sz w:val="33"/>
          <w:szCs w:val="33"/>
          <w:color w:val="2A2A2A"/>
          <w:spacing w:val="0"/>
          <w:w w:val="50"/>
          <w:b/>
          <w:bCs/>
          <w:position w:val="4"/>
        </w:rPr>
        <w:t>ı</w:t>
      </w:r>
      <w:r>
        <w:rPr>
          <w:rFonts w:ascii="Arial" w:hAnsi="Arial" w:cs="Arial" w:eastAsia="Arial"/>
          <w:sz w:val="33"/>
          <w:szCs w:val="33"/>
          <w:color w:val="2A2A2A"/>
          <w:spacing w:val="-44"/>
          <w:w w:val="50"/>
          <w:b/>
          <w:bCs/>
          <w:position w:val="4"/>
        </w:rPr>
        <w:t> </w:t>
      </w:r>
      <w:r>
        <w:rPr>
          <w:rFonts w:ascii="Arial" w:hAnsi="Arial" w:cs="Arial" w:eastAsia="Arial"/>
          <w:sz w:val="33"/>
          <w:szCs w:val="33"/>
          <w:color w:val="2A2A2A"/>
          <w:spacing w:val="0"/>
          <w:w w:val="100"/>
          <w:b/>
          <w:bCs/>
          <w:position w:val="4"/>
        </w:rPr>
        <w:tab/>
      </w:r>
      <w:r>
        <w:rPr>
          <w:rFonts w:ascii="Arial" w:hAnsi="Arial" w:cs="Arial" w:eastAsia="Arial"/>
          <w:sz w:val="33"/>
          <w:szCs w:val="33"/>
          <w:color w:val="2A2A2A"/>
          <w:spacing w:val="0"/>
          <w:w w:val="100"/>
          <w:b/>
          <w:bCs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94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8"/>
          <w:position w:val="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  <w:position w:val="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8"/>
          <w:position w:val="8"/>
        </w:rPr>
        <w:t>n</w:t>
      </w:r>
      <w:r>
        <w:rPr>
          <w:rFonts w:ascii="Arial" w:hAnsi="Arial" w:cs="Arial" w:eastAsia="Arial"/>
          <w:sz w:val="20"/>
          <w:szCs w:val="20"/>
          <w:color w:val="2A2A2A"/>
          <w:spacing w:val="-8"/>
          <w:w w:val="216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4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1"/>
          <w:position w:val="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14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8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200" w:right="100"/>
        </w:sectPr>
      </w:pPr>
      <w:rPr/>
    </w:p>
    <w:p>
      <w:pPr>
        <w:spacing w:before="1" w:after="0" w:line="240" w:lineRule="auto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76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99" w:lineRule="auto"/>
        <w:ind w:right="1260"/>
        <w:jc w:val="left"/>
        <w:tabs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İb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him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</w:rPr>
        <w:t>ıKi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:Turga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Boyama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9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:Çv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Samet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right="-20"/>
        <w:jc w:val="left"/>
        <w:tabs>
          <w:tab w:pos="278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:12:21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:12:26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1"/>
        </w:rPr>
        <w:t>fAraç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-1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2" w:equalWidth="0">
            <w:col w:w="1197" w:space="675"/>
            <w:col w:w="9748"/>
          </w:cols>
        </w:sectPr>
      </w:pPr>
      <w:rPr/>
    </w:p>
    <w:p>
      <w:pPr>
        <w:spacing w:before="4" w:after="0" w:line="252" w:lineRule="exact"/>
        <w:ind w:left="144" w:right="-20"/>
        <w:jc w:val="left"/>
        <w:tabs>
          <w:tab w:pos="466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ind w:left="4680" w:right="-20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A2A2A"/>
          <w:spacing w:val="5"/>
          <w:w w:val="20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6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Ja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89" w:lineRule="exact"/>
        <w:ind w:left="1887" w:right="-20"/>
        <w:jc w:val="left"/>
        <w:tabs>
          <w:tab w:pos="466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34" w:right="-20"/>
        <w:jc w:val="left"/>
        <w:tabs>
          <w:tab w:pos="500" w:val="left"/>
          <w:tab w:pos="194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60"/>
          <w:position w:val="12"/>
        </w:rPr>
        <w:t>;-</w:t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65656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2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4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12:22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4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Gnmişse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13:25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76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7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26" w:lineRule="exact"/>
        <w:ind w:left="18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-1"/>
        </w:rPr>
        <w:t>İ.G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emrinde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4676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46769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430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-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ılı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</w:sectPr>
      </w:pPr>
      <w:rPr/>
    </w:p>
    <w:p>
      <w:pPr>
        <w:spacing w:before="27" w:after="0" w:line="240" w:lineRule="auto"/>
        <w:ind w:left="11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lotayı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7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2" w:equalWidth="0">
            <w:col w:w="1579" w:space="293"/>
            <w:col w:w="9748"/>
          </w:cols>
        </w:sectPr>
      </w:pPr>
      <w:rPr/>
    </w:p>
    <w:p>
      <w:pPr>
        <w:spacing w:before="14" w:after="0" w:line="200" w:lineRule="exact"/>
        <w:ind w:left="134" w:right="-20"/>
        <w:jc w:val="left"/>
        <w:tabs>
          <w:tab w:pos="4660" w:val="left"/>
          <w:tab w:pos="6560" w:val="left"/>
          <w:tab w:pos="8140" w:val="left"/>
          <w:tab w:pos="9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-3"/>
        </w:rPr>
        <w:t>KöpükK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53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9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0"/>
          <w:position w:val="-3"/>
        </w:rPr>
        <w:t>02.K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4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3138" w:right="-20"/>
        <w:jc w:val="left"/>
        <w:tabs>
          <w:tab w:pos="5520" w:val="left"/>
          <w:tab w:pos="6560" w:val="left"/>
          <w:tab w:pos="8140" w:val="left"/>
          <w:tab w:pos="98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1,5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565656"/>
          <w:spacing w:val="-37"/>
          <w:w w:val="52"/>
          <w:b/>
          <w:bCs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565656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41"/>
          <w:szCs w:val="41"/>
          <w:color w:val="444444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44444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444444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18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  <w:position w:val="1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Boyama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makinesini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bacası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kavrulmak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miktarda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deri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ısianmak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9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görmüştür.Tahmini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zarar-ziyan:Binada:l.OOOTL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Eşyada:4.000TL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Toplam: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2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6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54"/>
          <w:position w:val="-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</w:sectPr>
      </w:pPr>
      <w:rPr/>
    </w:p>
    <w:p>
      <w:pPr>
        <w:spacing w:before="15" w:after="0" w:line="240" w:lineRule="auto"/>
        <w:ind w:left="14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frL'dir.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ikinci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2" w:equalWidth="0">
            <w:col w:w="1305" w:space="568"/>
            <w:col w:w="9747"/>
          </w:cols>
        </w:sectPr>
      </w:pPr>
      <w:rPr/>
    </w:p>
    <w:p>
      <w:pPr>
        <w:spacing w:before="15" w:after="0" w:line="255" w:lineRule="auto"/>
        <w:ind w:left="1872" w:right="50" w:firstLine="-172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tarafta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boyama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makinasİnda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soruşturmada,boya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lmakinasına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hacanı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fa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motorunu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pervanesini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döndürmesini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sağlaya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rulmanı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sıkışma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ebebiyle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boy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kurumlarını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4" w:right="-20"/>
        <w:jc w:val="left"/>
        <w:tabs>
          <w:tab w:pos="188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189892pt;margin-top:9.855926pt;width:3.681151pt;height:23pt;mso-position-horizontal-relative:page;mso-position-vertical-relative:paragraph;z-index:-15046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2A2A2A"/>
                      <w:spacing w:val="-27"/>
                      <w:w w:val="72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2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0" w:right="-20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w w:val="159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5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5"/>
          <w:u w:val="single" w:color="60606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5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5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u w:val="single" w:color="60606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1"/>
          <w:u w:val="single" w:color="60606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1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91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4"/>
          <w:u w:val="single" w:color="60606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4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4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u w:val="single" w:color="606060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6060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60606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34" w:right="6775" w:firstLine="358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3.395905pt;margin-top:.586053pt;width:60.642121pt;height:3.229647pt;mso-position-horizontal-relative:page;mso-position-vertical-relative:paragraph;z-index:-15057" coordorigin="3068,12" coordsize="1213,65">
            <v:group style="position:absolute;left:3075;top:69;width:95;height:2" coordorigin="3075,69" coordsize="95,2">
              <v:shape style="position:absolute;left:3075;top:69;width:95;height:2" coordorigin="3075,69" coordsize="95,0" path="m3075,69l3171,69e" filled="f" stroked="t" strokeweight=".716246pt" strokecolor="#444444">
                <v:path arrowok="t"/>
              </v:shape>
            </v:group>
            <v:group style="position:absolute;left:3142;top:45;width:153;height:2" coordorigin="3142,45" coordsize="153,2">
              <v:shape style="position:absolute;left:3142;top:45;width:153;height:2" coordorigin="3142,45" coordsize="153,0" path="m3142,45l3295,45e" filled="f" stroked="t" strokeweight=".716246pt" strokecolor="#000000">
                <v:path arrowok="t"/>
              </v:shape>
            </v:group>
            <v:group style="position:absolute;left:3266;top:14;width:306;height:2" coordorigin="3266,14" coordsize="306,2">
              <v:shape style="position:absolute;left:3266;top:14;width:306;height:2" coordorigin="3266,14" coordsize="306,0" path="m3266,14l3572,14e" filled="f" stroked="t" strokeweight=".238749pt" strokecolor="#6B6B6B">
                <v:path arrowok="t"/>
              </v:shape>
            </v:group>
            <v:group style="position:absolute;left:3514;top:14;width:764;height:2" coordorigin="3514,14" coordsize="764,2">
              <v:shape style="position:absolute;left:3514;top:14;width:764;height:2" coordorigin="3514,14" coordsize="764,0" path="m3514,14l4278,14e" filled="f" stroked="t" strokeweight=".238749pt" strokecolor="#57575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7.977386pt;margin-top:2.260991pt;width:38.19976pt;height:.1pt;mso-position-horizontal-relative:page;mso-position-vertical-relative:paragraph;z-index:-15056" coordorigin="4360,45" coordsize="764,2">
            <v:shape style="position:absolute;left:4360;top:45;width:764;height:2" coordorigin="4360,45" coordsize="764,0" path="m4360,45l5124,45e" filled="f" stroked="t" strokeweight=".238749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lbrahim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GÖÇEN'e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lre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2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9" w:right="-20"/>
        <w:jc w:val="left"/>
        <w:tabs>
          <w:tab w:pos="188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4.862579pt;margin-top:4.725602pt;width:4.61482pt;height:14pt;mso-position-horizontal-relative:page;mso-position-vertical-relative:paragraph;z-index:-15045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DFDFDF"/>
                      <w:spacing w:val="0"/>
                      <w:w w:val="118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:13:30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82" w:right="-20"/>
        <w:jc w:val="left"/>
        <w:tabs>
          <w:tab w:pos="188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Işıkkentgrubu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82" w:lineRule="exact"/>
        <w:ind w:left="263" w:right="-20"/>
        <w:jc w:val="left"/>
        <w:tabs>
          <w:tab w:pos="2020" w:val="left"/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82"/>
          <w:position w:val="-3"/>
        </w:rPr>
        <w:t>·u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left="4756" w:right="58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-7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460" w:bottom="280" w:left="200" w:right="100"/>
        </w:sectPr>
      </w:pPr>
      <w:rPr/>
    </w:p>
    <w:p>
      <w:pPr>
        <w:spacing w:before="0" w:after="0" w:line="204" w:lineRule="exact"/>
        <w:ind w:left="26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76.793259pt;margin-top:12.354445pt;width:.1pt;height:13.401774pt;mso-position-horizontal-relative:page;mso-position-vertical-relative:paragraph;z-index:-15055" coordorigin="3536,247" coordsize="2,268">
            <v:shape style="position:absolute;left:3536;top:247;width:2;height:268" coordorigin="3536,247" coordsize="0,268" path="m3536,515l3536,247e" filled="f" stroked="t" strokeweight="1.67124pt" strokecolor="#6464B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3"/>
        </w:rPr>
        <w:t>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1" w:after="0" w:line="192" w:lineRule="exact"/>
        <w:ind w:left="239" w:right="-6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0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6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4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53"/>
          <w:position w:val="-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3"/>
          <w:w w:val="60"/>
          <w:b/>
          <w:bCs/>
          <w:i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-10"/>
          <w:w w:val="60"/>
          <w:b/>
          <w:bCs/>
          <w:i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60"/>
          <w:b/>
          <w:bCs/>
          <w:i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6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17"/>
          <w:w w:val="60"/>
          <w:b/>
          <w:bCs/>
          <w:i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60"/>
          <w:b/>
          <w:bCs/>
        </w:rPr>
        <w:t>H8Mrt1017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2" w:equalWidth="0">
            <w:col w:w="423" w:space="8493"/>
            <w:col w:w="2704"/>
          </w:cols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35" w:after="0" w:line="103" w:lineRule="exact"/>
        <w:ind w:right="212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390"/>
          <w:position w:val="-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2"/>
          <w:w w:val="39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656"/>
          <w:spacing w:val="0"/>
          <w:w w:val="236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656"/>
          <w:spacing w:val="0"/>
          <w:w w:val="237"/>
          <w:position w:val="-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656"/>
          <w:spacing w:val="-3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00" w:right="100"/>
        </w:sectPr>
      </w:pPr>
      <w:rPr/>
    </w:p>
    <w:p>
      <w:pPr>
        <w:spacing w:before="0" w:after="0" w:line="406" w:lineRule="exact"/>
        <w:ind w:right="-20"/>
        <w:jc w:val="right"/>
        <w:rPr>
          <w:rFonts w:ascii="Arial" w:hAnsi="Arial" w:cs="Arial" w:eastAsia="Arial"/>
          <w:sz w:val="44"/>
          <w:szCs w:val="44"/>
        </w:rPr>
      </w:pPr>
      <w:rPr/>
      <w:r>
        <w:rPr/>
        <w:pict>
          <v:group style="position:absolute;margin-left:435.596649pt;margin-top:12.083312pt;width:.1pt;height:13.641092pt;mso-position-horizontal-relative:page;mso-position-vertical-relative:paragraph;z-index:-15054" coordorigin="8712,242" coordsize="2,273">
            <v:shape style="position:absolute;left:8712;top:242;width:2;height:273" coordorigin="8712,242" coordsize="0,273" path="m8712,514l8712,242e" filled="f" stroked="t" strokeweight="1.432491pt" strokecolor="#707070">
              <v:path arrowok="t"/>
            </v:shape>
          </v:group>
          <w10:wrap type="none"/>
        </w:pict>
      </w:r>
      <w:r>
        <w:rPr/>
        <w:pict>
          <v:group style="position:absolute;margin-left:206.636826pt;margin-top:22.37396pt;width:.1pt;height:34.701024pt;mso-position-horizontal-relative:page;mso-position-vertical-relative:paragraph;z-index:-15051" coordorigin="4133,447" coordsize="2,694">
            <v:shape style="position:absolute;left:4133;top:447;width:2;height:694" coordorigin="4133,447" coordsize="0,694" path="m4133,1141l4133,447e" filled="f" stroked="t" strokeweight=".954994pt" strokecolor="#4B4F9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4"/>
          <w:szCs w:val="44"/>
          <w:color w:val="646769"/>
          <w:spacing w:val="-115"/>
          <w:w w:val="84"/>
          <w:i/>
          <w:position w:val="-3"/>
        </w:rPr>
        <w:t>ş</w:t>
      </w:r>
      <w:r>
        <w:rPr>
          <w:rFonts w:ascii="Arial" w:hAnsi="Arial" w:cs="Arial" w:eastAsia="Arial"/>
          <w:sz w:val="39"/>
          <w:szCs w:val="39"/>
          <w:color w:val="898A8A"/>
          <w:spacing w:val="3"/>
          <w:w w:val="45"/>
          <w:b/>
          <w:bCs/>
          <w:position w:val="-18"/>
        </w:rPr>
        <w:t>·</w:t>
      </w:r>
      <w:r>
        <w:rPr>
          <w:rFonts w:ascii="Arial" w:hAnsi="Arial" w:cs="Arial" w:eastAsia="Arial"/>
          <w:sz w:val="44"/>
          <w:szCs w:val="44"/>
          <w:color w:val="646769"/>
          <w:spacing w:val="-40"/>
          <w:w w:val="20"/>
          <w:i/>
          <w:position w:val="-3"/>
        </w:rPr>
        <w:t>,</w:t>
      </w:r>
      <w:r>
        <w:rPr>
          <w:rFonts w:ascii="Arial" w:hAnsi="Arial" w:cs="Arial" w:eastAsia="Arial"/>
          <w:sz w:val="39"/>
          <w:szCs w:val="39"/>
          <w:color w:val="444444"/>
          <w:spacing w:val="-184"/>
          <w:w w:val="110"/>
          <w:b/>
          <w:bCs/>
          <w:position w:val="-18"/>
        </w:rPr>
        <w:t>v</w:t>
      </w:r>
      <w:r>
        <w:rPr>
          <w:rFonts w:ascii="Arial" w:hAnsi="Arial" w:cs="Arial" w:eastAsia="Arial"/>
          <w:sz w:val="44"/>
          <w:szCs w:val="44"/>
          <w:color w:val="646769"/>
          <w:spacing w:val="0"/>
          <w:w w:val="83"/>
          <w:i/>
          <w:position w:val="-3"/>
        </w:rPr>
        <w:t>: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71" w:lineRule="exact"/>
        <w:ind w:right="-20"/>
        <w:jc w:val="left"/>
        <w:rPr>
          <w:rFonts w:ascii="Arial" w:hAnsi="Arial" w:cs="Arial" w:eastAsia="Arial"/>
          <w:sz w:val="39"/>
          <w:szCs w:val="39"/>
        </w:rPr>
      </w:pPr>
      <w:rPr/>
      <w:r>
        <w:rPr>
          <w:rFonts w:ascii="Arial" w:hAnsi="Arial" w:cs="Arial" w:eastAsia="Arial"/>
          <w:sz w:val="39"/>
          <w:szCs w:val="39"/>
          <w:color w:val="444444"/>
          <w:spacing w:val="-5"/>
          <w:w w:val="109"/>
          <w:b/>
          <w:bCs/>
          <w:position w:val="-15"/>
        </w:rPr>
        <w:t>.</w:t>
      </w:r>
      <w:r>
        <w:rPr>
          <w:rFonts w:ascii="Arial" w:hAnsi="Arial" w:cs="Arial" w:eastAsia="Arial"/>
          <w:sz w:val="39"/>
          <w:szCs w:val="39"/>
          <w:color w:val="646769"/>
          <w:spacing w:val="0"/>
          <w:w w:val="45"/>
          <w:b/>
          <w:bCs/>
          <w:position w:val="-15"/>
        </w:rPr>
        <w:t>eır</w:t>
      </w:r>
      <w:r>
        <w:rPr>
          <w:rFonts w:ascii="Arial" w:hAnsi="Arial" w:cs="Arial" w:eastAsia="Arial"/>
          <w:sz w:val="39"/>
          <w:szCs w:val="39"/>
          <w:color w:val="646769"/>
          <w:spacing w:val="-9"/>
          <w:w w:val="45"/>
          <w:b/>
          <w:bCs/>
          <w:position w:val="-15"/>
        </w:rPr>
        <w:t>n</w:t>
      </w:r>
      <w:r>
        <w:rPr>
          <w:rFonts w:ascii="Arial" w:hAnsi="Arial" w:cs="Arial" w:eastAsia="Arial"/>
          <w:sz w:val="39"/>
          <w:szCs w:val="39"/>
          <w:color w:val="444444"/>
          <w:spacing w:val="0"/>
          <w:w w:val="190"/>
          <w:b/>
          <w:bCs/>
          <w:position w:val="-15"/>
        </w:rPr>
        <w:t>j'</w:t>
      </w:r>
      <w:r>
        <w:rPr>
          <w:rFonts w:ascii="Arial" w:hAnsi="Arial" w:cs="Arial" w:eastAsia="Arial"/>
          <w:sz w:val="39"/>
          <w:szCs w:val="39"/>
          <w:color w:val="898A8A"/>
          <w:spacing w:val="9"/>
          <w:w w:val="44"/>
          <w:b/>
          <w:bCs/>
          <w:position w:val="-15"/>
        </w:rPr>
        <w:t>.</w:t>
      </w:r>
      <w:r>
        <w:rPr>
          <w:rFonts w:ascii="Arial" w:hAnsi="Arial" w:cs="Arial" w:eastAsia="Arial"/>
          <w:sz w:val="39"/>
          <w:szCs w:val="39"/>
          <w:color w:val="414295"/>
          <w:spacing w:val="0"/>
          <w:w w:val="208"/>
          <w:b/>
          <w:bCs/>
          <w:position w:val="-15"/>
        </w:rPr>
        <w:t>\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2" w:equalWidth="0">
            <w:col w:w="8754" w:space="102"/>
            <w:col w:w="2764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103"/>
        <w:jc w:val="right"/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433.567291pt;margin-top:-.0017pt;width:.1pt;height:8.854744pt;mso-position-horizontal-relative:page;mso-position-vertical-relative:paragraph;z-index:-15053" coordorigin="8671,0" coordsize="2,177">
            <v:shape style="position:absolute;left:8671;top:0;width:2;height:177" coordorigin="8671,0" coordsize="0,177" path="m8671,177l8671,0e" filled="f" stroked="t" strokeweight="2.148737pt" strokecolor="#44444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646769"/>
          <w:spacing w:val="-153"/>
          <w:w w:val="107"/>
        </w:rPr>
        <w:t>A</w:t>
      </w:r>
      <w:r>
        <w:rPr>
          <w:rFonts w:ascii="Arial" w:hAnsi="Arial" w:cs="Arial" w:eastAsia="Arial"/>
          <w:sz w:val="25"/>
          <w:szCs w:val="25"/>
          <w:color w:val="333656"/>
          <w:spacing w:val="0"/>
          <w:w w:val="87"/>
        </w:rPr>
        <w:t>m</w:t>
      </w:r>
      <w:r>
        <w:rPr>
          <w:rFonts w:ascii="Arial" w:hAnsi="Arial" w:cs="Arial" w:eastAsia="Arial"/>
          <w:sz w:val="25"/>
          <w:szCs w:val="25"/>
          <w:color w:val="333656"/>
          <w:spacing w:val="-47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F506E"/>
          <w:spacing w:val="0"/>
          <w:w w:val="207"/>
        </w:rPr>
        <w:t>•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10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769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769"/>
          <w:spacing w:val="0"/>
          <w:w w:val="63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646769"/>
          <w:spacing w:val="3"/>
          <w:w w:val="6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98A8A"/>
          <w:spacing w:val="0"/>
          <w:w w:val="15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5" w:lineRule="exact"/>
        <w:ind w:left="159" w:right="294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414295"/>
          <w:w w:val="55"/>
          <w:position w:val="-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414295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F506E"/>
          <w:spacing w:val="0"/>
          <w:w w:val="125"/>
          <w:position w:val="-2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3F506E"/>
          <w:spacing w:val="0"/>
          <w:w w:val="124"/>
          <w:position w:val="-2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3F506E"/>
          <w:spacing w:val="0"/>
          <w:w w:val="125"/>
          <w:position w:val="-2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-35" w:right="-55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65656"/>
          <w:spacing w:val="0"/>
          <w:w w:val="106"/>
          <w:position w:val="1"/>
        </w:rPr>
        <w:t>Merkez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6" w:lineRule="exact"/>
        <w:ind w:left="130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2A2A2A"/>
          <w:spacing w:val="0"/>
          <w:w w:val="160"/>
          <w:position w:val="-2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Bolg·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A8AAAC"/>
          <w:spacing w:val="0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right="-20"/>
        <w:jc w:val="left"/>
        <w:tabs>
          <w:tab w:pos="4320" w:val="left"/>
          <w:tab w:pos="49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  <w:position w:val="-8"/>
        </w:rPr>
        <w:t>SarnetMUTLU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-2"/>
        </w:rPr>
        <w:t>Iy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7"/>
          <w:w w:val="482"/>
          <w:position w:val="-2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44"/>
          <w:position w:val="-2"/>
        </w:rPr>
        <w:t>)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-48"/>
          <w:w w:val="43"/>
          <w:position w:val="-2"/>
        </w:rPr>
        <w:t>/</w:t>
      </w:r>
      <w:r>
        <w:rPr>
          <w:rFonts w:ascii="Times New Roman" w:hAnsi="Times New Roman" w:cs="Times New Roman" w:eastAsia="Times New Roman"/>
          <w:sz w:val="26"/>
          <w:szCs w:val="26"/>
          <w:color w:val="3F506E"/>
          <w:spacing w:val="0"/>
          <w:w w:val="79"/>
          <w:position w:val="-2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17" w:lineRule="exact"/>
        <w:ind w:left="449" w:right="-20"/>
        <w:jc w:val="left"/>
        <w:tabs>
          <w:tab w:pos="3820" w:val="left"/>
        </w:tabs>
        <w:rPr>
          <w:rFonts w:ascii="Arial" w:hAnsi="Arial" w:cs="Arial" w:eastAsia="Arial"/>
          <w:sz w:val="62"/>
          <w:szCs w:val="62"/>
        </w:rPr>
      </w:pPr>
      <w:rPr/>
      <w:r>
        <w:rPr/>
        <w:pict>
          <v:group style="position:absolute;margin-left:454.338409pt;margin-top:3.036648pt;width:98.364382pt;height:.1pt;mso-position-horizontal-relative:page;mso-position-vertical-relative:paragraph;z-index:-15052" coordorigin="9087,61" coordsize="1967,2">
            <v:shape style="position:absolute;left:9087;top:61;width:1967;height:2" coordorigin="9087,61" coordsize="1967,0" path="m9087,61l11054,61e" filled="f" stroked="t" strokeweight="2.626234pt" strokecolor="#4F5783">
              <v:path arrowok="t"/>
            </v:shape>
          </v:group>
          <w10:wrap type="none"/>
        </w:pict>
      </w:r>
      <w:r>
        <w:rPr/>
        <w:pict>
          <v:group style="position:absolute;margin-left:435.35788pt;margin-top:14.045249pt;width:.1pt;height:13.641092pt;mso-position-horizontal-relative:page;mso-position-vertical-relative:paragraph;z-index:-15050" coordorigin="8707,281" coordsize="2,273">
            <v:shape style="position:absolute;left:8707;top:281;width:2;height:273" coordorigin="8707,281" coordsize="0,273" path="m8707,554l8707,281e" filled="f" stroked="t" strokeweight="2.864982pt" strokecolor="#3F4444">
              <v:path arrowok="t"/>
            </v:shape>
          </v:group>
          <w10:wrap type="none"/>
        </w:pict>
      </w:r>
      <w:r>
        <w:rPr/>
        <w:pict>
          <v:group style="position:absolute;margin-left:524.530457pt;margin-top:20.028185pt;width:.1pt;height:7.41884pt;mso-position-horizontal-relative:page;mso-position-vertical-relative:paragraph;z-index:-15049" coordorigin="10491,401" coordsize="2,148">
            <v:shape style="position:absolute;left:10491;top:401;width:2;height:148" coordorigin="10491,401" coordsize="0,148" path="m10491,549l10491,401e" filled="f" stroked="t" strokeweight="1.432491pt" strokecolor="#484B5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7"/>
        </w:rPr>
      </w:r>
      <w:r>
        <w:rPr>
          <w:rFonts w:ascii="Arial" w:hAnsi="Arial" w:cs="Arial" w:eastAsia="Arial"/>
          <w:sz w:val="42"/>
          <w:szCs w:val="42"/>
          <w:color w:val="444444"/>
          <w:spacing w:val="-24"/>
          <w:w w:val="102"/>
          <w:position w:val="-10"/>
        </w:rPr>
        <w:t>ı</w:t>
      </w:r>
      <w:r>
        <w:rPr>
          <w:rFonts w:ascii="Arial" w:hAnsi="Arial" w:cs="Arial" w:eastAsia="Arial"/>
          <w:sz w:val="62"/>
          <w:szCs w:val="62"/>
          <w:color w:val="444444"/>
          <w:spacing w:val="0"/>
          <w:w w:val="103"/>
          <w:position w:val="-10"/>
        </w:rPr>
        <w:t>;</w:t>
      </w:r>
      <w:r>
        <w:rPr>
          <w:rFonts w:ascii="Arial" w:hAnsi="Arial" w:cs="Arial" w:eastAsia="Arial"/>
          <w:sz w:val="62"/>
          <w:szCs w:val="62"/>
          <w:color w:val="444444"/>
          <w:spacing w:val="-319"/>
          <w:w w:val="104"/>
          <w:position w:val="-10"/>
        </w:rPr>
        <w:t>h</w:t>
      </w:r>
      <w:r>
        <w:rPr>
          <w:rFonts w:ascii="Arial" w:hAnsi="Arial" w:cs="Arial" w:eastAsia="Arial"/>
          <w:sz w:val="62"/>
          <w:szCs w:val="62"/>
          <w:color w:val="444444"/>
          <w:spacing w:val="0"/>
          <w:w w:val="40"/>
          <w:i/>
          <w:position w:val="-10"/>
        </w:rPr>
        <w:t>-..:::'</w:t>
      </w:r>
      <w:r>
        <w:rPr>
          <w:rFonts w:ascii="Arial" w:hAnsi="Arial" w:cs="Arial" w:eastAsia="Arial"/>
          <w:sz w:val="62"/>
          <w:szCs w:val="62"/>
          <w:color w:val="444444"/>
          <w:spacing w:val="0"/>
          <w:w w:val="41"/>
          <w:i/>
          <w:position w:val="-10"/>
        </w:rPr>
        <w:t>-</w:t>
      </w:r>
      <w:r>
        <w:rPr>
          <w:rFonts w:ascii="Arial" w:hAnsi="Arial" w:cs="Arial" w:eastAsia="Arial"/>
          <w:sz w:val="62"/>
          <w:szCs w:val="62"/>
          <w:color w:val="444444"/>
          <w:spacing w:val="-94"/>
          <w:w w:val="100"/>
          <w:i/>
          <w:position w:val="-10"/>
        </w:rPr>
        <w:t> </w:t>
      </w:r>
      <w:r>
        <w:rPr>
          <w:rFonts w:ascii="Arial" w:hAnsi="Arial" w:cs="Arial" w:eastAsia="Arial"/>
          <w:sz w:val="62"/>
          <w:szCs w:val="62"/>
          <w:color w:val="565656"/>
          <w:spacing w:val="-113"/>
          <w:w w:val="99"/>
          <w:position w:val="-10"/>
        </w:rPr>
        <w:t>:</w:t>
      </w:r>
      <w:r>
        <w:rPr>
          <w:rFonts w:ascii="Arial" w:hAnsi="Arial" w:cs="Arial" w:eastAsia="Arial"/>
          <w:sz w:val="62"/>
          <w:szCs w:val="62"/>
          <w:color w:val="2A2A2A"/>
          <w:spacing w:val="0"/>
          <w:w w:val="56"/>
          <w:position w:val="-10"/>
        </w:rPr>
        <w:t>.</w:t>
      </w:r>
      <w:r>
        <w:rPr>
          <w:rFonts w:ascii="Arial" w:hAnsi="Arial" w:cs="Arial" w:eastAsia="Arial"/>
          <w:sz w:val="62"/>
          <w:szCs w:val="62"/>
          <w:color w:val="2A2A2A"/>
          <w:spacing w:val="-133"/>
          <w:w w:val="56"/>
          <w:position w:val="-10"/>
        </w:rPr>
        <w:t>.</w:t>
      </w:r>
      <w:r>
        <w:rPr>
          <w:rFonts w:ascii="Arial" w:hAnsi="Arial" w:cs="Arial" w:eastAsia="Arial"/>
          <w:sz w:val="62"/>
          <w:szCs w:val="62"/>
          <w:color w:val="6062B3"/>
          <w:spacing w:val="10"/>
          <w:w w:val="74"/>
          <w:position w:val="-10"/>
        </w:rPr>
        <w:t>-</w:t>
      </w:r>
      <w:r>
        <w:rPr>
          <w:rFonts w:ascii="Arial" w:hAnsi="Arial" w:cs="Arial" w:eastAsia="Arial"/>
          <w:sz w:val="62"/>
          <w:szCs w:val="62"/>
          <w:color w:val="505690"/>
          <w:spacing w:val="-90"/>
          <w:w w:val="130"/>
          <w:position w:val="-10"/>
        </w:rPr>
        <w:t>-</w:t>
      </w:r>
      <w:r>
        <w:rPr>
          <w:rFonts w:ascii="Arial" w:hAnsi="Arial" w:cs="Arial" w:eastAsia="Arial"/>
          <w:sz w:val="62"/>
          <w:szCs w:val="62"/>
          <w:color w:val="6062B3"/>
          <w:spacing w:val="0"/>
          <w:w w:val="144"/>
          <w:position w:val="-10"/>
        </w:rPr>
        <w:t>,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4" w:equalWidth="0">
            <w:col w:w="2557" w:space="55"/>
            <w:col w:w="695" w:space="59"/>
            <w:col w:w="598" w:space="635"/>
            <w:col w:w="7021"/>
          </w:cols>
        </w:sectPr>
      </w:pPr>
      <w:rPr/>
    </w:p>
    <w:p>
      <w:pPr>
        <w:spacing w:before="0" w:after="0" w:line="234" w:lineRule="exact"/>
        <w:ind w:left="1954" w:right="-20"/>
        <w:jc w:val="left"/>
        <w:tabs>
          <w:tab w:pos="8680" w:val="left"/>
          <w:tab w:pos="100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15"/>
          <w:position w:val="-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3"/>
          <w:w w:val="115"/>
          <w:position w:val="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5"/>
          <w:position w:val="3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11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3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1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Amı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3"/>
          <w:szCs w:val="13"/>
          <w:color w:val="898A8A"/>
          <w:spacing w:val="0"/>
          <w:w w:val="170"/>
          <w:position w:val="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98A8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98A8A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78"/>
          <w:b/>
          <w:bCs/>
          <w:position w:val="7"/>
        </w:rPr>
        <w:t>CJ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right="1388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A2A2A"/>
          <w:spacing w:val="-10"/>
          <w:w w:val="519"/>
          <w:position w:val="-6"/>
        </w:rPr>
        <w:t>-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34"/>
          <w:position w:val="-6"/>
        </w:rPr>
        <w:t>\!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35"/>
          <w:position w:val="-6"/>
        </w:rPr>
        <w:t>)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13"/>
          <w:w w:val="100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346"/>
          <w:position w:val="-6"/>
        </w:rPr>
        <w:t>""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460" w:bottom="280" w:left="200" w:right="100"/>
        </w:sectPr>
      </w:pPr>
      <w:rPr/>
    </w:p>
    <w:p>
      <w:pPr>
        <w:spacing w:before="18" w:after="0" w:line="232" w:lineRule="exact"/>
        <w:ind w:right="131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444444"/>
          <w:w w:val="128"/>
          <w:i/>
          <w:position w:val="-4"/>
        </w:rPr>
        <w:t>•&amp;</w:t>
      </w:r>
      <w:r>
        <w:rPr>
          <w:rFonts w:ascii="Arial" w:hAnsi="Arial" w:cs="Arial" w:eastAsia="Arial"/>
          <w:sz w:val="24"/>
          <w:szCs w:val="24"/>
          <w:color w:val="444444"/>
          <w:spacing w:val="-14"/>
          <w:w w:val="128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44444"/>
          <w:spacing w:val="-114"/>
          <w:w w:val="104"/>
          <w:b/>
          <w:bCs/>
          <w:position w:val="-4"/>
        </w:rPr>
        <w:t>a</w:t>
      </w:r>
      <w:r>
        <w:rPr>
          <w:rFonts w:ascii="Arial" w:hAnsi="Arial" w:cs="Arial" w:eastAsia="Arial"/>
          <w:sz w:val="24"/>
          <w:szCs w:val="24"/>
          <w:color w:val="646769"/>
          <w:spacing w:val="0"/>
          <w:w w:val="47"/>
          <w:i/>
          <w:position w:val="-4"/>
        </w:rPr>
        <w:t>: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898A8A"/>
          <w:spacing w:val="-11"/>
          <w:w w:val="83"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646769"/>
          <w:spacing w:val="0"/>
          <w:w w:val="71"/>
          <w:position w:val="1"/>
        </w:rPr>
        <w:t>-.·</w:t>
      </w:r>
      <w:r>
        <w:rPr>
          <w:rFonts w:ascii="Arial" w:hAnsi="Arial" w:cs="Arial" w:eastAsia="Arial"/>
          <w:sz w:val="23"/>
          <w:szCs w:val="23"/>
          <w:color w:val="646769"/>
          <w:spacing w:val="-4"/>
          <w:w w:val="72"/>
          <w:position w:val="1"/>
        </w:rPr>
        <w:t>-</w:t>
      </w:r>
      <w:r>
        <w:rPr>
          <w:rFonts w:ascii="Arial" w:hAnsi="Arial" w:cs="Arial" w:eastAsia="Arial"/>
          <w:sz w:val="23"/>
          <w:szCs w:val="23"/>
          <w:color w:val="898A8A"/>
          <w:spacing w:val="-62"/>
          <w:w w:val="62"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646769"/>
          <w:spacing w:val="0"/>
          <w:w w:val="72"/>
          <w:position w:val="1"/>
        </w:rPr>
        <w:t>--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right="-20"/>
        <w:jc w:val="left"/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444444"/>
          <w:spacing w:val="0"/>
          <w:w w:val="53"/>
        </w:rPr>
        <w:t>'.,.,rı"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  <w:cols w:num="2" w:equalWidth="0">
            <w:col w:w="9630" w:space="45"/>
            <w:col w:w="1945"/>
          </w:cols>
        </w:sectPr>
      </w:pPr>
      <w:rPr/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460" w:bottom="280" w:left="200" w:right="100"/>
        </w:sectPr>
      </w:pPr>
      <w:rPr/>
    </w:p>
    <w:p>
      <w:pPr>
        <w:spacing w:before="35" w:after="0" w:line="240" w:lineRule="auto"/>
        <w:ind w:left="15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802407pt;margin-top:33.266258pt;width:570.847665pt;height:796.326681pt;mso-position-horizontal-relative:page;mso-position-vertical-relative:page;z-index:-15058" coordorigin="296,665" coordsize="11417,15927">
            <v:group style="position:absolute;left:310;top:687;width:2368;height:2" coordorigin="310,687" coordsize="2368,2">
              <v:shape style="position:absolute;left:310;top:687;width:2368;height:2" coordorigin="310,687" coordsize="2368,0" path="m310,687l2679,687e" filled="f" stroked="t" strokeweight=".716246pt" strokecolor="#4F4F4F">
                <v:path arrowok="t"/>
              </v:shape>
            </v:group>
            <v:group style="position:absolute;left:320;top:675;width:2;height:684" coordorigin="320,675" coordsize="2,684">
              <v:shape style="position:absolute;left:320;top:675;width:2;height:684" coordorigin="320,675" coordsize="0,684" path="m320,1359l320,675e" filled="f" stroked="t" strokeweight=".954994pt" strokecolor="#707070">
                <v:path arrowok="t"/>
              </v:shape>
            </v:group>
            <v:group style="position:absolute;left:2068;top:680;width:2;height:1288" coordorigin="2068,680" coordsize="2,1288">
              <v:shape style="position:absolute;left:2068;top:680;width:2;height:1288" coordorigin="2068,680" coordsize="0,1288" path="m2068,1967l2068,680e" filled="f" stroked="t" strokeweight=".954994pt" strokecolor="#676767">
                <v:path arrowok="t"/>
              </v:shape>
            </v:group>
            <v:group style="position:absolute;left:2607;top:699;width:7373;height:2" coordorigin="2607,699" coordsize="7373,2">
              <v:shape style="position:absolute;left:2607;top:699;width:7373;height:2" coordorigin="2607,699" coordsize="7373,0" path="m2607,699l9980,699e" filled="f" stroked="t" strokeweight=".954994pt" strokecolor="#4B4B4B">
                <v:path arrowok="t"/>
              </v:shape>
            </v:group>
            <v:group style="position:absolute;left:9087;top:694;width:2;height:1273" coordorigin="9087,694" coordsize="2,1273">
              <v:shape style="position:absolute;left:9087;top:694;width:2;height:1273" coordorigin="9087,694" coordsize="0,1273" path="m9087,1967l9087,694e" filled="f" stroked="t" strokeweight=".716246pt" strokecolor="#4B4B4B">
                <v:path arrowok="t"/>
              </v:shape>
            </v:group>
            <v:group style="position:absolute;left:9922;top:704;width:310;height:2" coordorigin="9922,704" coordsize="310,2">
              <v:shape style="position:absolute;left:9922;top:704;width:310;height:2" coordorigin="9922,704" coordsize="310,0" path="m9922,704l10233,704e" filled="f" stroked="t" strokeweight=".477497pt" strokecolor="#232323">
                <v:path arrowok="t"/>
              </v:shape>
            </v:group>
            <v:group style="position:absolute;left:10175;top:704;width:229;height:2" coordorigin="10175,704" coordsize="229,2">
              <v:shape style="position:absolute;left:10175;top:704;width:229;height:2" coordorigin="10175,704" coordsize="229,0" path="m10175,704l10405,704e" filled="f" stroked="t" strokeweight=".477497pt" strokecolor="#383838">
                <v:path arrowok="t"/>
              </v:shape>
            </v:group>
            <v:group style="position:absolute;left:10338;top:704;width:1337;height:2" coordorigin="10338,704" coordsize="1337,2">
              <v:shape style="position:absolute;left:10338;top:704;width:1337;height:2" coordorigin="10338,704" coordsize="1337,0" path="m10338,704l11675,704e" filled="f" stroked="t" strokeweight=".954994pt" strokecolor="#545454">
                <v:path arrowok="t"/>
              </v:shape>
            </v:group>
            <v:group style="position:absolute;left:11672;top:689;width:2;height:8453" coordorigin="11672,689" coordsize="2,8453">
              <v:shape style="position:absolute;left:11672;top:689;width:2;height:8453" coordorigin="11672,689" coordsize="0,8453" path="m11672,9142l11672,689e" filled="f" stroked="t" strokeweight=".716246pt" strokecolor="#575757">
                <v:path arrowok="t"/>
              </v:shape>
            </v:group>
            <v:group style="position:absolute;left:315;top:675;width:2;height:1292" coordorigin="315,675" coordsize="2,1292">
              <v:shape style="position:absolute;left:315;top:675;width:2;height:1292" coordorigin="315,675" coordsize="0,1292" path="m315,1967l315,675e" filled="f" stroked="t" strokeweight=".477497pt" strokecolor="#5B5B5B">
                <v:path arrowok="t"/>
              </v:shape>
            </v:group>
            <v:group style="position:absolute;left:315;top:2183;width:382;height:2" coordorigin="315,2183" coordsize="382,2">
              <v:shape style="position:absolute;left:315;top:2183;width:382;height:2" coordorigin="315,2183" coordsize="382,0" path="m315,2183l697,2183e" filled="f" stroked="t" strokeweight=".954994pt" strokecolor="#545454">
                <v:path arrowok="t"/>
              </v:shape>
            </v:group>
            <v:group style="position:absolute;left:315;top:1891;width:2;height:330" coordorigin="315,1891" coordsize="2,330">
              <v:shape style="position:absolute;left:315;top:1891;width:2;height:330" coordorigin="315,1891" coordsize="0,330" path="m315,2221l315,1891e" filled="f" stroked="t" strokeweight=".954994pt" strokecolor="#676767">
                <v:path arrowok="t"/>
              </v:shape>
            </v:group>
            <v:group style="position:absolute;left:640;top:2183;width:220;height:2" coordorigin="640,2183" coordsize="220,2">
              <v:shape style="position:absolute;left:640;top:2183;width:220;height:2" coordorigin="640,2183" coordsize="220,0" path="m640,2183l859,2183e" filled="f" stroked="t" strokeweight=".477497pt" strokecolor="#2F2F2F">
                <v:path arrowok="t"/>
              </v:shape>
            </v:group>
            <v:group style="position:absolute;left:2068;top:1910;width:2;height:282" coordorigin="2068,1910" coordsize="2,282">
              <v:shape style="position:absolute;left:2068;top:1910;width:2;height:282" coordorigin="2068,1910" coordsize="0,282" path="m2068,2192l2068,1910e" filled="f" stroked="t" strokeweight=".477497pt" strokecolor="#444444">
                <v:path arrowok="t"/>
              </v:shape>
            </v:group>
            <v:group style="position:absolute;left:802;top:2185;width:1862;height:2" coordorigin="802,2185" coordsize="1862,2">
              <v:shape style="position:absolute;left:802;top:2185;width:1862;height:2" coordorigin="802,2185" coordsize="1862,0" path="m802,2185l2664,2185e" filled="f" stroked="t" strokeweight=".716246pt" strokecolor="#484848">
                <v:path arrowok="t"/>
              </v:shape>
            </v:group>
            <v:group style="position:absolute;left:2607;top:2187;width:363;height:2" coordorigin="2607,2187" coordsize="363,2">
              <v:shape style="position:absolute;left:2607;top:2187;width:363;height:2" coordorigin="2607,2187" coordsize="363,0" path="m2607,2187l2970,2187e" filled="f" stroked="t" strokeweight=".477497pt" strokecolor="#282828">
                <v:path arrowok="t"/>
              </v:shape>
            </v:group>
            <v:group style="position:absolute;left:2913;top:2190;width:2817;height:2" coordorigin="2913,2190" coordsize="2817,2">
              <v:shape style="position:absolute;left:2913;top:2190;width:2817;height:2" coordorigin="2913,2190" coordsize="2817,0" path="m2913,2190l5730,2190e" filled="f" stroked="t" strokeweight=".954994pt" strokecolor="#4B4B4B">
                <v:path arrowok="t"/>
              </v:shape>
            </v:group>
            <v:group style="position:absolute;left:5587;top:2192;width:544;height:2" coordorigin="5587,2192" coordsize="544,2">
              <v:shape style="position:absolute;left:5587;top:2192;width:544;height:2" coordorigin="5587,2192" coordsize="544,0" path="m5587,2192l6131,2192e" filled="f" stroked="t" strokeweight=".477497pt" strokecolor="#2B2B2B">
                <v:path arrowok="t"/>
              </v:shape>
            </v:group>
            <v:group style="position:absolute;left:6074;top:2195;width:3185;height:2" coordorigin="6074,2195" coordsize="3185,2">
              <v:shape style="position:absolute;left:6074;top:2195;width:3185;height:2" coordorigin="6074,2195" coordsize="3185,0" path="m6074,2195l9259,2195e" filled="f" stroked="t" strokeweight=".954994pt" strokecolor="#4B4B4B">
                <v:path arrowok="t"/>
              </v:shape>
            </v:group>
            <v:group style="position:absolute;left:9087;top:1910;width:2;height:297" coordorigin="9087,1910" coordsize="2,297">
              <v:shape style="position:absolute;left:9087;top:1910;width:2;height:297" coordorigin="9087,1910" coordsize="0,297" path="m9087,2207l9087,1910e" filled="f" stroked="t" strokeweight=".477497pt" strokecolor="#2B2B2B">
                <v:path arrowok="t"/>
              </v:shape>
            </v:group>
            <v:group style="position:absolute;left:9044;top:2197;width:1361;height:2" coordorigin="9044,2197" coordsize="1361,2">
              <v:shape style="position:absolute;left:9044;top:2197;width:1361;height:2" coordorigin="9044,2197" coordsize="1361,0" path="m9044,2197l10405,2197e" filled="f" stroked="t" strokeweight=".477497pt" strokecolor="#2F2F2F">
                <v:path arrowok="t"/>
              </v:shape>
            </v:group>
            <v:group style="position:absolute;left:10347;top:2197;width:1332;height:2" coordorigin="10347,2197" coordsize="1332,2">
              <v:shape style="position:absolute;left:10347;top:2197;width:1332;height:2" coordorigin="10347,2197" coordsize="1332,0" path="m10347,2197l11680,2197e" filled="f" stroked="t" strokeweight=".954994pt" strokecolor="#575757">
                <v:path arrowok="t"/>
              </v:shape>
            </v:group>
            <v:group style="position:absolute;left:306;top:2429;width:5338;height:2" coordorigin="306,2429" coordsize="5338,2">
              <v:shape style="position:absolute;left:306;top:2429;width:5338;height:2" coordorigin="306,2429" coordsize="5338,0" path="m306,2429l5644,2429e" filled="f" stroked="t" strokeweight=".954994pt" strokecolor="#4B4B4B">
                <v:path arrowok="t"/>
              </v:shape>
            </v:group>
            <v:group style="position:absolute;left:320;top:675;width:2;height:12320" coordorigin="320,675" coordsize="2,12320">
              <v:shape style="position:absolute;left:320;top:675;width:2;height:12320" coordorigin="320,675" coordsize="0,12320" path="m320,12995l320,675e" filled="f" stroked="t" strokeweight=".716246pt" strokecolor="#484848">
                <v:path arrowok="t"/>
              </v:shape>
            </v:group>
            <v:group style="position:absolute;left:3321;top:2178;width:2;height:498" coordorigin="3321,2178" coordsize="2,498">
              <v:shape style="position:absolute;left:3321;top:2178;width:2;height:498" coordorigin="3321,2178" coordsize="0,498" path="m3321,2676l3321,2178e" filled="f" stroked="t" strokeweight=".716246pt" strokecolor="#444444">
                <v:path arrowok="t"/>
              </v:shape>
            </v:group>
            <v:group style="position:absolute;left:5587;top:2434;width:2693;height:2" coordorigin="5587,2434" coordsize="2693,2">
              <v:shape style="position:absolute;left:5587;top:2434;width:2693;height:2" coordorigin="5587,2434" coordsize="2693,0" path="m5587,2434l8280,2434e" filled="f" stroked="t" strokeweight=".716246pt" strokecolor="#383838">
                <v:path arrowok="t"/>
              </v:shape>
            </v:group>
            <v:group style="position:absolute;left:7793;top:2436;width:2440;height:2" coordorigin="7793,2436" coordsize="2440,2">
              <v:shape style="position:absolute;left:7793;top:2436;width:2440;height:2" coordorigin="7793,2436" coordsize="2440,0" path="m7793,2436l10233,2436e" filled="f" stroked="t" strokeweight=".716246pt" strokecolor="#4B4B4B">
                <v:path arrowok="t"/>
              </v:shape>
            </v:group>
            <v:group style="position:absolute;left:10018;top:2439;width:1662;height:2" coordorigin="10018,2439" coordsize="1662,2">
              <v:shape style="position:absolute;left:10018;top:2439;width:1662;height:2" coordorigin="10018,2439" coordsize="1662,0" path="m10018,2439l11680,2439e" filled="f" stroked="t" strokeweight=".954994pt" strokecolor="#606060">
                <v:path arrowok="t"/>
              </v:shape>
            </v:group>
            <v:group style="position:absolute;left:306;top:2668;width:3023;height:2" coordorigin="306,2668" coordsize="3023,2">
              <v:shape style="position:absolute;left:306;top:2668;width:3023;height:2" coordorigin="306,2668" coordsize="3023,0" path="m306,2668l3328,2668e" filled="f" stroked="t" strokeweight=".954994pt" strokecolor="#4B4B4B">
                <v:path arrowok="t"/>
              </v:shape>
            </v:group>
            <v:group style="position:absolute;left:320;top:675;width:2;height:15900" coordorigin="320,675" coordsize="2,15900">
              <v:shape style="position:absolute;left:320;top:675;width:2;height:15900" coordorigin="320,675" coordsize="0,15900" path="m320,16575l320,675e" filled="f" stroked="t" strokeweight=".716246pt" strokecolor="#4B4B4B">
                <v:path arrowok="t"/>
              </v:shape>
            </v:group>
            <v:group style="position:absolute;left:3266;top:2671;width:879;height:2" coordorigin="3266,2671" coordsize="879,2">
              <v:shape style="position:absolute;left:3266;top:2671;width:879;height:2" coordorigin="3266,2671" coordsize="879,0" path="m3266,2671l4145,2671e" filled="f" stroked="t" strokeweight=".477497pt" strokecolor="#181818">
                <v:path arrowok="t"/>
              </v:shape>
            </v:group>
            <v:group style="position:absolute;left:4087;top:2676;width:6723;height:2" coordorigin="4087,2676" coordsize="6723,2">
              <v:shape style="position:absolute;left:4087;top:2676;width:6723;height:2" coordorigin="4087,2676" coordsize="6723,0" path="m4087,2676l10811,2676e" filled="f" stroked="t" strokeweight=".954994pt" strokecolor="#4B4B4B">
                <v:path arrowok="t"/>
              </v:shape>
            </v:group>
            <v:group style="position:absolute;left:9669;top:2678;width:2005;height:2" coordorigin="9669,2678" coordsize="2005,2">
              <v:shape style="position:absolute;left:9669;top:2678;width:2005;height:2" coordorigin="9669,2678" coordsize="2005,0" path="m9669,2678l11675,2678e" filled="f" stroked="t" strokeweight=".477497pt" strokecolor="#4B4B4B">
                <v:path arrowok="t"/>
              </v:shape>
            </v:group>
            <v:group style="position:absolute;left:306;top:2912;width:6962;height:2" coordorigin="306,2912" coordsize="6962,2">
              <v:shape style="position:absolute;left:306;top:2912;width:6962;height:2" coordorigin="306,2912" coordsize="6962,0" path="m306,2912l7268,2912e" filled="f" stroked="t" strokeweight=".716246pt" strokecolor="#484848">
                <v:path arrowok="t"/>
              </v:shape>
            </v:group>
            <v:group style="position:absolute;left:7210;top:2915;width:583;height:2" coordorigin="7210,2915" coordsize="583,2">
              <v:shape style="position:absolute;left:7210;top:2915;width:583;height:2" coordorigin="7210,2915" coordsize="583,0" path="m7210,2915l7793,2915e" filled="f" stroked="t" strokeweight=".477497pt" strokecolor="#2B2B2B">
                <v:path arrowok="t"/>
              </v:shape>
            </v:group>
            <v:group style="position:absolute;left:7731;top:2917;width:3944;height:2" coordorigin="7731,2917" coordsize="3944,2">
              <v:shape style="position:absolute;left:7731;top:2917;width:3944;height:2" coordorigin="7731,2917" coordsize="3944,0" path="m7731,2917l11675,2917e" filled="f" stroked="t" strokeweight=".954994pt" strokecolor="#4F4F4F">
                <v:path arrowok="t"/>
              </v:shape>
            </v:group>
            <v:group style="position:absolute;left:310;top:3154;width:8227;height:2" coordorigin="310,3154" coordsize="8227,2">
              <v:shape style="position:absolute;left:310;top:3154;width:8227;height:2" coordorigin="310,3154" coordsize="8227,0" path="m310,3154l8538,3154e" filled="f" stroked="t" strokeweight=".954994pt" strokecolor="#4B4B4B">
                <v:path arrowok="t"/>
              </v:shape>
            </v:group>
            <v:group style="position:absolute;left:8480;top:3159;width:626;height:2" coordorigin="8480,3159" coordsize="626,2">
              <v:shape style="position:absolute;left:8480;top:3159;width:626;height:2" coordorigin="8480,3159" coordsize="626,0" path="m8480,3159l9106,3159e" filled="f" stroked="t" strokeweight=".477497pt" strokecolor="#232323">
                <v:path arrowok="t"/>
              </v:shape>
            </v:group>
            <v:group style="position:absolute;left:9049;top:3159;width:1356;height:2" coordorigin="9049,3159" coordsize="1356,2">
              <v:shape style="position:absolute;left:9049;top:3159;width:1356;height:2" coordorigin="9049,3159" coordsize="1356,0" path="m9049,3159l10405,3159e" filled="f" stroked="t" strokeweight=".954994pt" strokecolor="#4F4F4F">
                <v:path arrowok="t"/>
              </v:shape>
            </v:group>
            <v:group style="position:absolute;left:10347;top:3159;width:196;height:2" coordorigin="10347,3159" coordsize="196,2">
              <v:shape style="position:absolute;left:10347;top:3159;width:196;height:2" coordorigin="10347,3159" coordsize="196,0" path="m10347,3159l10543,3159e" filled="f" stroked="t" strokeweight=".477497pt" strokecolor="#383838">
                <v:path arrowok="t"/>
              </v:shape>
            </v:group>
            <v:group style="position:absolute;left:10486;top:3164;width:1189;height:2" coordorigin="10486,3164" coordsize="1189,2">
              <v:shape style="position:absolute;left:10486;top:3164;width:1189;height:2" coordorigin="10486,3164" coordsize="1189,0" path="m10486,3164l11675,3164e" filled="f" stroked="t" strokeweight=".716246pt" strokecolor="#575757">
                <v:path arrowok="t"/>
              </v:shape>
            </v:group>
            <v:group style="position:absolute;left:310;top:3389;width:6303;height:2" coordorigin="310,3389" coordsize="6303,2">
              <v:shape style="position:absolute;left:310;top:3389;width:6303;height:2" coordorigin="310,3389" coordsize="6303,0" path="m310,3389l6613,3389e" filled="f" stroked="t" strokeweight=".716246pt" strokecolor="#4B4B4B">
                <v:path arrowok="t"/>
              </v:shape>
            </v:group>
            <v:group style="position:absolute;left:6556;top:3401;width:5119;height:2" coordorigin="6556,3401" coordsize="5119,2">
              <v:shape style="position:absolute;left:6556;top:3401;width:5119;height:2" coordorigin="6556,3401" coordsize="5119,0" path="m6556,3401l11675,3401e" filled="f" stroked="t" strokeweight=".716246pt" strokecolor="#4F4F4F">
                <v:path arrowok="t"/>
              </v:shape>
            </v:group>
            <v:group style="position:absolute;left:11670;top:3111;width:2;height:541" coordorigin="11670,3111" coordsize="2,541">
              <v:shape style="position:absolute;left:11670;top:3111;width:2;height:541" coordorigin="11670,3111" coordsize="0,541" path="m11670,3652l11670,3111e" filled="f" stroked="t" strokeweight=".477497pt" strokecolor="#383838">
                <v:path arrowok="t"/>
              </v:shape>
            </v:group>
            <v:group style="position:absolute;left:3777;top:3384;width:2;height:852" coordorigin="3777,3384" coordsize="2,852">
              <v:shape style="position:absolute;left:3777;top:3384;width:2;height:852" coordorigin="3777,3384" coordsize="0,852" path="m3777,4236l3777,3384e" filled="f" stroked="t" strokeweight=".954994pt" strokecolor="#4B4B4B">
                <v:path arrowok="t"/>
              </v:shape>
            </v:group>
            <v:group style="position:absolute;left:6897;top:3389;width:2;height:852" coordorigin="6897,3389" coordsize="2,852">
              <v:shape style="position:absolute;left:6897;top:3389;width:2;height:852" coordorigin="6897,3389" coordsize="0,852" path="m6897,4241l6897,3389e" filled="f" stroked="t" strokeweight=".716246pt" strokecolor="#444444">
                <v:path arrowok="t"/>
              </v:shape>
            </v:group>
            <v:group style="position:absolute;left:6881;top:3853;width:3323;height:2" coordorigin="6881,3853" coordsize="3323,2">
              <v:shape style="position:absolute;left:6881;top:3853;width:3323;height:2" coordorigin="6881,3853" coordsize="3323,0" path="m6881,3853l10204,3853e" filled="f" stroked="t" strokeweight=".238749pt" strokecolor="#484848">
                <v:path arrowok="t"/>
              </v:shape>
            </v:group>
            <v:group style="position:absolute;left:3767;top:3843;width:3137;height:2" coordorigin="3767,3843" coordsize="3137,2">
              <v:shape style="position:absolute;left:3767;top:3843;width:3137;height:2" coordorigin="3767,3843" coordsize="3137,0" path="m3767,3843l6905,3843e" filled="f" stroked="t" strokeweight=".716246pt" strokecolor="#6B6B6B">
                <v:path arrowok="t"/>
              </v:shape>
            </v:group>
            <v:group style="position:absolute;left:10204;top:3853;width:310;height:2" coordorigin="10204,3853" coordsize="310,2">
              <v:shape style="position:absolute;left:10204;top:3853;width:310;height:2" coordorigin="10204,3853" coordsize="310,0" path="m10204,3853l10514,3853e" filled="f" stroked="t" strokeweight=".238749pt" strokecolor="#000000">
                <v:path arrowok="t"/>
              </v:shape>
            </v:group>
            <v:group style="position:absolute;left:10514;top:3853;width:1156;height:2" coordorigin="10514,3853" coordsize="1156,2">
              <v:shape style="position:absolute;left:10514;top:3853;width:1156;height:2" coordorigin="10514,3853" coordsize="1156,0" path="m10514,3853l11670,3853e" filled="f" stroked="t" strokeweight=".238749pt" strokecolor="#2F2F2F">
                <v:path arrowok="t"/>
              </v:shape>
            </v:group>
            <v:group style="position:absolute;left:310;top:4224;width:387;height:2" coordorigin="310,4224" coordsize="387,2">
              <v:shape style="position:absolute;left:310;top:4224;width:387;height:2" coordorigin="310,4224" coordsize="387,0" path="m310,4224l697,4224e" filled="f" stroked="t" strokeweight=".716246pt" strokecolor="#575757">
                <v:path arrowok="t"/>
              </v:shape>
            </v:group>
            <v:group style="position:absolute;left:640;top:4222;width:220;height:2" coordorigin="640,4222" coordsize="220,2">
              <v:shape style="position:absolute;left:640;top:4222;width:220;height:2" coordorigin="640,4222" coordsize="220,0" path="m640,4222l859,4222e" filled="f" stroked="t" strokeweight=".477497pt" strokecolor="#3F3F3F">
                <v:path arrowok="t"/>
              </v:shape>
            </v:group>
            <v:group style="position:absolute;left:802;top:4226;width:611;height:2" coordorigin="802,4226" coordsize="611,2">
              <v:shape style="position:absolute;left:802;top:4226;width:611;height:2" coordorigin="802,4226" coordsize="611,0" path="m802,4226l1413,4226e" filled="f" stroked="t" strokeweight=".716246pt" strokecolor="#4B4B4B">
                <v:path arrowok="t"/>
              </v:shape>
            </v:group>
            <v:group style="position:absolute;left:1356;top:4226;width:726;height:2" coordorigin="1356,4226" coordsize="726,2">
              <v:shape style="position:absolute;left:1356;top:4226;width:726;height:2" coordorigin="1356,4226" coordsize="726,0" path="m1356,4226l2082,4226e" filled="f" stroked="t" strokeweight=".954994pt" strokecolor="#606060">
                <v:path arrowok="t"/>
              </v:shape>
            </v:group>
            <v:group style="position:absolute;left:2025;top:4226;width:640;height:2" coordorigin="2025,4226" coordsize="640,2">
              <v:shape style="position:absolute;left:2025;top:4226;width:640;height:2" coordorigin="2025,4226" coordsize="640,0" path="m2025,4226l2664,4226e" filled="f" stroked="t" strokeweight=".477497pt" strokecolor="#343434">
                <v:path arrowok="t"/>
              </v:shape>
            </v:group>
            <v:group style="position:absolute;left:2540;top:4229;width:3104;height:2" coordorigin="2540,4229" coordsize="3104,2">
              <v:shape style="position:absolute;left:2540;top:4229;width:3104;height:2" coordorigin="2540,4229" coordsize="3104,0" path="m2540,4229l5644,4229e" filled="f" stroked="t" strokeweight=".954994pt" strokecolor="#5B5B5B">
                <v:path arrowok="t"/>
              </v:shape>
            </v:group>
            <v:group style="position:absolute;left:5587;top:4231;width:544;height:2" coordorigin="5587,4231" coordsize="544,2">
              <v:shape style="position:absolute;left:5587;top:4231;width:544;height:2" coordorigin="5587,4231" coordsize="544,0" path="m5587,4231l6131,4231e" filled="f" stroked="t" strokeweight=".477497pt" strokecolor="#343434">
                <v:path arrowok="t"/>
              </v:shape>
            </v:group>
            <v:group style="position:absolute;left:6074;top:4234;width:540;height:2" coordorigin="6074,4234" coordsize="540,2">
              <v:shape style="position:absolute;left:6074;top:4234;width:540;height:2" coordorigin="6074,4234" coordsize="540,0" path="m6074,4234l6613,4234e" filled="f" stroked="t" strokeweight=".477497pt" strokecolor="#4B4B4B">
                <v:path arrowok="t"/>
              </v:shape>
            </v:group>
            <v:group style="position:absolute;left:6427;top:4231;width:5252;height:2" coordorigin="6427,4231" coordsize="5252,2">
              <v:shape style="position:absolute;left:6427;top:4231;width:5252;height:2" coordorigin="6427,4231" coordsize="5252,0" path="m6427,4231l11680,4231e" filled="f" stroked="t" strokeweight=".716246pt" strokecolor="#606060">
                <v:path arrowok="t"/>
              </v:shape>
            </v:group>
            <v:group style="position:absolute;left:11670;top:3824;width:2;height:416" coordorigin="11670,3824" coordsize="2,416">
              <v:shape style="position:absolute;left:11670;top:3824;width:2;height:416" coordorigin="11670,3824" coordsize="0,416" path="m11670,4241l11670,3824e" filled="f" stroked="t" strokeweight=".477497pt" strokecolor="#444444">
                <v:path arrowok="t"/>
              </v:shape>
            </v:group>
            <v:group style="position:absolute;left:315;top:4504;width:4116;height:2" coordorigin="315,4504" coordsize="4116,2">
              <v:shape style="position:absolute;left:315;top:4504;width:4116;height:2" coordorigin="315,4504" coordsize="4116,0" path="m315,4504l4431,4504e" filled="f" stroked="t" strokeweight=".716246pt" strokecolor="#545454">
                <v:path arrowok="t"/>
              </v:shape>
            </v:group>
            <v:group style="position:absolute;left:2072;top:4222;width:2;height:12358" coordorigin="2072,4222" coordsize="2,12358">
              <v:shape style="position:absolute;left:2072;top:4222;width:2;height:12358" coordorigin="2072,4222" coordsize="0,12358" path="m2072,16580l2072,4222e" filled="f" stroked="t" strokeweight=".716246pt" strokecolor="#4B4B4B">
                <v:path arrowok="t"/>
              </v:shape>
            </v:group>
            <v:group style="position:absolute;left:4331;top:4504;width:544;height:2" coordorigin="4331,4504" coordsize="544,2">
              <v:shape style="position:absolute;left:4331;top:4504;width:544;height:2" coordorigin="4331,4504" coordsize="544,0" path="m4331,4504l4875,4504e" filled="f" stroked="t" strokeweight=".477497pt" strokecolor="#343434">
                <v:path arrowok="t"/>
              </v:shape>
            </v:group>
            <v:group style="position:absolute;left:4818;top:4511;width:6862;height:2" coordorigin="4818,4511" coordsize="6862,2">
              <v:shape style="position:absolute;left:4818;top:4511;width:6862;height:2" coordorigin="4818,4511" coordsize="6862,0" path="m4818,4511l11680,4511e" filled="f" stroked="t" strokeweight=".716246pt" strokecolor="#575757">
                <v:path arrowok="t"/>
              </v:shape>
            </v:group>
            <v:group style="position:absolute;left:2063;top:4748;width:2325;height:2" coordorigin="2063,4748" coordsize="2325,2">
              <v:shape style="position:absolute;left:2063;top:4748;width:2325;height:2" coordorigin="2063,4748" coordsize="2325,0" path="m2063,4748l4388,4748e" filled="f" stroked="t" strokeweight=".716246pt" strokecolor="#3B3B3B">
                <v:path arrowok="t"/>
              </v:shape>
            </v:group>
            <v:group style="position:absolute;left:3839;top:4748;width:1313;height:2" coordorigin="3839,4748" coordsize="1313,2">
              <v:shape style="position:absolute;left:3839;top:4748;width:1313;height:2" coordorigin="3839,4748" coordsize="1313,0" path="m3839,4748l5152,4748e" filled="f" stroked="t" strokeweight=".954994pt" strokecolor="#4F4F4F">
                <v:path arrowok="t"/>
              </v:shape>
            </v:group>
            <v:group style="position:absolute;left:5095;top:4750;width:549;height:2" coordorigin="5095,4750" coordsize="549,2">
              <v:shape style="position:absolute;left:5095;top:4750;width:549;height:2" coordorigin="5095,4750" coordsize="549,0" path="m5095,4750l5644,4750e" filled="f" stroked="t" strokeweight=".716246pt" strokecolor="#3B3B3B">
                <v:path arrowok="t"/>
              </v:shape>
            </v:group>
            <v:group style="position:absolute;left:5348;top:4753;width:3820;height:2" coordorigin="5348,4753" coordsize="3820,2">
              <v:shape style="position:absolute;left:5348;top:4753;width:3820;height:2" coordorigin="5348,4753" coordsize="3820,0" path="m5348,4753l9168,4753e" filled="f" stroked="t" strokeweight=".954994pt" strokecolor="#4B4B4B">
                <v:path arrowok="t"/>
              </v:shape>
            </v:group>
            <v:group style="position:absolute;left:9049;top:4753;width:931;height:2" coordorigin="9049,4753" coordsize="931,2">
              <v:shape style="position:absolute;left:9049;top:4753;width:931;height:2" coordorigin="9049,4753" coordsize="931,0" path="m9049,4753l9980,4753e" filled="f" stroked="t" strokeweight=".477497pt" strokecolor="#2B2B2B">
                <v:path arrowok="t"/>
              </v:shape>
            </v:group>
            <v:group style="position:absolute;left:9922;top:4755;width:1757;height:2" coordorigin="9922,4755" coordsize="1757,2">
              <v:shape style="position:absolute;left:9922;top:4755;width:1757;height:2" coordorigin="9922,4755" coordsize="1757,0" path="m9922,4755l11680,4755e" filled="f" stroked="t" strokeweight=".954994pt" strokecolor="#5B5B5B">
                <v:path arrowok="t"/>
              </v:shape>
            </v:group>
            <v:group style="position:absolute;left:320;top:4710;width:2;height:306" coordorigin="320,4710" coordsize="2,306">
              <v:shape style="position:absolute;left:320;top:4710;width:2;height:306" coordorigin="320,4710" coordsize="0,306" path="m320,5016l320,4710e" filled="f" stroked="t" strokeweight=".477497pt" strokecolor="#181818">
                <v:path arrowok="t"/>
              </v:shape>
            </v:group>
            <v:group style="position:absolute;left:2068;top:4710;width:2;height:555" coordorigin="2068,4710" coordsize="2,555">
              <v:shape style="position:absolute;left:2068;top:4710;width:2;height:555" coordorigin="2068,4710" coordsize="0,555" path="m2068,5265l2068,4710e" filled="f" stroked="t" strokeweight=".477497pt" strokecolor="#2B2B2B">
                <v:path arrowok="t"/>
              </v:shape>
            </v:group>
            <v:group style="position:absolute;left:4851;top:4738;width:2;height:1000" coordorigin="4851,4738" coordsize="2,1000">
              <v:shape style="position:absolute;left:4851;top:4738;width:2;height:1000" coordorigin="4851,4738" coordsize="0,1000" path="m4851,5739l4851,4738e" filled="f" stroked="t" strokeweight=".954994pt" strokecolor="#444444">
                <v:path arrowok="t"/>
              </v:shape>
            </v:group>
            <v:group style="position:absolute;left:7755;top:4743;width:2;height:503" coordorigin="7755,4743" coordsize="2,503">
              <v:shape style="position:absolute;left:7755;top:4743;width:2;height:503" coordorigin="7755,4743" coordsize="0,503" path="m7755,5246l7755,4743e" filled="f" stroked="t" strokeweight=".954994pt" strokecolor="#575757">
                <v:path arrowok="t"/>
              </v:shape>
            </v:group>
            <v:group style="position:absolute;left:4842;top:5234;width:3696;height:2" coordorigin="4842,5234" coordsize="3696,2">
              <v:shape style="position:absolute;left:4842;top:5234;width:3696;height:2" coordorigin="4842,5234" coordsize="3696,0" path="m4842,5234l8538,5234e" filled="f" stroked="t" strokeweight=".954994pt" strokecolor="#4B4B4B">
                <v:path arrowok="t"/>
              </v:shape>
            </v:group>
            <v:group style="position:absolute;left:8480;top:5236;width:239;height:2" coordorigin="8480,5236" coordsize="239,2">
              <v:shape style="position:absolute;left:8480;top:5236;width:239;height:2" coordorigin="8480,5236" coordsize="239,0" path="m8480,5236l8719,5236e" filled="f" stroked="t" strokeweight=".477497pt" strokecolor="#181818">
                <v:path arrowok="t"/>
              </v:shape>
            </v:group>
            <v:group style="position:absolute;left:8662;top:5236;width:2053;height:2" coordorigin="8662,5236" coordsize="2053,2">
              <v:shape style="position:absolute;left:8662;top:5236;width:2053;height:2" coordorigin="8662,5236" coordsize="2053,0" path="m8662,5236l10715,5236e" filled="f" stroked="t" strokeweight=".954994pt" strokecolor="#545454">
                <v:path arrowok="t"/>
              </v:shape>
            </v:group>
            <v:group style="position:absolute;left:10486;top:5236;width:1194;height:2" coordorigin="10486,5236" coordsize="1194,2">
              <v:shape style="position:absolute;left:10486;top:5236;width:1194;height:2" coordorigin="10486,5236" coordsize="1194,0" path="m10486,5236l11680,5236e" filled="f" stroked="t" strokeweight=".477497pt" strokecolor="#383838">
                <v:path arrowok="t"/>
              </v:shape>
            </v:group>
            <v:group style="position:absolute;left:2070;top:4222;width:2;height:10128" coordorigin="2070,4222" coordsize="2,10128">
              <v:shape style="position:absolute;left:2070;top:4222;width:2;height:10128" coordorigin="2070,4222" coordsize="0,10128" path="m2070,14349l2070,4222e" filled="f" stroked="t" strokeweight=".716246pt" strokecolor="#484848">
                <v:path arrowok="t"/>
              </v:shape>
            </v:group>
            <v:group style="position:absolute;left:4842;top:5480;width:2426;height:2" coordorigin="4842,5480" coordsize="2426,2">
              <v:shape style="position:absolute;left:4842;top:5480;width:2426;height:2" coordorigin="4842,5480" coordsize="2426,0" path="m4842,5480l7268,5480e" filled="f" stroked="t" strokeweight=".716246pt" strokecolor="#484848">
                <v:path arrowok="t"/>
              </v:shape>
            </v:group>
            <v:group style="position:absolute;left:7210;top:5480;width:1070;height:2" coordorigin="7210,5480" coordsize="1070,2">
              <v:shape style="position:absolute;left:7210;top:5480;width:1070;height:2" coordorigin="7210,5480" coordsize="1070,0" path="m7210,5480l8280,5480e" filled="f" stroked="t" strokeweight=".477497pt" strokecolor="#3F3F3F">
                <v:path arrowok="t"/>
              </v:shape>
            </v:group>
            <v:group style="position:absolute;left:7745;top:5480;width:1518;height:2" coordorigin="7745,5480" coordsize="1518,2">
              <v:shape style="position:absolute;left:7745;top:5480;width:1518;height:2" coordorigin="7745,5480" coordsize="1518,0" path="m7745,5480l9263,5480e" filled="f" stroked="t" strokeweight=".954994pt" strokecolor="#4F4F4F">
                <v:path arrowok="t"/>
              </v:shape>
            </v:group>
            <v:group style="position:absolute;left:9049;top:5480;width:1184;height:2" coordorigin="9049,5480" coordsize="1184,2">
              <v:shape style="position:absolute;left:9049;top:5480;width:1184;height:2" coordorigin="9049,5480" coordsize="1184,0" path="m9049,5480l10233,5480e" filled="f" stroked="t" strokeweight=".477497pt" strokecolor="#2B2B2B">
                <v:path arrowok="t"/>
              </v:shape>
            </v:group>
            <v:group style="position:absolute;left:10175;top:5478;width:368;height:2" coordorigin="10175,5478" coordsize="368,2">
              <v:shape style="position:absolute;left:10175;top:5478;width:368;height:2" coordorigin="10175,5478" coordsize="368,0" path="m10175,5478l10543,5478e" filled="f" stroked="t" strokeweight=".716246pt" strokecolor="#3F3F3F">
                <v:path arrowok="t"/>
              </v:shape>
            </v:group>
            <v:group style="position:absolute;left:10266;top:5480;width:1413;height:2" coordorigin="10266,5480" coordsize="1413,2">
              <v:shape style="position:absolute;left:10266;top:5480;width:1413;height:2" coordorigin="10266,5480" coordsize="1413,0" path="m10266,5480l11680,5480e" filled="f" stroked="t" strokeweight=".954994pt" strokecolor="#545454">
                <v:path arrowok="t"/>
              </v:shape>
            </v:group>
            <v:group style="position:absolute;left:4842;top:5720;width:4498;height:2" coordorigin="4842,5720" coordsize="4498,2">
              <v:shape style="position:absolute;left:4842;top:5720;width:4498;height:2" coordorigin="4842,5720" coordsize="4498,0" path="m4842,5720l9340,5720e" filled="f" stroked="t" strokeweight=".716246pt" strokecolor="#484848">
                <v:path arrowok="t"/>
              </v:shape>
            </v:group>
            <v:group style="position:absolute;left:9049;top:5720;width:1356;height:2" coordorigin="9049,5720" coordsize="1356,2">
              <v:shape style="position:absolute;left:9049;top:5720;width:1356;height:2" coordorigin="9049,5720" coordsize="1356,0" path="m9049,5720l10405,5720e" filled="f" stroked="t" strokeweight=".477497pt" strokecolor="#2B2B2B">
                <v:path arrowok="t"/>
              </v:shape>
            </v:group>
            <v:group style="position:absolute;left:10347;top:5720;width:1332;height:2" coordorigin="10347,5720" coordsize="1332,2">
              <v:shape style="position:absolute;left:10347;top:5720;width:1332;height:2" coordorigin="10347,5720" coordsize="1332,0" path="m10347,5720l11680,5720e" filled="f" stroked="t" strokeweight=".954994pt" strokecolor="#545454">
                <v:path arrowok="t"/>
              </v:shape>
            </v:group>
            <v:group style="position:absolute;left:2063;top:5961;width:1356;height:2" coordorigin="2063,5961" coordsize="1356,2">
              <v:shape style="position:absolute;left:2063;top:5961;width:1356;height:2" coordorigin="2063,5961" coordsize="1356,0" path="m2063,5961l3419,5961e" filled="f" stroked="t" strokeweight=".954994pt" strokecolor="#4F4F4F">
                <v:path arrowok="t"/>
              </v:shape>
            </v:group>
            <v:group style="position:absolute;left:3266;top:5959;width:306;height:2" coordorigin="3266,5959" coordsize="306,2">
              <v:shape style="position:absolute;left:3266;top:5959;width:306;height:2" coordorigin="3266,5959" coordsize="306,0" path="m3266,5959l3572,5959e" filled="f" stroked="t" strokeweight=".716246pt" strokecolor="#383838">
                <v:path arrowok="t"/>
              </v:shape>
            </v:group>
            <v:group style="position:absolute;left:3514;top:5964;width:630;height:2" coordorigin="3514,5964" coordsize="630,2">
              <v:shape style="position:absolute;left:3514;top:5964;width:630;height:2" coordorigin="3514,5964" coordsize="630,0" path="m3514,5964l4145,5964e" filled="f" stroked="t" strokeweight=".477497pt" strokecolor="#181818">
                <v:path arrowok="t"/>
              </v:shape>
            </v:group>
            <v:group style="position:absolute;left:4851;top:5681;width:2;height:325" coordorigin="4851,5681" coordsize="2,325">
              <v:shape style="position:absolute;left:4851;top:5681;width:2;height:325" coordorigin="4851,5681" coordsize="0,325" path="m4851,6007l4851,5681e" filled="f" stroked="t" strokeweight=".477497pt" strokecolor="#3B3B3B">
                <v:path arrowok="t"/>
              </v:shape>
            </v:group>
            <v:group style="position:absolute;left:4087;top:5961;width:4450;height:2" coordorigin="4087,5961" coordsize="4450,2">
              <v:shape style="position:absolute;left:4087;top:5961;width:4450;height:2" coordorigin="4087,5961" coordsize="4450,0" path="m4087,5961l8538,5961e" filled="f" stroked="t" strokeweight=".716246pt" strokecolor="#444444">
                <v:path arrowok="t"/>
              </v:shape>
            </v:group>
            <v:group style="position:absolute;left:8480;top:5964;width:239;height:2" coordorigin="8480,5964" coordsize="239,2">
              <v:shape style="position:absolute;left:8480;top:5964;width:239;height:2" coordorigin="8480,5964" coordsize="239,0" path="m8480,5964l8719,5964e" filled="f" stroked="t" strokeweight=".477497pt" strokecolor="#181818">
                <v:path arrowok="t"/>
              </v:shape>
            </v:group>
            <v:group style="position:absolute;left:8662;top:5964;width:444;height:2" coordorigin="8662,5964" coordsize="444,2">
              <v:shape style="position:absolute;left:8662;top:5964;width:444;height:2" coordorigin="8662,5964" coordsize="444,0" path="m8662,5964l9106,5964e" filled="f" stroked="t" strokeweight=".477497pt" strokecolor="#2F2F2F">
                <v:path arrowok="t"/>
              </v:shape>
            </v:group>
            <v:group style="position:absolute;left:9039;top:5961;width:2641;height:2" coordorigin="9039,5961" coordsize="2641,2">
              <v:shape style="position:absolute;left:9039;top:5961;width:2641;height:2" coordorigin="9039,5961" coordsize="2641,0" path="m9039,5961l11680,5961e" filled="f" stroked="t" strokeweight=".954994pt" strokecolor="#545454">
                <v:path arrowok="t"/>
              </v:shape>
            </v:group>
            <v:group style="position:absolute;left:606;top:6198;width:1485;height:2" coordorigin="606,6198" coordsize="1485,2">
              <v:shape style="position:absolute;left:606;top:6198;width:1485;height:2" coordorigin="606,6198" coordsize="1485,0" path="m606,6198l2091,6198e" filled="f" stroked="t" strokeweight=".716246pt" strokecolor="#484848">
                <v:path arrowok="t"/>
              </v:shape>
            </v:group>
            <v:group style="position:absolute;left:597;top:6206;width:2975;height:2" coordorigin="597,6206" coordsize="2975,2">
              <v:shape style="position:absolute;left:597;top:6206;width:2975;height:2" coordorigin="597,6206" coordsize="2975,0" path="m597,6206l3572,6206e" filled="f" stroked="t" strokeweight=".716246pt" strokecolor="#3F3F3F">
                <v:path arrowok="t"/>
              </v:shape>
            </v:group>
            <v:group style="position:absolute;left:3514;top:6203;width:291;height:2" coordorigin="3514,6203" coordsize="291,2">
              <v:shape style="position:absolute;left:3514;top:6203;width:291;height:2" coordorigin="3514,6203" coordsize="291,0" path="m3514,6203l3806,6203e" filled="f" stroked="t" strokeweight=".477497pt" strokecolor="#0F0F0F">
                <v:path arrowok="t"/>
              </v:shape>
            </v:group>
            <v:group style="position:absolute;left:3748;top:6203;width:396;height:2" coordorigin="3748,6203" coordsize="396,2">
              <v:shape style="position:absolute;left:3748;top:6203;width:396;height:2" coordorigin="3748,6203" coordsize="396,0" path="m3748,6203l4145,6203e" filled="f" stroked="t" strokeweight=".477497pt" strokecolor="#232323">
                <v:path arrowok="t"/>
              </v:shape>
            </v:group>
            <v:group style="position:absolute;left:4073;top:6206;width:7587;height:2" coordorigin="4073,6206" coordsize="7587,2">
              <v:shape style="position:absolute;left:4073;top:6206;width:7587;height:2" coordorigin="4073,6206" coordsize="7587,0" path="m4073,6206l11660,6206e" filled="f" stroked="t" strokeweight=".716246pt" strokecolor="#4B4B4B">
                <v:path arrowok="t"/>
              </v:shape>
            </v:group>
            <v:group style="position:absolute;left:4849;top:5935;width:2;height:996" coordorigin="4849,5935" coordsize="2,996">
              <v:shape style="position:absolute;left:4849;top:5935;width:2;height:996" coordorigin="4849,5935" coordsize="0,996" path="m4849,6931l4849,5935e" filled="f" stroked="t" strokeweight=".954994pt" strokecolor="#4B4B4B">
                <v:path arrowok="t"/>
              </v:shape>
            </v:group>
            <v:group style="position:absolute;left:8480;top:6203;width:239;height:2" coordorigin="8480,6203" coordsize="239,2">
              <v:shape style="position:absolute;left:8480;top:6203;width:239;height:2" coordorigin="8480,6203" coordsize="239,0" path="m8480,6203l8719,6203e" filled="f" stroked="t" strokeweight=".477497pt" strokecolor="#1F1F1F">
                <v:path arrowok="t"/>
              </v:shape>
            </v:group>
            <v:group style="position:absolute;left:10347;top:6203;width:1332;height:2" coordorigin="10347,6203" coordsize="1332,2">
              <v:shape style="position:absolute;left:10347;top:6203;width:1332;height:2" coordorigin="10347,6203" coordsize="1332,0" path="m10347,6203l11680,6203e" filled="f" stroked="t" strokeweight=".477497pt" strokecolor="#3F3F3F">
                <v:path arrowok="t"/>
              </v:shape>
            </v:group>
            <v:group style="position:absolute;left:7757;top:6198;width:2;height:732" coordorigin="7757,6198" coordsize="2,732">
              <v:shape style="position:absolute;left:7757;top:6198;width:2;height:732" coordorigin="7757,6198" coordsize="0,732" path="m7757,6931l7757,6198e" filled="f" stroked="t" strokeweight=".477497pt" strokecolor="#383838">
                <v:path arrowok="t"/>
              </v:shape>
            </v:group>
            <v:group style="position:absolute;left:2058;top:6675;width:2335;height:2" coordorigin="2058,6675" coordsize="2335,2">
              <v:shape style="position:absolute;left:2058;top:6675;width:2335;height:2" coordorigin="2058,6675" coordsize="2335,0" path="m2058,6675l4393,6675e" filled="f" stroked="t" strokeweight=".954994pt" strokecolor="#4B4B4B">
                <v:path arrowok="t"/>
              </v:shape>
            </v:group>
            <v:group style="position:absolute;left:4331;top:6677;width:554;height:2" coordorigin="4331,6677" coordsize="554,2">
              <v:shape style="position:absolute;left:4331;top:6677;width:554;height:2" coordorigin="4331,6677" coordsize="554,0" path="m4331,6677l4885,6677e" filled="f" stroked="t" strokeweight=".477497pt" strokecolor="#343434">
                <v:path arrowok="t"/>
              </v:shape>
            </v:group>
            <v:group style="position:absolute;left:4813;top:6679;width:2101;height:2" coordorigin="4813,6679" coordsize="2101,2">
              <v:shape style="position:absolute;left:4813;top:6679;width:2101;height:2" coordorigin="4813,6679" coordsize="2101,0" path="m4813,6679l6914,6679e" filled="f" stroked="t" strokeweight=".954994pt" strokecolor="#4B4B4B">
                <v:path arrowok="t"/>
              </v:shape>
            </v:group>
            <v:group style="position:absolute;left:6857;top:6677;width:411;height:2" coordorigin="6857,6677" coordsize="411,2">
              <v:shape style="position:absolute;left:6857;top:6677;width:411;height:2" coordorigin="6857,6677" coordsize="411,0" path="m6857,6677l7268,6677e" filled="f" stroked="t" strokeweight=".477497pt" strokecolor="#282828">
                <v:path arrowok="t"/>
              </v:shape>
            </v:group>
            <v:group style="position:absolute;left:7210;top:6679;width:2068;height:2" coordorigin="7210,6679" coordsize="2068,2">
              <v:shape style="position:absolute;left:7210;top:6679;width:2068;height:2" coordorigin="7210,6679" coordsize="2068,0" path="m7210,6679l9278,6679e" filled="f" stroked="t" strokeweight=".954994pt" strokecolor="#4F4F4F">
                <v:path arrowok="t"/>
              </v:shape>
            </v:group>
            <v:group style="position:absolute;left:9049;top:6679;width:1356;height:2" coordorigin="9049,6679" coordsize="1356,2">
              <v:shape style="position:absolute;left:9049;top:6679;width:1356;height:2" coordorigin="9049,6679" coordsize="1356,0" path="m9049,6679l10405,6679e" filled="f" stroked="t" strokeweight=".477497pt" strokecolor="#383838">
                <v:path arrowok="t"/>
              </v:shape>
            </v:group>
            <v:group style="position:absolute;left:10347;top:6677;width:1332;height:2" coordorigin="10347,6677" coordsize="1332,2">
              <v:shape style="position:absolute;left:10347;top:6677;width:1332;height:2" coordorigin="10347,6677" coordsize="1332,0" path="m10347,6677l11680,6677e" filled="f" stroked="t" strokeweight=".954994pt" strokecolor="#575757">
                <v:path arrowok="t"/>
              </v:shape>
            </v:group>
            <v:group style="position:absolute;left:2063;top:6916;width:2407;height:2" coordorigin="2063,6916" coordsize="2407,2">
              <v:shape style="position:absolute;left:2063;top:6916;width:2407;height:2" coordorigin="2063,6916" coordsize="2407,0" path="m2063,6916l4469,6916e" filled="f" stroked="t" strokeweight=".716246pt" strokecolor="#484848">
                <v:path arrowok="t"/>
              </v:shape>
            </v:group>
            <v:group style="position:absolute;left:4331;top:6919;width:554;height:2" coordorigin="4331,6919" coordsize="554,2">
              <v:shape style="position:absolute;left:4331;top:6919;width:554;height:2" coordorigin="4331,6919" coordsize="554,0" path="m4331,6919l4885,6919e" filled="f" stroked="t" strokeweight=".477497pt" strokecolor="#2F2F2F">
                <v:path arrowok="t"/>
              </v:shape>
            </v:group>
            <v:group style="position:absolute;left:4813;top:6919;width:2125;height:2" coordorigin="4813,6919" coordsize="2125,2">
              <v:shape style="position:absolute;left:4813;top:6919;width:2125;height:2" coordorigin="4813,6919" coordsize="2125,0" path="m4813,6919l6938,6919e" filled="f" stroked="t" strokeweight=".954994pt" strokecolor="#4F4F4F">
                <v:path arrowok="t"/>
              </v:shape>
            </v:group>
            <v:group style="position:absolute;left:6857;top:6916;width:945;height:2" coordorigin="6857,6916" coordsize="945,2">
              <v:shape style="position:absolute;left:6857;top:6916;width:945;height:2" coordorigin="6857,6916" coordsize="945,0" path="m6857,6916l7802,6916e" filled="f" stroked="t" strokeweight=".477497pt" strokecolor="#2B2B2B">
                <v:path arrowok="t"/>
              </v:shape>
            </v:group>
            <v:group style="position:absolute;left:7640;top:6919;width:4040;height:2" coordorigin="7640,6919" coordsize="4040,2">
              <v:shape style="position:absolute;left:7640;top:6919;width:4040;height:2" coordorigin="7640,6919" coordsize="4040,0" path="m7640,6919l11680,6919e" filled="f" stroked="t" strokeweight=".954994pt" strokecolor="#545454">
                <v:path arrowok="t"/>
              </v:shape>
            </v:group>
            <v:group style="position:absolute;left:315;top:7158;width:11364;height:2" coordorigin="315,7158" coordsize="11364,2">
              <v:shape style="position:absolute;left:315;top:7158;width:11364;height:2" coordorigin="315,7158" coordsize="11364,0" path="m315,7158l11680,7158e" filled="f" stroked="t" strokeweight=".954994pt" strokecolor="#4F4F4F">
                <v:path arrowok="t"/>
              </v:shape>
            </v:group>
            <v:group style="position:absolute;left:11675;top:7113;width:2;height:536" coordorigin="11675,7113" coordsize="2,536">
              <v:shape style="position:absolute;left:11675;top:7113;width:2;height:536" coordorigin="11675,7113" coordsize="0,536" path="m11675,7649l11675,7113e" filled="f" stroked="t" strokeweight=".477497pt" strokecolor="#383838">
                <v:path arrowok="t"/>
              </v:shape>
            </v:group>
            <v:group style="position:absolute;left:315;top:7627;width:9187;height:2" coordorigin="315,7627" coordsize="9187,2">
              <v:shape style="position:absolute;left:315;top:7627;width:9187;height:2" coordorigin="315,7627" coordsize="9187,0" path="m315,7627l9502,7627e" filled="f" stroked="t" strokeweight=".954994pt" strokecolor="#4B4B4B">
                <v:path arrowok="t"/>
              </v:shape>
            </v:group>
            <v:group style="position:absolute;left:9049;top:7627;width:1184;height:2" coordorigin="9049,7627" coordsize="1184,2">
              <v:shape style="position:absolute;left:9049;top:7627;width:1184;height:2" coordorigin="9049,7627" coordsize="1184,0" path="m9049,7627l10233,7627e" filled="f" stroked="t" strokeweight=".477497pt" strokecolor="#2B2B2B">
                <v:path arrowok="t"/>
              </v:shape>
            </v:group>
            <v:group style="position:absolute;left:10175;top:7625;width:229;height:2" coordorigin="10175,7625" coordsize="229,2">
              <v:shape style="position:absolute;left:10175;top:7625;width:229;height:2" coordorigin="10175,7625" coordsize="229,0" path="m10175,7625l10405,7625e" filled="f" stroked="t" strokeweight=".477497pt" strokecolor="#3F3F3F">
                <v:path arrowok="t"/>
              </v:shape>
            </v:group>
            <v:group style="position:absolute;left:10333;top:7625;width:1347;height:2" coordorigin="10333,7625" coordsize="1347,2">
              <v:shape style="position:absolute;left:10333;top:7625;width:1347;height:2" coordorigin="10333,7625" coordsize="1347,0" path="m10333,7625l11680,7625e" filled="f" stroked="t" strokeweight=".954994pt" strokecolor="#575757">
                <v:path arrowok="t"/>
              </v:shape>
            </v:group>
            <v:group style="position:absolute;left:4851;top:7620;width:2;height:268" coordorigin="4851,7620" coordsize="2,268">
              <v:shape style="position:absolute;left:4851;top:7620;width:2;height:268" coordorigin="4851,7620" coordsize="0,268" path="m4851,7888l4851,7620e" filled="f" stroked="t" strokeweight=".954994pt" strokecolor="#4F4F4F">
                <v:path arrowok="t"/>
              </v:shape>
            </v:group>
            <v:group style="position:absolute;left:4842;top:7871;width:3438;height:2" coordorigin="4842,7871" coordsize="3438,2">
              <v:shape style="position:absolute;left:4842;top:7871;width:3438;height:2" coordorigin="4842,7871" coordsize="3438,0" path="m4842,7871l8280,7871e" filled="f" stroked="t" strokeweight=".716246pt" strokecolor="#444444">
                <v:path arrowok="t"/>
              </v:shape>
            </v:group>
            <v:group style="position:absolute;left:8222;top:7869;width:883;height:2" coordorigin="8222,7869" coordsize="883,2">
              <v:shape style="position:absolute;left:8222;top:7869;width:883;height:2" coordorigin="8222,7869" coordsize="883,0" path="m8222,7869l9106,7869e" filled="f" stroked="t" strokeweight=".477497pt" strokecolor="#232323">
                <v:path arrowok="t"/>
              </v:shape>
            </v:group>
            <v:group style="position:absolute;left:9044;top:7866;width:1757;height:2" coordorigin="9044,7866" coordsize="1757,2">
              <v:shape style="position:absolute;left:9044;top:7866;width:1757;height:2" coordorigin="9044,7866" coordsize="1757,0" path="m9044,7866l10801,7866e" filled="f" stroked="t" strokeweight=".954994pt" strokecolor="#5B5B5B">
                <v:path arrowok="t"/>
              </v:shape>
            </v:group>
            <v:group style="position:absolute;left:10486;top:7869;width:1199;height:2" coordorigin="10486,7869" coordsize="1199,2">
              <v:shape style="position:absolute;left:10486;top:7869;width:1199;height:2" coordorigin="10486,7869" coordsize="1199,0" path="m10486,7869l11684,7869e" filled="f" stroked="t" strokeweight=".477497pt" strokecolor="#3F3F3F">
                <v:path arrowok="t"/>
              </v:shape>
            </v:group>
            <v:group style="position:absolute;left:4851;top:7830;width:2;height:302" coordorigin="4851,7830" coordsize="2,302">
              <v:shape style="position:absolute;left:4851;top:7830;width:2;height:302" coordorigin="4851,7830" coordsize="0,302" path="m4851,8132l4851,7830e" filled="f" stroked="t" strokeweight=".477497pt" strokecolor="#3F3F3F">
                <v:path arrowok="t"/>
              </v:shape>
            </v:group>
            <v:group style="position:absolute;left:4847;top:8113;width:797;height:2" coordorigin="4847,8113" coordsize="797,2">
              <v:shape style="position:absolute;left:4847;top:8113;width:797;height:2" coordorigin="4847,8113" coordsize="797,0" path="m4847,8113l5644,8113e" filled="f" stroked="t" strokeweight=".477497pt" strokecolor="#2F2F2F">
                <v:path arrowok="t"/>
              </v:shape>
            </v:group>
            <v:group style="position:absolute;left:5458;top:8110;width:6227;height:2" coordorigin="5458,8110" coordsize="6227,2">
              <v:shape style="position:absolute;left:5458;top:8110;width:6227;height:2" coordorigin="5458,8110" coordsize="6227,0" path="m5458,8110l11684,8110e" filled="f" stroked="t" strokeweight=".954994pt" strokecolor="#4F4F4F">
                <v:path arrowok="t"/>
              </v:shape>
            </v:group>
            <v:group style="position:absolute;left:315;top:8374;width:544;height:2" coordorigin="315,8374" coordsize="544,2">
              <v:shape style="position:absolute;left:315;top:8374;width:544;height:2" coordorigin="315,8374" coordsize="544,0" path="m315,8374l859,8374e" filled="f" stroked="t" strokeweight=".954994pt" strokecolor="#575757">
                <v:path arrowok="t"/>
              </v:shape>
            </v:group>
            <v:group style="position:absolute;left:802;top:8376;width:611;height:2" coordorigin="802,8376" coordsize="611,2">
              <v:shape style="position:absolute;left:802;top:8376;width:611;height:2" coordorigin="802,8376" coordsize="611,0" path="m802,8376l1413,8376e" filled="f" stroked="t" strokeweight=".477497pt" strokecolor="#2B2B2B">
                <v:path arrowok="t"/>
              </v:shape>
            </v:group>
            <v:group style="position:absolute;left:1356;top:8379;width:9049;height:2" coordorigin="1356,8379" coordsize="9049,2">
              <v:shape style="position:absolute;left:1356;top:8379;width:9049;height:2" coordorigin="1356,8379" coordsize="9049,0" path="m1356,8379l10405,8379e" filled="f" stroked="t" strokeweight=".954994pt" strokecolor="#4B4B4B">
                <v:path arrowok="t"/>
              </v:shape>
            </v:group>
            <v:group style="position:absolute;left:4851;top:8075;width:2;height:311" coordorigin="4851,8075" coordsize="2,311">
              <v:shape style="position:absolute;left:4851;top:8075;width:2;height:311" coordorigin="4851,8075" coordsize="0,311" path="m4851,8386l4851,8075e" filled="f" stroked="t" strokeweight=".477497pt" strokecolor="#282828">
                <v:path arrowok="t"/>
              </v:shape>
            </v:group>
            <v:group style="position:absolute;left:10347;top:8376;width:196;height:2" coordorigin="10347,8376" coordsize="196,2">
              <v:shape style="position:absolute;left:10347;top:8376;width:196;height:2" coordorigin="10347,8376" coordsize="196,0" path="m10347,8376l10543,8376e" filled="f" stroked="t" strokeweight=".477497pt" strokecolor="#3F3F3F">
                <v:path arrowok="t"/>
              </v:shape>
            </v:group>
            <v:group style="position:absolute;left:10486;top:8381;width:1199;height:2" coordorigin="10486,8381" coordsize="1199,2">
              <v:shape style="position:absolute;left:10486;top:8381;width:1199;height:2" coordorigin="10486,8381" coordsize="1199,0" path="m10486,8381l11684,8381e" filled="f" stroked="t" strokeweight=".716246pt" strokecolor="#4B4B4B">
                <v:path arrowok="t"/>
              </v:shape>
            </v:group>
            <v:group style="position:absolute;left:320;top:9082;width:3032;height:2" coordorigin="320,9082" coordsize="3032,2">
              <v:shape style="position:absolute;left:320;top:9082;width:3032;height:2" coordorigin="320,9082" coordsize="3032,0" path="m320,9082l3352,9082e" filled="f" stroked="t" strokeweight=".954994pt" strokecolor="#4B4B4B">
                <v:path arrowok="t"/>
              </v:shape>
            </v:group>
            <v:group style="position:absolute;left:2913;top:9082;width:415;height:2" coordorigin="2913,9082" coordsize="415,2">
              <v:shape style="position:absolute;left:2913;top:9082;width:415;height:2" coordorigin="2913,9082" coordsize="415,0" path="m2913,9082l3328,9082e" filled="f" stroked="t" strokeweight="1.193743pt" strokecolor="#606060">
                <v:path arrowok="t"/>
              </v:shape>
            </v:group>
            <v:group style="position:absolute;left:3266;top:9084;width:306;height:2" coordorigin="3266,9084" coordsize="306,2">
              <v:shape style="position:absolute;left:3266;top:9084;width:306;height:2" coordorigin="3266,9084" coordsize="306,0" path="m3266,9084l3572,9084e" filled="f" stroked="t" strokeweight=".477497pt" strokecolor="#343434">
                <v:path arrowok="t"/>
              </v:shape>
            </v:group>
            <v:group style="position:absolute;left:3514;top:9084;width:291;height:2" coordorigin="3514,9084" coordsize="291,2">
              <v:shape style="position:absolute;left:3514;top:9084;width:291;height:2" coordorigin="3514,9084" coordsize="291,0" path="m3514,9084l3806,9084e" filled="f" stroked="t" strokeweight=".477497pt" strokecolor="#1C1C1C">
                <v:path arrowok="t"/>
              </v:shape>
            </v:group>
            <v:group style="position:absolute;left:3748;top:9087;width:1896;height:2" coordorigin="3748,9087" coordsize="1896,2">
              <v:shape style="position:absolute;left:3748;top:9087;width:1896;height:2" coordorigin="3748,9087" coordsize="1896,0" path="m3748,9087l5644,9087e" filled="f" stroked="t" strokeweight=".954994pt" strokecolor="#4F4F4F">
                <v:path arrowok="t"/>
              </v:shape>
            </v:group>
            <v:group style="position:absolute;left:5587;top:9084;width:544;height:2" coordorigin="5587,9084" coordsize="544,2">
              <v:shape style="position:absolute;left:5587;top:9084;width:544;height:2" coordorigin="5587,9084" coordsize="544,0" path="m5587,9084l6131,9084e" filled="f" stroked="t" strokeweight=".477497pt" strokecolor="#1F1F1F">
                <v:path arrowok="t"/>
              </v:shape>
            </v:group>
            <v:group style="position:absolute;left:6074;top:9084;width:2206;height:2" coordorigin="6074,9084" coordsize="2206,2">
              <v:shape style="position:absolute;left:6074;top:9084;width:2206;height:2" coordorigin="6074,9084" coordsize="2206,0" path="m6074,9084l8280,9084e" filled="f" stroked="t" strokeweight=".954994pt" strokecolor="#4F4F4F">
                <v:path arrowok="t"/>
              </v:shape>
            </v:group>
            <v:group style="position:absolute;left:8222;top:9084;width:497;height:2" coordorigin="8222,9084" coordsize="497,2">
              <v:shape style="position:absolute;left:8222;top:9084;width:497;height:2" coordorigin="8222,9084" coordsize="497,0" path="m8222,9084l8719,9084e" filled="f" stroked="t" strokeweight=".477497pt" strokecolor="#0F0F0F">
                <v:path arrowok="t"/>
              </v:shape>
            </v:group>
            <v:group style="position:absolute;left:8662;top:9084;width:444;height:2" coordorigin="8662,9084" coordsize="444,2">
              <v:shape style="position:absolute;left:8662;top:9084;width:444;height:2" coordorigin="8662,9084" coordsize="444,0" path="m8662,9084l9106,9084e" filled="f" stroked="t" strokeweight=".477497pt" strokecolor="#282828">
                <v:path arrowok="t"/>
              </v:shape>
            </v:group>
            <v:group style="position:absolute;left:9020;top:9082;width:2669;height:2" coordorigin="9020,9082" coordsize="2669,2">
              <v:shape style="position:absolute;left:9020;top:9082;width:2669;height:2" coordorigin="9020,9082" coordsize="2669,0" path="m9020,9082l11689,9082e" filled="f" stroked="t" strokeweight=".954994pt" strokecolor="#4F4F4F">
                <v:path arrowok="t"/>
              </v:shape>
            </v:group>
            <v:group style="position:absolute;left:327;top:9070;width:2;height:531" coordorigin="327,9070" coordsize="2,531">
              <v:shape style="position:absolute;left:327;top:9070;width:2;height:531" coordorigin="327,9070" coordsize="0,531" path="m327,9601l327,9070e" filled="f" stroked="t" strokeweight=".716246pt" strokecolor="#4F4F4F">
                <v:path arrowok="t"/>
              </v:shape>
            </v:group>
            <v:group style="position:absolute;left:11682;top:8941;width:2;height:2623" coordorigin="11682,8941" coordsize="2,2623">
              <v:shape style="position:absolute;left:11682;top:8941;width:2;height:2623" coordorigin="11682,8941" coordsize="0,2623" path="m11682,11564l11682,8941e" filled="f" stroked="t" strokeweight=".954994pt" strokecolor="#646464">
                <v:path arrowok="t"/>
              </v:shape>
            </v:group>
            <v:group style="position:absolute;left:2079;top:9132;width:2;height:7448" coordorigin="2079,9132" coordsize="2,7448">
              <v:shape style="position:absolute;left:2079;top:9132;width:2;height:7448" coordorigin="2079,9132" coordsize="0,7448" path="m2079,16580l2079,9132e" filled="f" stroked="t" strokeweight=".716246pt" strokecolor="#484848">
                <v:path arrowok="t"/>
              </v:shape>
            </v:group>
            <v:group style="position:absolute;left:315;top:10250;width:640;height:2" coordorigin="315,10250" coordsize="640,2">
              <v:shape style="position:absolute;left:315;top:10250;width:640;height:2" coordorigin="315,10250" coordsize="640,0" path="m315,10250l955,10250e" filled="f" stroked="t" strokeweight=".954994pt" strokecolor="#5B5B5B">
                <v:path arrowok="t"/>
              </v:shape>
            </v:group>
            <v:group style="position:absolute;left:802;top:10252;width:611;height:2" coordorigin="802,10252" coordsize="611,2">
              <v:shape style="position:absolute;left:802;top:10252;width:611;height:2" coordorigin="802,10252" coordsize="611,0" path="m802,10252l1413,10252e" filled="f" stroked="t" strokeweight=".477497pt" strokecolor="#1F1F1F">
                <v:path arrowok="t"/>
              </v:shape>
            </v:group>
            <v:group style="position:absolute;left:1356;top:10255;width:735;height:2" coordorigin="1356,10255" coordsize="735,2">
              <v:shape style="position:absolute;left:1356;top:10255;width:735;height:2" coordorigin="1356,10255" coordsize="735,0" path="m1356,10255l2091,10255e" filled="f" stroked="t" strokeweight=".954994pt" strokecolor="#575757">
                <v:path arrowok="t"/>
              </v:shape>
            </v:group>
            <v:group style="position:absolute;left:1495;top:10252;width:8910;height:2" coordorigin="1495,10252" coordsize="8910,2">
              <v:shape style="position:absolute;left:1495;top:10252;width:8910;height:2" coordorigin="1495,10252" coordsize="8910,0" path="m1495,10252l10405,10252e" filled="f" stroked="t" strokeweight=".716246pt" strokecolor="#444444">
                <v:path arrowok="t"/>
              </v:shape>
            </v:group>
            <v:group style="position:absolute;left:10047;top:10248;width:1643;height:2" coordorigin="10047,10248" coordsize="1643,2">
              <v:shape style="position:absolute;left:10047;top:10248;width:1643;height:2" coordorigin="10047,10248" coordsize="1643,0" path="m10047,10248l11689,10248e" filled="f" stroked="t" strokeweight=".954994pt" strokecolor="#5B5B5B">
                <v:path arrowok="t"/>
              </v:shape>
            </v:group>
            <v:group style="position:absolute;left:320;top:10494;width:1772;height:2" coordorigin="320,10494" coordsize="1772,2">
              <v:shape style="position:absolute;left:320;top:10494;width:1772;height:2" coordorigin="320,10494" coordsize="1772,0" path="m320,10494l2091,10494e" filled="f" stroked="t" strokeweight=".954994pt" strokecolor="#4F4F4F">
                <v:path arrowok="t"/>
              </v:shape>
            </v:group>
            <v:group style="position:absolute;left:2020;top:10496;width:1151;height:2" coordorigin="2020,10496" coordsize="1151,2">
              <v:shape style="position:absolute;left:2020;top:10496;width:1151;height:2" coordorigin="2020,10496" coordsize="1151,0" path="m2020,10496l3171,10496e" filled="f" stroked="t" strokeweight=".477497pt" strokecolor="#282828">
                <v:path arrowok="t"/>
              </v:shape>
            </v:group>
            <v:group style="position:absolute;left:2922;top:10494;width:5615;height:2" coordorigin="2922,10494" coordsize="5615,2">
              <v:shape style="position:absolute;left:2922;top:10494;width:5615;height:2" coordorigin="2922,10494" coordsize="5615,0" path="m2922,10494l8538,10494e" filled="f" stroked="t" strokeweight=".954994pt" strokecolor="#4B4B4B">
                <v:path arrowok="t"/>
              </v:shape>
            </v:group>
            <v:group style="position:absolute;left:8480;top:10492;width:239;height:2" coordorigin="8480,10492" coordsize="239,2">
              <v:shape style="position:absolute;left:8480;top:10492;width:239;height:2" coordorigin="8480,10492" coordsize="239,0" path="m8480,10492l8719,10492e" filled="f" stroked="t" strokeweight=".477497pt" strokecolor="#232323">
                <v:path arrowok="t"/>
              </v:shape>
            </v:group>
            <v:group style="position:absolute;left:8662;top:10496;width:444;height:2" coordorigin="8662,10496" coordsize="444,2">
              <v:shape style="position:absolute;left:8662;top:10496;width:444;height:2" coordorigin="8662,10496" coordsize="444,0" path="m8662,10496l9106,10496e" filled="f" stroked="t" strokeweight=".716246pt" strokecolor="#484848">
                <v:path arrowok="t"/>
              </v:shape>
            </v:group>
            <v:group style="position:absolute;left:8896;top:10489;width:1800;height:2" coordorigin="8896,10489" coordsize="1800,2">
              <v:shape style="position:absolute;left:8896;top:10489;width:1800;height:2" coordorigin="8896,10489" coordsize="1800,0" path="m8896,10489l10696,10489e" filled="f" stroked="t" strokeweight=".954994pt" strokecolor="#5B5B5B">
                <v:path arrowok="t"/>
              </v:shape>
            </v:group>
            <v:group style="position:absolute;left:10486;top:10489;width:1208;height:2" coordorigin="10486,10489" coordsize="1208,2">
              <v:shape style="position:absolute;left:10486;top:10489;width:1208;height:2" coordorigin="10486,10489" coordsize="1208,0" path="m10486,10489l11694,10489e" filled="f" stroked="t" strokeweight=".477497pt" strokecolor="#444444">
                <v:path arrowok="t"/>
              </v:shape>
            </v:group>
            <v:group style="position:absolute;left:334;top:10444;width:2;height:6141" coordorigin="334,10444" coordsize="2,6141">
              <v:shape style="position:absolute;left:334;top:10444;width:2;height:6141" coordorigin="334,10444" coordsize="0,6141" path="m334,16585l334,10444e" filled="f" stroked="t" strokeweight=".716246pt" strokecolor="#4B4B4B">
                <v:path arrowok="t"/>
              </v:shape>
            </v:group>
            <v:group style="position:absolute;left:2053;top:10774;width:583;height:2" coordorigin="2053,10774" coordsize="583,2">
              <v:shape style="position:absolute;left:2053;top:10774;width:583;height:2" coordorigin="2053,10774" coordsize="583,0" path="m2053,10774l2636,10774e" filled="f" stroked="t" strokeweight=".238749pt" strokecolor="#4B4B4B">
                <v:path arrowok="t"/>
              </v:shape>
            </v:group>
            <v:group style="position:absolute;left:2636;top:10774;width:306;height:2" coordorigin="2636,10774" coordsize="306,2">
              <v:shape style="position:absolute;left:2636;top:10774;width:306;height:2" coordorigin="2636,10774" coordsize="306,0" path="m2636,10774l2941,10774e" filled="f" stroked="t" strokeweight=".238749pt" strokecolor="#000000">
                <v:path arrowok="t"/>
              </v:shape>
            </v:group>
            <v:group style="position:absolute;left:5386;top:10745;width:6274;height:2" coordorigin="5386,10745" coordsize="6274,2">
              <v:shape style="position:absolute;left:5386;top:10745;width:6274;height:2" coordorigin="5386,10745" coordsize="6274,0" path="m5386,10745l11660,10745e" filled="f" stroked="t" strokeweight=".238749pt" strokecolor="#646464">
                <v:path arrowok="t"/>
              </v:shape>
            </v:group>
            <v:group style="position:absolute;left:6886;top:10774;width:1366;height:2" coordorigin="6886,10774" coordsize="1366,2">
              <v:shape style="position:absolute;left:6886;top:10774;width:1366;height:2" coordorigin="6886,10774" coordsize="1366,0" path="m6886,10774l8251,10774e" filled="f" stroked="t" strokeweight=".238749pt" strokecolor="#000000">
                <v:path arrowok="t"/>
              </v:shape>
            </v:group>
            <v:group style="position:absolute;left:8371;top:10743;width:735;height:2" coordorigin="8371,10743" coordsize="735,2">
              <v:shape style="position:absolute;left:8371;top:10743;width:735;height:2" coordorigin="8371,10743" coordsize="735,0" path="m8371,10743l9106,10743e" filled="f" stroked="t" strokeweight=".238749pt" strokecolor="#838383">
                <v:path arrowok="t"/>
              </v:shape>
            </v:group>
            <v:group style="position:absolute;left:9077;top:10774;width:2593;height:2" coordorigin="9077,10774" coordsize="2593,2">
              <v:shape style="position:absolute;left:9077;top:10774;width:2593;height:2" coordorigin="9077,10774" coordsize="2593,0" path="m9077,10774l11670,10774e" filled="f" stroked="t" strokeweight=".238749pt" strokecolor="#000000">
                <v:path arrowok="t"/>
              </v:shape>
            </v:group>
            <v:group style="position:absolute;left:320;top:11207;width:4140;height:2" coordorigin="320,11207" coordsize="4140,2">
              <v:shape style="position:absolute;left:320;top:11207;width:4140;height:2" coordorigin="320,11207" coordsize="4140,0" path="m320,11207l4460,11207e" filled="f" stroked="t" strokeweight=".954994pt" strokecolor="#4F4F4F">
                <v:path arrowok="t"/>
              </v:shape>
            </v:group>
            <v:group style="position:absolute;left:4331;top:11205;width:544;height:2" coordorigin="4331,11205" coordsize="544,2">
              <v:shape style="position:absolute;left:4331;top:11205;width:544;height:2" coordorigin="4331,11205" coordsize="544,0" path="m4331,11205l4875,11205e" filled="f" stroked="t" strokeweight=".477497pt" strokecolor="#2B2B2B">
                <v:path arrowok="t"/>
              </v:shape>
            </v:group>
            <v:group style="position:absolute;left:4818;top:11210;width:334;height:2" coordorigin="4818,11210" coordsize="334,2">
              <v:shape style="position:absolute;left:4818;top:11210;width:334;height:2" coordorigin="4818,11210" coordsize="334,0" path="m4818,11210l5152,11210e" filled="f" stroked="t" strokeweight=".716246pt" strokecolor="#444444">
                <v:path arrowok="t"/>
              </v:shape>
            </v:group>
            <v:group style="position:absolute;left:5014;top:11205;width:2254;height:2" coordorigin="5014,11205" coordsize="2254,2">
              <v:shape style="position:absolute;left:5014;top:11205;width:2254;height:2" coordorigin="5014,11205" coordsize="2254,0" path="m5014,11205l7268,11205e" filled="f" stroked="t" strokeweight=".954994pt" strokecolor="#575757">
                <v:path arrowok="t"/>
              </v:shape>
            </v:group>
            <v:group style="position:absolute;left:7210;top:11205;width:583;height:2" coordorigin="7210,11205" coordsize="583,2">
              <v:shape style="position:absolute;left:7210;top:11205;width:583;height:2" coordorigin="7210,11205" coordsize="583,0" path="m7210,11205l7793,11205e" filled="f" stroked="t" strokeweight=".477497pt" strokecolor="#1F1F1F">
                <v:path arrowok="t"/>
              </v:shape>
            </v:group>
            <v:group style="position:absolute;left:7735;top:11202;width:3958;height:2" coordorigin="7735,11202" coordsize="3958,2">
              <v:shape style="position:absolute;left:7735;top:11202;width:3958;height:2" coordorigin="7735,11202" coordsize="3958,0" path="m7735,11202l11694,11202e" filled="f" stroked="t" strokeweight=".954994pt" strokecolor="#545454">
                <v:path arrowok="t"/>
              </v:shape>
            </v:group>
            <v:group style="position:absolute;left:320;top:11444;width:1772;height:2" coordorigin="320,11444" coordsize="1772,2">
              <v:shape style="position:absolute;left:320;top:11444;width:1772;height:2" coordorigin="320,11444" coordsize="1772,0" path="m320,11444l2091,11444e" filled="f" stroked="t" strokeweight=".954994pt" strokecolor="#4F4F4F">
                <v:path arrowok="t"/>
              </v:shape>
            </v:group>
            <v:group style="position:absolute;left:2020;top:11444;width:645;height:2" coordorigin="2020,11444" coordsize="645,2">
              <v:shape style="position:absolute;left:2020;top:11444;width:645;height:2" coordorigin="2020,11444" coordsize="645,0" path="m2020,11444l2664,11444e" filled="f" stroked="t" strokeweight=".477497pt" strokecolor="#1F1F1F">
                <v:path arrowok="t"/>
              </v:shape>
            </v:group>
            <v:group style="position:absolute;left:2607;top:11442;width:2335;height:2" coordorigin="2607,11442" coordsize="2335,2">
              <v:shape style="position:absolute;left:2607;top:11442;width:2335;height:2" coordorigin="2607,11442" coordsize="2335,0" path="m2607,11442l4942,11442e" filled="f" stroked="t" strokeweight=".954994pt" strokecolor="#545454">
                <v:path arrowok="t"/>
              </v:shape>
            </v:group>
            <v:group style="position:absolute;left:4818;top:11439;width:826;height:2" coordorigin="4818,11439" coordsize="826,2">
              <v:shape style="position:absolute;left:4818;top:11439;width:826;height:2" coordorigin="4818,11439" coordsize="826,0" path="m4818,11439l5644,11439e" filled="f" stroked="t" strokeweight=".716246pt" strokecolor="#3B3B3B">
                <v:path arrowok="t"/>
              </v:shape>
            </v:group>
            <v:group style="position:absolute;left:5295;top:11439;width:6398;height:2" coordorigin="5295,11439" coordsize="6398,2">
              <v:shape style="position:absolute;left:5295;top:11439;width:6398;height:2" coordorigin="5295,11439" coordsize="6398,0" path="m5295,11439l11694,11439e" filled="f" stroked="t" strokeweight=".954994pt" strokecolor="#4F4F4F">
                <v:path arrowok="t"/>
              </v:shape>
            </v:group>
            <v:group style="position:absolute;left:843;top:11435;width:2;height:2862" coordorigin="843,11435" coordsize="2,2862">
              <v:shape style="position:absolute;left:843;top:11435;width:2;height:2862" coordorigin="843,11435" coordsize="0,2862" path="m843,14297l843,11435e" filled="f" stroked="t" strokeweight=".954994pt" strokecolor="#545454">
                <v:path arrowok="t"/>
              </v:shape>
            </v:group>
            <v:group style="position:absolute;left:320;top:11686;width:6594;height:2" coordorigin="320,11686" coordsize="6594,2">
              <v:shape style="position:absolute;left:320;top:11686;width:6594;height:2" coordorigin="320,11686" coordsize="6594,0" path="m320,11686l6914,11686e" filled="f" stroked="t" strokeweight=".954994pt" strokecolor="#545454">
                <v:path arrowok="t"/>
              </v:shape>
            </v:group>
            <v:group style="position:absolute;left:1392;top:11401;width:2;height:838" coordorigin="1392,11401" coordsize="2,838">
              <v:shape style="position:absolute;left:1392;top:11401;width:2;height:838" coordorigin="1392,11401" coordsize="0,838" path="m1392,12239l1392,11401e" filled="f" stroked="t" strokeweight=".954994pt" strokecolor="#575757">
                <v:path arrowok="t"/>
              </v:shape>
            </v:group>
            <v:group style="position:absolute;left:6857;top:11683;width:936;height:2" coordorigin="6857,11683" coordsize="936,2">
              <v:shape style="position:absolute;left:6857;top:11683;width:936;height:2" coordorigin="6857,11683" coordsize="936,0" path="m6857,11683l7793,11683e" filled="f" stroked="t" strokeweight=".477497pt" strokecolor="#282828">
                <v:path arrowok="t"/>
              </v:shape>
            </v:group>
            <v:group style="position:absolute;left:7239;top:11430;width:2;height:249" coordorigin="7239,11430" coordsize="2,249">
              <v:shape style="position:absolute;left:7239;top:11430;width:2;height:249" coordorigin="7239,11430" coordsize="0,249" path="m7239,11679l7239,11430e" filled="f" stroked="t" strokeweight=".238749pt" strokecolor="#444444">
                <v:path arrowok="t"/>
              </v:shape>
            </v:group>
            <v:group style="position:absolute;left:7735;top:11681;width:3935;height:2" coordorigin="7735,11681" coordsize="3935,2">
              <v:shape style="position:absolute;left:7735;top:11681;width:3935;height:2" coordorigin="7735,11681" coordsize="3935,0" path="m7735,11681l11670,11681e" filled="f" stroked="t" strokeweight=".954994pt" strokecolor="#4B4B4B">
                <v:path arrowok="t"/>
              </v:shape>
            </v:group>
            <v:group style="position:absolute;left:10175;top:11681;width:1514;height:2" coordorigin="10175,11681" coordsize="1514,2">
              <v:shape style="position:absolute;left:10175;top:11681;width:1514;height:2" coordorigin="10175,11681" coordsize="1514,0" path="m10175,11681l11689,11681e" filled="f" stroked="t" strokeweight=".477497pt" strokecolor="#343434">
                <v:path arrowok="t"/>
              </v:shape>
            </v:group>
            <v:group style="position:absolute;left:11684;top:11401;width:2;height:306" coordorigin="11684,11401" coordsize="2,306">
              <v:shape style="position:absolute;left:11684;top:11401;width:2;height:306" coordorigin="11684,11401" coordsize="0,306" path="m11684,11707l11684,11401e" filled="f" stroked="t" strokeweight=".716246pt" strokecolor="#4F4F4F">
                <v:path arrowok="t"/>
              </v:shape>
            </v:group>
            <v:group style="position:absolute;left:7239;top:11664;width:2;height:546" coordorigin="7239,11664" coordsize="2,546">
              <v:shape style="position:absolute;left:7239;top:11664;width:2;height:546" coordorigin="7239,11664" coordsize="0,546" path="m7239,12210l7239,11664e" filled="f" stroked="t" strokeweight=".238749pt" strokecolor="#181818">
                <v:path arrowok="t"/>
              </v:shape>
            </v:group>
            <v:group style="position:absolute;left:11687;top:11636;width:2;height:1986" coordorigin="11687,11636" coordsize="2,1986">
              <v:shape style="position:absolute;left:11687;top:11636;width:2;height:1986" coordorigin="11687,11636" coordsize="0,1986" path="m11687,13622l11687,11636e" filled="f" stroked="t" strokeweight=".477497pt" strokecolor="#3B3B3B">
                <v:path arrowok="t"/>
              </v:shape>
            </v:group>
            <v:group style="position:absolute;left:329;top:12181;width:2;height:302" coordorigin="329,12181" coordsize="2,302">
              <v:shape style="position:absolute;left:329;top:12181;width:2;height:302" coordorigin="329,12181" coordsize="0,302" path="m329,12483l329,12181e" filled="f" stroked="t" strokeweight=".477497pt" strokecolor="#1C1C1C">
                <v:path arrowok="t"/>
              </v:shape>
            </v:group>
            <v:group style="position:absolute;left:1390;top:12181;width:2;height:235" coordorigin="1390,12181" coordsize="2,235">
              <v:shape style="position:absolute;left:1390;top:12181;width:2;height:235" coordorigin="1390,12181" coordsize="0,235" path="m1390,12416l1390,12181e" filled="f" stroked="t" strokeweight=".477497pt" strokecolor="#2B2B2B">
                <v:path arrowok="t"/>
              </v:shape>
            </v:group>
            <v:group style="position:absolute;left:2077;top:12181;width:2;height:302" coordorigin="2077,12181" coordsize="2,302">
              <v:shape style="position:absolute;left:2077;top:12181;width:2;height:302" coordorigin="2077,12181" coordsize="0,302" path="m2077,12483l2077,12181e" filled="f" stroked="t" strokeweight=".477497pt" strokecolor="#1F1F1F">
                <v:path arrowok="t"/>
              </v:shape>
            </v:group>
            <v:group style="position:absolute;left:7239;top:12210;width:2;height:3566" coordorigin="7239,12210" coordsize="2,3566">
              <v:shape style="position:absolute;left:7239;top:12210;width:2;height:3566" coordorigin="7239,12210" coordsize="0,3566" path="m7239,15776l7239,12210e" filled="f" stroked="t" strokeweight=".238749pt" strokecolor="#000000">
                <v:path arrowok="t"/>
              </v:shape>
            </v:group>
            <v:group style="position:absolute;left:332;top:12425;width:2;height:4159" coordorigin="332,12425" coordsize="2,4159">
              <v:shape style="position:absolute;left:332;top:12425;width:2;height:4159" coordorigin="332,12425" coordsize="0,4159" path="m332,16585l332,12425e" filled="f" stroked="t" strokeweight=".477497pt" strokecolor="#484848">
                <v:path arrowok="t"/>
              </v:shape>
            </v:group>
            <v:group style="position:absolute;left:1392;top:12349;width:2;height:804" coordorigin="1392,12349" coordsize="2,804">
              <v:shape style="position:absolute;left:1392;top:12349;width:2;height:804" coordorigin="1392,12349" coordsize="0,804" path="m1392,13153l1392,12349e" filled="f" stroked="t" strokeweight=".716246pt" strokecolor="#444444">
                <v:path arrowok="t"/>
              </v:shape>
            </v:group>
            <v:group style="position:absolute;left:334;top:13095;width:2;height:526" coordorigin="334,13095" coordsize="2,526">
              <v:shape style="position:absolute;left:334;top:13095;width:2;height:526" coordorigin="334,13095" coordsize="0,526" path="m334,13622l334,13095e" filled="f" stroked="t" strokeweight=".477497pt" strokecolor="#232323">
                <v:path arrowok="t"/>
              </v:shape>
            </v:group>
            <v:group style="position:absolute;left:1394;top:13095;width:2;height:699" coordorigin="1394,13095" coordsize="2,699">
              <v:shape style="position:absolute;left:1394;top:13095;width:2;height:699" coordorigin="1394,13095" coordsize="0,699" path="m1394,13794l1394,13095e" filled="f" stroked="t" strokeweight=".477497pt" strokecolor="#232323">
                <v:path arrowok="t"/>
              </v:shape>
            </v:group>
            <v:group style="position:absolute;left:2082;top:13095;width:2;height:699" coordorigin="2082,13095" coordsize="2,699">
              <v:shape style="position:absolute;left:2082;top:13095;width:2;height:699" coordorigin="2082,13095" coordsize="0,699" path="m2082,13794l2082,13095e" filled="f" stroked="t" strokeweight=".477497pt" strokecolor="#232323">
                <v:path arrowok="t"/>
              </v:shape>
            </v:group>
            <v:group style="position:absolute;left:329;top:13773;width:1757;height:2" coordorigin="329,13773" coordsize="1757,2">
              <v:shape style="position:absolute;left:329;top:13773;width:1757;height:2" coordorigin="329,13773" coordsize="1757,0" path="m329,13773l2087,13773e" filled="f" stroked="t" strokeweight=".954994pt" strokecolor="#4F4F4F">
                <v:path arrowok="t"/>
              </v:shape>
            </v:group>
            <v:group style="position:absolute;left:1397;top:13722;width:2;height:574" coordorigin="1397,13722" coordsize="2,574">
              <v:shape style="position:absolute;left:1397;top:13722;width:2;height:574" coordorigin="1397,13722" coordsize="0,574" path="m1397,14297l1397,13722e" filled="f" stroked="t" strokeweight=".716246pt" strokecolor="#4B4B4B">
                <v:path arrowok="t"/>
              </v:shape>
            </v:group>
            <v:group style="position:absolute;left:845;top:14239;width:2;height:675" coordorigin="845,14239" coordsize="2,675">
              <v:shape style="position:absolute;left:845;top:14239;width:2;height:675" coordorigin="845,14239" coordsize="0,675" path="m845,14914l845,14239e" filled="f" stroked="t" strokeweight=".477497pt" strokecolor="#1C1C1C">
                <v:path arrowok="t"/>
              </v:shape>
            </v:group>
            <v:group style="position:absolute;left:1399;top:14239;width:2;height:512" coordorigin="1399,14239" coordsize="2,512">
              <v:shape style="position:absolute;left:1399;top:14239;width:2;height:512" coordorigin="1399,14239" coordsize="0,512" path="m1399,14752l1399,14239e" filled="f" stroked="t" strokeweight=".477497pt" strokecolor="#2F2F2F">
                <v:path arrowok="t"/>
              </v:shape>
            </v:group>
            <v:group style="position:absolute;left:1397;top:14694;width:2;height:1886" coordorigin="1397,14694" coordsize="2,1886">
              <v:shape style="position:absolute;left:1397;top:14694;width:2;height:1886" coordorigin="1397,14694" coordsize="0,1886" path="m1397,16580l1397,14694e" filled="f" stroked="t" strokeweight=".954994pt" strokecolor="#5B5B5B">
                <v:path arrowok="t"/>
              </v:shape>
            </v:group>
            <v:group style="position:absolute;left:11687;top:13565;width:2;height:3011" coordorigin="11687,13565" coordsize="2,3011">
              <v:shape style="position:absolute;left:11687;top:13565;width:2;height:3011" coordorigin="11687,13565" coordsize="0,3011" path="m11687,16575l11687,13565e" filled="f" stroked="t" strokeweight=".477497pt" strokecolor="#575757">
                <v:path arrowok="t"/>
              </v:shape>
            </v:group>
            <v:group style="position:absolute;left:843;top:14857;width:2;height:1723" coordorigin="843,14857" coordsize="2,1723">
              <v:shape style="position:absolute;left:843;top:14857;width:2;height:1723" coordorigin="843,14857" coordsize="0,1723" path="m843,16580l843,14857e" filled="f" stroked="t" strokeweight=".954994pt" strokecolor="#575757">
                <v:path arrowok="t"/>
              </v:shape>
            </v:group>
            <v:group style="position:absolute;left:2082;top:15747;width:2;height:833" coordorigin="2082,15747" coordsize="2,833">
              <v:shape style="position:absolute;left:2082;top:15747;width:2;height:833" coordorigin="2082,15747" coordsize="0,833" path="m2082,16580l2082,15747e" filled="f" stroked="t" strokeweight=".477497pt" strokecolor="#2F2F2F">
                <v:path arrowok="t"/>
              </v:shape>
            </v:group>
            <v:group style="position:absolute;left:7239;top:15776;width:2;height:785" coordorigin="7239,15776" coordsize="2,785">
              <v:shape style="position:absolute;left:7239;top:15776;width:2;height:785" coordorigin="7239,15776" coordsize="0,785" path="m7239,16561l7239,15776e" filled="f" stroked="t" strokeweight=".238749pt" strokecolor="#676767">
                <v:path arrowok="t"/>
              </v:shape>
            </v:group>
            <v:group style="position:absolute;left:329;top:16568;width:11374;height:2" coordorigin="329,16568" coordsize="11374,2">
              <v:shape style="position:absolute;left:329;top:16568;width:11374;height:2" coordorigin="329,16568" coordsize="11374,0" path="m329,16568l11703,16568e" filled="f" stroked="t" strokeweight=".954994pt" strokecolor="#545454">
                <v:path arrowok="t"/>
              </v:shape>
            </v:group>
            <v:group style="position:absolute;left:8222;top:16566;width:883;height:2" coordorigin="8222,16566" coordsize="883,2">
              <v:shape style="position:absolute;left:8222;top:16566;width:883;height:2" coordorigin="8222,16566" coordsize="883,0" path="m8222,16566l9106,16566e" filled="f" stroked="t" strokeweight=".477497pt" strokecolor="#28282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53" w:lineRule="exact"/>
        <w:ind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646769"/>
          <w:w w:val="87"/>
          <w:position w:val="-4"/>
        </w:rPr>
        <w:t>Abdıı</w:t>
      </w:r>
      <w:r>
        <w:rPr>
          <w:rFonts w:ascii="Arial" w:hAnsi="Arial" w:cs="Arial" w:eastAsia="Arial"/>
          <w:sz w:val="25"/>
          <w:szCs w:val="25"/>
          <w:color w:val="646769"/>
          <w:spacing w:val="-5"/>
          <w:w w:val="88"/>
          <w:position w:val="-4"/>
        </w:rPr>
        <w:t>r</w:t>
      </w:r>
      <w:r>
        <w:rPr>
          <w:rFonts w:ascii="Arial" w:hAnsi="Arial" w:cs="Arial" w:eastAsia="Arial"/>
          <w:sz w:val="25"/>
          <w:szCs w:val="25"/>
          <w:color w:val="727987"/>
          <w:spacing w:val="-10"/>
          <w:w w:val="135"/>
          <w:position w:val="-4"/>
        </w:rPr>
        <w:t>r</w:t>
      </w:r>
      <w:r>
        <w:rPr>
          <w:rFonts w:ascii="Arial" w:hAnsi="Arial" w:cs="Arial" w:eastAsia="Arial"/>
          <w:sz w:val="25"/>
          <w:szCs w:val="25"/>
          <w:color w:val="646769"/>
          <w:spacing w:val="0"/>
          <w:w w:val="91"/>
          <w:position w:val="-4"/>
        </w:rPr>
        <w:t>ah</w:t>
      </w:r>
      <w:r>
        <w:rPr>
          <w:rFonts w:ascii="Arial" w:hAnsi="Arial" w:cs="Arial" w:eastAsia="Arial"/>
          <w:sz w:val="25"/>
          <w:szCs w:val="25"/>
          <w:color w:val="64676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64676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8"/>
          <w:w w:val="121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1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-20"/>
        <w:jc w:val="left"/>
        <w:tabs>
          <w:tab w:pos="740" w:val="left"/>
          <w:tab w:pos="29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3"/>
          <w:szCs w:val="23"/>
          <w:color w:val="3F506E"/>
          <w:spacing w:val="0"/>
          <w:w w:val="80"/>
          <w:position w:val="3"/>
        </w:rPr>
        <w:t>Itfaiy</w:t>
      </w:r>
      <w:r>
        <w:rPr>
          <w:rFonts w:ascii="Arial" w:hAnsi="Arial" w:cs="Arial" w:eastAsia="Arial"/>
          <w:sz w:val="23"/>
          <w:szCs w:val="23"/>
          <w:color w:val="3F506E"/>
          <w:spacing w:val="0"/>
          <w:w w:val="80"/>
          <w:position w:val="3"/>
        </w:rPr>
        <w:t>e</w:t>
      </w:r>
      <w:r>
        <w:rPr>
          <w:rFonts w:ascii="Arial" w:hAnsi="Arial" w:cs="Arial" w:eastAsia="Arial"/>
          <w:sz w:val="23"/>
          <w:szCs w:val="23"/>
          <w:color w:val="3F506E"/>
          <w:spacing w:val="-50"/>
          <w:w w:val="80"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3F506E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3F506E"/>
          <w:spacing w:val="0"/>
          <w:w w:val="100"/>
          <w:position w:val="3"/>
        </w:rPr>
      </w:r>
      <w:r>
        <w:rPr>
          <w:rFonts w:ascii="Arial" w:hAnsi="Arial" w:cs="Arial" w:eastAsia="Arial"/>
          <w:sz w:val="21"/>
          <w:szCs w:val="21"/>
          <w:color w:val="3F506E"/>
          <w:spacing w:val="0"/>
          <w:w w:val="362"/>
          <w:b/>
          <w:bCs/>
          <w:position w:val="3"/>
        </w:rPr>
        <w:t>t:</w:t>
      </w:r>
      <w:r>
        <w:rPr>
          <w:rFonts w:ascii="Arial" w:hAnsi="Arial" w:cs="Arial" w:eastAsia="Arial"/>
          <w:sz w:val="21"/>
          <w:szCs w:val="21"/>
          <w:color w:val="3F506E"/>
          <w:spacing w:val="-117"/>
          <w:w w:val="362"/>
          <w:b/>
          <w:bCs/>
          <w:position w:val="3"/>
        </w:rPr>
        <w:t>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83"/>
          <w:b/>
          <w:bCs/>
          <w:position w:val="3"/>
        </w:rPr>
        <w:t>·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83"/>
          <w:b/>
          <w:bCs/>
          <w:position w:val="3"/>
        </w:rPr>
        <w:t>  </w:t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83"/>
          <w:b/>
          <w:bCs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3F506E"/>
          <w:spacing w:val="0"/>
          <w:w w:val="100"/>
          <w:b/>
          <w:bCs/>
          <w:position w:val="3"/>
        </w:rPr>
        <w:t>tAmiri</w:t>
      </w:r>
      <w:r>
        <w:rPr>
          <w:rFonts w:ascii="Arial" w:hAnsi="Arial" w:cs="Arial" w:eastAsia="Arial"/>
          <w:sz w:val="23"/>
          <w:szCs w:val="23"/>
          <w:color w:val="3F506E"/>
          <w:spacing w:val="0"/>
          <w:w w:val="100"/>
          <w:b/>
          <w:bCs/>
          <w:position w:val="3"/>
        </w:rPr>
        <w:tab/>
      </w:r>
      <w:r>
        <w:rPr>
          <w:rFonts w:ascii="Arial" w:hAnsi="Arial" w:cs="Arial" w:eastAsia="Arial"/>
          <w:sz w:val="23"/>
          <w:szCs w:val="23"/>
          <w:color w:val="3F506E"/>
          <w:spacing w:val="0"/>
          <w:w w:val="100"/>
          <w:b/>
          <w:bCs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2"/>
          <w:position w:val="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1"/>
          <w:position w:val="0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92"/>
          <w:position w:val="0"/>
        </w:rPr>
        <w:t>f.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4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81"/>
          <w:position w:val="0"/>
        </w:rPr>
        <w:t>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sectPr>
      <w:type w:val="continuous"/>
      <w:pgSz w:w="11920" w:h="16840"/>
      <w:pgMar w:top="460" w:bottom="280" w:left="200" w:right="100"/>
      <w:cols w:num="2" w:equalWidth="0">
        <w:col w:w="523" w:space="1541"/>
        <w:col w:w="9556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2018-06-22T12:45:40Z</dcterms:created>
  <dcterms:modified xsi:type="dcterms:W3CDTF">2018-06-22T12:45:40Z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